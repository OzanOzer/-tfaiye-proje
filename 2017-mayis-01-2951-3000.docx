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g" ContentType="image/jpg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410" w:right="410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9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40" w:lineRule="auto"/>
        <w:ind w:left="3510" w:right="4237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DAİRESt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8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2" w:lineRule="exact"/>
        <w:ind w:left="567"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42672pt;margin-top:-43.176296pt;width:482.553042pt;height:88.820701pt;mso-position-horizontal-relative:page;mso-position-vertical-relative:paragraph;z-index:-15844" type="#_x0000_t202" filled="f" stroked="f">
            <v:textbox inset="0,0,0,0">
              <w:txbxContent>
                <w:p>
                  <w:pPr>
                    <w:spacing w:before="0" w:after="0" w:line="1776" w:lineRule="exact"/>
                    <w:ind w:right="-306"/>
                    <w:jc w:val="left"/>
                    <w:tabs>
                      <w:tab w:pos="834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262626"/>
                      <w:spacing w:val="0"/>
                      <w:w w:val="308"/>
                      <w:position w:val="53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262626"/>
                      <w:spacing w:val="-659"/>
                      <w:w w:val="308"/>
                      <w:position w:val="5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262626"/>
                      <w:spacing w:val="0"/>
                      <w:w w:val="100"/>
                      <w:position w:val="5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262626"/>
                      <w:spacing w:val="0"/>
                      <w:w w:val="100"/>
                      <w:position w:val="53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363636"/>
                      <w:spacing w:val="0"/>
                      <w:w w:val="308"/>
                      <w:position w:val="-8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1"/>
        </w:rPr>
        <w:t>BÜYÜKŞEHIR</w:t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26262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100"/>
          <w:position w:val="-2"/>
        </w:rPr>
        <w:t>itfaiye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-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95"/>
          <w:position w:val="-2"/>
        </w:rPr>
        <w:t>Yangm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10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2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2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613" w:right="-20"/>
        <w:jc w:val="left"/>
        <w:tabs>
          <w:tab w:pos="41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5"/>
          <w:szCs w:val="15"/>
          <w:color w:val="262626"/>
          <w:spacing w:val="0"/>
          <w:w w:val="100"/>
          <w:position w:val="11"/>
        </w:rPr>
        <w:t>BELE</w:t>
      </w:r>
      <w:r>
        <w:rPr>
          <w:rFonts w:ascii="Arial" w:hAnsi="Arial" w:cs="Arial" w:eastAsia="Arial"/>
          <w:sz w:val="15"/>
          <w:szCs w:val="15"/>
          <w:color w:val="262626"/>
          <w:spacing w:val="-1"/>
          <w:w w:val="100"/>
          <w:position w:val="11"/>
        </w:rPr>
        <w:t>D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11"/>
        </w:rPr>
        <w:t>IYESI</w:t>
      </w:r>
      <w:r>
        <w:rPr>
          <w:rFonts w:ascii="Arial" w:hAnsi="Arial" w:cs="Arial" w:eastAsia="Arial"/>
          <w:sz w:val="15"/>
          <w:szCs w:val="15"/>
          <w:color w:val="494949"/>
          <w:spacing w:val="-7"/>
          <w:w w:val="100"/>
          <w:position w:val="11"/>
        </w:rPr>
        <w:t> 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87"/>
          <w:position w:val="-1"/>
        </w:rPr>
        <w:t>YANGT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35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36" w:after="0" w:line="260" w:lineRule="exact"/>
        <w:ind w:left="102" w:right="-20"/>
        <w:jc w:val="left"/>
        <w:tabs>
          <w:tab w:pos="1420" w:val="left"/>
          <w:tab w:pos="2880" w:val="left"/>
          <w:tab w:pos="5260" w:val="left"/>
          <w:tab w:pos="71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2"/>
        </w:rPr>
        <w:t>Pla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1"/>
        </w:rPr>
        <w:t>:12.05.2017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1"/>
          <w:position w:val="0"/>
        </w:rPr>
        <w:t>lBildirim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8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1"/>
          <w:position w:val="0"/>
        </w:rPr>
        <w:t>Sıra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1"/>
          <w:position w:val="0"/>
        </w:rPr>
        <w:t>No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1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4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8"/>
          <w:position w:val="0"/>
        </w:rPr>
        <w:t>Bildirim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8"/>
          <w:position w:val="0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1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9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95B5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29"/>
          <w:position w:val="0"/>
        </w:rPr>
        <w:t>ll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>:33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4"/>
          <w:position w:val="-1"/>
        </w:rPr>
        <w:t>tTel: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9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4"/>
          <w:position w:val="-1"/>
        </w:rPr>
        <w:t>532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4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4"/>
          <w:position w:val="-1"/>
        </w:rPr>
        <w:t>692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3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9308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0" w:after="0" w:line="226" w:lineRule="exact"/>
        <w:ind w:left="116" w:right="2378" w:firstLine="-5"/>
        <w:jc w:val="left"/>
        <w:tabs>
          <w:tab w:pos="1440" w:val="left"/>
          <w:tab w:pos="2940" w:val="left"/>
          <w:tab w:pos="4240" w:val="left"/>
          <w:tab w:pos="52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  <w:position w:val="2"/>
        </w:rPr>
        <w:t>Kayıt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7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5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12.05.2017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78"/>
          <w:position w:val="0"/>
        </w:rPr>
        <w:t>lt&lt;ayıt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9"/>
          <w:w w:val="78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3000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6"/>
          <w:position w:val="0"/>
        </w:rPr>
        <w:t>Bildirim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7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0"/>
        </w:rPr>
        <w:t>Yaşa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7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  <w:position w:val="0"/>
        </w:rPr>
        <w:t>KARADUMAN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9"/>
          <w:position w:val="0"/>
        </w:rPr>
        <w:t>Bildirile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2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  <w:position w:val="0"/>
        </w:rPr>
        <w:t>Akkoyt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  <w:position w:val="0"/>
        </w:rPr>
        <w:t>nl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  <w:position w:val="0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  <w:position w:val="0"/>
        </w:rPr>
        <w:t>Mahallesi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3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>Tire-İzmir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116" w:right="-20"/>
        <w:jc w:val="left"/>
        <w:tabs>
          <w:tab w:pos="1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1"/>
        </w:rPr>
        <w:t>Do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1"/>
        </w:rPr>
        <w:t>ru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6"/>
          <w:position w:val="0"/>
        </w:rPr>
        <w:t>Alekoyuul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6"/>
          <w:position w:val="0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7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6"/>
          <w:position w:val="0"/>
        </w:rPr>
        <w:t>Mahallesi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Tire-İzmir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02" w:right="-20"/>
        <w:jc w:val="left"/>
        <w:tabs>
          <w:tab w:pos="1420" w:val="left"/>
          <w:tab w:pos="4120" w:val="left"/>
          <w:tab w:pos="7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4"/>
          <w:position w:val="-1"/>
        </w:rPr>
        <w:t>!Yangı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4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5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:Ot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-2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-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-2"/>
        </w:rPr>
        <w:t>Sınıfı: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3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-3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-3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-3"/>
        </w:rPr>
        <w:t>Sebebi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6"/>
          <w:w w:val="9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3"/>
        </w:rPr>
        <w:t>S!gara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102" w:right="-20"/>
        <w:jc w:val="left"/>
        <w:tabs>
          <w:tab w:pos="3380" w:val="left"/>
          <w:tab w:pos="64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9"/>
          <w:szCs w:val="29"/>
          <w:color w:val="363636"/>
          <w:spacing w:val="0"/>
          <w:w w:val="88"/>
        </w:rPr>
        <w:t>I</w:t>
      </w:r>
      <w:r>
        <w:rPr>
          <w:rFonts w:ascii="Arial" w:hAnsi="Arial" w:cs="Arial" w:eastAsia="Arial"/>
          <w:sz w:val="29"/>
          <w:szCs w:val="29"/>
          <w:color w:val="363636"/>
          <w:spacing w:val="-1"/>
          <w:w w:val="88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8"/>
        </w:rPr>
        <w:t>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1"/>
          <w:w w:val="8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8"/>
        </w:rPr>
        <w:t>Binada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fse: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8"/>
          <w:position w:val="-1"/>
        </w:rPr>
        <w:t>Kullanım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7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8"/>
          <w:position w:val="-1"/>
        </w:rPr>
        <w:t>Şekli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3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19"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3407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185791pt;margin-top:2.401442pt;width:79.896929pt;height:26pt;mso-position-horizontal-relative:page;mso-position-vertical-relative:paragraph;z-index:-1584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60" w:val="left"/>
                      <w:tab w:pos="152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-65"/>
                      <w:w w:val="51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-65"/>
                      <w:w w:val="51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6262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Betonanne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2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9"/>
        </w:rPr>
        <w:t>Kagi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9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9"/>
        </w:rPr>
        <w:t>Ahşa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8"/>
          <w:w w:val="89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9"/>
        </w:rPr>
        <w:t>_çeli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9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2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14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02" w:right="-20"/>
        <w:jc w:val="left"/>
        <w:tabs>
          <w:tab w:pos="2000" w:val="left"/>
          <w:tab w:pos="54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3"/>
          <w:szCs w:val="23"/>
          <w:color w:val="363636"/>
          <w:w w:val="66"/>
          <w:position w:val="1"/>
        </w:rPr>
        <w:t>l</w:t>
      </w:r>
      <w:r>
        <w:rPr>
          <w:rFonts w:ascii="Arial" w:hAnsi="Arial" w:cs="Arial" w:eastAsia="Arial"/>
          <w:sz w:val="23"/>
          <w:szCs w:val="23"/>
          <w:color w:val="363636"/>
          <w:spacing w:val="15"/>
          <w:w w:val="65"/>
          <w:position w:val="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1"/>
        </w:rPr>
        <w:t>ana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3"/>
          <w:position w:val="0"/>
        </w:rPr>
        <w:t>jKiracı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0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3"/>
          <w:position w:val="0"/>
        </w:rPr>
        <w:t>veya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7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3"/>
          <w:position w:val="0"/>
        </w:rPr>
        <w:t>Kullana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3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3"/>
          <w:position w:val="0"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1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19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2079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227"/>
        </w:rPr>
        <w:t>iri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33"/>
          <w:w w:val="22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7"/>
        </w:rPr>
        <w:t>Faysal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6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KIRMAZ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37" w:lineRule="exact"/>
        <w:ind w:left="1959" w:right="-20"/>
        <w:jc w:val="left"/>
        <w:tabs>
          <w:tab w:pos="4420" w:val="left"/>
          <w:tab w:pos="73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1"/>
        </w:rPr>
        <w:t>Araç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7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5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5"/>
        </w:rPr>
        <w:t>Çıkı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5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7"/>
          <w:w w:val="8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5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8"/>
          <w:w w:val="8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34"/>
        </w:rPr>
        <w:t>ll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:35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-1"/>
        </w:rPr>
        <w:t>arı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-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  <w:position w:val="-1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9"/>
          <w:position w:val="-1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"/>
          <w:w w:val="84"/>
          <w:position w:val="-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75"/>
          <w:position w:val="-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:48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580"/>
        </w:sectPr>
      </w:pPr>
      <w:rPr/>
    </w:p>
    <w:p>
      <w:pPr>
        <w:spacing w:before="0" w:after="0" w:line="216" w:lineRule="exact"/>
        <w:ind w:left="102" w:right="-72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1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36"/>
          <w:position w:val="-1"/>
        </w:rPr>
        <w:t>raç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26"/>
          <w:w w:val="136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-1"/>
        </w:rPr>
        <w:t>Plakası:3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-1"/>
        </w:rPr>
        <w:t>5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75"/>
          <w:position w:val="-1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254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262626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14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580"/>
          <w:cols w:num="2" w:equalWidth="0">
            <w:col w:w="566" w:space="1465"/>
            <w:col w:w="8869"/>
          </w:cols>
        </w:sectPr>
      </w:pPr>
      <w:rPr/>
    </w:p>
    <w:p>
      <w:pPr>
        <w:spacing w:before="0" w:after="0" w:line="257" w:lineRule="exact"/>
        <w:ind w:left="121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94949"/>
          <w:w w:val="85"/>
          <w:position w:val="4"/>
        </w:rPr>
        <w:t>Ekibi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3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6"/>
          <w:position w:val="4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6"/>
          <w:position w:val="-1"/>
        </w:rPr>
        <w:t>Elektri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6"/>
          <w:position w:val="-1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7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6"/>
          <w:position w:val="-1"/>
        </w:rPr>
        <w:t>Arıza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7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6"/>
          <w:position w:val="-1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6"/>
          <w:position w:val="-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9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4419" w:right="431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w w:val="58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12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Servi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1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34" w:lineRule="exact"/>
        <w:ind w:left="1973" w:right="3156" w:firstLine="2464"/>
        <w:jc w:val="left"/>
        <w:tabs>
          <w:tab w:pos="44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</w:rPr>
        <w:t>Emniyet-Jandarma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0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2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9"/>
        </w:rPr>
        <w:t>Emniyet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0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95B5B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95B5B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</w:rPr>
        <w:t>Perso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88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2"/>
          <w:w w:val="9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66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1"/>
        </w:rPr>
        <w:t>Sayısı: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1"/>
        </w:rPr>
        <w:t>alg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9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91"/>
        </w:rPr>
        <w:t>z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24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1"/>
        </w:rPr>
        <w:t>Ekibi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2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1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45" w:lineRule="exact"/>
        <w:ind w:left="102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494949"/>
          <w:spacing w:val="0"/>
          <w:w w:val="239"/>
          <w:position w:val="-1"/>
        </w:rPr>
        <w:t>1--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102" w:right="-20"/>
        <w:jc w:val="left"/>
        <w:tabs>
          <w:tab w:pos="600" w:val="left"/>
          <w:tab w:pos="2020" w:val="left"/>
          <w:tab w:pos="4420" w:val="left"/>
          <w:tab w:pos="72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79"/>
          <w:position w:val="1"/>
        </w:rPr>
        <w:t>!Ya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595B5B"/>
          <w:spacing w:val="0"/>
          <w:w w:val="79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95B5B"/>
          <w:spacing w:val="4"/>
          <w:w w:val="79"/>
          <w:position w:val="1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79"/>
          <w:position w:val="1"/>
        </w:rPr>
        <w:t>cı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5"/>
          <w:w w:val="79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1"/>
        </w:rPr>
        <w:t>Ekip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25"/>
          <w:position w:val="0"/>
        </w:rPr>
        <w:t>ıkı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25"/>
          <w:position w:val="0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20"/>
          <w:w w:val="125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2"/>
          <w:position w:val="0"/>
        </w:rPr>
        <w:t>!Araç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8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2"/>
          <w:position w:val="0"/>
        </w:rPr>
        <w:t>Sayısı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2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8"/>
          <w:position w:val="1"/>
        </w:rPr>
        <w:t>Personel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9"/>
          <w:w w:val="88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02"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94949"/>
          <w:w w:val="99"/>
          <w:position w:val="1"/>
        </w:rPr>
        <w:t>pitm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işse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  <w:position w:val="0"/>
        </w:rPr>
        <w:t>Dönüş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923" w:right="682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6"/>
        </w:rPr>
        <w:t>!Yardıma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3"/>
          <w:w w:val="8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6"/>
        </w:rPr>
        <w:t>Gele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3"/>
          <w:w w:val="8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1"/>
        </w:rPr>
        <w:t>Plakası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9" w:lineRule="exact"/>
        <w:ind w:left="1665" w:right="6740"/>
        <w:jc w:val="center"/>
        <w:tabs>
          <w:tab w:pos="19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0"/>
          <w:szCs w:val="10"/>
          <w:color w:val="B8B8BA"/>
          <w:spacing w:val="0"/>
          <w:w w:val="208"/>
          <w:position w:val="11"/>
        </w:rPr>
        <w:t>ı</w:t>
      </w:r>
      <w:r>
        <w:rPr>
          <w:rFonts w:ascii="Arial" w:hAnsi="Arial" w:cs="Arial" w:eastAsia="Arial"/>
          <w:sz w:val="10"/>
          <w:szCs w:val="10"/>
          <w:color w:val="B8B8BA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10"/>
          <w:szCs w:val="10"/>
          <w:color w:val="B8B8BA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88"/>
          <w:position w:val="0"/>
        </w:rPr>
        <w:t>Ek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5"/>
          <w:w w:val="88"/>
          <w:position w:val="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8"/>
          <w:position w:val="0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8"/>
          <w:position w:val="0"/>
        </w:rPr>
        <w:t>Amirini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8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8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  <w:position w:val="0"/>
        </w:rPr>
        <w:t>Adı-Soyad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"/>
          <w:w w:val="90"/>
          <w:position w:val="0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19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02"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pıayı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4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</w:rPr>
        <w:t>yerine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</w:rPr>
        <w:t>varıldığında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otları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dumanlı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ale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"/>
          <w:w w:val="9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li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bi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7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</w:rPr>
        <w:t>şekilde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yanmakta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olduğ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16" w:lineRule="exact"/>
        <w:ind w:left="125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580"/>
        </w:sectPr>
      </w:pPr>
      <w:rPr/>
    </w:p>
    <w:p>
      <w:pPr>
        <w:spacing w:before="7" w:after="0" w:line="240" w:lineRule="auto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Su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ile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7"/>
          <w:position w:val="-1"/>
        </w:rPr>
        <w:t>ISöndürmede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  <w:position w:val="-1"/>
        </w:rPr>
        <w:t>Kullanıla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8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580"/>
          <w:cols w:num="2" w:equalWidth="0">
            <w:col w:w="2508" w:space="1914"/>
            <w:col w:w="6478"/>
          </w:cols>
        </w:sectPr>
      </w:pPr>
      <w:rPr/>
    </w:p>
    <w:p>
      <w:pPr>
        <w:spacing w:before="0" w:after="0" w:line="198" w:lineRule="exact"/>
        <w:ind w:left="157" w:right="-20"/>
        <w:jc w:val="left"/>
        <w:tabs>
          <w:tab w:pos="4480" w:val="left"/>
          <w:tab w:pos="6220" w:val="left"/>
          <w:tab w:pos="77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2"/>
        </w:rPr>
        <w:t>öndürme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29"/>
          <w:position w:val="-4"/>
        </w:rPr>
        <w:t>um3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  <w:position w:val="-3"/>
        </w:rPr>
        <w:t>jKöpükKg.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6"/>
          <w:position w:val="-3"/>
        </w:rPr>
        <w:t>IK.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3"/>
          <w:w w:val="86"/>
          <w:position w:val="-3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595B5B"/>
          <w:spacing w:val="-3"/>
          <w:w w:val="86"/>
          <w:position w:val="-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4"/>
          <w:w w:val="86"/>
          <w:position w:val="-3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595B5B"/>
          <w:spacing w:val="0"/>
          <w:w w:val="86"/>
          <w:position w:val="-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95B5B"/>
          <w:spacing w:val="16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18" w:lineRule="exact"/>
        <w:ind w:left="5094" w:right="-20"/>
        <w:jc w:val="left"/>
        <w:tabs>
          <w:tab w:pos="6260" w:val="left"/>
          <w:tab w:pos="77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64"/>
          <w:position w:val="2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3"/>
          <w:w w:val="64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2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2"/>
        </w:rPr>
        <w:t>m3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68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68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1959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7"/>
        </w:rPr>
        <w:t>!Yangında: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0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</w:rPr>
        <w:t>Tire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4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</w:rPr>
        <w:t>Akkoyunl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0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</w:rPr>
        <w:t>Mahallesi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1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</w:rPr>
        <w:t>yo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5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</w:rPr>
        <w:t>kenarında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2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</w:rPr>
        <w:t>buluna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5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</w:rPr>
        <w:t>otla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7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</w:rPr>
        <w:t>yanara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4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</w:rPr>
        <w:t>zara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7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2"/>
          <w:w w:val="8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görmüştü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580"/>
        </w:sectPr>
      </w:pPr>
      <w:rPr/>
    </w:p>
    <w:p>
      <w:pPr>
        <w:spacing w:before="0" w:after="0" w:line="230" w:lineRule="exact"/>
        <w:ind w:left="162" w:right="-76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94949"/>
          <w:w w:val="114"/>
        </w:rPr>
        <w:t>önd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3"/>
          <w:w w:val="114"/>
        </w:rPr>
        <w:t>ü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4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"/>
          <w:w w:val="83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97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Sonundaki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1" w:lineRule="exact"/>
        <w:ind w:left="125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8"/>
        </w:rPr>
        <w:t>Hasa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"/>
          <w:w w:val="8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Çıkı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</w:rPr>
        <w:t>Sigortalı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5" w:lineRule="exact"/>
        <w:ind w:left="12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1"/>
        </w:rPr>
        <w:t>Araç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6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1"/>
        </w:rPr>
        <w:t>Gereç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9" w:lineRule="exact"/>
        <w:ind w:left="135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5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Yer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4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1" w:lineRule="exact"/>
        <w:ind w:left="200" w:right="43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2"/>
          <w:szCs w:val="12"/>
          <w:color w:val="494949"/>
          <w:spacing w:val="0"/>
          <w:w w:val="346"/>
        </w:rPr>
        <w:t>c</w:t>
      </w:r>
      <w:r>
        <w:rPr>
          <w:rFonts w:ascii="Arial" w:hAnsi="Arial" w:cs="Arial" w:eastAsia="Arial"/>
          <w:sz w:val="12"/>
          <w:szCs w:val="12"/>
          <w:color w:val="494949"/>
          <w:spacing w:val="-47"/>
          <w:w w:val="346"/>
        </w:rPr>
        <w:t> </w:t>
      </w:r>
      <w:r>
        <w:rPr>
          <w:rFonts w:ascii="Arial" w:hAnsi="Arial" w:cs="Arial" w:eastAsia="Arial"/>
          <w:sz w:val="11"/>
          <w:szCs w:val="11"/>
          <w:color w:val="262626"/>
          <w:spacing w:val="-8"/>
          <w:w w:val="100"/>
          <w:position w:val="6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262626"/>
          <w:spacing w:val="0"/>
          <w:w w:val="100"/>
          <w:position w:val="0"/>
        </w:rPr>
        <w:t>'""1</w:t>
      </w:r>
      <w:r>
        <w:rPr>
          <w:rFonts w:ascii="Times New Roman" w:hAnsi="Times New Roman" w:cs="Times New Roman" w:eastAsia="Times New Roman"/>
          <w:sz w:val="13"/>
          <w:szCs w:val="13"/>
          <w:color w:val="262626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88"/>
          <w:position w:val="0"/>
        </w:rPr>
        <w:t>Edil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89"/>
          <w:position w:val="0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4"/>
          <w:position w:val="0"/>
        </w:rPr>
        <w:t>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64" w:right="7343"/>
        <w:jc w:val="both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20"/>
        </w:rPr>
        <w:t>ara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2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5"/>
          <w:w w:val="12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</w:rPr>
        <w:t>ziya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4"/>
          <w:w w:val="9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</w:rPr>
        <w:t>yoktur.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6" w:lineRule="auto"/>
        <w:ind w:right="63" w:firstLine="23"/>
        <w:jc w:val="both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4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yerinde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7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9"/>
        </w:rPr>
        <w:t>yapıla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0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tetkikte;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9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3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başlangıcını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1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1"/>
        </w:rPr>
        <w:t>kenerındaki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5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otlarda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0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başlamı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2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olduğ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u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1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göıiilmüş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1"/>
        </w:rPr>
        <w:t>plup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1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1"/>
        </w:rPr>
        <w:t>yapıla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1"/>
        </w:rPr>
        <w:t>araştırma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soruşturmada;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burada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geli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geçenle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8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tarafında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4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atıla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veya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düşürüle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sönmemi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3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izmaritini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4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otları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tutuşturata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4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çıktığı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kanaatine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3806"/>
        <w:jc w:val="both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72"/>
        </w:rPr>
        <w:t>IŞ_irketi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72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6"/>
          <w:w w:val="7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2"/>
          <w:w w:val="100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</w:rPr>
        <w:t>                                                               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7"/>
        </w:rPr>
        <w:t>!Bedeli: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440" w:right="580"/>
          <w:cols w:num="2" w:equalWidth="0">
            <w:col w:w="1800" w:space="159"/>
            <w:col w:w="8941"/>
          </w:cols>
        </w:sectPr>
      </w:pPr>
      <w:rPr/>
    </w:p>
    <w:p>
      <w:pPr>
        <w:spacing w:before="7" w:after="0" w:line="240" w:lineRule="auto"/>
        <w:ind w:left="135" w:right="-72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</w:rPr>
        <w:t>Ekk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4"/>
          <w:w w:val="100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8"/>
        </w:rPr>
        <w:t>Dönüşü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37" w:lineRule="exact"/>
        <w:ind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87"/>
          <w:position w:val="-1"/>
        </w:rPr>
        <w:t>Tarih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4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4"/>
          <w:w w:val="94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color w:val="595B5B"/>
          <w:spacing w:val="-4"/>
          <w:w w:val="10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2"/>
        </w:rPr>
        <w:t>05.2017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21"/>
        </w:rPr>
        <w:t>aati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4"/>
          <w:w w:val="12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12:00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580"/>
          <w:cols w:num="4" w:equalWidth="0">
            <w:col w:w="1261" w:space="717"/>
            <w:col w:w="400" w:space="165"/>
            <w:col w:w="975" w:space="2279"/>
            <w:col w:w="5103"/>
          </w:cols>
        </w:sectPr>
      </w:pPr>
      <w:rPr/>
    </w:p>
    <w:p>
      <w:pPr>
        <w:spacing w:before="0" w:after="0" w:line="239" w:lineRule="exact"/>
        <w:ind w:left="213" w:right="-20"/>
        <w:jc w:val="left"/>
        <w:tabs>
          <w:tab w:pos="900" w:val="left"/>
          <w:tab w:pos="82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</w:rPr>
        <w:t>GtDE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5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</w:rPr>
        <w:t>EKİ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"/>
          <w:w w:val="90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595B5B"/>
          <w:spacing w:val="0"/>
          <w:w w:val="9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95B5B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Tire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8"/>
          <w:position w:val="1"/>
        </w:rPr>
        <w:t>ONAYLA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  <w:position w:val="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44" w:after="0" w:line="172" w:lineRule="exact"/>
        <w:ind w:left="3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51"/>
          <w:position w:val="-5"/>
        </w:rPr>
        <w:t>......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580"/>
        </w:sectPr>
      </w:pPr>
      <w:rPr/>
    </w:p>
    <w:p>
      <w:pPr>
        <w:spacing w:before="0" w:after="0" w:line="133" w:lineRule="exact"/>
        <w:ind w:right="2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62626"/>
          <w:spacing w:val="0"/>
          <w:w w:val="156"/>
          <w:position w:val="-1"/>
        </w:rPr>
        <w:t>u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66" w:lineRule="exact"/>
        <w:ind w:right="11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262626"/>
          <w:w w:val="131"/>
          <w:i/>
        </w:rPr>
        <w:t>Q</w:t>
      </w:r>
      <w:r>
        <w:rPr>
          <w:rFonts w:ascii="Arial" w:hAnsi="Arial" w:cs="Arial" w:eastAsia="Arial"/>
          <w:sz w:val="8"/>
          <w:szCs w:val="8"/>
          <w:color w:val="262626"/>
          <w:w w:val="132"/>
          <w:i/>
        </w:rPr>
        <w:t>)</w:t>
      </w:r>
      <w:r>
        <w:rPr>
          <w:rFonts w:ascii="Arial" w:hAnsi="Arial" w:cs="Arial" w:eastAsia="Arial"/>
          <w:sz w:val="8"/>
          <w:szCs w:val="8"/>
          <w:color w:val="000000"/>
          <w:w w:val="100"/>
        </w:rPr>
      </w:r>
    </w:p>
    <w:p>
      <w:pPr>
        <w:spacing w:before="0" w:after="0" w:line="178" w:lineRule="exact"/>
        <w:ind w:right="-20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99"/>
          <w:i/>
        </w:rPr>
        <w:t>.Q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86" w:lineRule="exact"/>
        <w:ind w:right="9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63636"/>
          <w:w w:val="51"/>
          <w:position w:val="-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-23"/>
          <w:w w:val="51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16"/>
          <w:w w:val="52"/>
          <w:position w:val="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-30"/>
          <w:w w:val="51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9"/>
          <w:w w:val="52"/>
          <w:position w:val="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-36"/>
          <w:w w:val="51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2"/>
          <w:w w:val="52"/>
          <w:position w:val="4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-2"/>
          <w:w w:val="51"/>
          <w:position w:val="-1"/>
        </w:rPr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51"/>
          <w:emboss/>
          <w:position w:val="-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51"/>
          <w:emboss/>
          <w:position w:val="-1"/>
        </w:rPr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51"/>
          <w:emboss/>
          <w:position w:val="-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51"/>
          <w:position w:val="-1"/>
        </w:rPr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</w:rPr>
        <w:t>Gitınişse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0"/>
          <w:w w:val="90"/>
        </w:rPr>
        <w:t> 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90"/>
        </w:rPr>
        <w:t>Üs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90"/>
        </w:rPr>
        <w:t>t</w:t>
      </w:r>
      <w:r>
        <w:rPr>
          <w:rFonts w:ascii="Arial" w:hAnsi="Arial" w:cs="Arial" w:eastAsia="Arial"/>
          <w:sz w:val="20"/>
          <w:szCs w:val="20"/>
          <w:color w:val="363636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2" w:after="0" w:line="240" w:lineRule="auto"/>
        <w:ind w:left="-38" w:right="-5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Yangına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El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</w:rPr>
        <w:t>Koyan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1" w:lineRule="exact"/>
        <w:ind w:left="185" w:right="28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8"/>
        </w:rPr>
        <w:t>Eki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19"/>
          <w:w w:val="88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8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497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44"/>
          <w:szCs w:val="44"/>
          <w:color w:val="262626"/>
          <w:w w:val="96"/>
          <w:i/>
          <w:position w:val="-1"/>
        </w:rPr>
        <w:t>ı</w:t>
      </w:r>
      <w:r>
        <w:rPr>
          <w:rFonts w:ascii="Times New Roman" w:hAnsi="Times New Roman" w:cs="Times New Roman" w:eastAsia="Times New Roman"/>
          <w:sz w:val="44"/>
          <w:szCs w:val="44"/>
          <w:color w:val="262626"/>
          <w:spacing w:val="-81"/>
          <w:w w:val="100"/>
          <w:i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262626"/>
          <w:spacing w:val="0"/>
          <w:w w:val="59"/>
          <w:position w:val="-1"/>
        </w:rPr>
        <w:t>61Marıs®'17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580"/>
          <w:cols w:num="4" w:equalWidth="0">
            <w:col w:w="518" w:space="1602"/>
            <w:col w:w="1573" w:space="868"/>
            <w:col w:w="1421" w:space="2247"/>
            <w:col w:w="2671"/>
          </w:cols>
        </w:sectPr>
      </w:pPr>
      <w:rPr/>
    </w:p>
    <w:p>
      <w:pPr>
        <w:spacing w:before="12" w:after="0" w:line="240" w:lineRule="auto"/>
        <w:ind w:left="2198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63636"/>
          <w:spacing w:val="0"/>
          <w:w w:val="81"/>
        </w:rPr>
        <w:t>LAR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4" w:lineRule="atLeast"/>
        <w:ind w:left="2469" w:right="-79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262626"/>
          <w:spacing w:val="0"/>
          <w:w w:val="77"/>
          <w:b/>
          <w:bCs/>
        </w:rPr>
        <w:t>Grupla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77"/>
          <w:b/>
          <w:bCs/>
        </w:rPr>
        <w:t>r</w:t>
      </w:r>
      <w:r>
        <w:rPr>
          <w:rFonts w:ascii="Arial" w:hAnsi="Arial" w:cs="Arial" w:eastAsia="Arial"/>
          <w:sz w:val="26"/>
          <w:szCs w:val="26"/>
          <w:color w:val="262626"/>
          <w:spacing w:val="-2"/>
          <w:w w:val="77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77"/>
          <w:b/>
          <w:bCs/>
        </w:rPr>
        <w:t>Amiri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90" w:lineRule="exact"/>
        <w:ind w:left="-40" w:right="104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6.578156pt;margin-top:3.614547pt;width:8.05194pt;height:31pt;mso-position-horizontal-relative:page;mso-position-vertical-relative:paragraph;z-index:-15842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rPr>
                      <w:rFonts w:ascii="Times New Roman" w:hAnsi="Times New Roman" w:cs="Times New Roman" w:eastAsia="Times New Roman"/>
                      <w:sz w:val="62"/>
                      <w:szCs w:val="6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6E7070"/>
                      <w:spacing w:val="0"/>
                      <w:w w:val="78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62"/>
                      <w:szCs w:val="6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7"/>
          <w:szCs w:val="27"/>
          <w:color w:val="363636"/>
          <w:w w:val="82"/>
          <w:position w:val="-2"/>
        </w:rPr>
        <w:t>ltrair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-12"/>
          <w:w w:val="83"/>
          <w:position w:val="-2"/>
        </w:rPr>
        <w:t>f</w:t>
      </w:r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4"/>
          <w:w w:val="66"/>
          <w:position w:val="-2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67"/>
          <w:position w:val="-2"/>
        </w:rPr>
        <w:t>Bi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41" w:lineRule="atLeast"/>
        <w:ind w:left="79" w:right="132"/>
        <w:jc w:val="center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6E7070"/>
          <w:w w:val="134"/>
        </w:rPr>
        <w:t>M</w:t>
      </w:r>
      <w:r>
        <w:rPr>
          <w:rFonts w:ascii="Times New Roman" w:hAnsi="Times New Roman" w:cs="Times New Roman" w:eastAsia="Times New Roman"/>
          <w:sz w:val="31"/>
          <w:szCs w:val="31"/>
          <w:color w:val="6E7070"/>
          <w:spacing w:val="-73"/>
          <w:w w:val="133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color w:val="6E7070"/>
          <w:spacing w:val="-65"/>
          <w:w w:val="153"/>
        </w:rPr>
        <w:t>1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98" w:lineRule="exact"/>
        <w:ind w:right="-20"/>
        <w:jc w:val="left"/>
        <w:tabs>
          <w:tab w:pos="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38383"/>
          <w:spacing w:val="0"/>
          <w:w w:val="100"/>
          <w:b/>
          <w:bCs/>
          <w:position w:val="-2"/>
        </w:rPr>
        <w:t>w</w:t>
      </w:r>
      <w:r>
        <w:rPr>
          <w:rFonts w:ascii="Times New Roman" w:hAnsi="Times New Roman" w:cs="Times New Roman" w:eastAsia="Times New Roman"/>
          <w:sz w:val="19"/>
          <w:szCs w:val="19"/>
          <w:color w:val="838383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38383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-20"/>
          <w:w w:val="118"/>
          <w:position w:val="-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B8B8BA"/>
          <w:spacing w:val="0"/>
          <w:w w:val="19"/>
          <w:position w:val="-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2" w:lineRule="atLeast"/>
        <w:ind w:left="469"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4.196472pt;margin-top:11.379616pt;width:1.90022pt;height:7pt;mso-position-horizontal-relative:page;mso-position-vertical-relative:paragraph;z-index:-15841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A5A7A8"/>
                      <w:spacing w:val="0"/>
                      <w:w w:val="100"/>
                    </w:rPr>
                    <w:t>.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1"/>
          <w:szCs w:val="31"/>
          <w:color w:val="494949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31"/>
          <w:szCs w:val="31"/>
          <w:color w:val="49494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A5A7A8"/>
          <w:spacing w:val="0"/>
          <w:w w:val="58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580"/>
          <w:cols w:num="3" w:equalWidth="0">
            <w:col w:w="3772" w:space="4383"/>
            <w:col w:w="898" w:space="168"/>
            <w:col w:w="1679"/>
          </w:cols>
        </w:sectPr>
      </w:pPr>
      <w:rPr/>
    </w:p>
    <w:p>
      <w:pPr>
        <w:spacing w:before="0" w:after="0" w:line="427" w:lineRule="atLeast"/>
        <w:ind w:left="2074" w:right="-20"/>
        <w:jc w:val="left"/>
        <w:tabs>
          <w:tab w:pos="826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Arial" w:hAnsi="Arial" w:cs="Arial" w:eastAsia="Arial"/>
          <w:sz w:val="26"/>
          <w:szCs w:val="26"/>
          <w:color w:val="262626"/>
          <w:spacing w:val="0"/>
          <w:w w:val="77"/>
          <w:b/>
          <w:bCs/>
        </w:rPr>
        <w:t>Güne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77"/>
          <w:b/>
          <w:bCs/>
        </w:rPr>
        <w:t>y</w:t>
      </w:r>
      <w:r>
        <w:rPr>
          <w:rFonts w:ascii="Arial" w:hAnsi="Arial" w:cs="Arial" w:eastAsia="Arial"/>
          <w:sz w:val="26"/>
          <w:szCs w:val="26"/>
          <w:color w:val="262626"/>
          <w:spacing w:val="1"/>
          <w:w w:val="77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77"/>
          <w:b/>
          <w:bCs/>
        </w:rPr>
        <w:t>Bölg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77"/>
          <w:b/>
          <w:bCs/>
        </w:rPr>
        <w:t>e</w:t>
      </w:r>
      <w:r>
        <w:rPr>
          <w:rFonts w:ascii="Arial" w:hAnsi="Arial" w:cs="Arial" w:eastAsia="Arial"/>
          <w:sz w:val="26"/>
          <w:szCs w:val="26"/>
          <w:color w:val="262626"/>
          <w:spacing w:val="8"/>
          <w:w w:val="77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77"/>
          <w:b/>
          <w:bCs/>
        </w:rPr>
        <w:t>2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77"/>
          <w:b/>
          <w:bCs/>
        </w:rPr>
        <w:t>.</w:t>
      </w:r>
      <w:r>
        <w:rPr>
          <w:rFonts w:ascii="Arial" w:hAnsi="Arial" w:cs="Arial" w:eastAsia="Arial"/>
          <w:sz w:val="26"/>
          <w:szCs w:val="26"/>
          <w:color w:val="262626"/>
          <w:spacing w:val="-7"/>
          <w:w w:val="77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77"/>
          <w:b/>
          <w:bCs/>
        </w:rPr>
        <w:t>Posta</w:t>
      </w:r>
      <w:r>
        <w:rPr>
          <w:rFonts w:ascii="Arial" w:hAnsi="Arial" w:cs="Arial" w:eastAsia="Arial"/>
          <w:sz w:val="26"/>
          <w:szCs w:val="26"/>
          <w:color w:val="262626"/>
          <w:spacing w:val="-49"/>
          <w:w w:val="77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6"/>
          <w:szCs w:val="26"/>
          <w:color w:val="262626"/>
          <w:spacing w:val="0"/>
          <w:w w:val="100"/>
          <w:b/>
          <w:bCs/>
        </w:rPr>
      </w:r>
      <w:r>
        <w:rPr>
          <w:rFonts w:ascii="Arial" w:hAnsi="Arial" w:cs="Arial" w:eastAsia="Arial"/>
          <w:sz w:val="6"/>
          <w:szCs w:val="6"/>
          <w:color w:val="6E7070"/>
          <w:spacing w:val="0"/>
          <w:w w:val="100"/>
          <w:position w:val="9"/>
        </w:rPr>
        <w:t>•</w:t>
      </w:r>
      <w:r>
        <w:rPr>
          <w:rFonts w:ascii="Arial" w:hAnsi="Arial" w:cs="Arial" w:eastAsia="Arial"/>
          <w:sz w:val="6"/>
          <w:szCs w:val="6"/>
          <w:color w:val="6E7070"/>
          <w:spacing w:val="0"/>
          <w:w w:val="100"/>
          <w:position w:val="9"/>
        </w:rPr>
        <w:t>  </w:t>
      </w:r>
      <w:r>
        <w:rPr>
          <w:rFonts w:ascii="Arial" w:hAnsi="Arial" w:cs="Arial" w:eastAsia="Arial"/>
          <w:sz w:val="6"/>
          <w:szCs w:val="6"/>
          <w:color w:val="6E7070"/>
          <w:spacing w:val="2"/>
          <w:w w:val="100"/>
          <w:position w:val="9"/>
        </w:rPr>
        <w:t> </w:t>
      </w:r>
      <w:r>
        <w:rPr>
          <w:rFonts w:ascii="Arial" w:hAnsi="Arial" w:cs="Arial" w:eastAsia="Arial"/>
          <w:sz w:val="6"/>
          <w:szCs w:val="6"/>
          <w:color w:val="595B5B"/>
          <w:spacing w:val="0"/>
          <w:w w:val="600"/>
          <w:position w:val="9"/>
        </w:rPr>
        <w:t>,</w:t>
      </w:r>
      <w:r>
        <w:rPr>
          <w:rFonts w:ascii="Arial" w:hAnsi="Arial" w:cs="Arial" w:eastAsia="Arial"/>
          <w:sz w:val="6"/>
          <w:szCs w:val="6"/>
          <w:color w:val="595B5B"/>
          <w:spacing w:val="97"/>
          <w:w w:val="600"/>
          <w:position w:val="9"/>
        </w:rPr>
        <w:t> </w:t>
      </w:r>
      <w:r>
        <w:rPr>
          <w:rFonts w:ascii="Arial" w:hAnsi="Arial" w:cs="Arial" w:eastAsia="Arial"/>
          <w:sz w:val="6"/>
          <w:szCs w:val="6"/>
          <w:color w:val="A5A7A8"/>
          <w:spacing w:val="0"/>
          <w:w w:val="185"/>
          <w:position w:val="9"/>
        </w:rPr>
        <w:t>"</w:t>
      </w:r>
      <w:r>
        <w:rPr>
          <w:rFonts w:ascii="Arial" w:hAnsi="Arial" w:cs="Arial" w:eastAsia="Arial"/>
          <w:sz w:val="6"/>
          <w:szCs w:val="6"/>
          <w:color w:val="A5A7A8"/>
          <w:spacing w:val="-10"/>
          <w:w w:val="185"/>
          <w:position w:val="9"/>
        </w:rPr>
        <w:t>'</w:t>
      </w:r>
      <w:r>
        <w:rPr>
          <w:rFonts w:ascii="Arial" w:hAnsi="Arial" w:cs="Arial" w:eastAsia="Arial"/>
          <w:sz w:val="6"/>
          <w:szCs w:val="6"/>
          <w:color w:val="838383"/>
          <w:spacing w:val="0"/>
          <w:w w:val="228"/>
          <w:position w:val="9"/>
        </w:rPr>
        <w:t>'</w:t>
      </w:r>
      <w:r>
        <w:rPr>
          <w:rFonts w:ascii="Arial" w:hAnsi="Arial" w:cs="Arial" w:eastAsia="Arial"/>
          <w:sz w:val="6"/>
          <w:szCs w:val="6"/>
          <w:color w:val="838383"/>
          <w:spacing w:val="0"/>
          <w:w w:val="100"/>
          <w:position w:val="9"/>
        </w:rPr>
        <w:t>      </w:t>
      </w:r>
      <w:r>
        <w:rPr>
          <w:rFonts w:ascii="Arial" w:hAnsi="Arial" w:cs="Arial" w:eastAsia="Arial"/>
          <w:sz w:val="6"/>
          <w:szCs w:val="6"/>
          <w:color w:val="838383"/>
          <w:spacing w:val="-5"/>
          <w:w w:val="100"/>
          <w:position w:val="9"/>
        </w:rPr>
        <w:t> </w:t>
      </w:r>
      <w:r>
        <w:rPr>
          <w:rFonts w:ascii="Arial" w:hAnsi="Arial" w:cs="Arial" w:eastAsia="Arial"/>
          <w:sz w:val="6"/>
          <w:szCs w:val="6"/>
          <w:color w:val="B8B8BA"/>
          <w:spacing w:val="0"/>
          <w:w w:val="141"/>
          <w:position w:val="9"/>
        </w:rPr>
        <w:t>'t</w:t>
      </w:r>
      <w:r>
        <w:rPr>
          <w:rFonts w:ascii="Arial" w:hAnsi="Arial" w:cs="Arial" w:eastAsia="Arial"/>
          <w:sz w:val="6"/>
          <w:szCs w:val="6"/>
          <w:color w:val="B8B8BA"/>
          <w:spacing w:val="-1"/>
          <w:w w:val="141"/>
          <w:position w:val="9"/>
        </w:rPr>
        <w:t> </w:t>
      </w:r>
      <w:r>
        <w:rPr>
          <w:rFonts w:ascii="Arial" w:hAnsi="Arial" w:cs="Arial" w:eastAsia="Arial"/>
          <w:sz w:val="6"/>
          <w:szCs w:val="6"/>
          <w:color w:val="979795"/>
          <w:spacing w:val="0"/>
          <w:w w:val="141"/>
          <w:position w:val="9"/>
        </w:rPr>
        <w:t>\"';</w:t>
      </w:r>
      <w:r>
        <w:rPr>
          <w:rFonts w:ascii="Arial" w:hAnsi="Arial" w:cs="Arial" w:eastAsia="Arial"/>
          <w:sz w:val="6"/>
          <w:szCs w:val="6"/>
          <w:color w:val="979795"/>
          <w:spacing w:val="0"/>
          <w:w w:val="141"/>
          <w:position w:val="9"/>
        </w:rPr>
        <w:t>   </w:t>
      </w:r>
      <w:r>
        <w:rPr>
          <w:rFonts w:ascii="Arial" w:hAnsi="Arial" w:cs="Arial" w:eastAsia="Arial"/>
          <w:sz w:val="6"/>
          <w:szCs w:val="6"/>
          <w:color w:val="979795"/>
          <w:spacing w:val="21"/>
          <w:w w:val="141"/>
          <w:position w:val="9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838383"/>
          <w:spacing w:val="0"/>
          <w:w w:val="100"/>
          <w:b/>
          <w:bCs/>
          <w:position w:val="9"/>
        </w:rPr>
        <w:t>t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580"/>
        </w:sectPr>
      </w:pPr>
      <w:rPr/>
    </w:p>
    <w:p>
      <w:pPr>
        <w:spacing w:before="0" w:after="0" w:line="110" w:lineRule="exac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85"/>
          <w:position w:val="3"/>
        </w:rPr>
        <w:t>Fay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1"/>
          <w:w w:val="85"/>
          <w:position w:val="3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5"/>
          <w:position w:val="3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41"/>
          <w:w w:val="85"/>
          <w:position w:val="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B8B8BA"/>
          <w:spacing w:val="0"/>
          <w:w w:val="60"/>
          <w:position w:val="3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B8B8BA"/>
          <w:spacing w:val="0"/>
          <w:w w:val="60"/>
          <w:position w:val="3"/>
        </w:rPr>
        <w:t>   </w:t>
      </w:r>
      <w:r>
        <w:rPr>
          <w:rFonts w:ascii="Times New Roman" w:hAnsi="Times New Roman" w:cs="Times New Roman" w:eastAsia="Times New Roman"/>
          <w:sz w:val="21"/>
          <w:szCs w:val="21"/>
          <w:color w:val="B8B8BA"/>
          <w:spacing w:val="26"/>
          <w:w w:val="60"/>
          <w:position w:val="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62626"/>
          <w:spacing w:val="0"/>
          <w:w w:val="86"/>
          <w:position w:val="3"/>
        </w:rPr>
        <w:t>lRMAZ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right="-20"/>
        <w:jc w:val="left"/>
        <w:tabs>
          <w:tab w:pos="840" w:val="left"/>
          <w:tab w:pos="1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B8B8BA"/>
          <w:spacing w:val="-44"/>
          <w:w w:val="88"/>
          <w:position w:val="-13"/>
        </w:rPr>
        <w:t>.</w:t>
      </w:r>
      <w:r>
        <w:rPr>
          <w:rFonts w:ascii="Times New Roman" w:hAnsi="Times New Roman" w:cs="Times New Roman" w:eastAsia="Times New Roman"/>
          <w:sz w:val="90"/>
          <w:szCs w:val="90"/>
          <w:color w:val="838383"/>
          <w:spacing w:val="-161"/>
          <w:w w:val="50"/>
          <w:i/>
          <w:position w:val="-20"/>
        </w:rPr>
        <w:t>i</w:t>
      </w:r>
      <w:r>
        <w:rPr>
          <w:rFonts w:ascii="Arial" w:hAnsi="Arial" w:cs="Arial" w:eastAsia="Arial"/>
          <w:sz w:val="18"/>
          <w:szCs w:val="18"/>
          <w:color w:val="B8B8BA"/>
          <w:spacing w:val="0"/>
          <w:w w:val="88"/>
          <w:position w:val="-13"/>
        </w:rPr>
        <w:t>,</w:t>
      </w:r>
      <w:r>
        <w:rPr>
          <w:rFonts w:ascii="Arial" w:hAnsi="Arial" w:cs="Arial" w:eastAsia="Arial"/>
          <w:sz w:val="18"/>
          <w:szCs w:val="18"/>
          <w:color w:val="B8B8BA"/>
          <w:spacing w:val="-35"/>
          <w:w w:val="100"/>
          <w:position w:val="-13"/>
        </w:rPr>
        <w:t> </w:t>
      </w:r>
      <w:r>
        <w:rPr>
          <w:rFonts w:ascii="Arial" w:hAnsi="Arial" w:cs="Arial" w:eastAsia="Arial"/>
          <w:sz w:val="18"/>
          <w:szCs w:val="18"/>
          <w:color w:val="494949"/>
          <w:spacing w:val="-17"/>
          <w:w w:val="88"/>
          <w:position w:val="-13"/>
        </w:rPr>
        <w:t>M</w:t>
      </w:r>
      <w:r>
        <w:rPr>
          <w:rFonts w:ascii="Times New Roman" w:hAnsi="Times New Roman" w:cs="Times New Roman" w:eastAsia="Times New Roman"/>
          <w:sz w:val="90"/>
          <w:szCs w:val="90"/>
          <w:color w:val="595B5B"/>
          <w:spacing w:val="-172"/>
          <w:w w:val="19"/>
          <w:i/>
          <w:position w:val="-20"/>
        </w:rPr>
        <w:t>-</w:t>
      </w:r>
      <w:r>
        <w:rPr>
          <w:rFonts w:ascii="Times New Roman" w:hAnsi="Times New Roman" w:cs="Times New Roman" w:eastAsia="Times New Roman"/>
          <w:sz w:val="90"/>
          <w:szCs w:val="90"/>
          <w:color w:val="363636"/>
          <w:spacing w:val="-252"/>
          <w:w w:val="34"/>
          <w:i/>
          <w:position w:val="-20"/>
        </w:rPr>
        <w:t>!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88"/>
          <w:position w:val="-13"/>
        </w:rPr>
        <w:t>u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100"/>
          <w:position w:val="-13"/>
        </w:rPr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-13"/>
        </w:rPr>
        <w:t>Ş</w:t>
      </w:r>
      <w:r>
        <w:rPr>
          <w:rFonts w:ascii="Arial" w:hAnsi="Arial" w:cs="Arial" w:eastAsia="Arial"/>
          <w:sz w:val="18"/>
          <w:szCs w:val="18"/>
          <w:color w:val="363636"/>
          <w:spacing w:val="-3"/>
          <w:w w:val="100"/>
          <w:position w:val="-13"/>
        </w:rPr>
        <w:t>u</w:t>
      </w:r>
      <w:r>
        <w:rPr>
          <w:rFonts w:ascii="Arial" w:hAnsi="Arial" w:cs="Arial" w:eastAsia="Arial"/>
          <w:sz w:val="18"/>
          <w:szCs w:val="18"/>
          <w:color w:val="595B5B"/>
          <w:spacing w:val="-48"/>
          <w:w w:val="100"/>
          <w:position w:val="-13"/>
        </w:rPr>
        <w:t>b</w:t>
      </w:r>
      <w:r>
        <w:rPr>
          <w:rFonts w:ascii="Arial" w:hAnsi="Arial" w:cs="Arial" w:eastAsia="Arial"/>
          <w:sz w:val="18"/>
          <w:szCs w:val="18"/>
          <w:color w:val="6E7070"/>
          <w:spacing w:val="0"/>
          <w:w w:val="100"/>
          <w:position w:val="-13"/>
        </w:rPr>
        <w:t>e</w:t>
      </w:r>
      <w:r>
        <w:rPr>
          <w:rFonts w:ascii="Arial" w:hAnsi="Arial" w:cs="Arial" w:eastAsia="Arial"/>
          <w:sz w:val="18"/>
          <w:szCs w:val="18"/>
          <w:color w:val="6E7070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18"/>
          <w:szCs w:val="18"/>
          <w:color w:val="6E7070"/>
          <w:spacing w:val="0"/>
          <w:w w:val="100"/>
          <w:position w:val="-13"/>
        </w:rPr>
      </w:r>
      <w:r>
        <w:rPr>
          <w:rFonts w:ascii="Arial" w:hAnsi="Arial" w:cs="Arial" w:eastAsia="Arial"/>
          <w:sz w:val="19"/>
          <w:szCs w:val="19"/>
          <w:color w:val="494949"/>
          <w:spacing w:val="0"/>
          <w:w w:val="246"/>
          <w:position w:val="-13"/>
        </w:rPr>
        <w:t>ı</w:t>
      </w:r>
      <w:r>
        <w:rPr>
          <w:rFonts w:ascii="Arial" w:hAnsi="Arial" w:cs="Arial" w:eastAsia="Arial"/>
          <w:sz w:val="19"/>
          <w:szCs w:val="19"/>
          <w:color w:val="494949"/>
          <w:spacing w:val="-69"/>
          <w:w w:val="246"/>
          <w:position w:val="-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68"/>
          <w:position w:val="-13"/>
        </w:rPr>
        <w:t>frtl.ı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580"/>
          <w:cols w:num="2" w:equalWidth="0">
            <w:col w:w="5948" w:space="2119"/>
            <w:col w:w="2833"/>
          </w:cols>
        </w:sectPr>
      </w:pPr>
      <w:rPr/>
    </w:p>
    <w:p>
      <w:pPr>
        <w:spacing w:before="0" w:after="0" w:line="214" w:lineRule="exact"/>
        <w:ind w:right="-20"/>
        <w:jc w:val="righ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0"/>
        </w:rPr>
        <w:t>!tfaiye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9"/>
          <w:w w:val="9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90"/>
        </w:rPr>
        <w:t>Eri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left="94" w:right="-20"/>
        <w:jc w:val="left"/>
        <w:tabs>
          <w:tab w:pos="1180" w:val="left"/>
          <w:tab w:pos="148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979795"/>
          <w:spacing w:val="0"/>
          <w:w w:val="100"/>
        </w:rPr>
        <w:t>...</w:t>
      </w:r>
      <w:r>
        <w:rPr>
          <w:rFonts w:ascii="Times New Roman" w:hAnsi="Times New Roman" w:cs="Times New Roman" w:eastAsia="Times New Roman"/>
          <w:sz w:val="10"/>
          <w:szCs w:val="10"/>
          <w:color w:val="979795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0"/>
          <w:szCs w:val="10"/>
          <w:color w:val="979795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595B5B"/>
          <w:spacing w:val="0"/>
          <w:w w:val="128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595B5B"/>
          <w:spacing w:val="-4"/>
          <w:w w:val="128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63636"/>
          <w:spacing w:val="0"/>
          <w:w w:val="51"/>
        </w:rPr>
        <w:t>...</w:t>
      </w:r>
      <w:r>
        <w:rPr>
          <w:rFonts w:ascii="Times New Roman" w:hAnsi="Times New Roman" w:cs="Times New Roman" w:eastAsia="Times New Roman"/>
          <w:sz w:val="10"/>
          <w:szCs w:val="10"/>
          <w:color w:val="363636"/>
          <w:spacing w:val="0"/>
          <w:w w:val="51"/>
        </w:rPr>
        <w:t>          </w:t>
      </w:r>
      <w:r>
        <w:rPr>
          <w:rFonts w:ascii="Times New Roman" w:hAnsi="Times New Roman" w:cs="Times New Roman" w:eastAsia="Times New Roman"/>
          <w:sz w:val="10"/>
          <w:szCs w:val="10"/>
          <w:color w:val="363636"/>
          <w:spacing w:val="5"/>
          <w:w w:val="5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8B8BA"/>
          <w:spacing w:val="0"/>
          <w:w w:val="51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B8B8BA"/>
          <w:spacing w:val="0"/>
          <w:w w:val="51"/>
        </w:rPr>
        <w:t>         </w:t>
      </w:r>
      <w:r>
        <w:rPr>
          <w:rFonts w:ascii="Times New Roman" w:hAnsi="Times New Roman" w:cs="Times New Roman" w:eastAsia="Times New Roman"/>
          <w:sz w:val="10"/>
          <w:szCs w:val="10"/>
          <w:color w:val="B8B8BA"/>
          <w:spacing w:val="6"/>
          <w:w w:val="5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5A7A8"/>
          <w:spacing w:val="0"/>
          <w:w w:val="100"/>
        </w:rPr>
        <w:t>••</w:t>
      </w:r>
      <w:r>
        <w:rPr>
          <w:rFonts w:ascii="Times New Roman" w:hAnsi="Times New Roman" w:cs="Times New Roman" w:eastAsia="Times New Roman"/>
          <w:sz w:val="10"/>
          <w:szCs w:val="10"/>
          <w:color w:val="A5A7A8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0"/>
          <w:szCs w:val="10"/>
          <w:color w:val="A5A7A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94949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494949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B8B8BA"/>
          <w:spacing w:val="0"/>
          <w:w w:val="75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B8B8B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0"/>
          <w:szCs w:val="10"/>
          <w:color w:val="B8B8BA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363636"/>
          <w:spacing w:val="0"/>
          <w:w w:val="49"/>
          <w:b/>
          <w:bCs/>
        </w:rPr>
        <w:t>'C</w:t>
      </w:r>
      <w:r>
        <w:rPr>
          <w:rFonts w:ascii="Times New Roman" w:hAnsi="Times New Roman" w:cs="Times New Roman" w:eastAsia="Times New Roman"/>
          <w:sz w:val="10"/>
          <w:szCs w:val="10"/>
          <w:color w:val="363636"/>
          <w:spacing w:val="0"/>
          <w:w w:val="49"/>
          <w:b/>
          <w:bCs/>
        </w:rPr>
        <w:t>'</w:t>
      </w:r>
      <w:r>
        <w:rPr>
          <w:rFonts w:ascii="Times New Roman" w:hAnsi="Times New Roman" w:cs="Times New Roman" w:eastAsia="Times New Roman"/>
          <w:sz w:val="10"/>
          <w:szCs w:val="10"/>
          <w:color w:val="595B5B"/>
          <w:spacing w:val="0"/>
          <w:w w:val="49"/>
          <w:b/>
          <w:bCs/>
        </w:rPr>
        <w:t>;.?"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63" w:after="0" w:line="259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363636"/>
          <w:w w:val="220"/>
          <w:position w:val="-1"/>
        </w:rPr>
      </w:r>
      <w:r>
        <w:rPr>
          <w:rFonts w:ascii="Arial" w:hAnsi="Arial" w:cs="Arial" w:eastAsia="Arial"/>
          <w:sz w:val="23"/>
          <w:szCs w:val="23"/>
          <w:color w:val="363636"/>
          <w:spacing w:val="-140"/>
          <w:w w:val="220"/>
          <w:emboss/>
          <w:position w:val="-1"/>
        </w:rPr>
        <w:t>·</w:t>
      </w:r>
      <w:r>
        <w:rPr>
          <w:rFonts w:ascii="Arial" w:hAnsi="Arial" w:cs="Arial" w:eastAsia="Arial"/>
          <w:sz w:val="23"/>
          <w:szCs w:val="23"/>
          <w:color w:val="363636"/>
          <w:spacing w:val="-140"/>
          <w:w w:val="220"/>
          <w:emboss/>
          <w:position w:val="-1"/>
        </w:rPr>
      </w:r>
      <w:r>
        <w:rPr>
          <w:rFonts w:ascii="Arial" w:hAnsi="Arial" w:cs="Arial" w:eastAsia="Arial"/>
          <w:sz w:val="23"/>
          <w:szCs w:val="23"/>
          <w:color w:val="363636"/>
          <w:spacing w:val="-140"/>
          <w:w w:val="220"/>
          <w:position w:val="-1"/>
        </w:rPr>
      </w:r>
      <w:r>
        <w:rPr>
          <w:rFonts w:ascii="Arial" w:hAnsi="Arial" w:cs="Arial" w:eastAsia="Arial"/>
          <w:sz w:val="23"/>
          <w:szCs w:val="23"/>
          <w:color w:val="363636"/>
          <w:spacing w:val="-140"/>
          <w:w w:val="220"/>
          <w:position w:val="-1"/>
        </w:rPr>
      </w:r>
      <w:r>
        <w:rPr>
          <w:rFonts w:ascii="Arial" w:hAnsi="Arial" w:cs="Arial" w:eastAsia="Arial"/>
          <w:sz w:val="23"/>
          <w:szCs w:val="23"/>
          <w:color w:val="6E7070"/>
          <w:spacing w:val="0"/>
          <w:w w:val="51"/>
          <w:position w:val="-1"/>
        </w:rPr>
        <w:t>·</w:t>
      </w:r>
      <w:r>
        <w:rPr>
          <w:rFonts w:ascii="Arial" w:hAnsi="Arial" w:cs="Arial" w:eastAsia="Arial"/>
          <w:sz w:val="23"/>
          <w:szCs w:val="23"/>
          <w:color w:val="6E7070"/>
          <w:spacing w:val="-48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6E7070"/>
          <w:spacing w:val="0"/>
          <w:w w:val="50"/>
          <w:position w:val="-1"/>
        </w:rPr>
        <w:t>.:</w:t>
      </w:r>
      <w:r>
        <w:rPr>
          <w:rFonts w:ascii="Arial" w:hAnsi="Arial" w:cs="Arial" w:eastAsia="Arial"/>
          <w:sz w:val="23"/>
          <w:szCs w:val="23"/>
          <w:color w:val="6E7070"/>
          <w:spacing w:val="-3"/>
          <w:w w:val="50"/>
          <w:position w:val="-1"/>
        </w:rPr>
        <w:t>·</w:t>
      </w:r>
      <w:r>
        <w:rPr>
          <w:rFonts w:ascii="Arial" w:hAnsi="Arial" w:cs="Arial" w:eastAsia="Arial"/>
          <w:sz w:val="23"/>
          <w:szCs w:val="23"/>
          <w:color w:val="363636"/>
          <w:spacing w:val="-48"/>
          <w:w w:val="102"/>
          <w:position w:val="-1"/>
        </w:rPr>
        <w:t>l</w:t>
      </w:r>
      <w:r>
        <w:rPr>
          <w:rFonts w:ascii="Arial" w:hAnsi="Arial" w:cs="Arial" w:eastAsia="Arial"/>
          <w:sz w:val="23"/>
          <w:szCs w:val="23"/>
          <w:color w:val="6E7070"/>
          <w:spacing w:val="0"/>
          <w:w w:val="50"/>
          <w:position w:val="-1"/>
        </w:rPr>
        <w:t>;</w:t>
      </w:r>
      <w:r>
        <w:rPr>
          <w:rFonts w:ascii="Arial" w:hAnsi="Arial" w:cs="Arial" w:eastAsia="Arial"/>
          <w:sz w:val="23"/>
          <w:szCs w:val="23"/>
          <w:color w:val="6E7070"/>
          <w:spacing w:val="-3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979795"/>
          <w:spacing w:val="0"/>
          <w:w w:val="74"/>
          <w:position w:val="-1"/>
        </w:rPr>
        <w:t>&gt;.</w:t>
      </w:r>
      <w:r>
        <w:rPr>
          <w:rFonts w:ascii="Arial" w:hAnsi="Arial" w:cs="Arial" w:eastAsia="Arial"/>
          <w:sz w:val="23"/>
          <w:szCs w:val="23"/>
          <w:color w:val="979795"/>
          <w:spacing w:val="0"/>
          <w:w w:val="74"/>
          <w:position w:val="-1"/>
        </w:rPr>
        <w:t>·</w:t>
      </w:r>
      <w:r>
        <w:rPr>
          <w:rFonts w:ascii="Arial" w:hAnsi="Arial" w:cs="Arial" w:eastAsia="Arial"/>
          <w:sz w:val="23"/>
          <w:szCs w:val="23"/>
          <w:color w:val="979795"/>
          <w:spacing w:val="9"/>
          <w:w w:val="74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B8B8BA"/>
          <w:spacing w:val="0"/>
          <w:w w:val="74"/>
          <w:position w:val="-1"/>
        </w:rPr>
        <w:t>·</w:t>
      </w:r>
      <w:r>
        <w:rPr>
          <w:rFonts w:ascii="Arial" w:hAnsi="Arial" w:cs="Arial" w:eastAsia="Arial"/>
          <w:sz w:val="23"/>
          <w:szCs w:val="23"/>
          <w:color w:val="B8B8BA"/>
          <w:spacing w:val="14"/>
          <w:w w:val="74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B8B8BA"/>
          <w:spacing w:val="-49"/>
          <w:w w:val="59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595B5B"/>
          <w:spacing w:val="0"/>
          <w:w w:val="157"/>
          <w:position w:val="-1"/>
        </w:rPr>
        <w:t>;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8"/>
          <w:position w:val="-1"/>
        </w:rPr>
        <w:t>;-</w:t>
      </w:r>
      <w:r>
        <w:rPr>
          <w:rFonts w:ascii="Arial" w:hAnsi="Arial" w:cs="Arial" w:eastAsia="Arial"/>
          <w:sz w:val="23"/>
          <w:szCs w:val="23"/>
          <w:color w:val="363636"/>
          <w:spacing w:val="-17"/>
          <w:w w:val="108"/>
          <w:position w:val="-1"/>
        </w:rPr>
        <w:t>,</w:t>
      </w:r>
      <w:r>
        <w:rPr>
          <w:rFonts w:ascii="Arial" w:hAnsi="Arial" w:cs="Arial" w:eastAsia="Arial"/>
          <w:sz w:val="23"/>
          <w:szCs w:val="23"/>
          <w:color w:val="6E7070"/>
          <w:spacing w:val="-16"/>
          <w:w w:val="139"/>
          <w:position w:val="-1"/>
        </w:rPr>
        <w:t>:</w:t>
      </w:r>
      <w:r>
        <w:rPr>
          <w:rFonts w:ascii="Arial" w:hAnsi="Arial" w:cs="Arial" w:eastAsia="Arial"/>
          <w:sz w:val="23"/>
          <w:szCs w:val="23"/>
          <w:color w:val="363636"/>
          <w:spacing w:val="-13"/>
          <w:w w:val="139"/>
          <w:position w:val="-1"/>
        </w:rPr>
        <w:t>,</w:t>
      </w:r>
      <w:r>
        <w:rPr>
          <w:rFonts w:ascii="Arial" w:hAnsi="Arial" w:cs="Arial" w:eastAsia="Arial"/>
          <w:sz w:val="23"/>
          <w:szCs w:val="23"/>
          <w:color w:val="838383"/>
          <w:spacing w:val="0"/>
          <w:w w:val="107"/>
          <w:position w:val="-1"/>
        </w:rPr>
        <w:t>/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580"/>
          <w:cols w:num="2" w:equalWidth="0">
            <w:col w:w="5633" w:space="2547"/>
            <w:col w:w="2720"/>
          </w:cols>
        </w:sectPr>
      </w:pPr>
      <w:rPr/>
    </w:p>
    <w:p>
      <w:pPr>
        <w:spacing w:before="55" w:after="0" w:line="374" w:lineRule="exact"/>
        <w:ind w:right="-20"/>
        <w:jc w:val="right"/>
        <w:rPr>
          <w:rFonts w:ascii="Arial" w:hAnsi="Arial" w:cs="Arial" w:eastAsia="Arial"/>
          <w:sz w:val="34"/>
          <w:szCs w:val="34"/>
        </w:rPr>
      </w:pPr>
      <w:rPr/>
      <w:r>
        <w:rPr/>
        <w:pict>
          <v:group style="position:absolute;margin-left:282.662567pt;margin-top:-9.461701pt;width:.1pt;height:14.313397pt;mso-position-horizontal-relative:page;mso-position-vertical-relative:paragraph;z-index:-15846" coordorigin="5653,-189" coordsize="2,286">
            <v:shape style="position:absolute;left:5653;top:-189;width:2;height:286" coordorigin="5653,-189" coordsize="0,286" path="m5653,97l5653,-189e" filled="f" stroked="t" strokeweight=".919228pt" strokecolor="#343B5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4"/>
          <w:szCs w:val="34"/>
          <w:color w:val="282D56"/>
          <w:spacing w:val="0"/>
          <w:w w:val="100"/>
          <w:position w:val="-2"/>
        </w:rPr>
        <w:t>NI,.;.</w:t>
      </w:r>
      <w:r>
        <w:rPr>
          <w:rFonts w:ascii="Arial" w:hAnsi="Arial" w:cs="Arial" w:eastAsia="Arial"/>
          <w:sz w:val="34"/>
          <w:szCs w:val="34"/>
          <w:color w:val="282D56"/>
          <w:spacing w:val="-8"/>
          <w:w w:val="100"/>
          <w:position w:val="-2"/>
        </w:rPr>
        <w:t> </w:t>
      </w:r>
      <w:r>
        <w:rPr>
          <w:rFonts w:ascii="Arial" w:hAnsi="Arial" w:cs="Arial" w:eastAsia="Arial"/>
          <w:sz w:val="34"/>
          <w:szCs w:val="34"/>
          <w:color w:val="3A4491"/>
          <w:spacing w:val="0"/>
          <w:w w:val="178"/>
          <w:position w:val="-2"/>
        </w:rPr>
        <w:t>;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72" w:lineRule="exact"/>
        <w:ind w:left="383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62626"/>
          <w:spacing w:val="0"/>
          <w:w w:val="78"/>
          <w:position w:val="-5"/>
        </w:rPr>
        <w:t>ro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88" w:after="0" w:line="61" w:lineRule="exact"/>
        <w:ind w:left="-25" w:right="1165"/>
        <w:jc w:val="center"/>
        <w:tabs>
          <w:tab w:pos="108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color w:val="A5A7A8"/>
          <w:spacing w:val="0"/>
          <w:w w:val="154"/>
          <w:position w:val="-1"/>
        </w:rPr>
        <w:t>•</w:t>
      </w:r>
      <w:r>
        <w:rPr>
          <w:rFonts w:ascii="Arial" w:hAnsi="Arial" w:cs="Arial" w:eastAsia="Arial"/>
          <w:sz w:val="6"/>
          <w:szCs w:val="6"/>
          <w:color w:val="A5A7A8"/>
          <w:spacing w:val="0"/>
          <w:w w:val="154"/>
          <w:position w:val="-1"/>
        </w:rPr>
        <w:t>     </w:t>
      </w:r>
      <w:r>
        <w:rPr>
          <w:rFonts w:ascii="Arial" w:hAnsi="Arial" w:cs="Arial" w:eastAsia="Arial"/>
          <w:sz w:val="6"/>
          <w:szCs w:val="6"/>
          <w:color w:val="A5A7A8"/>
          <w:spacing w:val="11"/>
          <w:w w:val="154"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B8B8BA"/>
          <w:spacing w:val="0"/>
          <w:w w:val="100"/>
          <w:b/>
          <w:bCs/>
          <w:position w:val="-1"/>
        </w:rPr>
        <w:t>1</w:t>
      </w:r>
      <w:r>
        <w:rPr>
          <w:rFonts w:ascii="Arial" w:hAnsi="Arial" w:cs="Arial" w:eastAsia="Arial"/>
          <w:sz w:val="6"/>
          <w:szCs w:val="6"/>
          <w:color w:val="B8B8BA"/>
          <w:spacing w:val="-9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B8B8BA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6"/>
          <w:szCs w:val="6"/>
          <w:color w:val="B8B8BA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6"/>
          <w:szCs w:val="6"/>
          <w:color w:val="6E7070"/>
          <w:spacing w:val="0"/>
          <w:w w:val="179"/>
          <w:position w:val="-1"/>
        </w:rPr>
        <w:t>\</w:t>
      </w:r>
      <w:r>
        <w:rPr>
          <w:rFonts w:ascii="Arial" w:hAnsi="Arial" w:cs="Arial" w:eastAsia="Arial"/>
          <w:sz w:val="6"/>
          <w:szCs w:val="6"/>
          <w:color w:val="6E7070"/>
          <w:spacing w:val="-8"/>
          <w:w w:val="179"/>
          <w:position w:val="-1"/>
        </w:rPr>
        <w:t>.</w:t>
      </w:r>
      <w:r>
        <w:rPr>
          <w:rFonts w:ascii="Arial" w:hAnsi="Arial" w:cs="Arial" w:eastAsia="Arial"/>
          <w:sz w:val="6"/>
          <w:szCs w:val="6"/>
          <w:color w:val="363636"/>
          <w:spacing w:val="0"/>
          <w:w w:val="247"/>
          <w:position w:val="-1"/>
        </w:rPr>
        <w:t>•</w:t>
      </w:r>
      <w:r>
        <w:rPr>
          <w:rFonts w:ascii="Arial" w:hAnsi="Arial" w:cs="Arial" w:eastAsia="Arial"/>
          <w:sz w:val="6"/>
          <w:szCs w:val="6"/>
          <w:color w:val="363636"/>
          <w:spacing w:val="0"/>
          <w:w w:val="100"/>
          <w:position w:val="-1"/>
        </w:rPr>
        <w:t>     </w:t>
      </w:r>
      <w:r>
        <w:rPr>
          <w:rFonts w:ascii="Arial" w:hAnsi="Arial" w:cs="Arial" w:eastAsia="Arial"/>
          <w:sz w:val="6"/>
          <w:szCs w:val="6"/>
          <w:color w:val="363636"/>
          <w:spacing w:val="3"/>
          <w:w w:val="100"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979795"/>
          <w:spacing w:val="0"/>
          <w:w w:val="124"/>
          <w:position w:val="-1"/>
        </w:rPr>
        <w:t>•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136" w:right="1247"/>
        <w:jc w:val="center"/>
        <w:tabs>
          <w:tab w:pos="540" w:val="left"/>
          <w:tab w:pos="110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6.501312pt;margin-top:.580131pt;width:7.074146pt;height:15pt;mso-position-horizontal-relative:page;mso-position-vertical-relative:paragraph;z-index:-15840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A5A7A8"/>
                      <w:spacing w:val="-27"/>
                      <w:w w:val="142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595B5B"/>
                      <w:spacing w:val="-15"/>
                      <w:w w:val="6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363636"/>
                      <w:spacing w:val="0"/>
                      <w:w w:val="36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262626"/>
          <w:spacing w:val="0"/>
          <w:w w:val="386"/>
          <w:position w:val="-3"/>
        </w:rPr>
        <w:t>'</w:t>
      </w:r>
      <w:r>
        <w:rPr>
          <w:rFonts w:ascii="Arial" w:hAnsi="Arial" w:cs="Arial" w:eastAsia="Arial"/>
          <w:sz w:val="13"/>
          <w:szCs w:val="13"/>
          <w:color w:val="262626"/>
          <w:spacing w:val="-97"/>
          <w:w w:val="386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A5A7A8"/>
          <w:spacing w:val="0"/>
          <w:w w:val="100"/>
          <w:position w:val="3"/>
        </w:rPr>
        <w:t>"</w:t>
      </w:r>
      <w:r>
        <w:rPr>
          <w:rFonts w:ascii="Arial" w:hAnsi="Arial" w:cs="Arial" w:eastAsia="Arial"/>
          <w:sz w:val="20"/>
          <w:szCs w:val="20"/>
          <w:color w:val="A5A7A8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0"/>
          <w:szCs w:val="20"/>
          <w:color w:val="A5A7A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4"/>
          <w:szCs w:val="14"/>
          <w:color w:val="6E7070"/>
          <w:spacing w:val="-19"/>
          <w:w w:val="133"/>
          <w:i/>
          <w:position w:val="5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595B5B"/>
          <w:spacing w:val="0"/>
          <w:w w:val="52"/>
          <w:i/>
          <w:position w:val="5"/>
        </w:rPr>
        <w:t>.:</w:t>
      </w:r>
      <w:r>
        <w:rPr>
          <w:rFonts w:ascii="Times New Roman" w:hAnsi="Times New Roman" w:cs="Times New Roman" w:eastAsia="Times New Roman"/>
          <w:sz w:val="13"/>
          <w:szCs w:val="13"/>
          <w:color w:val="595B5B"/>
          <w:spacing w:val="0"/>
          <w:w w:val="100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595B5B"/>
          <w:spacing w:val="2"/>
          <w:w w:val="100"/>
          <w:i/>
          <w:position w:val="5"/>
        </w:rPr>
        <w:t> </w:t>
      </w:r>
      <w:r>
        <w:rPr>
          <w:rFonts w:ascii="Arial" w:hAnsi="Arial" w:cs="Arial" w:eastAsia="Arial"/>
          <w:sz w:val="15"/>
          <w:szCs w:val="15"/>
          <w:color w:val="494949"/>
          <w:spacing w:val="0"/>
          <w:w w:val="51"/>
          <w:i/>
          <w:position w:val="5"/>
        </w:rPr>
        <w:t>:</w:t>
      </w:r>
      <w:r>
        <w:rPr>
          <w:rFonts w:ascii="Arial" w:hAnsi="Arial" w:cs="Arial" w:eastAsia="Arial"/>
          <w:sz w:val="15"/>
          <w:szCs w:val="15"/>
          <w:color w:val="494949"/>
          <w:spacing w:val="-3"/>
          <w:w w:val="51"/>
          <w:i/>
          <w:position w:val="5"/>
        </w:rPr>
        <w:t>·</w:t>
      </w:r>
      <w:r>
        <w:rPr>
          <w:rFonts w:ascii="Arial" w:hAnsi="Arial" w:cs="Arial" w:eastAsia="Arial"/>
          <w:sz w:val="9"/>
          <w:szCs w:val="9"/>
          <w:color w:val="363636"/>
          <w:spacing w:val="0"/>
          <w:w w:val="51"/>
          <w:i/>
          <w:position w:val="5"/>
        </w:rPr>
        <w:t>...</w:t>
      </w:r>
      <w:r>
        <w:rPr>
          <w:rFonts w:ascii="Arial" w:hAnsi="Arial" w:cs="Arial" w:eastAsia="Arial"/>
          <w:sz w:val="9"/>
          <w:szCs w:val="9"/>
          <w:color w:val="363636"/>
          <w:spacing w:val="0"/>
          <w:w w:val="51"/>
          <w:i/>
          <w:position w:val="5"/>
        </w:rPr>
        <w:t>  </w:t>
      </w:r>
      <w:r>
        <w:rPr>
          <w:rFonts w:ascii="Arial" w:hAnsi="Arial" w:cs="Arial" w:eastAsia="Arial"/>
          <w:sz w:val="9"/>
          <w:szCs w:val="9"/>
          <w:color w:val="363636"/>
          <w:spacing w:val="11"/>
          <w:w w:val="51"/>
          <w:i/>
          <w:position w:val="5"/>
        </w:rPr>
        <w:t> </w:t>
      </w:r>
      <w:r>
        <w:rPr>
          <w:rFonts w:ascii="Arial" w:hAnsi="Arial" w:cs="Arial" w:eastAsia="Arial"/>
          <w:sz w:val="10"/>
          <w:szCs w:val="10"/>
          <w:color w:val="595B5B"/>
          <w:spacing w:val="0"/>
          <w:w w:val="51"/>
          <w:position w:val="5"/>
        </w:rPr>
        <w:t>-</w:t>
      </w:r>
      <w:r>
        <w:rPr>
          <w:rFonts w:ascii="Arial" w:hAnsi="Arial" w:cs="Arial" w:eastAsia="Arial"/>
          <w:sz w:val="10"/>
          <w:szCs w:val="10"/>
          <w:color w:val="595B5B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0"/>
          <w:szCs w:val="10"/>
          <w:color w:val="595B5B"/>
          <w:spacing w:val="0"/>
          <w:w w:val="100"/>
          <w:position w:val="5"/>
        </w:rPr>
      </w:r>
      <w:r>
        <w:rPr>
          <w:rFonts w:ascii="Arial" w:hAnsi="Arial" w:cs="Arial" w:eastAsia="Arial"/>
          <w:sz w:val="15"/>
          <w:szCs w:val="15"/>
          <w:color w:val="B8B8BA"/>
          <w:spacing w:val="0"/>
          <w:w w:val="230"/>
          <w:position w:val="5"/>
        </w:rPr>
        <w:t>,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41" w:lineRule="exact"/>
        <w:ind w:left="266" w:right="1622"/>
        <w:jc w:val="center"/>
        <w:rPr>
          <w:rFonts w:ascii="Times New Roman" w:hAnsi="Times New Roman" w:cs="Times New Roman" w:eastAsia="Times New Roman"/>
          <w:sz w:val="5"/>
          <w:szCs w:val="5"/>
        </w:rPr>
      </w:pPr>
      <w:rPr/>
      <w:r>
        <w:rPr>
          <w:rFonts w:ascii="Times New Roman" w:hAnsi="Times New Roman" w:cs="Times New Roman" w:eastAsia="Times New Roman"/>
          <w:sz w:val="5"/>
          <w:szCs w:val="5"/>
          <w:color w:val="363636"/>
          <w:spacing w:val="0"/>
          <w:w w:val="136"/>
        </w:rPr>
        <w:t>..</w:t>
      </w:r>
      <w:r>
        <w:rPr>
          <w:rFonts w:ascii="Times New Roman" w:hAnsi="Times New Roman" w:cs="Times New Roman" w:eastAsia="Times New Roman"/>
          <w:sz w:val="5"/>
          <w:szCs w:val="5"/>
          <w:color w:val="363636"/>
          <w:spacing w:val="-1"/>
          <w:w w:val="136"/>
        </w:rPr>
        <w:t>.</w:t>
      </w:r>
      <w:r>
        <w:rPr>
          <w:rFonts w:ascii="Times New Roman" w:hAnsi="Times New Roman" w:cs="Times New Roman" w:eastAsia="Times New Roman"/>
          <w:sz w:val="5"/>
          <w:szCs w:val="5"/>
          <w:color w:val="6E7070"/>
          <w:spacing w:val="0"/>
          <w:w w:val="136"/>
        </w:rPr>
        <w:t>......</w:t>
      </w:r>
      <w:r>
        <w:rPr>
          <w:rFonts w:ascii="Times New Roman" w:hAnsi="Times New Roman" w:cs="Times New Roman" w:eastAsia="Times New Roman"/>
          <w:sz w:val="5"/>
          <w:szCs w:val="5"/>
          <w:color w:val="6E7070"/>
          <w:spacing w:val="-9"/>
          <w:w w:val="136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494949"/>
          <w:spacing w:val="0"/>
          <w:w w:val="97"/>
        </w:rPr>
        <w:t>"1,</w:t>
      </w:r>
      <w:r>
        <w:rPr>
          <w:rFonts w:ascii="Times New Roman" w:hAnsi="Times New Roman" w:cs="Times New Roman" w:eastAsia="Times New Roman"/>
          <w:sz w:val="5"/>
          <w:szCs w:val="5"/>
          <w:color w:val="494949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363636"/>
          <w:spacing w:val="0"/>
          <w:w w:val="150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363636"/>
          <w:spacing w:val="0"/>
          <w:w w:val="150"/>
        </w:rPr>
        <w:t>    </w:t>
      </w:r>
      <w:r>
        <w:rPr>
          <w:rFonts w:ascii="Times New Roman" w:hAnsi="Times New Roman" w:cs="Times New Roman" w:eastAsia="Times New Roman"/>
          <w:sz w:val="5"/>
          <w:szCs w:val="5"/>
          <w:color w:val="363636"/>
          <w:spacing w:val="5"/>
          <w:w w:val="15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838383"/>
          <w:spacing w:val="0"/>
          <w:w w:val="150"/>
        </w:rPr>
        <w:t>•</w:t>
      </w:r>
      <w:r>
        <w:rPr>
          <w:rFonts w:ascii="Times New Roman" w:hAnsi="Times New Roman" w:cs="Times New Roman" w:eastAsia="Times New Roman"/>
          <w:sz w:val="5"/>
          <w:szCs w:val="5"/>
          <w:color w:val="838383"/>
          <w:spacing w:val="0"/>
          <w:w w:val="150"/>
        </w:rPr>
        <w:t>  </w:t>
      </w:r>
      <w:r>
        <w:rPr>
          <w:rFonts w:ascii="Times New Roman" w:hAnsi="Times New Roman" w:cs="Times New Roman" w:eastAsia="Times New Roman"/>
          <w:sz w:val="5"/>
          <w:szCs w:val="5"/>
          <w:color w:val="838383"/>
          <w:spacing w:val="0"/>
          <w:w w:val="150"/>
        </w:rPr>
        <w:t> </w:t>
      </w:r>
      <w:r>
        <w:rPr>
          <w:rFonts w:ascii="Times New Roman" w:hAnsi="Times New Roman" w:cs="Times New Roman" w:eastAsia="Times New Roman"/>
          <w:sz w:val="5"/>
          <w:szCs w:val="5"/>
          <w:color w:val="B8B8BA"/>
          <w:spacing w:val="0"/>
          <w:w w:val="263"/>
        </w:rPr>
        <w:t>.,</w:t>
      </w:r>
      <w:r>
        <w:rPr>
          <w:rFonts w:ascii="Times New Roman" w:hAnsi="Times New Roman" w:cs="Times New Roman" w:eastAsia="Times New Roman"/>
          <w:sz w:val="5"/>
          <w:szCs w:val="5"/>
          <w:color w:val="B8B8BA"/>
          <w:spacing w:val="-13"/>
          <w:w w:val="263"/>
        </w:rPr>
        <w:t>,</w:t>
      </w:r>
      <w:r>
        <w:rPr>
          <w:rFonts w:ascii="Times New Roman" w:hAnsi="Times New Roman" w:cs="Times New Roman" w:eastAsia="Times New Roman"/>
          <w:sz w:val="5"/>
          <w:szCs w:val="5"/>
          <w:color w:val="838383"/>
          <w:spacing w:val="0"/>
          <w:w w:val="219"/>
        </w:rPr>
        <w:t>.,,</w:t>
      </w:r>
      <w:r>
        <w:rPr>
          <w:rFonts w:ascii="Times New Roman" w:hAnsi="Times New Roman" w:cs="Times New Roman" w:eastAsia="Times New Roman"/>
          <w:sz w:val="5"/>
          <w:szCs w:val="5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40" w:right="580"/>
          <w:cols w:num="2" w:equalWidth="0">
            <w:col w:w="5659" w:space="2675"/>
            <w:col w:w="2566"/>
          </w:cols>
        </w:sectPr>
      </w:pPr>
      <w:rPr/>
    </w:p>
    <w:p>
      <w:pPr>
        <w:spacing w:before="0" w:after="0" w:line="341" w:lineRule="exact"/>
        <w:ind w:left="341" w:right="-20"/>
        <w:jc w:val="left"/>
        <w:tabs>
          <w:tab w:pos="5060" w:val="left"/>
        </w:tabs>
        <w:rPr>
          <w:rFonts w:ascii="Arial" w:hAnsi="Arial" w:cs="Arial" w:eastAsia="Arial"/>
          <w:sz w:val="33"/>
          <w:szCs w:val="33"/>
        </w:rPr>
      </w:pPr>
      <w:rPr/>
      <w:r>
        <w:rPr/>
        <w:pict>
          <v:group style="position:absolute;margin-left:25.968185pt;margin-top:41.891541pt;width:537.058853pt;height:763.28842pt;mso-position-horizontal-relative:page;mso-position-vertical-relative:page;z-index:-15847" coordorigin="519,838" coordsize="10741,15266">
            <v:group style="position:absolute;left:533;top:863;width:1907;height:2" coordorigin="533,863" coordsize="1907,2">
              <v:shape style="position:absolute;left:533;top:863;width:1907;height:2" coordorigin="533,863" coordsize="1907,0" path="m533,863l2441,863e" filled="f" stroked="t" strokeweight=".689421pt" strokecolor="#4F4F4F">
                <v:path arrowok="t"/>
              </v:shape>
            </v:group>
            <v:group style="position:absolute;left:2399;top:863;width:2;height:1093" coordorigin="2399,863" coordsize="2,1093">
              <v:shape style="position:absolute;left:2399;top:863;width:2;height:1093" coordorigin="2399,863" coordsize="0,1093" path="m2399,1957l2399,863e" filled="f" stroked="t" strokeweight=".689421pt" strokecolor="#646464">
                <v:path arrowok="t"/>
              </v:shape>
            </v:group>
            <v:group style="position:absolute;left:2353;top:875;width:4555;height:2" coordorigin="2353,875" coordsize="4555,2">
              <v:shape style="position:absolute;left:2353;top:875;width:4555;height:2" coordorigin="2353,875" coordsize="4555,0" path="m2353,875l6908,875e" filled="f" stroked="t" strokeweight=".689421pt" strokecolor="#444444">
                <v:path arrowok="t"/>
              </v:shape>
            </v:group>
            <v:group style="position:absolute;left:2845;top:892;width:8351;height:2" coordorigin="2845,892" coordsize="8351,2">
              <v:shape style="position:absolute;left:2845;top:892;width:8351;height:2" coordorigin="2845,892" coordsize="8351,0" path="m2845,892l11196,892e" filled="f" stroked="t" strokeweight=".689421pt" strokecolor="#484848">
                <v:path arrowok="t"/>
              </v:shape>
            </v:group>
            <v:group style="position:absolute;left:8923;top:887;width:2;height:1502" coordorigin="8923,887" coordsize="2,1502">
              <v:shape style="position:absolute;left:8923;top:887;width:2;height:1502" coordorigin="8923,887" coordsize="0,1502" path="m8923,2389l8923,887e" filled="f" stroked="t" strokeweight=".919228pt" strokecolor="#444444">
                <v:path arrowok="t"/>
              </v:shape>
            </v:group>
            <v:group style="position:absolute;left:11196;top:892;width:2;height:4425" coordorigin="11196,892" coordsize="2,4425">
              <v:shape style="position:absolute;left:11196;top:892;width:2;height:4425" coordorigin="11196,892" coordsize="0,4425" path="m11196,5317l11196,892e" filled="f" stroked="t" strokeweight=".919228pt" strokecolor="#484848">
                <v:path arrowok="t"/>
              </v:shape>
            </v:group>
            <v:group style="position:absolute;left:540;top:845;width:2;height:1154" coordorigin="540,845" coordsize="2,1154">
              <v:shape style="position:absolute;left:540;top:845;width:2;height:1154" coordorigin="540,845" coordsize="0,1154" path="m540,1999l540,845e" filled="f" stroked="t" strokeweight=".689421pt" strokecolor="#8C8C8C">
                <v:path arrowok="t"/>
              </v:shape>
            </v:group>
            <v:group style="position:absolute;left:533;top:2351;width:4748;height:2" coordorigin="533,2351" coordsize="4748,2">
              <v:shape style="position:absolute;left:533;top:2351;width:4748;height:2" coordorigin="533,2351" coordsize="4748,0" path="m533,2351l5281,2351e" filled="f" stroked="t" strokeweight=".689421pt" strokecolor="#484848">
                <v:path arrowok="t"/>
              </v:shape>
            </v:group>
            <v:group style="position:absolute;left:2395;top:1797;width:2;height:568" coordorigin="2395,1797" coordsize="2,568">
              <v:shape style="position:absolute;left:2395;top:1797;width:2;height:568" coordorigin="2395,1797" coordsize="0,568" path="m2395,2365l2395,1797e" filled="f" stroked="t" strokeweight=".689421pt" strokecolor="#4B4B4B">
                <v:path arrowok="t"/>
              </v:shape>
            </v:group>
            <v:group style="position:absolute;left:2252;top:2368;width:6058;height:2" coordorigin="2252,2368" coordsize="6058,2">
              <v:shape style="position:absolute;left:2252;top:2368;width:6058;height:2" coordorigin="2252,2368" coordsize="6058,0" path="m2252,2368l8310,2368e" filled="f" stroked="t" strokeweight=".919228pt" strokecolor="#484848">
                <v:path arrowok="t"/>
              </v:shape>
            </v:group>
            <v:group style="position:absolute;left:8098;top:2375;width:3107;height:2" coordorigin="8098,2375" coordsize="3107,2">
              <v:shape style="position:absolute;left:8098;top:2375;width:3107;height:2" coordorigin="8098,2375" coordsize="3107,0" path="m8098,2375l11205,2375e" filled="f" stroked="t" strokeweight=".689421pt" strokecolor="#484848">
                <v:path arrowok="t"/>
              </v:shape>
            </v:group>
            <v:group style="position:absolute;left:538;top:2586;width:2385;height:2" coordorigin="538,2586" coordsize="2385,2">
              <v:shape style="position:absolute;left:538;top:2586;width:2385;height:2" coordorigin="538,2586" coordsize="2385,0" path="m538,2586l2923,2586e" filled="f" stroked="t" strokeweight=".919228pt" strokecolor="#484848">
                <v:path arrowok="t"/>
              </v:shape>
            </v:group>
            <v:group style="position:absolute;left:540;top:849;width:2;height:1779" coordorigin="540,849" coordsize="2,1779">
              <v:shape style="position:absolute;left:540;top:849;width:2;height:1779" coordorigin="540,849" coordsize="0,1779" path="m540,2628l540,849e" filled="f" stroked="t" strokeweight=".689421pt" strokecolor="#777777">
                <v:path arrowok="t"/>
              </v:shape>
            </v:group>
            <v:group style="position:absolute;left:2634;top:2605;width:8567;height:2" coordorigin="2634,2605" coordsize="8567,2">
              <v:shape style="position:absolute;left:2634;top:2605;width:8567;height:2" coordorigin="2634,2605" coordsize="8567,0" path="m2634,2605l11201,2605e" filled="f" stroked="t" strokeweight=".919228pt" strokecolor="#484848">
                <v:path arrowok="t"/>
              </v:shape>
            </v:group>
            <v:group style="position:absolute;left:5692;top:2361;width:2;height:488" coordorigin="5692,2361" coordsize="2,488">
              <v:shape style="position:absolute;left:5692;top:2361;width:2;height:488" coordorigin="5692,2361" coordsize="0,488" path="m5692,2849l5692,2361e" filled="f" stroked="t" strokeweight=".689421pt" strokecolor="#484848">
                <v:path arrowok="t"/>
              </v:shape>
            </v:group>
            <v:group style="position:absolute;left:529;top:2825;width:2395;height:2" coordorigin="529,2825" coordsize="2395,2">
              <v:shape style="position:absolute;left:529;top:2825;width:2395;height:2" coordorigin="529,2825" coordsize="2395,0" path="m529,2825l2923,2825e" filled="f" stroked="t" strokeweight=".919228pt" strokecolor="#484848">
                <v:path arrowok="t"/>
              </v:shape>
            </v:group>
            <v:group style="position:absolute;left:2703;top:2839;width:8503;height:2" coordorigin="2703,2839" coordsize="8503,2">
              <v:shape style="position:absolute;left:2703;top:2839;width:8503;height:2" coordorigin="2703,2839" coordsize="8503,0" path="m2703,2839l11205,2839e" filled="f" stroked="t" strokeweight=".919228pt" strokecolor="#484848">
                <v:path arrowok="t"/>
              </v:shape>
            </v:group>
            <v:group style="position:absolute;left:533;top:3069;width:4546;height:2" coordorigin="533,3069" coordsize="4546,2">
              <v:shape style="position:absolute;left:533;top:3069;width:4546;height:2" coordorigin="533,3069" coordsize="4546,0" path="m533,3069l5079,3069e" filled="f" stroked="t" strokeweight=".689421pt" strokecolor="#484848">
                <v:path arrowok="t"/>
              </v:shape>
            </v:group>
            <v:group style="position:absolute;left:4435;top:3083;width:6770;height:2" coordorigin="4435,3083" coordsize="6770,2">
              <v:shape style="position:absolute;left:4435;top:3083;width:6770;height:2" coordorigin="4435,3083" coordsize="6770,0" path="m4435,3083l11205,3083e" filled="f" stroked="t" strokeweight=".919228pt" strokecolor="#484848">
                <v:path arrowok="t"/>
              </v:shape>
            </v:group>
            <v:group style="position:absolute;left:533;top:3294;width:1489;height:2" coordorigin="533,3294" coordsize="1489,2">
              <v:shape style="position:absolute;left:533;top:3294;width:1489;height:2" coordorigin="533,3294" coordsize="1489,0" path="m533,3294l2022,3294e" filled="f" stroked="t" strokeweight=".689421pt" strokecolor="#4B4B4B">
                <v:path arrowok="t"/>
              </v:shape>
            </v:group>
            <v:group style="position:absolute;left:1397;top:3309;width:6205;height:2" coordorigin="1397,3309" coordsize="6205,2">
              <v:shape style="position:absolute;left:1397;top:3309;width:6205;height:2" coordorigin="1397,3309" coordsize="6205,0" path="m1397,3309l7602,3309e" filled="f" stroked="t" strokeweight=".689421pt" strokecolor="#4F4F4F">
                <v:path arrowok="t"/>
              </v:shape>
            </v:group>
            <v:group style="position:absolute;left:2399;top:3318;width:8806;height:2" coordorigin="2399,3318" coordsize="8806,2">
              <v:shape style="position:absolute;left:2399;top:3318;width:8806;height:2" coordorigin="2399,3318" coordsize="8806,0" path="m2399,3318l11205,3318e" filled="f" stroked="t" strokeweight=".689421pt" strokecolor="#4B4B4B">
                <v:path arrowok="t"/>
              </v:shape>
            </v:group>
            <v:group style="position:absolute;left:533;top:3538;width:3309;height:2" coordorigin="533,3538" coordsize="3309,2">
              <v:shape style="position:absolute;left:533;top:3538;width:3309;height:2" coordorigin="533,3538" coordsize="3309,0" path="m533,3538l3842,3538e" filled="f" stroked="t" strokeweight=".919228pt" strokecolor="#444444">
                <v:path arrowok="t"/>
              </v:shape>
            </v:group>
            <v:group style="position:absolute;left:542;top:849;width:2;height:9381" coordorigin="542,849" coordsize="2,9381">
              <v:shape style="position:absolute;left:542;top:849;width:2;height:9381" coordorigin="542,849" coordsize="0,9381" path="m542,10231l542,849e" filled="f" stroked="t" strokeweight=".689421pt" strokecolor="#5B5B5B">
                <v:path arrowok="t"/>
              </v:shape>
            </v:group>
            <v:group style="position:absolute;left:3291;top:3553;width:7919;height:2" coordorigin="3291,3553" coordsize="7919,2">
              <v:shape style="position:absolute;left:3291;top:3553;width:7919;height:2" coordorigin="3291,3553" coordsize="7919,0" path="m3291,3553l11210,3553e" filled="f" stroked="t" strokeweight=".919228pt" strokecolor="#444444">
                <v:path arrowok="t"/>
              </v:shape>
            </v:group>
            <v:group style="position:absolute;left:3824;top:3538;width:2;height:760" coordorigin="3824,3538" coordsize="2,760">
              <v:shape style="position:absolute;left:3824;top:3538;width:2;height:760" coordorigin="3824,3538" coordsize="0,760" path="m3824,4299l3824,3538e" filled="f" stroked="t" strokeweight=".689421pt" strokecolor="#484848">
                <v:path arrowok="t"/>
              </v:shape>
            </v:group>
            <v:group style="position:absolute;left:6825;top:3548;width:2;height:751" coordorigin="6825,3548" coordsize="2,751">
              <v:shape style="position:absolute;left:6825;top:3548;width:2;height:751" coordorigin="6825,3548" coordsize="0,751" path="m6825,4299l6825,3548e" filled="f" stroked="t" strokeweight=".689421pt" strokecolor="#4F4F4F">
                <v:path arrowok="t"/>
              </v:shape>
            </v:group>
            <v:group style="position:absolute;left:3815;top:3984;width:2882;height:2" coordorigin="3815,3984" coordsize="2882,2">
              <v:shape style="position:absolute;left:3815;top:3984;width:2882;height:2" coordorigin="3815,3984" coordsize="2882,0" path="m3815,3984l6697,3984e" filled="f" stroked="t" strokeweight=".689421pt" strokecolor="#646464">
                <v:path arrowok="t"/>
              </v:shape>
            </v:group>
            <v:group style="position:absolute;left:6628;top:3982;width:207;height:2" coordorigin="6628,3982" coordsize="207,2">
              <v:shape style="position:absolute;left:6628;top:3982;width:207;height:2" coordorigin="6628,3982" coordsize="207,0" path="m6628,3982l6834,3982e" filled="f" stroked="t" strokeweight=".459614pt" strokecolor="#939393">
                <v:path arrowok="t"/>
              </v:shape>
            </v:group>
            <v:group style="position:absolute;left:533;top:4285;width:8599;height:2" coordorigin="533,4285" coordsize="8599,2">
              <v:shape style="position:absolute;left:533;top:4285;width:8599;height:2" coordorigin="533,4285" coordsize="8599,0" path="m533,4285l9133,4285e" filled="f" stroked="t" strokeweight=".919228pt" strokecolor="#444444">
                <v:path arrowok="t"/>
              </v:shape>
            </v:group>
            <v:group style="position:absolute;left:538;top:3937;width:2;height:375" coordorigin="538,3937" coordsize="2,375">
              <v:shape style="position:absolute;left:538;top:3937;width:2;height:375" coordorigin="538,3937" coordsize="0,375" path="m538,4313l538,3937e" filled="f" stroked="t" strokeweight=".689421pt" strokecolor="#484848">
                <v:path arrowok="t"/>
              </v:shape>
            </v:group>
            <v:group style="position:absolute;left:8889;top:4294;width:2316;height:2" coordorigin="8889,4294" coordsize="2316,2">
              <v:shape style="position:absolute;left:8889;top:4294;width:2316;height:2" coordorigin="8889,4294" coordsize="2316,0" path="m8889,4294l11205,4294e" filled="f" stroked="t" strokeweight=".919228pt" strokecolor="#484848">
                <v:path arrowok="t"/>
              </v:shape>
            </v:group>
            <v:group style="position:absolute;left:533;top:4554;width:4546;height:2" coordorigin="533,4554" coordsize="4546,2">
              <v:shape style="position:absolute;left:533;top:4554;width:4546;height:2" coordorigin="533,4554" coordsize="4546,0" path="m533,4554l5079,4554e" filled="f" stroked="t" strokeweight=".919228pt" strokecolor="#484848">
                <v:path arrowok="t"/>
              </v:shape>
            </v:group>
            <v:group style="position:absolute;left:2401;top:4271;width:2;height:11127" coordorigin="2401,4271" coordsize="2,11127">
              <v:shape style="position:absolute;left:2401;top:4271;width:2;height:11127" coordorigin="2401,4271" coordsize="0,11127" path="m2401,15397l2401,4271e" filled="f" stroked="t" strokeweight=".689421pt" strokecolor="#444444">
                <v:path arrowok="t"/>
              </v:shape>
            </v:group>
            <v:group style="position:absolute;left:4265;top:4564;width:6940;height:2" coordorigin="4265,4564" coordsize="6940,2">
              <v:shape style="position:absolute;left:4265;top:4564;width:6940;height:2" coordorigin="4265,4564" coordsize="6940,0" path="m4265,4564l11205,4564e" filled="f" stroked="t" strokeweight=".919228pt" strokecolor="#444444">
                <v:path arrowok="t"/>
              </v:shape>
            </v:group>
            <v:group style="position:absolute;left:2385;top:4799;width:8825;height:2" coordorigin="2385,4799" coordsize="8825,2">
              <v:shape style="position:absolute;left:2385;top:4799;width:8825;height:2" coordorigin="2385,4799" coordsize="8825,0" path="m2385,4799l11210,4799e" filled="f" stroked="t" strokeweight=".919228pt" strokecolor="#484848">
                <v:path arrowok="t"/>
              </v:shape>
            </v:group>
            <v:group style="position:absolute;left:4844;top:5277;width:6366;height:2" coordorigin="4844,5277" coordsize="6366,2">
              <v:shape style="position:absolute;left:4844;top:5277;width:6366;height:2" coordorigin="4844,5277" coordsize="6366,0" path="m4844,5277l11210,5277e" filled="f" stroked="t" strokeweight=".919228pt" strokecolor="#4B4B4B">
                <v:path arrowok="t"/>
              </v:shape>
            </v:group>
            <v:group style="position:absolute;left:7565;top:4787;width:2;height:483" coordorigin="7565,4787" coordsize="2,483">
              <v:shape style="position:absolute;left:7565;top:4787;width:2;height:483" coordorigin="7565,4787" coordsize="0,483" path="m7565,5270l7565,4787e" filled="f" stroked="t" strokeweight=".229807pt" strokecolor="#444444">
                <v:path arrowok="t"/>
              </v:shape>
            </v:group>
            <v:group style="position:absolute;left:4856;top:4791;width:2;height:1028" coordorigin="4856,4791" coordsize="2,1028">
              <v:shape style="position:absolute;left:4856;top:4791;width:2;height:1028" coordorigin="4856,4791" coordsize="0,1028" path="m4856,5819l4856,4791e" filled="f" stroked="t" strokeweight=".689421pt" strokecolor="#444444">
                <v:path arrowok="t"/>
              </v:shape>
            </v:group>
            <v:group style="position:absolute;left:4849;top:5538;width:6366;height:2" coordorigin="4849,5538" coordsize="6366,2">
              <v:shape style="position:absolute;left:4849;top:5538;width:6366;height:2" coordorigin="4849,5538" coordsize="6366,0" path="m4849,5538l11215,5538e" filled="f" stroked="t" strokeweight=".689421pt" strokecolor="#4F4F4F">
                <v:path arrowok="t"/>
              </v:shape>
            </v:group>
            <v:group style="position:absolute;left:11210;top:5162;width:2;height:3980" coordorigin="11210,5162" coordsize="2,3980">
              <v:shape style="position:absolute;left:11210;top:5162;width:2;height:3980" coordorigin="11210,5162" coordsize="0,3980" path="m11210,9142l11210,5162e" filled="f" stroked="t" strokeweight=".919228pt" strokecolor="#4F4F4F">
                <v:path arrowok="t"/>
              </v:shape>
            </v:group>
            <v:group style="position:absolute;left:4849;top:5775;width:6366;height:2" coordorigin="4849,5775" coordsize="6366,2">
              <v:shape style="position:absolute;left:4849;top:5775;width:6366;height:2" coordorigin="4849,5775" coordsize="6366,0" path="m4849,5775l11215,5775e" filled="f" stroked="t" strokeweight=".919228pt" strokecolor="#484848">
                <v:path arrowok="t"/>
              </v:shape>
            </v:group>
            <v:group style="position:absolute;left:2381;top:6009;width:8834;height:2" coordorigin="2381,6009" coordsize="8834,2">
              <v:shape style="position:absolute;left:2381;top:6009;width:8834;height:2" coordorigin="2381,6009" coordsize="8834,0" path="m2381,6009l11215,6009e" filled="f" stroked="t" strokeweight=".919228pt" strokecolor="#484848">
                <v:path arrowok="t"/>
              </v:shape>
            </v:group>
            <v:group style="position:absolute;left:4858;top:5735;width:2;height:577" coordorigin="4858,5735" coordsize="2,577">
              <v:shape style="position:absolute;left:4858;top:5735;width:2;height:577" coordorigin="4858,5735" coordsize="0,577" path="m4858,6312l4858,5735e" filled="f" stroked="t" strokeweight=".459614pt" strokecolor="#3B3B3B">
                <v:path arrowok="t"/>
              </v:shape>
            </v:group>
            <v:group style="position:absolute;left:1209;top:6246;width:579;height:2" coordorigin="1209,6246" coordsize="579,2">
              <v:shape style="position:absolute;left:1209;top:6246;width:579;height:2" coordorigin="1209,6246" coordsize="579,0" path="m1209,6246l1788,6246e" filled="f" stroked="t" strokeweight=".229807pt" strokecolor="#343434">
                <v:path arrowok="t"/>
              </v:shape>
            </v:group>
            <v:group style="position:absolute;left:988;top:6249;width:10231;height:2" coordorigin="988,6249" coordsize="10231,2">
              <v:shape style="position:absolute;left:988;top:6249;width:10231;height:2" coordorigin="988,6249" coordsize="10231,0" path="m988,6249l11219,6249e" filled="f" stroked="t" strokeweight=".689421pt" strokecolor="#484848">
                <v:path arrowok="t"/>
              </v:shape>
            </v:group>
            <v:group style="position:absolute;left:4860;top:6242;width:2;height:709" coordorigin="4860,6242" coordsize="2,709">
              <v:shape style="position:absolute;left:4860;top:6242;width:2;height:709" coordorigin="4860,6242" coordsize="0,709" path="m4860,6950l4860,6242e" filled="f" stroked="t" strokeweight=".919228pt" strokecolor="#444444">
                <v:path arrowok="t"/>
              </v:shape>
            </v:group>
            <v:group style="position:absolute;left:7565;top:6270;width:2;height:211" coordorigin="7565,6270" coordsize="2,211">
              <v:shape style="position:absolute;left:7565;top:6270;width:2;height:211" coordorigin="7565,6270" coordsize="0,211" path="m7565,6481l7565,6270e" filled="f" stroked="t" strokeweight=".229807pt" strokecolor="#000000">
                <v:path arrowok="t"/>
              </v:shape>
            </v:group>
            <v:group style="position:absolute;left:7565;top:6481;width:2;height:460" coordorigin="7565,6481" coordsize="2,460">
              <v:shape style="position:absolute;left:7565;top:6481;width:2;height:460" coordorigin="7565,6481" coordsize="0,460" path="m7565,6941l7565,6481e" filled="f" stroked="t" strokeweight=".229807pt" strokecolor="#4B4B4B">
                <v:path arrowok="t"/>
              </v:shape>
            </v:group>
            <v:group style="position:absolute;left:2390;top:6704;width:8825;height:2" coordorigin="2390,6704" coordsize="8825,2">
              <v:shape style="position:absolute;left:2390;top:6704;width:8825;height:2" coordorigin="2390,6704" coordsize="8825,0" path="m2390,6704l11215,6704e" filled="f" stroked="t" strokeweight=".919228pt" strokecolor="#484848">
                <v:path arrowok="t"/>
              </v:shape>
            </v:group>
            <v:group style="position:absolute;left:2390;top:6941;width:8825;height:2" coordorigin="2390,6941" coordsize="8825,2">
              <v:shape style="position:absolute;left:2390;top:6941;width:8825;height:2" coordorigin="2390,6941" coordsize="8825,0" path="m2390,6941l11215,6941e" filled="f" stroked="t" strokeweight=".919228pt" strokecolor="#484848">
                <v:path arrowok="t"/>
              </v:shape>
            </v:group>
            <v:group style="position:absolute;left:533;top:7175;width:10686;height:2" coordorigin="533,7175" coordsize="10686,2">
              <v:shape style="position:absolute;left:533;top:7175;width:10686;height:2" coordorigin="533,7175" coordsize="10686,0" path="m533,7175l11219,7175e" filled="f" stroked="t" strokeweight=".919228pt" strokecolor="#484848">
                <v:path arrowok="t"/>
              </v:shape>
            </v:group>
            <v:group style="position:absolute;left:545;top:7152;width:2;height:516" coordorigin="545,7152" coordsize="2,516">
              <v:shape style="position:absolute;left:545;top:7152;width:2;height:516" coordorigin="545,7152" coordsize="0,516" path="m545,7668l545,7152e" filled="f" stroked="t" strokeweight=".689421pt" strokecolor="#545454">
                <v:path arrowok="t"/>
              </v:shape>
            </v:group>
            <v:group style="position:absolute;left:538;top:7640;width:10681;height:2" coordorigin="538,7640" coordsize="10681,2">
              <v:shape style="position:absolute;left:538;top:7640;width:10681;height:2" coordorigin="538,7640" coordsize="10681,0" path="m538,7640l11219,7640e" filled="f" stroked="t" strokeweight=".919228pt" strokecolor="#4B4B4B">
                <v:path arrowok="t"/>
              </v:shape>
            </v:group>
            <v:group style="position:absolute;left:4872;top:7635;width:2;height:723" coordorigin="4872,7635" coordsize="2,723">
              <v:shape style="position:absolute;left:4872;top:7635;width:2;height:723" coordorigin="4872,7635" coordsize="0,723" path="m4872,8358l4872,7635e" filled="f" stroked="t" strokeweight=".919228pt" strokecolor="#484848">
                <v:path arrowok="t"/>
              </v:shape>
            </v:group>
            <v:group style="position:absolute;left:4858;top:7872;width:6366;height:2" coordorigin="4858,7872" coordsize="6366,2">
              <v:shape style="position:absolute;left:4858;top:7872;width:6366;height:2" coordorigin="4858,7872" coordsize="6366,0" path="m4858,7872l11224,7872e" filled="f" stroked="t" strokeweight=".689421pt" strokecolor="#4B4B4B">
                <v:path arrowok="t"/>
              </v:shape>
            </v:group>
            <v:group style="position:absolute;left:4865;top:7635;width:2;height:723" coordorigin="4865,7635" coordsize="2,723">
              <v:shape style="position:absolute;left:4865;top:7635;width:2;height:723" coordorigin="4865,7635" coordsize="0,723" path="m4865,8358l4865,7635e" filled="f" stroked="t" strokeweight=".919228pt" strokecolor="#444444">
                <v:path arrowok="t"/>
              </v:shape>
            </v:group>
            <v:group style="position:absolute;left:4858;top:8114;width:6361;height:2" coordorigin="4858,8114" coordsize="6361,2">
              <v:shape style="position:absolute;left:4858;top:8114;width:6361;height:2" coordorigin="4858,8114" coordsize="6361,0" path="m4858,8114l11219,8114e" filled="f" stroked="t" strokeweight=".919228pt" strokecolor="#484848">
                <v:path arrowok="t"/>
              </v:shape>
            </v:group>
            <v:group style="position:absolute;left:538;top:8349;width:10681;height:2" coordorigin="538,8349" coordsize="10681,2">
              <v:shape style="position:absolute;left:538;top:8349;width:10681;height:2" coordorigin="538,8349" coordsize="10681,0" path="m538,8349l11219,8349e" filled="f" stroked="t" strokeweight=".919228pt" strokecolor="#484848">
                <v:path arrowok="t"/>
              </v:shape>
            </v:group>
            <v:group style="position:absolute;left:556;top:8795;width:2;height:7297" coordorigin="556,8795" coordsize="2,7297">
              <v:shape style="position:absolute;left:556;top:8795;width:2;height:7297" coordorigin="556,8795" coordsize="0,7297" path="m556,16092l556,8795e" filled="f" stroked="t" strokeweight=".689421pt" strokecolor="#5B5B5B">
                <v:path arrowok="t"/>
              </v:shape>
            </v:group>
            <v:group style="position:absolute;left:542;top:9039;width:10681;height:2" coordorigin="542,9039" coordsize="10681,2">
              <v:shape style="position:absolute;left:542;top:9039;width:10681;height:2" coordorigin="542,9039" coordsize="10681,0" path="m542,9039l11224,9039e" filled="f" stroked="t" strokeweight=".919228pt" strokecolor="#4B4B4B">
                <v:path arrowok="t"/>
              </v:shape>
            </v:group>
            <v:group style="position:absolute;left:11224;top:5641;width:2;height:8982" coordorigin="11224,5641" coordsize="2,8982">
              <v:shape style="position:absolute;left:11224;top:5641;width:2;height:8982" coordorigin="11224,5641" coordsize="0,8982" path="m11224,14623l11224,5641e" filled="f" stroked="t" strokeweight=".689421pt" strokecolor="#4B4B4B">
                <v:path arrowok="t"/>
              </v:shape>
            </v:group>
            <v:group style="position:absolute;left:542;top:9865;width:10686;height:2" coordorigin="542,9865" coordsize="10686,2">
              <v:shape style="position:absolute;left:542;top:9865;width:10686;height:2" coordorigin="542,9865" coordsize="10686,0" path="m542,9865l11228,9865e" filled="f" stroked="t" strokeweight=".689421pt" strokecolor="#4B4B4B">
                <v:path arrowok="t"/>
              </v:shape>
            </v:group>
            <v:group style="position:absolute;left:2401;top:9799;width:2;height:446" coordorigin="2401,9799" coordsize="2,446">
              <v:shape style="position:absolute;left:2401;top:9799;width:2;height:446" coordorigin="2401,9799" coordsize="0,446" path="m2401,10245l2401,9799e" filled="f" stroked="t" strokeweight=".919228pt" strokecolor="#4B4B4B">
                <v:path arrowok="t"/>
              </v:shape>
            </v:group>
            <v:group style="position:absolute;left:547;top:10102;width:10681;height:2" coordorigin="547,10102" coordsize="10681,2">
              <v:shape style="position:absolute;left:547;top:10102;width:10681;height:2" coordorigin="547,10102" coordsize="10681,0" path="m547,10102l11228,10102e" filled="f" stroked="t" strokeweight=".919228pt" strokecolor="#4B4B4B">
                <v:path arrowok="t"/>
              </v:shape>
            </v:group>
            <v:group style="position:absolute;left:547;top:10343;width:4330;height:2" coordorigin="547,10343" coordsize="4330,2">
              <v:shape style="position:absolute;left:547;top:10343;width:4330;height:2" coordorigin="547,10343" coordsize="4330,0" path="m547,10343l4877,10343e" filled="f" stroked="t" strokeweight=".689421pt" strokecolor="#484848">
                <v:path arrowok="t"/>
              </v:shape>
            </v:group>
            <v:group style="position:absolute;left:4821;top:10336;width:6412;height:2" coordorigin="4821,10336" coordsize="6412,2">
              <v:shape style="position:absolute;left:4821;top:10336;width:6412;height:2" coordorigin="4821,10336" coordsize="6412,0" path="m4821,10336l11233,10336e" filled="f" stroked="t" strokeweight=".919228pt" strokecolor="#4B4B4B">
                <v:path arrowok="t"/>
              </v:shape>
            </v:group>
            <v:group style="position:absolute;left:1066;top:10810;width:4706;height:2" coordorigin="1066,10810" coordsize="4706,2">
              <v:shape style="position:absolute;left:1066;top:10810;width:4706;height:2" coordorigin="1066,10810" coordsize="4706,0" path="m1066,10810l5773,10810e" filled="f" stroked="t" strokeweight=".689421pt" strokecolor="#4B4B4B">
                <v:path arrowok="t"/>
              </v:shape>
            </v:group>
            <v:group style="position:absolute;left:2408;top:10545;width:2;height:413" coordorigin="2408,10545" coordsize="2,413">
              <v:shape style="position:absolute;left:2408;top:10545;width:2;height:413" coordorigin="2408,10545" coordsize="0,413" path="m2408,10958l2408,10545e" filled="f" stroked="t" strokeweight=".919228pt" strokecolor="#444444">
                <v:path arrowok="t"/>
              </v:shape>
            </v:group>
            <v:group style="position:absolute;left:5621;top:10801;width:5612;height:2" coordorigin="5621,10801" coordsize="5612,2">
              <v:shape style="position:absolute;left:5621;top:10801;width:5612;height:2" coordorigin="5621,10801" coordsize="5612,0" path="m5621,10801l11233,10801e" filled="f" stroked="t" strokeweight=".919228pt" strokecolor="#4B4B4B">
                <v:path arrowok="t"/>
              </v:shape>
            </v:group>
            <v:group style="position:absolute;left:556;top:10766;width:2;height:127" coordorigin="556,10766" coordsize="2,127">
              <v:shape style="position:absolute;left:556;top:10766;width:2;height:127" coordorigin="556,10766" coordsize="0,127" path="m556,10892l556,10766e" filled="f" stroked="t" strokeweight=".459614pt" strokecolor="#383838">
                <v:path arrowok="t"/>
              </v:shape>
            </v:group>
            <v:group style="position:absolute;left:556;top:10836;width:2;height:253" coordorigin="556,10836" coordsize="2,253">
              <v:shape style="position:absolute;left:556;top:10836;width:2;height:253" coordorigin="556,10836" coordsize="0,253" path="m556,11089l556,10836e" filled="f" stroked="t" strokeweight=".459614pt" strokecolor="#575757">
                <v:path arrowok="t"/>
              </v:shape>
            </v:group>
            <v:group style="position:absolute;left:547;top:11040;width:10686;height:2" coordorigin="547,11040" coordsize="10686,2">
              <v:shape style="position:absolute;left:547;top:11040;width:10686;height:2" coordorigin="547,11040" coordsize="10686,0" path="m547,11040l11233,11040e" filled="f" stroked="t" strokeweight=".689421pt" strokecolor="#4B4B4B">
                <v:path arrowok="t"/>
              </v:shape>
            </v:group>
            <v:group style="position:absolute;left:1223;top:11038;width:2;height:530" coordorigin="1223,11038" coordsize="2,530">
              <v:shape style="position:absolute;left:1223;top:11038;width:2;height:530" coordorigin="1223,11038" coordsize="0,530" path="m1223,11568l1223,11038e" filled="f" stroked="t" strokeweight=".689421pt" strokecolor="#4F4F4F">
                <v:path arrowok="t"/>
              </v:shape>
            </v:group>
            <v:group style="position:absolute;left:1772;top:11038;width:2;height:5054" coordorigin="1772,11038" coordsize="2,5054">
              <v:shape style="position:absolute;left:1772;top:11038;width:2;height:5054" coordorigin="1772,11038" coordsize="0,5054" path="m1772,16092l1772,11038e" filled="f" stroked="t" strokeweight=".689421pt" strokecolor="#4B4B4B">
                <v:path arrowok="t"/>
              </v:shape>
            </v:group>
            <v:group style="position:absolute;left:2411;top:11019;width:2;height:3266" coordorigin="2411,11019" coordsize="2,3266">
              <v:shape style="position:absolute;left:2411;top:11019;width:2;height:3266" coordorigin="2411,11019" coordsize="0,3266" path="m2411,14285l2411,11019e" filled="f" stroked="t" strokeweight=".689421pt" strokecolor="#444444">
                <v:path arrowok="t"/>
              </v:shape>
            </v:group>
            <v:group style="position:absolute;left:7239;top:11033;width:2;height:2952" coordorigin="7239,11033" coordsize="2,2952">
              <v:shape style="position:absolute;left:7239;top:11033;width:2;height:2952" coordorigin="7239,11033" coordsize="0,2952" path="m7239,13985l7239,11033e" filled="f" stroked="t" strokeweight=".919228pt" strokecolor="#444444">
                <v:path arrowok="t"/>
              </v:shape>
            </v:group>
            <v:group style="position:absolute;left:547;top:11277;width:10686;height:2" coordorigin="547,11277" coordsize="10686,2">
              <v:shape style="position:absolute;left:547;top:11277;width:10686;height:2" coordorigin="547,11277" coordsize="10686,0" path="m547,11277l11233,11277e" filled="f" stroked="t" strokeweight=".919228pt" strokecolor="#4B4B4B">
                <v:path arrowok="t"/>
              </v:shape>
            </v:group>
            <v:group style="position:absolute;left:1223;top:11512;width:2;height:136" coordorigin="1223,11512" coordsize="2,136">
              <v:shape style="position:absolute;left:1223;top:11512;width:2;height:136" coordorigin="1223,11512" coordsize="0,136" path="m1223,11648l1223,11512e" filled="f" stroked="t" strokeweight=".459614pt" strokecolor="#383838">
                <v:path arrowok="t"/>
              </v:shape>
            </v:group>
            <v:group style="position:absolute;left:11226;top:9273;width:2;height:5350" coordorigin="11226,9273" coordsize="2,5350">
              <v:shape style="position:absolute;left:11226;top:9273;width:2;height:5350" coordorigin="11226,9273" coordsize="0,5350" path="m11226,14623l11226,9273e" filled="f" stroked="t" strokeweight=".689421pt" strokecolor="#4F4F4F">
                <v:path arrowok="t"/>
              </v:shape>
            </v:group>
            <v:group style="position:absolute;left:1227;top:11592;width:2;height:4505" coordorigin="1227,11592" coordsize="2,4505">
              <v:shape style="position:absolute;left:1227;top:11592;width:2;height:4505" coordorigin="1227,11592" coordsize="0,4505" path="m1227,16097l1227,11592e" filled="f" stroked="t" strokeweight=".689421pt" strokecolor="#4F4F4F">
                <v:path arrowok="t"/>
              </v:shape>
            </v:group>
            <v:group style="position:absolute;left:558;top:12249;width:2;height:662" coordorigin="558,12249" coordsize="2,662">
              <v:shape style="position:absolute;left:558;top:12249;width:2;height:662" coordorigin="558,12249" coordsize="0,662" path="m558,12910l558,12249e" filled="f" stroked="t" strokeweight=".689421pt" strokecolor="#575757">
                <v:path arrowok="t"/>
              </v:shape>
            </v:group>
            <v:group style="position:absolute;left:542;top:12704;width:685;height:2" coordorigin="542,12704" coordsize="685,2">
              <v:shape style="position:absolute;left:542;top:12704;width:685;height:2" coordorigin="542,12704" coordsize="685,0" path="m542,12704l1227,12704e" filled="f" stroked="t" strokeweight=".229807pt" strokecolor="#676767">
                <v:path arrowok="t"/>
              </v:shape>
            </v:group>
            <v:group style="position:absolute;left:1213;top:12704;width:556;height:2" coordorigin="1213,12704" coordsize="556,2">
              <v:shape style="position:absolute;left:1213;top:12704;width:556;height:2" coordorigin="1213,12704" coordsize="556,0" path="m1213,12704l1770,12704e" filled="f" stroked="t" strokeweight=".229807pt" strokecolor="#484848">
                <v:path arrowok="t"/>
              </v:shape>
            </v:group>
            <v:group style="position:absolute;left:1770;top:12600;width:2;height:136" coordorigin="1770,12600" coordsize="2,136">
              <v:shape style="position:absolute;left:1770;top:12600;width:2;height:136" coordorigin="1770,12600" coordsize="0,136" path="m1770,12737l1770,12600e" filled="f" stroked="t" strokeweight=".459614pt" strokecolor="#343434">
                <v:path arrowok="t"/>
              </v:shape>
            </v:group>
            <v:group style="position:absolute;left:1756;top:12704;width:639;height:2" coordorigin="1756,12704" coordsize="639,2">
              <v:shape style="position:absolute;left:1756;top:12704;width:639;height:2" coordorigin="1756,12704" coordsize="639,0" path="m1756,12704l2395,12704e" filled="f" stroked="t" strokeweight=".229807pt" strokecolor="#2B2B2B">
                <v:path arrowok="t"/>
              </v:shape>
            </v:group>
            <v:group style="position:absolute;left:11231;top:9681;width:2;height:4482" coordorigin="11231,9681" coordsize="2,4482">
              <v:shape style="position:absolute;left:11231;top:9681;width:2;height:4482" coordorigin="11231,9681" coordsize="0,4482" path="m11231,14163l11231,9681e" filled="f" stroked="t" strokeweight=".459614pt" strokecolor="#484848">
                <v:path arrowok="t"/>
              </v:shape>
            </v:group>
            <v:group style="position:absolute;left:565;top:13849;width:2;height:2243" coordorigin="565,13849" coordsize="2,2243">
              <v:shape style="position:absolute;left:565;top:13849;width:2;height:2243" coordorigin="565,13849" coordsize="0,2243" path="m565,16092l565,13849e" filled="f" stroked="t" strokeweight=".689421pt" strokecolor="#606060">
                <v:path arrowok="t"/>
              </v:shape>
            </v:group>
            <v:group style="position:absolute;left:7248;top:13849;width:2;height:221" coordorigin="7248,13849" coordsize="2,221">
              <v:shape style="position:absolute;left:7248;top:13849;width:2;height:221" coordorigin="7248,13849" coordsize="0,221" path="m7248,14069l7248,13849e" filled="f" stroked="t" strokeweight=".689421pt" strokecolor="#383838">
                <v:path arrowok="t"/>
              </v:shape>
            </v:group>
            <v:group style="position:absolute;left:11201;top:13877;width:2;height:89" coordorigin="11201,13877" coordsize="2,89">
              <v:shape style="position:absolute;left:11201;top:13877;width:2;height:89" coordorigin="11201,13877" coordsize="0,89" path="m11201,13966l11201,13877e" filled="f" stroked="t" strokeweight=".229807pt" strokecolor="#000000">
                <v:path arrowok="t"/>
              </v:shape>
            </v:group>
            <v:group style="position:absolute;left:7248;top:14013;width:2;height:150" coordorigin="7248,14013" coordsize="2,150">
              <v:shape style="position:absolute;left:7248;top:14013;width:2;height:150" coordorigin="7248,14013" coordsize="0,150" path="m7248,14163l7248,14013e" filled="f" stroked="t" strokeweight=".459614pt" strokecolor="#2F2F2F">
                <v:path arrowok="t"/>
              </v:shape>
            </v:group>
            <v:group style="position:absolute;left:7253;top:14107;width:2;height:1976" coordorigin="7253,14107" coordsize="2,1976">
              <v:shape style="position:absolute;left:7253;top:14107;width:2;height:1976" coordorigin="7253,14107" coordsize="0,1976" path="m7253,16083l7253,14107e" filled="f" stroked="t" strokeweight=".919228pt" strokecolor="#484848">
                <v:path arrowok="t"/>
              </v:shape>
            </v:group>
            <v:group style="position:absolute;left:11201;top:14135;width:2;height:117" coordorigin="11201,14135" coordsize="2,117">
              <v:shape style="position:absolute;left:11201;top:14135;width:2;height:117" coordorigin="11201,14135" coordsize="0,117" path="m11201,14252l11201,14135e" filled="f" stroked="t" strokeweight=".229807pt" strokecolor="#000000">
                <v:path arrowok="t"/>
              </v:shape>
            </v:group>
            <v:group style="position:absolute;left:2413;top:14224;width:2;height:1872" coordorigin="2413,14224" coordsize="2,1872">
              <v:shape style="position:absolute;left:2413;top:14224;width:2;height:1872" coordorigin="2413,14224" coordsize="0,1872" path="m2413,16097l2413,14224e" filled="f" stroked="t" strokeweight=".689421pt" strokecolor="#3B3B3B">
                <v:path arrowok="t"/>
              </v:shape>
            </v:group>
            <v:group style="position:absolute;left:11231;top:14173;width:2;height:451" coordorigin="11231,14173" coordsize="2,451">
              <v:shape style="position:absolute;left:11231;top:14173;width:2;height:451" coordorigin="11231,14173" coordsize="0,451" path="m11231,14623l11231,14173e" filled="f" stroked="t" strokeweight=".919228pt" strokecolor="#747474">
                <v:path arrowok="t"/>
              </v:shape>
            </v:group>
            <v:group style="position:absolute;left:1774;top:14079;width:2;height:812" coordorigin="1774,14079" coordsize="2,812">
              <v:shape style="position:absolute;left:1774;top:14079;width:2;height:812" coordorigin="1774,14079" coordsize="0,812" path="m1774,14891l1774,14079e" filled="f" stroked="t" strokeweight=".689421pt" strokecolor="#4F4F4F">
                <v:path arrowok="t"/>
              </v:shape>
            </v:group>
            <v:group style="position:absolute;left:11201;top:14342;width:2;height:1352" coordorigin="11201,14342" coordsize="2,1352">
              <v:shape style="position:absolute;left:11201;top:14342;width:2;height:1352" coordorigin="11201,14342" coordsize="0,1352" path="m11201,15693l11201,14342e" filled="f" stroked="t" strokeweight=".229807pt" strokecolor="#000000">
                <v:path arrowok="t"/>
              </v:shape>
            </v:group>
            <v:group style="position:absolute;left:565;top:16090;width:1871;height:2" coordorigin="565,16090" coordsize="1871,2">
              <v:shape style="position:absolute;left:565;top:16090;width:1871;height:2" coordorigin="565,16090" coordsize="1871,0" path="m565,16090l2436,16090e" filled="f" stroked="t" strokeweight=".689421pt" strokecolor="#575757">
                <v:path arrowok="t"/>
              </v:shape>
            </v:group>
            <v:group style="position:absolute;left:1912;top:16078;width:9339;height:2" coordorigin="1912,16078" coordsize="9339,2">
              <v:shape style="position:absolute;left:1912;top:16078;width:9339;height:2" coordorigin="1912,16078" coordsize="9339,0" path="m1912,16078l11251,16078e" filled="f" stroked="t" strokeweight=".919228pt" strokecolor="#545454">
                <v:path arrowok="t"/>
              </v:shape>
            </v:group>
            <v:group style="position:absolute;left:11201;top:15693;width:2;height:385" coordorigin="11201,15693" coordsize="2,385">
              <v:shape style="position:absolute;left:11201;top:15693;width:2;height:385" coordorigin="11201,15693" coordsize="0,385" path="m11201,16078l11201,15693e" filled="f" stroked="t" strokeweight=".229807pt" strokecolor="#4B4B4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83.466888pt;margin-top:2.578027pt;width:.1pt;height:11.497646pt;mso-position-horizontal-relative:page;mso-position-vertical-relative:paragraph;z-index:-15845" coordorigin="5669,52" coordsize="2,230">
            <v:shape style="position:absolute;left:5669;top:52;width:2;height:230" coordorigin="5669,52" coordsize="0,230" path="m5669,282l5669,52e" filled="f" stroked="t" strokeweight="1.608649pt" strokecolor="#4F546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2"/>
          <w:szCs w:val="22"/>
          <w:color w:val="262626"/>
          <w:spacing w:val="0"/>
          <w:w w:val="49"/>
          <w:position w:val="9"/>
        </w:rPr>
        <w:t>::ı::</w:t>
      </w:r>
      <w:r>
        <w:rPr>
          <w:rFonts w:ascii="Arial" w:hAnsi="Arial" w:cs="Arial" w:eastAsia="Arial"/>
          <w:sz w:val="22"/>
          <w:szCs w:val="22"/>
          <w:color w:val="262626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22"/>
          <w:szCs w:val="22"/>
          <w:color w:val="262626"/>
          <w:spacing w:val="0"/>
          <w:w w:val="100"/>
          <w:position w:val="9"/>
        </w:rPr>
      </w:r>
      <w:r>
        <w:rPr>
          <w:rFonts w:ascii="Arial" w:hAnsi="Arial" w:cs="Arial" w:eastAsia="Arial"/>
          <w:sz w:val="18"/>
          <w:szCs w:val="18"/>
          <w:color w:val="282D56"/>
          <w:spacing w:val="0"/>
          <w:w w:val="470"/>
          <w:position w:val="9"/>
        </w:rPr>
        <w:t>'</w:t>
      </w:r>
      <w:r>
        <w:rPr>
          <w:rFonts w:ascii="Arial" w:hAnsi="Arial" w:cs="Arial" w:eastAsia="Arial"/>
          <w:sz w:val="18"/>
          <w:szCs w:val="18"/>
          <w:color w:val="282D56"/>
          <w:spacing w:val="-190"/>
          <w:w w:val="470"/>
          <w:position w:val="9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98"/>
          <w:position w:val="0"/>
        </w:rPr>
        <w:t>k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0"/>
          <w:w w:val="97"/>
          <w:position w:val="0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363636"/>
          <w:spacing w:val="4"/>
          <w:w w:val="97"/>
          <w:position w:val="0"/>
        </w:rPr>
        <w:t>c</w:t>
      </w:r>
      <w:r>
        <w:rPr>
          <w:rFonts w:ascii="Arial" w:hAnsi="Arial" w:cs="Arial" w:eastAsia="Arial"/>
          <w:sz w:val="33"/>
          <w:szCs w:val="33"/>
          <w:color w:val="363636"/>
          <w:spacing w:val="0"/>
          <w:w w:val="141"/>
          <w:position w:val="0"/>
        </w:rPr>
        <w:t>ı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left="4764" w:right="525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8"/>
          <w:position w:val="-4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26"/>
          <w:w w:val="88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8"/>
          <w:position w:val="-4"/>
        </w:rPr>
        <w:t>Eri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06" w:lineRule="exact"/>
        <w:ind w:left="2284" w:right="6875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6"/>
          <w:szCs w:val="26"/>
          <w:color w:val="6E7070"/>
          <w:spacing w:val="0"/>
          <w:w w:val="77"/>
        </w:rPr>
        <w:t>.Eırg.</w:t>
      </w:r>
      <w:r>
        <w:rPr>
          <w:rFonts w:ascii="Arial" w:hAnsi="Arial" w:cs="Arial" w:eastAsia="Arial"/>
          <w:sz w:val="26"/>
          <w:szCs w:val="26"/>
          <w:color w:val="6E7070"/>
          <w:spacing w:val="0"/>
          <w:w w:val="77"/>
        </w:rPr>
        <w:t> </w:t>
      </w:r>
      <w:r>
        <w:rPr>
          <w:rFonts w:ascii="Arial" w:hAnsi="Arial" w:cs="Arial" w:eastAsia="Arial"/>
          <w:sz w:val="26"/>
          <w:szCs w:val="26"/>
          <w:color w:val="6E7070"/>
          <w:spacing w:val="26"/>
          <w:w w:val="77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838383"/>
          <w:spacing w:val="0"/>
          <w:w w:val="77"/>
        </w:rPr>
        <w:t>m</w:t>
      </w:r>
      <w:r>
        <w:rPr>
          <w:rFonts w:ascii="Times New Roman" w:hAnsi="Times New Roman" w:cs="Times New Roman" w:eastAsia="Times New Roman"/>
          <w:sz w:val="30"/>
          <w:szCs w:val="30"/>
          <w:color w:val="838383"/>
          <w:spacing w:val="-11"/>
          <w:w w:val="7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0"/>
          <w:w w:val="98"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-13"/>
          <w:w w:val="98"/>
        </w:rPr>
        <w:t>A</w:t>
      </w:r>
      <w:r>
        <w:rPr>
          <w:rFonts w:ascii="Times New Roman" w:hAnsi="Times New Roman" w:cs="Times New Roman" w:eastAsia="Times New Roman"/>
          <w:sz w:val="28"/>
          <w:szCs w:val="28"/>
          <w:color w:val="6E7070"/>
          <w:spacing w:val="0"/>
          <w:w w:val="96"/>
        </w:rPr>
        <w:t>YA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67" w:lineRule="exact"/>
        <w:ind w:left="2165" w:right="6705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595B5B"/>
          <w:spacing w:val="0"/>
          <w:w w:val="69"/>
          <w:position w:val="-1"/>
        </w:rPr>
        <w:t>tfaiy</w:t>
      </w:r>
      <w:r>
        <w:rPr>
          <w:rFonts w:ascii="Arial" w:hAnsi="Arial" w:cs="Arial" w:eastAsia="Arial"/>
          <w:sz w:val="24"/>
          <w:szCs w:val="24"/>
          <w:color w:val="595B5B"/>
          <w:spacing w:val="0"/>
          <w:w w:val="69"/>
          <w:position w:val="-1"/>
        </w:rPr>
        <w:t>e</w:t>
      </w:r>
      <w:r>
        <w:rPr>
          <w:rFonts w:ascii="Arial" w:hAnsi="Arial" w:cs="Arial" w:eastAsia="Arial"/>
          <w:sz w:val="24"/>
          <w:szCs w:val="24"/>
          <w:color w:val="595B5B"/>
          <w:spacing w:val="25"/>
          <w:w w:val="69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6E7070"/>
          <w:spacing w:val="0"/>
          <w:w w:val="69"/>
          <w:position w:val="-1"/>
        </w:rPr>
        <w:t>Güne</w:t>
      </w:r>
      <w:r>
        <w:rPr>
          <w:rFonts w:ascii="Arial" w:hAnsi="Arial" w:cs="Arial" w:eastAsia="Arial"/>
          <w:sz w:val="24"/>
          <w:szCs w:val="24"/>
          <w:color w:val="6E7070"/>
          <w:spacing w:val="0"/>
          <w:w w:val="69"/>
          <w:position w:val="-1"/>
        </w:rPr>
        <w:t>y</w:t>
      </w:r>
      <w:r>
        <w:rPr>
          <w:rFonts w:ascii="Arial" w:hAnsi="Arial" w:cs="Arial" w:eastAsia="Arial"/>
          <w:sz w:val="24"/>
          <w:szCs w:val="24"/>
          <w:color w:val="6E7070"/>
          <w:spacing w:val="1"/>
          <w:w w:val="69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595B5B"/>
          <w:spacing w:val="0"/>
          <w:w w:val="69"/>
          <w:position w:val="-1"/>
        </w:rPr>
        <w:t>B</w:t>
      </w:r>
      <w:r>
        <w:rPr>
          <w:rFonts w:ascii="Arial" w:hAnsi="Arial" w:cs="Arial" w:eastAsia="Arial"/>
          <w:sz w:val="24"/>
          <w:szCs w:val="24"/>
          <w:color w:val="595B5B"/>
          <w:spacing w:val="-4"/>
          <w:w w:val="69"/>
          <w:position w:val="-1"/>
        </w:rPr>
        <w:t>ö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69"/>
          <w:position w:val="-1"/>
        </w:rPr>
        <w:t>l</w:t>
      </w:r>
      <w:r>
        <w:rPr>
          <w:rFonts w:ascii="Arial" w:hAnsi="Arial" w:cs="Arial" w:eastAsia="Arial"/>
          <w:sz w:val="24"/>
          <w:szCs w:val="24"/>
          <w:color w:val="363636"/>
          <w:spacing w:val="-11"/>
          <w:w w:val="69"/>
          <w:position w:val="-1"/>
        </w:rPr>
        <w:t>g</w:t>
      </w:r>
      <w:r>
        <w:rPr>
          <w:rFonts w:ascii="Arial" w:hAnsi="Arial" w:cs="Arial" w:eastAsia="Arial"/>
          <w:sz w:val="24"/>
          <w:szCs w:val="24"/>
          <w:color w:val="595B5B"/>
          <w:spacing w:val="0"/>
          <w:w w:val="69"/>
          <w:position w:val="-1"/>
        </w:rPr>
        <w:t>e</w:t>
      </w:r>
      <w:r>
        <w:rPr>
          <w:rFonts w:ascii="Arial" w:hAnsi="Arial" w:cs="Arial" w:eastAsia="Arial"/>
          <w:sz w:val="24"/>
          <w:szCs w:val="24"/>
          <w:color w:val="595B5B"/>
          <w:spacing w:val="36"/>
          <w:w w:val="69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595B5B"/>
          <w:spacing w:val="0"/>
          <w:w w:val="74"/>
          <w:position w:val="-1"/>
        </w:rPr>
        <w:t>A</w:t>
      </w:r>
      <w:r>
        <w:rPr>
          <w:rFonts w:ascii="Arial" w:hAnsi="Arial" w:cs="Arial" w:eastAsia="Arial"/>
          <w:sz w:val="24"/>
          <w:szCs w:val="24"/>
          <w:color w:val="595B5B"/>
          <w:spacing w:val="-6"/>
          <w:w w:val="75"/>
          <w:position w:val="-1"/>
        </w:rPr>
        <w:t>m</w:t>
      </w:r>
      <w:r>
        <w:rPr>
          <w:rFonts w:ascii="Arial" w:hAnsi="Arial" w:cs="Arial" w:eastAsia="Arial"/>
          <w:sz w:val="24"/>
          <w:szCs w:val="24"/>
          <w:color w:val="363636"/>
          <w:spacing w:val="-19"/>
          <w:w w:val="109"/>
          <w:position w:val="-1"/>
        </w:rPr>
        <w:t>i</w:t>
      </w:r>
      <w:r>
        <w:rPr>
          <w:rFonts w:ascii="Arial" w:hAnsi="Arial" w:cs="Arial" w:eastAsia="Arial"/>
          <w:sz w:val="24"/>
          <w:szCs w:val="24"/>
          <w:color w:val="595B5B"/>
          <w:spacing w:val="0"/>
          <w:w w:val="86"/>
          <w:position w:val="-1"/>
        </w:rPr>
        <w:t>ri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518" w:lineRule="exact"/>
        <w:ind w:left="2713" w:right="-20"/>
        <w:jc w:val="left"/>
        <w:rPr>
          <w:rFonts w:ascii="Arial" w:hAnsi="Arial" w:cs="Arial" w:eastAsia="Arial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3A4491"/>
          <w:w w:val="195"/>
          <w:i/>
          <w:position w:val="3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3A4491"/>
          <w:spacing w:val="-7"/>
          <w:w w:val="195"/>
          <w:i/>
          <w:position w:val="3"/>
        </w:rPr>
        <w:t>z</w:t>
      </w:r>
      <w:r>
        <w:rPr>
          <w:rFonts w:ascii="Times New Roman" w:hAnsi="Times New Roman" w:cs="Times New Roman" w:eastAsia="Times New Roman"/>
          <w:sz w:val="26"/>
          <w:szCs w:val="26"/>
          <w:color w:val="3A4491"/>
          <w:spacing w:val="-14"/>
          <w:w w:val="123"/>
          <w:i/>
          <w:position w:val="-4"/>
        </w:rPr>
        <w:t>o</w:t>
      </w:r>
      <w:r>
        <w:rPr>
          <w:rFonts w:ascii="Arial" w:hAnsi="Arial" w:cs="Arial" w:eastAsia="Arial"/>
          <w:sz w:val="42"/>
          <w:szCs w:val="42"/>
          <w:color w:val="3A4491"/>
          <w:spacing w:val="-216"/>
          <w:w w:val="103"/>
          <w:i/>
          <w:position w:val="3"/>
        </w:rPr>
        <w:t>d</w:t>
      </w:r>
      <w:r>
        <w:rPr>
          <w:rFonts w:ascii="Times New Roman" w:hAnsi="Times New Roman" w:cs="Times New Roman" w:eastAsia="Times New Roman"/>
          <w:sz w:val="26"/>
          <w:szCs w:val="26"/>
          <w:color w:val="3A4491"/>
          <w:spacing w:val="0"/>
          <w:w w:val="123"/>
          <w:i/>
          <w:position w:val="-4"/>
        </w:rPr>
        <w:t>5</w:t>
      </w:r>
      <w:r>
        <w:rPr>
          <w:rFonts w:ascii="Times New Roman" w:hAnsi="Times New Roman" w:cs="Times New Roman" w:eastAsia="Times New Roman"/>
          <w:sz w:val="26"/>
          <w:szCs w:val="26"/>
          <w:color w:val="3A4491"/>
          <w:spacing w:val="-2"/>
          <w:w w:val="100"/>
          <w:i/>
          <w:position w:val="-4"/>
        </w:rPr>
        <w:t> </w:t>
      </w:r>
      <w:r>
        <w:rPr>
          <w:rFonts w:ascii="Arial" w:hAnsi="Arial" w:cs="Arial" w:eastAsia="Arial"/>
          <w:sz w:val="42"/>
          <w:szCs w:val="42"/>
          <w:color w:val="3A4491"/>
          <w:spacing w:val="0"/>
          <w:w w:val="102"/>
          <w:i/>
          <w:position w:val="3"/>
        </w:rPr>
        <w:t>!t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40" w:right="580"/>
        </w:sectPr>
      </w:pPr>
      <w:rPr/>
    </w:p>
    <w:p>
      <w:pPr>
        <w:spacing w:before="10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9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9.30732pt;margin-top:-14.940712pt;width:21.085241pt;height:44pt;mso-position-horizontal-relative:page;mso-position-vertical-relative:paragraph;z-index:-15838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rPr>
                      <w:rFonts w:ascii="Arial" w:hAnsi="Arial" w:cs="Arial" w:eastAsia="Arial"/>
                      <w:sz w:val="88"/>
                      <w:szCs w:val="88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313131"/>
                      <w:spacing w:val="0"/>
                      <w:w w:val="172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5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0"/>
          <w:w w:val="10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5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197" w:lineRule="exact"/>
        <w:ind w:left="3704" w:right="-20"/>
        <w:jc w:val="left"/>
        <w:tabs>
          <w:tab w:pos="980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1.443909pt;margin-top:5.703801pt;width:6.2048pt;height:16pt;mso-position-horizontal-relative:page;mso-position-vertical-relative:paragraph;z-index:-15837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8C8C8E"/>
                      <w:spacing w:val="0"/>
                      <w:w w:val="69"/>
                    </w:rPr>
                    <w:t>..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  <w:position w:val="-3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6"/>
          <w:position w:val="-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6"/>
          <w:szCs w:val="6"/>
          <w:color w:val="424242"/>
          <w:spacing w:val="0"/>
          <w:w w:val="171"/>
          <w:position w:val="2"/>
        </w:rPr>
        <w:t>tt</w:t>
      </w:r>
      <w:r>
        <w:rPr>
          <w:rFonts w:ascii="Times New Roman" w:hAnsi="Times New Roman" w:cs="Times New Roman" w:eastAsia="Times New Roman"/>
          <w:sz w:val="6"/>
          <w:szCs w:val="6"/>
          <w:color w:val="424242"/>
          <w:spacing w:val="-14"/>
          <w:w w:val="171"/>
          <w:position w:val="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46667"/>
          <w:spacing w:val="0"/>
          <w:w w:val="171"/>
          <w:position w:val="2"/>
        </w:rPr>
        <w:t>i</w:t>
      </w:r>
      <w:r>
        <w:rPr>
          <w:rFonts w:ascii="Times New Roman" w:hAnsi="Times New Roman" w:cs="Times New Roman" w:eastAsia="Times New Roman"/>
          <w:sz w:val="6"/>
          <w:szCs w:val="6"/>
          <w:color w:val="646667"/>
          <w:spacing w:val="25"/>
          <w:w w:val="171"/>
          <w:position w:val="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646667"/>
          <w:spacing w:val="0"/>
          <w:w w:val="434"/>
          <w:position w:val="2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646667"/>
          <w:spacing w:val="-46"/>
          <w:w w:val="434"/>
          <w:position w:val="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424242"/>
          <w:spacing w:val="0"/>
          <w:w w:val="262"/>
          <w:position w:val="2"/>
        </w:rPr>
        <w:t>..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100" w:lineRule="exact"/>
        <w:ind w:left="861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424242"/>
          <w:spacing w:val="0"/>
          <w:w w:val="114"/>
          <w:position w:val="-1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595" w:right="-20"/>
        <w:jc w:val="left"/>
        <w:tabs>
          <w:tab w:pos="3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313131"/>
          <w:spacing w:val="-22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6"/>
          <w:position w:val="0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641" w:right="-20"/>
        <w:jc w:val="left"/>
        <w:tabs>
          <w:tab w:pos="4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6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4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6" w:right="-20"/>
        <w:jc w:val="left"/>
        <w:tabs>
          <w:tab w:pos="1480" w:val="left"/>
          <w:tab w:pos="3080" w:val="left"/>
          <w:tab w:pos="5400" w:val="left"/>
          <w:tab w:pos="7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:12.05.2017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No:5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8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0"/>
          <w:w w:val="108"/>
        </w:rPr>
        <w:t>:</w:t>
      </w:r>
      <w:r>
        <w:rPr>
          <w:rFonts w:ascii="Arial" w:hAnsi="Arial" w:cs="Arial" w:eastAsia="Arial"/>
          <w:sz w:val="26"/>
          <w:szCs w:val="26"/>
          <w:color w:val="313131"/>
          <w:spacing w:val="15"/>
          <w:w w:val="108"/>
        </w:rPr>
        <w:t>ı</w:t>
      </w:r>
      <w:r>
        <w:rPr>
          <w:rFonts w:ascii="Arial" w:hAnsi="Arial" w:cs="Arial" w:eastAsia="Arial"/>
          <w:sz w:val="26"/>
          <w:szCs w:val="26"/>
          <w:color w:val="313131"/>
          <w:spacing w:val="-3"/>
          <w:w w:val="10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-2"/>
          <w:w w:val="108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8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5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treJ:8782993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0" w:lineRule="exact"/>
        <w:ind w:left="140" w:right="-20"/>
        <w:jc w:val="left"/>
        <w:tabs>
          <w:tab w:pos="1480" w:val="left"/>
          <w:tab w:pos="3020" w:val="left"/>
          <w:tab w:pos="4400" w:val="left"/>
          <w:tab w:pos="5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"/>
          <w:w w:val="13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4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3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:12.05.2017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9"/>
        </w:rPr>
        <w:t>_!Kayıt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999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  <w:position w:val="1"/>
        </w:rPr>
        <w:t>[Bildirim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8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6"/>
          <w:position w:val="1"/>
        </w:rPr>
        <w:t>:Kemalpaşa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1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14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-7"/>
          <w:w w:val="93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3"/>
        </w:rPr>
        <w:t>Soğukpınaı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3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iııkila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No:36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Kemalpaşa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40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Dogn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</w:rPr>
        <w:t>:SoğUkpına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2"/>
        </w:rPr>
        <w:t>nk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2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2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No:3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Kemalpaşa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136" w:right="-20"/>
        <w:jc w:val="left"/>
        <w:tabs>
          <w:tab w:pos="1480" w:val="left"/>
          <w:tab w:pos="4300" w:val="left"/>
          <w:tab w:pos="7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:Bina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Sınıfı:A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61" w:lineRule="exact"/>
        <w:ind w:left="126" w:right="-20"/>
        <w:jc w:val="left"/>
        <w:tabs>
          <w:tab w:pos="3540" w:val="left"/>
          <w:tab w:pos="6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6"/>
          <w:w w:val="99"/>
          <w:position w:val="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9"/>
          <w:position w:val="2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9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7"/>
          <w:w w:val="99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-4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3"/>
          <w:position w:val="4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93"/>
          <w:position w:val="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9"/>
          <w:w w:val="93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4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24242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4"/>
          <w:position w:val="-4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0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1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Metnı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355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95"/>
          <w:position w:val="1"/>
        </w:rPr>
        <w:t>BetonarmeKagi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5"/>
          <w:position w:val="1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5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4346" w:right="-20"/>
        <w:jc w:val="left"/>
        <w:tabs>
          <w:tab w:pos="4920" w:val="left"/>
          <w:tab w:pos="5960" w:val="left"/>
          <w:tab w:pos="6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424242"/>
          <w:spacing w:val="0"/>
          <w:w w:val="47"/>
          <w:position w:val="-9"/>
        </w:rPr>
        <w:t>1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47"/>
          <w:position w:val="-9"/>
        </w:rPr>
        <w:t>      </w:t>
      </w:r>
      <w:r>
        <w:rPr>
          <w:rFonts w:ascii="Arial" w:hAnsi="Arial" w:cs="Arial" w:eastAsia="Arial"/>
          <w:sz w:val="19"/>
          <w:szCs w:val="19"/>
          <w:color w:val="424242"/>
          <w:spacing w:val="16"/>
          <w:w w:val="47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9"/>
        </w:rPr>
        <w:t>X</w:t>
      </w:r>
      <w:r>
        <w:rPr>
          <w:rFonts w:ascii="Arial" w:hAnsi="Arial" w:cs="Arial" w:eastAsia="Arial"/>
          <w:sz w:val="19"/>
          <w:szCs w:val="19"/>
          <w:color w:val="313131"/>
          <w:spacing w:val="-48"/>
          <w:w w:val="100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-9"/>
        </w:rPr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42"/>
          <w:position w:val="-9"/>
        </w:rPr>
        <w:t>1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100"/>
          <w:position w:val="-9"/>
        </w:rPr>
      </w:r>
      <w:r>
        <w:rPr>
          <w:rFonts w:ascii="Arial" w:hAnsi="Arial" w:cs="Arial" w:eastAsia="Arial"/>
          <w:sz w:val="19"/>
          <w:szCs w:val="19"/>
          <w:color w:val="212121"/>
          <w:spacing w:val="0"/>
          <w:w w:val="42"/>
          <w:position w:val="-9"/>
        </w:rPr>
        <w:t>1</w:t>
      </w:r>
      <w:r>
        <w:rPr>
          <w:rFonts w:ascii="Arial" w:hAnsi="Arial" w:cs="Arial" w:eastAsia="Arial"/>
          <w:sz w:val="19"/>
          <w:szCs w:val="19"/>
          <w:color w:val="212121"/>
          <w:spacing w:val="-17"/>
          <w:w w:val="42"/>
          <w:position w:val="-9"/>
        </w:rPr>
        <w:t> </w:t>
      </w:r>
      <w:r>
        <w:rPr>
          <w:rFonts w:ascii="Arial" w:hAnsi="Arial" w:cs="Arial" w:eastAsia="Arial"/>
          <w:sz w:val="19"/>
          <w:szCs w:val="19"/>
          <w:color w:val="212121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9"/>
          <w:szCs w:val="19"/>
          <w:color w:val="212121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0"/>
          <w:position w:val="0"/>
        </w:rPr>
        <w:t>iYangını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  <w:position w:val="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34"/>
          <w:position w:val="0"/>
        </w:rPr>
        <w:t>:ll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4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:30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26" w:right="-20"/>
        <w:jc w:val="left"/>
        <w:tabs>
          <w:tab w:pos="2060" w:val="left"/>
          <w:tab w:pos="5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Niga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KlZlLKÖK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</w:rPr>
        <w:t>jKira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87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5" w:after="0" w:line="240" w:lineRule="auto"/>
        <w:ind w:left="207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:Ali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SON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KA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2084" w:right="-20"/>
        <w:jc w:val="left"/>
        <w:tabs>
          <w:tab w:pos="4580" w:val="left"/>
          <w:tab w:pos="7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5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0"/>
          <w:w w:val="10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7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:25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6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26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den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Plakas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5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04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6" w:lineRule="exact"/>
        <w:ind w:left="126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w w:val="91"/>
          <w:position w:val="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w w:val="92"/>
          <w:position w:val="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>ibin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9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  <w:position w:val="-1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3"/>
          <w:position w:val="-1"/>
        </w:rPr>
        <w:t>GelişSaati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" w:after="0" w:line="240" w:lineRule="auto"/>
        <w:ind w:left="4582" w:right="438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45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1"/>
          <w:w w:val="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459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4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mniyet-Jandarma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34"/>
        </w:rPr>
        <w:t>:ll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5"/>
          <w:w w:val="13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:32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auto"/>
        <w:ind w:left="2088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94"/>
        </w:rPr>
        <w:t>Perso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6"/>
          <w:w w:val="11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Sayısı:4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6"/>
        </w:rPr>
        <w:t>Dogalg_az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6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2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8" w:lineRule="exact"/>
        <w:ind w:left="2079" w:right="2398" w:firstLine="-1948"/>
        <w:jc w:val="left"/>
        <w:tabs>
          <w:tab w:pos="4640" w:val="left"/>
          <w:tab w:pos="7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rdımcı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7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44"/>
          <w:position w:val="0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5"/>
          <w:w w:val="14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-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onel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  <w:position w:val="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96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2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28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0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6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208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w w:val="9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Anıirini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5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2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28" w:lineRule="exact"/>
        <w:ind w:left="136" w:right="2457" w:firstLine="-9"/>
        <w:jc w:val="left"/>
        <w:tabs>
          <w:tab w:pos="2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5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5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7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7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duma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9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7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6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Dunıın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4549" w:right="379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§öndilnnede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Kullamla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söndürücU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9" w:lineRule="exact"/>
        <w:ind w:left="126" w:right="-20"/>
        <w:jc w:val="left"/>
        <w:tabs>
          <w:tab w:pos="2620" w:val="left"/>
          <w:tab w:pos="4640" w:val="left"/>
          <w:tab w:pos="6460" w:val="left"/>
          <w:tab w:pos="80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7"/>
          <w:position w:val="-3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4"/>
          <w:w w:val="97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1"/>
        </w:rPr>
        <w:t>Sul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34"/>
          <w:position w:val="-5"/>
        </w:rPr>
        <w:t>um3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3"/>
          <w:position w:val="-4"/>
        </w:rPr>
        <w:t>IKöpUk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6"/>
          <w:w w:val="83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00"/>
          <w:position w:val="-4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  <w:position w:val="-4"/>
        </w:rPr>
        <w:t>IK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88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  <w:position w:val="-4"/>
        </w:rPr>
        <w:t>K.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88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8"/>
          <w:w w:val="88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18" w:lineRule="exact"/>
        <w:ind w:left="4584" w:right="-20"/>
        <w:jc w:val="left"/>
        <w:tabs>
          <w:tab w:pos="6460" w:val="left"/>
          <w:tab w:pos="80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24242"/>
          <w:spacing w:val="-3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  <w:position w:val="2"/>
        </w:rPr>
        <w:t>,2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-4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667"/>
          <w:spacing w:val="0"/>
          <w:w w:val="100"/>
          <w:position w:val="2"/>
        </w:rPr>
      </w:r>
      <w:r>
        <w:rPr>
          <w:rFonts w:ascii="Arial" w:hAnsi="Arial" w:cs="Arial" w:eastAsia="Arial"/>
          <w:sz w:val="41"/>
          <w:szCs w:val="41"/>
          <w:color w:val="424242"/>
          <w:spacing w:val="0"/>
          <w:w w:val="64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42424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41"/>
          <w:szCs w:val="41"/>
          <w:color w:val="424242"/>
          <w:spacing w:val="0"/>
          <w:w w:val="77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208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Yangında;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2"/>
        </w:rPr>
        <w:t>metru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atıl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durumda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100"/>
          <w:position w:val="2"/>
        </w:rPr>
        <w:t> 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313131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2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tekli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koltu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tamame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yanmak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bina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duvarları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ısianma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2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26" w:right="-20"/>
        <w:jc w:val="left"/>
        <w:tabs>
          <w:tab w:pos="2080" w:val="left"/>
          <w:tab w:pos="2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0"/>
        </w:rPr>
        <w:t>Söndi.irıne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islenınek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od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penceresindeki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cam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koruma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korkuluğ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sırasında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kınlma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zaraı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136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6"/>
        </w:rPr>
        <w:t>görınüştllr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6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5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150,00TL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77"/>
        </w:rPr>
        <w:t>OO,OOTL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vardır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38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metru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girişine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sağdaki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odada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oda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131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atıl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durumdaki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tekli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koltukta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soıuşturmada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</w:rPr>
        <w:t>barınma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28" w:lineRule="exact"/>
        <w:ind w:left="2074" w:right="115" w:firstLine="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w w:val="94"/>
        </w:rPr>
        <w:t>fayda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2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6"/>
        </w:rPr>
        <w:t>anma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girilen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metru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binaya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arka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bahçe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çıka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belirisiz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22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2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ıdşi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9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5"/>
          <w:w w:val="10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koltuğu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luttıştunılm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9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107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çıktı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08" w:right="-20"/>
        <w:jc w:val="left"/>
        <w:tabs>
          <w:tab w:pos="2060" w:val="left"/>
          <w:tab w:pos="6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w w:val="80"/>
          <w:position w:val="1"/>
        </w:rPr>
        <w:t>lşjg_oıta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9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212121"/>
          <w:spacing w:val="0"/>
          <w:w w:val="100"/>
          <w:position w:val="1"/>
        </w:rPr>
        <w:t>l</w:t>
      </w:r>
      <w:r>
        <w:rPr>
          <w:rFonts w:ascii="Arial" w:hAnsi="Arial" w:cs="Arial" w:eastAsia="Arial"/>
          <w:sz w:val="19"/>
          <w:szCs w:val="19"/>
          <w:color w:val="212121"/>
          <w:spacing w:val="0"/>
          <w:w w:val="100"/>
          <w:position w:val="1"/>
        </w:rPr>
        <w:t>ı</w:t>
      </w:r>
      <w:r>
        <w:rPr>
          <w:rFonts w:ascii="Arial" w:hAnsi="Arial" w:cs="Arial" w:eastAsia="Arial"/>
          <w:sz w:val="19"/>
          <w:szCs w:val="19"/>
          <w:color w:val="212121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Şirketi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5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lBedcl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left="10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8"/>
        </w:rPr>
        <w:t>!Araç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31" w:right="-20"/>
        <w:jc w:val="left"/>
        <w:tabs>
          <w:tab w:pos="2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8"/>
        </w:rPr>
        <w:t>Em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3"/>
        </w:rPr>
        <w:t>ni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9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3"/>
        </w:rPr>
        <w:t>et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görevlilerine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372" w:right="990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'im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</w:rPr>
        <w:t>Edild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9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126" w:right="-20"/>
        <w:jc w:val="left"/>
        <w:tabs>
          <w:tab w:pos="2060" w:val="left"/>
          <w:tab w:pos="5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45454"/>
          <w:w w:val="68"/>
          <w:position w:val="1"/>
        </w:rPr>
        <w:t>I:.Ki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0"/>
        </w:rPr>
        <w:t>T.arih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7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12.05.20ı7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34"/>
          <w:position w:val="0"/>
        </w:rPr>
        <w:t>aat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51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5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2"/>
          <w:w w:val="51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0"/>
          <w:w w:val="106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46667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0"/>
        </w:rPr>
        <w:t>:45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215" w:right="-20"/>
        <w:jc w:val="left"/>
        <w:tabs>
          <w:tab w:pos="1020" w:val="left"/>
          <w:tab w:pos="84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Ki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"/>
          <w:w w:val="9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95"/>
        </w:rPr>
        <w:t>:K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1"/>
          <w:w w:val="95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malpaşa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2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2.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0" w:after="0" w:line="240" w:lineRule="auto"/>
        <w:ind w:left="2172" w:right="1271"/>
        <w:jc w:val="center"/>
        <w:tabs>
          <w:tab w:pos="4660" w:val="left"/>
          <w:tab w:pos="868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60"/>
          <w:b/>
          <w:bCs/>
          <w:position w:val="3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20"/>
          <w:w w:val="60"/>
          <w:b/>
          <w:bCs/>
          <w:position w:val="3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13131"/>
          <w:spacing w:val="0"/>
          <w:w w:val="60"/>
          <w:position w:val="3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313131"/>
          <w:spacing w:val="27"/>
          <w:w w:val="6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60"/>
          <w:position w:val="3"/>
        </w:rPr>
        <w:t>MaYIS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6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11"/>
          <w:w w:val="60"/>
          <w:position w:val="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0"/>
          <w:w w:val="60"/>
          <w:b/>
          <w:bCs/>
          <w:position w:val="3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4905" w:right="529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600" w:bottom="280" w:left="520" w:right="220"/>
        </w:sectPr>
      </w:pPr>
      <w:rPr/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3" w:lineRule="exact"/>
        <w:ind w:right="-20"/>
        <w:jc w:val="right"/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37"/>
          <w:szCs w:val="37"/>
          <w:color w:val="424242"/>
          <w:spacing w:val="0"/>
          <w:w w:val="118"/>
          <w:position w:val="-25"/>
        </w:rPr>
        <w:t>ç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3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82"/>
          <w:i/>
        </w:rPr>
        <w:t>1</w:t>
      </w:r>
      <w:r>
        <w:rPr>
          <w:rFonts w:ascii="Arial" w:hAnsi="Arial" w:cs="Arial" w:eastAsia="Arial"/>
          <w:sz w:val="19"/>
          <w:szCs w:val="19"/>
          <w:color w:val="424242"/>
          <w:spacing w:val="0"/>
          <w:w w:val="82"/>
          <w:i/>
        </w:rPr>
        <w:t>  </w:t>
      </w:r>
      <w:r>
        <w:rPr>
          <w:rFonts w:ascii="Arial" w:hAnsi="Arial" w:cs="Arial" w:eastAsia="Arial"/>
          <w:sz w:val="19"/>
          <w:szCs w:val="19"/>
          <w:color w:val="424242"/>
          <w:spacing w:val="37"/>
          <w:w w:val="82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7"/>
        </w:rPr>
        <w:t>/2017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90" w:lineRule="exact"/>
        <w:ind w:left="-35" w:right="121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4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4"/>
          <w:position w:val="-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510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646667"/>
          <w:spacing w:val="0"/>
          <w:w w:val="133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13" w:lineRule="exact"/>
        <w:ind w:left="314" w:right="-20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646667"/>
          <w:spacing w:val="0"/>
          <w:w w:val="238"/>
          <w:i/>
          <w:position w:val="-18"/>
        </w:rPr>
        <w:t>1'</w:t>
      </w:r>
      <w:r>
        <w:rPr>
          <w:rFonts w:ascii="Times New Roman" w:hAnsi="Times New Roman" w:cs="Times New Roman" w:eastAsia="Times New Roman"/>
          <w:sz w:val="30"/>
          <w:szCs w:val="30"/>
          <w:color w:val="646667"/>
          <w:spacing w:val="-77"/>
          <w:w w:val="238"/>
          <w:i/>
          <w:position w:val="-18"/>
        </w:rPr>
        <w:t> </w:t>
      </w:r>
      <w:r>
        <w:rPr>
          <w:rFonts w:ascii="Arial" w:hAnsi="Arial" w:cs="Arial" w:eastAsia="Arial"/>
          <w:sz w:val="44"/>
          <w:szCs w:val="44"/>
          <w:color w:val="545454"/>
          <w:spacing w:val="0"/>
          <w:w w:val="54"/>
          <w:i/>
          <w:position w:val="-18"/>
        </w:rPr>
        <w:t>._ew</w:t>
      </w:r>
      <w:r>
        <w:rPr>
          <w:rFonts w:ascii="Arial" w:hAnsi="Arial" w:cs="Arial" w:eastAsia="Arial"/>
          <w:sz w:val="44"/>
          <w:szCs w:val="44"/>
          <w:color w:val="545454"/>
          <w:spacing w:val="0"/>
          <w:w w:val="54"/>
          <w:i/>
          <w:position w:val="-18"/>
        </w:rPr>
        <w:t> </w:t>
      </w:r>
      <w:r>
        <w:rPr>
          <w:rFonts w:ascii="Arial" w:hAnsi="Arial" w:cs="Arial" w:eastAsia="Arial"/>
          <w:sz w:val="44"/>
          <w:szCs w:val="44"/>
          <w:color w:val="545454"/>
          <w:spacing w:val="17"/>
          <w:w w:val="54"/>
          <w:i/>
          <w:position w:val="-18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E9E9E"/>
          <w:spacing w:val="-19"/>
          <w:w w:val="114"/>
          <w:position w:val="-18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646667"/>
          <w:spacing w:val="0"/>
          <w:w w:val="319"/>
          <w:position w:val="-18"/>
        </w:rPr>
        <w:t>!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220"/>
          <w:cols w:num="2" w:equalWidth="0">
            <w:col w:w="2911" w:space="5457"/>
            <w:col w:w="2812"/>
          </w:cols>
        </w:sectPr>
      </w:pPr>
      <w:rPr/>
    </w:p>
    <w:p>
      <w:pPr>
        <w:spacing w:before="0" w:after="0" w:line="28" w:lineRule="exact"/>
        <w:ind w:left="2458" w:right="-20"/>
        <w:jc w:val="left"/>
        <w:tabs>
          <w:tab w:pos="4020" w:val="left"/>
          <w:tab w:pos="8340" w:val="left"/>
          <w:tab w:pos="9100" w:val="left"/>
        </w:tabs>
        <w:rPr>
          <w:rFonts w:ascii="Times New Roman" w:hAnsi="Times New Roman" w:cs="Times New Roman" w:eastAsia="Times New Roman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35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0"/>
          <w:w w:val="100"/>
          <w:position w:val="-3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  <w:position w:val="-26"/>
        </w:rPr>
        <w:t>Po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  <w:position w:val="-26"/>
        </w:rPr>
        <w:t>Amır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82"/>
          <w:position w:val="-26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6"/>
          <w:w w:val="82"/>
          <w:position w:val="-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82"/>
          <w:position w:val="-2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0"/>
          <w:w w:val="82"/>
          <w:position w:val="-26"/>
        </w:rPr>
        <w:t> </w:t>
      </w:r>
      <w:r>
        <w:rPr>
          <w:rFonts w:ascii="Arial" w:hAnsi="Arial" w:cs="Arial" w:eastAsia="Arial"/>
          <w:sz w:val="20"/>
          <w:szCs w:val="20"/>
          <w:color w:val="424242"/>
          <w:spacing w:val="10"/>
          <w:w w:val="213"/>
          <w:position w:val="-26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6"/>
          <w:position w:val="-26"/>
        </w:rPr>
        <w:t>Ca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97"/>
          <w:position w:val="-2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3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6"/>
        </w:rPr>
        <w:t>SONKAYA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26"/>
        </w:rPr>
      </w:r>
      <w:r>
        <w:rPr>
          <w:rFonts w:ascii="Times New Roman" w:hAnsi="Times New Roman" w:cs="Times New Roman" w:eastAsia="Times New Roman"/>
          <w:sz w:val="55"/>
          <w:szCs w:val="55"/>
          <w:color w:val="646667"/>
          <w:spacing w:val="0"/>
          <w:w w:val="50"/>
          <w:position w:val="-42"/>
        </w:rPr>
        <w:t>ır</w:t>
      </w:r>
      <w:r>
        <w:rPr>
          <w:rFonts w:ascii="Times New Roman" w:hAnsi="Times New Roman" w:cs="Times New Roman" w:eastAsia="Times New Roman"/>
          <w:sz w:val="55"/>
          <w:szCs w:val="55"/>
          <w:color w:val="646667"/>
          <w:spacing w:val="-2"/>
          <w:w w:val="50"/>
          <w:position w:val="-42"/>
        </w:rPr>
        <w:t>;</w:t>
      </w:r>
      <w:r>
        <w:rPr>
          <w:rFonts w:ascii="Times New Roman" w:hAnsi="Times New Roman" w:cs="Times New Roman" w:eastAsia="Times New Roman"/>
          <w:sz w:val="55"/>
          <w:szCs w:val="55"/>
          <w:color w:val="7C7E7E"/>
          <w:spacing w:val="0"/>
          <w:w w:val="50"/>
          <w:position w:val="-42"/>
        </w:rPr>
        <w:t>ıe</w:t>
      </w:r>
      <w:r>
        <w:rPr>
          <w:rFonts w:ascii="Times New Roman" w:hAnsi="Times New Roman" w:cs="Times New Roman" w:eastAsia="Times New Roman"/>
          <w:sz w:val="55"/>
          <w:szCs w:val="55"/>
          <w:color w:val="7C7E7E"/>
          <w:spacing w:val="-61"/>
          <w:w w:val="50"/>
          <w:position w:val="-42"/>
        </w:rPr>
        <w:t> </w:t>
      </w:r>
      <w:r>
        <w:rPr>
          <w:rFonts w:ascii="Times New Roman" w:hAnsi="Times New Roman" w:cs="Times New Roman" w:eastAsia="Times New Roman"/>
          <w:sz w:val="55"/>
          <w:szCs w:val="55"/>
          <w:color w:val="7C7E7E"/>
          <w:spacing w:val="0"/>
          <w:w w:val="100"/>
          <w:position w:val="-42"/>
        </w:rPr>
        <w:tab/>
      </w:r>
      <w:r>
        <w:rPr>
          <w:rFonts w:ascii="Times New Roman" w:hAnsi="Times New Roman" w:cs="Times New Roman" w:eastAsia="Times New Roman"/>
          <w:sz w:val="55"/>
          <w:szCs w:val="55"/>
          <w:color w:val="7C7E7E"/>
          <w:spacing w:val="0"/>
          <w:w w:val="100"/>
          <w:position w:val="-42"/>
        </w:rPr>
      </w:r>
      <w:r>
        <w:rPr>
          <w:rFonts w:ascii="Times New Roman" w:hAnsi="Times New Roman" w:cs="Times New Roman" w:eastAsia="Times New Roman"/>
          <w:sz w:val="49"/>
          <w:szCs w:val="49"/>
          <w:color w:val="313131"/>
          <w:spacing w:val="-26"/>
          <w:w w:val="77"/>
          <w:position w:val="-42"/>
        </w:rPr>
        <w:t>'</w:t>
      </w:r>
      <w:r>
        <w:rPr>
          <w:rFonts w:ascii="Times New Roman" w:hAnsi="Times New Roman" w:cs="Times New Roman" w:eastAsia="Times New Roman"/>
          <w:sz w:val="49"/>
          <w:szCs w:val="49"/>
          <w:color w:val="7C7E7E"/>
          <w:spacing w:val="-38"/>
          <w:w w:val="153"/>
          <w:position w:val="-42"/>
        </w:rPr>
        <w:t>ı</w:t>
      </w:r>
      <w:r>
        <w:rPr>
          <w:rFonts w:ascii="Times New Roman" w:hAnsi="Times New Roman" w:cs="Times New Roman" w:eastAsia="Times New Roman"/>
          <w:sz w:val="49"/>
          <w:szCs w:val="49"/>
          <w:color w:val="646667"/>
          <w:spacing w:val="0"/>
          <w:w w:val="47"/>
          <w:position w:val="-42"/>
        </w:rPr>
        <w:t>1</w:t>
      </w:r>
      <w:r>
        <w:rPr>
          <w:rFonts w:ascii="Times New Roman" w:hAnsi="Times New Roman" w:cs="Times New Roman" w:eastAsia="Times New Roman"/>
          <w:sz w:val="49"/>
          <w:szCs w:val="49"/>
          <w:color w:val="646667"/>
          <w:spacing w:val="5"/>
          <w:w w:val="46"/>
          <w:position w:val="-42"/>
        </w:rPr>
        <w:t>e</w:t>
      </w:r>
      <w:r>
        <w:rPr>
          <w:rFonts w:ascii="Times New Roman" w:hAnsi="Times New Roman" w:cs="Times New Roman" w:eastAsia="Times New Roman"/>
          <w:sz w:val="49"/>
          <w:szCs w:val="49"/>
          <w:color w:val="444982"/>
          <w:spacing w:val="0"/>
          <w:w w:val="68"/>
          <w:position w:val="-42"/>
        </w:rPr>
        <w:t>a:</w:t>
      </w:r>
      <w:r>
        <w:rPr>
          <w:rFonts w:ascii="Times New Roman" w:hAnsi="Times New Roman" w:cs="Times New Roman" w:eastAsia="Times New Roman"/>
          <w:sz w:val="49"/>
          <w:szCs w:val="49"/>
          <w:color w:val="444982"/>
          <w:spacing w:val="26"/>
          <w:w w:val="69"/>
          <w:position w:val="-42"/>
        </w:rPr>
        <w:t>s</w:t>
      </w:r>
      <w:r>
        <w:rPr>
          <w:rFonts w:ascii="Times New Roman" w:hAnsi="Times New Roman" w:cs="Times New Roman" w:eastAsia="Times New Roman"/>
          <w:sz w:val="49"/>
          <w:szCs w:val="49"/>
          <w:color w:val="646667"/>
          <w:spacing w:val="0"/>
          <w:w w:val="77"/>
          <w:position w:val="-42"/>
        </w:rPr>
        <w:t>u</w:t>
      </w:r>
      <w:r>
        <w:rPr>
          <w:rFonts w:ascii="Times New Roman" w:hAnsi="Times New Roman" w:cs="Times New Roman" w:eastAsia="Times New Roman"/>
          <w:sz w:val="49"/>
          <w:szCs w:val="49"/>
          <w:color w:val="646667"/>
          <w:spacing w:val="-67"/>
          <w:w w:val="100"/>
          <w:position w:val="-42"/>
        </w:rPr>
        <w:t> </w:t>
      </w:r>
      <w:r>
        <w:rPr>
          <w:rFonts w:ascii="Times New Roman" w:hAnsi="Times New Roman" w:cs="Times New Roman" w:eastAsia="Times New Roman"/>
          <w:sz w:val="49"/>
          <w:szCs w:val="49"/>
          <w:color w:val="9E9E9E"/>
          <w:spacing w:val="0"/>
          <w:w w:val="56"/>
          <w:position w:val="-42"/>
        </w:rPr>
        <w:t>·</w:t>
      </w:r>
      <w:r>
        <w:rPr>
          <w:rFonts w:ascii="Times New Roman" w:hAnsi="Times New Roman" w:cs="Times New Roman" w:eastAsia="Times New Roman"/>
          <w:sz w:val="49"/>
          <w:szCs w:val="4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220"/>
        </w:sectPr>
      </w:pPr>
      <w:rPr/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9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6" w:lineRule="exact"/>
        <w:ind w:left="2824" w:right="-20"/>
        <w:jc w:val="left"/>
        <w:rPr>
          <w:rFonts w:ascii="Times New Roman" w:hAnsi="Times New Roman" w:cs="Times New Roman" w:eastAsia="Times New Roman"/>
          <w:sz w:val="89"/>
          <w:szCs w:val="89"/>
        </w:rPr>
      </w:pPr>
      <w:rPr/>
      <w:r>
        <w:rPr>
          <w:rFonts w:ascii="Times New Roman" w:hAnsi="Times New Roman" w:cs="Times New Roman" w:eastAsia="Times New Roman"/>
          <w:sz w:val="89"/>
          <w:szCs w:val="89"/>
          <w:color w:val="646667"/>
          <w:spacing w:val="45"/>
          <w:w w:val="28"/>
          <w:position w:val="-64"/>
        </w:rPr>
        <w:t>:</w:t>
      </w:r>
      <w:r>
        <w:rPr>
          <w:rFonts w:ascii="Times New Roman" w:hAnsi="Times New Roman" w:cs="Times New Roman" w:eastAsia="Times New Roman"/>
          <w:sz w:val="89"/>
          <w:szCs w:val="89"/>
          <w:color w:val="444982"/>
          <w:spacing w:val="0"/>
          <w:w w:val="175"/>
          <w:position w:val="-64"/>
        </w:rPr>
        <w:t>b</w:t>
      </w:r>
      <w:r>
        <w:rPr>
          <w:rFonts w:ascii="Times New Roman" w:hAnsi="Times New Roman" w:cs="Times New Roman" w:eastAsia="Times New Roman"/>
          <w:sz w:val="89"/>
          <w:szCs w:val="89"/>
          <w:color w:val="000000"/>
          <w:spacing w:val="0"/>
          <w:w w:val="100"/>
          <w:position w:val="0"/>
        </w:rPr>
      </w:r>
    </w:p>
    <w:p>
      <w:pPr>
        <w:spacing w:before="0" w:after="0" w:line="710" w:lineRule="exact"/>
        <w:ind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91"/>
          <w:szCs w:val="9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6"/>
          <w:szCs w:val="36"/>
          <w:color w:val="9E9E9E"/>
          <w:w w:val="53"/>
          <w:position w:val="-25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9E9E9E"/>
          <w:spacing w:val="-60"/>
          <w:w w:val="100"/>
          <w:position w:val="-25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545454"/>
          <w:spacing w:val="0"/>
          <w:w w:val="60"/>
          <w:position w:val="-25"/>
        </w:rPr>
        <w:t>i</w:t>
      </w:r>
      <w:r>
        <w:rPr>
          <w:rFonts w:ascii="Times New Roman" w:hAnsi="Times New Roman" w:cs="Times New Roman" w:eastAsia="Times New Roman"/>
          <w:sz w:val="36"/>
          <w:szCs w:val="36"/>
          <w:color w:val="545454"/>
          <w:spacing w:val="-122"/>
          <w:w w:val="61"/>
          <w:position w:val="-25"/>
        </w:rPr>
        <w:t>"</w:t>
      </w:r>
      <w:r>
        <w:rPr>
          <w:rFonts w:ascii="Arial" w:hAnsi="Arial" w:cs="Arial" w:eastAsia="Arial"/>
          <w:sz w:val="20"/>
          <w:szCs w:val="20"/>
          <w:color w:val="545454"/>
          <w:spacing w:val="-60"/>
          <w:w w:val="91"/>
          <w:position w:val="-16"/>
        </w:rPr>
        <w:t>N</w:t>
      </w:r>
      <w:r>
        <w:rPr>
          <w:rFonts w:ascii="Times New Roman" w:hAnsi="Times New Roman" w:cs="Times New Roman" w:eastAsia="Times New Roman"/>
          <w:sz w:val="36"/>
          <w:szCs w:val="36"/>
          <w:color w:val="545454"/>
          <w:spacing w:val="-1"/>
          <w:w w:val="61"/>
          <w:position w:val="-25"/>
        </w:rPr>
        <w:t>n</w:t>
      </w:r>
      <w:r>
        <w:rPr>
          <w:rFonts w:ascii="Times New Roman" w:hAnsi="Times New Roman" w:cs="Times New Roman" w:eastAsia="Times New Roman"/>
          <w:sz w:val="36"/>
          <w:szCs w:val="36"/>
          <w:color w:val="545454"/>
          <w:spacing w:val="0"/>
          <w:w w:val="60"/>
          <w:position w:val="-25"/>
        </w:rPr>
        <w:t>a</w:t>
      </w:r>
      <w:r>
        <w:rPr>
          <w:rFonts w:ascii="Times New Roman" w:hAnsi="Times New Roman" w:cs="Times New Roman" w:eastAsia="Times New Roman"/>
          <w:sz w:val="36"/>
          <w:szCs w:val="36"/>
          <w:color w:val="545454"/>
          <w:spacing w:val="-112"/>
          <w:w w:val="61"/>
          <w:position w:val="-25"/>
        </w:rPr>
        <w:t>1</w:t>
      </w:r>
      <w:r>
        <w:rPr>
          <w:rFonts w:ascii="Arial" w:hAnsi="Arial" w:cs="Arial" w:eastAsia="Arial"/>
          <w:sz w:val="20"/>
          <w:szCs w:val="20"/>
          <w:color w:val="646667"/>
          <w:spacing w:val="0"/>
          <w:w w:val="359"/>
          <w:i/>
          <w:position w:val="-16"/>
        </w:rPr>
        <w:t>'</w:t>
      </w:r>
      <w:r>
        <w:rPr>
          <w:rFonts w:ascii="Arial" w:hAnsi="Arial" w:cs="Arial" w:eastAsia="Arial"/>
          <w:sz w:val="20"/>
          <w:szCs w:val="20"/>
          <w:color w:val="646667"/>
          <w:spacing w:val="3"/>
          <w:w w:val="100"/>
          <w:i/>
          <w:position w:val="-16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46667"/>
          <w:spacing w:val="-23"/>
          <w:w w:val="106"/>
          <w:position w:val="-25"/>
        </w:rPr>
        <w:t>s</w:t>
      </w:r>
      <w:r>
        <w:rPr>
          <w:rFonts w:ascii="Times New Roman" w:hAnsi="Times New Roman" w:cs="Times New Roman" w:eastAsia="Times New Roman"/>
          <w:sz w:val="26"/>
          <w:szCs w:val="26"/>
          <w:color w:val="9E9E9E"/>
          <w:spacing w:val="-35"/>
          <w:w w:val="74"/>
          <w:position w:val="-25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646667"/>
          <w:spacing w:val="0"/>
          <w:w w:val="57"/>
          <w:position w:val="-25"/>
        </w:rPr>
        <w:t>i</w:t>
      </w:r>
      <w:r>
        <w:rPr>
          <w:rFonts w:ascii="Times New Roman" w:hAnsi="Times New Roman" w:cs="Times New Roman" w:eastAsia="Times New Roman"/>
          <w:sz w:val="26"/>
          <w:szCs w:val="26"/>
          <w:color w:val="646667"/>
          <w:spacing w:val="-5"/>
          <w:w w:val="57"/>
          <w:position w:val="-25"/>
        </w:rPr>
        <w:t>ı</w:t>
      </w:r>
      <w:r>
        <w:rPr>
          <w:rFonts w:ascii="Arial" w:hAnsi="Arial" w:cs="Arial" w:eastAsia="Arial"/>
          <w:sz w:val="20"/>
          <w:szCs w:val="20"/>
          <w:color w:val="646667"/>
          <w:spacing w:val="0"/>
          <w:w w:val="361"/>
          <w:i/>
          <w:position w:val="-16"/>
        </w:rPr>
        <w:t>(</w:t>
      </w:r>
      <w:r>
        <w:rPr>
          <w:rFonts w:ascii="Arial" w:hAnsi="Arial" w:cs="Arial" w:eastAsia="Arial"/>
          <w:sz w:val="20"/>
          <w:szCs w:val="20"/>
          <w:color w:val="9E9E9E"/>
          <w:spacing w:val="0"/>
          <w:w w:val="232"/>
          <w:position w:val="-16"/>
        </w:rPr>
        <w:t>'</w:t>
      </w:r>
      <w:r>
        <w:rPr>
          <w:rFonts w:ascii="Arial" w:hAnsi="Arial" w:cs="Arial" w:eastAsia="Arial"/>
          <w:sz w:val="20"/>
          <w:szCs w:val="20"/>
          <w:color w:val="9E9E9E"/>
          <w:spacing w:val="0"/>
          <w:w w:val="100"/>
          <w:position w:val="-16"/>
        </w:rPr>
        <w:t> </w:t>
      </w:r>
      <w:r>
        <w:rPr>
          <w:rFonts w:ascii="Arial" w:hAnsi="Arial" w:cs="Arial" w:eastAsia="Arial"/>
          <w:sz w:val="20"/>
          <w:szCs w:val="20"/>
          <w:color w:val="9E9E9E"/>
          <w:spacing w:val="-14"/>
          <w:w w:val="100"/>
          <w:position w:val="-16"/>
        </w:rPr>
        <w:t> </w:t>
      </w:r>
      <w:r>
        <w:rPr>
          <w:rFonts w:ascii="Arial" w:hAnsi="Arial" w:cs="Arial" w:eastAsia="Arial"/>
          <w:sz w:val="20"/>
          <w:szCs w:val="20"/>
          <w:color w:val="525B79"/>
          <w:spacing w:val="0"/>
          <w:w w:val="100"/>
          <w:position w:val="-16"/>
        </w:rPr>
        <w:t>•</w:t>
      </w:r>
      <w:r>
        <w:rPr>
          <w:rFonts w:ascii="Arial" w:hAnsi="Arial" w:cs="Arial" w:eastAsia="Arial"/>
          <w:sz w:val="20"/>
          <w:szCs w:val="20"/>
          <w:color w:val="525B79"/>
          <w:spacing w:val="51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46667"/>
          <w:spacing w:val="0"/>
          <w:w w:val="62"/>
          <w:position w:val="-16"/>
        </w:rPr>
        <w:t>,;m</w:t>
      </w:r>
      <w:r>
        <w:rPr>
          <w:rFonts w:ascii="Times New Roman" w:hAnsi="Times New Roman" w:cs="Times New Roman" w:eastAsia="Times New Roman"/>
          <w:sz w:val="22"/>
          <w:szCs w:val="22"/>
          <w:color w:val="646667"/>
          <w:spacing w:val="0"/>
          <w:w w:val="62"/>
          <w:position w:val="-1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46667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646667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91"/>
          <w:szCs w:val="91"/>
          <w:color w:val="444982"/>
          <w:spacing w:val="0"/>
          <w:w w:val="62"/>
          <w:position w:val="-16"/>
        </w:rPr>
        <w:t>D</w:t>
      </w:r>
      <w:r>
        <w:rPr>
          <w:rFonts w:ascii="Times New Roman" w:hAnsi="Times New Roman" w:cs="Times New Roman" w:eastAsia="Times New Roman"/>
          <w:sz w:val="91"/>
          <w:szCs w:val="9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220"/>
          <w:cols w:num="2" w:equalWidth="0">
            <w:col w:w="5496" w:space="2962"/>
            <w:col w:w="2722"/>
          </w:cols>
        </w:sectPr>
      </w:pPr>
      <w:rPr/>
    </w:p>
    <w:p>
      <w:pPr>
        <w:spacing w:before="0" w:after="0" w:line="202" w:lineRule="exact"/>
        <w:ind w:right="764"/>
        <w:jc w:val="right"/>
        <w:tabs>
          <w:tab w:pos="38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9E9E9E"/>
          <w:w w:val="230"/>
          <w:position w:val="-3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9E9E9E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9E9E9E"/>
          <w:w w:val="100"/>
          <w:position w:val="-3"/>
        </w:rPr>
      </w:r>
      <w:r>
        <w:rPr>
          <w:rFonts w:ascii="Times New Roman" w:hAnsi="Times New Roman" w:cs="Times New Roman" w:eastAsia="Times New Roman"/>
          <w:sz w:val="16"/>
          <w:szCs w:val="16"/>
          <w:color w:val="8C8C8E"/>
          <w:w w:val="264"/>
          <w:i/>
          <w:position w:val="-3"/>
        </w:rPr>
        <w:t>':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w w:val="82"/>
          <w:i/>
          <w:position w:val="-3"/>
        </w:rPr>
        <w:t>:</w:t>
      </w:r>
      <w:r>
        <w:rPr>
          <w:rFonts w:ascii="Times New Roman" w:hAnsi="Times New Roman" w:cs="Times New Roman" w:eastAsia="Times New Roman"/>
          <w:sz w:val="16"/>
          <w:szCs w:val="16"/>
          <w:color w:val="B3B3B3"/>
          <w:spacing w:val="-10"/>
          <w:w w:val="82"/>
          <w:i/>
          <w:position w:val="-3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646667"/>
          <w:spacing w:val="-14"/>
          <w:w w:val="136"/>
          <w:i/>
          <w:position w:val="-3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6E72A1"/>
          <w:spacing w:val="0"/>
          <w:w w:val="108"/>
          <w:i/>
          <w:position w:val="-3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6E72A1"/>
          <w:spacing w:val="0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E72A1"/>
          <w:spacing w:val="18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525B79"/>
          <w:spacing w:val="0"/>
          <w:w w:val="309"/>
          <w:i/>
          <w:position w:val="-3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525B79"/>
          <w:spacing w:val="-83"/>
          <w:w w:val="309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46667"/>
          <w:spacing w:val="0"/>
          <w:w w:val="55"/>
          <w:i/>
          <w:position w:val="-3"/>
        </w:rPr>
        <w:t>'J</w:t>
      </w:r>
      <w:r>
        <w:rPr>
          <w:rFonts w:ascii="Times New Roman" w:hAnsi="Times New Roman" w:cs="Times New Roman" w:eastAsia="Times New Roman"/>
          <w:sz w:val="24"/>
          <w:szCs w:val="24"/>
          <w:color w:val="646667"/>
          <w:spacing w:val="2"/>
          <w:w w:val="55"/>
          <w:i/>
          <w:position w:val="-3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B3B3B3"/>
          <w:spacing w:val="0"/>
          <w:w w:val="55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B3B3B3"/>
          <w:spacing w:val="8"/>
          <w:w w:val="55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C7E7E"/>
          <w:spacing w:val="0"/>
          <w:w w:val="99"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88" w:lineRule="exact"/>
        <w:ind w:right="986"/>
        <w:jc w:val="right"/>
        <w:tabs>
          <w:tab w:pos="1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C8C8E"/>
          <w:w w:val="137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C8C8E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8C8C8E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9E9E9E"/>
          <w:spacing w:val="0"/>
          <w:w w:val="52"/>
          <w:position w:val="-4"/>
        </w:rPr>
        <w:t>....</w:t>
      </w:r>
      <w:r>
        <w:rPr>
          <w:rFonts w:ascii="Times New Roman" w:hAnsi="Times New Roman" w:cs="Times New Roman" w:eastAsia="Times New Roman"/>
          <w:sz w:val="19"/>
          <w:szCs w:val="19"/>
          <w:color w:val="9E9E9E"/>
          <w:spacing w:val="14"/>
          <w:w w:val="5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0"/>
          <w:w w:val="172"/>
          <w:position w:val="-4"/>
        </w:rPr>
        <w:t>'·</w:t>
      </w:r>
      <w:r>
        <w:rPr>
          <w:rFonts w:ascii="Times New Roman" w:hAnsi="Times New Roman" w:cs="Times New Roman" w:eastAsia="Times New Roman"/>
          <w:sz w:val="19"/>
          <w:szCs w:val="19"/>
          <w:color w:val="B3B3B3"/>
          <w:spacing w:val="-31"/>
          <w:w w:val="172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E9E9E"/>
          <w:spacing w:val="0"/>
          <w:w w:val="100"/>
          <w:position w:val="-4"/>
        </w:rPr>
        <w:t>:.:</w:t>
      </w:r>
      <w:r>
        <w:rPr>
          <w:rFonts w:ascii="Times New Roman" w:hAnsi="Times New Roman" w:cs="Times New Roman" w:eastAsia="Times New Roman"/>
          <w:sz w:val="19"/>
          <w:szCs w:val="19"/>
          <w:color w:val="9E9E9E"/>
          <w:spacing w:val="-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C7E7E"/>
          <w:spacing w:val="0"/>
          <w:w w:val="55"/>
          <w:i/>
          <w:position w:val="-4"/>
        </w:rPr>
        <w:t>1'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520" w:right="220"/>
        </w:sectPr>
      </w:pPr>
      <w:rPr/>
    </w:p>
    <w:p>
      <w:pPr>
        <w:spacing w:before="44" w:after="0" w:line="240" w:lineRule="auto"/>
        <w:ind w:right="-20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5.35611pt;margin-top:-.036827pt;width:55.189768pt;height:68.5pt;mso-position-horizontal-relative:page;mso-position-vertical-relative:paragraph;z-index:-15836" type="#_x0000_t202" filled="f" stroked="f">
            <v:textbox inset="0,0,0,0">
              <w:txbxContent>
                <w:p>
                  <w:pPr>
                    <w:spacing w:before="0" w:after="0" w:line="1370" w:lineRule="exact"/>
                    <w:ind w:right="-245"/>
                    <w:jc w:val="left"/>
                    <w:rPr>
                      <w:rFonts w:ascii="Times New Roman" w:hAnsi="Times New Roman" w:cs="Times New Roman" w:eastAsia="Times New Roman"/>
                      <w:sz w:val="137"/>
                      <w:szCs w:val="1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7"/>
                      <w:szCs w:val="137"/>
                      <w:color w:val="444982"/>
                      <w:spacing w:val="0"/>
                      <w:w w:val="112"/>
                      <w:i/>
                      <w:position w:val="-1"/>
                    </w:rPr>
                    <w:t>*'</w:t>
                  </w:r>
                  <w:r>
                    <w:rPr>
                      <w:rFonts w:ascii="Times New Roman" w:hAnsi="Times New Roman" w:cs="Times New Roman" w:eastAsia="Times New Roman"/>
                      <w:sz w:val="137"/>
                      <w:szCs w:val="13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646667"/>
          <w:spacing w:val="0"/>
          <w:w w:val="75"/>
        </w:rPr>
        <w:t>Abd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74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646667"/>
          <w:w w:val="97"/>
        </w:rPr>
        <w:t>'fOP</w:t>
      </w:r>
      <w:r>
        <w:rPr>
          <w:rFonts w:ascii="Times New Roman" w:hAnsi="Times New Roman" w:cs="Times New Roman" w:eastAsia="Times New Roman"/>
          <w:sz w:val="23"/>
          <w:szCs w:val="23"/>
          <w:color w:val="646667"/>
          <w:spacing w:val="4"/>
          <w:w w:val="96"/>
        </w:rPr>
        <w:t>Ç</w:t>
      </w:r>
      <w:r>
        <w:rPr>
          <w:rFonts w:ascii="Times New Roman" w:hAnsi="Times New Roman" w:cs="Times New Roman" w:eastAsia="Times New Roman"/>
          <w:sz w:val="23"/>
          <w:szCs w:val="23"/>
          <w:color w:val="7C7E7E"/>
          <w:spacing w:val="0"/>
          <w:w w:val="143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17" w:after="0" w:line="240" w:lineRule="auto"/>
        <w:ind w:right="1000"/>
        <w:jc w:val="right"/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color w:val="7C7E7E"/>
          <w:w w:val="204"/>
          <w:i/>
        </w:rPr>
        <w:t>..</w:t>
      </w:r>
      <w:r>
        <w:rPr>
          <w:rFonts w:ascii="Arial" w:hAnsi="Arial" w:cs="Arial" w:eastAsia="Arial"/>
          <w:sz w:val="6"/>
          <w:szCs w:val="6"/>
          <w:color w:val="7C7E7E"/>
          <w:spacing w:val="-18"/>
          <w:w w:val="204"/>
          <w:i/>
        </w:rPr>
        <w:t>.</w:t>
      </w:r>
      <w:r>
        <w:rPr>
          <w:rFonts w:ascii="Arial" w:hAnsi="Arial" w:cs="Arial" w:eastAsia="Arial"/>
          <w:sz w:val="6"/>
          <w:szCs w:val="6"/>
          <w:color w:val="7C7E7E"/>
          <w:spacing w:val="-31"/>
          <w:w w:val="204"/>
          <w:i/>
        </w:rPr>
        <w:t>.</w:t>
      </w:r>
      <w:r>
        <w:rPr>
          <w:rFonts w:ascii="Arial" w:hAnsi="Arial" w:cs="Arial" w:eastAsia="Arial"/>
          <w:sz w:val="6"/>
          <w:szCs w:val="6"/>
          <w:color w:val="C4C4C4"/>
          <w:spacing w:val="0"/>
          <w:w w:val="321"/>
          <w:i/>
        </w:rPr>
        <w:t>.</w:t>
      </w:r>
      <w:r>
        <w:rPr>
          <w:rFonts w:ascii="Arial" w:hAnsi="Arial" w:cs="Arial" w:eastAsia="Arial"/>
          <w:sz w:val="6"/>
          <w:szCs w:val="6"/>
          <w:color w:val="C4C4C4"/>
          <w:spacing w:val="-5"/>
          <w:w w:val="100"/>
          <w:i/>
        </w:rPr>
        <w:t> </w:t>
      </w:r>
      <w:r>
        <w:rPr>
          <w:rFonts w:ascii="Arial" w:hAnsi="Arial" w:cs="Arial" w:eastAsia="Arial"/>
          <w:sz w:val="6"/>
          <w:szCs w:val="6"/>
          <w:color w:val="9E9E9E"/>
          <w:spacing w:val="0"/>
          <w:w w:val="138"/>
          <w:i/>
        </w:rPr>
        <w:t>:</w:t>
      </w:r>
      <w:r>
        <w:rPr>
          <w:rFonts w:ascii="Arial" w:hAnsi="Arial" w:cs="Arial" w:eastAsia="Arial"/>
          <w:sz w:val="6"/>
          <w:szCs w:val="6"/>
          <w:color w:val="9E9E9E"/>
          <w:spacing w:val="3"/>
          <w:w w:val="138"/>
          <w:i/>
        </w:rPr>
        <w:t>.</w:t>
      </w:r>
      <w:r>
        <w:rPr>
          <w:rFonts w:ascii="Arial" w:hAnsi="Arial" w:cs="Arial" w:eastAsia="Arial"/>
          <w:sz w:val="6"/>
          <w:szCs w:val="6"/>
          <w:color w:val="9E9E9E"/>
          <w:spacing w:val="0"/>
          <w:w w:val="138"/>
          <w:i/>
        </w:rPr>
        <w:t>;</w:t>
      </w:r>
      <w:r>
        <w:rPr>
          <w:rFonts w:ascii="Arial" w:hAnsi="Arial" w:cs="Arial" w:eastAsia="Arial"/>
          <w:sz w:val="6"/>
          <w:szCs w:val="6"/>
          <w:color w:val="9E9E9E"/>
          <w:spacing w:val="1"/>
          <w:w w:val="139"/>
          <w:i/>
        </w:rPr>
        <w:t>_</w:t>
      </w:r>
      <w:r>
        <w:rPr>
          <w:rFonts w:ascii="Arial" w:hAnsi="Arial" w:cs="Arial" w:eastAsia="Arial"/>
          <w:sz w:val="6"/>
          <w:szCs w:val="6"/>
          <w:color w:val="9E9E9E"/>
          <w:spacing w:val="0"/>
          <w:w w:val="367"/>
          <w:i/>
        </w:rPr>
        <w:t>:</w:t>
      </w:r>
      <w:r>
        <w:rPr>
          <w:rFonts w:ascii="Arial" w:hAnsi="Arial" w:cs="Arial" w:eastAsia="Arial"/>
          <w:sz w:val="6"/>
          <w:szCs w:val="6"/>
          <w:color w:val="9E9E9E"/>
          <w:spacing w:val="0"/>
          <w:w w:val="100"/>
          <w:i/>
        </w:rPr>
        <w:t>    </w:t>
      </w:r>
      <w:r>
        <w:rPr>
          <w:rFonts w:ascii="Arial" w:hAnsi="Arial" w:cs="Arial" w:eastAsia="Arial"/>
          <w:sz w:val="6"/>
          <w:szCs w:val="6"/>
          <w:color w:val="9E9E9E"/>
          <w:spacing w:val="2"/>
          <w:w w:val="100"/>
          <w:i/>
        </w:rPr>
        <w:t> </w:t>
      </w:r>
      <w:r>
        <w:rPr>
          <w:rFonts w:ascii="Arial" w:hAnsi="Arial" w:cs="Arial" w:eastAsia="Arial"/>
          <w:sz w:val="6"/>
          <w:szCs w:val="6"/>
          <w:color w:val="9E9E9E"/>
          <w:spacing w:val="0"/>
          <w:w w:val="435"/>
        </w:rPr>
        <w:t>.</w:t>
      </w:r>
      <w:r>
        <w:rPr>
          <w:rFonts w:ascii="Arial" w:hAnsi="Arial" w:cs="Arial" w:eastAsia="Arial"/>
          <w:sz w:val="6"/>
          <w:szCs w:val="6"/>
          <w:color w:val="9E9E9E"/>
          <w:spacing w:val="-50"/>
          <w:w w:val="435"/>
        </w:rPr>
        <w:t> </w:t>
      </w:r>
      <w:r>
        <w:rPr>
          <w:rFonts w:ascii="Arial" w:hAnsi="Arial" w:cs="Arial" w:eastAsia="Arial"/>
          <w:sz w:val="6"/>
          <w:szCs w:val="6"/>
          <w:color w:val="C4C4C4"/>
          <w:spacing w:val="-18"/>
          <w:w w:val="157"/>
        </w:rPr>
        <w:t>•</w:t>
      </w:r>
      <w:r>
        <w:rPr>
          <w:rFonts w:ascii="Arial" w:hAnsi="Arial" w:cs="Arial" w:eastAsia="Arial"/>
          <w:sz w:val="6"/>
          <w:szCs w:val="6"/>
          <w:color w:val="9E9E9E"/>
          <w:spacing w:val="0"/>
          <w:w w:val="310"/>
        </w:rPr>
        <w:t>'</w:t>
      </w:r>
      <w:r>
        <w:rPr>
          <w:rFonts w:ascii="Arial" w:hAnsi="Arial" w:cs="Arial" w:eastAsia="Arial"/>
          <w:sz w:val="6"/>
          <w:szCs w:val="6"/>
          <w:color w:val="9E9E9E"/>
          <w:spacing w:val="0"/>
          <w:w w:val="100"/>
        </w:rPr>
        <w:t>       </w:t>
      </w:r>
      <w:r>
        <w:rPr>
          <w:rFonts w:ascii="Arial" w:hAnsi="Arial" w:cs="Arial" w:eastAsia="Arial"/>
          <w:sz w:val="6"/>
          <w:szCs w:val="6"/>
          <w:color w:val="9E9E9E"/>
          <w:spacing w:val="-7"/>
          <w:w w:val="100"/>
        </w:rPr>
        <w:t> </w:t>
      </w:r>
      <w:r>
        <w:rPr>
          <w:rFonts w:ascii="Arial" w:hAnsi="Arial" w:cs="Arial" w:eastAsia="Arial"/>
          <w:sz w:val="6"/>
          <w:szCs w:val="6"/>
          <w:color w:val="9E9E9E"/>
          <w:spacing w:val="0"/>
          <w:w w:val="144"/>
        </w:rPr>
        <w:t>.</w:t>
      </w:r>
      <w:r>
        <w:rPr>
          <w:rFonts w:ascii="Arial" w:hAnsi="Arial" w:cs="Arial" w:eastAsia="Arial"/>
          <w:sz w:val="6"/>
          <w:szCs w:val="6"/>
          <w:color w:val="9E9E9E"/>
          <w:spacing w:val="2"/>
          <w:w w:val="144"/>
        </w:rPr>
        <w:t>.</w:t>
      </w:r>
      <w:r>
        <w:rPr>
          <w:rFonts w:ascii="Arial" w:hAnsi="Arial" w:cs="Arial" w:eastAsia="Arial"/>
          <w:sz w:val="6"/>
          <w:szCs w:val="6"/>
          <w:color w:val="313131"/>
          <w:spacing w:val="-7"/>
          <w:w w:val="86"/>
        </w:rPr>
        <w:t>-</w:t>
      </w:r>
      <w:r>
        <w:rPr>
          <w:rFonts w:ascii="Arial" w:hAnsi="Arial" w:cs="Arial" w:eastAsia="Arial"/>
          <w:sz w:val="6"/>
          <w:szCs w:val="6"/>
          <w:color w:val="8C8C8E"/>
          <w:spacing w:val="-17"/>
          <w:w w:val="233"/>
        </w:rPr>
        <w:t>:</w:t>
      </w:r>
      <w:r>
        <w:rPr>
          <w:rFonts w:ascii="Arial" w:hAnsi="Arial" w:cs="Arial" w:eastAsia="Arial"/>
          <w:sz w:val="6"/>
          <w:szCs w:val="6"/>
          <w:color w:val="646667"/>
          <w:spacing w:val="0"/>
          <w:w w:val="115"/>
        </w:rPr>
        <w:t>-</w:t>
      </w:r>
      <w:r>
        <w:rPr>
          <w:rFonts w:ascii="Arial" w:hAnsi="Arial" w:cs="Arial" w:eastAsia="Arial"/>
          <w:sz w:val="6"/>
          <w:szCs w:val="6"/>
          <w:color w:val="646667"/>
          <w:spacing w:val="0"/>
          <w:w w:val="100"/>
        </w:rPr>
        <w:t>         </w:t>
      </w:r>
      <w:r>
        <w:rPr>
          <w:rFonts w:ascii="Arial" w:hAnsi="Arial" w:cs="Arial" w:eastAsia="Arial"/>
          <w:sz w:val="6"/>
          <w:szCs w:val="6"/>
          <w:color w:val="646667"/>
          <w:spacing w:val="-6"/>
          <w:w w:val="100"/>
        </w:rPr>
        <w:t> </w:t>
      </w:r>
      <w:r>
        <w:rPr>
          <w:rFonts w:ascii="Arial" w:hAnsi="Arial" w:cs="Arial" w:eastAsia="Arial"/>
          <w:sz w:val="6"/>
          <w:szCs w:val="6"/>
          <w:color w:val="424242"/>
          <w:spacing w:val="0"/>
          <w:w w:val="96"/>
        </w:rPr>
        <w:t>lo.-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26" w:after="0" w:line="91" w:lineRule="exact"/>
        <w:ind w:right="1063"/>
        <w:jc w:val="right"/>
        <w:tabs>
          <w:tab w:pos="26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B3B3B3"/>
          <w:w w:val="106"/>
          <w:position w:val="-1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B3B3B3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B3B3B3"/>
          <w:w w:val="100"/>
          <w:position w:val="-1"/>
        </w:rPr>
      </w:r>
      <w:r>
        <w:rPr>
          <w:rFonts w:ascii="Times New Roman" w:hAnsi="Times New Roman" w:cs="Times New Roman" w:eastAsia="Times New Roman"/>
          <w:sz w:val="9"/>
          <w:szCs w:val="9"/>
          <w:color w:val="9E9E9E"/>
          <w:spacing w:val="0"/>
          <w:w w:val="86"/>
          <w:position w:val="-1"/>
        </w:rPr>
        <w:t>'cı;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3770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646667"/>
          <w:w w:val="91"/>
          <w:b/>
          <w:bCs/>
          <w:i/>
          <w:position w:val="3"/>
        </w:rPr>
        <w:t>.-</w:t>
      </w:r>
      <w:r>
        <w:rPr>
          <w:rFonts w:ascii="Times New Roman" w:hAnsi="Times New Roman" w:cs="Times New Roman" w:eastAsia="Times New Roman"/>
          <w:sz w:val="11"/>
          <w:szCs w:val="11"/>
          <w:color w:val="646667"/>
          <w:spacing w:val="-2"/>
          <w:w w:val="90"/>
          <w:b/>
          <w:bCs/>
          <w:i/>
          <w:position w:val="3"/>
        </w:rPr>
        <w:t>j</w:t>
      </w:r>
      <w:r>
        <w:rPr>
          <w:rFonts w:ascii="Arial" w:hAnsi="Arial" w:cs="Arial" w:eastAsia="Arial"/>
          <w:sz w:val="10"/>
          <w:szCs w:val="10"/>
          <w:color w:val="646667"/>
          <w:spacing w:val="0"/>
          <w:w w:val="166"/>
          <w:i/>
          <w:position w:val="-1"/>
        </w:rPr>
        <w:t>.</w:t>
      </w:r>
      <w:r>
        <w:rPr>
          <w:rFonts w:ascii="Arial" w:hAnsi="Arial" w:cs="Arial" w:eastAsia="Arial"/>
          <w:sz w:val="10"/>
          <w:szCs w:val="10"/>
          <w:color w:val="646667"/>
          <w:spacing w:val="-15"/>
          <w:w w:val="166"/>
          <w:emboss/>
          <w:i/>
          <w:position w:val="-1"/>
        </w:rPr>
        <w:t>.</w:t>
      </w:r>
      <w:r>
        <w:rPr>
          <w:rFonts w:ascii="Arial" w:hAnsi="Arial" w:cs="Arial" w:eastAsia="Arial"/>
          <w:sz w:val="10"/>
          <w:szCs w:val="10"/>
          <w:color w:val="646667"/>
          <w:spacing w:val="-15"/>
          <w:w w:val="166"/>
          <w:emboss/>
          <w:i/>
          <w:position w:val="-1"/>
        </w:rPr>
      </w:r>
      <w:r>
        <w:rPr>
          <w:rFonts w:ascii="Arial" w:hAnsi="Arial" w:cs="Arial" w:eastAsia="Arial"/>
          <w:sz w:val="10"/>
          <w:szCs w:val="10"/>
          <w:color w:val="646667"/>
          <w:spacing w:val="-15"/>
          <w:w w:val="166"/>
          <w:i/>
          <w:position w:val="-1"/>
        </w:rPr>
      </w:r>
      <w:r>
        <w:rPr>
          <w:rFonts w:ascii="Arial" w:hAnsi="Arial" w:cs="Arial" w:eastAsia="Arial"/>
          <w:sz w:val="10"/>
          <w:szCs w:val="10"/>
          <w:color w:val="646667"/>
          <w:spacing w:val="-15"/>
          <w:w w:val="166"/>
          <w:i/>
          <w:position w:val="-1"/>
        </w:rPr>
      </w:r>
      <w:r>
        <w:rPr>
          <w:rFonts w:ascii="Times New Roman" w:hAnsi="Times New Roman" w:cs="Times New Roman" w:eastAsia="Times New Roman"/>
          <w:sz w:val="11"/>
          <w:szCs w:val="11"/>
          <w:color w:val="9E9E9E"/>
          <w:spacing w:val="-10"/>
          <w:w w:val="93"/>
          <w:b/>
          <w:bCs/>
          <w:i/>
          <w:position w:val="3"/>
        </w:rPr>
        <w:t>.</w:t>
      </w:r>
      <w:r>
        <w:rPr>
          <w:rFonts w:ascii="Arial" w:hAnsi="Arial" w:cs="Arial" w:eastAsia="Arial"/>
          <w:sz w:val="10"/>
          <w:szCs w:val="10"/>
          <w:color w:val="646667"/>
          <w:spacing w:val="-8"/>
          <w:w w:val="166"/>
          <w:i/>
          <w:position w:val="-1"/>
        </w:rPr>
        <w:t>.</w:t>
      </w:r>
      <w:r>
        <w:rPr>
          <w:rFonts w:ascii="Arial" w:hAnsi="Arial" w:cs="Arial" w:eastAsia="Arial"/>
          <w:sz w:val="10"/>
          <w:szCs w:val="10"/>
          <w:color w:val="B3B3B3"/>
          <w:spacing w:val="-12"/>
          <w:w w:val="76"/>
          <w:i/>
          <w:position w:val="-1"/>
        </w:rPr>
        <w:t>.</w:t>
      </w:r>
      <w:r>
        <w:rPr>
          <w:rFonts w:ascii="Arial" w:hAnsi="Arial" w:cs="Arial" w:eastAsia="Arial"/>
          <w:sz w:val="10"/>
          <w:szCs w:val="10"/>
          <w:color w:val="9E9E9E"/>
          <w:spacing w:val="0"/>
          <w:w w:val="189"/>
          <w:i/>
          <w:position w:val="-1"/>
        </w:rPr>
        <w:t>.,</w:t>
      </w:r>
      <w:r>
        <w:rPr>
          <w:rFonts w:ascii="Arial" w:hAnsi="Arial" w:cs="Arial" w:eastAsia="Arial"/>
          <w:sz w:val="10"/>
          <w:szCs w:val="10"/>
          <w:color w:val="9E9E9E"/>
          <w:spacing w:val="0"/>
          <w:w w:val="100"/>
          <w:i/>
          <w:position w:val="-1"/>
        </w:rPr>
        <w:t>   </w:t>
      </w:r>
      <w:r>
        <w:rPr>
          <w:rFonts w:ascii="Arial" w:hAnsi="Arial" w:cs="Arial" w:eastAsia="Arial"/>
          <w:sz w:val="10"/>
          <w:szCs w:val="10"/>
          <w:color w:val="9E9E9E"/>
          <w:spacing w:val="8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E9E9E"/>
          <w:spacing w:val="0"/>
          <w:w w:val="72"/>
          <w:position w:val="3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E9E9E"/>
          <w:spacing w:val="-9"/>
          <w:w w:val="72"/>
          <w:position w:val="3"/>
        </w:rPr>
        <w:t>.</w:t>
      </w:r>
      <w:r>
        <w:rPr>
          <w:rFonts w:ascii="Arial" w:hAnsi="Arial" w:cs="Arial" w:eastAsia="Arial"/>
          <w:sz w:val="10"/>
          <w:szCs w:val="10"/>
          <w:color w:val="9E9E9E"/>
          <w:spacing w:val="-11"/>
          <w:w w:val="72"/>
          <w:position w:val="-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E9E9E"/>
          <w:spacing w:val="-7"/>
          <w:w w:val="72"/>
          <w:position w:val="3"/>
        </w:rPr>
        <w:t>.</w:t>
      </w:r>
      <w:r>
        <w:rPr>
          <w:rFonts w:ascii="Arial" w:hAnsi="Arial" w:cs="Arial" w:eastAsia="Arial"/>
          <w:sz w:val="10"/>
          <w:szCs w:val="10"/>
          <w:color w:val="9E9E9E"/>
          <w:spacing w:val="-12"/>
          <w:w w:val="72"/>
          <w:position w:val="-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E9E9E"/>
          <w:spacing w:val="0"/>
          <w:w w:val="72"/>
          <w:position w:val="3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9E9E9E"/>
          <w:spacing w:val="0"/>
          <w:w w:val="72"/>
          <w:position w:val="3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9E9E9E"/>
          <w:spacing w:val="3"/>
          <w:w w:val="72"/>
          <w:position w:val="3"/>
        </w:rPr>
        <w:t> </w:t>
      </w:r>
      <w:r>
        <w:rPr>
          <w:rFonts w:ascii="Arial" w:hAnsi="Arial" w:cs="Arial" w:eastAsia="Arial"/>
          <w:sz w:val="10"/>
          <w:szCs w:val="10"/>
          <w:color w:val="8C8C8E"/>
          <w:spacing w:val="-27"/>
          <w:w w:val="139"/>
          <w:position w:val="-1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8C8C8E"/>
          <w:spacing w:val="0"/>
          <w:w w:val="252"/>
          <w:i/>
          <w:position w:val="3"/>
        </w:rPr>
        <w:t>:.</w:t>
      </w:r>
      <w:r>
        <w:rPr>
          <w:rFonts w:ascii="Times New Roman" w:hAnsi="Times New Roman" w:cs="Times New Roman" w:eastAsia="Times New Roman"/>
          <w:sz w:val="11"/>
          <w:szCs w:val="11"/>
          <w:color w:val="8C8C8E"/>
          <w:spacing w:val="0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C8C8E"/>
          <w:spacing w:val="-2"/>
          <w:w w:val="100"/>
          <w:i/>
          <w:position w:val="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3B3B3"/>
          <w:spacing w:val="0"/>
          <w:w w:val="200"/>
          <w:position w:val="3"/>
        </w:rPr>
        <w:t>-</w:t>
      </w:r>
      <w:r>
        <w:rPr>
          <w:rFonts w:ascii="Times New Roman" w:hAnsi="Times New Roman" w:cs="Times New Roman" w:eastAsia="Times New Roman"/>
          <w:sz w:val="11"/>
          <w:szCs w:val="11"/>
          <w:color w:val="B3B3B3"/>
          <w:spacing w:val="0"/>
          <w:w w:val="200"/>
          <w:position w:val="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3B3B3"/>
          <w:spacing w:val="28"/>
          <w:w w:val="200"/>
          <w:position w:val="3"/>
        </w:rPr>
        <w:t> </w:t>
      </w:r>
      <w:r>
        <w:rPr>
          <w:rFonts w:ascii="Arial" w:hAnsi="Arial" w:cs="Arial" w:eastAsia="Arial"/>
          <w:sz w:val="10"/>
          <w:szCs w:val="10"/>
          <w:color w:val="545454"/>
          <w:spacing w:val="0"/>
          <w:w w:val="200"/>
          <w:position w:val="-1"/>
        </w:rPr>
        <w:t>'</w:t>
      </w:r>
      <w:r>
        <w:rPr>
          <w:rFonts w:ascii="Arial" w:hAnsi="Arial" w:cs="Arial" w:eastAsia="Arial"/>
          <w:sz w:val="10"/>
          <w:szCs w:val="10"/>
          <w:color w:val="545454"/>
          <w:spacing w:val="0"/>
          <w:w w:val="2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9E9E9E"/>
          <w:spacing w:val="-16"/>
          <w:w w:val="74"/>
          <w:i/>
          <w:position w:val="3"/>
        </w:rPr>
        <w:t>!</w:t>
      </w:r>
      <w:r>
        <w:rPr>
          <w:rFonts w:ascii="Arial" w:hAnsi="Arial" w:cs="Arial" w:eastAsia="Arial"/>
          <w:sz w:val="10"/>
          <w:szCs w:val="10"/>
          <w:color w:val="9E9E9E"/>
          <w:spacing w:val="-14"/>
          <w:w w:val="92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9E9E9E"/>
          <w:spacing w:val="-18"/>
          <w:w w:val="74"/>
          <w:i/>
          <w:position w:val="3"/>
        </w:rPr>
        <w:t>:</w:t>
      </w:r>
      <w:r>
        <w:rPr>
          <w:rFonts w:ascii="Arial" w:hAnsi="Arial" w:cs="Arial" w:eastAsia="Arial"/>
          <w:sz w:val="10"/>
          <w:szCs w:val="10"/>
          <w:color w:val="9E9E9E"/>
          <w:spacing w:val="-12"/>
          <w:w w:val="92"/>
          <w:position w:val="-1"/>
        </w:rPr>
        <w:t>.</w:t>
      </w:r>
      <w:r>
        <w:rPr>
          <w:rFonts w:ascii="Arial" w:hAnsi="Arial" w:cs="Arial" w:eastAsia="Arial"/>
          <w:sz w:val="13"/>
          <w:szCs w:val="13"/>
          <w:color w:val="9E9E9E"/>
          <w:spacing w:val="-26"/>
          <w:w w:val="75"/>
          <w:i/>
          <w:position w:val="3"/>
        </w:rPr>
        <w:t>-</w:t>
      </w:r>
      <w:r>
        <w:rPr>
          <w:rFonts w:ascii="Arial" w:hAnsi="Arial" w:cs="Arial" w:eastAsia="Arial"/>
          <w:sz w:val="10"/>
          <w:szCs w:val="10"/>
          <w:color w:val="9E9E9E"/>
          <w:spacing w:val="0"/>
          <w:w w:val="92"/>
          <w:position w:val="-1"/>
        </w:rPr>
        <w:t>.</w:t>
      </w:r>
      <w:r>
        <w:rPr>
          <w:rFonts w:ascii="Arial" w:hAnsi="Arial" w:cs="Arial" w:eastAsia="Arial"/>
          <w:sz w:val="10"/>
          <w:szCs w:val="10"/>
          <w:color w:val="9E9E9E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0"/>
          <w:szCs w:val="10"/>
          <w:color w:val="9E9E9E"/>
          <w:spacing w:val="-6"/>
          <w:w w:val="100"/>
          <w:position w:val="-1"/>
        </w:rPr>
        <w:t> </w:t>
      </w:r>
      <w:r>
        <w:rPr>
          <w:rFonts w:ascii="Arial" w:hAnsi="Arial" w:cs="Arial" w:eastAsia="Arial"/>
          <w:sz w:val="10"/>
          <w:szCs w:val="10"/>
          <w:color w:val="7C7E7E"/>
          <w:spacing w:val="0"/>
          <w:w w:val="173"/>
          <w:b/>
          <w:bCs/>
          <w:i/>
          <w:position w:val="-1"/>
        </w:rPr>
        <w:t>j</w:t>
      </w:r>
      <w:r>
        <w:rPr>
          <w:rFonts w:ascii="Arial" w:hAnsi="Arial" w:cs="Arial" w:eastAsia="Arial"/>
          <w:sz w:val="10"/>
          <w:szCs w:val="10"/>
          <w:color w:val="7C7E7E"/>
          <w:spacing w:val="-26"/>
          <w:w w:val="173"/>
          <w:b/>
          <w:bCs/>
          <w:i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646667"/>
          <w:spacing w:val="-16"/>
          <w:w w:val="144"/>
          <w:position w:val="3"/>
        </w:rPr>
        <w:t>·</w:t>
      </w:r>
      <w:r>
        <w:rPr>
          <w:rFonts w:ascii="Arial" w:hAnsi="Arial" w:cs="Arial" w:eastAsia="Arial"/>
          <w:sz w:val="13"/>
          <w:szCs w:val="13"/>
          <w:color w:val="9E9E9E"/>
          <w:spacing w:val="0"/>
          <w:w w:val="173"/>
          <w:position w:val="3"/>
        </w:rPr>
        <w:t>''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220"/>
          <w:cols w:num="3" w:equalWidth="0">
            <w:col w:w="2637" w:space="1002"/>
            <w:col w:w="644" w:space="704"/>
            <w:col w:w="6193"/>
          </w:cols>
        </w:sectPr>
      </w:pPr>
      <w:rPr/>
    </w:p>
    <w:p>
      <w:pPr>
        <w:spacing w:before="0" w:after="0" w:line="242" w:lineRule="exact"/>
        <w:ind w:left="2271" w:right="-73"/>
        <w:jc w:val="lef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646667"/>
          <w:w w:val="254"/>
          <w:position w:val="-1"/>
        </w:rPr>
        <w:t>\tfai</w:t>
      </w:r>
      <w:r>
        <w:rPr>
          <w:rFonts w:ascii="Arial" w:hAnsi="Arial" w:cs="Arial" w:eastAsia="Arial"/>
          <w:sz w:val="22"/>
          <w:szCs w:val="22"/>
          <w:color w:val="545454"/>
          <w:w w:val="86"/>
          <w:position w:val="-1"/>
        </w:rPr>
        <w:t>l</w:t>
      </w:r>
      <w:r>
        <w:rPr>
          <w:rFonts w:ascii="Arial" w:hAnsi="Arial" w:cs="Arial" w:eastAsia="Arial"/>
          <w:sz w:val="22"/>
          <w:szCs w:val="22"/>
          <w:color w:val="545454"/>
          <w:spacing w:val="-6"/>
          <w:w w:val="86"/>
          <w:position w:val="-1"/>
        </w:rPr>
        <w:t>g</w:t>
      </w:r>
      <w:r>
        <w:rPr>
          <w:rFonts w:ascii="Arial" w:hAnsi="Arial" w:cs="Arial" w:eastAsia="Arial"/>
          <w:sz w:val="22"/>
          <w:szCs w:val="22"/>
          <w:color w:val="7C7E7E"/>
          <w:spacing w:val="0"/>
          <w:w w:val="85"/>
          <w:position w:val="-1"/>
        </w:rPr>
        <w:t>e</w:t>
      </w:r>
      <w:r>
        <w:rPr>
          <w:rFonts w:ascii="Arial" w:hAnsi="Arial" w:cs="Arial" w:eastAsia="Arial"/>
          <w:sz w:val="22"/>
          <w:szCs w:val="22"/>
          <w:color w:val="7C7E7E"/>
          <w:spacing w:val="-26"/>
          <w:w w:val="100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646667"/>
          <w:spacing w:val="0"/>
          <w:w w:val="69"/>
          <w:position w:val="-1"/>
        </w:rPr>
        <w:t>Am1</w:t>
      </w:r>
      <w:r>
        <w:rPr>
          <w:rFonts w:ascii="Arial" w:hAnsi="Arial" w:cs="Arial" w:eastAsia="Arial"/>
          <w:sz w:val="22"/>
          <w:szCs w:val="22"/>
          <w:color w:val="646667"/>
          <w:spacing w:val="-6"/>
          <w:w w:val="70"/>
          <w:position w:val="-1"/>
        </w:rPr>
        <w:t>r</w:t>
      </w:r>
      <w:r>
        <w:rPr>
          <w:rFonts w:ascii="Arial" w:hAnsi="Arial" w:cs="Arial" w:eastAsia="Arial"/>
          <w:sz w:val="22"/>
          <w:szCs w:val="22"/>
          <w:color w:val="7C7E7E"/>
          <w:spacing w:val="0"/>
          <w:w w:val="85"/>
          <w:position w:val="-1"/>
        </w:rPr>
        <w:t>·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27" w:after="0" w:line="38" w:lineRule="exact"/>
        <w:ind w:left="71" w:right="54"/>
        <w:jc w:val="center"/>
        <w:rPr>
          <w:rFonts w:ascii="Arial" w:hAnsi="Arial" w:cs="Arial" w:eastAsia="Arial"/>
          <w:sz w:val="4"/>
          <w:szCs w:val="4"/>
        </w:rPr>
      </w:pPr>
      <w:rPr/>
      <w:r>
        <w:rPr/>
        <w:br w:type="column"/>
      </w:r>
      <w:r>
        <w:rPr>
          <w:rFonts w:ascii="Arial" w:hAnsi="Arial" w:cs="Arial" w:eastAsia="Arial"/>
          <w:sz w:val="4"/>
          <w:szCs w:val="4"/>
          <w:color w:val="646667"/>
          <w:spacing w:val="0"/>
          <w:w w:val="600"/>
          <w:position w:val="-1"/>
        </w:rPr>
        <w:t>'</w:t>
      </w:r>
      <w:r>
        <w:rPr>
          <w:rFonts w:ascii="Arial" w:hAnsi="Arial" w:cs="Arial" w:eastAsia="Arial"/>
          <w:sz w:val="4"/>
          <w:szCs w:val="4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left="-30" w:right="-50"/>
        <w:jc w:val="center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7C7E7E"/>
          <w:w w:val="116"/>
        </w:rPr>
        <w:t>..</w:t>
      </w:r>
      <w:r>
        <w:rPr>
          <w:rFonts w:ascii="Times New Roman" w:hAnsi="Times New Roman" w:cs="Times New Roman" w:eastAsia="Times New Roman"/>
          <w:sz w:val="14"/>
          <w:szCs w:val="14"/>
          <w:color w:val="7C7E7E"/>
          <w:spacing w:val="-16"/>
          <w:w w:val="116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8C8C8E"/>
          <w:spacing w:val="0"/>
          <w:w w:val="129"/>
        </w:rPr>
        <w:t>,.,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39" w:after="0" w:line="240" w:lineRule="auto"/>
        <w:ind w:right="-61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0"/>
          <w:w w:val="137"/>
        </w:rPr>
        <w:t>i}.,,: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27" w:after="0" w:line="38" w:lineRule="exact"/>
        <w:ind w:left="38" w:right="-20"/>
        <w:jc w:val="left"/>
        <w:tabs>
          <w:tab w:pos="380" w:val="left"/>
        </w:tabs>
        <w:rPr>
          <w:rFonts w:ascii="Arial" w:hAnsi="Arial" w:cs="Arial" w:eastAsia="Arial"/>
          <w:sz w:val="4"/>
          <w:szCs w:val="4"/>
        </w:rPr>
      </w:pPr>
      <w:rPr/>
      <w:r>
        <w:rPr/>
        <w:br w:type="column"/>
      </w:r>
      <w:r>
        <w:rPr>
          <w:rFonts w:ascii="Arial" w:hAnsi="Arial" w:cs="Arial" w:eastAsia="Arial"/>
          <w:sz w:val="4"/>
          <w:szCs w:val="4"/>
          <w:color w:val="B3B3B3"/>
          <w:spacing w:val="0"/>
          <w:w w:val="149"/>
          <w:b/>
          <w:bCs/>
          <w:position w:val="-1"/>
        </w:rPr>
        <w:t>1</w:t>
      </w:r>
      <w:r>
        <w:rPr>
          <w:rFonts w:ascii="Arial" w:hAnsi="Arial" w:cs="Arial" w:eastAsia="Arial"/>
          <w:sz w:val="4"/>
          <w:szCs w:val="4"/>
          <w:color w:val="B3B3B3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4"/>
          <w:szCs w:val="4"/>
          <w:color w:val="B3B3B3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4"/>
          <w:szCs w:val="4"/>
          <w:color w:val="B3B3B3"/>
          <w:spacing w:val="0"/>
          <w:w w:val="185"/>
          <w:position w:val="-1"/>
        </w:rPr>
        <w:t>.</w:t>
      </w:r>
      <w:r>
        <w:rPr>
          <w:rFonts w:ascii="Arial" w:hAnsi="Arial" w:cs="Arial" w:eastAsia="Arial"/>
          <w:sz w:val="4"/>
          <w:szCs w:val="4"/>
          <w:color w:val="B3B3B3"/>
          <w:spacing w:val="1"/>
          <w:w w:val="185"/>
          <w:position w:val="-1"/>
        </w:rPr>
        <w:t>.</w:t>
      </w:r>
      <w:r>
        <w:rPr>
          <w:rFonts w:ascii="Arial" w:hAnsi="Arial" w:cs="Arial" w:eastAsia="Arial"/>
          <w:sz w:val="4"/>
          <w:szCs w:val="4"/>
          <w:color w:val="9E9E9E"/>
          <w:spacing w:val="0"/>
          <w:w w:val="262"/>
          <w:position w:val="-1"/>
        </w:rPr>
        <w:t>.-</w:t>
      </w:r>
      <w:r>
        <w:rPr>
          <w:rFonts w:ascii="Arial" w:hAnsi="Arial" w:cs="Arial" w:eastAsia="Arial"/>
          <w:sz w:val="4"/>
          <w:szCs w:val="4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right="-20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0"/>
          <w:w w:val="68"/>
        </w:rPr>
        <w:t>:·•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0"/>
          <w:w w:val="68"/>
        </w:rPr>
        <w:t>     </w:t>
      </w:r>
      <w:r>
        <w:rPr>
          <w:rFonts w:ascii="Times New Roman" w:hAnsi="Times New Roman" w:cs="Times New Roman" w:eastAsia="Times New Roman"/>
          <w:sz w:val="14"/>
          <w:szCs w:val="14"/>
          <w:color w:val="545454"/>
          <w:spacing w:val="17"/>
          <w:w w:val="68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9E9E9E"/>
          <w:spacing w:val="0"/>
          <w:w w:val="122"/>
        </w:rPr>
        <w:t>·"'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23" w:after="0" w:line="19" w:lineRule="exact"/>
        <w:ind w:left="85" w:right="-20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8C8C8E"/>
          <w:spacing w:val="0"/>
          <w:w w:val="100"/>
          <w:b/>
          <w:bCs/>
          <w:i/>
          <w:position w:val="-7"/>
        </w:rPr>
        <w:t>-.t'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220"/>
          <w:cols w:num="4" w:equalWidth="0">
            <w:col w:w="3879" w:space="4986"/>
            <w:col w:w="241" w:space="110"/>
            <w:col w:w="345" w:space="62"/>
            <w:col w:w="1557"/>
          </w:cols>
        </w:sectPr>
      </w:pPr>
      <w:rPr/>
    </w:p>
    <w:p>
      <w:pPr>
        <w:spacing w:before="0" w:after="0" w:line="269" w:lineRule="exact"/>
        <w:ind w:left="131" w:right="-79"/>
        <w:jc w:val="left"/>
        <w:tabs>
          <w:tab w:pos="4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0.556099pt;margin-top:34.965557pt;width:548.839035pt;height:775.538317pt;mso-position-horizontal-relative:page;mso-position-vertical-relative:page;z-index:-15839" coordorigin="611,699" coordsize="10977,15511">
            <v:group style="position:absolute;left:2590;top:721;width:2;height:853" coordorigin="2590,721" coordsize="2,853">
              <v:shape style="position:absolute;left:2590;top:721;width:2;height:853" coordorigin="2590,721" coordsize="0,853" path="m2590,1574l2590,721e" filled="f" stroked="t" strokeweight=".702439pt" strokecolor="#939393">
                <v:path arrowok="t"/>
              </v:shape>
            </v:group>
            <v:group style="position:absolute;left:9263;top:716;width:2;height:725" coordorigin="9263,716" coordsize="2,725">
              <v:shape style="position:absolute;left:9263;top:716;width:2;height:725" coordorigin="9263,716" coordsize="0,725" path="m9263,1441l9263,716e" filled="f" stroked="t" strokeweight=".702439pt" strokecolor="#5B5B5B">
                <v:path arrowok="t"/>
              </v:shape>
            </v:group>
            <v:group style="position:absolute;left:632;top:723;width:10935;height:2" coordorigin="632,723" coordsize="10935,2">
              <v:shape style="position:absolute;left:632;top:723;width:10935;height:2" coordorigin="632,723" coordsize="10935,0" path="m632,723l11567,723e" filled="f" stroked="t" strokeweight=".702439pt" strokecolor="#606060">
                <v:path arrowok="t"/>
              </v:shape>
            </v:group>
            <v:group style="position:absolute;left:11567;top:706;width:2;height:13491" coordorigin="11567,706" coordsize="2,13491">
              <v:shape style="position:absolute;left:11567;top:706;width:2;height:13491" coordorigin="11567,706" coordsize="0,13491" path="m11567,14198l11567,706e" filled="f" stroked="t" strokeweight=".702439pt" strokecolor="#606060">
                <v:path arrowok="t"/>
              </v:shape>
            </v:group>
            <v:group style="position:absolute;left:9263;top:1384;width:2;height:190" coordorigin="9263,1384" coordsize="2,190">
              <v:shape style="position:absolute;left:9263;top:1384;width:2;height:190" coordorigin="9263,1384" coordsize="0,190" path="m9263,1574l9263,1384e" filled="f" stroked="t" strokeweight=".468293pt" strokecolor="#444444">
                <v:path arrowok="t"/>
              </v:shape>
            </v:group>
            <v:group style="position:absolute;left:639;top:711;width:2;height:1029" coordorigin="639,711" coordsize="2,1029">
              <v:shape style="position:absolute;left:639;top:711;width:2;height:1029" coordorigin="639,711" coordsize="0,1029" path="m639,1740l639,711e" filled="f" stroked="t" strokeweight=".702439pt" strokecolor="#808080">
                <v:path arrowok="t"/>
              </v:shape>
            </v:group>
            <v:group style="position:absolute;left:2590;top:1517;width:2;height:223" coordorigin="2590,1517" coordsize="2,223">
              <v:shape style="position:absolute;left:2590;top:1517;width:2;height:223" coordorigin="2590,1517" coordsize="0,223" path="m2590,1740l2590,1517e" filled="f" stroked="t" strokeweight=".468293pt" strokecolor="#878787">
                <v:path arrowok="t"/>
              </v:shape>
            </v:group>
            <v:group style="position:absolute;left:9265;top:1517;width:2;height:725" coordorigin="9265,1517" coordsize="2,725">
              <v:shape style="position:absolute;left:9265;top:1517;width:2;height:725" coordorigin="9265,1517" coordsize="0,725" path="m9265,2242l9265,1517e" filled="f" stroked="t" strokeweight=".702439pt" strokecolor="#5B5B5B">
                <v:path arrowok="t"/>
              </v:shape>
            </v:group>
            <v:group style="position:absolute;left:2590;top:1683;width:2;height:564" coordorigin="2590,1683" coordsize="2,564">
              <v:shape style="position:absolute;left:2590;top:1683;width:2;height:564" coordorigin="2590,1683" coordsize="0,564" path="m2590,2247l2590,1683e" filled="f" stroked="t" strokeweight=".702439pt" strokecolor="#676767">
                <v:path arrowok="t"/>
              </v:shape>
            </v:group>
            <v:group style="position:absolute;left:637;top:2233;width:10935;height:2" coordorigin="637,2233" coordsize="10935,2">
              <v:shape style="position:absolute;left:637;top:2233;width:10935;height:2" coordorigin="637,2233" coordsize="10935,0" path="m637,2233l11572,2233e" filled="f" stroked="t" strokeweight=".702439pt" strokecolor="#5B5B5B">
                <v:path arrowok="t"/>
              </v:shape>
            </v:group>
            <v:group style="position:absolute;left:632;top:2475;width:9450;height:2" coordorigin="632,2475" coordsize="9450,2">
              <v:shape style="position:absolute;left:632;top:2475;width:9450;height:2" coordorigin="632,2475" coordsize="9450,0" path="m632,2475l10082,2475e" filled="f" stroked="t" strokeweight=".702439pt" strokecolor="#575757">
                <v:path arrowok="t"/>
              </v:shape>
            </v:group>
            <v:group style="position:absolute;left:10026;top:2470;width:244;height:2" coordorigin="10026,2470" coordsize="244,2">
              <v:shape style="position:absolute;left:10026;top:2470;width:244;height:2" coordorigin="10026,2470" coordsize="244,0" path="m10026,2470l10270,2470e" filled="f" stroked="t" strokeweight=".468293pt" strokecolor="#4B4B4B">
                <v:path arrowok="t"/>
              </v:shape>
            </v:group>
            <v:group style="position:absolute;left:10213;top:2470;width:1363;height:2" coordorigin="10213,2470" coordsize="1363,2">
              <v:shape style="position:absolute;left:10213;top:2470;width:1363;height:2" coordorigin="10213,2470" coordsize="1363,0" path="m10213,2470l11576,2470e" filled="f" stroked="t" strokeweight=".702439pt" strokecolor="#646464">
                <v:path arrowok="t"/>
              </v:shape>
            </v:group>
            <v:group style="position:absolute;left:637;top:2716;width:5072;height:2" coordorigin="637,2716" coordsize="5072,2">
              <v:shape style="position:absolute;left:637;top:2716;width:5072;height:2" coordorigin="637,2716" coordsize="5072,0" path="m637,2716l5708,2716e" filled="f" stroked="t" strokeweight=".702439pt" strokecolor="#575757">
                <v:path arrowok="t"/>
              </v:shape>
            </v:group>
            <v:group style="position:absolute;left:5652;top:2716;width:258;height:2" coordorigin="5652,2716" coordsize="258,2">
              <v:shape style="position:absolute;left:5652;top:2716;width:258;height:2" coordorigin="5652,2716" coordsize="258,0" path="m5652,2716l5910,2716e" filled="f" stroked="t" strokeweight=".468293pt" strokecolor="#484848">
                <v:path arrowok="t"/>
              </v:shape>
            </v:group>
            <v:group style="position:absolute;left:5854;top:2709;width:5718;height:2" coordorigin="5854,2709" coordsize="5718,2">
              <v:shape style="position:absolute;left:5854;top:2709;width:5718;height:2" coordorigin="5854,2709" coordsize="5718,0" path="m5854,2709l11572,2709e" filled="f" stroked="t" strokeweight=".702439pt" strokecolor="#5B5B5B">
                <v:path arrowok="t"/>
              </v:shape>
            </v:group>
            <v:group style="position:absolute;left:632;top:2956;width:6331;height:2" coordorigin="632,2956" coordsize="6331,2">
              <v:shape style="position:absolute;left:632;top:2956;width:6331;height:2" coordorigin="632,2956" coordsize="6331,0" path="m632,2956l6964,2956e" filled="f" stroked="t" strokeweight=".702439pt" strokecolor="#6B6B6B">
                <v:path arrowok="t"/>
              </v:shape>
            </v:group>
            <v:group style="position:absolute;left:6907;top:2953;width:225;height:2" coordorigin="6907,2953" coordsize="225,2">
              <v:shape style="position:absolute;left:6907;top:2953;width:225;height:2" coordorigin="6907,2953" coordsize="225,0" path="m6907,2953l7132,2953e" filled="f" stroked="t" strokeweight=".468293pt" strokecolor="#4F4F4F">
                <v:path arrowok="t"/>
              </v:shape>
            </v:group>
            <v:group style="position:absolute;left:7076;top:2951;width:4500;height:2" coordorigin="7076,2951" coordsize="4500,2">
              <v:shape style="position:absolute;left:7076;top:2951;width:4500;height:2" coordorigin="7076,2951" coordsize="4500,0" path="m7076,2951l11576,2951e" filled="f" stroked="t" strokeweight=".702439pt" strokecolor="#747474">
                <v:path arrowok="t"/>
              </v:shape>
            </v:group>
            <v:group style="position:absolute;left:637;top:3193;width:10939;height:2" coordorigin="637,3193" coordsize="10939,2">
              <v:shape style="position:absolute;left:637;top:3193;width:10939;height:2" coordorigin="637,3193" coordsize="10939,0" path="m637,3193l11576,3193e" filled="f" stroked="t" strokeweight=".702439pt" strokecolor="#707070">
                <v:path arrowok="t"/>
              </v:shape>
            </v:group>
            <v:group style="position:absolute;left:639;top:3181;width:2;height:303" coordorigin="639,3181" coordsize="2,303">
              <v:shape style="position:absolute;left:639;top:3181;width:2;height:303" coordorigin="639,3181" coordsize="0,303" path="m639,3484l639,3181e" filled="f" stroked="t" strokeweight=".468293pt" strokecolor="#3F3F3F">
                <v:path arrowok="t"/>
              </v:shape>
            </v:group>
            <v:group style="position:absolute;left:632;top:3434;width:10944;height:2" coordorigin="632,3434" coordsize="10944,2">
              <v:shape style="position:absolute;left:632;top:3434;width:10944;height:2" coordorigin="632,3434" coordsize="10944,0" path="m632,3434l11576,3434e" filled="f" stroked="t" strokeweight=".702439pt" strokecolor="#575757">
                <v:path arrowok="t"/>
              </v:shape>
            </v:group>
            <v:group style="position:absolute;left:3966;top:3442;width:2;height:242" coordorigin="3966,3442" coordsize="2,242">
              <v:shape style="position:absolute;left:3966;top:3442;width:2;height:242" coordorigin="3966,3442" coordsize="0,242" path="m3966,3683l3966,3442e" filled="f" stroked="t" strokeweight=".234146pt" strokecolor="#3B3B3B">
                <v:path arrowok="t"/>
              </v:shape>
            </v:group>
            <v:group style="position:absolute;left:7113;top:3427;width:2;height:768" coordorigin="7113,3427" coordsize="2,768">
              <v:shape style="position:absolute;left:7113;top:3427;width:2;height:768" coordorigin="7113,3427" coordsize="0,768" path="m7113,4195l7113,3427e" filled="f" stroked="t" strokeweight=".702439pt" strokecolor="#4F4F4F">
                <v:path arrowok="t"/>
              </v:shape>
            </v:group>
            <v:group style="position:absolute;left:7104;top:3667;width:2290;height:2" coordorigin="7104,3667" coordsize="2290,2">
              <v:shape style="position:absolute;left:7104;top:3667;width:2290;height:2" coordorigin="7104,3667" coordsize="2290,0" path="m7104,3667l9394,3667e" filled="f" stroked="t" strokeweight=".702439pt" strokecolor="#3F3F3F">
                <v:path arrowok="t"/>
              </v:shape>
            </v:group>
            <v:group style="position:absolute;left:9455;top:3683;width:787;height:2" coordorigin="9455,3683" coordsize="787,2">
              <v:shape style="position:absolute;left:9455;top:3683;width:787;height:2" coordorigin="9455,3683" coordsize="787,0" path="m9455,3683l10242,3683e" filled="f" stroked="t" strokeweight=".234146pt" strokecolor="#000000">
                <v:path arrowok="t"/>
              </v:shape>
            </v:group>
            <v:group style="position:absolute;left:10242;top:3683;width:1325;height:2" coordorigin="10242,3683" coordsize="1325,2">
              <v:shape style="position:absolute;left:10242;top:3683;width:1325;height:2" coordorigin="10242,3683" coordsize="1325,0" path="m10242,3683l11567,3683e" filled="f" stroked="t" strokeweight=".234146pt" strokecolor="#3B3B3B">
                <v:path arrowok="t"/>
              </v:shape>
            </v:group>
            <v:group style="position:absolute;left:3966;top:3683;width:2;height:185" coordorigin="3966,3683" coordsize="2,185">
              <v:shape style="position:absolute;left:3966;top:3683;width:2;height:185" coordorigin="3966,3683" coordsize="0,185" path="m3966,3868l3966,3683e" filled="f" stroked="t" strokeweight=".234146pt" strokecolor="#000000">
                <v:path arrowok="t"/>
              </v:shape>
            </v:group>
            <v:group style="position:absolute;left:4046;top:3882;width:1920;height:2" coordorigin="4046,3882" coordsize="1920,2">
              <v:shape style="position:absolute;left:4046;top:3882;width:1920;height:2" coordorigin="4046,3882" coordsize="1920,0" path="m4046,3882l5966,3882e" filled="f" stroked="t" strokeweight=".468293pt" strokecolor="#545454">
                <v:path arrowok="t"/>
              </v:shape>
            </v:group>
            <v:group style="position:absolute;left:628;top:4193;width:3372;height:2" coordorigin="628,4193" coordsize="3372,2">
              <v:shape style="position:absolute;left:628;top:4193;width:3372;height:2" coordorigin="628,4193" coordsize="3372,0" path="m628,4193l3999,4193e" filled="f" stroked="t" strokeweight=".702439pt" strokecolor="#575757">
                <v:path arrowok="t"/>
              </v:shape>
            </v:group>
            <v:group style="position:absolute;left:639;top:3840;width:2;height:375" coordorigin="639,3840" coordsize="2,375">
              <v:shape style="position:absolute;left:639;top:3840;width:2;height:375" coordorigin="639,3840" coordsize="0,375" path="m639,4214l639,3840e" filled="f" stroked="t" strokeweight=".468293pt" strokecolor="#4B4B4B">
                <v:path arrowok="t"/>
              </v:shape>
            </v:group>
            <v:group style="position:absolute;left:3966;top:3868;width:2;height:318" coordorigin="3966,3868" coordsize="2,318">
              <v:shape style="position:absolute;left:3966;top:3868;width:2;height:318" coordorigin="3966,3868" coordsize="0,318" path="m3966,4186l3966,3868e" filled="f" stroked="t" strokeweight=".234146pt" strokecolor="#383838">
                <v:path arrowok="t"/>
              </v:shape>
            </v:group>
            <v:group style="position:absolute;left:3938;top:4188;width:3025;height:2" coordorigin="3938,4188" coordsize="3025,2">
              <v:shape style="position:absolute;left:3938;top:4188;width:3025;height:2" coordorigin="3938,4188" coordsize="3025,0" path="m3938,4188l6964,4188e" filled="f" stroked="t" strokeweight=".936585pt" strokecolor="#3F3F3F">
                <v:path arrowok="t"/>
              </v:shape>
            </v:group>
            <v:group style="position:absolute;left:6907;top:4191;width:4669;height:2" coordorigin="6907,4191" coordsize="4669,2">
              <v:shape style="position:absolute;left:6907;top:4191;width:4669;height:2" coordorigin="6907,4191" coordsize="4669,0" path="m6907,4191l11576,4191e" filled="f" stroked="t" strokeweight=".702439pt" strokecolor="#5B5B5B">
                <v:path arrowok="t"/>
              </v:shape>
            </v:group>
            <v:group style="position:absolute;left:642;top:711;width:2;height:5670" coordorigin="642,711" coordsize="2,5670">
              <v:shape style="position:absolute;left:642;top:711;width:2;height:5670" coordorigin="642,711" coordsize="0,5670" path="m642,6381l642,711e" filled="f" stroked="t" strokeweight=".702439pt" strokecolor="#5B5B5B">
                <v:path arrowok="t"/>
              </v:shape>
            </v:group>
            <v:group style="position:absolute;left:2585;top:4191;width:2;height:2005" coordorigin="2585,4191" coordsize="2,2005">
              <v:shape style="position:absolute;left:2585;top:4191;width:2;height:2005" coordorigin="2585,4191" coordsize="0,2005" path="m2585,6196l2585,4191e" filled="f" stroked="t" strokeweight=".702439pt" strokecolor="#4F4F4F">
                <v:path arrowok="t"/>
              </v:shape>
            </v:group>
            <v:group style="position:absolute;left:632;top:4468;width:5109;height:2" coordorigin="632,4468" coordsize="5109,2">
              <v:shape style="position:absolute;left:632;top:4468;width:5109;height:2" coordorigin="632,4468" coordsize="5109,0" path="m632,4468l5741,4468e" filled="f" stroked="t" strokeweight=".702439pt" strokecolor="#575757">
                <v:path arrowok="t"/>
              </v:shape>
            </v:group>
            <v:group style="position:absolute;left:5652;top:4468;width:258;height:2" coordorigin="5652,4468" coordsize="258,2">
              <v:shape style="position:absolute;left:5652;top:4468;width:258;height:2" coordorigin="5652,4468" coordsize="258,0" path="m5652,4468l5910,4468e" filled="f" stroked="t" strokeweight=".468293pt" strokecolor="#444444">
                <v:path arrowok="t"/>
              </v:shape>
            </v:group>
            <v:group style="position:absolute;left:5854;top:4463;width:4229;height:2" coordorigin="5854,4463" coordsize="4229,2">
              <v:shape style="position:absolute;left:5854;top:4463;width:4229;height:2" coordorigin="5854,4463" coordsize="4229,0" path="m5854,4463l10082,4463e" filled="f" stroked="t" strokeweight=".702439pt" strokecolor="#5B5B5B">
                <v:path arrowok="t"/>
              </v:shape>
            </v:group>
            <v:group style="position:absolute;left:10026;top:4461;width:244;height:2" coordorigin="10026,4461" coordsize="244,2">
              <v:shape style="position:absolute;left:10026;top:4461;width:244;height:2" coordorigin="10026,4461" coordsize="244,0" path="m10026,4461l10270,4461e" filled="f" stroked="t" strokeweight=".468293pt" strokecolor="#444444">
                <v:path arrowok="t"/>
              </v:shape>
            </v:group>
            <v:group style="position:absolute;left:10213;top:4461;width:1363;height:2" coordorigin="10213,4461" coordsize="1363,2">
              <v:shape style="position:absolute;left:10213;top:4461;width:1363;height:2" coordorigin="10213,4461" coordsize="1363,0" path="m10213,4461l11576,4461e" filled="f" stroked="t" strokeweight=".702439pt" strokecolor="#606060">
                <v:path arrowok="t"/>
              </v:shape>
            </v:group>
            <v:group style="position:absolute;left:2580;top:4710;width:4383;height:2" coordorigin="2580,4710" coordsize="4383,2">
              <v:shape style="position:absolute;left:2580;top:4710;width:4383;height:2" coordorigin="2580,4710" coordsize="4383,0" path="m2580,4710l6964,4710e" filled="f" stroked="t" strokeweight=".702439pt" strokecolor="#575757">
                <v:path arrowok="t"/>
              </v:shape>
            </v:group>
            <v:group style="position:absolute;left:6907;top:4707;width:225;height:2" coordorigin="6907,4707" coordsize="225,2">
              <v:shape style="position:absolute;left:6907;top:4707;width:225;height:2" coordorigin="6907,4707" coordsize="225,0" path="m6907,4707l7132,4707e" filled="f" stroked="t" strokeweight=".468293pt" strokecolor="#3B3B3B">
                <v:path arrowok="t"/>
              </v:shape>
            </v:group>
            <v:group style="position:absolute;left:7076;top:4705;width:4500;height:2" coordorigin="7076,4705" coordsize="4500,2">
              <v:shape style="position:absolute;left:7076;top:4705;width:4500;height:2" coordorigin="7076,4705" coordsize="4500,0" path="m7076,4705l11576,4705e" filled="f" stroked="t" strokeweight=".702439pt" strokecolor="#575757">
                <v:path arrowok="t"/>
              </v:shape>
            </v:group>
            <v:group style="position:absolute;left:5100;top:4707;width:2;height:270" coordorigin="5100,4707" coordsize="2,270">
              <v:shape style="position:absolute;left:5100;top:4707;width:2;height:270" coordorigin="5100,4707" coordsize="0,270" path="m5100,4978l5100,4707e" filled="f" stroked="t" strokeweight=".468293pt" strokecolor="#4F4F4F">
                <v:path arrowok="t"/>
              </v:shape>
            </v:group>
            <v:group style="position:absolute;left:7877;top:4712;width:2;height:469" coordorigin="7877,4712" coordsize="2,469">
              <v:shape style="position:absolute;left:7877;top:4712;width:2;height:469" coordorigin="7877,4712" coordsize="0,469" path="m7877,5181l7877,4712e" filled="f" stroked="t" strokeweight=".234146pt" strokecolor="#878787">
                <v:path arrowok="t"/>
              </v:shape>
            </v:group>
            <v:group style="position:absolute;left:5100;top:4921;width:2;height:559" coordorigin="5100,4921" coordsize="2,559">
              <v:shape style="position:absolute;left:5100;top:4921;width:2;height:559" coordorigin="5100,4921" coordsize="0,559" path="m5100,5480l5100,4921e" filled="f" stroked="t" strokeweight=".702439pt" strokecolor="#575757">
                <v:path arrowok="t"/>
              </v:shape>
            </v:group>
            <v:group style="position:absolute;left:5090;top:5188;width:4191;height:2" coordorigin="5090,5188" coordsize="4191,2">
              <v:shape style="position:absolute;left:5090;top:5188;width:4191;height:2" coordorigin="5090,5188" coordsize="4191,0" path="m5090,5188l9282,5188e" filled="f" stroked="t" strokeweight=".702439pt" strokecolor="#606060">
                <v:path arrowok="t"/>
              </v:shape>
            </v:group>
            <v:group style="position:absolute;left:9225;top:5186;width:258;height:2" coordorigin="9225,5186" coordsize="258,2">
              <v:shape style="position:absolute;left:9225;top:5186;width:258;height:2" coordorigin="9225,5186" coordsize="258,0" path="m9225,5186l9483,5186e" filled="f" stroked="t" strokeweight=".468293pt" strokecolor="#606060">
                <v:path arrowok="t"/>
              </v:shape>
            </v:group>
            <v:group style="position:absolute;left:9427;top:5186;width:2149;height:2" coordorigin="9427,5186" coordsize="2149,2">
              <v:shape style="position:absolute;left:9427;top:5186;width:2149;height:2" coordorigin="9427,5186" coordsize="2149,0" path="m9427,5186l11576,5186e" filled="f" stroked="t" strokeweight=".702439pt" strokecolor="#6B6B6B">
                <v:path arrowok="t"/>
              </v:shape>
            </v:group>
            <v:group style="position:absolute;left:5095;top:5430;width:6486;height:2" coordorigin="5095,5430" coordsize="6486,2">
              <v:shape style="position:absolute;left:5095;top:5430;width:6486;height:2" coordorigin="5095,5430" coordsize="6486,0" path="m5095,5430l11581,5430e" filled="f" stroked="t" strokeweight=".702439pt" strokecolor="#606060">
                <v:path arrowok="t"/>
              </v:shape>
            </v:group>
            <v:group style="position:absolute;left:10026;top:5428;width:244;height:2" coordorigin="10026,5428" coordsize="244,2">
              <v:shape style="position:absolute;left:10026;top:5428;width:244;height:2" coordorigin="10026,5428" coordsize="244,0" path="m10026,5428l10270,5428e" filled="f" stroked="t" strokeweight=".468293pt" strokecolor="#484848">
                <v:path arrowok="t"/>
              </v:shape>
            </v:group>
            <v:group style="position:absolute;left:5100;top:5423;width:2;height:261" coordorigin="5100,5423" coordsize="2,261">
              <v:shape style="position:absolute;left:5100;top:5423;width:2;height:261" coordorigin="5100,5423" coordsize="0,261" path="m5100,5684l5100,5423e" filled="f" stroked="t" strokeweight=".468293pt" strokecolor="#4F4F4F">
                <v:path arrowok="t"/>
              </v:shape>
            </v:group>
            <v:group style="position:absolute;left:5090;top:5667;width:6486;height:2" coordorigin="5090,5667" coordsize="6486,2">
              <v:shape style="position:absolute;left:5090;top:5667;width:6486;height:2" coordorigin="5090,5667" coordsize="6486,0" path="m5090,5667l11576,5667e" filled="f" stroked="t" strokeweight=".702439pt" strokecolor="#5B5B5B">
                <v:path arrowok="t"/>
              </v:shape>
            </v:group>
            <v:group style="position:absolute;left:5100;top:5627;width:2;height:313" coordorigin="5100,5627" coordsize="2,313">
              <v:shape style="position:absolute;left:5100;top:5627;width:2;height:313" coordorigin="5100,5627" coordsize="0,313" path="m5100,5940l5100,5627e" filled="f" stroked="t" strokeweight=".936585pt" strokecolor="#646464">
                <v:path arrowok="t"/>
              </v:shape>
            </v:group>
            <v:group style="position:absolute;left:2576;top:5909;width:9001;height:2" coordorigin="2576,5909" coordsize="9001,2">
              <v:shape style="position:absolute;left:2576;top:5909;width:9001;height:2" coordorigin="2576,5909" coordsize="9001,0" path="m2576,5909l11576,5909e" filled="f" stroked="t" strokeweight=".702439pt" strokecolor="#5B5B5B">
                <v:path arrowok="t"/>
              </v:shape>
            </v:group>
            <v:group style="position:absolute;left:632;top:6151;width:9450;height:2" coordorigin="632,6151" coordsize="9450,2">
              <v:shape style="position:absolute;left:632;top:6151;width:9450;height:2" coordorigin="632,6151" coordsize="9450,0" path="m632,6151l10082,6151e" filled="f" stroked="t" strokeweight=".702439pt" strokecolor="#5B5B5B">
                <v:path arrowok="t"/>
              </v:shape>
            </v:group>
            <v:group style="position:absolute;left:5100;top:5869;width:2;height:327" coordorigin="5100,5869" coordsize="2,327">
              <v:shape style="position:absolute;left:5100;top:5869;width:2;height:327" coordorigin="5100,5869" coordsize="0,327" path="m5100,6196l5100,5869e" filled="f" stroked="t" strokeweight=".468293pt" strokecolor="#444444">
                <v:path arrowok="t"/>
              </v:shape>
            </v:group>
            <v:group style="position:absolute;left:10026;top:6148;width:244;height:2" coordorigin="10026,6148" coordsize="244,2">
              <v:shape style="position:absolute;left:10026;top:6148;width:244;height:2" coordorigin="10026,6148" coordsize="244,0" path="m10026,6148l10270,6148e" filled="f" stroked="t" strokeweight=".468293pt" strokecolor="#484848">
                <v:path arrowok="t"/>
              </v:shape>
            </v:group>
            <v:group style="position:absolute;left:10213;top:6148;width:1363;height:2" coordorigin="10213,6148" coordsize="1363,2">
              <v:shape style="position:absolute;left:10213;top:6148;width:1363;height:2" coordorigin="10213,6148" coordsize="1363,0" path="m10213,6148l11576,6148e" filled="f" stroked="t" strokeweight=".702439pt" strokecolor="#646464">
                <v:path arrowok="t"/>
              </v:shape>
            </v:group>
            <v:group style="position:absolute;left:637;top:6125;width:2;height:256" coordorigin="637,6125" coordsize="2,256">
              <v:shape style="position:absolute;left:637;top:6125;width:2;height:256" coordorigin="637,6125" coordsize="0,256" path="m637,6381l637,6125e" filled="f" stroked="t" strokeweight=".468293pt" strokecolor="#4F4F4F">
                <v:path arrowok="t"/>
              </v:shape>
            </v:group>
            <v:group style="position:absolute;left:2585;top:6125;width:2;height:332" coordorigin="2585,6125" coordsize="2,332">
              <v:shape style="position:absolute;left:2585;top:6125;width:2;height:332" coordorigin="2585,6125" coordsize="0,332" path="m2585,6457l2585,6125e" filled="f" stroked="t" strokeweight=".468293pt" strokecolor="#444444">
                <v:path arrowok="t"/>
              </v:shape>
            </v:group>
            <v:group style="position:absolute;left:5100;top:6125;width:2;height:332" coordorigin="5100,6125" coordsize="2,332">
              <v:shape style="position:absolute;left:5100;top:6125;width:2;height:332" coordorigin="5100,6125" coordsize="0,332" path="m5100,6457l5100,6125e" filled="f" stroked="t" strokeweight=".936585pt" strokecolor="#606060">
                <v:path arrowok="t"/>
              </v:shape>
            </v:group>
            <v:group style="position:absolute;left:7877;top:6153;width:2;height:275" coordorigin="7877,6153" coordsize="2,275">
              <v:shape style="position:absolute;left:7877;top:6153;width:2;height:275" coordorigin="7877,6153" coordsize="0,275" path="m7877,6428l7877,6153e" filled="f" stroked="t" strokeweight=".234146pt" strokecolor="#808080">
                <v:path arrowok="t"/>
              </v:shape>
            </v:group>
            <v:group style="position:absolute;left:637;top:6471;width:2;height:1384" coordorigin="637,6471" coordsize="2,1384">
              <v:shape style="position:absolute;left:637;top:6471;width:2;height:1384" coordorigin="637,6471" coordsize="0,1384" path="m637,7855l637,6471e" filled="f" stroked="t" strokeweight=".702439pt" strokecolor="#545454">
                <v:path arrowok="t"/>
              </v:shape>
            </v:group>
            <v:group style="position:absolute;left:2585;top:6400;width:2;height:275" coordorigin="2585,6400" coordsize="2,275">
              <v:shape style="position:absolute;left:2585;top:6400;width:2;height:275" coordorigin="2585,6400" coordsize="0,275" path="m2585,6675l2585,6400e" filled="f" stroked="t" strokeweight=".936585pt" strokecolor="#545454">
                <v:path arrowok="t"/>
              </v:shape>
            </v:group>
            <v:group style="position:absolute;left:2580;top:6622;width:4383;height:2" coordorigin="2580,6622" coordsize="4383,2">
              <v:shape style="position:absolute;left:2580;top:6622;width:4383;height:2" coordorigin="2580,6622" coordsize="4383,0" path="m2580,6622l6964,6622e" filled="f" stroked="t" strokeweight=".702439pt" strokecolor="#5B5B5B">
                <v:path arrowok="t"/>
              </v:shape>
            </v:group>
            <v:group style="position:absolute;left:5100;top:6400;width:2;height:284" coordorigin="5100,6400" coordsize="2,284">
              <v:shape style="position:absolute;left:5100;top:6400;width:2;height:284" coordorigin="5100,6400" coordsize="0,284" path="m5100,6684l5100,6400e" filled="f" stroked="t" strokeweight=".468293pt" strokecolor="#444444">
                <v:path arrowok="t"/>
              </v:shape>
            </v:group>
            <v:group style="position:absolute;left:6907;top:6622;width:225;height:2" coordorigin="6907,6622" coordsize="225,2">
              <v:shape style="position:absolute;left:6907;top:6622;width:225;height:2" coordorigin="6907,6622" coordsize="225,0" path="m6907,6622l7132,6622e" filled="f" stroked="t" strokeweight=".468293pt" strokecolor="#484848">
                <v:path arrowok="t"/>
              </v:shape>
            </v:group>
            <v:group style="position:absolute;left:7877;top:6428;width:2;height:228" coordorigin="7877,6428" coordsize="2,228">
              <v:shape style="position:absolute;left:7877;top:6428;width:2;height:228" coordorigin="7877,6428" coordsize="0,228" path="m7877,6656l7877,6428e" filled="f" stroked="t" strokeweight=".234146pt" strokecolor="#3B3B3B">
                <v:path arrowok="t"/>
              </v:shape>
            </v:group>
            <v:group style="position:absolute;left:7076;top:6620;width:4500;height:2" coordorigin="7076,6620" coordsize="4500,2">
              <v:shape style="position:absolute;left:7076;top:6620;width:4500;height:2" coordorigin="7076,6620" coordsize="4500,0" path="m7076,6620l11576,6620e" filled="f" stroked="t" strokeweight=".702439pt" strokecolor="#5B5B5B">
                <v:path arrowok="t"/>
              </v:shape>
            </v:group>
            <v:group style="position:absolute;left:637;top:6618;width:2;height:261" coordorigin="637,6618" coordsize="2,261">
              <v:shape style="position:absolute;left:637;top:6618;width:2;height:261" coordorigin="637,6618" coordsize="0,261" path="m637,6878l637,6618e" filled="f" stroked="t" strokeweight=".468293pt" strokecolor="#3B3B3B">
                <v:path arrowok="t"/>
              </v:shape>
            </v:group>
            <v:group style="position:absolute;left:2585;top:6618;width:2;height:261" coordorigin="2585,6618" coordsize="2,261">
              <v:shape style="position:absolute;left:2585;top:6618;width:2;height:261" coordorigin="2585,6618" coordsize="0,261" path="m2585,6878l2585,6618e" filled="f" stroked="t" strokeweight=".468293pt" strokecolor="#2F2F2F">
                <v:path arrowok="t"/>
              </v:shape>
            </v:group>
            <v:group style="position:absolute;left:5100;top:6613;width:2;height:256" coordorigin="5100,6613" coordsize="2,256">
              <v:shape style="position:absolute;left:5100;top:6613;width:2;height:256" coordorigin="5100,6613" coordsize="0,256" path="m5100,6869l5100,6613e" filled="f" stroked="t" strokeweight=".936585pt" strokecolor="#646464">
                <v:path arrowok="t"/>
              </v:shape>
            </v:group>
            <v:group style="position:absolute;left:2580;top:6862;width:7502;height:2" coordorigin="2580,6862" coordsize="7502,2">
              <v:shape style="position:absolute;left:2580;top:6862;width:7502;height:2" coordorigin="2580,6862" coordsize="7502,0" path="m2580,6862l10082,6862e" filled="f" stroked="t" strokeweight=".702439pt" strokecolor="#5B5B5B">
                <v:path arrowok="t"/>
              </v:shape>
            </v:group>
            <v:group style="position:absolute;left:7877;top:6641;width:2;height:218" coordorigin="7877,6641" coordsize="2,218">
              <v:shape style="position:absolute;left:7877;top:6641;width:2;height:218" coordorigin="7877,6641" coordsize="0,218" path="m7877,6860l7877,6641e" filled="f" stroked="t" strokeweight=".234146pt" strokecolor="#606060">
                <v:path arrowok="t"/>
              </v:shape>
            </v:group>
            <v:group style="position:absolute;left:10026;top:6860;width:244;height:2" coordorigin="10026,6860" coordsize="244,2">
              <v:shape style="position:absolute;left:10026;top:6860;width:244;height:2" coordorigin="10026,6860" coordsize="244,0" path="m10026,6860l10270,6860e" filled="f" stroked="t" strokeweight=".468293pt" strokecolor="#484848">
                <v:path arrowok="t"/>
              </v:shape>
            </v:group>
            <v:group style="position:absolute;left:10213;top:6860;width:1363;height:2" coordorigin="10213,6860" coordsize="1363,2">
              <v:shape style="position:absolute;left:10213;top:6860;width:1363;height:2" coordorigin="10213,6860" coordsize="1363,0" path="m10213,6860l11576,6860e" filled="f" stroked="t" strokeweight=".702439pt" strokecolor="#646464">
                <v:path arrowok="t"/>
              </v:shape>
            </v:group>
            <v:group style="position:absolute;left:628;top:7104;width:5081;height:2" coordorigin="628,7104" coordsize="5081,2">
              <v:shape style="position:absolute;left:628;top:7104;width:5081;height:2" coordorigin="628,7104" coordsize="5081,0" path="m628,7104l5708,7104e" filled="f" stroked="t" strokeweight=".702439pt" strokecolor="#575757">
                <v:path arrowok="t"/>
              </v:shape>
            </v:group>
            <v:group style="position:absolute;left:2585;top:6822;width:2;height:308" coordorigin="2585,6822" coordsize="2,308">
              <v:shape style="position:absolute;left:2585;top:6822;width:2;height:308" coordorigin="2585,6822" coordsize="0,308" path="m2585,7130l2585,6822e" filled="f" stroked="t" strokeweight=".936585pt" strokecolor="#545454">
                <v:path arrowok="t"/>
              </v:shape>
            </v:group>
            <v:group style="position:absolute;left:5652;top:7106;width:258;height:2" coordorigin="5652,7106" coordsize="258,2">
              <v:shape style="position:absolute;left:5652;top:7106;width:258;height:2" coordorigin="5652,7106" coordsize="258,0" path="m5652,7106l5910,7106e" filled="f" stroked="t" strokeweight=".468293pt" strokecolor="#484848">
                <v:path arrowok="t"/>
              </v:shape>
            </v:group>
            <v:group style="position:absolute;left:5854;top:7104;width:3428;height:2" coordorigin="5854,7104" coordsize="3428,2">
              <v:shape style="position:absolute;left:5854;top:7104;width:3428;height:2" coordorigin="5854,7104" coordsize="3428,0" path="m5854,7104l9282,7104e" filled="f" stroked="t" strokeweight=".702439pt" strokecolor="#5B5B5B">
                <v:path arrowok="t"/>
              </v:shape>
            </v:group>
            <v:group style="position:absolute;left:9225;top:7101;width:258;height:2" coordorigin="9225,7101" coordsize="258,2">
              <v:shape style="position:absolute;left:9225;top:7101;width:258;height:2" coordorigin="9225,7101" coordsize="258,0" path="m9225,7101l9483,7101e" filled="f" stroked="t" strokeweight=".468293pt" strokecolor="#444444">
                <v:path arrowok="t"/>
              </v:shape>
            </v:group>
            <v:group style="position:absolute;left:9427;top:7101;width:2154;height:2" coordorigin="9427,7101" coordsize="2154,2">
              <v:shape style="position:absolute;left:9427;top:7101;width:2154;height:2" coordorigin="9427,7101" coordsize="2154,0" path="m9427,7101l11581,7101e" filled="f" stroked="t" strokeweight=".702439pt" strokecolor="#606060">
                <v:path arrowok="t"/>
              </v:shape>
            </v:group>
            <v:group style="position:absolute;left:2585;top:7059;width:2;height:332" coordorigin="2585,7059" coordsize="2,332">
              <v:shape style="position:absolute;left:2585;top:7059;width:2;height:332" coordorigin="2585,7059" coordsize="0,332" path="m2585,7390l2585,7059e" filled="f" stroked="t" strokeweight=".702439pt" strokecolor="#3B3B3B">
                <v:path arrowok="t"/>
              </v:shape>
            </v:group>
            <v:group style="position:absolute;left:628;top:7573;width:4833;height:2" coordorigin="628,7573" coordsize="4833,2">
              <v:shape style="position:absolute;left:628;top:7573;width:4833;height:2" coordorigin="628,7573" coordsize="4833,0" path="m628,7573l5460,7573e" filled="f" stroked="t" strokeweight=".702439pt" strokecolor="#575757">
                <v:path arrowok="t"/>
              </v:shape>
            </v:group>
            <v:group style="position:absolute;left:2585;top:7334;width:2;height:521" coordorigin="2585,7334" coordsize="2,521">
              <v:shape style="position:absolute;left:2585;top:7334;width:2;height:521" coordorigin="2585,7334" coordsize="0,521" path="m2585,7855l2585,7334e" filled="f" stroked="t" strokeweight=".702439pt" strokecolor="#4F4F4F">
                <v:path arrowok="t"/>
              </v:shape>
            </v:group>
            <v:group style="position:absolute;left:5381;top:7575;width:328;height:2" coordorigin="5381,7575" coordsize="328,2">
              <v:shape style="position:absolute;left:5381;top:7575;width:328;height:2" coordorigin="5381,7575" coordsize="328,0" path="m5381,7575l5708,7575e" filled="f" stroked="t" strokeweight=".468293pt" strokecolor="#444444">
                <v:path arrowok="t"/>
              </v:shape>
            </v:group>
            <v:group style="position:absolute;left:5652;top:7573;width:4430;height:2" coordorigin="5652,7573" coordsize="4430,2">
              <v:shape style="position:absolute;left:5652;top:7573;width:4430;height:2" coordorigin="5652,7573" coordsize="4430,0" path="m5652,7573l10082,7573e" filled="f" stroked="t" strokeweight=".702439pt" strokecolor="#606060">
                <v:path arrowok="t"/>
              </v:shape>
            </v:group>
            <v:group style="position:absolute;left:10026;top:7571;width:244;height:2" coordorigin="10026,7571" coordsize="244,2">
              <v:shape style="position:absolute;left:10026;top:7571;width:244;height:2" coordorigin="10026,7571" coordsize="244,0" path="m10026,7571l10270,7571e" filled="f" stroked="t" strokeweight=".468293pt" strokecolor="#4B4B4B">
                <v:path arrowok="t"/>
              </v:shape>
            </v:group>
            <v:group style="position:absolute;left:10213;top:7571;width:1367;height:2" coordorigin="10213,7571" coordsize="1367,2">
              <v:shape style="position:absolute;left:10213;top:7571;width:1367;height:2" coordorigin="10213,7571" coordsize="1367,0" path="m10213,7571l11581,7571e" filled="f" stroked="t" strokeweight=".702439pt" strokecolor="#606060">
                <v:path arrowok="t"/>
              </v:shape>
            </v:group>
            <v:group style="position:absolute;left:5111;top:7561;width:2;height:294" coordorigin="5111,7561" coordsize="2,294">
              <v:shape style="position:absolute;left:5111;top:7561;width:2;height:294" coordorigin="5111,7561" coordsize="0,294" path="m5111,7855l5111,7561e" filled="f" stroked="t" strokeweight=".936585pt" strokecolor="#606060">
                <v:path arrowok="t"/>
              </v:shape>
            </v:group>
            <v:group style="position:absolute;left:5090;top:7815;width:6486;height:2" coordorigin="5090,7815" coordsize="6486,2">
              <v:shape style="position:absolute;left:5090;top:7815;width:6486;height:2" coordorigin="5090,7815" coordsize="6486,0" path="m5090,7815l11576,7815e" filled="f" stroked="t" strokeweight=".702439pt" strokecolor="#606060">
                <v:path arrowok="t"/>
              </v:shape>
            </v:group>
            <v:group style="position:absolute;left:635;top:7798;width:2;height:275" coordorigin="635,7798" coordsize="2,275">
              <v:shape style="position:absolute;left:635;top:7798;width:2;height:275" coordorigin="635,7798" coordsize="0,275" path="m635,8073l635,7798e" filled="f" stroked="t" strokeweight=".468293pt" strokecolor="#3F3F3F">
                <v:path arrowok="t"/>
              </v:shape>
            </v:group>
            <v:group style="position:absolute;left:2585;top:7798;width:2;height:275" coordorigin="2585,7798" coordsize="2,275">
              <v:shape style="position:absolute;left:2585;top:7798;width:2;height:275" coordorigin="2585,7798" coordsize="0,275" path="m2585,8073l2585,7798e" filled="f" stroked="t" strokeweight=".468293pt" strokecolor="#3B3B3B">
                <v:path arrowok="t"/>
              </v:shape>
            </v:group>
            <v:group style="position:absolute;left:5100;top:7722;width:2;height:351" coordorigin="5100,7722" coordsize="2,351">
              <v:shape style="position:absolute;left:5100;top:7722;width:2;height:351" coordorigin="5100,7722" coordsize="0,351" path="m5100,8073l5100,7722e" filled="f" stroked="t" strokeweight=".936585pt" strokecolor="#6B6B6B">
                <v:path arrowok="t"/>
              </v:shape>
            </v:group>
            <v:group style="position:absolute;left:5095;top:8052;width:6486;height:2" coordorigin="5095,8052" coordsize="6486,2">
              <v:shape style="position:absolute;left:5095;top:8052;width:6486;height:2" coordorigin="5095,8052" coordsize="6486,0" path="m5095,8052l11581,8052e" filled="f" stroked="t" strokeweight=".702439pt" strokecolor="#5B5B5B">
                <v:path arrowok="t"/>
              </v:shape>
            </v:group>
            <v:group style="position:absolute;left:623;top:8294;width:10953;height:2" coordorigin="623,8294" coordsize="10953,2">
              <v:shape style="position:absolute;left:623;top:8294;width:10953;height:2" coordorigin="623,8294" coordsize="10953,0" path="m623,8294l11576,8294e" filled="f" stroked="t" strokeweight=".702439pt" strokecolor="#5B5B5B">
                <v:path arrowok="t"/>
              </v:shape>
            </v:group>
            <v:group style="position:absolute;left:635;top:8002;width:2;height:1607" coordorigin="635,8002" coordsize="2,1607">
              <v:shape style="position:absolute;left:635;top:8002;width:2;height:1607" coordorigin="635,8002" coordsize="0,1607" path="m635,9609l635,8002e" filled="f" stroked="t" strokeweight=".702439pt" strokecolor="#545454">
                <v:path arrowok="t"/>
              </v:shape>
            </v:group>
            <v:group style="position:absolute;left:5114;top:8045;width:2;height:256" coordorigin="5114,8045" coordsize="2,256">
              <v:shape style="position:absolute;left:5114;top:8045;width:2;height:256" coordorigin="5114,8045" coordsize="0,256" path="m5114,8301l5114,8045e" filled="f" stroked="t" strokeweight="1.170732pt" strokecolor="#4B4B4B">
                <v:path arrowok="t"/>
              </v:shape>
            </v:group>
            <v:group style="position:absolute;left:2585;top:8282;width:2;height:299" coordorigin="2585,8282" coordsize="2,299">
              <v:shape style="position:absolute;left:2585;top:8282;width:2;height:299" coordorigin="2585,8282" coordsize="0,299" path="m2585,8580l2585,8282e" filled="f" stroked="t" strokeweight=".468293pt" strokecolor="#343434">
                <v:path arrowok="t"/>
              </v:shape>
            </v:group>
            <v:group style="position:absolute;left:628;top:9095;width:10953;height:2" coordorigin="628,9095" coordsize="10953,2">
              <v:shape style="position:absolute;left:628;top:9095;width:10953;height:2" coordorigin="628,9095" coordsize="10953,0" path="m628,9095l11581,9095e" filled="f" stroked="t" strokeweight=".702439pt" strokecolor="#5B5B5B">
                <v:path arrowok="t"/>
              </v:shape>
            </v:group>
            <v:group style="position:absolute;left:632;top:9552;width:2;height:284" coordorigin="632,9552" coordsize="2,284">
              <v:shape style="position:absolute;left:632;top:9552;width:2;height:284" coordorigin="632,9552" coordsize="0,284" path="m632,9837l632,9552e" filled="f" stroked="t" strokeweight=".468293pt" strokecolor="#3B3B3B">
                <v:path arrowok="t"/>
              </v:shape>
            </v:group>
            <v:group style="position:absolute;left:623;top:10024;width:1990;height:2" coordorigin="623,10024" coordsize="1990,2">
              <v:shape style="position:absolute;left:623;top:10024;width:1990;height:2" coordorigin="623,10024" coordsize="1990,0" path="m623,10024l2613,10024e" filled="f" stroked="t" strokeweight=".702439pt" strokecolor="#646464">
                <v:path arrowok="t"/>
              </v:shape>
            </v:group>
            <v:group style="position:absolute;left:632;top:9780;width:2;height:1057" coordorigin="632,9780" coordsize="2,1057">
              <v:shape style="position:absolute;left:632;top:9780;width:2;height:1057" coordorigin="632,9780" coordsize="0,1057" path="m632,10837l632,9780e" filled="f" stroked="t" strokeweight=".702439pt" strokecolor="#4F4F4F">
                <v:path arrowok="t"/>
              </v:shape>
            </v:group>
            <v:group style="position:absolute;left:2543;top:10026;width:4589;height:2" coordorigin="2543,10026" coordsize="4589,2">
              <v:shape style="position:absolute;left:2543;top:10026;width:4589;height:2" coordorigin="2543,10026" coordsize="4589,0" path="m2543,10026l7132,10026e" filled="f" stroked="t" strokeweight=".468293pt" strokecolor="#545454">
                <v:path arrowok="t"/>
              </v:shape>
            </v:group>
            <v:group style="position:absolute;left:7062;top:10024;width:4514;height:2" coordorigin="7062,10024" coordsize="4514,2">
              <v:shape style="position:absolute;left:7062;top:10024;width:4514;height:2" coordorigin="7062,10024" coordsize="4514,0" path="m7062,10024l11576,10024e" filled="f" stroked="t" strokeweight=".702439pt" strokecolor="#606060">
                <v:path arrowok="t"/>
              </v:shape>
            </v:group>
            <v:group style="position:absolute;left:628;top:10266;width:10953;height:2" coordorigin="628,10266" coordsize="10953,2">
              <v:shape style="position:absolute;left:628;top:10266;width:10953;height:2" coordorigin="628,10266" coordsize="10953,0" path="m628,10266l11581,10266e" filled="f" stroked="t" strokeweight=".702439pt" strokecolor="#5B5B5B">
                <v:path arrowok="t"/>
              </v:shape>
            </v:group>
            <v:group style="position:absolute;left:623;top:10503;width:8659;height:2" coordorigin="623,10503" coordsize="8659,2">
              <v:shape style="position:absolute;left:623;top:10503;width:8659;height:2" coordorigin="623,10503" coordsize="8659,0" path="m623,10503l9282,10503e" filled="f" stroked="t" strokeweight=".702439pt" strokecolor="#575757">
                <v:path arrowok="t"/>
              </v:shape>
            </v:group>
            <v:group style="position:absolute;left:2583;top:8016;width:2;height:5940" coordorigin="2583,8016" coordsize="2,5940">
              <v:shape style="position:absolute;left:2583;top:8016;width:2;height:5940" coordorigin="2583,8016" coordsize="0,5940" path="m2583,13956l2583,8016e" filled="f" stroked="t" strokeweight=".702439pt" strokecolor="#545454">
                <v:path arrowok="t"/>
              </v:shape>
            </v:group>
            <v:group style="position:absolute;left:9225;top:10505;width:258;height:2" coordorigin="9225,10505" coordsize="258,2">
              <v:shape style="position:absolute;left:9225;top:10505;width:258;height:2" coordorigin="9225,10505" coordsize="258,0" path="m9225,10505l9483,10505e" filled="f" stroked="t" strokeweight=".468293pt" strokecolor="#4F4F4F">
                <v:path arrowok="t"/>
              </v:shape>
            </v:group>
            <v:group style="position:absolute;left:9403;top:10505;width:2173;height:2" coordorigin="9403,10505" coordsize="2173,2">
              <v:shape style="position:absolute;left:9403;top:10505;width:2173;height:2" coordorigin="9403,10505" coordsize="2173,0" path="m9403,10505l11576,10505e" filled="f" stroked="t" strokeweight=".702439pt" strokecolor="#606060">
                <v:path arrowok="t"/>
              </v:shape>
            </v:group>
            <v:group style="position:absolute;left:969;top:10981;width:4149;height:2" coordorigin="969,10981" coordsize="4149,2">
              <v:shape style="position:absolute;left:969;top:10981;width:4149;height:2" coordorigin="969,10981" coordsize="4149,0" path="m969,10981l5118,10981e" filled="f" stroked="t" strokeweight=".702439pt" strokecolor="#606060">
                <v:path arrowok="t"/>
              </v:shape>
            </v:group>
            <v:group style="position:absolute;left:5062;top:10981;width:375;height:2" coordorigin="5062,10981" coordsize="375,2">
              <v:shape style="position:absolute;left:5062;top:10981;width:375;height:2" coordorigin="5062,10981" coordsize="375,0" path="m5062,10981l5437,10981e" filled="f" stroked="t" strokeweight=".468293pt" strokecolor="#484848">
                <v:path arrowok="t"/>
              </v:shape>
            </v:group>
            <v:group style="position:absolute;left:5381;top:10984;width:328;height:2" coordorigin="5381,10984" coordsize="328,2">
              <v:shape style="position:absolute;left:5381;top:10984;width:328;height:2" coordorigin="5381,10984" coordsize="328,0" path="m5381,10984l5708,10984e" filled="f" stroked="t" strokeweight=".936585pt" strokecolor="#646464">
                <v:path arrowok="t"/>
              </v:shape>
            </v:group>
            <v:group style="position:absolute;left:5652;top:10984;width:258;height:2" coordorigin="5652,10984" coordsize="258,2">
              <v:shape style="position:absolute;left:5652;top:10984;width:258;height:2" coordorigin="5652,10984" coordsize="258,0" path="m5652,10984l5910,10984e" filled="f" stroked="t" strokeweight=".468293pt" strokecolor="#484848">
                <v:path arrowok="t"/>
              </v:shape>
            </v:group>
            <v:group style="position:absolute;left:5854;top:10984;width:4229;height:2" coordorigin="5854,10984" coordsize="4229,2">
              <v:shape style="position:absolute;left:5854;top:10984;width:4229;height:2" coordorigin="5854,10984" coordsize="4229,0" path="m5854,10984l10082,10984e" filled="f" stroked="t" strokeweight=".702439pt" strokecolor="#606060">
                <v:path arrowok="t"/>
              </v:shape>
            </v:group>
            <v:group style="position:absolute;left:10026;top:10984;width:244;height:2" coordorigin="10026,10984" coordsize="244,2">
              <v:shape style="position:absolute;left:10026;top:10984;width:244;height:2" coordorigin="10026,10984" coordsize="244,0" path="m10026,10984l10270,10984e" filled="f" stroked="t" strokeweight=".468293pt" strokecolor="#545454">
                <v:path arrowok="t"/>
              </v:shape>
            </v:group>
            <v:group style="position:absolute;left:10190;top:10984;width:1386;height:2" coordorigin="10190,10984" coordsize="1386,2">
              <v:shape style="position:absolute;left:10190;top:10984;width:1386;height:2" coordorigin="10190,10984" coordsize="1386,0" path="m10190,10984l11576,10984e" filled="f" stroked="t" strokeweight=".702439pt" strokecolor="#676767">
                <v:path arrowok="t"/>
              </v:shape>
            </v:group>
            <v:group style="position:absolute;left:618;top:11218;width:5118;height:2" coordorigin="618,11218" coordsize="5118,2">
              <v:shape style="position:absolute;left:618;top:11218;width:5118;height:2" coordorigin="618,11218" coordsize="5118,0" path="m618,11218l5737,11218e" filled="f" stroked="t" strokeweight=".702439pt" strokecolor="#5B5B5B">
                <v:path arrowok="t"/>
              </v:shape>
            </v:group>
            <v:group style="position:absolute;left:632;top:10988;width:2;height:1925" coordorigin="632,10988" coordsize="2,1925">
              <v:shape style="position:absolute;left:632;top:10988;width:2;height:1925" coordorigin="632,10988" coordsize="0,1925" path="m632,12913l632,10988e" filled="f" stroked="t" strokeweight=".702439pt" strokecolor="#545454">
                <v:path arrowok="t"/>
              </v:shape>
            </v:group>
            <v:group style="position:absolute;left:5652;top:11221;width:258;height:2" coordorigin="5652,11221" coordsize="258,2">
              <v:shape style="position:absolute;left:5652;top:11221;width:258;height:2" coordorigin="5652,11221" coordsize="258,0" path="m5652,11221l5910,11221e" filled="f" stroked="t" strokeweight=".468293pt" strokecolor="#4B4B4B">
                <v:path arrowok="t"/>
              </v:shape>
            </v:group>
            <v:group style="position:absolute;left:5854;top:11221;width:4229;height:2" coordorigin="5854,11221" coordsize="4229,2">
              <v:shape style="position:absolute;left:5854;top:11221;width:4229;height:2" coordorigin="5854,11221" coordsize="4229,0" path="m5854,11221l10082,11221e" filled="f" stroked="t" strokeweight=".702439pt" strokecolor="#606060">
                <v:path arrowok="t"/>
              </v:shape>
            </v:group>
            <v:group style="position:absolute;left:10026;top:11221;width:244;height:2" coordorigin="10026,11221" coordsize="244,2">
              <v:shape style="position:absolute;left:10026;top:11221;width:244;height:2" coordorigin="10026,11221" coordsize="244,0" path="m10026,11221l10270,11221e" filled="f" stroked="t" strokeweight=".468293pt" strokecolor="#545454">
                <v:path arrowok="t"/>
              </v:shape>
            </v:group>
            <v:group style="position:absolute;left:10195;top:11221;width:1381;height:2" coordorigin="10195,11221" coordsize="1381,2">
              <v:shape style="position:absolute;left:10195;top:11221;width:1381;height:2" coordorigin="10195,11221" coordsize="1381,0" path="m10195,11221l11576,11221e" filled="f" stroked="t" strokeweight=".702439pt" strokecolor="#646464">
                <v:path arrowok="t"/>
              </v:shape>
            </v:group>
            <v:group style="position:absolute;left:618;top:11538;width:721;height:2" coordorigin="618,11538" coordsize="721,2">
              <v:shape style="position:absolute;left:618;top:11538;width:721;height:2" coordorigin="618,11538" coordsize="721,0" path="m618,11538l1339,11538e" filled="f" stroked="t" strokeweight=".234146pt" strokecolor="#5B5B5B">
                <v:path arrowok="t"/>
              </v:shape>
            </v:group>
            <v:group style="position:absolute;left:1335;top:11207;width:2;height:337" coordorigin="1335,11207" coordsize="2,337">
              <v:shape style="position:absolute;left:1335;top:11207;width:2;height:337" coordorigin="1335,11207" coordsize="0,337" path="m1335,11543l1335,11207e" filled="f" stroked="t" strokeweight=".234146pt" strokecolor="#4F4F4F">
                <v:path arrowok="t"/>
              </v:shape>
            </v:group>
            <v:group style="position:absolute;left:1335;top:11538;width:576;height:2" coordorigin="1335,11538" coordsize="576,2">
              <v:shape style="position:absolute;left:1335;top:11538;width:576;height:2" coordorigin="1335,11538" coordsize="576,0" path="m1335,11538l1911,11538e" filled="f" stroked="t" strokeweight=".234146pt" strokecolor="#3B3B3B">
                <v:path arrowok="t"/>
              </v:shape>
            </v:group>
            <v:group style="position:absolute;left:1915;top:11211;width:2;height:1702" coordorigin="1915,11211" coordsize="2,1702">
              <v:shape style="position:absolute;left:1915;top:11211;width:2;height:1702" coordorigin="1915,11211" coordsize="0,1702" path="m1915,12913l1915,11211e" filled="f" stroked="t" strokeweight=".702439pt" strokecolor="#4B4B4B">
                <v:path arrowok="t"/>
              </v:shape>
            </v:group>
            <v:group style="position:absolute;left:1897;top:11538;width:3985;height:2" coordorigin="1897,11538" coordsize="3985,2">
              <v:shape style="position:absolute;left:1897;top:11538;width:3985;height:2" coordorigin="1897,11538" coordsize="3985,0" path="m1897,11538l5882,11538e" filled="f" stroked="t" strokeweight=".234146pt" strokecolor="#646464">
                <v:path arrowok="t"/>
              </v:shape>
            </v:group>
            <v:group style="position:absolute;left:5882;top:11538;width:1222;height:2" coordorigin="5882,11538" coordsize="1222,2">
              <v:shape style="position:absolute;left:5882;top:11538;width:1222;height:2" coordorigin="5882,11538" coordsize="1222,0" path="m5882,11538l7104,11538e" filled="f" stroked="t" strokeweight=".234146pt" strokecolor="#000000">
                <v:path arrowok="t"/>
              </v:shape>
            </v:group>
            <v:group style="position:absolute;left:7104;top:11538;width:412;height:2" coordorigin="7104,11538" coordsize="412,2">
              <v:shape style="position:absolute;left:7104;top:11538;width:412;height:2" coordorigin="7104,11538" coordsize="412,0" path="m7104,11538l7516,11538e" filled="f" stroked="t" strokeweight=".234146pt" strokecolor="#4F4F4F">
                <v:path arrowok="t"/>
              </v:shape>
            </v:group>
            <v:group style="position:absolute;left:7518;top:11216;width:2;height:521" coordorigin="7518,11216" coordsize="2,521">
              <v:shape style="position:absolute;left:7518;top:11216;width:2;height:521" coordorigin="7518,11216" coordsize="0,521" path="m7518,11737l7518,11216e" filled="f" stroked="t" strokeweight=".702439pt" strokecolor="#575757">
                <v:path arrowok="t"/>
              </v:shape>
            </v:group>
            <v:group style="position:absolute;left:7502;top:11538;width:375;height:2" coordorigin="7502,11538" coordsize="375,2">
              <v:shape style="position:absolute;left:7502;top:11538;width:375;height:2" coordorigin="7502,11538" coordsize="375,0" path="m7502,11538l7877,11538e" filled="f" stroked="t" strokeweight=".234146pt" strokecolor="#646464">
                <v:path arrowok="t"/>
              </v:shape>
            </v:group>
            <v:group style="position:absolute;left:7877;top:11538;width:2365;height:2" coordorigin="7877,11538" coordsize="2365,2">
              <v:shape style="position:absolute;left:7877;top:11538;width:2365;height:2" coordorigin="7877,11538" coordsize="2365,0" path="m7877,11538l10242,11538e" filled="f" stroked="t" strokeweight=".234146pt" strokecolor="#000000">
                <v:path arrowok="t"/>
              </v:shape>
            </v:group>
            <v:group style="position:absolute;left:10242;top:11538;width:1325;height:2" coordorigin="10242,11538" coordsize="1325,2">
              <v:shape style="position:absolute;left:10242;top:11538;width:1325;height:2" coordorigin="10242,11538" coordsize="1325,0" path="m10242,11538l11567,11538e" filled="f" stroked="t" strokeweight=".234146pt" strokecolor="#444444">
                <v:path arrowok="t"/>
              </v:shape>
            </v:group>
            <v:group style="position:absolute;left:1335;top:11538;width:2;height:1863" coordorigin="1335,11538" coordsize="2,1863">
              <v:shape style="position:absolute;left:1335;top:11538;width:2;height:1863" coordorigin="1335,11538" coordsize="0,1863" path="m1335,13401l1335,11538e" filled="f" stroked="t" strokeweight=".234146pt" strokecolor="#000000">
                <v:path arrowok="t"/>
              </v:shape>
            </v:group>
            <v:group style="position:absolute;left:5142;top:12387;width:628;height:2" coordorigin="5142,12387" coordsize="628,2">
              <v:shape style="position:absolute;left:5142;top:12387;width:628;height:2" coordorigin="5142,12387" coordsize="628,0" path="m5142,12387l5769,12387e" filled="f" stroked="t" strokeweight=".702439pt" strokecolor="#6767A0">
                <v:path arrowok="t"/>
              </v:shape>
            </v:group>
            <v:group style="position:absolute;left:5221;top:12375;width:440;height:2" coordorigin="5221,12375" coordsize="440,2">
              <v:shape style="position:absolute;left:5221;top:12375;width:440;height:2" coordorigin="5221,12375" coordsize="440,0" path="m5221,12375l5662,12375e" filled="f" stroked="t" strokeweight=".936585pt" strokecolor="#6464A3">
                <v:path arrowok="t"/>
              </v:shape>
            </v:group>
            <v:group style="position:absolute;left:5680;top:12377;width:201;height:2" coordorigin="5680,12377" coordsize="201,2">
              <v:shape style="position:absolute;left:5680;top:12377;width:201;height:2" coordorigin="5680,12377" coordsize="201,0" path="m5680,12377l5882,12377e" filled="f" stroked="t" strokeweight=".234146pt" strokecolor="#000000">
                <v:path arrowok="t"/>
              </v:shape>
            </v:group>
            <v:group style="position:absolute;left:7521;top:11510;width:2;height:4688" coordorigin="7521,11510" coordsize="2,4688">
              <v:shape style="position:absolute;left:7521;top:11510;width:2;height:4688" coordorigin="7521,11510" coordsize="0,4688" path="m7521,16198l7521,11510e" filled="f" stroked="t" strokeweight=".702439pt" strokecolor="#575757">
                <v:path arrowok="t"/>
              </v:shape>
            </v:group>
            <v:group style="position:absolute;left:632;top:12856;width:2;height:194" coordorigin="632,12856" coordsize="2,194">
              <v:shape style="position:absolute;left:632;top:12856;width:2;height:194" coordorigin="632,12856" coordsize="0,194" path="m632,13051l632,12856e" filled="f" stroked="t" strokeweight=".468293pt" strokecolor="#2B2B2B">
                <v:path arrowok="t"/>
              </v:shape>
            </v:group>
            <v:group style="position:absolute;left:1915;top:12856;width:2;height:194" coordorigin="1915,12856" coordsize="2,194">
              <v:shape style="position:absolute;left:1915;top:12856;width:2;height:194" coordorigin="1915,12856" coordsize="0,194" path="m1915,13051l1915,12856e" filled="f" stroked="t" strokeweight=".468293pt" strokecolor="#282828">
                <v:path arrowok="t"/>
              </v:shape>
            </v:group>
            <v:group style="position:absolute;left:3119;top:12885;width:2;height:517" coordorigin="3119,12885" coordsize="2,517">
              <v:shape style="position:absolute;left:3119;top:12885;width:2;height:517" coordorigin="3119,12885" coordsize="0,517" path="m3119,13401l3119,12885e" filled="f" stroked="t" strokeweight=".234146pt" strokecolor="#000000">
                <v:path arrowok="t"/>
              </v:shape>
            </v:group>
            <v:group style="position:absolute;left:632;top:12994;width:2;height:948" coordorigin="632,12994" coordsize="2,948">
              <v:shape style="position:absolute;left:632;top:12994;width:2;height:948" coordorigin="632,12994" coordsize="0,948" path="m632,13942l632,12994e" filled="f" stroked="t" strokeweight=".702439pt" strokecolor="#575757">
                <v:path arrowok="t"/>
              </v:shape>
            </v:group>
            <v:group style="position:absolute;left:1915;top:12994;width:2;height:948" coordorigin="1915,12994" coordsize="2,948">
              <v:shape style="position:absolute;left:1915;top:12994;width:2;height:948" coordorigin="1915,12994" coordsize="0,948" path="m1915,13942l1915,12994e" filled="f" stroked="t" strokeweight=".702439pt" strokecolor="#545454">
                <v:path arrowok="t"/>
              </v:shape>
            </v:group>
            <v:group style="position:absolute;left:618;top:13705;width:721;height:2" coordorigin="618,13705" coordsize="721,2">
              <v:shape style="position:absolute;left:618;top:13705;width:721;height:2" coordorigin="618,13705" coordsize="721,0" path="m618,13705l1339,13705e" filled="f" stroked="t" strokeweight=".234146pt" strokecolor="#5B5B5B">
                <v:path arrowok="t"/>
              </v:shape>
            </v:group>
            <v:group style="position:absolute;left:1335;top:13401;width:2;height:308" coordorigin="1335,13401" coordsize="2,308">
              <v:shape style="position:absolute;left:1335;top:13401;width:2;height:308" coordorigin="1335,13401" coordsize="0,308" path="m1335,13710l1335,13401e" filled="f" stroked="t" strokeweight=".234146pt" strokecolor="#6B6B6B">
                <v:path arrowok="t"/>
              </v:shape>
            </v:group>
            <v:group style="position:absolute;left:1335;top:13705;width:576;height:2" coordorigin="1335,13705" coordsize="576,2">
              <v:shape style="position:absolute;left:1335;top:13705;width:576;height:2" coordorigin="1335,13705" coordsize="576,0" path="m1335,13705l1911,13705e" filled="f" stroked="t" strokeweight=".234146pt" strokecolor="#444444">
                <v:path arrowok="t"/>
              </v:shape>
            </v:group>
            <v:group style="position:absolute;left:1897;top:13705;width:688;height:2" coordorigin="1897,13705" coordsize="688,2">
              <v:shape style="position:absolute;left:1897;top:13705;width:688;height:2" coordorigin="1897,13705" coordsize="688,0" path="m1897,13705l2585,13705e" filled="f" stroked="t" strokeweight=".234146pt" strokecolor="#646464">
                <v:path arrowok="t"/>
              </v:shape>
            </v:group>
            <v:group style="position:absolute;left:1335;top:13705;width:2;height:1465" coordorigin="1335,13705" coordsize="2,1465">
              <v:shape style="position:absolute;left:1335;top:13705;width:2;height:1465" coordorigin="1335,13705" coordsize="0,1465" path="m1335,15170l1335,13705e" filled="f" stroked="t" strokeweight=".234146pt" strokecolor="#000000">
                <v:path arrowok="t"/>
              </v:shape>
            </v:group>
            <v:group style="position:absolute;left:632;top:13885;width:2;height:204" coordorigin="632,13885" coordsize="2,204">
              <v:shape style="position:absolute;left:632;top:13885;width:2;height:204" coordorigin="632,13885" coordsize="0,204" path="m632,14089l632,13885e" filled="f" stroked="t" strokeweight=".468293pt" strokecolor="#343434">
                <v:path arrowok="t"/>
              </v:shape>
            </v:group>
            <v:group style="position:absolute;left:1915;top:13885;width:2;height:204" coordorigin="1915,13885" coordsize="2,204">
              <v:shape style="position:absolute;left:1915;top:13885;width:2;height:204" coordorigin="1915,13885" coordsize="0,204" path="m1915,14089l1915,13885e" filled="f" stroked="t" strokeweight=".468293pt" strokecolor="#444444">
                <v:path arrowok="t"/>
              </v:shape>
            </v:group>
            <v:group style="position:absolute;left:2583;top:13885;width:2;height:204" coordorigin="2583,13885" coordsize="2,204">
              <v:shape style="position:absolute;left:2583;top:13885;width:2;height:204" coordorigin="2583,13885" coordsize="0,204" path="m2583,14089l2583,13885e" filled="f" stroked="t" strokeweight=".468293pt" strokecolor="#3B3B3B">
                <v:path arrowok="t"/>
              </v:shape>
            </v:group>
            <v:group style="position:absolute;left:1915;top:14032;width:2;height:166" coordorigin="1915,14032" coordsize="2,166">
              <v:shape style="position:absolute;left:1915;top:14032;width:2;height:166" coordorigin="1915,14032" coordsize="0,166" path="m1915,14198l1915,14032e" filled="f" stroked="t" strokeweight=".468293pt" strokecolor="#2F2F2F">
                <v:path arrowok="t"/>
              </v:shape>
            </v:group>
            <v:group style="position:absolute;left:632;top:14032;width:2;height:455" coordorigin="632,14032" coordsize="2,455">
              <v:shape style="position:absolute;left:632;top:14032;width:2;height:455" coordorigin="632,14032" coordsize="0,455" path="m632,14487l632,14032e" filled="f" stroked="t" strokeweight=".702439pt" strokecolor="#545454">
                <v:path arrowok="t"/>
              </v:shape>
            </v:group>
            <v:group style="position:absolute;left:11572;top:14141;width:2;height:308" coordorigin="11572,14141" coordsize="2,308">
              <v:shape style="position:absolute;left:11572;top:14141;width:2;height:308" coordorigin="11572,14141" coordsize="0,308" path="m11572,14449l11572,14141e" filled="f" stroked="t" strokeweight=".468293pt" strokecolor="#545454">
                <v:path arrowok="t"/>
              </v:shape>
            </v:group>
            <v:group style="position:absolute;left:2583;top:14032;width:2;height:455" coordorigin="2583,14032" coordsize="2,455">
              <v:shape style="position:absolute;left:2583;top:14032;width:2;height:455" coordorigin="2583,14032" coordsize="0,455" path="m2583,14487l2583,14032e" filled="f" stroked="t" strokeweight=".702439pt" strokecolor="#545454">
                <v:path arrowok="t"/>
              </v:shape>
            </v:group>
            <v:group style="position:absolute;left:7521;top:14392;width:2;height:95" coordorigin="7521,14392" coordsize="2,95">
              <v:shape style="position:absolute;left:7521;top:14392;width:2;height:95" coordorigin="7521,14392" coordsize="0,95" path="m7521,14487l7521,14392e" filled="f" stroked="t" strokeweight=".468293pt" strokecolor="#282828">
                <v:path arrowok="t"/>
              </v:shape>
            </v:group>
            <v:group style="position:absolute;left:632;top:14430;width:2;height:256" coordorigin="632,14430" coordsize="2,256">
              <v:shape style="position:absolute;left:632;top:14430;width:2;height:256" coordorigin="632,14430" coordsize="0,256" path="m632,14686l632,14430e" filled="f" stroked="t" strokeweight=".468293pt" strokecolor="#2F2F2F">
                <v:path arrowok="t"/>
              </v:shape>
            </v:group>
            <v:group style="position:absolute;left:1913;top:14141;width:2;height:441" coordorigin="1913,14141" coordsize="2,441">
              <v:shape style="position:absolute;left:1913;top:14141;width:2;height:441" coordorigin="1913,14141" coordsize="0,441" path="m1913,14582l1913,14141e" filled="f" stroked="t" strokeweight=".936585pt" strokecolor="#545454">
                <v:path arrowok="t"/>
              </v:shape>
            </v:group>
            <v:group style="position:absolute;left:2580;top:14430;width:2;height:152" coordorigin="2580,14430" coordsize="2,152">
              <v:shape style="position:absolute;left:2580;top:14430;width:2;height:152" coordorigin="2580,14430" coordsize="0,152" path="m2580,14582l2580,14430e" filled="f" stroked="t" strokeweight=".468293pt" strokecolor="#3B3B3B">
                <v:path arrowok="t"/>
              </v:shape>
            </v:group>
            <v:group style="position:absolute;left:1915;top:14525;width:2;height:161" coordorigin="1915,14525" coordsize="2,161">
              <v:shape style="position:absolute;left:1915;top:14525;width:2;height:161" coordorigin="1915,14525" coordsize="0,161" path="m1915,14686l1915,14525e" filled="f" stroked="t" strokeweight=".468293pt" strokecolor="#282828">
                <v:path arrowok="t"/>
              </v:shape>
            </v:group>
            <v:group style="position:absolute;left:2580;top:14525;width:2;height:161" coordorigin="2580,14525" coordsize="2,161">
              <v:shape style="position:absolute;left:2580;top:14525;width:2;height:161" coordorigin="2580,14525" coordsize="0,161" path="m2580,14686l2580,14525e" filled="f" stroked="t" strokeweight=".468293pt" strokecolor="#282828">
                <v:path arrowok="t"/>
              </v:shape>
            </v:group>
            <v:group style="position:absolute;left:11572;top:14383;width:2;height:360" coordorigin="11572,14383" coordsize="2,360">
              <v:shape style="position:absolute;left:11572;top:14383;width:2;height:360" coordorigin="11572,14383" coordsize="0,360" path="m11572,14743l11572,14383e" filled="f" stroked="t" strokeweight=".936585pt" strokecolor="#6B6B6B">
                <v:path arrowok="t"/>
              </v:shape>
            </v:group>
            <v:group style="position:absolute;left:632;top:14629;width:2;height:114" coordorigin="632,14629" coordsize="2,114">
              <v:shape style="position:absolute;left:632;top:14629;width:2;height:114" coordorigin="632,14629" coordsize="0,114" path="m632,14743l632,14629e" filled="f" stroked="t" strokeweight=".468293pt" strokecolor="#4B4B4B">
                <v:path arrowok="t"/>
              </v:shape>
            </v:group>
            <v:group style="position:absolute;left:1915;top:14629;width:2;height:114" coordorigin="1915,14629" coordsize="2,114">
              <v:shape style="position:absolute;left:1915;top:14629;width:2;height:114" coordorigin="1915,14629" coordsize="0,114" path="m1915,14743l1915,14629e" filled="f" stroked="t" strokeweight=".468293pt" strokecolor="#3B3B3B">
                <v:path arrowok="t"/>
              </v:shape>
            </v:group>
            <v:group style="position:absolute;left:632;top:14686;width:2;height:218" coordorigin="632,14686" coordsize="2,218">
              <v:shape style="position:absolute;left:632;top:14686;width:2;height:218" coordorigin="632,14686" coordsize="0,218" path="m632,14904l632,14686e" filled="f" stroked="t" strokeweight=".936585pt" strokecolor="#5B5B5B">
                <v:path arrowok="t"/>
              </v:shape>
            </v:group>
            <v:group style="position:absolute;left:1915;top:14686;width:2;height:1507" coordorigin="1915,14686" coordsize="2,1507">
              <v:shape style="position:absolute;left:1915;top:14686;width:2;height:1507" coordorigin="1915,14686" coordsize="0,1507" path="m1915,16194l1915,14686e" filled="f" stroked="t" strokeweight=".702439pt" strokecolor="#545454">
                <v:path arrowok="t"/>
              </v:shape>
            </v:group>
            <v:group style="position:absolute;left:2580;top:14629;width:2;height:1569" coordorigin="2580,14629" coordsize="2,1569">
              <v:shape style="position:absolute;left:2580;top:14629;width:2;height:1569" coordorigin="2580,14629" coordsize="0,1569" path="m2580,16198l2580,14629e" filled="f" stroked="t" strokeweight=".702439pt" strokecolor="#545454">
                <v:path arrowok="t"/>
              </v:shape>
            </v:group>
            <v:group style="position:absolute;left:11572;top:14686;width:2;height:218" coordorigin="11572,14686" coordsize="2,218">
              <v:shape style="position:absolute;left:11572;top:14686;width:2;height:218" coordorigin="11572,14686" coordsize="0,218" path="m11572,14904l11572,14686e" filled="f" stroked="t" strokeweight=".468293pt" strokecolor="#4B4B4B">
                <v:path arrowok="t"/>
              </v:shape>
            </v:group>
            <v:group style="position:absolute;left:632;top:14847;width:2;height:351" coordorigin="632,14847" coordsize="2,351">
              <v:shape style="position:absolute;left:632;top:14847;width:2;height:351" coordorigin="632,14847" coordsize="0,351" path="m632,15198l632,14847e" filled="f" stroked="t" strokeweight=".468293pt" strokecolor="#4B4B4B">
                <v:path arrowok="t"/>
              </v:shape>
            </v:group>
            <v:group style="position:absolute;left:11572;top:14847;width:2;height:1356" coordorigin="11572,14847" coordsize="2,1356">
              <v:shape style="position:absolute;left:11572;top:14847;width:2;height:1356" coordorigin="11572,14847" coordsize="0,1356" path="m11572,16203l11572,14847e" filled="f" stroked="t" strokeweight=".702439pt" strokecolor="#646464">
                <v:path arrowok="t"/>
              </v:shape>
            </v:group>
            <v:group style="position:absolute;left:618;top:16194;width:10710;height:2" coordorigin="618,16194" coordsize="10710,2">
              <v:shape style="position:absolute;left:618;top:16194;width:10710;height:2" coordorigin="618,16194" coordsize="10710,0" path="m618,16194l11328,16194e" filled="f" stroked="t" strokeweight=".702439pt" strokecolor="#7C7C7C">
                <v:path arrowok="t"/>
              </v:shape>
            </v:group>
            <v:group style="position:absolute;left:632;top:15141;width:2;height:1048" coordorigin="632,15141" coordsize="2,1048">
              <v:shape style="position:absolute;left:632;top:15141;width:2;height:1048" coordorigin="632,15141" coordsize="0,1048" path="m632,16189l632,15141e" filled="f" stroked="t" strokeweight=".702439pt" strokecolor="#575757">
                <v:path arrowok="t"/>
              </v:shape>
            </v:group>
            <v:group style="position:absolute;left:1335;top:15170;width:2;height:1019" coordorigin="1335,15170" coordsize="2,1019">
              <v:shape style="position:absolute;left:1335;top:15170;width:2;height:1019" coordorigin="1335,15170" coordsize="0,1019" path="m1335,16189l1335,15170e" filled="f" stroked="t" strokeweight=".234146pt" strokecolor="#575757">
                <v:path arrowok="t"/>
              </v:shape>
            </v:group>
            <v:group style="position:absolute;left:10026;top:16191;width:1555;height:2" coordorigin="10026,16191" coordsize="1555,2">
              <v:shape style="position:absolute;left:10026;top:16191;width:1555;height:2" coordorigin="10026,16191" coordsize="1555,0" path="m10026,16191l11581,16191e" filled="f" stroked="t" strokeweight=".468293pt" strokecolor="#7C7C7C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Orba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24242"/>
          <w:spacing w:val="0"/>
          <w:w w:val="100"/>
          <w:position w:val="-1"/>
        </w:rPr>
        <w:t>TOPÇUOÖL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right="666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w w:val="7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tf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0"/>
          <w:w w:val="87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82" w:lineRule="exact"/>
        <w:ind w:right="-20"/>
        <w:jc w:val="left"/>
        <w:rPr>
          <w:rFonts w:ascii="Arial" w:hAnsi="Arial" w:cs="Arial" w:eastAsia="Arial"/>
          <w:sz w:val="8"/>
          <w:szCs w:val="8"/>
        </w:rPr>
      </w:pPr>
      <w:rPr/>
      <w:r>
        <w:rPr/>
        <w:br w:type="column"/>
      </w:r>
      <w:r>
        <w:rPr>
          <w:rFonts w:ascii="Arial" w:hAnsi="Arial" w:cs="Arial" w:eastAsia="Arial"/>
          <w:sz w:val="8"/>
          <w:szCs w:val="8"/>
          <w:color w:val="7C7E7E"/>
          <w:spacing w:val="-25"/>
          <w:w w:val="234"/>
        </w:rPr>
        <w:t>·</w:t>
      </w:r>
      <w:r>
        <w:rPr>
          <w:rFonts w:ascii="Arial" w:hAnsi="Arial" w:cs="Arial" w:eastAsia="Arial"/>
          <w:sz w:val="8"/>
          <w:szCs w:val="8"/>
          <w:color w:val="424242"/>
          <w:spacing w:val="-13"/>
          <w:w w:val="351"/>
        </w:rPr>
        <w:t>·</w:t>
      </w:r>
      <w:r>
        <w:rPr>
          <w:rFonts w:ascii="Arial" w:hAnsi="Arial" w:cs="Arial" w:eastAsia="Arial"/>
          <w:sz w:val="8"/>
          <w:szCs w:val="8"/>
          <w:color w:val="7C7E7E"/>
          <w:spacing w:val="0"/>
          <w:w w:val="223"/>
        </w:rPr>
        <w:t>"</w:t>
      </w:r>
      <w:r>
        <w:rPr>
          <w:rFonts w:ascii="Arial" w:hAnsi="Arial" w:cs="Arial" w:eastAsia="Arial"/>
          <w:sz w:val="8"/>
          <w:szCs w:val="8"/>
          <w:color w:val="7C7E7E"/>
          <w:spacing w:val="5"/>
          <w:w w:val="223"/>
        </w:rPr>
        <w:t>"</w:t>
      </w:r>
      <w:r>
        <w:rPr>
          <w:rFonts w:ascii="Arial" w:hAnsi="Arial" w:cs="Arial" w:eastAsia="Arial"/>
          <w:sz w:val="8"/>
          <w:szCs w:val="8"/>
          <w:color w:val="7C7E7E"/>
          <w:spacing w:val="0"/>
          <w:w w:val="223"/>
        </w:rPr>
        <w:t>:</w:t>
      </w:r>
      <w:r>
        <w:rPr>
          <w:rFonts w:ascii="Arial" w:hAnsi="Arial" w:cs="Arial" w:eastAsia="Arial"/>
          <w:sz w:val="8"/>
          <w:szCs w:val="8"/>
          <w:color w:val="7C7E7E"/>
          <w:spacing w:val="-13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424242"/>
          <w:spacing w:val="0"/>
          <w:w w:val="351"/>
        </w:rPr>
        <w:t>·</w:t>
      </w:r>
      <w:r>
        <w:rPr>
          <w:rFonts w:ascii="Arial" w:hAnsi="Arial" w:cs="Arial" w:eastAsia="Arial"/>
          <w:sz w:val="8"/>
          <w:szCs w:val="8"/>
          <w:color w:val="424242"/>
          <w:spacing w:val="-11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9E9E9E"/>
          <w:spacing w:val="0"/>
          <w:w w:val="111"/>
        </w:rPr>
        <w:t>"</w:t>
      </w:r>
      <w:r>
        <w:rPr>
          <w:rFonts w:ascii="Arial" w:hAnsi="Arial" w:cs="Arial" w:eastAsia="Arial"/>
          <w:sz w:val="8"/>
          <w:szCs w:val="8"/>
          <w:color w:val="9E9E9E"/>
          <w:spacing w:val="-4"/>
          <w:w w:val="111"/>
        </w:rPr>
        <w:t>t</w:t>
      </w:r>
      <w:r>
        <w:rPr>
          <w:rFonts w:ascii="Arial" w:hAnsi="Arial" w:cs="Arial" w:eastAsia="Arial"/>
          <w:sz w:val="8"/>
          <w:szCs w:val="8"/>
          <w:color w:val="646667"/>
          <w:spacing w:val="0"/>
          <w:w w:val="170"/>
        </w:rPr>
        <w:t>.</w:t>
      </w:r>
      <w:r>
        <w:rPr>
          <w:rFonts w:ascii="Arial" w:hAnsi="Arial" w:cs="Arial" w:eastAsia="Arial"/>
          <w:sz w:val="8"/>
          <w:szCs w:val="8"/>
          <w:color w:val="646667"/>
          <w:spacing w:val="-11"/>
          <w:w w:val="170"/>
        </w:rPr>
        <w:t>.</w:t>
      </w:r>
      <w:r>
        <w:rPr>
          <w:rFonts w:ascii="Arial" w:hAnsi="Arial" w:cs="Arial" w:eastAsia="Arial"/>
          <w:sz w:val="8"/>
          <w:szCs w:val="8"/>
          <w:color w:val="7C7E7E"/>
          <w:spacing w:val="0"/>
          <w:w w:val="178"/>
        </w:rPr>
        <w:t>"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20" w:right="220"/>
          <w:cols w:num="2" w:equalWidth="0">
            <w:col w:w="6282" w:space="2753"/>
            <w:col w:w="2145"/>
          </w:cols>
        </w:sectPr>
      </w:pPr>
      <w:rPr/>
    </w:p>
    <w:p>
      <w:pPr>
        <w:spacing w:before="0" w:after="0" w:line="1025" w:lineRule="exact"/>
        <w:ind w:left="774" w:right="39"/>
        <w:jc w:val="center"/>
        <w:rPr>
          <w:rFonts w:ascii="Times New Roman" w:hAnsi="Times New Roman" w:cs="Times New Roman" w:eastAsia="Times New Roman"/>
          <w:sz w:val="94"/>
          <w:szCs w:val="94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282828"/>
          <w:spacing w:val="0"/>
          <w:w w:val="129"/>
          <w:b/>
          <w:bCs/>
          <w:position w:val="-3"/>
        </w:rPr>
        <w:t>1</w:t>
      </w:r>
      <w:r>
        <w:rPr>
          <w:rFonts w:ascii="Times New Roman" w:hAnsi="Times New Roman" w:cs="Times New Roman" w:eastAsia="Times New Roman"/>
          <w:sz w:val="94"/>
          <w:szCs w:val="94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left="556" w:right="-53"/>
        <w:jc w:val="center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b/>
          <w:bCs/>
        </w:rPr>
        <w:t>Bü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6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b/>
          <w:bCs/>
        </w:rPr>
        <w:t>b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b/>
          <w:bCs/>
        </w:rPr>
        <w:t>  </w:t>
      </w:r>
      <w:r>
        <w:rPr>
          <w:rFonts w:ascii="Arial" w:hAnsi="Arial" w:cs="Arial" w:eastAsia="Arial"/>
          <w:sz w:val="18"/>
          <w:szCs w:val="18"/>
          <w:color w:val="383838"/>
          <w:spacing w:val="50"/>
          <w:w w:val="100"/>
          <w:b/>
          <w:bCs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19"/>
          <w:b/>
          <w:bCs/>
        </w:rPr>
        <w:t>HIR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45" w:lineRule="exact"/>
        <w:ind w:left="601" w:right="-7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7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645" w:right="490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6"/>
        </w:rPr>
        <w:t>BAŞKANLICJI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6" w:after="0" w:line="237" w:lineRule="exact"/>
        <w:ind w:left="1384" w:right="570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40" w:bottom="280" w:left="120" w:right="120"/>
          <w:cols w:num="2" w:equalWidth="0">
            <w:col w:w="1621" w:space="1066"/>
            <w:col w:w="8993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61" w:lineRule="auto"/>
        <w:ind w:left="121" w:right="4606" w:firstLine="-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Olay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05.2017IBildiriı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2"/>
        </w:rPr>
        <w:t>l13i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06:04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8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8"/>
        </w:rPr>
        <w:t>12.05.20171Kayıt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2998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Tolga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1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SİM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Hannandalı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Futbol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Sahası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0"/>
          <w:w w:val="21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62"/>
          <w:w w:val="2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ÇİGLi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21" w:right="641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Harmandalı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Futbol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Sahası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22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57"/>
          <w:w w:val="2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</w:rPr>
        <w:t>ÇİGLİ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17" w:right="251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28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7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08" w:lineRule="exact"/>
        <w:ind w:left="117" w:right="444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5.30481pt;margin-top:12.347967pt;width:3.72288pt;height:24pt;mso-position-horizontal-relative:page;mso-position-vertical-relative:paragraph;z-index:-15833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w w:val="55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0"/>
                      <w:w w:val="55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83838"/>
                      <w:spacing w:val="0"/>
                      <w:w w:val="55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5"/>
          <w:position w:val="-1"/>
        </w:rPr>
        <w:t>Yapını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5"/>
          <w:position w:val="-1"/>
        </w:rPr>
        <w:t>n</w:t>
      </w:r>
      <w:r>
        <w:rPr>
          <w:rFonts w:ascii="Arial" w:hAnsi="Arial" w:cs="Arial" w:eastAsia="Arial"/>
          <w:sz w:val="17"/>
          <w:szCs w:val="17"/>
          <w:color w:val="383838"/>
          <w:spacing w:val="-11"/>
          <w:w w:val="95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99"/>
          <w:position w:val="-1"/>
        </w:rPr>
        <w:t>Şekl</w:t>
      </w:r>
      <w:r>
        <w:rPr>
          <w:rFonts w:ascii="Arial" w:hAnsi="Arial" w:cs="Arial" w:eastAsia="Arial"/>
          <w:sz w:val="17"/>
          <w:szCs w:val="17"/>
          <w:color w:val="383838"/>
          <w:spacing w:val="-20"/>
          <w:w w:val="100"/>
          <w:position w:val="-1"/>
        </w:rPr>
        <w:t>i</w:t>
      </w:r>
      <w:r>
        <w:rPr>
          <w:rFonts w:ascii="Arial" w:hAnsi="Arial" w:cs="Arial" w:eastAsia="Arial"/>
          <w:sz w:val="17"/>
          <w:szCs w:val="17"/>
          <w:color w:val="6E7070"/>
          <w:spacing w:val="0"/>
          <w:w w:val="166"/>
          <w:position w:val="-1"/>
        </w:rPr>
        <w:t>:</w:t>
      </w:r>
      <w:r>
        <w:rPr>
          <w:rFonts w:ascii="Arial" w:hAnsi="Arial" w:cs="Arial" w:eastAsia="Arial"/>
          <w:sz w:val="17"/>
          <w:szCs w:val="17"/>
          <w:color w:val="6E7070"/>
          <w:spacing w:val="0"/>
          <w:w w:val="100"/>
          <w:position w:val="-1"/>
        </w:rPr>
        <w:t>                                           </w:t>
      </w:r>
      <w:r>
        <w:rPr>
          <w:rFonts w:ascii="Arial" w:hAnsi="Arial" w:cs="Arial" w:eastAsia="Arial"/>
          <w:sz w:val="17"/>
          <w:szCs w:val="17"/>
          <w:color w:val="6E7070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Kııllanım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786" w:right="-20"/>
        <w:jc w:val="left"/>
        <w:tabs>
          <w:tab w:pos="584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17"/>
          <w:szCs w:val="17"/>
          <w:color w:val="383838"/>
          <w:w w:val="97"/>
        </w:rPr>
      </w:r>
      <w:r>
        <w:rPr>
          <w:rFonts w:ascii="Arial" w:hAnsi="Arial" w:cs="Arial" w:eastAsia="Arial"/>
          <w:sz w:val="17"/>
          <w:szCs w:val="17"/>
          <w:color w:val="383838"/>
          <w:spacing w:val="-1"/>
          <w:w w:val="100"/>
          <w:u w:val="single" w:color="000000"/>
        </w:rPr>
        <w:t>B</w:t>
      </w:r>
      <w:r>
        <w:rPr>
          <w:rFonts w:ascii="Arial" w:hAnsi="Arial" w:cs="Arial" w:eastAsia="Arial"/>
          <w:sz w:val="17"/>
          <w:szCs w:val="17"/>
          <w:color w:val="383838"/>
          <w:spacing w:val="-1"/>
          <w:w w:val="100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383838"/>
          <w:spacing w:val="-1"/>
          <w:w w:val="100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606060"/>
          <w:spacing w:val="-13"/>
          <w:w w:val="100"/>
          <w:u w:val="single" w:color="000000"/>
        </w:rPr>
        <w:t>e</w:t>
      </w:r>
      <w:r>
        <w:rPr>
          <w:rFonts w:ascii="Arial" w:hAnsi="Arial" w:cs="Arial" w:eastAsia="Arial"/>
          <w:sz w:val="17"/>
          <w:szCs w:val="17"/>
          <w:color w:val="606060"/>
          <w:spacing w:val="-13"/>
          <w:w w:val="100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606060"/>
          <w:spacing w:val="-13"/>
          <w:w w:val="100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u w:val="single" w:color="000000"/>
        </w:rPr>
        <w:t>ıonarn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383838"/>
          <w:spacing w:val="-8"/>
          <w:w w:val="100"/>
          <w:u w:val="single" w:color="000000"/>
        </w:rPr>
        <w:t>ı</w:t>
      </w:r>
      <w:r>
        <w:rPr>
          <w:rFonts w:ascii="Arial" w:hAnsi="Arial" w:cs="Arial" w:eastAsia="Arial"/>
          <w:sz w:val="17"/>
          <w:szCs w:val="17"/>
          <w:color w:val="383838"/>
          <w:spacing w:val="-8"/>
          <w:w w:val="100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383838"/>
          <w:spacing w:val="-8"/>
          <w:w w:val="100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00"/>
          <w:u w:val="single" w:color="000000"/>
        </w:rPr>
        <w:t>e</w:t>
      </w:r>
      <w:r>
        <w:rPr>
          <w:rFonts w:ascii="Arial" w:hAnsi="Arial" w:cs="Arial" w:eastAsia="Arial"/>
          <w:sz w:val="17"/>
          <w:szCs w:val="17"/>
          <w:color w:val="606060"/>
          <w:spacing w:val="-19"/>
          <w:w w:val="100"/>
          <w:u w:val="single" w:color="000000"/>
        </w:rPr>
        <w:t> </w:t>
      </w:r>
      <w:r>
        <w:rPr>
          <w:rFonts w:ascii="Arial" w:hAnsi="Arial" w:cs="Arial" w:eastAsia="Arial"/>
          <w:sz w:val="17"/>
          <w:szCs w:val="17"/>
          <w:color w:val="606060"/>
          <w:spacing w:val="-1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-37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2"/>
          <w:w w:val="100"/>
          <w:u w:val="single" w:color="000000"/>
        </w:rPr>
        <w:t>K</w:t>
      </w:r>
      <w:r>
        <w:rPr>
          <w:rFonts w:ascii="Arial" w:hAnsi="Arial" w:cs="Arial" w:eastAsia="Arial"/>
          <w:sz w:val="17"/>
          <w:szCs w:val="17"/>
          <w:color w:val="383838"/>
          <w:spacing w:val="2"/>
          <w:w w:val="100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383838"/>
          <w:spacing w:val="2"/>
          <w:w w:val="100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00"/>
          <w:u w:val="single" w:color="000000"/>
        </w:rPr>
        <w:t>a</w:t>
      </w:r>
      <w:r>
        <w:rPr>
          <w:rFonts w:ascii="Arial" w:hAnsi="Arial" w:cs="Arial" w:eastAsia="Arial"/>
          <w:sz w:val="17"/>
          <w:szCs w:val="17"/>
          <w:color w:val="606060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606060"/>
          <w:spacing w:val="-6"/>
          <w:w w:val="100"/>
          <w:u w:val="single" w:color="000000"/>
        </w:rPr>
        <w:t>g</w:t>
      </w:r>
      <w:r>
        <w:rPr>
          <w:rFonts w:ascii="Arial" w:hAnsi="Arial" w:cs="Arial" w:eastAsia="Arial"/>
          <w:sz w:val="17"/>
          <w:szCs w:val="17"/>
          <w:color w:val="606060"/>
          <w:spacing w:val="-6"/>
          <w:w w:val="100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606060"/>
          <w:spacing w:val="-6"/>
          <w:w w:val="100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u w:val="single" w:color="000000"/>
        </w:rPr>
        <w:t>i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u w:val="single" w:color="000000"/>
        </w:rPr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u w:val="single" w:color="000000"/>
        </w:rPr>
        <w:t>r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  <w:u w:val="single" w:color="0000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8"/>
          <w:w w:val="100"/>
          <w:u w:val="single" w:color="000000"/>
        </w:rPr>
        <w:t> 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00"/>
          <w:u w:val="single" w:color="000000"/>
        </w:rPr>
        <w:t>Ahşup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00"/>
        </w:rPr>
        <w:t>  </w:t>
      </w:r>
      <w:r>
        <w:rPr>
          <w:rFonts w:ascii="Arial" w:hAnsi="Arial" w:cs="Arial" w:eastAsia="Arial"/>
          <w:sz w:val="15"/>
          <w:szCs w:val="15"/>
          <w:color w:val="4D4D4D"/>
          <w:spacing w:val="2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</w:rPr>
        <w:t>Çelik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</w:rPr>
        <w:t>   </w:t>
      </w:r>
      <w:r>
        <w:rPr>
          <w:rFonts w:ascii="Arial" w:hAnsi="Arial" w:cs="Arial" w:eastAsia="Arial"/>
          <w:sz w:val="17"/>
          <w:szCs w:val="17"/>
          <w:color w:val="4D4D4D"/>
          <w:spacing w:val="6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83838"/>
          <w:spacing w:val="0"/>
          <w:w w:val="100"/>
        </w:rPr>
        <w:t>Di</w:t>
      </w:r>
      <w:r>
        <w:rPr>
          <w:rFonts w:ascii="Arial" w:hAnsi="Arial" w:cs="Arial" w:eastAsia="Arial"/>
          <w:sz w:val="17"/>
          <w:szCs w:val="17"/>
          <w:color w:val="383838"/>
          <w:spacing w:val="-42"/>
          <w:w w:val="100"/>
        </w:rPr>
        <w:t>g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</w:rPr>
        <w:t>r</w:t>
      </w:r>
      <w:r>
        <w:rPr>
          <w:rFonts w:ascii="Arial" w:hAnsi="Arial" w:cs="Arial" w:eastAsia="Arial"/>
          <w:sz w:val="17"/>
          <w:szCs w:val="17"/>
          <w:color w:val="4D4D4D"/>
          <w:spacing w:val="-19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227"/>
        </w:rPr>
        <w:t>ı---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228"/>
        </w:rPr>
        <w:t>-</w:t>
      </w:r>
      <w:r>
        <w:rPr>
          <w:rFonts w:ascii="Arial" w:hAnsi="Arial" w:cs="Arial" w:eastAsia="Arial"/>
          <w:sz w:val="21"/>
          <w:szCs w:val="21"/>
          <w:color w:val="383838"/>
          <w:spacing w:val="-4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380"/>
        </w:rPr>
        <w:t>-</w:t>
      </w:r>
      <w:r>
        <w:rPr>
          <w:rFonts w:ascii="Arial" w:hAnsi="Arial" w:cs="Arial" w:eastAsia="Arial"/>
          <w:sz w:val="21"/>
          <w:szCs w:val="21"/>
          <w:color w:val="606060"/>
          <w:spacing w:val="-85"/>
          <w:w w:val="38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380"/>
        </w:rPr>
        <w:t>--</w:t>
      </w:r>
      <w:r>
        <w:rPr>
          <w:rFonts w:ascii="Arial" w:hAnsi="Arial" w:cs="Arial" w:eastAsia="Arial"/>
          <w:sz w:val="21"/>
          <w:szCs w:val="21"/>
          <w:color w:val="383838"/>
          <w:spacing w:val="-140"/>
          <w:w w:val="380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380"/>
        </w:rPr>
        <w:t>---</w:t>
      </w:r>
      <w:r>
        <w:rPr>
          <w:rFonts w:ascii="Arial" w:hAnsi="Arial" w:cs="Arial" w:eastAsia="Arial"/>
          <w:sz w:val="21"/>
          <w:szCs w:val="21"/>
          <w:color w:val="606060"/>
          <w:spacing w:val="-179"/>
          <w:w w:val="38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380"/>
        </w:rPr>
        <w:t>--</w:t>
      </w:r>
      <w:r>
        <w:rPr>
          <w:rFonts w:ascii="Arial" w:hAnsi="Arial" w:cs="Arial" w:eastAsia="Arial"/>
          <w:sz w:val="21"/>
          <w:szCs w:val="21"/>
          <w:color w:val="383838"/>
          <w:spacing w:val="-140"/>
          <w:w w:val="380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380"/>
        </w:rPr>
        <w:t>-</w:t>
      </w:r>
      <w:r>
        <w:rPr>
          <w:rFonts w:ascii="Arial" w:hAnsi="Arial" w:cs="Arial" w:eastAsia="Arial"/>
          <w:sz w:val="21"/>
          <w:szCs w:val="21"/>
          <w:color w:val="606060"/>
          <w:spacing w:val="-85"/>
          <w:w w:val="38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380"/>
        </w:rPr>
        <w:t>---</w:t>
      </w:r>
      <w:r>
        <w:rPr>
          <w:rFonts w:ascii="Arial" w:hAnsi="Arial" w:cs="Arial" w:eastAsia="Arial"/>
          <w:sz w:val="21"/>
          <w:szCs w:val="21"/>
          <w:color w:val="383838"/>
          <w:spacing w:val="-179"/>
          <w:w w:val="380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380"/>
        </w:rPr>
        <w:t>--</w:t>
      </w:r>
      <w:r>
        <w:rPr>
          <w:rFonts w:ascii="Arial" w:hAnsi="Arial" w:cs="Arial" w:eastAsia="Arial"/>
          <w:sz w:val="21"/>
          <w:szCs w:val="21"/>
          <w:color w:val="606060"/>
          <w:spacing w:val="-140"/>
          <w:w w:val="38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380"/>
        </w:rPr>
        <w:t>--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-2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360"/>
        </w:rPr>
        <w:t>---</w:t>
      </w:r>
      <w:r>
        <w:rPr>
          <w:rFonts w:ascii="Arial" w:hAnsi="Arial" w:cs="Arial" w:eastAsia="Arial"/>
          <w:sz w:val="21"/>
          <w:szCs w:val="21"/>
          <w:color w:val="606060"/>
          <w:spacing w:val="-126"/>
          <w:w w:val="36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35"/>
        </w:rPr>
        <w:t>----1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4182" w:right="-20"/>
        <w:jc w:val="left"/>
        <w:tabs>
          <w:tab w:pos="4680" w:val="left"/>
          <w:tab w:pos="5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BCBFC6"/>
          <w:spacing w:val="0"/>
          <w:w w:val="50"/>
        </w:rPr>
        <w:t>1</w:t>
      </w:r>
      <w:r>
        <w:rPr>
          <w:rFonts w:ascii="Arial" w:hAnsi="Arial" w:cs="Arial" w:eastAsia="Arial"/>
          <w:sz w:val="14"/>
          <w:szCs w:val="14"/>
          <w:color w:val="BCBFC6"/>
          <w:spacing w:val="-19"/>
          <w:w w:val="50"/>
        </w:rPr>
        <w:t> </w:t>
      </w:r>
      <w:r>
        <w:rPr>
          <w:rFonts w:ascii="Arial" w:hAnsi="Arial" w:cs="Arial" w:eastAsia="Arial"/>
          <w:sz w:val="14"/>
          <w:szCs w:val="14"/>
          <w:color w:val="BCBFC6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BCBFC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07:30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6" w:after="0" w:line="240" w:lineRule="auto"/>
        <w:ind w:left="117" w:right="507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6"/>
          <w:position w:val="0"/>
        </w:rPr>
        <w:t>ahibi: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6"/>
          <w:position w:val="0"/>
        </w:rPr>
        <w:t>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2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3" w:after="0" w:line="214" w:lineRule="exact"/>
        <w:ind w:left="18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  <w:position w:val="-1"/>
        </w:rPr>
        <w:t>ÖmerOKTAY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20"/>
        </w:sectPr>
      </w:pPr>
      <w:rPr/>
    </w:p>
    <w:p>
      <w:pPr>
        <w:spacing w:before="28" w:after="0" w:line="215" w:lineRule="exact"/>
        <w:ind w:left="1821" w:right="-69"/>
        <w:jc w:val="left"/>
        <w:tabs>
          <w:tab w:pos="3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209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4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2"/>
          <w:w w:val="14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-1"/>
        </w:rPr>
        <w:t>06:05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8"/>
        </w:rPr>
        <w:t>06:15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20"/>
          <w:cols w:num="2" w:equalWidth="0">
            <w:col w:w="5375" w:space="1330"/>
            <w:col w:w="4975"/>
          </w:cols>
        </w:sectPr>
      </w:pPr>
      <w:rPr/>
    </w:p>
    <w:p>
      <w:pPr>
        <w:spacing w:before="0" w:after="0" w:line="214" w:lineRule="exact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59" w:right="-20"/>
        <w:jc w:val="left"/>
        <w:rPr>
          <w:rFonts w:ascii="Courier New" w:hAnsi="Courier New" w:cs="Courier New" w:eastAsia="Courier New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53"/>
          <w:position w:val="14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1"/>
          <w:w w:val="153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  <w:position w:val="14"/>
        </w:rPr>
        <w:t>61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7"/>
          <w:position w:val="14"/>
        </w:rPr>
        <w:t>8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289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95"/>
          <w:w w:val="100"/>
          <w:position w:val="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282828"/>
          <w:spacing w:val="-18"/>
          <w:w w:val="182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123"/>
          <w:position w:val="0"/>
        </w:rPr>
        <w:t>---------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43"/>
          <w:w w:val="100"/>
          <w:position w:val="0"/>
        </w:rPr>
        <w:t> 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0"/>
          <w:w w:val="123"/>
          <w:position w:val="0"/>
        </w:rPr>
        <w:t>----------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-78"/>
          <w:w w:val="123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282828"/>
          <w:spacing w:val="-18"/>
          <w:w w:val="182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06060"/>
          <w:spacing w:val="0"/>
          <w:w w:val="150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06060"/>
          <w:spacing w:val="-51"/>
          <w:w w:val="150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141"/>
          <w:position w:val="0"/>
        </w:rPr>
        <w:t>--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-60"/>
          <w:w w:val="141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06060"/>
          <w:spacing w:val="0"/>
          <w:w w:val="150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606060"/>
          <w:spacing w:val="-51"/>
          <w:w w:val="150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83838"/>
          <w:spacing w:val="0"/>
          <w:w w:val="114"/>
          <w:position w:val="0"/>
        </w:rPr>
        <w:t>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81" w:after="0" w:line="240" w:lineRule="auto"/>
        <w:ind w:left="20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7.61113pt;margin-top:-9.086502pt;width:101.178581pt;height:12.5pt;mso-position-horizontal-relative:page;mso-position-vertical-relative:paragraph;z-index:-15832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0"/>
                      <w:w w:val="100"/>
                    </w:rPr>
                    <w:t>Elektri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0"/>
                      <w:w w:val="100"/>
                    </w:rPr>
                    <w:t>k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9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</w:rPr>
                    <w:t>Arıza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2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0"/>
                      <w:w w:val="100"/>
                    </w:rPr>
                    <w:t>Ge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D4D4D"/>
                      <w:spacing w:val="11"/>
                      <w:w w:val="100"/>
                    </w:rPr>
                    <w:t>l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4D4D4D"/>
                      <w:spacing w:val="0"/>
                      <w:w w:val="171"/>
                    </w:rPr>
                    <w:t>i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4D4D4D"/>
                      <w:spacing w:val="-10"/>
                      <w:w w:val="171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2"/>
                    </w:rPr>
                    <w:t>Saati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383838"/>
          <w:spacing w:val="7"/>
          <w:w w:val="235"/>
        </w:rPr>
        <w:t>I</w:t>
      </w:r>
      <w:r>
        <w:rPr>
          <w:rFonts w:ascii="Arial" w:hAnsi="Arial" w:cs="Arial" w:eastAsia="Arial"/>
          <w:sz w:val="19"/>
          <w:szCs w:val="19"/>
          <w:color w:val="383838"/>
          <w:spacing w:val="2"/>
          <w:w w:val="20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51" w:lineRule="auto"/>
        <w:ind w:right="5292" w:firstLine="1997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sı: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20"/>
          <w:cols w:num="2" w:equalWidth="0">
            <w:col w:w="638" w:space="1197"/>
            <w:col w:w="9845"/>
          </w:cols>
        </w:sectPr>
      </w:pPr>
      <w:rPr/>
    </w:p>
    <w:p>
      <w:pPr>
        <w:spacing w:before="7" w:after="0" w:line="240" w:lineRule="auto"/>
        <w:ind w:left="11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YardımcıEkip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Gitrr,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56" w:lineRule="auto"/>
        <w:ind w:left="14" w:right="-53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w w:val="10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YardımaGelenA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9"/>
        </w:rPr>
        <w:t>!Ara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9"/>
        </w:rPr>
        <w:t>ç</w:t>
      </w:r>
      <w:r>
        <w:rPr>
          <w:rFonts w:ascii="Arial" w:hAnsi="Arial" w:cs="Arial" w:eastAsia="Arial"/>
          <w:sz w:val="19"/>
          <w:szCs w:val="19"/>
          <w:color w:val="383838"/>
          <w:spacing w:val="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20"/>
          <w:cols w:num="3" w:equalWidth="0">
            <w:col w:w="1235" w:space="585"/>
            <w:col w:w="1964" w:space="24"/>
            <w:col w:w="7872"/>
          </w:cols>
        </w:sectPr>
      </w:pPr>
      <w:rPr/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OlaymGörüldüğü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19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  <w:position w:val="-1"/>
        </w:rPr>
        <w:t>ISöndilrmede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20"/>
          <w:cols w:num="2" w:equalWidth="0">
            <w:col w:w="1510" w:space="324"/>
            <w:col w:w="9846"/>
          </w:cols>
        </w:sectPr>
      </w:pPr>
      <w:rPr/>
    </w:p>
    <w:p>
      <w:pPr>
        <w:spacing w:before="19" w:after="0" w:line="240" w:lineRule="auto"/>
        <w:ind w:left="121" w:right="-69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174" w:lineRule="exact"/>
        <w:ind w:right="-112"/>
        <w:jc w:val="left"/>
        <w:tabs>
          <w:tab w:pos="19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77"/>
          <w:position w:val="-4"/>
        </w:rPr>
        <w:t>u</w:t>
      </w:r>
      <w:r>
        <w:rPr>
          <w:rFonts w:ascii="Arial" w:hAnsi="Arial" w:cs="Arial" w:eastAsia="Arial"/>
          <w:sz w:val="18"/>
          <w:szCs w:val="18"/>
          <w:color w:val="383838"/>
          <w:spacing w:val="-39"/>
          <w:w w:val="177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91"/>
          <w:position w:val="-4"/>
        </w:rPr>
        <w:t>IKöp'll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91"/>
          <w:position w:val="-4"/>
        </w:rPr>
        <w:t>k</w:t>
      </w:r>
      <w:r>
        <w:rPr>
          <w:rFonts w:ascii="Arial" w:hAnsi="Arial" w:cs="Arial" w:eastAsia="Arial"/>
          <w:sz w:val="19"/>
          <w:szCs w:val="19"/>
          <w:color w:val="4D4D4D"/>
          <w:spacing w:val="15"/>
          <w:w w:val="91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10"/>
          <w:position w:val="-4"/>
        </w:rPr>
        <w:t>K</w:t>
      </w:r>
      <w:r>
        <w:rPr>
          <w:rFonts w:ascii="Arial" w:hAnsi="Arial" w:cs="Arial" w:eastAsia="Arial"/>
          <w:sz w:val="19"/>
          <w:szCs w:val="19"/>
          <w:color w:val="383838"/>
          <w:spacing w:val="-20"/>
          <w:w w:val="111"/>
          <w:position w:val="-4"/>
        </w:rPr>
        <w:t>g</w:t>
      </w:r>
      <w:r>
        <w:rPr>
          <w:rFonts w:ascii="Arial" w:hAnsi="Arial" w:cs="Arial" w:eastAsia="Arial"/>
          <w:sz w:val="19"/>
          <w:szCs w:val="19"/>
          <w:color w:val="6E7070"/>
          <w:spacing w:val="0"/>
          <w:w w:val="124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84" w:lineRule="exact"/>
        <w:ind w:right="-20"/>
        <w:jc w:val="left"/>
        <w:tabs>
          <w:tab w:pos="1900" w:val="left"/>
        </w:tabs>
        <w:rPr>
          <w:rFonts w:ascii="Arial" w:hAnsi="Arial" w:cs="Arial" w:eastAsia="Arial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32"/>
          <w:szCs w:val="32"/>
          <w:color w:val="4D4D4D"/>
          <w:spacing w:val="0"/>
          <w:w w:val="55"/>
          <w:position w:val="1"/>
        </w:rPr>
        <w:t>p</w:t>
      </w:r>
      <w:r>
        <w:rPr>
          <w:rFonts w:ascii="Times New Roman" w:hAnsi="Times New Roman" w:cs="Times New Roman" w:eastAsia="Times New Roman"/>
          <w:sz w:val="32"/>
          <w:szCs w:val="32"/>
          <w:color w:val="4D4D4D"/>
          <w:spacing w:val="-36"/>
          <w:w w:val="55"/>
          <w:position w:val="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4D4D4D"/>
          <w:spacing w:val="0"/>
          <w:w w:val="100"/>
          <w:position w:val="1"/>
        </w:rPr>
      </w:r>
      <w:r>
        <w:rPr>
          <w:rFonts w:ascii="Arial" w:hAnsi="Arial" w:cs="Arial" w:eastAsia="Arial"/>
          <w:sz w:val="42"/>
          <w:szCs w:val="42"/>
          <w:color w:val="282828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28" w:after="0" w:line="177" w:lineRule="exact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2"/>
          <w:w w:val="9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39" w:lineRule="exact"/>
        <w:ind w:right="-20"/>
        <w:jc w:val="left"/>
        <w:rPr>
          <w:rFonts w:ascii="Arial" w:hAnsi="Arial" w:cs="Arial" w:eastAsia="Arial"/>
          <w:sz w:val="48"/>
          <w:szCs w:val="48"/>
        </w:rPr>
      </w:pPr>
      <w:rPr/>
      <w:r>
        <w:rPr>
          <w:rFonts w:ascii="Arial" w:hAnsi="Arial" w:cs="Arial" w:eastAsia="Arial"/>
          <w:sz w:val="48"/>
          <w:szCs w:val="48"/>
          <w:color w:val="383838"/>
          <w:spacing w:val="0"/>
          <w:w w:val="66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20"/>
          <w:cols w:num="3" w:equalWidth="0">
            <w:col w:w="2206" w:space="1602"/>
            <w:col w:w="2829" w:space="617"/>
            <w:col w:w="4426"/>
          </w:cols>
        </w:sectPr>
      </w:pPr>
      <w:rPr/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53" w:lineRule="auto"/>
        <w:ind w:left="121" w:right="-53" w:firstLine="-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left="4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gelmemişti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araştınna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20"/>
          <w:cols w:num="2" w:equalWidth="0">
            <w:col w:w="1272" w:space="600"/>
            <w:col w:w="9808"/>
          </w:cols>
        </w:sectPr>
      </w:pPr>
      <w:rPr/>
    </w:p>
    <w:p>
      <w:pPr>
        <w:spacing w:before="14" w:after="0" w:line="251" w:lineRule="auto"/>
        <w:ind w:left="1821" w:right="105" w:firstLine="-170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9"/>
        </w:rPr>
        <w:t>oruşturmada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1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20"/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1" w:lineRule="auto"/>
        <w:ind w:left="126" w:right="606" w:firstLine="-9"/>
        <w:jc w:val="left"/>
        <w:tabs>
          <w:tab w:pos="182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8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del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79" w:lineRule="exact"/>
        <w:ind w:left="117"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Tesl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54"/>
          <w:position w:val="-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BCBFC6"/>
          <w:spacing w:val="-38"/>
          <w:w w:val="69"/>
          <w:position w:val="-3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-3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4" w:lineRule="exact"/>
        <w:ind w:left="126" w:right="-69"/>
        <w:jc w:val="left"/>
        <w:tabs>
          <w:tab w:pos="4540" w:val="left"/>
          <w:tab w:pos="6400" w:val="left"/>
          <w:tab w:pos="690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96"/>
          <w:position w:val="1"/>
        </w:rPr>
        <w:t>EkibinO_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1"/>
          <w:w w:val="97"/>
          <w:position w:val="1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66"/>
          <w:w w:val="125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  <w:position w:val="1"/>
        </w:rPr>
        <w:t>n-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8"/>
          <w:w w:val="8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3"/>
          <w:w w:val="18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85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85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4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6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1"/>
          <w:w w:val="102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96"/>
          <w:w w:val="125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3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u w:val="single" w:color="373737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  <w:u w:val="single" w:color="3737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  <w:u w:val="single" w:color="373737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7"/>
          <w:u w:val="single" w:color="373737"/>
          <w:position w:val="1"/>
        </w:rPr>
        <w:t>:_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7"/>
          <w:u w:val="single" w:color="373737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7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8"/>
          <w:w w:val="128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5"/>
          <w:position w:val="1"/>
        </w:rPr>
        <w:t>_2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9"/>
          <w:w w:val="85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0"/>
          <w:position w:val="1"/>
        </w:rPr>
        <w:t>.0_5_.2_0_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6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62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62"/>
          <w:position w:val="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272727"/>
          <w:position w:val="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u w:val="single" w:color="27272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u w:val="single" w:color="272727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u w:val="single" w:color="272727"/>
          <w:position w:val="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u w:val="single" w:color="27272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u w:val="single" w:color="272727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8"/>
          <w:w w:val="251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8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u w:val="single" w:color="3737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u w:val="single" w:color="373737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u w:val="single" w:color="373737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6E7070"/>
          <w:spacing w:val="0"/>
          <w:w w:val="100"/>
          <w:u w:val="single" w:color="373737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373737"/>
          <w:position w:val="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u w:val="single" w:color="3737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u w:val="single" w:color="373737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  <w:position w:val="1"/>
        </w:rPr>
        <w:t>-a-a-t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7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99"/>
          <w:position w:val="1"/>
        </w:rPr>
        <w:t>_: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47"/>
          <w:w w:val="100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8"/>
          <w:w w:val="111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53"/>
          <w:w w:val="125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32"/>
          <w:position w:val="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-22"/>
          <w:w w:val="11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9"/>
          <w:w w:val="132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8"/>
          <w:position w:val="1"/>
        </w:rPr>
        <w:t>0_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68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373737"/>
          <w:position w:val="1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u w:val="single" w:color="3737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  <w:u w:val="single" w:color="373737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3737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373737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373737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3737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373737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373737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3737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373737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373737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14" w:lineRule="exact"/>
        <w:ind w:left="216" w:right="-20"/>
        <w:jc w:val="left"/>
        <w:tabs>
          <w:tab w:pos="900" w:val="left"/>
          <w:tab w:pos="3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-1"/>
        </w:rPr>
        <w:t>YaralıpiDE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  <w:position w:val="-1"/>
        </w:rPr>
        <w:t>l.Posta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80" w:lineRule="atLeast"/>
        <w:ind w:right="769" w:firstLine="1845"/>
        <w:jc w:val="left"/>
        <w:tabs>
          <w:tab w:pos="2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u w:val="single" w:color="3737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u w:val="single" w:color="37373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0"/>
          <w:u w:val="single" w:color="373737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</w:rPr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25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06060"/>
          <w:spacing w:val="0"/>
          <w:w w:val="2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20"/>
          <w:cols w:num="2" w:equalWidth="0">
            <w:col w:w="7158" w:space="1110"/>
            <w:col w:w="3412"/>
          </w:cols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20"/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980" w:lineRule="exact"/>
        <w:ind w:right="-175"/>
        <w:jc w:val="left"/>
        <w:rPr>
          <w:rFonts w:ascii="Arial" w:hAnsi="Arial" w:cs="Arial" w:eastAsia="Arial"/>
          <w:sz w:val="90"/>
          <w:szCs w:val="9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1"/>
        </w:rPr>
        <w:t> </w:t>
      </w:r>
      <w:r>
        <w:rPr>
          <w:rFonts w:ascii="Arial" w:hAnsi="Arial" w:cs="Arial" w:eastAsia="Arial"/>
          <w:sz w:val="44"/>
          <w:szCs w:val="44"/>
          <w:color w:val="383838"/>
          <w:spacing w:val="4"/>
          <w:w w:val="52"/>
          <w:position w:val="-1"/>
        </w:rPr>
        <w:t>Ü</w:t>
      </w:r>
      <w:r>
        <w:rPr>
          <w:rFonts w:ascii="Arial" w:hAnsi="Arial" w:cs="Arial" w:eastAsia="Arial"/>
          <w:sz w:val="44"/>
          <w:szCs w:val="44"/>
          <w:color w:val="1D265D"/>
          <w:spacing w:val="0"/>
          <w:w w:val="52"/>
          <w:position w:val="-1"/>
        </w:rPr>
        <w:t>J</w:t>
      </w:r>
      <w:r>
        <w:rPr>
          <w:rFonts w:ascii="Arial" w:hAnsi="Arial" w:cs="Arial" w:eastAsia="Arial"/>
          <w:sz w:val="44"/>
          <w:szCs w:val="44"/>
          <w:color w:val="1D265D"/>
          <w:spacing w:val="-30"/>
          <w:w w:val="51"/>
          <w:position w:val="-1"/>
        </w:rPr>
        <w:t>:</w:t>
      </w:r>
      <w:r>
        <w:rPr>
          <w:rFonts w:ascii="Arial" w:hAnsi="Arial" w:cs="Arial" w:eastAsia="Arial"/>
          <w:sz w:val="90"/>
          <w:szCs w:val="90"/>
          <w:color w:val="343B72"/>
          <w:spacing w:val="0"/>
          <w:w w:val="83"/>
          <w:position w:val="-1"/>
        </w:rPr>
        <w:t>:r.</w:t>
      </w:r>
      <w:r>
        <w:rPr>
          <w:rFonts w:ascii="Arial" w:hAnsi="Arial" w:cs="Arial" w:eastAsia="Arial"/>
          <w:sz w:val="90"/>
          <w:szCs w:val="90"/>
          <w:color w:val="000000"/>
          <w:spacing w:val="0"/>
          <w:w w:val="100"/>
          <w:position w:val="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305" w:lineRule="exact"/>
        <w:ind w:left="28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0"/>
          <w:w w:val="100"/>
          <w:b/>
          <w:bCs/>
          <w:position w:val="-1"/>
        </w:rPr>
        <w:t>_Na</w:t>
      </w:r>
      <w:r>
        <w:rPr>
          <w:rFonts w:ascii="Times New Roman" w:hAnsi="Times New Roman" w:cs="Times New Roman" w:eastAsia="Times New Roman"/>
          <w:sz w:val="27"/>
          <w:szCs w:val="27"/>
          <w:color w:val="606060"/>
          <w:spacing w:val="-46"/>
          <w:w w:val="100"/>
          <w:b/>
          <w:bCs/>
          <w:position w:val="-1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6E7070"/>
          <w:spacing w:val="0"/>
          <w:w w:val="100"/>
          <w:b/>
          <w:bCs/>
          <w:position w:val="-1"/>
        </w:rPr>
        <w:t>ŞEK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6" w:right="566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01.279999pt;margin-top:3.46595pt;width:149.759995pt;height:105.599998pt;mso-position-horizontal-relative:page;mso-position-vertical-relative:paragraph;z-index:-15834" type="#_x0000_t75">
            <v:imagedata r:id="rId5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93" w:right="60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20" w:right="120"/>
          <w:cols w:num="3" w:equalWidth="0">
            <w:col w:w="776" w:space="1196"/>
            <w:col w:w="1755" w:space="754"/>
            <w:col w:w="7199"/>
          </w:cols>
        </w:sectPr>
      </w:pPr>
      <w:rPr/>
    </w:p>
    <w:p>
      <w:pPr>
        <w:spacing w:before="0" w:after="0" w:line="247" w:lineRule="exact"/>
        <w:ind w:left="2000" w:right="-20"/>
        <w:jc w:val="left"/>
        <w:tabs>
          <w:tab w:pos="41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4D4D4D"/>
          <w:spacing w:val="0"/>
          <w:w w:val="114"/>
        </w:rPr>
        <w:t>Itfaiy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114"/>
        </w:rPr>
        <w:t>e</w:t>
      </w:r>
      <w:r>
        <w:rPr>
          <w:rFonts w:ascii="Arial" w:hAnsi="Arial" w:cs="Arial" w:eastAsia="Arial"/>
          <w:sz w:val="21"/>
          <w:szCs w:val="21"/>
          <w:color w:val="4D4D4D"/>
          <w:spacing w:val="7"/>
          <w:w w:val="114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114"/>
        </w:rPr>
        <w:t>Kuıe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114"/>
        </w:rPr>
        <w:t>y</w:t>
      </w:r>
      <w:r>
        <w:rPr>
          <w:rFonts w:ascii="Arial" w:hAnsi="Arial" w:cs="Arial" w:eastAsia="Arial"/>
          <w:sz w:val="21"/>
          <w:szCs w:val="21"/>
          <w:color w:val="606060"/>
          <w:spacing w:val="-3"/>
          <w:w w:val="114"/>
        </w:rPr>
        <w:t> </w:t>
      </w:r>
      <w:r>
        <w:rPr>
          <w:rFonts w:ascii="Arial" w:hAnsi="Arial" w:cs="Arial" w:eastAsia="Arial"/>
          <w:sz w:val="22"/>
          <w:szCs w:val="22"/>
          <w:color w:val="606060"/>
          <w:spacing w:val="0"/>
          <w:w w:val="100"/>
        </w:rPr>
        <w:t>Bölge</w:t>
        <w:tab/>
      </w:r>
      <w:r>
        <w:rPr>
          <w:rFonts w:ascii="Arial" w:hAnsi="Arial" w:cs="Arial" w:eastAsia="Arial"/>
          <w:sz w:val="22"/>
          <w:szCs w:val="22"/>
          <w:color w:val="606060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707CAF"/>
          <w:spacing w:val="0"/>
          <w:w w:val="73"/>
        </w:rPr>
        <w:t>&lt;</w:t>
      </w:r>
      <w:r>
        <w:rPr>
          <w:rFonts w:ascii="Arial" w:hAnsi="Arial" w:cs="Arial" w:eastAsia="Arial"/>
          <w:sz w:val="21"/>
          <w:szCs w:val="21"/>
          <w:color w:val="707CAF"/>
          <w:spacing w:val="-30"/>
          <w:w w:val="74"/>
        </w:rPr>
        <w:t>e</w:t>
      </w:r>
      <w:r>
        <w:rPr>
          <w:rFonts w:ascii="Arial" w:hAnsi="Arial" w:cs="Arial" w:eastAsia="Arial"/>
          <w:sz w:val="21"/>
          <w:szCs w:val="21"/>
          <w:color w:val="959CCA"/>
          <w:spacing w:val="-3"/>
          <w:w w:val="44"/>
        </w:rPr>
        <w:t>.</w:t>
      </w:r>
      <w:r>
        <w:rPr>
          <w:rFonts w:ascii="Arial" w:hAnsi="Arial" w:cs="Arial" w:eastAsia="Arial"/>
          <w:sz w:val="21"/>
          <w:szCs w:val="21"/>
          <w:color w:val="707CAF"/>
          <w:spacing w:val="-19"/>
          <w:w w:val="73"/>
        </w:rPr>
        <w:t>'</w:t>
      </w:r>
      <w:r>
        <w:rPr>
          <w:rFonts w:ascii="Arial" w:hAnsi="Arial" w:cs="Arial" w:eastAsia="Arial"/>
          <w:sz w:val="21"/>
          <w:szCs w:val="21"/>
          <w:color w:val="898CA8"/>
          <w:spacing w:val="-40"/>
          <w:w w:val="104"/>
        </w:rPr>
        <w:t>;</w:t>
      </w:r>
      <w:r>
        <w:rPr>
          <w:rFonts w:ascii="Arial" w:hAnsi="Arial" w:cs="Arial" w:eastAsia="Arial"/>
          <w:sz w:val="21"/>
          <w:szCs w:val="21"/>
          <w:color w:val="707CAF"/>
          <w:spacing w:val="-50"/>
          <w:w w:val="73"/>
        </w:rPr>
        <w:t>!</w:t>
      </w:r>
      <w:r>
        <w:rPr>
          <w:rFonts w:ascii="Arial" w:hAnsi="Arial" w:cs="Arial" w:eastAsia="Arial"/>
          <w:sz w:val="21"/>
          <w:szCs w:val="21"/>
          <w:color w:val="BCBFC6"/>
          <w:spacing w:val="0"/>
          <w:w w:val="29"/>
        </w:rPr>
        <w:t>-</w:t>
      </w:r>
      <w:r>
        <w:rPr>
          <w:rFonts w:ascii="Arial" w:hAnsi="Arial" w:cs="Arial" w:eastAsia="Arial"/>
          <w:sz w:val="21"/>
          <w:szCs w:val="21"/>
          <w:color w:val="BCBFC6"/>
          <w:spacing w:val="-18"/>
          <w:w w:val="29"/>
        </w:rPr>
        <w:t>=</w:t>
      </w:r>
      <w:r>
        <w:rPr>
          <w:rFonts w:ascii="Arial" w:hAnsi="Arial" w:cs="Arial" w:eastAsia="Arial"/>
          <w:sz w:val="21"/>
          <w:szCs w:val="21"/>
          <w:color w:val="898CA8"/>
          <w:spacing w:val="-41"/>
          <w:w w:val="104"/>
        </w:rPr>
        <w:t>;</w:t>
      </w:r>
      <w:r>
        <w:rPr>
          <w:rFonts w:ascii="Arial" w:hAnsi="Arial" w:cs="Arial" w:eastAsia="Arial"/>
          <w:sz w:val="21"/>
          <w:szCs w:val="21"/>
          <w:color w:val="BCBFC6"/>
          <w:spacing w:val="0"/>
          <w:w w:val="30"/>
        </w:rPr>
        <w:t>-</w:t>
      </w:r>
      <w:r>
        <w:rPr>
          <w:rFonts w:ascii="Arial" w:hAnsi="Arial" w:cs="Arial" w:eastAsia="Arial"/>
          <w:sz w:val="21"/>
          <w:szCs w:val="21"/>
          <w:color w:val="BCBFC6"/>
          <w:spacing w:val="-37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898CA8"/>
          <w:spacing w:val="-26"/>
          <w:w w:val="105"/>
        </w:rPr>
        <w:t>-</w:t>
      </w:r>
      <w:r>
        <w:rPr>
          <w:rFonts w:ascii="Arial" w:hAnsi="Arial" w:cs="Arial" w:eastAsia="Arial"/>
          <w:sz w:val="21"/>
          <w:szCs w:val="21"/>
          <w:color w:val="707CAF"/>
          <w:spacing w:val="0"/>
          <w:w w:val="81"/>
        </w:rPr>
        <w:t>-==:::</w:t>
      </w:r>
      <w:r>
        <w:rPr>
          <w:rFonts w:ascii="Arial" w:hAnsi="Arial" w:cs="Arial" w:eastAsia="Arial"/>
          <w:sz w:val="21"/>
          <w:szCs w:val="21"/>
          <w:color w:val="707CAF"/>
          <w:spacing w:val="-42"/>
          <w:w w:val="81"/>
        </w:rPr>
        <w:t>:</w:t>
      </w:r>
      <w:r>
        <w:rPr>
          <w:rFonts w:ascii="Arial" w:hAnsi="Arial" w:cs="Arial" w:eastAsia="Arial"/>
          <w:sz w:val="21"/>
          <w:szCs w:val="21"/>
          <w:color w:val="BCBFC6"/>
          <w:spacing w:val="-143"/>
          <w:w w:val="123"/>
        </w:rPr>
        <w:t>=</w:t>
      </w:r>
      <w:r>
        <w:rPr>
          <w:rFonts w:ascii="Arial" w:hAnsi="Arial" w:cs="Arial" w:eastAsia="Arial"/>
          <w:sz w:val="21"/>
          <w:szCs w:val="21"/>
          <w:color w:val="707CAF"/>
          <w:spacing w:val="0"/>
          <w:w w:val="81"/>
        </w:rPr>
        <w:t>:</w:t>
      </w:r>
      <w:r>
        <w:rPr>
          <w:rFonts w:ascii="Arial" w:hAnsi="Arial" w:cs="Arial" w:eastAsia="Arial"/>
          <w:sz w:val="21"/>
          <w:szCs w:val="21"/>
          <w:color w:val="707CAF"/>
          <w:spacing w:val="-7"/>
          <w:w w:val="81"/>
        </w:rPr>
        <w:t>:</w:t>
      </w:r>
      <w:r>
        <w:rPr>
          <w:rFonts w:ascii="Arial" w:hAnsi="Arial" w:cs="Arial" w:eastAsia="Arial"/>
          <w:sz w:val="21"/>
          <w:szCs w:val="21"/>
          <w:color w:val="707CAF"/>
          <w:spacing w:val="0"/>
          <w:w w:val="81"/>
        </w:rPr>
        <w:t>:ıı</w:t>
      </w:r>
      <w:r>
        <w:rPr>
          <w:rFonts w:ascii="Arial" w:hAnsi="Arial" w:cs="Arial" w:eastAsia="Arial"/>
          <w:sz w:val="21"/>
          <w:szCs w:val="21"/>
          <w:color w:val="707CAF"/>
          <w:spacing w:val="-9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707CAF"/>
          <w:spacing w:val="0"/>
          <w:w w:val="92"/>
        </w:rPr>
        <w:t>§;;:=:=--.</w:t>
      </w:r>
      <w:r>
        <w:rPr>
          <w:rFonts w:ascii="Arial" w:hAnsi="Arial" w:cs="Arial" w:eastAsia="Arial"/>
          <w:sz w:val="21"/>
          <w:szCs w:val="21"/>
          <w:color w:val="707CAF"/>
          <w:spacing w:val="-29"/>
          <w:w w:val="92"/>
        </w:rPr>
        <w:t>.</w:t>
      </w:r>
      <w:r>
        <w:rPr>
          <w:rFonts w:ascii="Arial" w:hAnsi="Arial" w:cs="Arial" w:eastAsia="Arial"/>
          <w:sz w:val="21"/>
          <w:szCs w:val="21"/>
          <w:color w:val="282828"/>
          <w:spacing w:val="-10"/>
          <w:w w:val="43"/>
        </w:rPr>
        <w:t>1</w:t>
      </w:r>
      <w:r>
        <w:rPr>
          <w:rFonts w:ascii="Arial" w:hAnsi="Arial" w:cs="Arial" w:eastAsia="Arial"/>
          <w:sz w:val="21"/>
          <w:szCs w:val="21"/>
          <w:color w:val="5D6BA0"/>
          <w:spacing w:val="0"/>
          <w:w w:val="84"/>
        </w:rPr>
        <w:t>----"'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13" w:lineRule="exact"/>
        <w:ind w:left="1873" w:right="-20"/>
        <w:jc w:val="left"/>
        <w:tabs>
          <w:tab w:pos="45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0"/>
          <w:w w:val="100"/>
          <w:b/>
          <w:bCs/>
          <w:position w:val="-1"/>
        </w:rPr>
        <w:t>1:</w:t>
      </w:r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-13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100"/>
          <w:position w:val="-1"/>
        </w:rPr>
        <w:t>Pest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100"/>
          <w:position w:val="-1"/>
        </w:rPr>
        <w:t>e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4D4D4D"/>
          <w:spacing w:val="25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148"/>
          <w:position w:val="-1"/>
        </w:rPr>
        <w:t>r</w:t>
      </w:r>
      <w:r>
        <w:rPr>
          <w:rFonts w:ascii="Arial" w:hAnsi="Arial" w:cs="Arial" w:eastAsia="Arial"/>
          <w:sz w:val="21"/>
          <w:szCs w:val="21"/>
          <w:color w:val="606060"/>
          <w:spacing w:val="1"/>
          <w:w w:val="148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148"/>
          <w:position w:val="-1"/>
        </w:rPr>
        <w:t>fll8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148"/>
          <w:position w:val="-1"/>
        </w:rPr>
        <w:t>r</w:t>
      </w:r>
      <w:r>
        <w:rPr>
          <w:rFonts w:ascii="Arial" w:hAnsi="Arial" w:cs="Arial" w:eastAsia="Arial"/>
          <w:sz w:val="21"/>
          <w:szCs w:val="21"/>
          <w:color w:val="606060"/>
          <w:spacing w:val="-17"/>
          <w:w w:val="148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100"/>
          <w:position w:val="-1"/>
        </w:rPr>
        <w:t>Amiri</w:t>
      </w:r>
      <w:r>
        <w:rPr>
          <w:rFonts w:ascii="Arial" w:hAnsi="Arial" w:cs="Arial" w:eastAsia="Arial"/>
          <w:sz w:val="21"/>
          <w:szCs w:val="21"/>
          <w:color w:val="606060"/>
          <w:spacing w:val="9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1"/>
          <w:szCs w:val="21"/>
          <w:color w:val="606060"/>
          <w:spacing w:val="0"/>
          <w:w w:val="100"/>
          <w:position w:val="-1"/>
        </w:rPr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65"/>
          <w:position w:val="-1"/>
        </w:rPr>
        <w:t>..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121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22"/>
          <w:szCs w:val="22"/>
          <w:color w:val="4D4D4D"/>
          <w:spacing w:val="0"/>
          <w:w w:val="100"/>
          <w:position w:val="2"/>
        </w:rPr>
        <w:t>------+--+--</w:t>
      </w:r>
      <w:r>
        <w:rPr>
          <w:rFonts w:ascii="Courier New" w:hAnsi="Courier New" w:cs="Courier New" w:eastAsia="Courier New"/>
          <w:sz w:val="22"/>
          <w:szCs w:val="22"/>
          <w:color w:val="4D4D4D"/>
          <w:spacing w:val="-116"/>
          <w:w w:val="100"/>
          <w:position w:val="2"/>
        </w:rPr>
        <w:t> </w:t>
      </w:r>
      <w:r>
        <w:rPr>
          <w:rFonts w:ascii="Courier New" w:hAnsi="Courier New" w:cs="Courier New" w:eastAsia="Courier New"/>
          <w:sz w:val="22"/>
          <w:szCs w:val="22"/>
          <w:color w:val="4D4D4D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2"/>
          <w:szCs w:val="22"/>
          <w:color w:val="4D4D4D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  <w:position w:val="2"/>
        </w:rPr>
        <w:t>ümerOKTAY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4877" w:right="622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819" w:right="-20"/>
        <w:jc w:val="left"/>
        <w:tabs>
          <w:tab w:pos="1400" w:val="left"/>
        </w:tabs>
        <w:rPr>
          <w:rFonts w:ascii="Courier New" w:hAnsi="Courier New" w:cs="Courier New" w:eastAsia="Courier New"/>
          <w:sz w:val="51"/>
          <w:szCs w:val="51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1D265D"/>
          <w:spacing w:val="0"/>
          <w:w w:val="100"/>
          <w:b/>
          <w:bCs/>
          <w:i/>
        </w:rPr>
        <w:t>1</w:t>
        <w:tab/>
      </w:r>
      <w:r>
        <w:rPr>
          <w:rFonts w:ascii="Arial" w:hAnsi="Arial" w:cs="Arial" w:eastAsia="Arial"/>
          <w:sz w:val="18"/>
          <w:szCs w:val="18"/>
          <w:color w:val="1D265D"/>
          <w:spacing w:val="0"/>
          <w:w w:val="100"/>
          <w:b/>
          <w:bCs/>
          <w:i/>
        </w:rPr>
      </w:r>
      <w:r>
        <w:rPr>
          <w:rFonts w:ascii="Courier New" w:hAnsi="Courier New" w:cs="Courier New" w:eastAsia="Courier New"/>
          <w:sz w:val="51"/>
          <w:szCs w:val="51"/>
          <w:color w:val="232F80"/>
          <w:spacing w:val="0"/>
          <w:w w:val="100"/>
          <w:b/>
          <w:bCs/>
          <w:i/>
        </w:rPr>
        <w:t>1</w:t>
      </w:r>
      <w:r>
        <w:rPr>
          <w:rFonts w:ascii="Courier New" w:hAnsi="Courier New" w:cs="Courier New" w:eastAsia="Courier New"/>
          <w:sz w:val="51"/>
          <w:szCs w:val="51"/>
          <w:color w:val="000000"/>
          <w:spacing w:val="0"/>
          <w:w w:val="10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39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04"/>
          <w:position w:val="-1"/>
        </w:rPr>
        <w:t>ÖSE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20"/>
          <w:cols w:num="2" w:equalWidth="0">
            <w:col w:w="512" w:space="1535"/>
            <w:col w:w="9633"/>
          </w:cols>
        </w:sectPr>
      </w:pPr>
      <w:rPr/>
    </w:p>
    <w:p>
      <w:pPr>
        <w:spacing w:before="20" w:after="0" w:line="240" w:lineRule="auto"/>
        <w:ind w:left="2038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10.768032pt;margin-top:34.923515pt;width:572.480648pt;height:784.703229pt;mso-position-horizontal-relative:page;mso-position-vertical-relative:page;z-index:-15835" coordorigin="215,698" coordsize="11450,15694">
            <v:shape style="position:absolute;left:4493;top:14938;width:1958;height:730" type="#_x0000_t75">
              <v:imagedata r:id="rId6" o:title=""/>
            </v:shape>
            <v:group style="position:absolute;left:237;top:720;width:11398;height:2" coordorigin="237,720" coordsize="11398,2">
              <v:shape style="position:absolute;left:237;top:720;width:11398;height:2" coordorigin="237,720" coordsize="11398,0" path="m237,720l11634,720e" filled="f" stroked="t" strokeweight=".70998pt" strokecolor="#646464">
                <v:path arrowok="t"/>
              </v:shape>
            </v:group>
            <v:group style="position:absolute;left:1936;top:706;width:2;height:1325" coordorigin="1936,706" coordsize="2,1325">
              <v:shape style="position:absolute;left:1936;top:706;width:2;height:1325" coordorigin="1936,706" coordsize="0,1325" path="m1936,2031l1936,706e" filled="f" stroked="t" strokeweight=".70998pt" strokecolor="#6B6B6B">
                <v:path arrowok="t"/>
              </v:shape>
            </v:group>
            <v:group style="position:absolute;left:8117;top:715;width:2;height:1311" coordorigin="8117,715" coordsize="2,1311">
              <v:shape style="position:absolute;left:8117;top:715;width:2;height:1311" coordorigin="8117,715" coordsize="0,1311" path="m8117,2026l8117,715e" filled="f" stroked="t" strokeweight=".70998pt" strokecolor="#545454">
                <v:path arrowok="t"/>
              </v:shape>
            </v:group>
            <v:group style="position:absolute;left:11639;top:725;width:2;height:15642" coordorigin="11639,725" coordsize="2,15642">
              <v:shape style="position:absolute;left:11639;top:725;width:2;height:15642" coordorigin="11639,725" coordsize="0,15642" path="m11639,16366l11639,725e" filled="f" stroked="t" strokeweight=".70998pt" strokecolor="#606060">
                <v:path arrowok="t"/>
              </v:shape>
            </v:group>
            <v:group style="position:absolute;left:232;top:2021;width:11402;height:2" coordorigin="232,2021" coordsize="11402,2">
              <v:shape style="position:absolute;left:232;top:2021;width:11402;height:2" coordorigin="232,2021" coordsize="11402,0" path="m232,2021l11634,2021e" filled="f" stroked="t" strokeweight=".70998pt" strokecolor="#5B5B5B">
                <v:path arrowok="t"/>
              </v:shape>
            </v:group>
            <v:group style="position:absolute;left:222;top:2260;width:11416;height:2" coordorigin="222,2260" coordsize="11416,2">
              <v:shape style="position:absolute;left:222;top:2260;width:11416;height:2" coordorigin="222,2260" coordsize="11416,0" path="m222,2260l11639,2260e" filled="f" stroked="t" strokeweight=".70998pt" strokecolor="#5B5B5B">
                <v:path arrowok="t"/>
              </v:shape>
            </v:group>
            <v:group style="position:absolute;left:237;top:2500;width:11398;height:2" coordorigin="237,2500" coordsize="11398,2">
              <v:shape style="position:absolute;left:237;top:2500;width:11398;height:2" coordorigin="237,2500" coordsize="11398,0" path="m237,2500l11634,2500e" filled="f" stroked="t" strokeweight=".70998pt" strokecolor="#5B5B5B">
                <v:path arrowok="t"/>
              </v:shape>
            </v:group>
            <v:group style="position:absolute;left:232;top:2741;width:11407;height:2" coordorigin="232,2741" coordsize="11407,2">
              <v:shape style="position:absolute;left:232;top:2741;width:11407;height:2" coordorigin="232,2741" coordsize="11407,0" path="m232,2741l11639,2741e" filled="f" stroked="t" strokeweight=".70998pt" strokecolor="#5B5B5B">
                <v:path arrowok="t"/>
              </v:shape>
            </v:group>
            <v:group style="position:absolute;left:232;top:2980;width:11407;height:2" coordorigin="232,2980" coordsize="11407,2">
              <v:shape style="position:absolute;left:232;top:2980;width:11407;height:2" coordorigin="232,2980" coordsize="11407,0" path="m232,2980l11639,2980e" filled="f" stroked="t" strokeweight=".70998pt" strokecolor="#5B5B5B">
                <v:path arrowok="t"/>
              </v:shape>
            </v:group>
            <v:group style="position:absolute;left:227;top:3218;width:11412;height:2" coordorigin="227,3218" coordsize="11412,2">
              <v:shape style="position:absolute;left:227;top:3218;width:11412;height:2" coordorigin="227,3218" coordsize="11412,0" path="m227,3218l11639,3218e" filled="f" stroked="t" strokeweight=".70998pt" strokecolor="#606060">
                <v:path arrowok="t"/>
              </v:shape>
            </v:group>
            <v:group style="position:absolute;left:2887;top:3213;width:2;height:744" coordorigin="2887,3213" coordsize="2,744">
              <v:shape style="position:absolute;left:2887;top:3213;width:2;height:744" coordorigin="2887,3213" coordsize="0,744" path="m2887,3957l2887,3213e" filled="f" stroked="t" strokeweight=".70998pt" strokecolor="#4F4F4F">
                <v:path arrowok="t"/>
              </v:shape>
            </v:group>
            <v:group style="position:absolute;left:5973;top:3204;width:2;height:753" coordorigin="5973,3204" coordsize="2,753">
              <v:shape style="position:absolute;left:5973;top:3204;width:2;height:753" coordorigin="5973,3204" coordsize="0,753" path="m5973,3957l5973,3204e" filled="f" stroked="t" strokeweight=".70998pt" strokecolor="#575757">
                <v:path arrowok="t"/>
              </v:shape>
            </v:group>
            <v:group style="position:absolute;left:1941;top:3938;width:2;height:12448" coordorigin="1941,3938" coordsize="2,12448">
              <v:shape style="position:absolute;left:1941;top:3938;width:2;height:12448" coordorigin="1941,3938" coordsize="0,12448" path="m1941,16385l1941,3938e" filled="f" stroked="t" strokeweight=".70998pt" strokecolor="#4F4F4F">
                <v:path arrowok="t"/>
              </v:shape>
            </v:group>
            <v:group style="position:absolute;left:222;top:3947;width:11416;height:2" coordorigin="222,3947" coordsize="11416,2">
              <v:shape style="position:absolute;left:222;top:3947;width:11416;height:2" coordorigin="222,3947" coordsize="11416,0" path="m222,3947l11639,3947e" filled="f" stroked="t" strokeweight=".70998pt" strokecolor="#676767">
                <v:path arrowok="t"/>
              </v:shape>
            </v:group>
            <v:group style="position:absolute;left:227;top:4224;width:11412;height:2" coordorigin="227,4224" coordsize="11412,2">
              <v:shape style="position:absolute;left:227;top:4224;width:11412;height:2" coordorigin="227,4224" coordsize="11412,0" path="m227,4224l11639,4224e" filled="f" stroked="t" strokeweight=".70998pt" strokecolor="#747474">
                <v:path arrowok="t"/>
              </v:shape>
            </v:group>
            <v:group style="position:absolute;left:1931;top:4465;width:9713;height:2" coordorigin="1931,4465" coordsize="9713,2">
              <v:shape style="position:absolute;left:1931;top:4465;width:9713;height:2" coordorigin="1931,4465" coordsize="9713,0" path="m1931,4465l11644,4465e" filled="f" stroked="t" strokeweight=".70998pt" strokecolor="#747474">
                <v:path arrowok="t"/>
              </v:shape>
            </v:group>
            <v:group style="position:absolute;left:3929;top:4453;width:2;height:2222" coordorigin="3929,4453" coordsize="2,2222">
              <v:shape style="position:absolute;left:3929;top:4453;width:2;height:2222" coordorigin="3929,4453" coordsize="0,2222" path="m3929,6674l3929,4453e" filled="f" stroked="t" strokeweight=".70998pt" strokecolor="#545454">
                <v:path arrowok="t"/>
              </v:shape>
            </v:group>
            <v:group style="position:absolute;left:3919;top:5192;width:7720;height:2" coordorigin="3919,5192" coordsize="7720,2">
              <v:shape style="position:absolute;left:3919;top:5192;width:7720;height:2" coordorigin="3919,5192" coordsize="7720,0" path="m3919,5192l11639,5192e" filled="f" stroked="t" strokeweight=".70998pt" strokecolor="#606060">
                <v:path arrowok="t"/>
              </v:shape>
            </v:group>
            <v:group style="position:absolute;left:3919;top:5435;width:7725;height:2" coordorigin="3919,5435" coordsize="7725,2">
              <v:shape style="position:absolute;left:3919;top:5435;width:7725;height:2" coordorigin="3919,5435" coordsize="7725,0" path="m3919,5435l11644,5435e" filled="f" stroked="t" strokeweight=".70998pt" strokecolor="#5B5B5B">
                <v:path arrowok="t"/>
              </v:shape>
            </v:group>
            <v:group style="position:absolute;left:1926;top:5673;width:9717;height:2" coordorigin="1926,5673" coordsize="9717,2">
              <v:shape style="position:absolute;left:1926;top:5673;width:9717;height:2" coordorigin="1926,5673" coordsize="9717,0" path="m1926,5673l11644,5673e" filled="f" stroked="t" strokeweight=".70998pt" strokecolor="#5B5B5B">
                <v:path arrowok="t"/>
              </v:shape>
            </v:group>
            <v:group style="position:absolute;left:232;top:5916;width:11407;height:2" coordorigin="232,5916" coordsize="11407,2">
              <v:shape style="position:absolute;left:232;top:5916;width:11407;height:2" coordorigin="232,5916" coordsize="11407,0" path="m232,5916l11639,5916e" filled="f" stroked="t" strokeweight=".70998pt" strokecolor="#5B5B5B">
                <v:path arrowok="t"/>
              </v:shape>
            </v:group>
            <v:group style="position:absolute;left:6811;top:5902;width:2;height:772" coordorigin="6811,5902" coordsize="2,772">
              <v:shape style="position:absolute;left:6811;top:5902;width:2;height:772" coordorigin="6811,5902" coordsize="0,772" path="m6811,6674l6811,5902e" filled="f" stroked="t" strokeweight=".70998pt" strokecolor="#545454">
                <v:path arrowok="t"/>
              </v:shape>
            </v:group>
            <v:group style="position:absolute;left:1931;top:6384;width:9713;height:2" coordorigin="1931,6384" coordsize="9713,2">
              <v:shape style="position:absolute;left:1931;top:6384;width:9713;height:2" coordorigin="1931,6384" coordsize="9713,0" path="m1931,6384l11644,6384e" filled="f" stroked="t" strokeweight=".70998pt" strokecolor="#606060">
                <v:path arrowok="t"/>
              </v:shape>
            </v:group>
            <v:group style="position:absolute;left:1926;top:6665;width:9717;height:2" coordorigin="1926,6665" coordsize="9717,2">
              <v:shape style="position:absolute;left:1926;top:6665;width:9717;height:2" coordorigin="1926,6665" coordsize="9717,0" path="m1926,6665l11644,6665e" filled="f" stroked="t" strokeweight=".70998pt" strokecolor="#606060">
                <v:path arrowok="t"/>
              </v:shape>
            </v:group>
            <v:group style="position:absolute;left:232;top:6908;width:11407;height:2" coordorigin="232,6908" coordsize="11407,2">
              <v:shape style="position:absolute;left:232;top:6908;width:11407;height:2" coordorigin="232,6908" coordsize="11407,0" path="m232,6908l11639,6908e" filled="f" stroked="t" strokeweight=".70998pt" strokecolor="#5B5B5B">
                <v:path arrowok="t"/>
              </v:shape>
            </v:group>
            <v:group style="position:absolute;left:237;top:7377;width:11407;height:2" coordorigin="237,7377" coordsize="11407,2">
              <v:shape style="position:absolute;left:237;top:7377;width:11407;height:2" coordorigin="237,7377" coordsize="11407,0" path="m237,7377l11644,7377e" filled="f" stroked="t" strokeweight=".70998pt" strokecolor="#606060">
                <v:path arrowok="t"/>
              </v:shape>
            </v:group>
            <v:group style="position:absolute;left:3931;top:7370;width:2;height:810" coordorigin="3931,7370" coordsize="2,810">
              <v:shape style="position:absolute;left:3931;top:7370;width:2;height:810" coordorigin="3931,7370" coordsize="0,810" path="m3931,8181l3931,7370e" filled="f" stroked="t" strokeweight=".70998pt" strokecolor="#4F4F4F">
                <v:path arrowok="t"/>
              </v:shape>
            </v:group>
            <v:group style="position:absolute;left:3924;top:7618;width:7720;height:2" coordorigin="3924,7618" coordsize="7720,2">
              <v:shape style="position:absolute;left:3924;top:7618;width:7720;height:2" coordorigin="3924,7618" coordsize="7720,0" path="m3924,7618l11644,7618e" filled="f" stroked="t" strokeweight=".70998pt" strokecolor="#606060">
                <v:path arrowok="t"/>
              </v:shape>
            </v:group>
            <v:group style="position:absolute;left:3924;top:7885;width:7720;height:2" coordorigin="3924,7885" coordsize="7720,2">
              <v:shape style="position:absolute;left:3924;top:7885;width:7720;height:2" coordorigin="3924,7885" coordsize="7720,0" path="m3924,7885l11644,7885e" filled="f" stroked="t" strokeweight=".70998pt" strokecolor="#606060">
                <v:path arrowok="t"/>
              </v:shape>
            </v:group>
            <v:group style="position:absolute;left:237;top:8171;width:11412;height:2" coordorigin="237,8171" coordsize="11412,2">
              <v:shape style="position:absolute;left:237;top:8171;width:11412;height:2" coordorigin="237,8171" coordsize="11412,0" path="m237,8171l11648,8171e" filled="f" stroked="t" strokeweight=".70998pt" strokecolor="#606060">
                <v:path arrowok="t"/>
              </v:shape>
            </v:group>
            <v:group style="position:absolute;left:227;top:9101;width:11421;height:2" coordorigin="227,9101" coordsize="11421,2">
              <v:shape style="position:absolute;left:227;top:9101;width:11421;height:2" coordorigin="227,9101" coordsize="11421,0" path="m227,9101l11648,9101e" filled="f" stroked="t" strokeweight=".70998pt" strokecolor="#606060">
                <v:path arrowok="t"/>
              </v:shape>
            </v:group>
            <v:group style="position:absolute;left:222;top:9940;width:11426;height:2" coordorigin="222,9940" coordsize="11426,2">
              <v:shape style="position:absolute;left:222;top:9940;width:11426;height:2" coordorigin="222,9940" coordsize="11426,0" path="m222,9940l11648,9940e" filled="f" stroked="t" strokeweight=".70998pt" strokecolor="#606060">
                <v:path arrowok="t"/>
              </v:shape>
            </v:group>
            <v:group style="position:absolute;left:227;top:10181;width:11421;height:2" coordorigin="227,10181" coordsize="11421,2">
              <v:shape style="position:absolute;left:227;top:10181;width:11421;height:2" coordorigin="227,10181" coordsize="11421,0" path="m227,10181l11648,10181e" filled="f" stroked="t" strokeweight=".70998pt" strokecolor="#606060">
                <v:path arrowok="t"/>
              </v:shape>
            </v:group>
            <v:group style="position:absolute;left:237;top:10421;width:11407;height:2" coordorigin="237,10421" coordsize="11407,2">
              <v:shape style="position:absolute;left:237;top:10421;width:11407;height:2" coordorigin="237,10421" coordsize="11407,0" path="m237,10421l11644,10421e" filled="f" stroked="t" strokeweight=".70998pt" strokecolor="#606060">
                <v:path arrowok="t"/>
              </v:shape>
            </v:group>
            <v:group style="position:absolute;left:237;top:11141;width:11412;height:2" coordorigin="237,11141" coordsize="11412,2">
              <v:shape style="position:absolute;left:237;top:11141;width:11412;height:2" coordorigin="237,11141" coordsize="11412,0" path="m237,11141l11648,11141e" filled="f" stroked="t" strokeweight=".70998pt" strokecolor="#646464">
                <v:path arrowok="t"/>
              </v:shape>
            </v:group>
            <v:group style="position:absolute;left:1011;top:11137;width:2;height:5249" coordorigin="1011,11137" coordsize="2,5249">
              <v:shape style="position:absolute;left:1011;top:11137;width:2;height:5249" coordorigin="1011,11137" coordsize="0,5249" path="m1011,16385l1011,11137e" filled="f" stroked="t" strokeweight=".70998pt" strokecolor="#545454">
                <v:path arrowok="t"/>
              </v:shape>
            </v:group>
            <v:group style="position:absolute;left:1410;top:11113;width:2;height:5268" coordorigin="1410,11113" coordsize="2,5268">
              <v:shape style="position:absolute;left:1410;top:11113;width:2;height:5268" coordorigin="1410,11113" coordsize="0,5268" path="m1410,16381l1410,11113e" filled="f" stroked="t" strokeweight=".70998pt" strokecolor="#4F4F4F">
                <v:path arrowok="t"/>
              </v:shape>
            </v:group>
            <v:group style="position:absolute;left:232;top:11613;width:11421;height:2" coordorigin="232,11613" coordsize="11421,2">
              <v:shape style="position:absolute;left:232;top:11613;width:11421;height:2" coordorigin="232,11613" coordsize="11421,0" path="m232,11613l11653,11613e" filled="f" stroked="t" strokeweight=".70998pt" strokecolor="#646464">
                <v:path arrowok="t"/>
              </v:shape>
            </v:group>
            <v:group style="position:absolute;left:251;top:16366;width:11407;height:2" coordorigin="251,16366" coordsize="11407,2">
              <v:shape style="position:absolute;left:251;top:16366;width:11407;height:2" coordorigin="251,16366" coordsize="11407,0" path="m251,16366l11658,16366e" filled="f" stroked="t" strokeweight=".70998pt" strokecolor="#707070">
                <v:path arrowok="t"/>
              </v:shape>
            </v:group>
            <v:group style="position:absolute;left:6369;top:11132;width:2;height:5239" coordorigin="6369,11132" coordsize="2,5239">
              <v:shape style="position:absolute;left:6369;top:11132;width:2;height:5239" coordorigin="6369,11132" coordsize="0,5239" path="m6369,16371l6369,11132e" filled="f" stroked="t" strokeweight=".70998pt" strokecolor="#545457">
                <v:path arrowok="t"/>
              </v:shape>
            </v:group>
            <v:group style="position:absolute;left:7282;top:10988;width:486;height:2" coordorigin="7282,10988" coordsize="486,2">
              <v:shape style="position:absolute;left:7282;top:10988;width:486;height:2" coordorigin="7282,10988" coordsize="486,0" path="m7282,10988l7768,10988e" filled="f" stroked="t" strokeweight=".38pt" strokecolor="#373737">
                <v:path arrowok="t"/>
              </v:shape>
            </v:group>
            <v:group style="position:absolute;left:7773;top:10988;width:487;height:2" coordorigin="7773,10988" coordsize="487,2">
              <v:shape style="position:absolute;left:7773;top:10988;width:487;height:2" coordorigin="7773,10988" coordsize="487,0" path="m7773,10988l8261,10988e" filled="f" stroked="t" strokeweight=".38pt" strokecolor="#5F5F5F">
                <v:path arrowok="t"/>
              </v:shape>
            </v:group>
            <v:group style="position:absolute;left:8265;top:10988;width:486;height:2" coordorigin="8265,10988" coordsize="486,2">
              <v:shape style="position:absolute;left:8265;top:10988;width:486;height:2" coordorigin="8265,10988" coordsize="486,0" path="m8265,10988l8752,10988e" filled="f" stroked="t" strokeweight=".38pt" strokecolor="#373737">
                <v:path arrowok="t"/>
              </v:shape>
            </v:group>
            <v:group style="position:absolute;left:8757;top:10988;width:487;height:2" coordorigin="8757,10988" coordsize="487,2">
              <v:shape style="position:absolute;left:8757;top:10988;width:487;height:2" coordorigin="8757,10988" coordsize="487,0" path="m8757,10988l9244,10988e" filled="f" stroked="t" strokeweight=".38pt" strokecolor="#5F5F5F">
                <v:path arrowok="t"/>
              </v:shape>
            </v:group>
            <v:group style="position:absolute;left:9249;top:10988;width:486;height:2" coordorigin="9249,10988" coordsize="486,2">
              <v:shape style="position:absolute;left:9249;top:10988;width:486;height:2" coordorigin="9249,10988" coordsize="486,0" path="m9249,10988l9735,10988e" filled="f" stroked="t" strokeweight=".38pt" strokecolor="#373737">
                <v:path arrowok="t"/>
              </v:shape>
            </v:group>
            <v:group style="position:absolute;left:9740;top:10988;width:487;height:2" coordorigin="9740,10988" coordsize="487,2">
              <v:shape style="position:absolute;left:9740;top:10988;width:487;height:2" coordorigin="9740,10988" coordsize="487,0" path="m9740,10988l10227,10988e" filled="f" stroked="t" strokeweight=".38pt" strokecolor="#5F5F5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83838"/>
          <w:spacing w:val="-1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5"/>
        </w:rPr>
        <w:t>#(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5"/>
        </w:rPr>
        <w:t>uı.e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5"/>
        </w:rPr>
        <w:t>y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85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Bölg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83838"/>
          <w:spacing w:val="-1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3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20" w:right="120"/>
        </w:sectPr>
      </w:pPr>
      <w:rPr/>
    </w:p>
    <w:p>
      <w:pPr>
        <w:spacing w:before="35" w:after="0" w:line="227" w:lineRule="auto"/>
        <w:ind w:left="609" w:right="-155" w:firstLine="162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0"/>
          <w:szCs w:val="90"/>
          <w:color w:val="3D3D3D"/>
          <w:spacing w:val="-284"/>
          <w:w w:val="100"/>
          <w:b/>
          <w:bCs/>
          <w:i/>
          <w:position w:val="14"/>
        </w:rPr>
        <w:t>l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72"/>
          <w:position w:val="0"/>
        </w:rPr>
        <w:t>BÜYÜKŞEHIR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72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8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84"/>
          <w:position w:val="0"/>
        </w:rPr>
        <w:t>  </w:t>
      </w:r>
      <w:r>
        <w:rPr>
          <w:rFonts w:ascii="Arial" w:hAnsi="Arial" w:cs="Arial" w:eastAsia="Arial"/>
          <w:sz w:val="14"/>
          <w:szCs w:val="14"/>
          <w:color w:val="2D2D2D"/>
          <w:spacing w:val="30"/>
          <w:w w:val="84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258"/>
          <w:position w:val="0"/>
        </w:rPr>
        <w:t>,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52" w:lineRule="auto"/>
        <w:ind w:left="375" w:right="445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" w:after="0" w:line="240" w:lineRule="auto"/>
        <w:ind w:left="1135" w:right="527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380" w:bottom="280" w:left="140" w:right="280"/>
          <w:cols w:num="2" w:equalWidth="0">
            <w:col w:w="1564" w:space="1608"/>
            <w:col w:w="8328"/>
          </w:cols>
        </w:sectPr>
      </w:pPr>
      <w:rPr/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35" w:after="0" w:line="240" w:lineRule="auto"/>
        <w:ind w:left="100" w:right="-20"/>
        <w:jc w:val="left"/>
        <w:tabs>
          <w:tab w:pos="1500" w:val="left"/>
          <w:tab w:pos="3020" w:val="left"/>
          <w:tab w:pos="544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9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12.05.2017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2"/>
        </w:rPr>
        <w:t>IBildiri'ı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7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9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7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02:20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rreı: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29" w:right="-20"/>
        <w:jc w:val="left"/>
        <w:tabs>
          <w:tab w:pos="1500" w:val="left"/>
          <w:tab w:pos="3020" w:val="left"/>
          <w:tab w:pos="442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Knyı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12.05.2017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0"/>
        </w:rPr>
        <w:t>IKa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2997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3" w:lineRule="auto"/>
        <w:ind w:left="129" w:right="5852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w w:val="97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iril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:Snrına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0"/>
          <w:w w:val="4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51515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54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Blo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BalçovaliZMIR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Dogn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arına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59"/>
        </w:rPr>
        <w:t>ll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Blo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Balçov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40" w:lineRule="auto"/>
        <w:ind w:left="129" w:right="-20"/>
        <w:jc w:val="left"/>
        <w:tabs>
          <w:tab w:pos="1500" w:val="left"/>
          <w:tab w:pos="4180" w:val="left"/>
          <w:tab w:pos="8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:Bina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5" w:after="0" w:line="212" w:lineRule="exact"/>
        <w:ind w:left="129" w:right="-20"/>
        <w:jc w:val="left"/>
        <w:tabs>
          <w:tab w:pos="3500" w:val="left"/>
          <w:tab w:pos="4840" w:val="left"/>
          <w:tab w:pos="6000" w:val="left"/>
          <w:tab w:pos="6520" w:val="left"/>
          <w:tab w:pos="6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4.597992pt;margin-top:9.608996pt;width:16.4835pt;height:30.013673pt;mso-position-horizontal-relative:page;mso-position-vertical-relative:paragraph;z-index:-15831" type="#_x0000_t202" filled="f" stroked="f">
            <v:textbox inset="0,0,0,0">
              <w:txbxContent>
                <w:p>
                  <w:pPr>
                    <w:spacing w:before="40" w:after="0" w:line="240" w:lineRule="auto"/>
                    <w:ind w:left="3" w:right="-2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00"/>
                    </w:rPr>
                    <w:t>lık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0.917999pt;margin-top:9.608996pt;width:15.60438pt;height:30.013673pt;mso-position-horizontal-relative:page;mso-position-vertical-relative:paragraph;z-index:-15830" type="#_x0000_t202" filled="f" stroked="f">
            <v:textbox inset="0,0,0,0">
              <w:txbxContent>
                <w:p>
                  <w:pPr>
                    <w:spacing w:before="40" w:after="0" w:line="240" w:lineRule="auto"/>
                    <w:ind w:left="95" w:right="-20"/>
                    <w:jc w:val="left"/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00"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00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-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4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27272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-1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280"/>
        </w:sectPr>
      </w:pPr>
      <w:rPr/>
    </w:p>
    <w:p>
      <w:pPr>
        <w:spacing w:before="0" w:after="0" w:line="36" w:lineRule="exact"/>
        <w:ind w:left="352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2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2"/>
        </w:rPr>
        <w:t>Kagt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01"/>
          <w:position w:val="-1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  <w:position w:val="-1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2"/>
        </w:rPr>
        <w:t>şap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5"/>
          <w:position w:val="-12"/>
        </w:rPr>
        <w:t>Çe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2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199"/>
          <w:position w:val="-12"/>
        </w:rPr>
        <w:t>1--</w:t>
      </w:r>
      <w:r>
        <w:rPr>
          <w:rFonts w:ascii="Arial" w:hAnsi="Arial" w:cs="Arial" w:eastAsia="Arial"/>
          <w:sz w:val="17"/>
          <w:szCs w:val="17"/>
          <w:color w:val="505050"/>
          <w:spacing w:val="-1"/>
          <w:w w:val="199"/>
          <w:position w:val="-12"/>
        </w:rPr>
        <w:t>-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519"/>
          <w:position w:val="-12"/>
        </w:rPr>
        <w:t>-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12"/>
        </w:rPr>
        <w:t>   </w:t>
      </w:r>
      <w:r>
        <w:rPr>
          <w:rFonts w:ascii="Arial" w:hAnsi="Arial" w:cs="Arial" w:eastAsia="Arial"/>
          <w:sz w:val="17"/>
          <w:szCs w:val="17"/>
          <w:color w:val="2D2D2D"/>
          <w:spacing w:val="-17"/>
          <w:w w:val="100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469"/>
          <w:position w:val="-12"/>
        </w:rPr>
        <w:t>-</w:t>
      </w:r>
      <w:r>
        <w:rPr>
          <w:rFonts w:ascii="Arial" w:hAnsi="Arial" w:cs="Arial" w:eastAsia="Arial"/>
          <w:sz w:val="17"/>
          <w:szCs w:val="17"/>
          <w:color w:val="505050"/>
          <w:spacing w:val="-21"/>
          <w:w w:val="469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727272"/>
          <w:spacing w:val="0"/>
          <w:w w:val="469"/>
          <w:position w:val="-12"/>
        </w:rPr>
        <w:t>--</w:t>
      </w:r>
      <w:r>
        <w:rPr>
          <w:rFonts w:ascii="Arial" w:hAnsi="Arial" w:cs="Arial" w:eastAsia="Arial"/>
          <w:sz w:val="17"/>
          <w:szCs w:val="17"/>
          <w:color w:val="727272"/>
          <w:spacing w:val="-80"/>
          <w:w w:val="469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469"/>
          <w:position w:val="-12"/>
        </w:rPr>
        <w:t>---</w:t>
      </w:r>
      <w:r>
        <w:rPr>
          <w:rFonts w:ascii="Arial" w:hAnsi="Arial" w:cs="Arial" w:eastAsia="Arial"/>
          <w:sz w:val="17"/>
          <w:szCs w:val="17"/>
          <w:color w:val="505050"/>
          <w:spacing w:val="-115"/>
          <w:w w:val="469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469"/>
          <w:position w:val="-12"/>
        </w:rPr>
        <w:t>-----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position w:val="-12"/>
        </w:rPr>
        <w:t>  </w:t>
      </w:r>
      <w:r>
        <w:rPr>
          <w:rFonts w:ascii="Arial" w:hAnsi="Arial" w:cs="Arial" w:eastAsia="Arial"/>
          <w:sz w:val="17"/>
          <w:szCs w:val="17"/>
          <w:color w:val="2D2D2D"/>
          <w:spacing w:val="-13"/>
          <w:w w:val="100"/>
          <w:position w:val="-12"/>
        </w:rPr>
        <w:t> </w:t>
      </w:r>
      <w:r>
        <w:rPr>
          <w:rFonts w:ascii="Arial" w:hAnsi="Arial" w:cs="Arial" w:eastAsia="Arial"/>
          <w:sz w:val="17"/>
          <w:szCs w:val="17"/>
          <w:color w:val="505050"/>
          <w:spacing w:val="0"/>
          <w:w w:val="268"/>
          <w:position w:val="-12"/>
        </w:rPr>
        <w:t>-------ı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280"/>
          <w:cols w:num="2" w:equalWidth="0">
            <w:col w:w="5949" w:space="612"/>
            <w:col w:w="493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2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50" w:lineRule="exact"/>
        <w:ind w:left="1829" w:right="-20"/>
        <w:jc w:val="left"/>
        <w:tabs>
          <w:tab w:pos="2320" w:val="left"/>
          <w:tab w:pos="2920" w:val="left"/>
          <w:tab w:pos="3440" w:val="left"/>
          <w:tab w:pos="3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-51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0"/>
        </w:rPr>
      </w:r>
      <w:r>
        <w:rPr>
          <w:rFonts w:ascii="Arial" w:hAnsi="Arial" w:cs="Arial" w:eastAsia="Arial"/>
          <w:sz w:val="44"/>
          <w:szCs w:val="44"/>
          <w:color w:val="2D2D2D"/>
          <w:spacing w:val="0"/>
          <w:w w:val="24"/>
        </w:rPr>
        <w:t>ı</w:t>
      </w:r>
      <w:r>
        <w:rPr>
          <w:rFonts w:ascii="Arial" w:hAnsi="Arial" w:cs="Arial" w:eastAsia="Arial"/>
          <w:sz w:val="44"/>
          <w:szCs w:val="44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44"/>
          <w:szCs w:val="44"/>
          <w:color w:val="2D2D2D"/>
          <w:spacing w:val="0"/>
          <w:w w:val="49"/>
        </w:rPr>
        <w:t>ı</w:t>
      </w:r>
      <w:r>
        <w:rPr>
          <w:rFonts w:ascii="Arial" w:hAnsi="Arial" w:cs="Arial" w:eastAsia="Arial"/>
          <w:sz w:val="44"/>
          <w:szCs w:val="44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44"/>
          <w:szCs w:val="44"/>
          <w:color w:val="2D2D2D"/>
          <w:spacing w:val="0"/>
          <w:w w:val="100"/>
        </w:rPr>
      </w:r>
      <w:r>
        <w:rPr>
          <w:rFonts w:ascii="Arial" w:hAnsi="Arial" w:cs="Arial" w:eastAsia="Arial"/>
          <w:sz w:val="44"/>
          <w:szCs w:val="44"/>
          <w:color w:val="AAAAAC"/>
          <w:spacing w:val="0"/>
          <w:w w:val="49"/>
        </w:rPr>
        <w:t>ı</w:t>
      </w:r>
      <w:r>
        <w:rPr>
          <w:rFonts w:ascii="Arial" w:hAnsi="Arial" w:cs="Arial" w:eastAsia="Arial"/>
          <w:sz w:val="44"/>
          <w:szCs w:val="44"/>
          <w:color w:val="AAAAAC"/>
          <w:spacing w:val="0"/>
          <w:w w:val="100"/>
        </w:rPr>
        <w:tab/>
      </w:r>
      <w:r>
        <w:rPr>
          <w:rFonts w:ascii="Arial" w:hAnsi="Arial" w:cs="Arial" w:eastAsia="Arial"/>
          <w:sz w:val="44"/>
          <w:szCs w:val="44"/>
          <w:color w:val="AAAAAC"/>
          <w:spacing w:val="0"/>
          <w:w w:val="100"/>
        </w:rPr>
      </w:r>
      <w:r>
        <w:rPr>
          <w:rFonts w:ascii="Arial" w:hAnsi="Arial" w:cs="Arial" w:eastAsia="Arial"/>
          <w:sz w:val="44"/>
          <w:szCs w:val="44"/>
          <w:color w:val="BCBCBC"/>
          <w:spacing w:val="24"/>
          <w:w w:val="225"/>
        </w:rPr>
        <w:t>-</w:t>
      </w:r>
      <w:r>
        <w:rPr>
          <w:rFonts w:ascii="Arial" w:hAnsi="Arial" w:cs="Arial" w:eastAsia="Arial"/>
          <w:sz w:val="44"/>
          <w:szCs w:val="44"/>
          <w:color w:val="BCBCBC"/>
          <w:spacing w:val="0"/>
          <w:w w:val="213"/>
        </w:rPr>
        <w:t>-</w:t>
      </w:r>
      <w:r>
        <w:rPr>
          <w:rFonts w:ascii="Arial" w:hAnsi="Arial" w:cs="Arial" w:eastAsia="Arial"/>
          <w:sz w:val="44"/>
          <w:szCs w:val="44"/>
          <w:color w:val="BCBCBC"/>
          <w:spacing w:val="-68"/>
          <w:w w:val="100"/>
        </w:rPr>
        <w:t> </w:t>
      </w:r>
      <w:r>
        <w:rPr>
          <w:rFonts w:ascii="Arial" w:hAnsi="Arial" w:cs="Arial" w:eastAsia="Arial"/>
          <w:sz w:val="42"/>
          <w:szCs w:val="42"/>
          <w:color w:val="AAAAAC"/>
          <w:spacing w:val="0"/>
          <w:w w:val="429"/>
        </w:rPr>
        <w:t>l</w:t>
      </w:r>
      <w:r>
        <w:rPr>
          <w:rFonts w:ascii="Arial" w:hAnsi="Arial" w:cs="Arial" w:eastAsia="Arial"/>
          <w:sz w:val="42"/>
          <w:szCs w:val="42"/>
          <w:color w:val="AAAAAC"/>
          <w:spacing w:val="-326"/>
          <w:w w:val="4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02:24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6" w:after="0" w:line="240" w:lineRule="auto"/>
        <w:ind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Saliibi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Özel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Merkezi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Sadı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-1"/>
        </w:rPr>
        <w:t>GÖDE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280"/>
          <w:cols w:num="2" w:equalWidth="0">
            <w:col w:w="1194" w:space="826"/>
            <w:col w:w="9480"/>
          </w:cols>
        </w:sectPr>
      </w:pPr>
      <w:rPr/>
    </w:p>
    <w:p>
      <w:pPr>
        <w:spacing w:before="20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2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667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02:21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02:23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280"/>
          <w:cols w:num="3" w:equalWidth="0">
            <w:col w:w="646" w:space="1384"/>
            <w:col w:w="1984" w:space="579"/>
            <w:col w:w="6907"/>
          </w:cols>
        </w:sectPr>
      </w:pPr>
      <w:rPr/>
    </w:p>
    <w:p>
      <w:pPr>
        <w:spacing w:before="30" w:after="0" w:line="214" w:lineRule="exact"/>
        <w:ind w:left="2034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280"/>
        </w:sectPr>
      </w:pPr>
      <w:rPr/>
    </w:p>
    <w:p>
      <w:pPr>
        <w:spacing w:before="30" w:after="0" w:line="240" w:lineRule="auto"/>
        <w:ind w:left="12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19"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i/>
        </w:rPr>
        <w:t>G'</w:t>
      </w:r>
      <w:r>
        <w:rPr>
          <w:rFonts w:ascii="Arial" w:hAnsi="Arial" w:cs="Arial" w:eastAsia="Arial"/>
          <w:sz w:val="19"/>
          <w:szCs w:val="19"/>
          <w:color w:val="2D2D2D"/>
          <w:spacing w:val="-51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i/>
        </w:rPr>
        <w:tab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·şse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53" w:lineRule="auto"/>
        <w:ind w:left="19" w:right="1120" w:firstLine="-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280"/>
          <w:cols w:num="4" w:equalWidth="0">
            <w:col w:w="1297" w:space="723"/>
            <w:col w:w="2212" w:space="375"/>
            <w:col w:w="1019" w:space="1909"/>
            <w:col w:w="3965"/>
          </w:cols>
        </w:sectPr>
      </w:pPr>
      <w:rPr/>
    </w:p>
    <w:p>
      <w:pPr>
        <w:spacing w:before="30" w:after="0" w:line="240" w:lineRule="auto"/>
        <w:ind w:left="11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Göıiildüğü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6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6"/>
          <w:position w:val="-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280"/>
          <w:cols w:num="2" w:equalWidth="0">
            <w:col w:w="1577" w:space="453"/>
            <w:col w:w="9470"/>
          </w:cols>
        </w:sectPr>
      </w:pPr>
      <w:rPr/>
    </w:p>
    <w:p>
      <w:pPr>
        <w:spacing w:before="20" w:after="0" w:line="85" w:lineRule="exact"/>
        <w:ind w:left="12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90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1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80" w:lineRule="exact"/>
        <w:ind w:right="-69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  <w:position w:val="-11"/>
        </w:rPr>
        <w:t>ISu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82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36"/>
          <w:position w:val="-1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1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8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05050"/>
          <w:w w:val="80"/>
          <w:position w:val="-1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80"/>
          <w:position w:val="-1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  <w:position w:val="-11"/>
        </w:rPr>
        <w:t>.K.T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-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1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280"/>
          <w:cols w:num="4" w:equalWidth="0">
            <w:col w:w="1386" w:space="697"/>
            <w:col w:w="1247" w:space="1263"/>
            <w:col w:w="2844" w:space="679"/>
            <w:col w:w="338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9" w:right="-5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38" w:right="51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700" w:lineRule="atLeast"/>
        <w:ind w:left="119" w:right="-3" w:firstLine="1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fsigortalı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5" w:lineRule="auto"/>
        <w:ind w:left="119" w:right="19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2D2D2D"/>
          <w:spacing w:val="0"/>
          <w:w w:val="100"/>
          <w:position w:val="5"/>
        </w:rPr>
        <w:t>01</w:t>
      </w:r>
      <w:r>
        <w:rPr>
          <w:rFonts w:ascii="Times New Roman" w:hAnsi="Times New Roman" w:cs="Times New Roman" w:eastAsia="Times New Roman"/>
          <w:sz w:val="10"/>
          <w:szCs w:val="10"/>
          <w:color w:val="2D2D2D"/>
          <w:spacing w:val="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100"/>
          <w:position w:val="0"/>
        </w:rPr>
        <w:t>:'11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7" w:after="0" w:line="214" w:lineRule="exact"/>
        <w:ind w:left="254" w:right="50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3D3D3D"/>
          <w:spacing w:val="0"/>
          <w:w w:val="380"/>
          <w:position w:val="-1"/>
        </w:rPr>
        <w:t>"</w:t>
      </w:r>
      <w:r>
        <w:rPr>
          <w:rFonts w:ascii="Arial" w:hAnsi="Arial" w:cs="Arial" w:eastAsia="Arial"/>
          <w:sz w:val="16"/>
          <w:szCs w:val="16"/>
          <w:color w:val="3D3D3D"/>
          <w:spacing w:val="-114"/>
          <w:w w:val="38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2D2D2D"/>
          <w:spacing w:val="0"/>
          <w:w w:val="153"/>
          <w:position w:val="-1"/>
        </w:rPr>
        <w:t>.</w:t>
      </w:r>
      <w:r>
        <w:rPr>
          <w:rFonts w:ascii="Arial" w:hAnsi="Arial" w:cs="Arial" w:eastAsia="Arial"/>
          <w:sz w:val="16"/>
          <w:szCs w:val="16"/>
          <w:color w:val="2D2D2D"/>
          <w:spacing w:val="2"/>
          <w:w w:val="15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41" w:lineRule="exact"/>
        <w:ind w:left="2573" w:right="-20"/>
        <w:jc w:val="left"/>
        <w:tabs>
          <w:tab w:pos="4500" w:val="left"/>
          <w:tab w:pos="6080" w:val="left"/>
        </w:tabs>
        <w:rPr>
          <w:rFonts w:ascii="Arial" w:hAnsi="Arial" w:cs="Arial" w:eastAsia="Arial"/>
          <w:sz w:val="33"/>
          <w:szCs w:val="3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2"/>
          <w:szCs w:val="32"/>
          <w:color w:val="3D3D3D"/>
          <w:spacing w:val="0"/>
          <w:w w:val="55"/>
          <w:position w:val="2"/>
        </w:rPr>
        <w:t>p,5</w:t>
      </w:r>
      <w:r>
        <w:rPr>
          <w:rFonts w:ascii="Times New Roman" w:hAnsi="Times New Roman" w:cs="Times New Roman" w:eastAsia="Times New Roman"/>
          <w:sz w:val="32"/>
          <w:szCs w:val="32"/>
          <w:color w:val="3D3D3D"/>
          <w:spacing w:val="-12"/>
          <w:w w:val="55"/>
          <w:position w:val="2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D3D3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2"/>
          <w:szCs w:val="32"/>
          <w:color w:val="3D3D3D"/>
          <w:spacing w:val="0"/>
          <w:w w:val="100"/>
          <w:position w:val="2"/>
        </w:rPr>
      </w:r>
      <w:r>
        <w:rPr>
          <w:rFonts w:ascii="Arial" w:hAnsi="Arial" w:cs="Arial" w:eastAsia="Arial"/>
          <w:sz w:val="41"/>
          <w:szCs w:val="41"/>
          <w:color w:val="3D3D3D"/>
          <w:spacing w:val="0"/>
          <w:w w:val="55"/>
          <w:position w:val="2"/>
        </w:rPr>
        <w:t>ı</w:t>
      </w:r>
      <w:r>
        <w:rPr>
          <w:rFonts w:ascii="Arial" w:hAnsi="Arial" w:cs="Arial" w:eastAsia="Arial"/>
          <w:sz w:val="41"/>
          <w:szCs w:val="41"/>
          <w:color w:val="3D3D3D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1"/>
          <w:szCs w:val="41"/>
          <w:color w:val="3D3D3D"/>
          <w:spacing w:val="0"/>
          <w:w w:val="100"/>
          <w:position w:val="2"/>
        </w:rPr>
      </w:r>
      <w:r>
        <w:rPr>
          <w:rFonts w:ascii="Arial" w:hAnsi="Arial" w:cs="Arial" w:eastAsia="Arial"/>
          <w:sz w:val="33"/>
          <w:szCs w:val="33"/>
          <w:color w:val="505050"/>
          <w:spacing w:val="0"/>
          <w:w w:val="55"/>
          <w:b/>
          <w:bCs/>
          <w:position w:val="-3"/>
        </w:rPr>
        <w:t>ı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24" w:right="7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Özel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İlke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Merkezine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reklam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panos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kablolan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58" w:lineRule="auto"/>
        <w:ind w:left="60" w:right="2060" w:firstLine="-6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rimek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cephe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boyası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görmüştür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ahmini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67" w:right="491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Eşyada: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500TL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ToJ?lam:2500TL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6" w:lineRule="auto"/>
        <w:ind w:left="19" w:right="67" w:firstLine="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birinci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arasında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duvardaki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eklam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ışıklı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reklam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panosunu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kablolarının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etrafındaki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kablo,plasti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çıktığ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right="379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Belirlenemedi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8" w:right="333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farih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12.05.2017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02:42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140" w:right="280"/>
          <w:cols w:num="2" w:equalWidth="0">
            <w:col w:w="1857" w:space="163"/>
            <w:col w:w="9480"/>
          </w:cols>
        </w:sectPr>
      </w:pPr>
      <w:rPr/>
    </w:p>
    <w:p>
      <w:pPr>
        <w:spacing w:before="16" w:after="0" w:line="240" w:lineRule="auto"/>
        <w:ind w:left="234" w:right="-68"/>
        <w:jc w:val="left"/>
        <w:tabs>
          <w:tab w:pos="1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EKİP:Balç:ova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9" w:right="-73"/>
        <w:jc w:val="left"/>
        <w:tabs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auto"/>
        <w:ind w:right="28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42" w:lineRule="exact"/>
        <w:ind w:left="3197" w:right="-125"/>
        <w:jc w:val="left"/>
        <w:rPr>
          <w:rFonts w:ascii="Arial" w:hAnsi="Arial" w:cs="Arial" w:eastAsia="Arial"/>
          <w:sz w:val="144"/>
          <w:szCs w:val="144"/>
        </w:rPr>
      </w:pPr>
      <w:rPr/>
      <w:r>
        <w:rPr>
          <w:rFonts w:ascii="Arial" w:hAnsi="Arial" w:cs="Arial" w:eastAsia="Arial"/>
          <w:sz w:val="144"/>
          <w:szCs w:val="144"/>
          <w:color w:val="23367C"/>
          <w:spacing w:val="-513"/>
          <w:w w:val="100"/>
          <w:i/>
          <w:position w:val="-1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6"/>
        </w:rPr>
        <w:t>İtf.Er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-36"/>
        </w:rPr>
        <w:t>i</w:t>
      </w:r>
      <w:r>
        <w:rPr>
          <w:rFonts w:ascii="Arial" w:hAnsi="Arial" w:cs="Arial" w:eastAsia="Arial"/>
          <w:sz w:val="144"/>
          <w:szCs w:val="144"/>
          <w:color w:val="23367C"/>
          <w:spacing w:val="0"/>
          <w:w w:val="100"/>
          <w:i/>
          <w:position w:val="-18"/>
        </w:rPr>
        <w:t>:.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280"/>
          <w:cols w:num="3" w:equalWidth="0">
            <w:col w:w="1907" w:space="132"/>
            <w:col w:w="4847" w:space="1652"/>
            <w:col w:w="2962"/>
          </w:cols>
        </w:sectPr>
      </w:pPr>
      <w:rPr/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11.52pt;margin-top:18.720001pt;width:565.800012pt;height:788.160002pt;mso-position-horizontal-relative:page;mso-position-vertical-relative:page;z-index:-15827" coordorigin="230,374" coordsize="11316,15763">
            <v:group style="position:absolute;left:240;top:413;width:11251;height:2" coordorigin="240,413" coordsize="11251,2">
              <v:shape style="position:absolute;left:240;top:413;width:11251;height:2" coordorigin="240,413" coordsize="11251,0" path="m240,413l11491,413e" filled="f" stroked="t" strokeweight=".96pt" strokecolor="#606060">
                <v:path arrowok="t"/>
              </v:shape>
            </v:group>
            <v:group style="position:absolute;left:259;top:384;width:2;height:15744" coordorigin="259,384" coordsize="2,15744">
              <v:shape style="position:absolute;left:259;top:384;width:2;height:15744" coordorigin="259,384" coordsize="0,15744" path="m259,16128l259,384e" filled="f" stroked="t" strokeweight=".96pt" strokecolor="#575757">
                <v:path arrowok="t"/>
              </v:shape>
            </v:group>
            <v:group style="position:absolute;left:2011;top:403;width:2;height:1402" coordorigin="2011,403" coordsize="2,1402">
              <v:shape style="position:absolute;left:2011;top:403;width:2;height:1402" coordorigin="2011,403" coordsize="0,1402" path="m2011,1805l2011,403e" filled="f" stroked="t" strokeweight=".48pt" strokecolor="#ACACAC">
                <v:path arrowok="t"/>
              </v:shape>
            </v:group>
            <v:group style="position:absolute;left:2146;top:403;width:2;height:1507" coordorigin="2146,403" coordsize="2,1507">
              <v:shape style="position:absolute;left:2146;top:403;width:2;height:1507" coordorigin="2146,403" coordsize="0,1507" path="m2146,1910l2146,403e" filled="f" stroked="t" strokeweight=".48pt" strokecolor="#2B2B2B">
                <v:path arrowok="t"/>
              </v:shape>
            </v:group>
            <v:group style="position:absolute;left:8986;top:403;width:2;height:1507" coordorigin="8986,403" coordsize="2,1507">
              <v:shape style="position:absolute;left:8986;top:403;width:2;height:1507" coordorigin="8986,403" coordsize="0,1507" path="m8986,1910l8986,403e" filled="f" stroked="t" strokeweight=".72pt" strokecolor="#5B5B5B">
                <v:path arrowok="t"/>
              </v:shape>
            </v:group>
            <v:group style="position:absolute;left:11506;top:403;width:2;height:15725" coordorigin="11506,403" coordsize="2,15725">
              <v:shape style="position:absolute;left:11506;top:403;width:2;height:15725" coordorigin="11506,403" coordsize="0,15725" path="m11506,16128l11506,403e" filled="f" stroked="t" strokeweight=".72pt" strokecolor="#545454">
                <v:path arrowok="t"/>
              </v:shape>
            </v:group>
            <v:group style="position:absolute;left:240;top:1901;width:11261;height:2" coordorigin="240,1901" coordsize="11261,2">
              <v:shape style="position:absolute;left:240;top:1901;width:11261;height:2" coordorigin="240,1901" coordsize="11261,0" path="m240,1901l11501,1901e" filled="f" stroked="t" strokeweight=".96pt" strokecolor="#5B5B5B">
                <v:path arrowok="t"/>
              </v:shape>
            </v:group>
            <v:group style="position:absolute;left:240;top:2141;width:11261;height:2" coordorigin="240,2141" coordsize="11261,2">
              <v:shape style="position:absolute;left:240;top:2141;width:11261;height:2" coordorigin="240,2141" coordsize="11261,0" path="m240,2141l11501,2141e" filled="f" stroked="t" strokeweight=".96pt" strokecolor="#575757">
                <v:path arrowok="t"/>
              </v:shape>
            </v:group>
            <v:group style="position:absolute;left:240;top:2381;width:11261;height:2" coordorigin="240,2381" coordsize="11261,2">
              <v:shape style="position:absolute;left:240;top:2381;width:11261;height:2" coordorigin="240,2381" coordsize="11261,0" path="m240,2381l11501,2381e" filled="f" stroked="t" strokeweight=".96pt" strokecolor="#575757">
                <v:path arrowok="t"/>
              </v:shape>
            </v:group>
            <v:group style="position:absolute;left:240;top:2621;width:11261;height:2" coordorigin="240,2621" coordsize="11261,2">
              <v:shape style="position:absolute;left:240;top:2621;width:11261;height:2" coordorigin="240,2621" coordsize="11261,0" path="m240,2621l11501,2621e" filled="f" stroked="t" strokeweight=".96pt" strokecolor="#575757">
                <v:path arrowok="t"/>
              </v:shape>
            </v:group>
            <v:group style="position:absolute;left:240;top:2861;width:11261;height:2" coordorigin="240,2861" coordsize="11261,2">
              <v:shape style="position:absolute;left:240;top:2861;width:11261;height:2" coordorigin="240,2861" coordsize="11261,0" path="m240,2861l11501,2861e" filled="f" stroked="t" strokeweight=".72pt" strokecolor="#545454">
                <v:path arrowok="t"/>
              </v:shape>
            </v:group>
            <v:group style="position:absolute;left:240;top:3869;width:11270;height:2" coordorigin="240,3869" coordsize="11270,2">
              <v:shape style="position:absolute;left:240;top:3869;width:11270;height:2" coordorigin="240,3869" coordsize="11270,0" path="m240,3869l11510,3869e" filled="f" stroked="t" strokeweight=".72pt" strokecolor="#4F4F4F">
                <v:path arrowok="t"/>
              </v:shape>
            </v:group>
            <v:group style="position:absolute;left:2170;top:3859;width:2;height:12259" coordorigin="2170,3859" coordsize="2,12259">
              <v:shape style="position:absolute;left:2170;top:3859;width:2;height:12259" coordorigin="2170,3859" coordsize="0,12259" path="m2170,16118l2170,3859e" filled="f" stroked="t" strokeweight=".72pt" strokecolor="#3F3F3F">
                <v:path arrowok="t"/>
              </v:shape>
            </v:group>
            <v:group style="position:absolute;left:240;top:4147;width:11270;height:2" coordorigin="240,4147" coordsize="11270,2">
              <v:shape style="position:absolute;left:240;top:4147;width:11270;height:2" coordorigin="240,4147" coordsize="11270,0" path="m240,4147l11510,4147e" filled="f" stroked="t" strokeweight=".72pt" strokecolor="#4F4F4F">
                <v:path arrowok="t"/>
              </v:shape>
            </v:group>
            <v:group style="position:absolute;left:2150;top:4387;width:9360;height:2" coordorigin="2150,4387" coordsize="9360,2">
              <v:shape style="position:absolute;left:2150;top:4387;width:9360;height:2" coordorigin="2150,4387" coordsize="9360,0" path="m2150,4387l11510,4387e" filled="f" stroked="t" strokeweight=".72pt" strokecolor="#575757">
                <v:path arrowok="t"/>
              </v:shape>
            </v:group>
            <v:group style="position:absolute;left:4728;top:4378;width:2;height:2189" coordorigin="4728,4378" coordsize="2,2189">
              <v:shape style="position:absolute;left:4728;top:4378;width:2;height:2189" coordorigin="4728,4378" coordsize="0,2189" path="m4728,6566l4728,4378e" filled="f" stroked="t" strokeweight=".48pt" strokecolor="#282828">
                <v:path arrowok="t"/>
              </v:shape>
            </v:group>
            <v:group style="position:absolute;left:4723;top:4867;width:6797;height:2" coordorigin="4723,4867" coordsize="6797,2">
              <v:shape style="position:absolute;left:4723;top:4867;width:6797;height:2" coordorigin="4723,4867" coordsize="6797,0" path="m4723,4867l11520,4867e" filled="f" stroked="t" strokeweight=".48pt" strokecolor="#1C1C1C">
                <v:path arrowok="t"/>
              </v:shape>
            </v:group>
            <v:group style="position:absolute;left:4723;top:5107;width:6797;height:2" coordorigin="4723,5107" coordsize="6797,2">
              <v:shape style="position:absolute;left:4723;top:5107;width:6797;height:2" coordorigin="4723,5107" coordsize="6797,0" path="m4723,5107l11520,5107e" filled="f" stroked="t" strokeweight=".72pt" strokecolor="#1F1F1F">
                <v:path arrowok="t"/>
              </v:shape>
            </v:group>
            <v:group style="position:absolute;left:4723;top:5357;width:6787;height:2" coordorigin="4723,5357" coordsize="6787,2">
              <v:shape style="position:absolute;left:4723;top:5357;width:6787;height:2" coordorigin="4723,5357" coordsize="6787,0" path="m4723,5357l11510,5357e" filled="f" stroked="t" strokeweight=".96pt" strokecolor="#575757">
                <v:path arrowok="t"/>
              </v:shape>
            </v:group>
            <v:group style="position:absolute;left:2150;top:6317;width:9360;height:2" coordorigin="2150,6317" coordsize="9360,2">
              <v:shape style="position:absolute;left:2150;top:6317;width:9360;height:2" coordorigin="2150,6317" coordsize="9360,0" path="m2150,6317l11510,6317e" filled="f" stroked="t" strokeweight=".72pt" strokecolor="#545454">
                <v:path arrowok="t"/>
              </v:shape>
            </v:group>
            <v:group style="position:absolute;left:2150;top:5597;width:9360;height:2" coordorigin="2150,5597" coordsize="9360,2">
              <v:shape style="position:absolute;left:2150;top:5597;width:9360;height:2" coordorigin="2150,5597" coordsize="9360,0" path="m2150,5597l11510,5597e" filled="f" stroked="t" strokeweight=".72pt" strokecolor="#4F4F4F">
                <v:path arrowok="t"/>
              </v:shape>
            </v:group>
            <v:group style="position:absolute;left:240;top:5837;width:11270;height:2" coordorigin="240,5837" coordsize="11270,2">
              <v:shape style="position:absolute;left:240;top:5837;width:11270;height:2" coordorigin="240,5837" coordsize="11270,0" path="m240,5837l11510,5837e" filled="f" stroked="t" strokeweight=".72pt" strokecolor="#4F4F4F">
                <v:path arrowok="t"/>
              </v:shape>
            </v:group>
            <v:group style="position:absolute;left:7656;top:5827;width:2;height:739" coordorigin="7656,5827" coordsize="2,739">
              <v:shape style="position:absolute;left:7656;top:5827;width:2;height:739" coordorigin="7656,5827" coordsize="0,739" path="m7656,6566l7656,5827e" filled="f" stroked="t" strokeweight=".48pt" strokecolor="#282828">
                <v:path arrowok="t"/>
              </v:shape>
            </v:group>
            <v:group style="position:absolute;left:2150;top:6557;width:9370;height:2" coordorigin="2150,6557" coordsize="9370,2">
              <v:shape style="position:absolute;left:2150;top:6557;width:9370;height:2" coordorigin="2150,6557" coordsize="9370,0" path="m2150,6557l11520,6557e" filled="f" stroked="t" strokeweight=".72pt" strokecolor="#3F3F3F">
                <v:path arrowok="t"/>
              </v:shape>
            </v:group>
            <v:group style="position:absolute;left:240;top:6797;width:11280;height:2" coordorigin="240,6797" coordsize="11280,2">
              <v:shape style="position:absolute;left:240;top:6797;width:11280;height:2" coordorigin="240,6797" coordsize="11280,0" path="m240,6797l11520,6797e" filled="f" stroked="t" strokeweight=".72pt" strokecolor="#4F4F4F">
                <v:path arrowok="t"/>
              </v:shape>
            </v:group>
            <v:group style="position:absolute;left:4733;top:7258;width:2;height:749" coordorigin="4733,7258" coordsize="2,749">
              <v:shape style="position:absolute;left:4733;top:7258;width:2;height:749" coordorigin="4733,7258" coordsize="0,749" path="m4733,8006l4733,7258e" filled="f" stroked="t" strokeweight=".96pt" strokecolor="#575757">
                <v:path arrowok="t"/>
              </v:shape>
            </v:group>
            <v:group style="position:absolute;left:240;top:7267;width:11280;height:2" coordorigin="240,7267" coordsize="11280,2">
              <v:shape style="position:absolute;left:240;top:7267;width:11280;height:2" coordorigin="240,7267" coordsize="11280,0" path="m240,7267l11520,7267e" filled="f" stroked="t" strokeweight=".72pt" strokecolor="#545454">
                <v:path arrowok="t"/>
              </v:shape>
            </v:group>
            <v:group style="position:absolute;left:4723;top:7507;width:6797;height:2" coordorigin="4723,7507" coordsize="6797,2">
              <v:shape style="position:absolute;left:4723;top:7507;width:6797;height:2" coordorigin="4723,7507" coordsize="6797,0" path="m4723,7507l11520,7507e" filled="f" stroked="t" strokeweight=".72pt" strokecolor="#4F4F4F">
                <v:path arrowok="t"/>
              </v:shape>
            </v:group>
            <v:group style="position:absolute;left:4723;top:7752;width:6797;height:2" coordorigin="4723,7752" coordsize="6797,2">
              <v:shape style="position:absolute;left:4723;top:7752;width:6797;height:2" coordorigin="4723,7752" coordsize="6797,0" path="m4723,7752l11520,7752e" filled="f" stroked="t" strokeweight=".48pt" strokecolor="#2F2F2F">
                <v:path arrowok="t"/>
              </v:shape>
            </v:group>
            <v:group style="position:absolute;left:250;top:8928;width:11275;height:2" coordorigin="250,8928" coordsize="11275,2">
              <v:shape style="position:absolute;left:250;top:8928;width:11275;height:2" coordorigin="250,8928" coordsize="11275,0" path="m250,8928l11525,8928e" filled="f" stroked="t" strokeweight=".72pt" strokecolor="#4B4B4B">
                <v:path arrowok="t"/>
              </v:shape>
            </v:group>
            <v:group style="position:absolute;left:240;top:7997;width:11280;height:2" coordorigin="240,7997" coordsize="11280,2">
              <v:shape style="position:absolute;left:240;top:7997;width:11280;height:2" coordorigin="240,7997" coordsize="11280,0" path="m240,7997l11520,7997e" filled="f" stroked="t" strokeweight=".72pt" strokecolor="#545454">
                <v:path arrowok="t"/>
              </v:shape>
            </v:group>
            <v:group style="position:absolute;left:250;top:9869;width:11280;height:2" coordorigin="250,9869" coordsize="11280,2">
              <v:shape style="position:absolute;left:250;top:9869;width:11280;height:2" coordorigin="250,9869" coordsize="11280,0" path="m250,9869l11530,9869e" filled="f" stroked="t" strokeweight=".72pt" strokecolor="#575757">
                <v:path arrowok="t"/>
              </v:shape>
            </v:group>
            <v:group style="position:absolute;left:250;top:10109;width:11280;height:2" coordorigin="250,10109" coordsize="11280,2">
              <v:shape style="position:absolute;left:250;top:10109;width:11280;height:2" coordorigin="250,10109" coordsize="11280,0" path="m250,10109l11530,10109e" filled="f" stroked="t" strokeweight=".72pt" strokecolor="#606060">
                <v:path arrowok="t"/>
              </v:shape>
            </v:group>
            <v:group style="position:absolute;left:250;top:10349;width:11280;height:2" coordorigin="250,10349" coordsize="11280,2">
              <v:shape style="position:absolute;left:250;top:10349;width:11280;height:2" coordorigin="250,10349" coordsize="11280,0" path="m250,10349l11530,10349e" filled="f" stroked="t" strokeweight=".72pt" strokecolor="#5B5B5B">
                <v:path arrowok="t"/>
              </v:shape>
            </v:group>
            <v:group style="position:absolute;left:1498;top:11069;width:2;height:5059" coordorigin="1498,11069" coordsize="2,5059">
              <v:shape style="position:absolute;left:1498;top:11069;width:2;height:5059" coordorigin="1498,11069" coordsize="0,5059" path="m1498,16128l1498,11069e" filled="f" stroked="t" strokeweight=".48pt" strokecolor="#4F4F4F">
                <v:path arrowok="t"/>
              </v:shape>
            </v:group>
            <v:group style="position:absolute;left:7214;top:10819;width:2;height:5290" coordorigin="7214,10819" coordsize="2,5290">
              <v:shape style="position:absolute;left:7214;top:10819;width:2;height:5290" coordorigin="7214,10819" coordsize="0,5290" path="m7214,16109l7214,10819e" filled="f" stroked="t" strokeweight=".72pt" strokecolor="#545454">
                <v:path arrowok="t"/>
              </v:shape>
            </v:group>
            <v:group style="position:absolute;left:250;top:11069;width:11280;height:2" coordorigin="250,11069" coordsize="11280,2">
              <v:shape style="position:absolute;left:250;top:11069;width:11280;height:2" coordorigin="250,11069" coordsize="11280,0" path="m250,11069l11530,11069e" filled="f" stroked="t" strokeweight=".72pt" strokecolor="#5B5B5B">
                <v:path arrowok="t"/>
              </v:shape>
            </v:group>
            <v:group style="position:absolute;left:250;top:11309;width:11280;height:2" coordorigin="250,11309" coordsize="11280,2">
              <v:shape style="position:absolute;left:250;top:11309;width:11280;height:2" coordorigin="250,11309" coordsize="11280,0" path="m250,11309l11530,11309e" filled="f" stroked="t" strokeweight=".72pt" strokecolor="#575757">
                <v:path arrowok="t"/>
              </v:shape>
            </v:group>
            <v:group style="position:absolute;left:269;top:16109;width:11270;height:2" coordorigin="269,16109" coordsize="11270,2">
              <v:shape style="position:absolute;left:269;top:16109;width:11270;height:2" coordorigin="269,16109" coordsize="11270,0" path="m269,16109l11539,16109e" filled="f" stroked="t" strokeweight=".72pt" strokecolor="#575757">
                <v:path arrowok="t"/>
              </v:shape>
            </v:group>
            <v:group style="position:absolute;left:1066;top:11069;width:2;height:5059" coordorigin="1066,11069" coordsize="2,5059">
              <v:shape style="position:absolute;left:1066;top:11069;width:2;height:5059" coordorigin="1066,11069" coordsize="0,5059" path="m1066,16128l1066,11069e" filled="f" stroked="t" strokeweight=".72pt" strokecolor="#5B5B5B">
                <v:path arrowok="t"/>
              </v:shape>
            </v:group>
            <v:group style="position:absolute;left:259;top:13411;width:1920;height:2" coordorigin="259,13411" coordsize="1920,2">
              <v:shape style="position:absolute;left:259;top:13411;width:1920;height:2" coordorigin="259,13411" coordsize="1920,0" path="m259,13411l2179,13411e" filled="f" stroked="t" strokeweight=".96pt" strokecolor="#747474">
                <v:path arrowok="t"/>
              </v:shape>
            </v:group>
            <v:group style="position:absolute;left:6092;top:3287;width:330;height:600" coordorigin="6092,3287" coordsize="330,600">
              <v:shape style="position:absolute;left:6092;top:3287;width:330;height:600" coordorigin="6092,3287" coordsize="330,600" path="m6092,3287l6422,3287,6422,3887,6092,3887,6092,3287e" filled="t" fillcolor="#EDEDED" stroked="f">
                <v:path arrowok="t"/>
                <v:fill/>
              </v:shape>
            </v:group>
            <v:group style="position:absolute;left:6418;top:3287;width:312;height:600" coordorigin="6418,3287" coordsize="312,600">
              <v:shape style="position:absolute;left:6418;top:3287;width:312;height:600" coordorigin="6418,3287" coordsize="312,600" path="m6418,3287l6730,3287,6730,3887,6418,3887,6418,3287e" filled="t" fillcolor="#EDEDED" stroked="f">
                <v:path arrowok="t"/>
                <v:fill/>
              </v:shape>
            </v:group>
            <v:group style="position:absolute;left:1550;top:13419;width:2;height:191" coordorigin="1550,13419" coordsize="2,191">
              <v:shape style="position:absolute;left:1550;top:13419;width:2;height:191" coordorigin="1550,13419" coordsize="0,191" path="m1550,13610l1550,13419e" filled="f" stroked="t" strokeweight="2.75643pt" strokecolor="#EDEDED">
                <v:path arrowok="t"/>
              </v:shape>
            </v:group>
            <v:group style="position:absolute;left:2480;top:13661;width:2;height:277" coordorigin="2480,13661" coordsize="2,277">
              <v:shape style="position:absolute;left:2480;top:13661;width:2;height:277" coordorigin="2480,13661" coordsize="0,277" path="m2480,13938l2480,13661e" filled="f" stroked="t" strokeweight="4.429pt" strokecolor="#EDEDED">
                <v:path arrowok="t"/>
              </v:shape>
            </v:group>
            <v:group style="position:absolute;left:4201;top:13726;width:2;height:191" coordorigin="4201,13726" coordsize="2,191">
              <v:shape style="position:absolute;left:4201;top:13726;width:2;height:191" coordorigin="4201,13726" coordsize="0,191" path="m4201,13917l4201,13726e" filled="f" stroked="t" strokeweight="3.41569pt" strokecolor="#EDEDED">
                <v:path arrowok="t"/>
              </v:shape>
            </v:group>
            <v:group style="position:absolute;left:2298;top:13973;width:2;height:162" coordorigin="2298,13973" coordsize="2,162">
              <v:shape style="position:absolute;left:2298;top:13973;width:2;height:162" coordorigin="2298,13973" coordsize="0,162" path="m2298,14134l2298,13973e" filled="f" stroked="t" strokeweight="2.320pt" strokecolor="#EDEDED">
                <v:path arrowok="t"/>
              </v:shape>
            </v:group>
            <v:group style="position:absolute;left:2490;top:15101;width:106;height:491" coordorigin="2490,15101" coordsize="106,491">
              <v:shape style="position:absolute;left:2490;top:15101;width:106;height:491" coordorigin="2490,15101" coordsize="106,491" path="m2490,15101l2596,15101,2596,15592,2490,15592,2490,15101e" filled="t" fillcolor="#EDEDED" stroked="f">
                <v:path arrowok="t"/>
                <v:fill/>
              </v:shape>
            </v:group>
            <v:group style="position:absolute;left:3118;top:15000;width:108;height:491" coordorigin="3118,15000" coordsize="108,491">
              <v:shape style="position:absolute;left:3118;top:15000;width:108;height:491" coordorigin="3118,15000" coordsize="108,491" path="m3118,15000l3227,15000,3227,15491,3118,15491,3118,15000e" filled="t" fillcolor="#EDEDED" stroked="f">
                <v:path arrowok="t"/>
                <v:fill/>
              </v:shape>
            </v:group>
            <v:group style="position:absolute;left:3459;top:15239;width:2;height:175" coordorigin="3459,15239" coordsize="2,175">
              <v:shape style="position:absolute;left:3459;top:15239;width:2;height:175" coordorigin="3459,15239" coordsize="0,175" path="m3459,15414l3459,15239e" filled="f" stroked="t" strokeweight="2.8625pt" strokecolor="#EDEDED">
                <v:path arrowok="t"/>
              </v:shape>
            </v:group>
            <v:group style="position:absolute;left:3540;top:15177;width:230;height:259" coordorigin="3540,15177" coordsize="230,259">
              <v:shape style="position:absolute;left:3540;top:15177;width:230;height:259" coordorigin="3540,15177" coordsize="230,259" path="m3540,15177l3770,15177,3770,15436,3540,15436,3540,15177e" filled="t" fillcolor="#EDEDED" stroked="f">
                <v:path arrowok="t"/>
                <v:fill/>
              </v:shape>
            </v:group>
            <v:group style="position:absolute;left:4175;top:15135;width:90;height:317" coordorigin="4175,15135" coordsize="90,317">
              <v:shape style="position:absolute;left:4175;top:15135;width:90;height:317" coordorigin="4175,15135" coordsize="90,317" path="m4175,15135l4265,15135,4265,15452,4175,15452,4175,15135e" filled="t" fillcolor="#EDEDED" stroked="f">
                <v:path arrowok="t"/>
                <v:fill/>
              </v:shape>
            </v:group>
            <v:group style="position:absolute;left:2653;top:15232;width:2;height:173" coordorigin="2653,15232" coordsize="2,173">
              <v:shape style="position:absolute;left:2653;top:15232;width:2;height:173" coordorigin="2653,15232" coordsize="0,173" path="m2653,15405l2653,15232e" filled="f" stroked="t" strokeweight="2.3594pt" strokecolor="#EDEDED">
                <v:path arrowok="t"/>
              </v:shape>
            </v:group>
            <v:group style="position:absolute;left:2791;top:15165;width:2;height:264" coordorigin="2791,15165" coordsize="2,264">
              <v:shape style="position:absolute;left:2791;top:15165;width:2;height:264" coordorigin="2791,15165" coordsize="0,264" path="m2791,15165l2791,15430,2791,15165xe" filled="t" fillcolor="#EDEDED" stroked="f">
                <v:path arrowok="t"/>
                <v:fill/>
              </v:shape>
            </v:group>
            <v:group style="position:absolute;left:3003;top:15178;width:2;height:242" coordorigin="3003,15178" coordsize="2,242">
              <v:shape style="position:absolute;left:3003;top:15178;width:2;height:242" coordorigin="3003,15178" coordsize="0,242" path="m3003,15420l3003,15178e" filled="f" stroked="t" strokeweight="4.24pt" strokecolor="#EDEDED">
                <v:path arrowok="t"/>
              </v:shape>
            </v:group>
            <w10:wrap type="none"/>
          </v:group>
        </w:pict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471" w:lineRule="exact"/>
        <w:ind w:left="-55" w:right="292"/>
        <w:jc w:val="center"/>
        <w:tabs>
          <w:tab w:pos="900" w:val="left"/>
        </w:tabs>
        <w:rPr>
          <w:rFonts w:ascii="Times New Roman" w:hAnsi="Times New Roman" w:cs="Times New Roman" w:eastAsia="Times New Roman"/>
          <w:sz w:val="47"/>
          <w:szCs w:val="47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55"/>
          <w:position w:val="6"/>
        </w:rPr>
        <w:t>.</w:t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55"/>
          <w:position w:val="6"/>
        </w:rPr>
        <w:t> </w:t>
      </w:r>
      <w:r>
        <w:rPr>
          <w:rFonts w:ascii="Arial" w:hAnsi="Arial" w:cs="Arial" w:eastAsia="Arial"/>
          <w:sz w:val="14"/>
          <w:szCs w:val="14"/>
          <w:color w:val="BCBCBC"/>
          <w:spacing w:val="11"/>
          <w:w w:val="155"/>
          <w:position w:val="6"/>
        </w:rPr>
        <w:t> </w:t>
      </w:r>
      <w:r>
        <w:rPr>
          <w:rFonts w:ascii="Arial" w:hAnsi="Arial" w:cs="Arial" w:eastAsia="Arial"/>
          <w:sz w:val="22"/>
          <w:szCs w:val="22"/>
          <w:color w:val="939393"/>
          <w:spacing w:val="0"/>
          <w:w w:val="155"/>
          <w:position w:val="6"/>
        </w:rPr>
        <w:t>'</w:t>
      </w:r>
      <w:r>
        <w:rPr>
          <w:rFonts w:ascii="Arial" w:hAnsi="Arial" w:cs="Arial" w:eastAsia="Arial"/>
          <w:sz w:val="22"/>
          <w:szCs w:val="22"/>
          <w:color w:val="939393"/>
          <w:spacing w:val="-87"/>
          <w:w w:val="155"/>
          <w:position w:val="6"/>
        </w:rPr>
        <w:t> </w:t>
      </w:r>
      <w:r>
        <w:rPr>
          <w:rFonts w:ascii="Arial" w:hAnsi="Arial" w:cs="Arial" w:eastAsia="Arial"/>
          <w:sz w:val="22"/>
          <w:szCs w:val="22"/>
          <w:color w:val="939393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22"/>
          <w:szCs w:val="22"/>
          <w:color w:val="939393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22"/>
          <w:szCs w:val="22"/>
          <w:color w:val="939393"/>
          <w:spacing w:val="0"/>
          <w:w w:val="82"/>
          <w:b/>
          <w:bCs/>
          <w:position w:val="0"/>
        </w:rPr>
        <w:t>İTF.AIY</w:t>
      </w:r>
      <w:r>
        <w:rPr>
          <w:rFonts w:ascii="Times New Roman" w:hAnsi="Times New Roman" w:cs="Times New Roman" w:eastAsia="Times New Roman"/>
          <w:sz w:val="22"/>
          <w:szCs w:val="22"/>
          <w:color w:val="939393"/>
          <w:spacing w:val="0"/>
          <w:w w:val="82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39393"/>
          <w:spacing w:val="27"/>
          <w:w w:val="82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47"/>
          <w:szCs w:val="47"/>
          <w:color w:val="484F7B"/>
          <w:spacing w:val="-32"/>
          <w:w w:val="53"/>
          <w:i/>
          <w:position w:val="0"/>
        </w:rPr>
        <w:t>r</w:t>
      </w:r>
      <w:r>
        <w:rPr>
          <w:rFonts w:ascii="Times New Roman" w:hAnsi="Times New Roman" w:cs="Times New Roman" w:eastAsia="Times New Roman"/>
          <w:sz w:val="47"/>
          <w:szCs w:val="47"/>
          <w:color w:val="939393"/>
          <w:spacing w:val="-14"/>
          <w:w w:val="48"/>
          <w:i/>
          <w:position w:val="0"/>
        </w:rPr>
        <w:t>a</w:t>
      </w:r>
      <w:r>
        <w:rPr>
          <w:rFonts w:ascii="Times New Roman" w:hAnsi="Times New Roman" w:cs="Times New Roman" w:eastAsia="Times New Roman"/>
          <w:sz w:val="47"/>
          <w:szCs w:val="47"/>
          <w:color w:val="484F7B"/>
          <w:spacing w:val="0"/>
          <w:w w:val="63"/>
          <w:i/>
          <w:position w:val="0"/>
        </w:rPr>
        <w:t>;&amp;l</w:t>
      </w:r>
      <w:r>
        <w:rPr>
          <w:rFonts w:ascii="Times New Roman" w:hAnsi="Times New Roman" w:cs="Times New Roman" w:eastAsia="Times New Roman"/>
          <w:sz w:val="47"/>
          <w:szCs w:val="47"/>
          <w:color w:val="484F7B"/>
          <w:spacing w:val="-74"/>
          <w:w w:val="63"/>
          <w:i/>
          <w:position w:val="0"/>
        </w:rPr>
        <w:t>t</w:t>
      </w:r>
      <w:r>
        <w:rPr>
          <w:rFonts w:ascii="Times New Roman" w:hAnsi="Times New Roman" w:cs="Times New Roman" w:eastAsia="Times New Roman"/>
          <w:sz w:val="47"/>
          <w:szCs w:val="47"/>
          <w:color w:val="939393"/>
          <w:spacing w:val="0"/>
          <w:w w:val="46"/>
          <w:i/>
          <w:position w:val="0"/>
        </w:rPr>
        <w:t>'</w:t>
      </w:r>
      <w:r>
        <w:rPr>
          <w:rFonts w:ascii="Times New Roman" w:hAnsi="Times New Roman" w:cs="Times New Roman" w:eastAsia="Times New Roman"/>
          <w:sz w:val="47"/>
          <w:szCs w:val="47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739" w:right="-20"/>
        <w:jc w:val="left"/>
        <w:tabs>
          <w:tab w:pos="264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6.639999pt;margin-top:4.397616pt;width:27.007741pt;height:18pt;mso-position-horizontal-relative:page;mso-position-vertical-relative:paragraph;z-index:-15826" type="#_x0000_t202" filled="f" stroked="f">
            <v:textbox inset="0,0,0,0">
              <w:txbxContent>
                <w:p>
                  <w:pPr>
                    <w:spacing w:before="0" w:after="0" w:line="360" w:lineRule="exact"/>
                    <w:ind w:right="-94"/>
                    <w:jc w:val="left"/>
                    <w:rPr>
                      <w:rFonts w:ascii="Times New Roman" w:hAnsi="Times New Roman" w:cs="Times New Roman" w:eastAsia="Times New Roman"/>
                      <w:sz w:val="36"/>
                      <w:szCs w:val="3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505050"/>
                      <w:spacing w:val="0"/>
                      <w:w w:val="52"/>
                      <w:b/>
                      <w:bCs/>
                    </w:rPr>
                    <w:t>BA-ytl</w:t>
                  </w:r>
                  <w:r>
                    <w:rPr>
                      <w:rFonts w:ascii="Times New Roman" w:hAnsi="Times New Roman" w:cs="Times New Roman" w:eastAsia="Times New Roman"/>
                      <w:sz w:val="36"/>
                      <w:szCs w:val="3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939393"/>
          <w:w w:val="165"/>
          <w:b/>
          <w:bCs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939393"/>
          <w:spacing w:val="-9"/>
          <w:w w:val="166"/>
          <w:b/>
          <w:bCs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BCBCBC"/>
          <w:spacing w:val="-16"/>
          <w:w w:val="130"/>
          <w:b/>
          <w:bCs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939393"/>
          <w:spacing w:val="0"/>
          <w:w w:val="93"/>
          <w:b/>
          <w:bCs/>
        </w:rPr>
        <w:t>P.OSJA</w:t>
      </w:r>
      <w:r>
        <w:rPr>
          <w:rFonts w:ascii="Times New Roman" w:hAnsi="Times New Roman" w:cs="Times New Roman" w:eastAsia="Times New Roman"/>
          <w:sz w:val="20"/>
          <w:szCs w:val="20"/>
          <w:color w:val="939393"/>
          <w:spacing w:val="0"/>
          <w:w w:val="100"/>
          <w:b/>
          <w:bCs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939393"/>
          <w:spacing w:val="15"/>
          <w:w w:val="100"/>
          <w:b/>
          <w:bCs/>
        </w:rPr>
        <w:t> </w:t>
      </w:r>
      <w:r>
        <w:rPr>
          <w:rFonts w:ascii="Arial" w:hAnsi="Arial" w:cs="Arial" w:eastAsia="Arial"/>
          <w:sz w:val="14"/>
          <w:szCs w:val="14"/>
          <w:color w:val="939393"/>
          <w:spacing w:val="0"/>
          <w:w w:val="170"/>
          <w:b/>
          <w:bCs/>
        </w:rPr>
        <w:t>ı</w:t>
      </w:r>
      <w:r>
        <w:rPr>
          <w:rFonts w:ascii="Arial" w:hAnsi="Arial" w:cs="Arial" w:eastAsia="Arial"/>
          <w:sz w:val="14"/>
          <w:szCs w:val="14"/>
          <w:color w:val="939393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4"/>
          <w:szCs w:val="14"/>
          <w:color w:val="939393"/>
          <w:spacing w:val="0"/>
          <w:w w:val="100"/>
          <w:b/>
          <w:bCs/>
        </w:rPr>
      </w:r>
      <w:r>
        <w:rPr>
          <w:rFonts w:ascii="Arial" w:hAnsi="Arial" w:cs="Arial" w:eastAsia="Arial"/>
          <w:sz w:val="14"/>
          <w:szCs w:val="14"/>
          <w:color w:val="BCBCBC"/>
          <w:spacing w:val="0"/>
          <w:w w:val="170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33" w:lineRule="exact"/>
        <w:ind w:left="749" w:right="-20"/>
        <w:jc w:val="left"/>
        <w:tabs>
          <w:tab w:pos="1060" w:val="left"/>
          <w:tab w:pos="134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BCBCBC"/>
          <w:spacing w:val="-4"/>
          <w:w w:val="148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BCBCBC"/>
          <w:spacing w:val="0"/>
          <w:w w:val="65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BCBCBC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BCBCBC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CDCFD4"/>
          <w:spacing w:val="0"/>
          <w:w w:val="77"/>
          <w:i/>
        </w:rPr>
        <w:t>r</w:t>
      </w:r>
      <w:r>
        <w:rPr>
          <w:rFonts w:ascii="Times New Roman" w:hAnsi="Times New Roman" w:cs="Times New Roman" w:eastAsia="Times New Roman"/>
          <w:sz w:val="12"/>
          <w:szCs w:val="12"/>
          <w:color w:val="CDCFD4"/>
          <w:spacing w:val="-20"/>
          <w:w w:val="77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CDCFD4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CDCFD4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1"/>
          <w:szCs w:val="21"/>
          <w:color w:val="939393"/>
          <w:spacing w:val="0"/>
          <w:w w:val="77"/>
          <w:b/>
          <w:bCs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939393"/>
          <w:spacing w:val="0"/>
          <w:w w:val="77"/>
          <w:b/>
          <w:bCs/>
        </w:rPr>
        <w:t>  </w:t>
      </w:r>
      <w:r>
        <w:rPr>
          <w:rFonts w:ascii="Times New Roman" w:hAnsi="Times New Roman" w:cs="Times New Roman" w:eastAsia="Times New Roman"/>
          <w:sz w:val="21"/>
          <w:szCs w:val="21"/>
          <w:color w:val="939393"/>
          <w:spacing w:val="33"/>
          <w:w w:val="77"/>
          <w:b/>
          <w:bCs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39393"/>
          <w:spacing w:val="0"/>
          <w:w w:val="109"/>
          <w:b/>
          <w:bCs/>
        </w:rPr>
        <w:t>ıa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64" w:lineRule="exact"/>
        <w:ind w:left="845" w:right="-109"/>
        <w:jc w:val="left"/>
        <w:tabs>
          <w:tab w:pos="192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1.098587pt;margin-top:11.494333pt;width:21.008401pt;height:29.590156pt;mso-position-horizontal-relative:page;mso-position-vertical-relative:paragraph;z-index:-15829" type="#_x0000_t202" filled="f" stroked="f">
            <v:textbox inset="0,0,0,0">
              <w:txbxContent>
                <w:p>
                  <w:pPr>
                    <w:spacing w:before="0" w:after="0" w:line="286" w:lineRule="exact"/>
                    <w:ind w:right="-82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AAAAAC"/>
                      <w:spacing w:val="0"/>
                      <w:w w:val="122"/>
                    </w:rPr>
                    <w:t>ma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0"/>
          <w:szCs w:val="40"/>
          <w:color w:val="363656"/>
          <w:spacing w:val="0"/>
          <w:w w:val="214"/>
        </w:rPr>
        <w:t>'</w:t>
      </w:r>
      <w:r>
        <w:rPr>
          <w:rFonts w:ascii="Arial" w:hAnsi="Arial" w:cs="Arial" w:eastAsia="Arial"/>
          <w:sz w:val="40"/>
          <w:szCs w:val="40"/>
          <w:color w:val="363656"/>
          <w:spacing w:val="-95"/>
          <w:w w:val="21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AAAAC"/>
          <w:spacing w:val="0"/>
          <w:w w:val="100"/>
          <w:position w:val="-8"/>
        </w:rPr>
        <w:t>s</w:t>
      </w:r>
      <w:r>
        <w:rPr>
          <w:rFonts w:ascii="Times New Roman" w:hAnsi="Times New Roman" w:cs="Times New Roman" w:eastAsia="Times New Roman"/>
          <w:sz w:val="28"/>
          <w:szCs w:val="28"/>
          <w:color w:val="AAAAAC"/>
          <w:spacing w:val="-4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AAAAC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AAAAAC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8"/>
          <w:szCs w:val="28"/>
          <w:color w:val="AAAAAC"/>
          <w:spacing w:val="0"/>
          <w:w w:val="100"/>
          <w:b/>
          <w:bCs/>
          <w:position w:val="-8"/>
        </w:rPr>
        <w:t>YA</w:t>
      </w:r>
      <w:r>
        <w:rPr>
          <w:rFonts w:ascii="Times New Roman" w:hAnsi="Times New Roman" w:cs="Times New Roman" w:eastAsia="Times New Roman"/>
          <w:sz w:val="28"/>
          <w:szCs w:val="28"/>
          <w:color w:val="AAAAAC"/>
          <w:spacing w:val="0"/>
          <w:w w:val="100"/>
          <w:b/>
          <w:bCs/>
          <w:position w:val="-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AAAAC"/>
          <w:spacing w:val="60"/>
          <w:w w:val="100"/>
          <w:b/>
          <w:bCs/>
          <w:position w:val="-8"/>
        </w:rPr>
        <w:t> </w:t>
      </w:r>
      <w:r>
        <w:rPr>
          <w:rFonts w:ascii="Arial" w:hAnsi="Arial" w:cs="Arial" w:eastAsia="Arial"/>
          <w:sz w:val="11"/>
          <w:szCs w:val="11"/>
          <w:color w:val="AAAAAC"/>
          <w:spacing w:val="0"/>
          <w:w w:val="100"/>
          <w:i/>
          <w:position w:val="-8"/>
        </w:rPr>
        <w:t>j)</w:t>
      </w:r>
      <w:r>
        <w:rPr>
          <w:rFonts w:ascii="Arial" w:hAnsi="Arial" w:cs="Arial" w:eastAsia="Arial"/>
          <w:sz w:val="11"/>
          <w:szCs w:val="11"/>
          <w:color w:val="AAAAAC"/>
          <w:spacing w:val="0"/>
          <w:w w:val="100"/>
          <w:i/>
          <w:position w:val="-8"/>
        </w:rPr>
        <w:t>  </w:t>
      </w:r>
      <w:r>
        <w:rPr>
          <w:rFonts w:ascii="Arial" w:hAnsi="Arial" w:cs="Arial" w:eastAsia="Arial"/>
          <w:sz w:val="11"/>
          <w:szCs w:val="11"/>
          <w:color w:val="AAAAAC"/>
          <w:spacing w:val="11"/>
          <w:w w:val="100"/>
          <w:i/>
          <w:position w:val="-8"/>
        </w:rPr>
        <w:t> </w:t>
      </w:r>
      <w:r>
        <w:rPr>
          <w:rFonts w:ascii="Arial" w:hAnsi="Arial" w:cs="Arial" w:eastAsia="Arial"/>
          <w:sz w:val="11"/>
          <w:szCs w:val="11"/>
          <w:color w:val="AAAAAC"/>
          <w:spacing w:val="0"/>
          <w:w w:val="153"/>
          <w:position w:val="-8"/>
        </w:rPr>
        <w:t>••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340" w:lineRule="exact"/>
        <w:ind w:left="934" w:right="-7"/>
        <w:jc w:val="center"/>
        <w:tabs>
          <w:tab w:pos="1320" w:val="left"/>
          <w:tab w:pos="1840" w:val="left"/>
          <w:tab w:pos="2500" w:val="left"/>
        </w:tabs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36"/>
          <w:szCs w:val="36"/>
          <w:color w:val="AAAAAC"/>
          <w:spacing w:val="19"/>
          <w:w w:val="105"/>
          <w:position w:val="-7"/>
        </w:rPr>
        <w:t>ı</w:t>
      </w:r>
      <w:r>
        <w:rPr>
          <w:rFonts w:ascii="Times New Roman" w:hAnsi="Times New Roman" w:cs="Times New Roman" w:eastAsia="Times New Roman"/>
          <w:sz w:val="13"/>
          <w:szCs w:val="13"/>
          <w:color w:val="AAAAAC"/>
          <w:spacing w:val="0"/>
          <w:w w:val="54"/>
          <w:i/>
          <w:position w:val="4"/>
        </w:rPr>
        <w:t>"'</w:t>
      </w:r>
      <w:r>
        <w:rPr>
          <w:rFonts w:ascii="Times New Roman" w:hAnsi="Times New Roman" w:cs="Times New Roman" w:eastAsia="Times New Roman"/>
          <w:sz w:val="13"/>
          <w:szCs w:val="13"/>
          <w:color w:val="AAAAAC"/>
          <w:spacing w:val="0"/>
          <w:w w:val="100"/>
          <w:i/>
          <w:position w:val="4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AAAAAC"/>
          <w:spacing w:val="0"/>
          <w:w w:val="100"/>
          <w:i/>
          <w:position w:val="4"/>
        </w:rPr>
      </w:r>
      <w:r>
        <w:rPr>
          <w:rFonts w:ascii="Arial" w:hAnsi="Arial" w:cs="Arial" w:eastAsia="Arial"/>
          <w:sz w:val="26"/>
          <w:szCs w:val="26"/>
          <w:color w:val="BCBCBC"/>
          <w:spacing w:val="-21"/>
          <w:w w:val="100"/>
          <w:position w:val="4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0"/>
          <w:w w:val="100"/>
          <w:position w:val="4"/>
        </w:rPr>
        <w:t>,.</w:t>
      </w:r>
      <w:r>
        <w:rPr>
          <w:rFonts w:ascii="Times New Roman" w:hAnsi="Times New Roman" w:cs="Times New Roman" w:eastAsia="Times New Roman"/>
          <w:sz w:val="18"/>
          <w:szCs w:val="18"/>
          <w:color w:val="BCBCBC"/>
          <w:spacing w:val="30"/>
          <w:w w:val="100"/>
          <w:position w:val="4"/>
        </w:rPr>
        <w:t> </w:t>
      </w:r>
      <w:r>
        <w:rPr>
          <w:rFonts w:ascii="Arial" w:hAnsi="Arial" w:cs="Arial" w:eastAsia="Arial"/>
          <w:sz w:val="36"/>
          <w:szCs w:val="36"/>
          <w:color w:val="AAAAAC"/>
          <w:spacing w:val="0"/>
          <w:w w:val="40"/>
          <w:position w:val="3"/>
        </w:rPr>
        <w:t>'"'</w:t>
      </w:r>
      <w:r>
        <w:rPr>
          <w:rFonts w:ascii="Arial" w:hAnsi="Arial" w:cs="Arial" w:eastAsia="Arial"/>
          <w:sz w:val="36"/>
          <w:szCs w:val="36"/>
          <w:color w:val="AAAAAC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36"/>
          <w:szCs w:val="36"/>
          <w:color w:val="AAAAAC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3"/>
          <w:szCs w:val="13"/>
          <w:color w:val="AAAAAC"/>
          <w:spacing w:val="0"/>
          <w:w w:val="100"/>
          <w:position w:val="3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AAAAAC"/>
          <w:spacing w:val="8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AAAAAC"/>
          <w:spacing w:val="0"/>
          <w:w w:val="68"/>
          <w:position w:val="3"/>
        </w:rPr>
        <w:t>r.ı</w:t>
      </w:r>
      <w:r>
        <w:rPr>
          <w:rFonts w:ascii="Arial" w:hAnsi="Arial" w:cs="Arial" w:eastAsia="Arial"/>
          <w:sz w:val="19"/>
          <w:szCs w:val="19"/>
          <w:color w:val="AAAAAC"/>
          <w:spacing w:val="-31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BCBCBC"/>
          <w:spacing w:val="0"/>
          <w:w w:val="88"/>
          <w:position w:val="3"/>
        </w:rPr>
        <w:t>"</w:t>
      </w:r>
      <w:r>
        <w:rPr>
          <w:rFonts w:ascii="Arial" w:hAnsi="Arial" w:cs="Arial" w:eastAsia="Arial"/>
          <w:sz w:val="19"/>
          <w:szCs w:val="19"/>
          <w:color w:val="BCBCBC"/>
          <w:spacing w:val="-1"/>
          <w:w w:val="88"/>
          <w:position w:val="3"/>
        </w:rPr>
        <w:t>'</w:t>
      </w:r>
      <w:r>
        <w:rPr>
          <w:rFonts w:ascii="Arial" w:hAnsi="Arial" w:cs="Arial" w:eastAsia="Arial"/>
          <w:sz w:val="19"/>
          <w:szCs w:val="19"/>
          <w:color w:val="BCBCBC"/>
          <w:spacing w:val="0"/>
          <w:w w:val="151"/>
          <w:position w:val="3"/>
        </w:rPr>
        <w:t>'</w:t>
      </w:r>
      <w:r>
        <w:rPr>
          <w:rFonts w:ascii="Arial" w:hAnsi="Arial" w:cs="Arial" w:eastAsia="Arial"/>
          <w:sz w:val="19"/>
          <w:szCs w:val="19"/>
          <w:color w:val="BCBCBC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9"/>
          <w:szCs w:val="19"/>
          <w:color w:val="BCBCBC"/>
          <w:spacing w:val="0"/>
          <w:w w:val="100"/>
          <w:position w:val="3"/>
        </w:rPr>
      </w:r>
      <w:r>
        <w:rPr>
          <w:rFonts w:ascii="Arial" w:hAnsi="Arial" w:cs="Arial" w:eastAsia="Arial"/>
          <w:sz w:val="24"/>
          <w:szCs w:val="24"/>
          <w:color w:val="BCBCBC"/>
          <w:spacing w:val="0"/>
          <w:w w:val="52"/>
          <w:i/>
          <w:position w:val="3"/>
        </w:rPr>
        <w:t>f</w:t>
      </w:r>
      <w:r>
        <w:rPr>
          <w:rFonts w:ascii="Arial" w:hAnsi="Arial" w:cs="Arial" w:eastAsia="Arial"/>
          <w:sz w:val="24"/>
          <w:szCs w:val="24"/>
          <w:color w:val="BCBCBC"/>
          <w:spacing w:val="-34"/>
          <w:w w:val="52"/>
          <w:i/>
          <w:position w:val="3"/>
        </w:rPr>
        <w:t>&gt;</w:t>
      </w:r>
      <w:r>
        <w:rPr>
          <w:rFonts w:ascii="Arial" w:hAnsi="Arial" w:cs="Arial" w:eastAsia="Arial"/>
          <w:sz w:val="24"/>
          <w:szCs w:val="24"/>
          <w:color w:val="BCBCBC"/>
          <w:spacing w:val="0"/>
          <w:w w:val="69"/>
          <w:i/>
          <w:position w:val="3"/>
        </w:rPr>
        <w:t>,ı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515" w:lineRule="exact"/>
        <w:ind w:left="1117" w:right="483"/>
        <w:jc w:val="center"/>
        <w:rPr>
          <w:rFonts w:ascii="Times New Roman" w:hAnsi="Times New Roman" w:cs="Times New Roman" w:eastAsia="Times New Roman"/>
          <w:sz w:val="58"/>
          <w:szCs w:val="58"/>
        </w:rPr>
      </w:pPr>
      <w:rPr/>
      <w:r>
        <w:rPr>
          <w:rFonts w:ascii="Times New Roman" w:hAnsi="Times New Roman" w:cs="Times New Roman" w:eastAsia="Times New Roman"/>
          <w:sz w:val="58"/>
          <w:szCs w:val="58"/>
          <w:color w:val="23367C"/>
          <w:w w:val="79"/>
          <w:position w:val="2"/>
        </w:rPr>
        <w:t>\</w:t>
      </w:r>
      <w:r>
        <w:rPr>
          <w:rFonts w:ascii="Times New Roman" w:hAnsi="Times New Roman" w:cs="Times New Roman" w:eastAsia="Times New Roman"/>
          <w:sz w:val="58"/>
          <w:szCs w:val="58"/>
          <w:color w:val="23367C"/>
          <w:spacing w:val="-5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58"/>
          <w:szCs w:val="58"/>
          <w:color w:val="23367C"/>
          <w:spacing w:val="0"/>
          <w:w w:val="90"/>
          <w:b/>
          <w:bCs/>
          <w:position w:val="2"/>
        </w:rPr>
        <w:t>r\\</w:t>
      </w:r>
      <w:r>
        <w:rPr>
          <w:rFonts w:ascii="Times New Roman" w:hAnsi="Times New Roman" w:cs="Times New Roman" w:eastAsia="Times New Roman"/>
          <w:sz w:val="58"/>
          <w:szCs w:val="58"/>
          <w:color w:val="23367C"/>
          <w:spacing w:val="0"/>
          <w:w w:val="91"/>
          <w:b/>
          <w:bCs/>
          <w:position w:val="2"/>
        </w:rPr>
        <w:t>)</w:t>
      </w:r>
      <w:r>
        <w:rPr>
          <w:rFonts w:ascii="Times New Roman" w:hAnsi="Times New Roman" w:cs="Times New Roman" w:eastAsia="Times New Roman"/>
          <w:sz w:val="58"/>
          <w:szCs w:val="58"/>
          <w:color w:val="23367C"/>
          <w:spacing w:val="0"/>
          <w:w w:val="90"/>
          <w:b/>
          <w:bCs/>
          <w:position w:val="2"/>
        </w:rPr>
        <w:t>\</w:t>
      </w:r>
      <w:r>
        <w:rPr>
          <w:rFonts w:ascii="Times New Roman" w:hAnsi="Times New Roman" w:cs="Times New Roman" w:eastAsia="Times New Roman"/>
          <w:sz w:val="58"/>
          <w:szCs w:val="58"/>
          <w:color w:val="000000"/>
          <w:spacing w:val="0"/>
          <w:w w:val="100"/>
          <w:position w:val="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76"/>
        <w:jc w:val="left"/>
        <w:rPr>
          <w:rFonts w:ascii="Courier New" w:hAnsi="Courier New" w:cs="Courier New" w:eastAsia="Courier New"/>
          <w:sz w:val="24"/>
          <w:szCs w:val="24"/>
        </w:rPr>
      </w:pPr>
      <w:rPr/>
      <w:r>
        <w:rPr>
          <w:rFonts w:ascii="Courier New" w:hAnsi="Courier New" w:cs="Courier New" w:eastAsia="Courier New"/>
          <w:sz w:val="24"/>
          <w:szCs w:val="24"/>
          <w:color w:val="2D2D2D"/>
          <w:w w:val="93"/>
        </w:rPr>
        <w:t>Mİ</w:t>
      </w:r>
      <w:r>
        <w:rPr>
          <w:rFonts w:ascii="Courier New" w:hAnsi="Courier New" w:cs="Courier New" w:eastAsia="Courier New"/>
          <w:sz w:val="24"/>
          <w:szCs w:val="24"/>
          <w:color w:val="2D2D2D"/>
          <w:w w:val="82"/>
        </w:rPr>
        <w:t>Ri</w:t>
      </w:r>
      <w:r>
        <w:rPr>
          <w:rFonts w:ascii="Courier New" w:hAnsi="Courier New" w:cs="Courier New" w:eastAsia="Courier New"/>
          <w:sz w:val="24"/>
          <w:szCs w:val="24"/>
          <w:color w:val="000000"/>
          <w:w w:val="100"/>
        </w:rPr>
      </w:r>
    </w:p>
    <w:p>
      <w:pPr>
        <w:spacing w:before="10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3" w:lineRule="auto"/>
        <w:ind w:left="398" w:right="4953" w:firstLine="-39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33.920013pt;margin-top:-142.810867pt;width:115.199997pt;height:113.279999pt;mso-position-horizontal-relative:page;mso-position-vertical-relative:paragraph;z-index:-15828" type="#_x0000_t75">
            <v:imagedata r:id="rId7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3.600006pt;margin-top:-54.511005pt;width:46.886402pt;height:64pt;mso-position-horizontal-relative:page;mso-position-vertical-relative:paragraph;z-index:-15825" type="#_x0000_t202" filled="f" stroked="f">
            <v:textbox inset="0,0,0,0">
              <w:txbxContent>
                <w:p>
                  <w:pPr>
                    <w:spacing w:before="0" w:after="0" w:line="1280" w:lineRule="exact"/>
                    <w:ind w:right="-232"/>
                    <w:jc w:val="left"/>
                    <w:rPr>
                      <w:rFonts w:ascii="Arial" w:hAnsi="Arial" w:cs="Arial" w:eastAsia="Arial"/>
                      <w:sz w:val="128"/>
                      <w:szCs w:val="128"/>
                    </w:rPr>
                  </w:pPr>
                  <w:rPr/>
                  <w:r>
                    <w:rPr>
                      <w:rFonts w:ascii="Arial" w:hAnsi="Arial" w:cs="Arial" w:eastAsia="Arial"/>
                      <w:sz w:val="128"/>
                      <w:szCs w:val="128"/>
                      <w:color w:val="1C2172"/>
                      <w:spacing w:val="0"/>
                      <w:w w:val="165"/>
                      <w:i/>
                      <w:position w:val="-1"/>
                    </w:rPr>
                    <w:t>ll</w:t>
                  </w:r>
                  <w:r>
                    <w:rPr>
                      <w:rFonts w:ascii="Arial" w:hAnsi="Arial" w:cs="Arial" w:eastAsia="Arial"/>
                      <w:sz w:val="128"/>
                      <w:szCs w:val="12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Erha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SORGUÇ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280"/>
          <w:cols w:num="4" w:equalWidth="0">
            <w:col w:w="519" w:space="877"/>
            <w:col w:w="2811" w:space="11"/>
            <w:col w:w="505" w:space="417"/>
            <w:col w:w="6360"/>
          </w:cols>
        </w:sectPr>
      </w:pPr>
      <w:rPr/>
    </w:p>
    <w:p>
      <w:pPr>
        <w:spacing w:before="84" w:after="0" w:line="240" w:lineRule="auto"/>
        <w:ind w:left="120" w:right="-57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696B6B"/>
          <w:spacing w:val="0"/>
          <w:w w:val="287"/>
        </w:rPr>
        <w:t>r--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2717" w:right="406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3.990242pt;margin-top:-7.431468pt;width:57.183883pt;height:52pt;mso-position-horizontal-relative:page;mso-position-vertical-relative:paragraph;z-index:-15817" type="#_x0000_t202" filled="f" stroked="f">
            <v:textbox inset="0,0,0,0">
              <w:txbxContent>
                <w:p>
                  <w:pPr>
                    <w:spacing w:before="0" w:after="0" w:line="1040" w:lineRule="exact"/>
                    <w:ind w:right="-196"/>
                    <w:jc w:val="left"/>
                    <w:rPr>
                      <w:rFonts w:ascii="Arial" w:hAnsi="Arial" w:cs="Arial" w:eastAsia="Arial"/>
                      <w:sz w:val="104"/>
                      <w:szCs w:val="104"/>
                    </w:rPr>
                  </w:pPr>
                  <w:rPr/>
                  <w:r>
                    <w:rPr>
                      <w:rFonts w:ascii="Arial" w:hAnsi="Arial" w:cs="Arial" w:eastAsia="Arial"/>
                      <w:sz w:val="104"/>
                      <w:szCs w:val="104"/>
                      <w:color w:val="343434"/>
                      <w:spacing w:val="0"/>
                      <w:w w:val="395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4"/>
                      <w:szCs w:val="10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9.834167pt;margin-top:6.227472pt;width:68.040003pt;height:72pt;mso-position-horizontal-relative:page;mso-position-vertical-relative:paragraph;z-index:-15813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464849"/>
                      <w:spacing w:val="0"/>
                      <w:w w:val="270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40" w:lineRule="auto"/>
        <w:ind w:left="2822" w:right="418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BAŞKANLlCil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23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6" w:lineRule="exact"/>
        <w:ind w:right="-20"/>
        <w:jc w:val="left"/>
        <w:tabs>
          <w:tab w:pos="35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453659pt;margin-top:8.153542pt;width:46.099482pt;height:7pt;mso-position-horizontal-relative:page;mso-position-vertical-relative:paragraph;z-index:-15816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343434"/>
                      <w:spacing w:val="0"/>
                      <w:w w:val="112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7"/>
        </w:rPr>
        <w:t>BÜYÜKSEHIR</w:t>
      </w:r>
      <w:r>
        <w:rPr>
          <w:rFonts w:ascii="Arial" w:hAnsi="Arial" w:cs="Arial" w:eastAsia="Arial"/>
          <w:sz w:val="15"/>
          <w:szCs w:val="15"/>
          <w:color w:val="212121"/>
          <w:spacing w:val="-22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212121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6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6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620" w:right="460"/>
          <w:cols w:num="2" w:equalWidth="0">
            <w:col w:w="436" w:space="171"/>
            <w:col w:w="10233"/>
          </w:cols>
        </w:sectPr>
      </w:pPr>
      <w:rPr/>
    </w:p>
    <w:p>
      <w:pPr>
        <w:spacing w:before="28" w:after="0" w:line="240" w:lineRule="auto"/>
        <w:ind w:left="139" w:right="-20"/>
        <w:jc w:val="left"/>
        <w:tabs>
          <w:tab w:pos="1460" w:val="left"/>
          <w:tab w:pos="2840" w:val="left"/>
          <w:tab w:pos="5180" w:val="left"/>
          <w:tab w:pos="718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5"/>
          <w:w w:val="13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12.05.2017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3"/>
          <w:position w:val="0"/>
        </w:rPr>
        <w:t>!Bildi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0"/>
        </w:rPr>
        <w:t>rim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1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1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01:55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1"/>
          <w:position w:val="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11"/>
          <w:position w:val="0"/>
        </w:rPr>
        <w:t>e</w:t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74"/>
          <w:position w:val="0"/>
        </w:rPr>
        <w:t>ı: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48" w:right="-20"/>
        <w:jc w:val="left"/>
        <w:tabs>
          <w:tab w:pos="1480" w:val="left"/>
          <w:tab w:pos="2840" w:val="left"/>
          <w:tab w:pos="4180" w:val="left"/>
          <w:tab w:pos="5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-5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0"/>
        </w:rPr>
        <w:t>IKa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12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ıtNo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0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2996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Karsıyaka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Şenıikle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6231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lll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Yörem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Mal{azası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48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1"/>
        </w:rPr>
        <w:t>Doll,r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5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8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Karşıyaka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0"/>
        </w:rPr>
        <w:t>Senıi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6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9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99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6231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2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91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4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5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7"/>
          <w:w w:val="114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Yörem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Maıtazası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43" w:right="-20"/>
        <w:jc w:val="left"/>
        <w:tabs>
          <w:tab w:pos="1460" w:val="left"/>
          <w:tab w:pos="470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81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696B6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696B6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96B6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İş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Yaııgını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148" w:right="-20"/>
        <w:jc w:val="left"/>
        <w:tabs>
          <w:tab w:pos="3320" w:val="left"/>
          <w:tab w:pos="6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3.209763pt;margin-top:10.75368pt;width:69.018152pt;height:24pt;mso-position-horizontal-relative:page;mso-position-vertical-relative:paragraph;z-index:-15815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116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A5A7A8"/>
                      <w:spacing w:val="-56"/>
                      <w:w w:val="68"/>
                    </w:rPr>
                    <w:t>·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43434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43434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43434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898A8C"/>
                      <w:spacing w:val="0"/>
                      <w:w w:val="43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898A8C"/>
                      <w:spacing w:val="-54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BFBDBF"/>
                      <w:spacing w:val="-189"/>
                      <w:w w:val="129"/>
                    </w:rPr>
                    <w:t>-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89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Kullanını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33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9"/>
          <w:w w:val="98"/>
        </w:rPr>
        <w:t>Betona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71"/>
        </w:rPr>
        <w:t>Ah_ş_a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47"/>
          <w:w w:val="7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BFBDBF"/>
          <w:spacing w:val="0"/>
          <w:w w:val="67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BFBDB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6" w:lineRule="exact"/>
        <w:ind w:left="57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50"/>
          <w:position w:val="4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0"/>
          <w:w w:val="50"/>
          <w:position w:val="4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43434"/>
          <w:spacing w:val="20"/>
          <w:w w:val="5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4"/>
        </w:rPr>
        <w:t>X</w:t>
      </w:r>
      <w:r>
        <w:rPr>
          <w:rFonts w:ascii="Times New Roman" w:hAnsi="Times New Roman" w:cs="Times New Roman" w:eastAsia="Times New Roman"/>
          <w:sz w:val="19"/>
          <w:szCs w:val="19"/>
          <w:color w:val="BFBDBF"/>
          <w:spacing w:val="0"/>
          <w:w w:val="198"/>
          <w:position w:val="4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BFBDBF"/>
          <w:spacing w:val="-1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03:30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5" w:after="0" w:line="240" w:lineRule="auto"/>
        <w:ind w:left="148" w:right="-20"/>
        <w:jc w:val="left"/>
        <w:tabs>
          <w:tab w:pos="1840" w:val="left"/>
          <w:tab w:pos="5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12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Ramaza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ADIBELLI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91"/>
          <w:position w:val="0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19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ÇOBAN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6" w:after="0" w:line="240" w:lineRule="auto"/>
        <w:ind w:left="18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\.nıiri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8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Yunus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ASLAN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34" w:lineRule="exact"/>
        <w:ind w:left="1843" w:right="-20"/>
        <w:jc w:val="left"/>
        <w:tabs>
          <w:tab w:pos="434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26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5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1:56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ıvarı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02:01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460"/>
        </w:sectPr>
      </w:pPr>
      <w:rPr/>
    </w:p>
    <w:p>
      <w:pPr>
        <w:spacing w:before="0" w:after="0" w:line="203" w:lineRule="exact"/>
        <w:ind w:left="13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  <w:position w:val="-1"/>
        </w:rPr>
        <w:t>lh.raç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091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460"/>
          <w:cols w:num="2" w:equalWidth="0">
            <w:col w:w="603" w:space="1240"/>
            <w:col w:w="8997"/>
          </w:cols>
        </w:sectPr>
      </w:pPr>
      <w:rPr/>
    </w:p>
    <w:p>
      <w:pPr>
        <w:spacing w:before="1" w:after="0" w:line="240" w:lineRule="auto"/>
        <w:ind w:left="148" w:right="-20"/>
        <w:jc w:val="left"/>
        <w:tabs>
          <w:tab w:pos="2920" w:val="left"/>
          <w:tab w:pos="4360" w:val="left"/>
          <w:tab w:pos="67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w w:val="87"/>
          <w:position w:val="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w w:val="88"/>
          <w:position w:val="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FM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446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86"/>
          <w:position w:val="0"/>
        </w:rPr>
        <w:t>Arı-za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14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464849"/>
          <w:spacing w:val="0"/>
          <w:w w:val="103"/>
          <w:position w:val="0"/>
        </w:rPr>
        <w:t>:02:15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4386" w:right="-20"/>
        <w:jc w:val="left"/>
        <w:tabs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Ge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4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85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86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02:15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43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02:06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862" w:right="-20"/>
        <w:jc w:val="left"/>
        <w:tabs>
          <w:tab w:pos="436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6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1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5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0"/>
          <w:w w:val="8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14"/>
        </w:rPr>
        <w:t>şSaati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9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18" w:lineRule="exact"/>
        <w:ind w:left="139" w:right="2022" w:firstLine="9"/>
        <w:jc w:val="left"/>
        <w:tabs>
          <w:tab w:pos="1860" w:val="left"/>
          <w:tab w:pos="4340" w:val="left"/>
          <w:tab w:pos="7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6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6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65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68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1:56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7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24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70"/>
          <w:position w:val="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5"/>
          <w:w w:val="169"/>
          <w:position w:val="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3"/>
        </w:rPr>
        <w:t>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04:05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809" w:right="1056"/>
        <w:jc w:val="center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Plakası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)35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6155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2)35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436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3)35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4)35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601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5)35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828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4418" w:right="-20"/>
        <w:jc w:val="left"/>
        <w:tabs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7"/>
        </w:rPr>
        <w:t>)35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592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</w:rPr>
        <w:t>7)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8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AKS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72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8)35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60" w:lineRule="auto"/>
        <w:ind w:left="139" w:right="1746" w:firstLine="1728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9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Adı-_Soyadı: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Kamil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KÜTEVi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214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-72"/>
          <w:w w:val="2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YILDIZ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GÜN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1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40" w:lineRule="auto"/>
        <w:ind w:left="4338" w:right="366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Söndtlrmede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söndtirticü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8" w:after="0" w:line="176" w:lineRule="auto"/>
        <w:ind w:left="1897" w:right="2052" w:firstLine="-1705"/>
        <w:jc w:val="left"/>
        <w:tabs>
          <w:tab w:pos="2360" w:val="left"/>
          <w:tab w:pos="4360" w:val="left"/>
          <w:tab w:pos="4500" w:val="left"/>
          <w:tab w:pos="6260" w:val="left"/>
          <w:tab w:pos="6420" w:val="left"/>
          <w:tab w:pos="7820" w:val="left"/>
        </w:tabs>
        <w:rPr>
          <w:rFonts w:ascii="Arial" w:hAnsi="Arial" w:cs="Arial" w:eastAsia="Arial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12"/>
          <w:position w:val="1"/>
        </w:rPr>
        <w:t>öndtlrme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1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Türü</w:t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Sulu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köpüklü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99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9"/>
          <w:w w:val="98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4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Köpll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Kg.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5"/>
          <w:w w:val="95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12"/>
          <w:position w:val="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40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125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Arial" w:hAnsi="Arial" w:cs="Arial" w:eastAsia="Arial"/>
          <w:sz w:val="31"/>
          <w:szCs w:val="31"/>
          <w:color w:val="343434"/>
          <w:spacing w:val="0"/>
          <w:w w:val="61"/>
          <w:position w:val="-3"/>
        </w:rPr>
        <w:t>-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460"/>
        </w:sectPr>
      </w:pPr>
      <w:rPr/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9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7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49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9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5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Ek-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belirtilmiştir.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iskeletli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-1"/>
        </w:rPr>
        <w:t>örtüiii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135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-36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duvarları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ısıcanılı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460"/>
          <w:cols w:num="2" w:equalWidth="0">
            <w:col w:w="1852" w:space="141"/>
            <w:col w:w="8847"/>
          </w:cols>
        </w:sectPr>
      </w:pPr>
      <w:rPr/>
    </w:p>
    <w:p>
      <w:pPr>
        <w:spacing w:before="2" w:after="0" w:line="218" w:lineRule="exact"/>
        <w:ind w:left="1871" w:right="288" w:firstLine="-173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rrangı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0"/>
        </w:rPr>
        <w:t>Yörem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0"/>
        </w:rPr>
        <w:t>Mağazasında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asma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tavana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0"/>
        </w:rPr>
        <w:t>döşene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0"/>
        </w:rPr>
        <w:t>spot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0"/>
        </w:rPr>
        <w:t>lambaları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0"/>
        </w:rPr>
        <w:t>aki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asma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tava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0"/>
        </w:rPr>
        <w:t>plastiklerini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tutuşan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18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8"/>
          <w:w w:val="51"/>
        </w:rPr>
        <w:t>&gt;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95"/>
        </w:rPr>
        <w:t>asti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95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halıları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Uzerine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damlaması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94"/>
        </w:rPr>
        <w:t>olabileceg;i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1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60" w:lineRule="auto"/>
        <w:ind w:left="139" w:right="3768"/>
        <w:jc w:val="left"/>
        <w:tabs>
          <w:tab w:pos="1860" w:val="left"/>
          <w:tab w:pos="6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2"/>
          <w:w w:val="12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6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AXA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Si_goıta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79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2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IAraç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5" w:after="0" w:line="162" w:lineRule="auto"/>
        <w:ind w:left="288" w:right="5459" w:firstLine="-131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21"/>
          <w:position w:val="12"/>
        </w:rPr>
        <w:t>"ıngı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21"/>
          <w:position w:val="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2"/>
          <w:w w:val="121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İş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çalışanı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Servet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TAŞ'a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Jslim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2"/>
          <w:w w:val="115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left="162" w:right="-20"/>
        <w:jc w:val="left"/>
        <w:tabs>
          <w:tab w:pos="186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9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DönO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56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343434"/>
          <w:spacing w:val="0"/>
          <w:w w:val="86"/>
          <w:position w:val="0"/>
        </w:rPr>
        <w:t>I</w:t>
      </w:r>
      <w:r>
        <w:rPr>
          <w:rFonts w:ascii="Arial" w:hAnsi="Arial" w:cs="Arial" w:eastAsia="Arial"/>
          <w:sz w:val="27"/>
          <w:szCs w:val="27"/>
          <w:color w:val="343434"/>
          <w:spacing w:val="-4"/>
          <w:w w:val="86"/>
          <w:position w:val="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98"/>
          <w:position w:val="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12.05.2017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  <w:position w:val="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0"/>
          <w:w w:val="11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65757"/>
          <w:spacing w:val="-16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8"/>
          <w:position w:val="0"/>
        </w:rPr>
        <w:t>04:05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747" w:right="-20"/>
        <w:jc w:val="left"/>
        <w:tabs>
          <w:tab w:pos="1240" w:val="left"/>
          <w:tab w:pos="8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Bosta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</w:rPr>
        <w:t>n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7"/>
        </w:rPr>
        <w:t>l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7"/>
        </w:rPr>
        <w:t>ı</w:t>
      </w:r>
      <w:r>
        <w:rPr>
          <w:rFonts w:ascii="Arial" w:hAnsi="Arial" w:cs="Arial" w:eastAsia="Arial"/>
          <w:sz w:val="20"/>
          <w:szCs w:val="20"/>
          <w:color w:val="343434"/>
          <w:spacing w:val="-19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5" w:after="0" w:line="214" w:lineRule="exact"/>
        <w:ind w:left="1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46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7" w:lineRule="atLeast"/>
        <w:ind w:right="-20"/>
        <w:jc w:val="righ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343434"/>
          <w:w w:val="133"/>
          <w:i/>
        </w:rPr>
        <w:t>&lt;!</w:t>
      </w:r>
      <w:r>
        <w:rPr>
          <w:rFonts w:ascii="Arial" w:hAnsi="Arial" w:cs="Arial" w:eastAsia="Arial"/>
          <w:sz w:val="7"/>
          <w:szCs w:val="7"/>
          <w:color w:val="343434"/>
          <w:w w:val="134"/>
          <w:i/>
        </w:rPr>
        <w:t>)</w:t>
      </w:r>
      <w:r>
        <w:rPr>
          <w:rFonts w:ascii="Arial" w:hAnsi="Arial" w:cs="Arial" w:eastAsia="Arial"/>
          <w:sz w:val="7"/>
          <w:szCs w:val="7"/>
          <w:color w:val="000000"/>
          <w:w w:val="100"/>
        </w:rPr>
      </w:r>
    </w:p>
    <w:p>
      <w:pPr>
        <w:spacing w:before="40" w:after="0" w:line="164" w:lineRule="exact"/>
        <w:ind w:right="-69"/>
        <w:jc w:val="left"/>
        <w:tabs>
          <w:tab w:pos="2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-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-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-5"/>
        </w:rPr>
        <w:t>1ir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849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7" w:after="0" w:line="157" w:lineRule="exact"/>
        <w:ind w:right="-20"/>
        <w:jc w:val="left"/>
        <w:rPr>
          <w:rFonts w:ascii="Times New Roman" w:hAnsi="Times New Roman" w:cs="Times New Roman" w:eastAsia="Times New Roman"/>
          <w:sz w:val="69"/>
          <w:szCs w:val="6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0"/>
          <w:szCs w:val="30"/>
          <w:color w:val="464849"/>
          <w:w w:val="71"/>
          <w:position w:val="-52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464849"/>
          <w:spacing w:val="-33"/>
          <w:w w:val="100"/>
          <w:position w:val="-5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96B6B"/>
          <w:spacing w:val="-8"/>
          <w:w w:val="78"/>
          <w:position w:val="-52"/>
        </w:rPr>
        <w:t>6</w:t>
      </w:r>
      <w:r>
        <w:rPr>
          <w:rFonts w:ascii="Times New Roman" w:hAnsi="Times New Roman" w:cs="Times New Roman" w:eastAsia="Times New Roman"/>
          <w:sz w:val="69"/>
          <w:szCs w:val="69"/>
          <w:color w:val="464849"/>
          <w:spacing w:val="-6"/>
          <w:w w:val="32"/>
          <w:position w:val="-52"/>
        </w:rPr>
        <w:t>!</w:t>
      </w:r>
      <w:r>
        <w:rPr>
          <w:rFonts w:ascii="Times New Roman" w:hAnsi="Times New Roman" w:cs="Times New Roman" w:eastAsia="Times New Roman"/>
          <w:sz w:val="69"/>
          <w:szCs w:val="69"/>
          <w:color w:val="464849"/>
          <w:spacing w:val="-188"/>
          <w:w w:val="96"/>
          <w:position w:val="-52"/>
        </w:rPr>
        <w:t>ı</w:t>
      </w:r>
      <w:r>
        <w:rPr>
          <w:rFonts w:ascii="Times New Roman" w:hAnsi="Times New Roman" w:cs="Times New Roman" w:eastAsia="Times New Roman"/>
          <w:sz w:val="69"/>
          <w:szCs w:val="69"/>
          <w:color w:val="464849"/>
          <w:spacing w:val="0"/>
          <w:w w:val="31"/>
          <w:position w:val="-52"/>
        </w:rPr>
        <w:t>a</w:t>
      </w:r>
      <w:r>
        <w:rPr>
          <w:rFonts w:ascii="Times New Roman" w:hAnsi="Times New Roman" w:cs="Times New Roman" w:eastAsia="Times New Roman"/>
          <w:sz w:val="69"/>
          <w:szCs w:val="69"/>
          <w:color w:val="464849"/>
          <w:spacing w:val="-297"/>
          <w:w w:val="32"/>
          <w:position w:val="-52"/>
        </w:rPr>
        <w:t>Y</w:t>
      </w:r>
      <w:r>
        <w:rPr>
          <w:rFonts w:ascii="Times New Roman" w:hAnsi="Times New Roman" w:cs="Times New Roman" w:eastAsia="Times New Roman"/>
          <w:sz w:val="69"/>
          <w:szCs w:val="69"/>
          <w:color w:val="696B6B"/>
          <w:spacing w:val="-91"/>
          <w:w w:val="101"/>
          <w:position w:val="-52"/>
        </w:rPr>
        <w:t>;</w:t>
      </w:r>
      <w:r>
        <w:rPr>
          <w:rFonts w:ascii="Times New Roman" w:hAnsi="Times New Roman" w:cs="Times New Roman" w:eastAsia="Times New Roman"/>
          <w:sz w:val="69"/>
          <w:szCs w:val="69"/>
          <w:color w:val="696B6B"/>
          <w:spacing w:val="0"/>
          <w:w w:val="30"/>
          <w:position w:val="-52"/>
        </w:rPr>
        <w:t>.</w:t>
      </w:r>
      <w:r>
        <w:rPr>
          <w:rFonts w:ascii="Times New Roman" w:hAnsi="Times New Roman" w:cs="Times New Roman" w:eastAsia="Times New Roman"/>
          <w:sz w:val="69"/>
          <w:szCs w:val="69"/>
          <w:color w:val="696B6B"/>
          <w:spacing w:val="-13"/>
          <w:w w:val="30"/>
          <w:position w:val="-52"/>
        </w:rPr>
        <w:t>.</w:t>
      </w:r>
      <w:r>
        <w:rPr>
          <w:rFonts w:ascii="Times New Roman" w:hAnsi="Times New Roman" w:cs="Times New Roman" w:eastAsia="Times New Roman"/>
          <w:sz w:val="69"/>
          <w:szCs w:val="69"/>
          <w:color w:val="BFBDBF"/>
          <w:spacing w:val="-131"/>
          <w:w w:val="31"/>
          <w:position w:val="-52"/>
        </w:rPr>
        <w:t>.</w:t>
      </w:r>
      <w:r>
        <w:rPr>
          <w:rFonts w:ascii="Times New Roman" w:hAnsi="Times New Roman" w:cs="Times New Roman" w:eastAsia="Times New Roman"/>
          <w:sz w:val="69"/>
          <w:szCs w:val="69"/>
          <w:color w:val="A5A7A8"/>
          <w:spacing w:val="-18"/>
          <w:w w:val="26"/>
          <w:position w:val="-52"/>
        </w:rPr>
        <w:t>,</w:t>
      </w:r>
      <w:r>
        <w:rPr>
          <w:rFonts w:ascii="Times New Roman" w:hAnsi="Times New Roman" w:cs="Times New Roman" w:eastAsia="Times New Roman"/>
          <w:sz w:val="69"/>
          <w:szCs w:val="69"/>
          <w:color w:val="A5A7A8"/>
          <w:spacing w:val="-96"/>
          <w:w w:val="38"/>
          <w:position w:val="-52"/>
        </w:rPr>
        <w:t>.</w:t>
      </w:r>
      <w:r>
        <w:rPr>
          <w:rFonts w:ascii="Times New Roman" w:hAnsi="Times New Roman" w:cs="Times New Roman" w:eastAsia="Times New Roman"/>
          <w:sz w:val="69"/>
          <w:szCs w:val="69"/>
          <w:color w:val="A5A7A8"/>
          <w:spacing w:val="0"/>
          <w:w w:val="26"/>
          <w:position w:val="-52"/>
        </w:rPr>
        <w:t>,</w:t>
      </w:r>
      <w:r>
        <w:rPr>
          <w:rFonts w:ascii="Times New Roman" w:hAnsi="Times New Roman" w:cs="Times New Roman" w:eastAsia="Times New Roman"/>
          <w:sz w:val="69"/>
          <w:szCs w:val="6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460"/>
          <w:cols w:num="3" w:equalWidth="0">
            <w:col w:w="424" w:space="1592"/>
            <w:col w:w="3939" w:space="2195"/>
            <w:col w:w="2690"/>
          </w:cols>
        </w:sectPr>
      </w:pPr>
      <w:rPr/>
    </w:p>
    <w:p>
      <w:pPr>
        <w:spacing w:before="0" w:after="0" w:line="26" w:lineRule="atLeast"/>
        <w:ind w:left="265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23.629272pt;margin-top:7.919173pt;width:.234146pt;height:13.27054pt;mso-position-horizontal-relative:page;mso-position-vertical-relative:paragraph;z-index:-15823" coordorigin="2473,158" coordsize="5,265">
            <v:group style="position:absolute;left:2475;top:161;width:2;height:128" coordorigin="2475,161" coordsize="2,128">
              <v:shape style="position:absolute;left:2475;top:161;width:2;height:128" coordorigin="2475,161" coordsize="0,128" path="m2475,289l2475,161e" filled="f" stroked="t" strokeweight=".234146pt" strokecolor="#3F3F3F">
                <v:path arrowok="t"/>
              </v:shape>
            </v:group>
            <v:group style="position:absolute;left:2475;top:232;width:2;height:190" coordorigin="2475,232" coordsize="2,190">
              <v:shape style="position:absolute;left:2475;top:232;width:2;height:190" coordorigin="2475,232" coordsize="0,190" path="m2475,421l2475,232e" filled="f" stroked="t" strokeweight=".234146pt" strokecolor="#575757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5"/>
          <w:szCs w:val="25"/>
          <w:color w:val="565757"/>
          <w:spacing w:val="-3"/>
          <w:w w:val="86"/>
          <w:position w:val="4"/>
        </w:rPr>
        <w:t>·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86"/>
          <w:position w:val="4"/>
        </w:rPr>
        <w:t>u</w:t>
      </w:r>
      <w:r>
        <w:rPr>
          <w:rFonts w:ascii="Arial" w:hAnsi="Arial" w:cs="Arial" w:eastAsia="Arial"/>
          <w:sz w:val="25"/>
          <w:szCs w:val="25"/>
          <w:color w:val="343434"/>
          <w:spacing w:val="-58"/>
          <w:w w:val="86"/>
          <w:position w:val="4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25"/>
          <w:szCs w:val="25"/>
          <w:color w:val="343434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ind w:left="270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43434"/>
          <w:spacing w:val="0"/>
          <w:w w:val="104"/>
          <w:i/>
          <w:position w:val="-3"/>
        </w:rPr>
        <w:t>.Q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ind w:left="246" w:right="-20"/>
        <w:jc w:val="left"/>
        <w:rPr>
          <w:rFonts w:ascii="Arial" w:hAnsi="Arial" w:cs="Arial" w:eastAsia="Arial"/>
          <w:sz w:val="57"/>
          <w:szCs w:val="57"/>
        </w:rPr>
      </w:pPr>
      <w:rPr/>
      <w:r>
        <w:rPr/>
        <w:pict>
          <v:group style="position:absolute;margin-left:122.107323pt;margin-top:.811233pt;width:2.107317pt;height:19.070464pt;mso-position-horizontal-relative:page;mso-position-vertical-relative:paragraph;z-index:-15822" coordorigin="2442,16" coordsize="42,381">
            <v:group style="position:absolute;left:2444;top:19;width:2;height:147" coordorigin="2444,19" coordsize="2,147">
              <v:shape style="position:absolute;left:2444;top:19;width:2;height:147" coordorigin="2444,19" coordsize="0,147" path="m2444,166l2444,19e" filled="f" stroked="t" strokeweight=".234146pt" strokecolor="#9C979C">
                <v:path arrowok="t"/>
              </v:shape>
            </v:group>
            <v:group style="position:absolute;left:2470;top:166;width:2;height:218" coordorigin="2470,166" coordsize="2,218">
              <v:shape style="position:absolute;left:2470;top:166;width:2;height:218" coordorigin="2470,166" coordsize="0,218" path="m2470,384l2470,166e" filled="f" stroked="t" strokeweight="1.404878pt" strokecolor="#4F545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57"/>
          <w:szCs w:val="57"/>
          <w:color w:val="464849"/>
          <w:spacing w:val="-134"/>
          <w:w w:val="55"/>
          <w:position w:val="-34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65"/>
          <w:position w:val="-8"/>
        </w:rPr>
        <w:t>&lt;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-108"/>
          <w:w w:val="66"/>
          <w:position w:val="-8"/>
        </w:rPr>
        <w:t>S</w:t>
      </w:r>
      <w:r>
        <w:rPr>
          <w:rFonts w:ascii="Arial" w:hAnsi="Arial" w:cs="Arial" w:eastAsia="Arial"/>
          <w:sz w:val="57"/>
          <w:szCs w:val="57"/>
          <w:color w:val="464849"/>
          <w:spacing w:val="0"/>
          <w:w w:val="55"/>
          <w:position w:val="-34"/>
        </w:rPr>
        <w:t>-</w:t>
      </w:r>
      <w:r>
        <w:rPr>
          <w:rFonts w:ascii="Arial" w:hAnsi="Arial" w:cs="Arial" w:eastAsia="Arial"/>
          <w:sz w:val="57"/>
          <w:szCs w:val="5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460"/>
        </w:sectPr>
      </w:pPr>
      <w:rPr/>
    </w:p>
    <w:p>
      <w:pPr>
        <w:spacing w:before="0" w:after="0" w:line="336" w:lineRule="exact"/>
        <w:ind w:left="1742" w:right="2494"/>
        <w:jc w:val="center"/>
        <w:tabs>
          <w:tab w:pos="320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7.958557pt;margin-top:8.55716pt;width:54.212403pt;height:37pt;mso-position-horizontal-relative:page;mso-position-vertical-relative:paragraph;z-index:-15812" type="#_x0000_t202" filled="f" stroked="f">
            <v:textbox inset="0,0,0,0">
              <w:txbxContent>
                <w:p>
                  <w:pPr>
                    <w:spacing w:before="0" w:after="0" w:line="740" w:lineRule="exact"/>
                    <w:ind w:right="-151"/>
                    <w:jc w:val="left"/>
                    <w:rPr>
                      <w:rFonts w:ascii="Times New Roman" w:hAnsi="Times New Roman" w:cs="Times New Roman" w:eastAsia="Times New Roman"/>
                      <w:sz w:val="74"/>
                      <w:szCs w:val="7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262854"/>
                      <w:spacing w:val="0"/>
                      <w:w w:val="44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6.029297pt;margin-top:5.977832pt;width:20.655001pt;height:40.5pt;mso-position-horizontal-relative:page;mso-position-vertical-relative:paragraph;z-index:-15811" type="#_x0000_t202" filled="f" stroked="f">
            <v:textbox inset="0,0,0,0">
              <w:txbxContent>
                <w:p>
                  <w:pPr>
                    <w:spacing w:before="0" w:after="0" w:line="810" w:lineRule="exact"/>
                    <w:ind w:right="-162"/>
                    <w:jc w:val="left"/>
                    <w:rPr>
                      <w:rFonts w:ascii="Times New Roman" w:hAnsi="Times New Roman" w:cs="Times New Roman" w:eastAsia="Times New Roman"/>
                      <w:sz w:val="81"/>
                      <w:szCs w:val="8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1F2691"/>
                      <w:spacing w:val="0"/>
                      <w:w w:val="102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1"/>
                      <w:szCs w:val="8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4"/>
          <w:szCs w:val="34"/>
          <w:color w:val="565757"/>
          <w:spacing w:val="0"/>
          <w:w w:val="51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565757"/>
          <w:spacing w:val="17"/>
          <w:w w:val="51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464849"/>
          <w:spacing w:val="0"/>
          <w:w w:val="51"/>
        </w:rPr>
        <w:t>N'</w:t>
      </w:r>
      <w:r>
        <w:rPr>
          <w:rFonts w:ascii="Times New Roman" w:hAnsi="Times New Roman" w:cs="Times New Roman" w:eastAsia="Times New Roman"/>
          <w:sz w:val="34"/>
          <w:szCs w:val="34"/>
          <w:color w:val="464849"/>
          <w:spacing w:val="18"/>
          <w:w w:val="51"/>
        </w:rPr>
        <w:t> </w:t>
      </w:r>
      <w:r>
        <w:rPr>
          <w:rFonts w:ascii="Arial" w:hAnsi="Arial" w:cs="Arial" w:eastAsia="Arial"/>
          <w:sz w:val="25"/>
          <w:szCs w:val="25"/>
          <w:color w:val="696B6B"/>
          <w:spacing w:val="0"/>
          <w:w w:val="100"/>
        </w:rPr>
        <w:t>&lt;6</w:t>
      </w:r>
      <w:r>
        <w:rPr>
          <w:rFonts w:ascii="Arial" w:hAnsi="Arial" w:cs="Arial" w:eastAsia="Arial"/>
          <w:sz w:val="25"/>
          <w:szCs w:val="25"/>
          <w:color w:val="696B6B"/>
          <w:spacing w:val="0"/>
          <w:w w:val="100"/>
        </w:rPr>
        <w:t>1</w:t>
      </w:r>
      <w:r>
        <w:rPr>
          <w:rFonts w:ascii="Arial" w:hAnsi="Arial" w:cs="Arial" w:eastAsia="Arial"/>
          <w:sz w:val="25"/>
          <w:szCs w:val="25"/>
          <w:color w:val="696B6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96B6B"/>
          <w:spacing w:val="0"/>
          <w:w w:val="112"/>
        </w:rPr>
        <w:t>Ş</w:t>
      </w:r>
      <w:r>
        <w:rPr>
          <w:rFonts w:ascii="Times New Roman" w:hAnsi="Times New Roman" w:cs="Times New Roman" w:eastAsia="Times New Roman"/>
          <w:sz w:val="25"/>
          <w:szCs w:val="25"/>
          <w:color w:val="696B6B"/>
          <w:spacing w:val="-42"/>
          <w:w w:val="11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9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696B6B"/>
          <w:spacing w:val="0"/>
          <w:w w:val="100"/>
        </w:rPr>
      </w:r>
      <w:r>
        <w:rPr>
          <w:rFonts w:ascii="Times New Roman" w:hAnsi="Times New Roman" w:cs="Times New Roman" w:eastAsia="Times New Roman"/>
          <w:sz w:val="27"/>
          <w:szCs w:val="27"/>
          <w:color w:val="464849"/>
          <w:spacing w:val="0"/>
          <w:w w:val="112"/>
        </w:rPr>
        <w:t>EK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0" w:after="0" w:line="193" w:lineRule="exact"/>
        <w:ind w:left="1747" w:right="2457"/>
        <w:jc w:val="center"/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511.843903pt;margin-top:2.111709pt;width:2.809756pt;height:12.536433pt;mso-position-horizontal-relative:page;mso-position-vertical-relative:paragraph;z-index:-15820" coordorigin="10237,42" coordsize="56,251">
            <v:group style="position:absolute;left:10265;top:70;width:2;height:175" coordorigin="10265,70" coordsize="2,175">
              <v:shape style="position:absolute;left:10265;top:70;width:2;height:175" coordorigin="10265,70" coordsize="0,175" path="m10265,246l10265,70e" filled="f" stroked="t" strokeweight="2.809756pt" strokecolor="#485787">
                <v:path arrowok="t"/>
              </v:shape>
            </v:group>
            <v:group style="position:absolute;left:10265;top:217;width:2;height:62" coordorigin="10265,217" coordsize="2,62">
              <v:shape style="position:absolute;left:10265;top:217;width:2;height:62" coordorigin="10265,217" coordsize="0,62" path="m10265,279l10265,217e" filled="f" stroked="t" strokeweight="1.404878pt" strokecolor="#60649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7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47"/>
        </w:rPr>
        <w:t> </w:t>
      </w:r>
      <w:r>
        <w:rPr>
          <w:rFonts w:ascii="Arial" w:hAnsi="Arial" w:cs="Arial" w:eastAsia="Arial"/>
          <w:sz w:val="20"/>
          <w:szCs w:val="20"/>
          <w:color w:val="464849"/>
          <w:spacing w:val="0"/>
          <w:w w:val="100"/>
        </w:rPr>
        <w:t>faıy</w:t>
      </w:r>
      <w:r>
        <w:rPr>
          <w:rFonts w:ascii="Arial" w:hAnsi="Arial" w:cs="Arial" w:eastAsia="Arial"/>
          <w:sz w:val="20"/>
          <w:szCs w:val="20"/>
          <w:color w:val="464849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color w:val="464849"/>
          <w:spacing w:val="5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64849"/>
          <w:spacing w:val="0"/>
          <w:w w:val="100"/>
        </w:rPr>
        <w:t>Kuze</w:t>
      </w:r>
      <w:r>
        <w:rPr>
          <w:rFonts w:ascii="Arial" w:hAnsi="Arial" w:cs="Arial" w:eastAsia="Arial"/>
          <w:sz w:val="20"/>
          <w:szCs w:val="20"/>
          <w:color w:val="464849"/>
          <w:spacing w:val="0"/>
          <w:w w:val="100"/>
        </w:rPr>
        <w:t>y</w:t>
      </w:r>
      <w:r>
        <w:rPr>
          <w:rFonts w:ascii="Arial" w:hAnsi="Arial" w:cs="Arial" w:eastAsia="Arial"/>
          <w:sz w:val="20"/>
          <w:szCs w:val="20"/>
          <w:color w:val="464849"/>
          <w:spacing w:val="5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64849"/>
          <w:spacing w:val="0"/>
          <w:w w:val="109"/>
        </w:rPr>
        <w:t>Bölge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04" w:lineRule="exact"/>
        <w:ind w:left="1620" w:right="2356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9"/>
          <w:szCs w:val="19"/>
          <w:color w:val="212121"/>
          <w:spacing w:val="-3"/>
          <w:w w:val="100"/>
          <w:b/>
          <w:bCs/>
          <w:position w:val="-9"/>
        </w:rPr>
        <w:t>1</w:t>
      </w:r>
      <w:r>
        <w:rPr>
          <w:rFonts w:ascii="Arial" w:hAnsi="Arial" w:cs="Arial" w:eastAsia="Arial"/>
          <w:sz w:val="19"/>
          <w:szCs w:val="19"/>
          <w:color w:val="464849"/>
          <w:spacing w:val="0"/>
          <w:w w:val="100"/>
          <w:b/>
          <w:bCs/>
          <w:position w:val="-9"/>
        </w:rPr>
        <w:t>.</w:t>
      </w:r>
      <w:r>
        <w:rPr>
          <w:rFonts w:ascii="Arial" w:hAnsi="Arial" w:cs="Arial" w:eastAsia="Arial"/>
          <w:sz w:val="19"/>
          <w:szCs w:val="19"/>
          <w:color w:val="464849"/>
          <w:spacing w:val="21"/>
          <w:w w:val="100"/>
          <w:b/>
          <w:bCs/>
          <w:position w:val="-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849"/>
          <w:spacing w:val="0"/>
          <w:w w:val="100"/>
          <w:position w:val="-11"/>
        </w:rPr>
        <w:t>P</w:t>
      </w:r>
      <w:r>
        <w:rPr>
          <w:rFonts w:ascii="Times New Roman" w:hAnsi="Times New Roman" w:cs="Times New Roman" w:eastAsia="Times New Roman"/>
          <w:sz w:val="21"/>
          <w:szCs w:val="21"/>
          <w:color w:val="464849"/>
          <w:spacing w:val="4"/>
          <w:w w:val="100"/>
          <w:position w:val="-11"/>
        </w:rPr>
        <w:t>o</w:t>
      </w:r>
      <w:r>
        <w:rPr>
          <w:rFonts w:ascii="Times New Roman" w:hAnsi="Times New Roman" w:cs="Times New Roman" w:eastAsia="Times New Roman"/>
          <w:sz w:val="21"/>
          <w:szCs w:val="21"/>
          <w:color w:val="696B6B"/>
          <w:spacing w:val="2"/>
          <w:w w:val="100"/>
          <w:position w:val="-11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464849"/>
          <w:spacing w:val="0"/>
          <w:w w:val="100"/>
          <w:position w:val="-11"/>
        </w:rPr>
        <w:t>ta</w:t>
      </w:r>
      <w:r>
        <w:rPr>
          <w:rFonts w:ascii="Times New Roman" w:hAnsi="Times New Roman" w:cs="Times New Roman" w:eastAsia="Times New Roman"/>
          <w:sz w:val="21"/>
          <w:szCs w:val="21"/>
          <w:color w:val="464849"/>
          <w:spacing w:val="0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849"/>
          <w:spacing w:val="2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849"/>
          <w:spacing w:val="0"/>
          <w:w w:val="105"/>
          <w:position w:val="-11"/>
        </w:rPr>
        <w:t>Grupla</w:t>
      </w:r>
      <w:r>
        <w:rPr>
          <w:rFonts w:ascii="Times New Roman" w:hAnsi="Times New Roman" w:cs="Times New Roman" w:eastAsia="Times New Roman"/>
          <w:sz w:val="21"/>
          <w:szCs w:val="21"/>
          <w:color w:val="464849"/>
          <w:spacing w:val="0"/>
          <w:w w:val="105"/>
          <w:position w:val="-11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464849"/>
          <w:spacing w:val="0"/>
          <w:w w:val="105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849"/>
          <w:spacing w:val="3"/>
          <w:w w:val="105"/>
          <w:position w:val="-1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64849"/>
          <w:spacing w:val="0"/>
          <w:w w:val="105"/>
          <w:position w:val="-11"/>
        </w:rPr>
        <w:t>Amiri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50" w:after="0" w:line="403" w:lineRule="exact"/>
        <w:ind w:left="14"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0"/>
          <w:w w:val="87"/>
          <w:position w:val="-6"/>
        </w:rPr>
        <w:t>lıfai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3"/>
          <w:w w:val="87"/>
          <w:position w:val="-6"/>
        </w:rPr>
        <w:t> </w:t>
      </w:r>
      <w:r>
        <w:rPr>
          <w:rFonts w:ascii="Arial" w:hAnsi="Arial" w:cs="Arial" w:eastAsia="Arial"/>
          <w:sz w:val="41"/>
          <w:szCs w:val="41"/>
          <w:color w:val="696B6B"/>
          <w:spacing w:val="0"/>
          <w:w w:val="74"/>
          <w:position w:val="-6"/>
        </w:rPr>
        <w:t>\'</w:t>
      </w:r>
      <w:r>
        <w:rPr>
          <w:rFonts w:ascii="Arial" w:hAnsi="Arial" w:cs="Arial" w:eastAsia="Arial"/>
          <w:sz w:val="41"/>
          <w:szCs w:val="41"/>
          <w:color w:val="696B6B"/>
          <w:spacing w:val="-16"/>
          <w:w w:val="75"/>
          <w:position w:val="-6"/>
        </w:rPr>
        <w:t>a</w:t>
      </w:r>
      <w:r>
        <w:rPr>
          <w:rFonts w:ascii="Arial" w:hAnsi="Arial" w:cs="Arial" w:eastAsia="Arial"/>
          <w:sz w:val="41"/>
          <w:szCs w:val="41"/>
          <w:color w:val="343434"/>
          <w:spacing w:val="0"/>
          <w:w w:val="104"/>
          <w:position w:val="-6"/>
        </w:rPr>
        <w:t>i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right="-20"/>
        <w:jc w:val="left"/>
        <w:tabs>
          <w:tab w:pos="32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503.882935pt;margin-top:.04805pt;width:.1pt;height:6.399684pt;mso-position-horizontal-relative:page;mso-position-vertical-relative:paragraph;z-index:-15821" coordorigin="10078,1" coordsize="2,128">
            <v:shape style="position:absolute;left:10078;top:1;width:2;height:128" coordorigin="10078,1" coordsize="0,128" path="m10078,129l10078,1e" filled="f" stroked="t" strokeweight="1.170732pt" strokecolor="#646B6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5"/>
          <w:szCs w:val="25"/>
          <w:color w:val="898A8C"/>
          <w:spacing w:val="0"/>
          <w:w w:val="149"/>
          <w:position w:val="1"/>
        </w:rPr>
        <w:t>'</w:t>
      </w:r>
      <w:r>
        <w:rPr>
          <w:rFonts w:ascii="Arial" w:hAnsi="Arial" w:cs="Arial" w:eastAsia="Arial"/>
          <w:sz w:val="25"/>
          <w:szCs w:val="25"/>
          <w:color w:val="898A8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898A8C"/>
          <w:spacing w:val="0"/>
          <w:w w:val="100"/>
          <w:position w:val="1"/>
        </w:rPr>
      </w:r>
      <w:r>
        <w:rPr>
          <w:rFonts w:ascii="Arial" w:hAnsi="Arial" w:cs="Arial" w:eastAsia="Arial"/>
          <w:sz w:val="25"/>
          <w:szCs w:val="25"/>
          <w:color w:val="696B6B"/>
          <w:spacing w:val="0"/>
          <w:w w:val="67"/>
          <w:position w:val="1"/>
        </w:rPr>
        <w:t>B.ı\</w:t>
      </w:r>
      <w:r>
        <w:rPr>
          <w:rFonts w:ascii="Arial" w:hAnsi="Arial" w:cs="Arial" w:eastAsia="Arial"/>
          <w:sz w:val="25"/>
          <w:szCs w:val="25"/>
          <w:color w:val="696B6B"/>
          <w:spacing w:val="-3"/>
          <w:w w:val="68"/>
          <w:position w:val="1"/>
        </w:rPr>
        <w:t>1</w:t>
      </w:r>
      <w:r>
        <w:rPr>
          <w:rFonts w:ascii="Arial" w:hAnsi="Arial" w:cs="Arial" w:eastAsia="Arial"/>
          <w:sz w:val="24"/>
          <w:szCs w:val="24"/>
          <w:color w:val="A5A7A8"/>
          <w:spacing w:val="-73"/>
          <w:w w:val="78"/>
          <w:position w:val="-1"/>
        </w:rPr>
        <w:t>·</w:t>
      </w:r>
      <w:r>
        <w:rPr>
          <w:rFonts w:ascii="Arial" w:hAnsi="Arial" w:cs="Arial" w:eastAsia="Arial"/>
          <w:sz w:val="25"/>
          <w:szCs w:val="25"/>
          <w:color w:val="696B6B"/>
          <w:spacing w:val="-45"/>
          <w:w w:val="67"/>
          <w:position w:val="1"/>
        </w:rPr>
        <w:t>.</w:t>
      </w:r>
      <w:r>
        <w:rPr>
          <w:rFonts w:ascii="Arial" w:hAnsi="Arial" w:cs="Arial" w:eastAsia="Arial"/>
          <w:sz w:val="24"/>
          <w:szCs w:val="24"/>
          <w:color w:val="BFBDBF"/>
          <w:spacing w:val="-18"/>
          <w:w w:val="77"/>
          <w:position w:val="-1"/>
        </w:rPr>
        <w:t>.</w:t>
      </w:r>
      <w:r>
        <w:rPr>
          <w:rFonts w:ascii="Arial" w:hAnsi="Arial" w:cs="Arial" w:eastAsia="Arial"/>
          <w:sz w:val="25"/>
          <w:szCs w:val="25"/>
          <w:color w:val="696B6B"/>
          <w:spacing w:val="-132"/>
          <w:w w:val="68"/>
          <w:position w:val="1"/>
        </w:rPr>
        <w:t>1</w:t>
      </w:r>
      <w:r>
        <w:rPr>
          <w:rFonts w:ascii="Arial" w:hAnsi="Arial" w:cs="Arial" w:eastAsia="Arial"/>
          <w:sz w:val="25"/>
          <w:szCs w:val="25"/>
          <w:color w:val="898A8C"/>
          <w:spacing w:val="0"/>
          <w:w w:val="79"/>
          <w:position w:val="1"/>
        </w:rPr>
        <w:t>'</w:t>
      </w:r>
      <w:r>
        <w:rPr>
          <w:rFonts w:ascii="Arial" w:hAnsi="Arial" w:cs="Arial" w:eastAsia="Arial"/>
          <w:sz w:val="25"/>
          <w:szCs w:val="25"/>
          <w:color w:val="898A8C"/>
          <w:spacing w:val="-10"/>
          <w:w w:val="79"/>
          <w:position w:val="1"/>
        </w:rPr>
        <w:t>"</w:t>
      </w:r>
      <w:r>
        <w:rPr>
          <w:rFonts w:ascii="Arial" w:hAnsi="Arial" w:cs="Arial" w:eastAsia="Arial"/>
          <w:sz w:val="24"/>
          <w:szCs w:val="24"/>
          <w:color w:val="696B6B"/>
          <w:spacing w:val="-123"/>
          <w:w w:val="106"/>
          <w:position w:val="-1"/>
        </w:rPr>
        <w:t>e</w:t>
      </w:r>
      <w:r>
        <w:rPr>
          <w:rFonts w:ascii="Arial" w:hAnsi="Arial" w:cs="Arial" w:eastAsia="Arial"/>
          <w:sz w:val="25"/>
          <w:szCs w:val="25"/>
          <w:color w:val="898A8C"/>
          <w:spacing w:val="0"/>
          <w:w w:val="80"/>
          <w:position w:val="1"/>
        </w:rPr>
        <w:t>•</w:t>
      </w:r>
      <w:r>
        <w:rPr>
          <w:rFonts w:ascii="Arial" w:hAnsi="Arial" w:cs="Arial" w:eastAsia="Arial"/>
          <w:sz w:val="25"/>
          <w:szCs w:val="25"/>
          <w:color w:val="898A8C"/>
          <w:spacing w:val="32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565757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25"/>
          <w:szCs w:val="25"/>
          <w:color w:val="565757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565757"/>
          <w:spacing w:val="22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696B6B"/>
          <w:spacing w:val="-42"/>
          <w:w w:val="204"/>
          <w:position w:val="1"/>
        </w:rPr>
        <w:t>'</w:t>
      </w:r>
      <w:r>
        <w:rPr>
          <w:rFonts w:ascii="Arial" w:hAnsi="Arial" w:cs="Arial" w:eastAsia="Arial"/>
          <w:sz w:val="24"/>
          <w:szCs w:val="24"/>
          <w:color w:val="A5A7A8"/>
          <w:spacing w:val="0"/>
          <w:w w:val="116"/>
          <w:position w:val="-1"/>
        </w:rPr>
        <w:t>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460"/>
          <w:cols w:num="2" w:equalWidth="0">
            <w:col w:w="6224" w:space="1871"/>
            <w:col w:w="2745"/>
          </w:cols>
        </w:sectPr>
      </w:pPr>
      <w:rPr/>
    </w:p>
    <w:p>
      <w:pPr>
        <w:spacing w:before="0" w:after="0" w:line="131" w:lineRule="exact"/>
        <w:ind w:right="625"/>
        <w:jc w:val="right"/>
        <w:tabs>
          <w:tab w:pos="104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696B6B"/>
          <w:spacing w:val="0"/>
          <w:w w:val="100"/>
          <w:position w:val="-3"/>
        </w:rPr>
        <w:t>.,.</w:t>
      </w:r>
      <w:r>
        <w:rPr>
          <w:rFonts w:ascii="Arial" w:hAnsi="Arial" w:cs="Arial" w:eastAsia="Arial"/>
          <w:sz w:val="17"/>
          <w:szCs w:val="17"/>
          <w:color w:val="696B6B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696B6B"/>
          <w:spacing w:val="44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A5A7A8"/>
          <w:spacing w:val="0"/>
          <w:w w:val="100"/>
          <w:position w:val="-3"/>
        </w:rPr>
        <w:t>·</w:t>
      </w:r>
      <w:r>
        <w:rPr>
          <w:rFonts w:ascii="Arial" w:hAnsi="Arial" w:cs="Arial" w:eastAsia="Arial"/>
          <w:sz w:val="17"/>
          <w:szCs w:val="17"/>
          <w:color w:val="A5A7A8"/>
          <w:spacing w:val="0"/>
          <w:w w:val="100"/>
          <w:position w:val="-3"/>
        </w:rPr>
        <w:t>   </w:t>
      </w:r>
      <w:r>
        <w:rPr>
          <w:rFonts w:ascii="Arial" w:hAnsi="Arial" w:cs="Arial" w:eastAsia="Arial"/>
          <w:sz w:val="17"/>
          <w:szCs w:val="17"/>
          <w:color w:val="A5A7A8"/>
          <w:spacing w:val="3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A5A7A8"/>
          <w:spacing w:val="0"/>
          <w:w w:val="71"/>
          <w:position w:val="-3"/>
        </w:rPr>
        <w:t>-</w:t>
      </w:r>
      <w:r>
        <w:rPr>
          <w:rFonts w:ascii="Arial" w:hAnsi="Arial" w:cs="Arial" w:eastAsia="Arial"/>
          <w:sz w:val="17"/>
          <w:szCs w:val="17"/>
          <w:color w:val="A5A7A8"/>
          <w:spacing w:val="-4"/>
          <w:w w:val="71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898A8C"/>
          <w:spacing w:val="0"/>
          <w:w w:val="138"/>
          <w:position w:val="-3"/>
        </w:rPr>
        <w:t>·</w:t>
      </w:r>
      <w:r>
        <w:rPr>
          <w:rFonts w:ascii="Arial" w:hAnsi="Arial" w:cs="Arial" w:eastAsia="Arial"/>
          <w:sz w:val="17"/>
          <w:szCs w:val="17"/>
          <w:color w:val="898A8C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7"/>
          <w:szCs w:val="17"/>
          <w:color w:val="898A8C"/>
          <w:spacing w:val="-7"/>
          <w:w w:val="246"/>
          <w:position w:val="-3"/>
        </w:rPr>
        <w:t>'</w:t>
      </w:r>
      <w:r>
        <w:rPr>
          <w:rFonts w:ascii="Arial" w:hAnsi="Arial" w:cs="Arial" w:eastAsia="Arial"/>
          <w:sz w:val="17"/>
          <w:szCs w:val="17"/>
          <w:color w:val="BFBDBF"/>
          <w:spacing w:val="-31"/>
          <w:w w:val="164"/>
          <w:position w:val="-3"/>
        </w:rPr>
        <w:t>'</w:t>
      </w:r>
      <w:r>
        <w:rPr>
          <w:rFonts w:ascii="Arial" w:hAnsi="Arial" w:cs="Arial" w:eastAsia="Arial"/>
          <w:sz w:val="17"/>
          <w:szCs w:val="17"/>
          <w:color w:val="696B6B"/>
          <w:spacing w:val="0"/>
          <w:w w:val="83"/>
          <w:position w:val="-3"/>
        </w:rPr>
        <w:t>·</w:t>
      </w:r>
      <w:r>
        <w:rPr>
          <w:rFonts w:ascii="Arial" w:hAnsi="Arial" w:cs="Arial" w:eastAsia="Arial"/>
          <w:sz w:val="17"/>
          <w:szCs w:val="17"/>
          <w:color w:val="696B6B"/>
          <w:spacing w:val="0"/>
          <w:w w:val="100"/>
          <w:position w:val="-3"/>
        </w:rPr>
        <w:t>  </w:t>
      </w:r>
      <w:r>
        <w:rPr>
          <w:rFonts w:ascii="Arial" w:hAnsi="Arial" w:cs="Arial" w:eastAsia="Arial"/>
          <w:sz w:val="17"/>
          <w:szCs w:val="17"/>
          <w:color w:val="696B6B"/>
          <w:spacing w:val="-3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8795AA"/>
          <w:spacing w:val="0"/>
          <w:w w:val="165"/>
          <w:position w:val="-3"/>
        </w:rPr>
        <w:t>·</w:t>
      </w:r>
      <w:r>
        <w:rPr>
          <w:rFonts w:ascii="Arial" w:hAnsi="Arial" w:cs="Arial" w:eastAsia="Arial"/>
          <w:sz w:val="17"/>
          <w:szCs w:val="17"/>
          <w:color w:val="8795AA"/>
          <w:spacing w:val="-8"/>
          <w:w w:val="165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0F1585"/>
          <w:spacing w:val="-1"/>
          <w:w w:val="82"/>
          <w:position w:val="-3"/>
        </w:rPr>
        <w:t>'</w:t>
      </w:r>
      <w:r>
        <w:rPr>
          <w:rFonts w:ascii="Arial" w:hAnsi="Arial" w:cs="Arial" w:eastAsia="Arial"/>
          <w:sz w:val="17"/>
          <w:szCs w:val="17"/>
          <w:color w:val="464849"/>
          <w:spacing w:val="0"/>
          <w:w w:val="144"/>
          <w:position w:val="-3"/>
        </w:rPr>
        <w:t>-·</w:t>
      </w:r>
      <w:r>
        <w:rPr>
          <w:rFonts w:ascii="Arial" w:hAnsi="Arial" w:cs="Arial" w:eastAsia="Arial"/>
          <w:sz w:val="17"/>
          <w:szCs w:val="17"/>
          <w:color w:val="464849"/>
          <w:spacing w:val="0"/>
          <w:w w:val="100"/>
          <w:position w:val="-3"/>
        </w:rPr>
        <w:t>  </w:t>
      </w:r>
      <w:r>
        <w:rPr>
          <w:rFonts w:ascii="Arial" w:hAnsi="Arial" w:cs="Arial" w:eastAsia="Arial"/>
          <w:sz w:val="17"/>
          <w:szCs w:val="17"/>
          <w:color w:val="464849"/>
          <w:spacing w:val="16"/>
          <w:w w:val="100"/>
          <w:position w:val="-3"/>
        </w:rPr>
        <w:t> </w:t>
      </w:r>
      <w:r>
        <w:rPr>
          <w:rFonts w:ascii="Arial" w:hAnsi="Arial" w:cs="Arial" w:eastAsia="Arial"/>
          <w:sz w:val="17"/>
          <w:szCs w:val="17"/>
          <w:color w:val="464849"/>
          <w:spacing w:val="0"/>
          <w:w w:val="105"/>
          <w:position w:val="-3"/>
        </w:rPr>
        <w:t>eli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6" w:lineRule="atLeast"/>
        <w:ind w:left="4714" w:right="-20"/>
        <w:jc w:val="left"/>
        <w:tabs>
          <w:tab w:pos="8020" w:val="left"/>
          <w:tab w:pos="854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pict>
          <v:group style="position:absolute;margin-left:265.521942pt;margin-top:-.374851pt;width:.1pt;height:10.192091pt;mso-position-horizontal-relative:page;mso-position-vertical-relative:paragraph;z-index:-15819" coordorigin="5310,-7" coordsize="2,204">
            <v:shape style="position:absolute;left:5310;top:-7;width:2;height:204" coordorigin="5310,-7" coordsize="0,204" path="m5310,196l5310,-7e" filled="f" stroked="t" strokeweight="1.170732pt" strokecolor="#2F345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ASLAN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31"/>
          <w:szCs w:val="31"/>
          <w:color w:val="A5A7A8"/>
          <w:spacing w:val="0"/>
          <w:w w:val="71"/>
          <w:position w:val="-15"/>
        </w:rPr>
        <w:t>(</w:t>
      </w:r>
      <w:r>
        <w:rPr>
          <w:rFonts w:ascii="Arial" w:hAnsi="Arial" w:cs="Arial" w:eastAsia="Arial"/>
          <w:sz w:val="31"/>
          <w:szCs w:val="31"/>
          <w:color w:val="A5A7A8"/>
          <w:spacing w:val="-55"/>
          <w:w w:val="71"/>
          <w:position w:val="-15"/>
        </w:rPr>
        <w:t> </w:t>
      </w:r>
      <w:r>
        <w:rPr>
          <w:rFonts w:ascii="Arial" w:hAnsi="Arial" w:cs="Arial" w:eastAsia="Arial"/>
          <w:sz w:val="31"/>
          <w:szCs w:val="31"/>
          <w:color w:val="A5A7A8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31"/>
          <w:szCs w:val="31"/>
          <w:color w:val="A5A7A8"/>
          <w:spacing w:val="0"/>
          <w:w w:val="100"/>
          <w:position w:val="-15"/>
        </w:rPr>
      </w:r>
      <w:r>
        <w:rPr>
          <w:rFonts w:ascii="Arial" w:hAnsi="Arial" w:cs="Arial" w:eastAsia="Arial"/>
          <w:sz w:val="34"/>
          <w:szCs w:val="34"/>
          <w:color w:val="464849"/>
          <w:spacing w:val="0"/>
          <w:w w:val="71"/>
          <w:position w:val="-15"/>
        </w:rPr>
        <w:t>n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460"/>
        </w:sectPr>
      </w:pPr>
      <w:rPr/>
    </w:p>
    <w:p>
      <w:pPr>
        <w:spacing w:before="0" w:after="0" w:line="176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6" w:lineRule="atLeast"/>
        <w:ind w:right="-86"/>
        <w:jc w:val="left"/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31"/>
          <w:szCs w:val="31"/>
          <w:color w:val="565757"/>
          <w:w w:val="56"/>
        </w:rPr>
        <w:t>':i</w:t>
      </w:r>
      <w:r>
        <w:rPr>
          <w:rFonts w:ascii="Arial" w:hAnsi="Arial" w:cs="Arial" w:eastAsia="Arial"/>
          <w:sz w:val="31"/>
          <w:szCs w:val="31"/>
          <w:color w:val="565757"/>
          <w:w w:val="57"/>
        </w:rPr>
        <w:t>l</w:t>
      </w:r>
      <w:r>
        <w:rPr>
          <w:rFonts w:ascii="Arial" w:hAnsi="Arial" w:cs="Arial" w:eastAsia="Arial"/>
          <w:sz w:val="31"/>
          <w:szCs w:val="31"/>
          <w:color w:val="565757"/>
          <w:spacing w:val="-49"/>
          <w:w w:val="100"/>
        </w:rPr>
        <w:t> </w:t>
      </w:r>
      <w:r>
        <w:rPr>
          <w:rFonts w:ascii="Arial" w:hAnsi="Arial" w:cs="Arial" w:eastAsia="Arial"/>
          <w:sz w:val="31"/>
          <w:szCs w:val="31"/>
          <w:color w:val="898A8C"/>
          <w:spacing w:val="-53"/>
          <w:w w:val="170"/>
        </w:rPr>
        <w:t>;</w:t>
      </w:r>
      <w:r>
        <w:rPr>
          <w:rFonts w:ascii="Arial" w:hAnsi="Arial" w:cs="Arial" w:eastAsia="Arial"/>
          <w:sz w:val="31"/>
          <w:szCs w:val="31"/>
          <w:color w:val="696B6B"/>
          <w:spacing w:val="0"/>
          <w:w w:val="142"/>
        </w:rPr>
        <w:t>,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0" w:after="0" w:line="176" w:lineRule="atLeast"/>
        <w:ind w:right="-20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4"/>
          <w:szCs w:val="34"/>
          <w:color w:val="464849"/>
          <w:w w:val="61"/>
        </w:rPr>
        <w:t>tıibor</w:t>
      </w:r>
      <w:r>
        <w:rPr>
          <w:rFonts w:ascii="Times New Roman" w:hAnsi="Times New Roman" w:cs="Times New Roman" w:eastAsia="Times New Roman"/>
          <w:sz w:val="34"/>
          <w:szCs w:val="34"/>
          <w:color w:val="464849"/>
          <w:w w:val="62"/>
        </w:rPr>
        <w:t>o</w:t>
      </w:r>
      <w:r>
        <w:rPr>
          <w:rFonts w:ascii="Times New Roman" w:hAnsi="Times New Roman" w:cs="Times New Roman" w:eastAsia="Times New Roman"/>
          <w:sz w:val="34"/>
          <w:szCs w:val="34"/>
          <w:color w:val="464849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565757"/>
          <w:spacing w:val="0"/>
          <w:w w:val="223"/>
        </w:rPr>
        <w:t>'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460"/>
          <w:cols w:num="3" w:equalWidth="0">
            <w:col w:w="5419" w:space="2724"/>
            <w:col w:w="392" w:space="140"/>
            <w:col w:w="2165"/>
          </w:cols>
        </w:sectPr>
      </w:pPr>
      <w:rPr/>
    </w:p>
    <w:p>
      <w:pPr>
        <w:spacing w:before="0" w:after="0" w:line="50" w:lineRule="exact"/>
        <w:ind w:right="870"/>
        <w:jc w:val="right"/>
        <w:tabs>
          <w:tab w:pos="164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A5A7A8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A5A7A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96B6B"/>
          <w:spacing w:val="0"/>
          <w:w w:val="64"/>
          <w:position w:val="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696B6B"/>
          <w:spacing w:val="-30"/>
          <w:w w:val="64"/>
          <w:position w:val="1"/>
        </w:rPr>
        <w:t>w</w:t>
      </w:r>
      <w:r>
        <w:rPr>
          <w:rFonts w:ascii="Times New Roman" w:hAnsi="Times New Roman" w:cs="Times New Roman" w:eastAsia="Times New Roman"/>
          <w:sz w:val="23"/>
          <w:szCs w:val="23"/>
          <w:color w:val="898A8C"/>
          <w:spacing w:val="-3"/>
          <w:w w:val="153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0"/>
          <w:w w:val="62"/>
          <w:position w:val="1"/>
        </w:rPr>
        <w:t>"'</w:t>
      </w:r>
      <w:r>
        <w:rPr>
          <w:rFonts w:ascii="Times New Roman" w:hAnsi="Times New Roman" w:cs="Times New Roman" w:eastAsia="Times New Roman"/>
          <w:sz w:val="19"/>
          <w:szCs w:val="19"/>
          <w:color w:val="696B6B"/>
          <w:spacing w:val="-6"/>
          <w:w w:val="62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898A8C"/>
          <w:spacing w:val="0"/>
          <w:w w:val="33"/>
          <w:position w:val="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898A8C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98A8C"/>
          <w:spacing w:val="-23"/>
          <w:w w:val="100"/>
          <w:position w:val="1"/>
        </w:rPr>
        <w:t> </w:t>
      </w:r>
      <w:r>
        <w:rPr>
          <w:rFonts w:ascii="Arial" w:hAnsi="Arial" w:cs="Arial" w:eastAsia="Arial"/>
          <w:sz w:val="29"/>
          <w:szCs w:val="29"/>
          <w:color w:val="464849"/>
          <w:spacing w:val="-16"/>
          <w:w w:val="64"/>
          <w:position w:val="1"/>
        </w:rPr>
        <w:t>d</w:t>
      </w:r>
      <w:r>
        <w:rPr>
          <w:rFonts w:ascii="Arial" w:hAnsi="Arial" w:cs="Arial" w:eastAsia="Arial"/>
          <w:sz w:val="29"/>
          <w:szCs w:val="29"/>
          <w:color w:val="464849"/>
          <w:spacing w:val="-57"/>
          <w:w w:val="63"/>
          <w:position w:val="1"/>
        </w:rPr>
        <w:t>ı</w:t>
      </w:r>
      <w:r>
        <w:rPr>
          <w:rFonts w:ascii="Arial" w:hAnsi="Arial" w:cs="Arial" w:eastAsia="Arial"/>
          <w:sz w:val="29"/>
          <w:szCs w:val="29"/>
          <w:color w:val="464F75"/>
          <w:spacing w:val="0"/>
          <w:w w:val="115"/>
          <w:position w:val="1"/>
        </w:rPr>
        <w:t>\</w:t>
      </w:r>
      <w:r>
        <w:rPr>
          <w:rFonts w:ascii="Arial" w:hAnsi="Arial" w:cs="Arial" w:eastAsia="Arial"/>
          <w:sz w:val="29"/>
          <w:szCs w:val="29"/>
          <w:color w:val="464F75"/>
          <w:spacing w:val="36"/>
          <w:w w:val="100"/>
          <w:position w:val="1"/>
        </w:rPr>
        <w:t> </w:t>
      </w:r>
      <w:r>
        <w:rPr>
          <w:rFonts w:ascii="Arial" w:hAnsi="Arial" w:cs="Arial" w:eastAsia="Arial"/>
          <w:sz w:val="29"/>
          <w:szCs w:val="29"/>
          <w:color w:val="464849"/>
          <w:spacing w:val="0"/>
          <w:w w:val="60"/>
          <w:position w:val="1"/>
        </w:rPr>
        <w:t>·</w:t>
      </w:r>
      <w:r>
        <w:rPr>
          <w:rFonts w:ascii="Arial" w:hAnsi="Arial" w:cs="Arial" w:eastAsia="Arial"/>
          <w:sz w:val="29"/>
          <w:szCs w:val="29"/>
          <w:color w:val="464849"/>
          <w:spacing w:val="-12"/>
          <w:w w:val="60"/>
          <w:position w:val="1"/>
        </w:rPr>
        <w:t>·</w:t>
      </w:r>
      <w:r>
        <w:rPr>
          <w:rFonts w:ascii="Arial" w:hAnsi="Arial" w:cs="Arial" w:eastAsia="Arial"/>
          <w:sz w:val="29"/>
          <w:szCs w:val="29"/>
          <w:color w:val="A5A7A8"/>
          <w:spacing w:val="7"/>
          <w:w w:val="80"/>
          <w:position w:val="1"/>
        </w:rPr>
        <w:t>.</w:t>
      </w:r>
      <w:r>
        <w:rPr>
          <w:rFonts w:ascii="Arial" w:hAnsi="Arial" w:cs="Arial" w:eastAsia="Arial"/>
          <w:sz w:val="29"/>
          <w:szCs w:val="29"/>
          <w:color w:val="898A8C"/>
          <w:spacing w:val="0"/>
          <w:w w:val="37"/>
          <w:position w:val="1"/>
        </w:rPr>
        <w:t>,.,.</w:t>
      </w:r>
      <w:r>
        <w:rPr>
          <w:rFonts w:ascii="Arial" w:hAnsi="Arial" w:cs="Arial" w:eastAsia="Arial"/>
          <w:sz w:val="29"/>
          <w:szCs w:val="29"/>
          <w:color w:val="898A8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9"/>
          <w:szCs w:val="29"/>
          <w:color w:val="898A8C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898A8C"/>
          <w:spacing w:val="0"/>
          <w:w w:val="123"/>
          <w:i/>
          <w:position w:val="1"/>
        </w:rPr>
        <w:t>1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right="1045"/>
        <w:jc w:val="right"/>
        <w:tabs>
          <w:tab w:pos="580" w:val="left"/>
          <w:tab w:pos="1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159.219513pt;margin-top:5.265781pt;width:46.009757pt;height:37.558442pt;mso-position-horizontal-relative:page;mso-position-vertical-relative:paragraph;z-index:-15818" coordorigin="3184,105" coordsize="920,751">
            <v:group style="position:absolute;left:3503;top:108;width:2;height:128" coordorigin="3503,108" coordsize="2,128">
              <v:shape style="position:absolute;left:3503;top:108;width:2;height:128" coordorigin="3503,108" coordsize="0,128" path="m3503,236l3503,108e" filled="f" stroked="t" strokeweight=".234146pt" strokecolor="#000000">
                <v:path arrowok="t"/>
              </v:shape>
            </v:group>
            <v:group style="position:absolute;left:3526;top:245;width:2;height:223" coordorigin="3526,245" coordsize="2,223">
              <v:shape style="position:absolute;left:3526;top:245;width:2;height:223" coordorigin="3526,245" coordsize="0,223" path="m3526,468l3526,245e" filled="f" stroked="t" strokeweight="1.170732pt" strokecolor="#2B2F74">
                <v:path arrowok="t"/>
              </v:shape>
            </v:group>
            <v:group style="position:absolute;left:3194;top:778;width:351;height:2" coordorigin="3194,778" coordsize="351,2">
              <v:shape style="position:absolute;left:3194;top:778;width:351;height:2" coordorigin="3194,778" coordsize="351,0" path="m3194,778l3545,778e" filled="f" stroked="t" strokeweight=".936585pt" strokecolor="#4B57A0">
                <v:path arrowok="t"/>
              </v:shape>
            </v:group>
            <v:group style="position:absolute;left:3505;top:264;width:2;height:578" coordorigin="3505,264" coordsize="2,578">
              <v:shape style="position:absolute;left:3505;top:264;width:2;height:578" coordorigin="3505,264" coordsize="0,578" path="m3505,842l3505,264e" filled="f" stroked="t" strokeweight="1.404878pt" strokecolor="#2F3B83">
                <v:path arrowok="t"/>
              </v:shape>
            </v:group>
            <v:group style="position:absolute;left:3484;top:757;width:375;height:2" coordorigin="3484,757" coordsize="375,2">
              <v:shape style="position:absolute;left:3484;top:757;width:375;height:2" coordorigin="3484,757" coordsize="375,0" path="m3484,757l3859,757e" filled="f" stroked="t" strokeweight="3.278049pt" strokecolor="#3B4B97">
                <v:path arrowok="t"/>
              </v:shape>
            </v:group>
            <v:group style="position:absolute;left:3831;top:748;width:258;height:2" coordorigin="3831,748" coordsize="258,2">
              <v:shape style="position:absolute;left:3831;top:748;width:258;height:2" coordorigin="3831,748" coordsize="258,0" path="m3831,748l4088,748e" filled="f" stroked="t" strokeweight="1.639024pt" strokecolor="#3F4FB3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7"/>
          <w:szCs w:val="27"/>
          <w:color w:val="898A8C"/>
          <w:w w:val="52"/>
          <w:position w:val="-2"/>
        </w:rPr>
        <w:t>..</w:t>
      </w:r>
      <w:r>
        <w:rPr>
          <w:rFonts w:ascii="Times New Roman" w:hAnsi="Times New Roman" w:cs="Times New Roman" w:eastAsia="Times New Roman"/>
          <w:sz w:val="27"/>
          <w:szCs w:val="27"/>
          <w:color w:val="898A8C"/>
          <w:spacing w:val="16"/>
          <w:w w:val="52"/>
          <w:position w:val="-2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898A8C"/>
          <w:spacing w:val="0"/>
          <w:w w:val="194"/>
          <w:position w:val="-2"/>
        </w:rPr>
        <w:t>/'</w:t>
      </w:r>
      <w:r>
        <w:rPr>
          <w:rFonts w:ascii="Times New Roman" w:hAnsi="Times New Roman" w:cs="Times New Roman" w:eastAsia="Times New Roman"/>
          <w:sz w:val="11"/>
          <w:szCs w:val="11"/>
          <w:color w:val="898A8C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898A8C"/>
          <w:spacing w:val="0"/>
          <w:w w:val="100"/>
          <w:position w:val="-2"/>
        </w:rPr>
      </w:r>
      <w:r>
        <w:rPr>
          <w:rFonts w:ascii="Arial" w:hAnsi="Arial" w:cs="Arial" w:eastAsia="Arial"/>
          <w:sz w:val="18"/>
          <w:szCs w:val="18"/>
          <w:color w:val="A5A7A8"/>
          <w:spacing w:val="0"/>
          <w:w w:val="129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A5A7A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A5A7A8"/>
          <w:spacing w:val="0"/>
          <w:w w:val="100"/>
          <w:position w:val="-2"/>
        </w:rPr>
      </w:r>
      <w:r>
        <w:rPr>
          <w:rFonts w:ascii="Arial" w:hAnsi="Arial" w:cs="Arial" w:eastAsia="Arial"/>
          <w:sz w:val="23"/>
          <w:szCs w:val="23"/>
          <w:color w:val="A5A7A8"/>
          <w:spacing w:val="-26"/>
          <w:w w:val="153"/>
          <w:position w:val="-2"/>
        </w:rPr>
        <w:t>,</w:t>
      </w:r>
      <w:r>
        <w:rPr>
          <w:rFonts w:ascii="Arial" w:hAnsi="Arial" w:cs="Arial" w:eastAsia="Arial"/>
          <w:sz w:val="18"/>
          <w:szCs w:val="18"/>
          <w:color w:val="898A8C"/>
          <w:spacing w:val="0"/>
          <w:w w:val="129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898A8C"/>
          <w:spacing w:val="0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898A8C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98A8C"/>
          <w:spacing w:val="0"/>
          <w:w w:val="129"/>
          <w:position w:val="-2"/>
        </w:rPr>
        <w:t>./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2892" w:right="-20"/>
        <w:jc w:val="left"/>
        <w:tabs>
          <w:tab w:pos="8400" w:val="left"/>
          <w:tab w:pos="902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660522pt;margin-top:5.403808pt;width:.824018pt;height:15pt;mso-position-horizontal-relative:page;mso-position-vertical-relative:paragraph;z-index:-15814" type="#_x0000_t202" filled="f" stroked="f">
            <v:textbox inset="0,0,0,0">
              <w:txbxContent>
                <w:p>
                  <w:pPr>
                    <w:spacing w:before="0" w:after="0" w:line="300" w:lineRule="exact"/>
                    <w:ind w:right="-85"/>
                    <w:jc w:val="left"/>
                    <w:rPr>
                      <w:rFonts w:ascii="Arial" w:hAnsi="Arial" w:cs="Arial" w:eastAsia="Arial"/>
                      <w:sz w:val="30"/>
                      <w:szCs w:val="30"/>
                    </w:rPr>
                  </w:pPr>
                  <w:rPr/>
                  <w:r>
                    <w:rPr>
                      <w:rFonts w:ascii="Arial" w:hAnsi="Arial" w:cs="Arial" w:eastAsia="Arial"/>
                      <w:sz w:val="30"/>
                      <w:szCs w:val="30"/>
                      <w:color w:val="898A8C"/>
                      <w:spacing w:val="-93"/>
                      <w:w w:val="248"/>
                      <w:i/>
                    </w:rPr>
                    <w:t>-</w:t>
                  </w:r>
                  <w:r>
                    <w:rPr>
                      <w:rFonts w:ascii="Arial" w:hAnsi="Arial" w:cs="Arial" w:eastAsia="Arial"/>
                      <w:sz w:val="30"/>
                      <w:szCs w:val="3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62854"/>
          <w:spacing w:val="0"/>
          <w:w w:val="100"/>
          <w:b/>
          <w:bCs/>
          <w:i/>
          <w:position w:val="4"/>
        </w:rPr>
        <w:t>1</w:t>
      </w:r>
      <w:r>
        <w:rPr>
          <w:rFonts w:ascii="Arial" w:hAnsi="Arial" w:cs="Arial" w:eastAsia="Arial"/>
          <w:sz w:val="19"/>
          <w:szCs w:val="19"/>
          <w:color w:val="262854"/>
          <w:spacing w:val="0"/>
          <w:w w:val="100"/>
          <w:b/>
          <w:bCs/>
          <w:i/>
          <w:position w:val="4"/>
        </w:rPr>
        <w:tab/>
      </w:r>
      <w:r>
        <w:rPr>
          <w:rFonts w:ascii="Arial" w:hAnsi="Arial" w:cs="Arial" w:eastAsia="Arial"/>
          <w:sz w:val="19"/>
          <w:szCs w:val="19"/>
          <w:color w:val="262854"/>
          <w:spacing w:val="0"/>
          <w:w w:val="100"/>
          <w:b/>
          <w:bCs/>
          <w:i/>
          <w:position w:val="4"/>
        </w:rPr>
      </w:r>
      <w:r>
        <w:rPr>
          <w:rFonts w:ascii="Arial" w:hAnsi="Arial" w:cs="Arial" w:eastAsia="Arial"/>
          <w:sz w:val="4"/>
          <w:szCs w:val="4"/>
          <w:color w:val="898A8C"/>
          <w:spacing w:val="-14"/>
          <w:w w:val="560"/>
          <w:position w:val="-1"/>
        </w:rPr>
        <w:t>-</w:t>
      </w:r>
      <w:r>
        <w:rPr>
          <w:rFonts w:ascii="Arial" w:hAnsi="Arial" w:cs="Arial" w:eastAsia="Arial"/>
          <w:sz w:val="4"/>
          <w:szCs w:val="4"/>
          <w:color w:val="565757"/>
          <w:spacing w:val="0"/>
          <w:w w:val="214"/>
          <w:position w:val="-1"/>
        </w:rPr>
        <w:t>..,</w:t>
      </w:r>
      <w:r>
        <w:rPr>
          <w:rFonts w:ascii="Arial" w:hAnsi="Arial" w:cs="Arial" w:eastAsia="Arial"/>
          <w:sz w:val="4"/>
          <w:szCs w:val="4"/>
          <w:color w:val="56575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"/>
          <w:szCs w:val="4"/>
          <w:color w:val="565757"/>
          <w:spacing w:val="0"/>
          <w:w w:val="100"/>
          <w:position w:val="-1"/>
        </w:rPr>
      </w:r>
      <w:r>
        <w:rPr>
          <w:rFonts w:ascii="Arial" w:hAnsi="Arial" w:cs="Arial" w:eastAsia="Arial"/>
          <w:sz w:val="4"/>
          <w:szCs w:val="4"/>
          <w:color w:val="A5A7A8"/>
          <w:spacing w:val="0"/>
          <w:w w:val="236"/>
          <w:position w:val="-1"/>
        </w:rPr>
        <w:t>•</w:t>
      </w:r>
      <w:r>
        <w:rPr>
          <w:rFonts w:ascii="Arial" w:hAnsi="Arial" w:cs="Arial" w:eastAsia="Arial"/>
          <w:sz w:val="4"/>
          <w:szCs w:val="4"/>
          <w:color w:val="A5A7A8"/>
          <w:spacing w:val="0"/>
          <w:w w:val="236"/>
          <w:position w:val="-1"/>
        </w:rPr>
        <w:t> </w:t>
      </w:r>
      <w:r>
        <w:rPr>
          <w:rFonts w:ascii="Arial" w:hAnsi="Arial" w:cs="Arial" w:eastAsia="Arial"/>
          <w:sz w:val="4"/>
          <w:szCs w:val="4"/>
          <w:color w:val="A5A7A8"/>
          <w:spacing w:val="13"/>
          <w:w w:val="236"/>
          <w:position w:val="-1"/>
        </w:rPr>
        <w:t> </w:t>
      </w:r>
      <w:r>
        <w:rPr>
          <w:rFonts w:ascii="Arial" w:hAnsi="Arial" w:cs="Arial" w:eastAsia="Arial"/>
          <w:sz w:val="4"/>
          <w:szCs w:val="4"/>
          <w:color w:val="696B6B"/>
          <w:spacing w:val="0"/>
          <w:w w:val="236"/>
          <w:position w:val="-1"/>
        </w:rPr>
        <w:t>•</w:t>
      </w:r>
      <w:r>
        <w:rPr>
          <w:rFonts w:ascii="Arial" w:hAnsi="Arial" w:cs="Arial" w:eastAsia="Arial"/>
          <w:sz w:val="4"/>
          <w:szCs w:val="4"/>
          <w:color w:val="696B6B"/>
          <w:spacing w:val="11"/>
          <w:w w:val="236"/>
          <w:position w:val="-1"/>
        </w:rPr>
        <w:t> </w:t>
      </w:r>
      <w:r>
        <w:rPr>
          <w:rFonts w:ascii="Arial" w:hAnsi="Arial" w:cs="Arial" w:eastAsia="Arial"/>
          <w:sz w:val="4"/>
          <w:szCs w:val="4"/>
          <w:color w:val="A5A7A8"/>
          <w:spacing w:val="0"/>
          <w:w w:val="149"/>
          <w:b/>
          <w:bCs/>
          <w:position w:val="-1"/>
        </w:rPr>
        <w:t>1</w:t>
      </w:r>
      <w:r>
        <w:rPr>
          <w:rFonts w:ascii="Arial" w:hAnsi="Arial" w:cs="Arial" w:eastAsia="Arial"/>
          <w:sz w:val="4"/>
          <w:szCs w:val="4"/>
          <w:color w:val="A5A7A8"/>
          <w:spacing w:val="0"/>
          <w:w w:val="149"/>
          <w:b/>
          <w:bCs/>
          <w:position w:val="-1"/>
        </w:rPr>
        <w:t>    </w:t>
      </w:r>
      <w:r>
        <w:rPr>
          <w:rFonts w:ascii="Arial" w:hAnsi="Arial" w:cs="Arial" w:eastAsia="Arial"/>
          <w:sz w:val="4"/>
          <w:szCs w:val="4"/>
          <w:color w:val="A5A7A8"/>
          <w:spacing w:val="6"/>
          <w:w w:val="149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96B6B"/>
          <w:spacing w:val="0"/>
          <w:w w:val="84"/>
          <w:b/>
          <w:bCs/>
          <w:i/>
          <w:position w:val="-1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898A8C"/>
          <w:spacing w:val="0"/>
          <w:w w:val="63"/>
          <w:b/>
          <w:bCs/>
          <w:i/>
          <w:position w:val="-1"/>
        </w:rPr>
        <w:t>ıtt</w:t>
      </w:r>
      <w:r>
        <w:rPr>
          <w:rFonts w:ascii="Times New Roman" w:hAnsi="Times New Roman" w:cs="Times New Roman" w:eastAsia="Times New Roman"/>
          <w:sz w:val="14"/>
          <w:szCs w:val="14"/>
          <w:color w:val="898A8C"/>
          <w:spacing w:val="-2"/>
          <w:w w:val="63"/>
          <w:b/>
          <w:bCs/>
          <w:i/>
          <w:position w:val="-1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A5A7A8"/>
          <w:spacing w:val="-57"/>
          <w:w w:val="52"/>
          <w:b/>
          <w:bCs/>
          <w:i/>
          <w:position w:val="-1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898A8C"/>
          <w:spacing w:val="0"/>
          <w:w w:val="64"/>
          <w:b/>
          <w:bCs/>
          <w:i/>
          <w:position w:val="-1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898A8C"/>
          <w:spacing w:val="-26"/>
          <w:w w:val="100"/>
          <w:b/>
          <w:bCs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A5A7A8"/>
          <w:spacing w:val="0"/>
          <w:w w:val="51"/>
          <w:b/>
          <w:bCs/>
          <w:i/>
          <w:position w:val="-1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411" w:lineRule="exact"/>
        <w:ind w:left="3604" w:right="-20"/>
        <w:jc w:val="left"/>
        <w:tabs>
          <w:tab w:pos="908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30"/>
          <w:szCs w:val="30"/>
          <w:color w:val="1C236D"/>
          <w:spacing w:val="0"/>
          <w:w w:val="100"/>
          <w:i/>
          <w:position w:val="-3"/>
        </w:rPr>
        <w:t>1</w:t>
      </w:r>
      <w:r>
        <w:rPr>
          <w:rFonts w:ascii="Arial" w:hAnsi="Arial" w:cs="Arial" w:eastAsia="Arial"/>
          <w:sz w:val="30"/>
          <w:szCs w:val="30"/>
          <w:color w:val="1C236D"/>
          <w:spacing w:val="-70"/>
          <w:w w:val="100"/>
          <w:i/>
          <w:position w:val="-3"/>
        </w:rPr>
        <w:t> </w:t>
      </w:r>
      <w:r>
        <w:rPr>
          <w:rFonts w:ascii="Arial" w:hAnsi="Arial" w:cs="Arial" w:eastAsia="Arial"/>
          <w:sz w:val="30"/>
          <w:szCs w:val="30"/>
          <w:color w:val="1C236D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30"/>
          <w:szCs w:val="30"/>
          <w:color w:val="1C236D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0"/>
          <w:w w:val="53"/>
          <w:i/>
          <w:position w:val="17"/>
        </w:rPr>
        <w:t>....</w:t>
      </w:r>
      <w:r>
        <w:rPr>
          <w:rFonts w:ascii="Times New Roman" w:hAnsi="Times New Roman" w:cs="Times New Roman" w:eastAsia="Times New Roman"/>
          <w:sz w:val="20"/>
          <w:szCs w:val="20"/>
          <w:color w:val="696B6B"/>
          <w:spacing w:val="-15"/>
          <w:w w:val="53"/>
          <w:i/>
          <w:position w:val="17"/>
        </w:rPr>
        <w:t>.</w:t>
      </w:r>
      <w:r>
        <w:rPr>
          <w:rFonts w:ascii="Arial" w:hAnsi="Arial" w:cs="Arial" w:eastAsia="Arial"/>
          <w:sz w:val="16"/>
          <w:szCs w:val="16"/>
          <w:color w:val="696B6B"/>
          <w:spacing w:val="4"/>
          <w:w w:val="99"/>
          <w:i/>
          <w:position w:val="17"/>
        </w:rPr>
        <w:t>"</w:t>
      </w:r>
      <w:r>
        <w:rPr>
          <w:rFonts w:ascii="Arial" w:hAnsi="Arial" w:cs="Arial" w:eastAsia="Arial"/>
          <w:sz w:val="16"/>
          <w:szCs w:val="16"/>
          <w:color w:val="A5A7A8"/>
          <w:spacing w:val="0"/>
          <w:w w:val="102"/>
          <w:i/>
          <w:position w:val="17"/>
        </w:rPr>
        <w:t>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460"/>
        </w:sectPr>
      </w:pPr>
      <w:rPr/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/>
        <w:pict>
          <v:group style="position:absolute;margin-left:36.292683pt;margin-top:36.387711pt;width:530.341474pt;height:789.759838pt;mso-position-horizontal-relative:page;mso-position-vertical-relative:page;z-index:-15824" coordorigin="726,728" coordsize="10607,15795">
            <v:group style="position:absolute;left:745;top:735;width:2;height:905" coordorigin="745,735" coordsize="2,905">
              <v:shape style="position:absolute;left:745;top:735;width:2;height:905" coordorigin="745,735" coordsize="0,905" path="m745,1640l745,735e" filled="f" stroked="t" strokeweight=".702439pt" strokecolor="#777777">
                <v:path arrowok="t"/>
              </v:shape>
            </v:group>
            <v:group style="position:absolute;left:745;top:735;width:2;height:5442" coordorigin="745,735" coordsize="2,5442">
              <v:shape style="position:absolute;left:745;top:735;width:2;height:5442" coordorigin="745,735" coordsize="0,5442" path="m745,6177l745,735e" filled="f" stroked="t" strokeweight=".702439pt" strokecolor="#4F4F4F">
                <v:path arrowok="t"/>
              </v:shape>
            </v:group>
            <v:group style="position:absolute;left:745;top:1583;width:2;height:180" coordorigin="745,1583" coordsize="2,180">
              <v:shape style="position:absolute;left:745;top:1583;width:2;height:180" coordorigin="745,1583" coordsize="0,180" path="m745,1763l745,1583e" filled="f" stroked="t" strokeweight=".468293pt" strokecolor="#545454">
                <v:path arrowok="t"/>
              </v:shape>
            </v:group>
            <v:group style="position:absolute;left:1185;top:749;width:9872;height:2" coordorigin="1185,749" coordsize="9872,2">
              <v:shape style="position:absolute;left:1185;top:749;width:9872;height:2" coordorigin="1185,749" coordsize="9872,0" path="m1185,749l11056,749e" filled="f" stroked="t" strokeweight=".702439pt" strokecolor="#606060">
                <v:path arrowok="t"/>
              </v:shape>
            </v:group>
            <v:group style="position:absolute;left:1784;top:749;width:281;height:2" coordorigin="1784,749" coordsize="281,2">
              <v:shape style="position:absolute;left:1784;top:749;width:281;height:2" coordorigin="1784,749" coordsize="281,0" path="m1784,749l2065,749e" filled="f" stroked="t" strokeweight=".468293pt" strokecolor="#646464">
                <v:path arrowok="t"/>
              </v:shape>
            </v:group>
            <v:group style="position:absolute;left:2454;top:744;width:2;height:1176" coordorigin="2454,744" coordsize="2,1176">
              <v:shape style="position:absolute;left:2454;top:744;width:2;height:1176" coordorigin="2454,744" coordsize="0,1176" path="m2454,1920l2454,744e" filled="f" stroked="t" strokeweight=".702439pt" strokecolor="#676767">
                <v:path arrowok="t"/>
              </v:shape>
            </v:group>
            <v:group style="position:absolute;left:3475;top:756;width:454;height:2" coordorigin="3475,756" coordsize="454,2">
              <v:shape style="position:absolute;left:3475;top:756;width:454;height:2" coordorigin="3475,756" coordsize="454,0" path="m3475,756l3929,756e" filled="f" stroked="t" strokeweight=".702439pt" strokecolor="#545454">
                <v:path arrowok="t"/>
              </v:shape>
            </v:group>
            <v:group style="position:absolute;left:4547;top:758;width:4608;height:2" coordorigin="4547,758" coordsize="4608,2">
              <v:shape style="position:absolute;left:4547;top:758;width:4608;height:2" coordorigin="4547,758" coordsize="4608,0" path="m4547,758l9155,758e" filled="f" stroked="t" strokeweight=".702439pt" strokecolor="#5B5B5B">
                <v:path arrowok="t"/>
              </v:shape>
            </v:group>
            <v:group style="position:absolute;left:9047;top:758;width:2210;height:2" coordorigin="9047,758" coordsize="2210,2">
              <v:shape style="position:absolute;left:9047;top:758;width:2210;height:2" coordorigin="9047,758" coordsize="2210,0" path="m9047,758l11258,758e" filled="f" stroked="t" strokeweight=".702439pt" strokecolor="#747474">
                <v:path arrowok="t"/>
              </v:shape>
            </v:group>
            <v:group style="position:absolute;left:11269;top:749;width:2;height:6973" coordorigin="11269,749" coordsize="2,6973">
              <v:shape style="position:absolute;left:11269;top:749;width:2;height:6973" coordorigin="11269,749" coordsize="0,6973" path="m11269,7722l11269,749e" filled="f" stroked="t" strokeweight="1.873171pt" strokecolor="#4F4F4F">
                <v:path arrowok="t"/>
              </v:shape>
            </v:group>
            <v:group style="position:absolute;left:9122;top:749;width:2;height:1176" coordorigin="9122,749" coordsize="2,1176">
              <v:shape style="position:absolute;left:9122;top:749;width:2;height:1176" coordorigin="9122,749" coordsize="0,1176" path="m9122,1925l9122,749e" filled="f" stroked="t" strokeweight=".936585pt" strokecolor="#484848">
                <v:path arrowok="t"/>
              </v:shape>
            </v:group>
            <v:group style="position:absolute;left:735;top:1913;width:2693;height:2" coordorigin="735,1913" coordsize="2693,2">
              <v:shape style="position:absolute;left:735;top:1913;width:2693;height:2" coordorigin="735,1913" coordsize="2693,0" path="m735,1913l3428,1913e" filled="f" stroked="t" strokeweight=".702439pt" strokecolor="#545454">
                <v:path arrowok="t"/>
              </v:shape>
            </v:group>
            <v:group style="position:absolute;left:745;top:1707;width:2;height:237" coordorigin="745,1707" coordsize="2,237">
              <v:shape style="position:absolute;left:745;top:1707;width:2;height:237" coordorigin="745,1707" coordsize="0,237" path="m745,1944l745,1707e" filled="f" stroked="t" strokeweight=".702439pt" strokecolor="#646464">
                <v:path arrowok="t"/>
              </v:shape>
            </v:group>
            <v:group style="position:absolute;left:3372;top:1915;width:159;height:2" coordorigin="3372,1915" coordsize="159,2">
              <v:shape style="position:absolute;left:3372;top:1915;width:159;height:2" coordorigin="3372,1915" coordsize="159,0" path="m3372,1915l3531,1915e" filled="f" stroked="t" strokeweight=".468293pt" strokecolor="#2B2B2B">
                <v:path arrowok="t"/>
              </v:shape>
            </v:group>
            <v:group style="position:absolute;left:3461;top:1918;width:7806;height:2" coordorigin="3461,1918" coordsize="7806,2">
              <v:shape style="position:absolute;left:3461;top:1918;width:7806;height:2" coordorigin="3461,1918" coordsize="7806,0" path="m3461,1918l11267,1918e" filled="f" stroked="t" strokeweight=".936585pt" strokecolor="#4F4F4F">
                <v:path arrowok="t"/>
              </v:shape>
            </v:group>
            <v:group style="position:absolute;left:740;top:2152;width:10527;height:2" coordorigin="740,2152" coordsize="10527,2">
              <v:shape style="position:absolute;left:740;top:2152;width:10527;height:2" coordorigin="740,2152" coordsize="10527,0" path="m740,2152l11267,2152e" filled="f" stroked="t" strokeweight=".702439pt" strokecolor="#4F4F4F">
                <v:path arrowok="t"/>
              </v:shape>
            </v:group>
            <v:group style="position:absolute;left:747;top:1873;width:2;height:1043" coordorigin="747,1873" coordsize="2,1043">
              <v:shape style="position:absolute;left:747;top:1873;width:2;height:1043" coordorigin="747,1873" coordsize="0,1043" path="m747,2915l747,1873e" filled="f" stroked="t" strokeweight=".702439pt" strokecolor="#484848">
                <v:path arrowok="t"/>
              </v:shape>
            </v:group>
            <v:group style="position:absolute;left:11260;top:1683;width:2;height:645" coordorigin="11260,1683" coordsize="2,645">
              <v:shape style="position:absolute;left:11260;top:1683;width:2;height:645" coordorigin="11260,1683" coordsize="0,645" path="m11260,2328l11260,1683e" filled="f" stroked="t" strokeweight=".702439pt" strokecolor="#545454">
                <v:path arrowok="t"/>
              </v:shape>
            </v:group>
            <v:group style="position:absolute;left:735;top:2392;width:10532;height:2" coordorigin="735,2392" coordsize="10532,2">
              <v:shape style="position:absolute;left:735;top:2392;width:10532;height:2" coordorigin="735,2392" coordsize="10532,0" path="m735,2392l11267,2392e" filled="f" stroked="t" strokeweight=".936585pt" strokecolor="#4F4F4F">
                <v:path arrowok="t"/>
              </v:shape>
            </v:group>
            <v:group style="position:absolute;left:885;top:2633;width:10387;height:2" coordorigin="885,2633" coordsize="10387,2">
              <v:shape style="position:absolute;left:885;top:2633;width:10387;height:2" coordorigin="885,2633" coordsize="10387,0" path="m885,2633l11272,2633e" filled="f" stroked="t" strokeweight=".702439pt" strokecolor="#4B4B4B">
                <v:path arrowok="t"/>
              </v:shape>
            </v:group>
            <v:group style="position:absolute;left:735;top:2863;width:7034;height:2" coordorigin="735,2863" coordsize="7034,2">
              <v:shape style="position:absolute;left:735;top:2863;width:7034;height:2" coordorigin="735,2863" coordsize="7034,0" path="m735,2863l7769,2863e" filled="f" stroked="t" strokeweight=".702439pt" strokecolor="#4F4F4F">
                <v:path arrowok="t"/>
              </v:shape>
            </v:group>
            <v:group style="position:absolute;left:7493;top:2873;width:3774;height:2" coordorigin="7493,2873" coordsize="3774,2">
              <v:shape style="position:absolute;left:7493;top:2873;width:3774;height:2" coordorigin="7493,2873" coordsize="3774,0" path="m7493,2873l11267,2873e" filled="f" stroked="t" strokeweight=".702439pt" strokecolor="#4F4F4F">
                <v:path arrowok="t"/>
              </v:shape>
            </v:group>
            <v:group style="position:absolute;left:735;top:3103;width:6266;height:2" coordorigin="735,3103" coordsize="6266,2">
              <v:shape style="position:absolute;left:735;top:3103;width:6266;height:2" coordorigin="735,3103" coordsize="6266,0" path="m735,3103l7001,3103e" filled="f" stroked="t" strokeweight=".936585pt" strokecolor="#4F4F4F">
                <v:path arrowok="t"/>
              </v:shape>
            </v:group>
            <v:group style="position:absolute;left:6491;top:3105;width:4781;height:2" coordorigin="6491,3105" coordsize="4781,2">
              <v:shape style="position:absolute;left:6491;top:3105;width:4781;height:2" coordorigin="6491,3105" coordsize="4781,0" path="m6491,3105l11272,3105e" filled="f" stroked="t" strokeweight=".702439pt" strokecolor="#545454">
                <v:path arrowok="t"/>
              </v:shape>
            </v:group>
            <v:group style="position:absolute;left:6987;top:3100;width:2;height:768" coordorigin="6987,3100" coordsize="2,768">
              <v:shape style="position:absolute;left:6987;top:3100;width:2;height:768" coordorigin="6987,3100" coordsize="0,768" path="m6987,3868l6987,3100e" filled="f" stroked="t" strokeweight=".702439pt" strokecolor="#4F4F4F">
                <v:path arrowok="t"/>
              </v:shape>
            </v:group>
            <v:group style="position:absolute;left:3922;top:3096;width:2;height:768" coordorigin="3922,3096" coordsize="2,768">
              <v:shape style="position:absolute;left:3922;top:3096;width:2;height:768" coordorigin="3922,3096" coordsize="0,768" path="m3922,3864l3922,3096e" filled="f" stroked="t" strokeweight=".936585pt" strokecolor="#484848">
                <v:path arrowok="t"/>
              </v:shape>
            </v:group>
            <v:group style="position:absolute;left:3915;top:3548;width:2697;height:2" coordorigin="3915,3548" coordsize="2697,2">
              <v:shape style="position:absolute;left:3915;top:3548;width:2697;height:2" coordorigin="3915,3548" coordsize="2697,0" path="m3915,3548l6612,3548e" filled="f" stroked="t" strokeweight=".702439pt" strokecolor="#777777">
                <v:path arrowok="t"/>
              </v:shape>
            </v:group>
            <v:group style="position:absolute;left:740;top:3854;width:2688;height:2" coordorigin="740,3854" coordsize="2688,2">
              <v:shape style="position:absolute;left:740;top:3854;width:2688;height:2" coordorigin="740,3854" coordsize="2688,0" path="m740,3854l3428,3854e" filled="f" stroked="t" strokeweight=".936585pt" strokecolor="#4F4F4F">
                <v:path arrowok="t"/>
              </v:shape>
            </v:group>
            <v:group style="position:absolute;left:747;top:3498;width:2;height:384" coordorigin="747,3498" coordsize="2,384">
              <v:shape style="position:absolute;left:747;top:3498;width:2;height:384" coordorigin="747,3498" coordsize="0,384" path="m747,3882l747,3498e" filled="f" stroked="t" strokeweight=".702439pt" strokecolor="#3F3F3F">
                <v:path arrowok="t"/>
              </v:shape>
            </v:group>
            <v:group style="position:absolute;left:3372;top:3859;width:159;height:2" coordorigin="3372,3859" coordsize="159,2">
              <v:shape style="position:absolute;left:3372;top:3859;width:159;height:2" coordorigin="3372,3859" coordsize="159,0" path="m3372,3859l3531,3859e" filled="f" stroked="t" strokeweight=".468293pt" strokecolor="#282828">
                <v:path arrowok="t"/>
              </v:shape>
            </v:group>
            <v:group style="position:absolute;left:3475;top:3859;width:464;height:2" coordorigin="3475,3859" coordsize="464,2">
              <v:shape style="position:absolute;left:3475;top:3859;width:464;height:2" coordorigin="3475,3859" coordsize="464,0" path="m3475,3859l3938,3859e" filled="f" stroked="t" strokeweight=".936585pt" strokecolor="#545454">
                <v:path arrowok="t"/>
              </v:shape>
            </v:group>
            <v:group style="position:absolute;left:3512;top:3852;width:3728;height:2" coordorigin="3512,3852" coordsize="3728,2">
              <v:shape style="position:absolute;left:3512;top:3852;width:3728;height:2" coordorigin="3512,3852" coordsize="3728,0" path="m3512,3852l7240,3852e" filled="f" stroked="t" strokeweight="1.170732pt" strokecolor="#4F4F4F">
                <v:path arrowok="t"/>
              </v:shape>
            </v:group>
            <v:group style="position:absolute;left:6940;top:3859;width:4336;height:2" coordorigin="6940,3859" coordsize="4336,2">
              <v:shape style="position:absolute;left:6940;top:3859;width:4336;height:2" coordorigin="6940,3859" coordsize="4336,0" path="m6940,3859l11276,3859e" filled="f" stroked="t" strokeweight=".702439pt" strokecolor="#545454">
                <v:path arrowok="t"/>
              </v:shape>
            </v:group>
            <v:group style="position:absolute;left:745;top:4131;width:4837;height:2" coordorigin="745,4131" coordsize="4837,2">
              <v:shape style="position:absolute;left:745;top:4131;width:4837;height:2" coordorigin="745,4131" coordsize="4837,0" path="m745,4131l5582,4131e" filled="f" stroked="t" strokeweight=".936585pt" strokecolor="#545454">
                <v:path arrowok="t"/>
              </v:shape>
            </v:group>
            <v:group style="position:absolute;left:2461;top:3845;width:2;height:3427" coordorigin="2461,3845" coordsize="2,3427">
              <v:shape style="position:absolute;left:2461;top:3845;width:2;height:3427" coordorigin="2461,3845" coordsize="0,3427" path="m2461,7272l2461,3845e" filled="f" stroked="t" strokeweight=".702439pt" strokecolor="#444444">
                <v:path arrowok="t"/>
              </v:shape>
            </v:group>
            <v:group style="position:absolute;left:5170;top:4134;width:6107;height:2" coordorigin="5170,4134" coordsize="6107,2">
              <v:shape style="position:absolute;left:5170;top:4134;width:6107;height:2" coordorigin="5170,4134" coordsize="6107,0" path="m5170,4134l11276,4134e" filled="f" stroked="t" strokeweight=".702439pt" strokecolor="#545454">
                <v:path arrowok="t"/>
              </v:shape>
            </v:group>
            <v:group style="position:absolute;left:11267;top:749;width:2;height:3655" coordorigin="11267,749" coordsize="2,3655">
              <v:shape style="position:absolute;left:11267;top:749;width:2;height:3655" coordorigin="11267,749" coordsize="0,3655" path="m11267,4404l11267,749e" filled="f" stroked="t" strokeweight=".936585pt" strokecolor="#4F4F4F">
                <v:path arrowok="t"/>
              </v:shape>
            </v:group>
            <v:group style="position:absolute;left:2454;top:4373;width:4444;height:2" coordorigin="2454,4373" coordsize="4444,2">
              <v:shape style="position:absolute;left:2454;top:4373;width:4444;height:2" coordorigin="2454,4373" coordsize="4444,0" path="m2454,4373l6898,4373e" filled="f" stroked="t" strokeweight=".702439pt" strokecolor="#4F4F4F">
                <v:path arrowok="t"/>
              </v:shape>
            </v:group>
            <v:group style="position:absolute;left:6842;top:4375;width:159;height:2" coordorigin="6842,4375" coordsize="159,2">
              <v:shape style="position:absolute;left:6842;top:4375;width:159;height:2" coordorigin="6842,4375" coordsize="159,0" path="m6842,4375l7001,4375e" filled="f" stroked="t" strokeweight=".468293pt" strokecolor="#2F2F2F">
                <v:path arrowok="t"/>
              </v:shape>
            </v:group>
            <v:group style="position:absolute;left:6945;top:4375;width:4336;height:2" coordorigin="6945,4375" coordsize="4336,2">
              <v:shape style="position:absolute;left:6945;top:4375;width:4336;height:2" coordorigin="6945,4375" coordsize="4336,0" path="m6945,4375l11281,4375e" filled="f" stroked="t" strokeweight=".702439pt" strokecolor="#545454">
                <v:path arrowok="t"/>
              </v:shape>
            </v:group>
            <v:group style="position:absolute;left:4964;top:4857;width:6317;height:2" coordorigin="4964,4857" coordsize="6317,2">
              <v:shape style="position:absolute;left:4964;top:4857;width:6317;height:2" coordorigin="4964,4857" coordsize="6317,0" path="m4964,4857l11281,4857e" filled="f" stroked="t" strokeweight=".936585pt" strokecolor="#4F4F4F">
                <v:path arrowok="t"/>
              </v:shape>
            </v:group>
            <v:group style="position:absolute;left:11276;top:2152;width:2;height:6750" coordorigin="11276,2152" coordsize="2,6750">
              <v:shape style="position:absolute;left:11276;top:2152;width:2;height:6750" coordorigin="11276,2152" coordsize="0,6750" path="m11276,8903l11276,2152e" filled="f" stroked="t" strokeweight=".702439pt" strokecolor="#545454">
                <v:path arrowok="t"/>
              </v:shape>
            </v:group>
            <v:group style="position:absolute;left:4971;top:4366;width:2;height:1337" coordorigin="4971,4366" coordsize="2,1337">
              <v:shape style="position:absolute;left:4971;top:4366;width:2;height:1337" coordorigin="4971,4366" coordsize="0,1337" path="m4971,5703l4971,4366e" filled="f" stroked="t" strokeweight=".936585pt" strokecolor="#484848">
                <v:path arrowok="t"/>
              </v:shape>
            </v:group>
            <v:group style="position:absolute;left:4959;top:5094;width:6322;height:2" coordorigin="4959,5094" coordsize="6322,2">
              <v:shape style="position:absolute;left:4959;top:5094;width:6322;height:2" coordorigin="4959,5094" coordsize="6322,0" path="m4959,5094l11281,5094e" filled="f" stroked="t" strokeweight=".702439pt" strokecolor="#545454">
                <v:path arrowok="t"/>
              </v:shape>
            </v:group>
            <v:group style="position:absolute;left:4964;top:5333;width:6317;height:2" coordorigin="4964,5333" coordsize="6317,2">
              <v:shape style="position:absolute;left:4964;top:5333;width:6317;height:2" coordorigin="4964,5333" coordsize="6317,0" path="m4964,5333l11281,5333e" filled="f" stroked="t" strokeweight=".702439pt" strokecolor="#4B4B4B">
                <v:path arrowok="t"/>
              </v:shape>
            </v:group>
            <v:group style="position:absolute;left:2449;top:5572;width:8832;height:2" coordorigin="2449,5572" coordsize="8832,2">
              <v:shape style="position:absolute;left:2449;top:5572;width:8832;height:2" coordorigin="2449,5572" coordsize="8832,0" path="m2449,5572l11281,5572e" filled="f" stroked="t" strokeweight=".936585pt" strokecolor="#4B4B4B">
                <v:path arrowok="t"/>
              </v:shape>
            </v:group>
            <v:group style="position:absolute;left:740;top:5809;width:10541;height:2" coordorigin="740,5809" coordsize="10541,2">
              <v:shape style="position:absolute;left:740;top:5809;width:10541;height:2" coordorigin="740,5809" coordsize="10541,0" path="m740,5809l11281,5809e" filled="f" stroked="t" strokeweight=".936585pt" strokecolor="#4B4B4B">
                <v:path arrowok="t"/>
              </v:shape>
            </v:group>
            <v:group style="position:absolute;left:749;top:5532;width:2;height:322" coordorigin="749,5532" coordsize="2,322">
              <v:shape style="position:absolute;left:749;top:5532;width:2;height:322" coordorigin="749,5532" coordsize="0,322" path="m749,5855l749,5532e" filled="f" stroked="t" strokeweight=".468293pt" strokecolor="#2F2F2F">
                <v:path arrowok="t"/>
              </v:shape>
            </v:group>
            <v:group style="position:absolute;left:4973;top:5527;width:2;height:327" coordorigin="4973,5527" coordsize="2,327">
              <v:shape style="position:absolute;left:4973;top:5527;width:2;height:327" coordorigin="4973,5527" coordsize="0,327" path="m4973,5855l4973,5527e" filled="f" stroked="t" strokeweight=".702439pt" strokecolor="#3F3F3F">
                <v:path arrowok="t"/>
              </v:shape>
            </v:group>
            <v:group style="position:absolute;left:4976;top:5783;width:2;height:972" coordorigin="4976,5783" coordsize="2,972">
              <v:shape style="position:absolute;left:4976;top:5783;width:2;height:972" coordorigin="4976,5783" coordsize="0,972" path="m4976,6755l4976,5783e" filled="f" stroked="t" strokeweight=".936585pt" strokecolor="#4B4B4B">
                <v:path arrowok="t"/>
              </v:shape>
            </v:group>
            <v:group style="position:absolute;left:752;top:6025;width:2;height:152" coordorigin="752,6025" coordsize="2,152">
              <v:shape style="position:absolute;left:752;top:6025;width:2;height:152" coordorigin="752,6025" coordsize="0,152" path="m752,6177l752,6025e" filled="f" stroked="t" strokeweight=".702439pt" strokecolor="#545454">
                <v:path arrowok="t"/>
              </v:shape>
            </v:group>
            <v:group style="position:absolute;left:2459;top:6279;width:8827;height:2" coordorigin="2459,6279" coordsize="8827,2">
              <v:shape style="position:absolute;left:2459;top:6279;width:8827;height:2" coordorigin="2459,6279" coordsize="8827,0" path="m2459,6279l11286,6279e" filled="f" stroked="t" strokeweight=".702439pt" strokecolor="#4F4F4F">
                <v:path arrowok="t"/>
              </v:shape>
            </v:group>
            <v:group style="position:absolute;left:2459;top:6748;width:7619;height:2" coordorigin="2459,6748" coordsize="7619,2">
              <v:shape style="position:absolute;left:2459;top:6748;width:7619;height:2" coordorigin="2459,6748" coordsize="7619,0" path="m2459,6748l10078,6748e" filled="f" stroked="t" strokeweight=".936585pt" strokecolor="#4F4F4F">
                <v:path arrowok="t"/>
              </v:shape>
            </v:group>
            <v:group style="position:absolute;left:10021;top:6748;width:272;height:2" coordorigin="10021,6748" coordsize="272,2">
              <v:shape style="position:absolute;left:10021;top:6748;width:272;height:2" coordorigin="10021,6748" coordsize="272,0" path="m10021,6748l10293,6748e" filled="f" stroked="t" strokeweight=".468293pt" strokecolor="#343434">
                <v:path arrowok="t"/>
              </v:shape>
            </v:group>
            <v:group style="position:absolute;left:10237;top:6746;width:1049;height:2" coordorigin="10237,6746" coordsize="1049,2">
              <v:shape style="position:absolute;left:10237;top:6746;width:1049;height:2" coordorigin="10237,6746" coordsize="1049,0" path="m10237,6746l11286,6746e" filled="f" stroked="t" strokeweight=".702439pt" strokecolor="#4B4B4B">
                <v:path arrowok="t"/>
              </v:shape>
            </v:group>
            <v:group style="position:absolute;left:740;top:6983;width:10551;height:2" coordorigin="740,6983" coordsize="10551,2">
              <v:shape style="position:absolute;left:740;top:6983;width:10551;height:2" coordorigin="740,6983" coordsize="10551,0" path="m740,6983l11291,6983e" filled="f" stroked="t" strokeweight=".936585pt" strokecolor="#4F4F4F">
                <v:path arrowok="t"/>
              </v:shape>
            </v:group>
            <v:group style="position:absolute;left:756;top:6414;width:2;height:4247" coordorigin="756,6414" coordsize="2,4247">
              <v:shape style="position:absolute;left:756;top:6414;width:2;height:4247" coordorigin="756,6414" coordsize="0,4247" path="m756,10661l756,6414e" filled="f" stroked="t" strokeweight=".702439pt" strokecolor="#4B4B4B">
                <v:path arrowok="t"/>
              </v:shape>
            </v:group>
            <v:group style="position:absolute;left:740;top:7452;width:10551;height:2" coordorigin="740,7452" coordsize="10551,2">
              <v:shape style="position:absolute;left:740;top:7452;width:10551;height:2" coordorigin="740,7452" coordsize="10551,0" path="m740,7452l11291,7452e" filled="f" stroked="t" strokeweight=".936585pt" strokecolor="#4F4F4F">
                <v:path arrowok="t"/>
              </v:shape>
            </v:group>
            <v:group style="position:absolute;left:2463;top:7215;width:2;height:265" coordorigin="2463,7215" coordsize="2,265">
              <v:shape style="position:absolute;left:2463;top:7215;width:2;height:265" coordorigin="2463,7215" coordsize="0,265" path="m2463,7481l2463,7215e" filled="f" stroked="t" strokeweight=".468293pt" strokecolor="#2B2B2B">
                <v:path arrowok="t"/>
              </v:shape>
            </v:group>
            <v:group style="position:absolute;left:3156;top:7454;width:1555;height:2" coordorigin="3156,7454" coordsize="1555,2">
              <v:shape style="position:absolute;left:3156;top:7454;width:1555;height:2" coordorigin="3156,7454" coordsize="1555,0" path="m3156,7454l4711,7454e" filled="f" stroked="t" strokeweight=".702439pt" strokecolor="#4F4F4F">
                <v:path arrowok="t"/>
              </v:shape>
            </v:group>
            <v:group style="position:absolute;left:6945;top:7454;width:464;height:2" coordorigin="6945,7454" coordsize="464,2">
              <v:shape style="position:absolute;left:6945;top:7454;width:464;height:2" coordorigin="6945,7454" coordsize="464,0" path="m6945,7454l7408,7454e" filled="f" stroked="t" strokeweight=".702439pt" strokecolor="#484848">
                <v:path arrowok="t"/>
              </v:shape>
            </v:group>
            <v:group style="position:absolute;left:2466;top:7409;width:2;height:1233" coordorigin="2466,7409" coordsize="2,1233">
              <v:shape style="position:absolute;left:2466;top:7409;width:2;height:1233" coordorigin="2466,7409" coordsize="0,1233" path="m2466,8642l2466,7409e" filled="f" stroked="t" strokeweight=".936585pt" strokecolor="#484848">
                <v:path arrowok="t"/>
              </v:shape>
            </v:group>
            <v:group style="position:absolute;left:4978;top:7447;width:2;height:265" coordorigin="4978,7447" coordsize="2,265">
              <v:shape style="position:absolute;left:4978;top:7447;width:2;height:265" coordorigin="4978,7447" coordsize="0,265" path="m4978,7713l4978,7447e" filled="f" stroked="t" strokeweight=".468293pt" strokecolor="#343434">
                <v:path arrowok="t"/>
              </v:shape>
            </v:group>
            <v:group style="position:absolute;left:4973;top:7691;width:6313;height:2" coordorigin="4973,7691" coordsize="6313,2">
              <v:shape style="position:absolute;left:4973;top:7691;width:6313;height:2" coordorigin="4973,7691" coordsize="6313,0" path="m4973,7691l11286,7691e" filled="f" stroked="t" strokeweight=".702439pt" strokecolor="#4F4F4F">
                <v:path arrowok="t"/>
              </v:shape>
            </v:group>
            <v:group style="position:absolute;left:4983;top:7656;width:2;height:740" coordorigin="4983,7656" coordsize="2,740">
              <v:shape style="position:absolute;left:4983;top:7656;width:2;height:740" coordorigin="4983,7656" coordsize="0,740" path="m4983,8395l4983,7656e" filled="f" stroked="t" strokeweight=".702439pt" strokecolor="#484848">
                <v:path arrowok="t"/>
              </v:shape>
            </v:group>
            <v:group style="position:absolute;left:6884;top:7689;width:2;height:702" coordorigin="6884,7689" coordsize="2,702">
              <v:shape style="position:absolute;left:6884;top:7689;width:2;height:702" coordorigin="6884,7689" coordsize="0,702" path="m6884,8391l6884,7689e" filled="f" stroked="t" strokeweight=".702439pt" strokecolor="#4F4F4F">
                <v:path arrowok="t"/>
              </v:shape>
            </v:group>
            <v:group style="position:absolute;left:4973;top:7933;width:6317;height:2" coordorigin="4973,7933" coordsize="6317,2">
              <v:shape style="position:absolute;left:4973;top:7933;width:6317;height:2" coordorigin="4973,7933" coordsize="6317,0" path="m4973,7933l11291,7933e" filled="f" stroked="t" strokeweight=".936585pt" strokecolor="#545454">
                <v:path arrowok="t"/>
              </v:shape>
            </v:group>
            <v:group style="position:absolute;left:8429;top:7689;width:2;height:702" coordorigin="8429,7689" coordsize="2,702">
              <v:shape style="position:absolute;left:8429;top:7689;width:2;height:702" coordorigin="8429,7689" coordsize="0,702" path="m8429,8391l8429,7689e" filled="f" stroked="t" strokeweight=".702439pt" strokecolor="#4B4B4B">
                <v:path arrowok="t"/>
              </v:shape>
            </v:group>
            <v:group style="position:absolute;left:754;top:8381;width:1086;height:2" coordorigin="754,8381" coordsize="1086,2">
              <v:shape style="position:absolute;left:754;top:8381;width:1086;height:2" coordorigin="754,8381" coordsize="1086,0" path="m754,8381l1840,8381e" filled="f" stroked="t" strokeweight=".702439pt" strokecolor="#575757">
                <v:path arrowok="t"/>
              </v:shape>
            </v:group>
            <v:group style="position:absolute;left:1784;top:8384;width:281;height:2" coordorigin="1784,8384" coordsize="281,2">
              <v:shape style="position:absolute;left:1784;top:8384;width:281;height:2" coordorigin="1784,8384" coordsize="281,0" path="m1784,8384l2065,8384e" filled="f" stroked="t" strokeweight=".468293pt" strokecolor="#3F3F3F">
                <v:path arrowok="t"/>
              </v:shape>
            </v:group>
            <v:group style="position:absolute;left:2009;top:8384;width:9286;height:2" coordorigin="2009,8384" coordsize="9286,2">
              <v:shape style="position:absolute;left:2009;top:8384;width:9286;height:2" coordorigin="2009,8384" coordsize="9286,0" path="m2009,8384l11295,8384e" filled="f" stroked="t" strokeweight=".936585pt" strokecolor="#545454">
                <v:path arrowok="t"/>
              </v:shape>
            </v:group>
            <v:group style="position:absolute;left:2468;top:8585;width:2;height:318" coordorigin="2468,8585" coordsize="2,318">
              <v:shape style="position:absolute;left:2468;top:8585;width:2;height:318" coordorigin="2468,8585" coordsize="0,318" path="m2468,8903l2468,8585e" filled="f" stroked="t" strokeweight=".468293pt" strokecolor="#3F3F3F">
                <v:path arrowok="t"/>
              </v:shape>
            </v:group>
            <v:group style="position:absolute;left:749;top:9185;width:6149;height:2" coordorigin="749,9185" coordsize="6149,2">
              <v:shape style="position:absolute;left:749;top:9185;width:6149;height:2" coordorigin="749,9185" coordsize="6149,0" path="m749,9185l6898,9185e" filled="f" stroked="t" strokeweight=".702439pt" strokecolor="#545454">
                <v:path arrowok="t"/>
              </v:shape>
            </v:group>
            <v:group style="position:absolute;left:2470;top:8741;width:2;height:1607" coordorigin="2470,8741" coordsize="2,1607">
              <v:shape style="position:absolute;left:2470;top:8741;width:2;height:1607" coordorigin="2470,8741" coordsize="0,1607" path="m2470,10349l2470,8741e" filled="f" stroked="t" strokeweight=".702439pt" strokecolor="#484848">
                <v:path arrowok="t"/>
              </v:shape>
            </v:group>
            <v:group style="position:absolute;left:6842;top:9182;width:159;height:2" coordorigin="6842,9182" coordsize="159,2">
              <v:shape style="position:absolute;left:6842;top:9182;width:159;height:2" coordorigin="6842,9182" coordsize="159,0" path="m6842,9182l7001,9182e" filled="f" stroked="t" strokeweight=".468293pt" strokecolor="#1F1F1F">
                <v:path arrowok="t"/>
              </v:shape>
            </v:group>
            <v:group style="position:absolute;left:6945;top:9180;width:4355;height:2" coordorigin="6945,9180" coordsize="4355,2">
              <v:shape style="position:absolute;left:6945;top:9180;width:4355;height:2" coordorigin="6945,9180" coordsize="4355,0" path="m6945,9180l11300,9180e" filled="f" stroked="t" strokeweight=".702439pt" strokecolor="#4F4F4F">
                <v:path arrowok="t"/>
              </v:shape>
            </v:group>
            <v:group style="position:absolute;left:11295;top:5603;width:2;height:5968" coordorigin="11295,5603" coordsize="2,5968">
              <v:shape style="position:absolute;left:11295;top:5603;width:2;height:5968" coordorigin="11295,5603" coordsize="0,5968" path="m11295,11572l11295,5603e" filled="f" stroked="t" strokeweight=".468293pt" strokecolor="#4F4F4F">
                <v:path arrowok="t"/>
              </v:shape>
            </v:group>
            <v:group style="position:absolute;left:761;top:9557;width:2;height:692" coordorigin="761,9557" coordsize="2,692">
              <v:shape style="position:absolute;left:761;top:9557;width:2;height:692" coordorigin="761,9557" coordsize="0,692" path="m761,10249l761,9557e" filled="f" stroked="t" strokeweight=".702439pt" strokecolor="#4F4F4F">
                <v:path arrowok="t"/>
              </v:shape>
            </v:group>
            <v:group style="position:absolute;left:754;top:10059;width:10546;height:2" coordorigin="754,10059" coordsize="10546,2">
              <v:shape style="position:absolute;left:754;top:10059;width:10546;height:2" coordorigin="754,10059" coordsize="10546,0" path="m754,10059l11300,10059e" filled="f" stroked="t" strokeweight=".936585pt" strokecolor="#4B4B4B">
                <v:path arrowok="t"/>
              </v:shape>
            </v:group>
            <v:group style="position:absolute;left:759;top:10299;width:10541;height:2" coordorigin="759,10299" coordsize="10541,2">
              <v:shape style="position:absolute;left:759;top:10299;width:10541;height:2" coordorigin="759,10299" coordsize="10541,0" path="m759,10299l11300,10299e" filled="f" stroked="t" strokeweight=".702439pt" strokecolor="#4F4F4F">
                <v:path arrowok="t"/>
              </v:shape>
            </v:group>
            <v:group style="position:absolute;left:2473;top:10277;width:2;height:1839" coordorigin="2473,10277" coordsize="2,1839">
              <v:shape style="position:absolute;left:2473;top:10277;width:2;height:1839" coordorigin="2473,10277" coordsize="0,1839" path="m2473,12117l2473,10277e" filled="f" stroked="t" strokeweight=".468293pt" strokecolor="#3B3B3B">
                <v:path arrowok="t"/>
              </v:shape>
            </v:group>
            <v:group style="position:absolute;left:754;top:10538;width:10551;height:2" coordorigin="754,10538" coordsize="10551,2">
              <v:shape style="position:absolute;left:754;top:10538;width:10551;height:2" coordorigin="754,10538" coordsize="10551,0" path="m754,10538l11305,10538e" filled="f" stroked="t" strokeweight=".936585pt" strokecolor="#4F4F4F">
                <v:path arrowok="t"/>
              </v:shape>
            </v:group>
            <v:group style="position:absolute;left:754;top:11012;width:6144;height:2" coordorigin="754,11012" coordsize="6144,2">
              <v:shape style="position:absolute;left:754;top:11012;width:6144;height:2" coordorigin="754,11012" coordsize="6144,0" path="m754,11012l6898,11012e" filled="f" stroked="t" strokeweight=".702439pt" strokecolor="#545454">
                <v:path arrowok="t"/>
              </v:shape>
            </v:group>
            <v:group style="position:absolute;left:6842;top:11012;width:159;height:2" coordorigin="6842,11012" coordsize="159,2">
              <v:shape style="position:absolute;left:6842;top:11012;width:159;height:2" coordorigin="6842,11012" coordsize="159,0" path="m6842,11012l7001,11012e" filled="f" stroked="t" strokeweight=".468293pt" strokecolor="#181818">
                <v:path arrowok="t"/>
              </v:shape>
            </v:group>
            <v:group style="position:absolute;left:6945;top:11010;width:4360;height:2" coordorigin="6945,11010" coordsize="4360,2">
              <v:shape style="position:absolute;left:6945;top:11010;width:4360;height:2" coordorigin="6945,11010" coordsize="4360,0" path="m6945,11010l11305,11010e" filled="f" stroked="t" strokeweight=".936585pt" strokecolor="#4F4F4F">
                <v:path arrowok="t"/>
              </v:shape>
            </v:group>
            <v:group style="position:absolute;left:763;top:10955;width:2;height:5314" coordorigin="763,10955" coordsize="2,5314">
              <v:shape style="position:absolute;left:763;top:10955;width:2;height:5314" coordorigin="763,10955" coordsize="0,5314" path="m763,16269l763,10955e" filled="f" stroked="t" strokeweight=".702439pt" strokecolor="#4B4B4B">
                <v:path arrowok="t"/>
              </v:shape>
            </v:group>
            <v:group style="position:absolute;left:759;top:11254;width:10546;height:2" coordorigin="759,11254" coordsize="10546,2">
              <v:shape style="position:absolute;left:759;top:11254;width:10546;height:2" coordorigin="759,11254" coordsize="10546,0" path="m759,11254l11305,11254e" filled="f" stroked="t" strokeweight=".936585pt" strokecolor="#545454">
                <v:path arrowok="t"/>
              </v:shape>
            </v:group>
            <v:group style="position:absolute;left:1250;top:11244;width:2;height:5271" coordorigin="1250,11244" coordsize="2,5271">
              <v:shape style="position:absolute;left:1250;top:11244;width:2;height:5271" coordorigin="1250,11244" coordsize="0,5271" path="m1250,16516l1250,11244e" filled="f" stroked="t" strokeweight=".702439pt" strokecolor="#4B4B4B">
                <v:path arrowok="t"/>
              </v:shape>
            </v:group>
            <v:group style="position:absolute;left:1817;top:11150;width:2;height:422" coordorigin="1817,11150" coordsize="2,422">
              <v:shape style="position:absolute;left:1817;top:11150;width:2;height:422" coordorigin="1817,11150" coordsize="0,422" path="m1817,11572l1817,11150e" filled="f" stroked="t" strokeweight=".936585pt" strokecolor="#484848">
                <v:path arrowok="t"/>
              </v:shape>
            </v:group>
            <v:group style="position:absolute;left:7357;top:11254;width:2;height:996" coordorigin="7357,11254" coordsize="2,996">
              <v:shape style="position:absolute;left:7357;top:11254;width:2;height:996" coordorigin="7357,11254" coordsize="0,996" path="m7357,12249l7357,11254e" filled="f" stroked="t" strokeweight=".234146pt" strokecolor="#606060">
                <v:path arrowok="t"/>
              </v:shape>
            </v:group>
            <v:group style="position:absolute;left:759;top:11766;width:10546;height:2" coordorigin="759,11766" coordsize="10546,2">
              <v:shape style="position:absolute;left:759;top:11766;width:10546;height:2" coordorigin="759,11766" coordsize="10546,0" path="m759,11766l11305,11766e" filled="f" stroked="t" strokeweight=".936585pt" strokecolor="#4F4F4F">
                <v:path arrowok="t"/>
              </v:shape>
            </v:group>
            <v:group style="position:absolute;left:1817;top:11515;width:2;height:275" coordorigin="1817,11515" coordsize="2,275">
              <v:shape style="position:absolute;left:1817;top:11515;width:2;height:275" coordorigin="1817,11515" coordsize="0,275" path="m1817,11790l1817,11515e" filled="f" stroked="t" strokeweight=".702439pt" strokecolor="#2B2B2B">
                <v:path arrowok="t"/>
              </v:shape>
            </v:group>
            <v:group style="position:absolute;left:11298;top:7850;width:2;height:7225" coordorigin="11298,7850" coordsize="2,7225">
              <v:shape style="position:absolute;left:11298;top:7850;width:2;height:7225" coordorigin="11298,7850" coordsize="0,7225" path="m11298,15075l11298,7850e" filled="f" stroked="t" strokeweight=".702439pt" strokecolor="#4F4F4F">
                <v:path arrowok="t"/>
              </v:shape>
            </v:group>
            <v:group style="position:absolute;left:1819;top:11704;width:2;height:730" coordorigin="1819,11704" coordsize="2,730">
              <v:shape style="position:absolute;left:1819;top:11704;width:2;height:730" coordorigin="1819,11704" coordsize="0,730" path="m1819,12434l1819,11704e" filled="f" stroked="t" strokeweight=".936585pt" strokecolor="#484848">
                <v:path arrowok="t"/>
              </v:shape>
            </v:group>
            <v:group style="position:absolute;left:7357;top:12249;width:2;height:3219" coordorigin="7357,12249" coordsize="2,3219">
              <v:shape style="position:absolute;left:7357;top:12249;width:2;height:3219" coordorigin="7357,12249" coordsize="0,3219" path="m7357,15468l7357,12249e" filled="f" stroked="t" strokeweight=".234146pt" strokecolor="#000000">
                <v:path arrowok="t"/>
              </v:shape>
            </v:group>
            <v:group style="position:absolute;left:766;top:12344;width:2;height:256" coordorigin="766,12344" coordsize="2,256">
              <v:shape style="position:absolute;left:766;top:12344;width:2;height:256" coordorigin="766,12344" coordsize="0,256" path="m766,12600l766,12344e" filled="f" stroked="t" strokeweight=".936585pt" strokecolor="#606060">
                <v:path arrowok="t"/>
              </v:shape>
            </v:group>
            <v:group style="position:absolute;left:1822;top:12377;width:2;height:142" coordorigin="1822,12377" coordsize="2,142">
              <v:shape style="position:absolute;left:1822;top:12377;width:2;height:142" coordorigin="1822,12377" coordsize="0,142" path="m1822,12520l1822,12377e" filled="f" stroked="t" strokeweight=".468293pt" strokecolor="#1C1C1C">
                <v:path arrowok="t"/>
              </v:shape>
            </v:group>
            <v:group style="position:absolute;left:1822;top:12463;width:2;height:427" coordorigin="1822,12463" coordsize="2,427">
              <v:shape style="position:absolute;left:1822;top:12463;width:2;height:427" coordorigin="1822,12463" coordsize="0,427" path="m1822,12889l1822,12463e" filled="f" stroked="t" strokeweight=".702439pt" strokecolor="#444444">
                <v:path arrowok="t"/>
              </v:shape>
            </v:group>
            <v:group style="position:absolute;left:768;top:12619;width:2;height:204" coordorigin="768,12619" coordsize="2,204">
              <v:shape style="position:absolute;left:768;top:12619;width:2;height:204" coordorigin="768,12619" coordsize="0,204" path="m768,12823l768,12619e" filled="f" stroked="t" strokeweight=".468293pt" strokecolor="#282828">
                <v:path arrowok="t"/>
              </v:shape>
            </v:group>
            <v:group style="position:absolute;left:1253;top:12766;width:2;height:194" coordorigin="1253,12766" coordsize="2,194">
              <v:shape style="position:absolute;left:1253;top:12766;width:2;height:194" coordorigin="1253,12766" coordsize="0,194" path="m1253,12961l1253,12766e" filled="f" stroked="t" strokeweight=".702439pt" strokecolor="#444444">
                <v:path arrowok="t"/>
              </v:shape>
            </v:group>
            <v:group style="position:absolute;left:1822;top:12833;width:2;height:128" coordorigin="1822,12833" coordsize="2,128">
              <v:shape style="position:absolute;left:1822;top:12833;width:2;height:128" coordorigin="1822,12833" coordsize="0,128" path="m1822,12961l1822,12833e" filled="f" stroked="t" strokeweight=".468293pt" strokecolor="#343434">
                <v:path arrowok="t"/>
              </v:shape>
            </v:group>
            <v:group style="position:absolute;left:768;top:13126;width:2;height:3389" coordorigin="768,13126" coordsize="2,3389">
              <v:shape style="position:absolute;left:768;top:13126;width:2;height:3389" coordorigin="768,13126" coordsize="0,3389" path="m768,16516l768,13126e" filled="f" stroked="t" strokeweight=".702439pt" strokecolor="#4B4B4B">
                <v:path arrowok="t"/>
              </v:shape>
            </v:group>
            <v:group style="position:absolute;left:1255;top:13126;width:2;height:194" coordorigin="1255,13126" coordsize="2,194">
              <v:shape style="position:absolute;left:1255;top:13126;width:2;height:194" coordorigin="1255,13126" coordsize="0,194" path="m1255,13321l1255,13126e" filled="f" stroked="t" strokeweight=".468293pt" strokecolor="#2B2B2B">
                <v:path arrowok="t"/>
              </v:shape>
            </v:group>
            <v:group style="position:absolute;left:1826;top:12904;width:2;height:2223" coordorigin="1826,12904" coordsize="2,2223">
              <v:shape style="position:absolute;left:1826;top:12904;width:2;height:2223" coordorigin="1826,12904" coordsize="0,2223" path="m1826,15127l1826,12904e" filled="f" stroked="t" strokeweight=".702439pt" strokecolor="#484848">
                <v:path arrowok="t"/>
              </v:shape>
            </v:group>
            <v:group style="position:absolute;left:1253;top:13264;width:2;height:119" coordorigin="1253,13264" coordsize="2,119">
              <v:shape style="position:absolute;left:1253;top:13264;width:2;height:119" coordorigin="1253,13264" coordsize="0,119" path="m1253,13382l1253,13264e" filled="f" stroked="t" strokeweight=".468293pt" strokecolor="#3F3F3F">
                <v:path arrowok="t"/>
              </v:shape>
            </v:group>
            <v:group style="position:absolute;left:11302;top:13264;width:2;height:1811" coordorigin="11302,13264" coordsize="2,1811">
              <v:shape style="position:absolute;left:11302;top:13264;width:2;height:1811" coordorigin="11302,13264" coordsize="0,1811" path="m11302,15075l11302,13264e" filled="f" stroked="t" strokeweight=".702439pt" strokecolor="#575757">
                <v:path arrowok="t"/>
              </v:shape>
            </v:group>
            <v:group style="position:absolute;left:740;top:13691;width:1297;height:2" coordorigin="740,13691" coordsize="1297,2">
              <v:shape style="position:absolute;left:740;top:13691;width:1297;height:2" coordorigin="740,13691" coordsize="1297,0" path="m740,13691l2037,13691e" filled="f" stroked="t" strokeweight=".234146pt" strokecolor="#3B3B3B">
                <v:path arrowok="t"/>
              </v:shape>
            </v:group>
            <v:group style="position:absolute;left:2477;top:13060;width:2;height:123" coordorigin="2477,13060" coordsize="2,123">
              <v:shape style="position:absolute;left:2477;top:13060;width:2;height:123" coordorigin="2477,13060" coordsize="0,123" path="m2477,13183l2477,13060e" filled="f" stroked="t" strokeweight=".468293pt" strokecolor="#3B3F3B">
                <v:path arrowok="t"/>
              </v:shape>
            </v:group>
            <v:group style="position:absolute;left:2444;top:13155;width:2;height:540" coordorigin="2444,13155" coordsize="2,540">
              <v:shape style="position:absolute;left:2444;top:13155;width:2;height:540" coordorigin="2444,13155" coordsize="0,540" path="m2444,13695l2444,13155e" filled="f" stroked="t" strokeweight=".234146pt" strokecolor="#000000">
                <v:path arrowok="t"/>
              </v:shape>
            </v:group>
            <v:group style="position:absolute;left:2037;top:13691;width:412;height:2" coordorigin="2037,13691" coordsize="412,2">
              <v:shape style="position:absolute;left:2037;top:13691;width:412;height:2" coordorigin="2037,13691" coordsize="412,0" path="m2037,13691l2449,13691e" filled="f" stroked="t" strokeweight=".234146pt" strokecolor="#000000">
                <v:path arrowok="t"/>
              </v:shape>
            </v:group>
            <v:group style="position:absolute;left:2444;top:13691;width:2;height:341" coordorigin="2444,13691" coordsize="2,341">
              <v:shape style="position:absolute;left:2444;top:13691;width:2;height:341" coordorigin="2444,13691" coordsize="0,341" path="m2444,14032l2444,13691e" filled="f" stroked="t" strokeweight=".234146pt" strokecolor="#575757">
                <v:path arrowok="t"/>
              </v:shape>
            </v:group>
            <v:group style="position:absolute;left:2444;top:14032;width:2;height:1436" coordorigin="2444,14032" coordsize="2,1436">
              <v:shape style="position:absolute;left:2444;top:14032;width:2;height:1436" coordorigin="2444,14032" coordsize="0,1436" path="m2444,15468l2444,14032e" filled="f" stroked="t" strokeweight=".234146pt" strokecolor="#000000">
                <v:path arrowok="t"/>
              </v:shape>
            </v:group>
            <v:group style="position:absolute;left:1260;top:13899;width:2;height:1138" coordorigin="1260,13899" coordsize="2,1138">
              <v:shape style="position:absolute;left:1260;top:13899;width:2;height:1138" coordorigin="1260,13899" coordsize="0,1138" path="m1260,15037l1260,13899e" filled="f" stroked="t" strokeweight=".702439pt" strokecolor="#4F4F4F">
                <v:path arrowok="t"/>
              </v:shape>
            </v:group>
            <v:group style="position:absolute;left:11272;top:14677;width:2;height:332" coordorigin="11272,14677" coordsize="2,332">
              <v:shape style="position:absolute;left:11272;top:14677;width:2;height:332" coordorigin="11272,14677" coordsize="0,332" path="m11272,15008l11272,14677e" filled="f" stroked="t" strokeweight=".234146pt" strokecolor="#000000">
                <v:path arrowok="t"/>
              </v:shape>
            </v:group>
            <v:group style="position:absolute;left:1260;top:14980;width:2;height:147" coordorigin="1260,14980" coordsize="2,147">
              <v:shape style="position:absolute;left:1260;top:14980;width:2;height:147" coordorigin="1260,14980" coordsize="0,147" path="m1260,15127l1260,14980e" filled="f" stroked="t" strokeweight=".468293pt" strokecolor="#232323">
                <v:path arrowok="t"/>
              </v:shape>
            </v:group>
            <v:group style="position:absolute;left:11302;top:14980;width:2;height:166" coordorigin="11302,14980" coordsize="2,166">
              <v:shape style="position:absolute;left:11302;top:14980;width:2;height:166" coordorigin="11302,14980" coordsize="0,166" path="m11302,15146l11302,14980e" filled="f" stroked="t" strokeweight=".468293pt" strokecolor="#777777">
                <v:path arrowok="t"/>
              </v:shape>
            </v:group>
            <v:group style="position:absolute;left:1260;top:15070;width:2;height:251" coordorigin="1260,15070" coordsize="2,251">
              <v:shape style="position:absolute;left:1260;top:15070;width:2;height:251" coordorigin="1260,15070" coordsize="0,251" path="m1260,15321l1260,15070e" filled="f" stroked="t" strokeweight=".468293pt" strokecolor="#3B3B3B">
                <v:path arrowok="t"/>
              </v:shape>
            </v:group>
            <v:group style="position:absolute;left:1831;top:15070;width:2;height:251" coordorigin="1831,15070" coordsize="2,251">
              <v:shape style="position:absolute;left:1831;top:15070;width:2;height:251" coordorigin="1831,15070" coordsize="0,251" path="m1831,15321l1831,15070e" filled="f" stroked="t" strokeweight=".468293pt" strokecolor="#383838">
                <v:path arrowok="t"/>
              </v:shape>
            </v:group>
            <v:group style="position:absolute;left:11272;top:15099;width:2;height:370" coordorigin="11272,15099" coordsize="2,370">
              <v:shape style="position:absolute;left:11272;top:15099;width:2;height:370" coordorigin="11272,15099" coordsize="0,370" path="m11272,15468l11272,15099e" filled="f" stroked="t" strokeweight=".234146pt" strokecolor="#000000">
                <v:path arrowok="t"/>
              </v:shape>
            </v:group>
            <v:group style="position:absolute;left:740;top:15293;width:2;height:175" coordorigin="740,15293" coordsize="2,175">
              <v:shape style="position:absolute;left:740;top:15293;width:2;height:175" coordorigin="740,15293" coordsize="0,175" path="m740,15468l740,15293e" filled="f" stroked="t" strokeweight=".234146pt" strokecolor="#000000">
                <v:path arrowok="t"/>
              </v:shape>
            </v:group>
            <v:group style="position:absolute;left:1262;top:15255;width:2;height:1251" coordorigin="1262,15255" coordsize="2,1251">
              <v:shape style="position:absolute;left:1262;top:15255;width:2;height:1251" coordorigin="1262,15255" coordsize="0,1251" path="m1262,16506l1262,15255e" filled="f" stroked="t" strokeweight=".702439pt" strokecolor="#4F4F4F">
                <v:path arrowok="t"/>
              </v:shape>
            </v:group>
            <v:group style="position:absolute;left:1833;top:15264;width:2;height:1251" coordorigin="1833,15264" coordsize="2,1251">
              <v:shape style="position:absolute;left:1833;top:15264;width:2;height:1251" coordorigin="1833,15264" coordsize="0,1251" path="m1833,16516l1833,15264e" filled="f" stroked="t" strokeweight=".702439pt" strokecolor="#484848">
                <v:path arrowok="t"/>
              </v:shape>
            </v:group>
            <v:group style="position:absolute;left:2444;top:15468;width:2;height:1029" coordorigin="2444,15468" coordsize="2,1029">
              <v:shape style="position:absolute;left:2444;top:15468;width:2;height:1029" coordorigin="2444,15468" coordsize="0,1029" path="m2444,16497l2444,15468e" filled="f" stroked="t" strokeweight=".234146pt" strokecolor="#4B4B4B">
                <v:path arrowok="t"/>
              </v:shape>
            </v:group>
            <v:group style="position:absolute;left:773;top:16502;width:10551;height:2" coordorigin="773,16502" coordsize="10551,2">
              <v:shape style="position:absolute;left:773;top:16502;width:10551;height:2" coordorigin="773,16502" coordsize="10551,0" path="m773,16502l11323,16502e" filled="f" stroked="t" strokeweight=".936585pt" strokecolor="#575757">
                <v:path arrowok="t"/>
              </v:shape>
            </v:group>
            <v:group style="position:absolute;left:7357;top:15468;width:2;height:1029" coordorigin="7357,15468" coordsize="2,1029">
              <v:shape style="position:absolute;left:7357;top:15468;width:2;height:1029" coordorigin="7357,15468" coordsize="0,1029" path="m7357,16497l7357,15468e" filled="f" stroked="t" strokeweight=".234146pt" strokecolor="#606060">
                <v:path arrowok="t"/>
              </v:shape>
            </v:group>
            <v:group style="position:absolute;left:11272;top:15468;width:2;height:1029" coordorigin="11272,15468" coordsize="2,1029">
              <v:shape style="position:absolute;left:11272;top:15468;width:2;height:1029" coordorigin="11272,15468" coordsize="0,1029" path="m11272,16497l11272,15468e" filled="f" stroked="t" strokeweight=".234146pt" strokecolor="#606060">
                <v:path arrowok="t"/>
              </v:shape>
            </v:group>
            <w10:wrap type="none"/>
          </v:group>
        </w:pict>
      </w:r>
      <w:r>
        <w:rPr>
          <w:sz w:val="26"/>
          <w:szCs w:val="26"/>
        </w:rPr>
      </w:r>
    </w:p>
    <w:p>
      <w:pPr>
        <w:spacing w:before="0" w:after="0" w:line="240" w:lineRule="auto"/>
        <w:ind w:left="284" w:right="-83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43434"/>
          <w:w w:val="51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-53"/>
          <w:w w:val="51"/>
        </w:rPr>
        <w:t>:</w:t>
      </w:r>
      <w:r>
        <w:rPr>
          <w:rFonts w:ascii="Arial" w:hAnsi="Arial" w:cs="Arial" w:eastAsia="Arial"/>
          <w:sz w:val="11"/>
          <w:szCs w:val="11"/>
          <w:color w:val="343434"/>
          <w:spacing w:val="-4"/>
          <w:w w:val="71"/>
          <w:position w:val="14"/>
        </w:rPr>
        <w:t>c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-74"/>
          <w:w w:val="52"/>
          <w:position w:val="0"/>
        </w:rPr>
        <w:t>r</w:t>
      </w:r>
      <w:r>
        <w:rPr>
          <w:rFonts w:ascii="Arial" w:hAnsi="Arial" w:cs="Arial" w:eastAsia="Arial"/>
          <w:sz w:val="11"/>
          <w:szCs w:val="11"/>
          <w:color w:val="343434"/>
          <w:spacing w:val="-3"/>
          <w:w w:val="70"/>
          <w:position w:val="14"/>
        </w:rPr>
        <w:t>&lt;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-54"/>
          <w:w w:val="51"/>
          <w:position w:val="0"/>
        </w:rPr>
        <w:t>:</w:t>
      </w:r>
      <w:r>
        <w:rPr>
          <w:rFonts w:ascii="Arial" w:hAnsi="Arial" w:cs="Arial" w:eastAsia="Arial"/>
          <w:sz w:val="11"/>
          <w:szCs w:val="11"/>
          <w:color w:val="343434"/>
          <w:spacing w:val="0"/>
          <w:w w:val="71"/>
          <w:position w:val="14"/>
        </w:rPr>
        <w:t>l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611" w:lineRule="exact"/>
        <w:ind w:left="45" w:right="5096"/>
        <w:jc w:val="center"/>
        <w:rPr>
          <w:rFonts w:ascii="Times New Roman" w:hAnsi="Times New Roman" w:cs="Times New Roman" w:eastAsia="Times New Roman"/>
          <w:sz w:val="58"/>
          <w:szCs w:val="5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464849"/>
          <w:spacing w:val="0"/>
          <w:w w:val="114"/>
          <w:position w:val="-6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464849"/>
          <w:spacing w:val="-15"/>
          <w:w w:val="114"/>
          <w:position w:val="-6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696B6B"/>
          <w:spacing w:val="0"/>
          <w:w w:val="114"/>
          <w:position w:val="-6"/>
        </w:rPr>
        <w:t>l{</w:t>
      </w:r>
      <w:r>
        <w:rPr>
          <w:rFonts w:ascii="Times New Roman" w:hAnsi="Times New Roman" w:cs="Times New Roman" w:eastAsia="Times New Roman"/>
          <w:sz w:val="28"/>
          <w:szCs w:val="28"/>
          <w:color w:val="696B6B"/>
          <w:spacing w:val="13"/>
          <w:w w:val="114"/>
          <w:position w:val="-6"/>
        </w:rPr>
        <w:t>e</w:t>
      </w:r>
      <w:r>
        <w:rPr>
          <w:rFonts w:ascii="Times New Roman" w:hAnsi="Times New Roman" w:cs="Times New Roman" w:eastAsia="Times New Roman"/>
          <w:sz w:val="28"/>
          <w:szCs w:val="28"/>
          <w:color w:val="464849"/>
          <w:spacing w:val="0"/>
          <w:w w:val="114"/>
          <w:position w:val="-6"/>
        </w:rPr>
        <w:t>rim</w:t>
      </w:r>
      <w:r>
        <w:rPr>
          <w:rFonts w:ascii="Times New Roman" w:hAnsi="Times New Roman" w:cs="Times New Roman" w:eastAsia="Times New Roman"/>
          <w:sz w:val="28"/>
          <w:szCs w:val="28"/>
          <w:color w:val="464849"/>
          <w:spacing w:val="-32"/>
          <w:w w:val="114"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12121"/>
          <w:spacing w:val="0"/>
          <w:w w:val="100"/>
          <w:b/>
          <w:bCs/>
          <w:position w:val="-6"/>
        </w:rPr>
        <w:t>KÖSE</w:t>
      </w:r>
      <w:r>
        <w:rPr>
          <w:rFonts w:ascii="Times New Roman" w:hAnsi="Times New Roman" w:cs="Times New Roman" w:eastAsia="Times New Roman"/>
          <w:sz w:val="29"/>
          <w:szCs w:val="29"/>
          <w:color w:val="212121"/>
          <w:spacing w:val="0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12121"/>
          <w:spacing w:val="50"/>
          <w:w w:val="100"/>
          <w:b/>
          <w:bCs/>
          <w:position w:val="-6"/>
        </w:rPr>
        <w:t> </w:t>
      </w:r>
      <w:r>
        <w:rPr>
          <w:rFonts w:ascii="Times New Roman" w:hAnsi="Times New Roman" w:cs="Times New Roman" w:eastAsia="Times New Roman"/>
          <w:sz w:val="58"/>
          <w:szCs w:val="58"/>
          <w:color w:val="383B75"/>
          <w:spacing w:val="0"/>
          <w:w w:val="261"/>
          <w:i/>
          <w:position w:val="-4"/>
        </w:rPr>
        <w:t>P/</w:t>
      </w:r>
      <w:r>
        <w:rPr>
          <w:rFonts w:ascii="Times New Roman" w:hAnsi="Times New Roman" w:cs="Times New Roman" w:eastAsia="Times New Roman"/>
          <w:sz w:val="58"/>
          <w:szCs w:val="58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-42" w:right="4901"/>
        <w:jc w:val="center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565757"/>
          <w:spacing w:val="0"/>
          <w:w w:val="82"/>
          <w:position w:val="-3"/>
        </w:rPr>
        <w:t>·{c</w:t>
      </w:r>
      <w:r>
        <w:rPr>
          <w:rFonts w:ascii="Arial" w:hAnsi="Arial" w:cs="Arial" w:eastAsia="Arial"/>
          <w:sz w:val="20"/>
          <w:szCs w:val="20"/>
          <w:color w:val="565757"/>
          <w:spacing w:val="2"/>
          <w:w w:val="82"/>
          <w:position w:val="-3"/>
        </w:rPr>
        <w:t>ı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2"/>
          <w:position w:val="-3"/>
        </w:rPr>
        <w:t>ıv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2"/>
          <w:position w:val="-3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-10"/>
          <w:w w:val="82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2"/>
          <w:position w:val="-3"/>
        </w:rPr>
        <w:t>Kuze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82"/>
          <w:position w:val="-3"/>
        </w:rPr>
        <w:t>y</w:t>
      </w:r>
      <w:r>
        <w:rPr>
          <w:rFonts w:ascii="Arial" w:hAnsi="Arial" w:cs="Arial" w:eastAsia="Arial"/>
          <w:sz w:val="20"/>
          <w:szCs w:val="20"/>
          <w:color w:val="343434"/>
          <w:spacing w:val="18"/>
          <w:w w:val="82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212121"/>
          <w:spacing w:val="0"/>
          <w:w w:val="91"/>
          <w:position w:val="-3"/>
        </w:rPr>
        <w:t>Bölg</w:t>
      </w:r>
      <w:r>
        <w:rPr>
          <w:rFonts w:ascii="Arial" w:hAnsi="Arial" w:cs="Arial" w:eastAsia="Arial"/>
          <w:sz w:val="20"/>
          <w:szCs w:val="20"/>
          <w:color w:val="212121"/>
          <w:spacing w:val="0"/>
          <w:w w:val="92"/>
          <w:position w:val="-3"/>
        </w:rPr>
        <w:t>e</w:t>
      </w:r>
      <w:r>
        <w:rPr>
          <w:rFonts w:ascii="Arial" w:hAnsi="Arial" w:cs="Arial" w:eastAsia="Arial"/>
          <w:sz w:val="20"/>
          <w:szCs w:val="20"/>
          <w:color w:val="212121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65"/>
          <w:b/>
          <w:bCs/>
          <w:position w:val="-3"/>
        </w:rPr>
        <w:t>&amp;Pnlri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  <w:b/>
          <w:bCs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Bilal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6"/>
        </w:rPr>
        <w:t>ALB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6"/>
        </w:rPr>
        <w:t>YRAK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9" w:lineRule="exact"/>
        <w:ind w:left="26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460"/>
          <w:cols w:num="2" w:equalWidth="0">
            <w:col w:w="428" w:space="1705"/>
            <w:col w:w="8707"/>
          </w:cols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540" w:bottom="280" w:left="320" w:right="4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46" w:lineRule="exact"/>
        <w:ind w:left="637" w:right="-46" w:firstLine="-47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3"/>
        </w:rPr>
        <w:t>BÜ</w:t>
      </w:r>
      <w:r>
        <w:rPr>
          <w:rFonts w:ascii="Arial" w:hAnsi="Arial" w:cs="Arial" w:eastAsia="Arial"/>
          <w:sz w:val="15"/>
          <w:szCs w:val="15"/>
          <w:color w:val="363636"/>
          <w:spacing w:val="2"/>
          <w:w w:val="103"/>
        </w:rPr>
        <w:t>Y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3"/>
        </w:rPr>
        <w:t>ÜKŞEHIR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3"/>
        </w:rPr>
        <w:t> </w:t>
      </w:r>
      <w:r>
        <w:rPr>
          <w:rFonts w:ascii="Arial" w:hAnsi="Arial" w:cs="Arial" w:eastAsia="Arial"/>
          <w:sz w:val="15"/>
          <w:szCs w:val="15"/>
          <w:color w:val="4D4D4D"/>
          <w:spacing w:val="0"/>
          <w:w w:val="106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3" w:after="0" w:line="249" w:lineRule="auto"/>
        <w:ind w:left="360" w:right="421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1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9" w:after="0" w:line="237" w:lineRule="exact"/>
        <w:ind w:left="1099" w:right="501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20" w:right="440"/>
          <w:cols w:num="2" w:equalWidth="0">
            <w:col w:w="1604" w:space="1578"/>
            <w:col w:w="7978"/>
          </w:cols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440"/>
        </w:sectPr>
      </w:pPr>
      <w:rPr/>
    </w:p>
    <w:p>
      <w:pPr>
        <w:spacing w:before="97" w:after="0" w:line="240" w:lineRule="auto"/>
        <w:ind w:left="119" w:right="-20"/>
        <w:jc w:val="left"/>
        <w:tabs>
          <w:tab w:pos="1480" w:val="left"/>
          <w:tab w:pos="3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12.05.2017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IBildiriı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38" w:right="-20"/>
        <w:jc w:val="left"/>
        <w:tabs>
          <w:tab w:pos="1480" w:val="left"/>
          <w:tab w:pos="3040" w:val="left"/>
          <w:tab w:pos="4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5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12.05.2017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1"/>
        </w:rPr>
        <w:t>!Kayıt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2995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3" w:lineRule="exact"/>
        <w:ind w:left="138" w:right="-7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1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2080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1"/>
        </w:rPr>
        <w:t>kaymakamlığı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karştsı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  <w:position w:val="-1"/>
        </w:rPr>
        <w:t> </w:t>
      </w:r>
      <w:r>
        <w:rPr>
          <w:rFonts w:ascii="Arial" w:hAnsi="Arial" w:cs="Arial" w:eastAsia="Arial"/>
          <w:sz w:val="21"/>
          <w:szCs w:val="21"/>
          <w:color w:val="5E5E5E"/>
          <w:spacing w:val="0"/>
          <w:w w:val="81"/>
          <w:i/>
          <w:position w:val="-1"/>
        </w:rPr>
        <w:t>1</w:t>
      </w:r>
      <w:r>
        <w:rPr>
          <w:rFonts w:ascii="Arial" w:hAnsi="Arial" w:cs="Arial" w:eastAsia="Arial"/>
          <w:sz w:val="21"/>
          <w:szCs w:val="21"/>
          <w:color w:val="5E5E5E"/>
          <w:spacing w:val="-11"/>
          <w:w w:val="81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2"/>
          <w:position w:val="-1"/>
        </w:rPr>
        <w:t>Çejıne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9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76"/>
        </w:rPr>
        <w:t>h</w:t>
      </w:r>
      <w:r>
        <w:rPr>
          <w:rFonts w:ascii="Arial" w:hAnsi="Arial" w:cs="Arial" w:eastAsia="Arial"/>
          <w:sz w:val="27"/>
          <w:szCs w:val="27"/>
          <w:color w:val="363636"/>
          <w:spacing w:val="-14"/>
          <w:w w:val="76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6"/>
        </w:rPr>
        <w:t>et: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531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593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19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IBildiriı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92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92"/>
        </w:rPr>
        <w:t>ur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2"/>
        </w:rPr>
        <w:t>ga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2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ÖLMEZ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440"/>
          <w:cols w:num="2" w:equalWidth="0">
            <w:col w:w="5117" w:space="261"/>
            <w:col w:w="5782"/>
          </w:cols>
        </w:sectPr>
      </w:pPr>
      <w:rPr/>
    </w:p>
    <w:p>
      <w:pPr>
        <w:spacing w:before="10" w:after="0" w:line="240" w:lineRule="auto"/>
        <w:ind w:left="142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Doğn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İsınet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inöntı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2080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</w:rPr>
        <w:t>güverci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apt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kat:3/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Çeşme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38" w:right="-20"/>
        <w:jc w:val="left"/>
        <w:tabs>
          <w:tab w:pos="1480" w:val="left"/>
          <w:tab w:pos="4020" w:val="left"/>
          <w:tab w:pos="72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  <w:t>Yangı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  <w:t>n</w:t>
      </w:r>
      <w:r>
        <w:rPr>
          <w:rFonts w:ascii="Arial" w:hAnsi="Arial" w:cs="Arial" w:eastAsia="Arial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Yanguıı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izmariti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0" w:after="0" w:line="223" w:lineRule="exact"/>
        <w:ind w:left="119" w:right="-20"/>
        <w:jc w:val="left"/>
        <w:tabs>
          <w:tab w:pos="3500" w:val="left"/>
          <w:tab w:pos="6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-1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İse: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Bina</w:t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Yapınm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-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Mesken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35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1.86882pt;margin-top:.062724pt;width:32.844312pt;height:24pt;mso-position-horizontal-relative:page;mso-position-vertical-relative:paragraph;z-index:-15808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5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Betonarme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7"/>
          <w:w w:val="106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6"/>
        </w:rPr>
        <w:t>li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6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24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Di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3"/>
          <w:w w:val="94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286"/>
        </w:rPr>
        <w:t>ı----------------------ı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2" w:lineRule="exact"/>
        <w:ind w:left="3841" w:right="-20"/>
        <w:jc w:val="left"/>
        <w:tabs>
          <w:tab w:pos="5380" w:val="left"/>
          <w:tab w:pos="5840" w:val="left"/>
          <w:tab w:pos="6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</w:rPr>
        <w:t>X</w:t>
      </w:r>
      <w:r>
        <w:rPr>
          <w:rFonts w:ascii="Arial" w:hAnsi="Arial" w:cs="Arial" w:eastAsia="Arial"/>
          <w:sz w:val="23"/>
          <w:szCs w:val="23"/>
          <w:color w:val="363636"/>
          <w:spacing w:val="-58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-21"/>
          <w:w w:val="5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B1B1B1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00:22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440"/>
        </w:sectPr>
      </w:pPr>
      <w:rPr/>
    </w:p>
    <w:p>
      <w:pPr>
        <w:spacing w:before="77" w:after="0" w:line="240" w:lineRule="auto"/>
        <w:ind w:left="13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7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24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Belirlenemedi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0" w:after="0" w:line="226" w:lineRule="exact"/>
        <w:ind w:left="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92"/>
          <w:position w:val="-1"/>
        </w:rPr>
        <w:t>Am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93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6"/>
          <w:w w:val="91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2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2"/>
          <w:w w:val="12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1"/>
        </w:rPr>
        <w:t>llfaiye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Çavuş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Ahmet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1"/>
        </w:rPr>
        <w:t>SÖZÜ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83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ZEL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72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1"/>
        </w:rPr>
        <w:t>!Kiracı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2"/>
          <w:w w:val="12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Çiğdem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440"/>
          <w:cols w:num="3" w:equalWidth="0">
            <w:col w:w="1181" w:space="880"/>
            <w:col w:w="3580" w:space="193"/>
            <w:col w:w="5326"/>
          </w:cols>
        </w:sectPr>
      </w:pPr>
      <w:rPr/>
    </w:p>
    <w:p>
      <w:pPr>
        <w:spacing w:before="5" w:after="0" w:line="248" w:lineRule="exact"/>
        <w:ind w:left="2062" w:right="-20"/>
        <w:jc w:val="left"/>
        <w:tabs>
          <w:tab w:pos="4540" w:val="left"/>
          <w:tab w:pos="9820" w:val="left"/>
          <w:tab w:pos="1052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39"/>
          <w:position w:val="-1"/>
        </w:rPr>
        <w:t>:2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29"/>
          <w:position w:val="-1"/>
        </w:rPr>
        <w:t>p:Ç_:c.:ıık.:;:.ışL..::.S=.:aa::..:tı:...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29"/>
          <w:position w:val="-1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9"/>
          <w:w w:val="67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3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7"/>
          <w:position w:val="-1"/>
        </w:rPr>
        <w:t>:..:..0:....:0:..:..:1:..:5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7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7"/>
          <w:position w:val="-1"/>
        </w:rPr>
        <w:t>------..ı...Vc...:a:;;..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67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41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8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9"/>
          <w:w w:val="89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17"/>
          <w:w w:val="130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30"/>
          <w:position w:val="-1"/>
        </w:rPr>
        <w:t>-=S:..:;a.:;.at;.::_i:..:..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45"/>
          <w:position w:val="-1"/>
        </w:rPr>
        <w:t>-=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13"/>
          <w:w w:val="46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1"/>
          <w:w w:val="3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72"/>
          <w:w w:val="46"/>
          <w:position w:val="-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29"/>
          <w:position w:val="-1"/>
        </w:rPr>
        <w:t>.: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2"/>
          <w:w w:val="3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71"/>
          <w:w w:val="46"/>
          <w:position w:val="-1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29"/>
          <w:position w:val="-1"/>
        </w:rPr>
        <w:t>..;:.:;.2:::..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30"/>
          <w:position w:val="-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u w:val="single" w:color="35353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u w:val="single" w:color="353535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u w:val="single" w:color="353535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15"/>
          <w:w w:val="194"/>
          <w:position w:val="-1"/>
        </w:rPr>
        <w:t>_</w:t>
      </w:r>
      <w:r>
        <w:rPr>
          <w:rFonts w:ascii="Arial" w:hAnsi="Arial" w:cs="Arial" w:eastAsia="Arial"/>
          <w:sz w:val="22"/>
          <w:szCs w:val="22"/>
          <w:color w:val="4D4D4D"/>
          <w:spacing w:val="15"/>
          <w:w w:val="194"/>
          <w:position w:val="-1"/>
        </w:rPr>
      </w:r>
      <w:r>
        <w:rPr>
          <w:rFonts w:ascii="Arial" w:hAnsi="Arial" w:cs="Arial" w:eastAsia="Arial"/>
          <w:sz w:val="22"/>
          <w:szCs w:val="22"/>
          <w:color w:val="4D4D4D"/>
          <w:spacing w:val="-34"/>
          <w:w w:val="194"/>
          <w:u w:val="single" w:color="353535"/>
          <w:position w:val="-1"/>
        </w:rPr>
        <w:t> </w:t>
      </w:r>
      <w:r>
        <w:rPr>
          <w:rFonts w:ascii="Arial" w:hAnsi="Arial" w:cs="Arial" w:eastAsia="Arial"/>
          <w:sz w:val="22"/>
          <w:szCs w:val="22"/>
          <w:color w:val="4D4D4D"/>
          <w:spacing w:val="0"/>
          <w:w w:val="100"/>
          <w:u w:val="single" w:color="353535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4D4D4D"/>
          <w:spacing w:val="0"/>
          <w:w w:val="100"/>
          <w:u w:val="single" w:color="353535"/>
          <w:position w:val="-1"/>
        </w:rPr>
      </w:r>
      <w:r>
        <w:rPr>
          <w:rFonts w:ascii="Arial" w:hAnsi="Arial" w:cs="Arial" w:eastAsia="Arial"/>
          <w:sz w:val="22"/>
          <w:szCs w:val="22"/>
          <w:color w:val="4D4D4D"/>
          <w:spacing w:val="0"/>
          <w:w w:val="100"/>
          <w:position w:val="-1"/>
        </w:rPr>
      </w:r>
      <w:r>
        <w:rPr>
          <w:rFonts w:ascii="Arial" w:hAnsi="Arial" w:cs="Arial" w:eastAsia="Arial"/>
          <w:sz w:val="22"/>
          <w:szCs w:val="22"/>
          <w:color w:val="4D4D4D"/>
          <w:spacing w:val="0"/>
          <w:w w:val="194"/>
          <w:position w:val="-1"/>
        </w:rPr>
        <w:t>--ı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440"/>
        </w:sectPr>
      </w:pPr>
      <w:rPr/>
    </w:p>
    <w:p>
      <w:pPr>
        <w:spacing w:before="0" w:after="0" w:line="215" w:lineRule="exact"/>
        <w:ind w:left="1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5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1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88"/>
        </w:rPr>
        <w:t>!Ekibi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right="-20"/>
        <w:jc w:val="left"/>
        <w:tabs>
          <w:tab w:pos="2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784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48"/>
        </w:rPr>
        <w:t>FE.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8"/>
          <w:w w:val="48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22"/>
          <w:w w:val="6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4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7"/>
          <w:w w:val="4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6"/>
          <w:w w:val="3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6"/>
          <w:w w:val="4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38"/>
        </w:rPr>
        <w:t>:::.:k::.:!r"""ik.:....A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38"/>
        </w:rPr>
        <w:t>rı.::;;.za"-=G--=-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8"/>
          <w:w w:val="38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42"/>
          <w:w w:val="88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3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5"/>
          <w:w w:val="38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51"/>
          <w:w w:val="8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38"/>
        </w:rPr>
        <w:t>.;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7"/>
          <w:w w:val="3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27"/>
        </w:rPr>
        <w:t>şL...:-Sa=.:a.:..;;.tı:....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"/>
          <w:w w:val="2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226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89"/>
        </w:rPr>
        <w:t>_;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90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121"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337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9"/>
        </w:rPr>
        <w:t>Geli§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9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7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56" w:lineRule="auto"/>
        <w:ind w:left="5" w:right="-54" w:firstLine="2494"/>
        <w:jc w:val="left"/>
        <w:tabs>
          <w:tab w:pos="2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6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11"/>
        </w:rPr>
        <w:t>--ı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440"/>
          <w:cols w:num="3" w:equalWidth="0">
            <w:col w:w="661" w:space="1410"/>
            <w:col w:w="4967" w:space="3698"/>
            <w:col w:w="424"/>
          </w:cols>
        </w:sectPr>
      </w:pPr>
      <w:rPr/>
    </w:p>
    <w:p>
      <w:pPr>
        <w:spacing w:before="0" w:after="0" w:line="222" w:lineRule="exact"/>
        <w:ind w:right="-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33"/>
          <w:position w:val="-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33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1"/>
          <w:w w:val="13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IAraç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2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2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440"/>
          <w:cols w:num="3" w:equalWidth="0">
            <w:col w:w="3011" w:space="1535"/>
            <w:col w:w="1016" w:space="1846"/>
            <w:col w:w="3752"/>
          </w:cols>
        </w:sectPr>
      </w:pPr>
      <w:rPr/>
    </w:p>
    <w:p>
      <w:pPr>
        <w:spacing w:before="0" w:after="0" w:line="388" w:lineRule="exact"/>
        <w:ind w:left="469" w:right="-20"/>
        <w:jc w:val="left"/>
        <w:tabs>
          <w:tab w:pos="3300" w:val="left"/>
          <w:tab w:pos="4260" w:val="left"/>
        </w:tabs>
        <w:rPr>
          <w:rFonts w:ascii="Courier New" w:hAnsi="Courier New" w:cs="Courier New" w:eastAsia="Courier New"/>
          <w:sz w:val="31"/>
          <w:szCs w:val="3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6.558807pt;margin-top:13.195801pt;width:95.174618pt;height:10pt;mso-position-horizontal-relative:page;mso-position-vertical-relative:paragraph;z-index:-15807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tabs>
                      <w:tab w:pos="1500" w:val="left"/>
                    </w:tabs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0"/>
                      <w:w w:val="100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0"/>
                      <w:w w:val="100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4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0"/>
                      <w:w w:val="100"/>
                    </w:rPr>
                    <w:t>ıma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-13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63636"/>
                      <w:spacing w:val="-15"/>
                      <w:w w:val="142"/>
                    </w:rPr>
                    <w:t>0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-17"/>
                      <w:w w:val="104"/>
                    </w:rPr>
                    <w:t>e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63636"/>
                      <w:spacing w:val="-23"/>
                      <w:w w:val="84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0"/>
                      <w:w w:val="97"/>
                    </w:rPr>
                    <w:t>en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0"/>
                      <w:w w:val="100"/>
                    </w:rPr>
                    <w:t>  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-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0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0"/>
                      <w:w w:val="100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38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63636"/>
                      <w:spacing w:val="0"/>
                      <w:w w:val="100"/>
                    </w:rPr>
                    <w:t>ası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16"/>
          <w:w w:val="45"/>
          <w:position w:val="-3"/>
        </w:rPr>
        <w:t>·</w:t>
      </w:r>
      <w:r>
        <w:rPr>
          <w:rFonts w:ascii="Arial" w:hAnsi="Arial" w:cs="Arial" w:eastAsia="Arial"/>
          <w:sz w:val="26"/>
          <w:szCs w:val="26"/>
          <w:color w:val="363636"/>
          <w:spacing w:val="-10"/>
          <w:w w:val="101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3"/>
        </w:rPr>
        <w:t>ımcı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7"/>
          <w:w w:val="92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2"/>
          <w:position w:val="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-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2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2"/>
          <w:position w:val="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8"/>
          <w:w w:val="96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2"/>
          <w:position w:val="6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3"/>
        </w:rPr>
        <w:t>tm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2"/>
          <w:w w:val="96"/>
          <w:position w:val="-3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12"/>
          <w:w w:val="108"/>
          <w:position w:val="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  <w:position w:val="-3"/>
        </w:rPr>
        <w:t>şs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60"/>
          <w:w w:val="51"/>
          <w:position w:val="6"/>
        </w:rPr>
        <w:t>F</w:t>
      </w:r>
      <w:r>
        <w:rPr>
          <w:rFonts w:ascii="Arial" w:hAnsi="Arial" w:cs="Arial" w:eastAsia="Arial"/>
          <w:sz w:val="19"/>
          <w:szCs w:val="19"/>
          <w:color w:val="363636"/>
          <w:spacing w:val="-78"/>
          <w:w w:val="135"/>
          <w:position w:val="-3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51"/>
          <w:position w:val="6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51"/>
          <w:position w:val="6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51"/>
          <w:position w:val="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20"/>
          <w:w w:val="51"/>
          <w:position w:val="6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84"/>
          <w:position w:val="-3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50"/>
          <w:position w:val="6"/>
        </w:rPr>
        <w:t>şLS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50"/>
          <w:position w:val="6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50"/>
          <w:position w:val="6"/>
        </w:rPr>
        <w:t>a.:;.ti:...;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50"/>
          <w:position w:val="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5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0"/>
          <w:strike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50"/>
          <w:strike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0"/>
          <w:strike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0"/>
          <w:strike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strike/>
          <w:position w:val="-3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100"/>
          <w:strike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strike/>
          <w:position w:val="-3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strike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strike/>
          <w:position w:val="-3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8"/>
          <w:w w:val="100"/>
          <w:strike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strike/>
          <w:position w:val="-3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strike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strike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strike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</w:r>
      <w:r>
        <w:rPr>
          <w:rFonts w:ascii="Courier New" w:hAnsi="Courier New" w:cs="Courier New" w:eastAsia="Courier New"/>
          <w:sz w:val="31"/>
          <w:szCs w:val="31"/>
          <w:color w:val="363636"/>
          <w:spacing w:val="0"/>
          <w:w w:val="67"/>
          <w:position w:val="6"/>
        </w:rPr>
        <w:t>-4----------------------</w:t>
      </w:r>
      <w:r>
        <w:rPr>
          <w:rFonts w:ascii="Courier New" w:hAnsi="Courier New" w:cs="Courier New" w:eastAsia="Courier New"/>
          <w:sz w:val="31"/>
          <w:szCs w:val="31"/>
          <w:color w:val="363636"/>
          <w:spacing w:val="0"/>
          <w:w w:val="67"/>
          <w:position w:val="6"/>
        </w:rPr>
        <w:t> </w:t>
      </w:r>
      <w:r>
        <w:rPr>
          <w:rFonts w:ascii="Courier New" w:hAnsi="Courier New" w:cs="Courier New" w:eastAsia="Courier New"/>
          <w:sz w:val="31"/>
          <w:szCs w:val="31"/>
          <w:color w:val="363636"/>
          <w:spacing w:val="0"/>
          <w:w w:val="67"/>
          <w:position w:val="6"/>
        </w:rPr>
        <w:t>-----------------</w:t>
      </w:r>
      <w:r>
        <w:rPr>
          <w:rFonts w:ascii="Courier New" w:hAnsi="Courier New" w:cs="Courier New" w:eastAsia="Courier New"/>
          <w:sz w:val="31"/>
          <w:szCs w:val="31"/>
          <w:color w:val="363636"/>
          <w:spacing w:val="-58"/>
          <w:w w:val="67"/>
          <w:position w:val="6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E5E5E"/>
          <w:spacing w:val="0"/>
          <w:w w:val="77"/>
          <w:position w:val="6"/>
        </w:rPr>
        <w:t>-</w:t>
      </w:r>
      <w:r>
        <w:rPr>
          <w:rFonts w:ascii="Courier New" w:hAnsi="Courier New" w:cs="Courier New" w:eastAsia="Courier New"/>
          <w:sz w:val="31"/>
          <w:szCs w:val="31"/>
          <w:color w:val="5E5E5E"/>
          <w:spacing w:val="-54"/>
          <w:w w:val="77"/>
          <w:position w:val="6"/>
        </w:rPr>
        <w:t>-</w:t>
      </w:r>
      <w:r>
        <w:rPr>
          <w:rFonts w:ascii="Courier New" w:hAnsi="Courier New" w:cs="Courier New" w:eastAsia="Courier New"/>
          <w:sz w:val="31"/>
          <w:szCs w:val="31"/>
          <w:color w:val="363636"/>
          <w:spacing w:val="0"/>
          <w:w w:val="68"/>
          <w:position w:val="6"/>
        </w:rPr>
        <w:t>--------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82" w:after="0" w:line="226" w:lineRule="exact"/>
        <w:ind w:left="208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2"/>
          <w:position w:val="-1"/>
        </w:rPr>
        <w:t>Ekj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2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440"/>
        </w:sectPr>
      </w:pPr>
      <w:rPr/>
    </w:p>
    <w:p>
      <w:pPr>
        <w:spacing w:before="20" w:after="0" w:line="240" w:lineRule="auto"/>
        <w:ind w:left="138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Görüldüğtı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1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242" w:lineRule="auto"/>
        <w:ind w:right="564" w:firstLine="25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çift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kişili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bazanı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yanmı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kendileri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söndürülmü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73"/>
        </w:rPr>
        <w:t>g_öri.lldi.i.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440"/>
          <w:cols w:num="2" w:equalWidth="0">
            <w:col w:w="1551" w:space="511"/>
            <w:col w:w="9098"/>
          </w:cols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38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8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6"/>
          <w:w w:val="9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2" w:lineRule="auto"/>
        <w:ind w:left="15" w:right="-54" w:firstLine="-1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</w:rPr>
        <w:t>öndurın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37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38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78"/>
        </w:rPr>
        <w:t>ıl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maınıştır.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7"/>
        </w:rPr>
        <w:t>Sum3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0" w:lineRule="exact"/>
        <w:ind w:left="2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2"/>
        </w:rPr>
        <w:t>Söndürmede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2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right="-20"/>
        <w:jc w:val="left"/>
        <w:tabs>
          <w:tab w:pos="340" w:val="left"/>
          <w:tab w:pos="1480" w:val="left"/>
          <w:tab w:pos="26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57"/>
          <w:position w:val="-4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57"/>
          <w:position w:val="-4"/>
        </w:rPr>
        <w:t>Kö_ı:ı_ü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57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57"/>
          <w:position w:val="-4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57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4"/>
        </w:rPr>
        <w:t>Kg.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4"/>
        </w:rPr>
      </w:r>
      <w:r>
        <w:rPr>
          <w:rFonts w:ascii="Arial" w:hAnsi="Arial" w:cs="Arial" w:eastAsia="Arial"/>
          <w:sz w:val="30"/>
          <w:szCs w:val="30"/>
          <w:color w:val="4D4D4D"/>
          <w:spacing w:val="0"/>
          <w:w w:val="138"/>
          <w:i/>
          <w:position w:val="-4"/>
        </w:rPr>
        <w:t>l</w:t>
      </w:r>
      <w:r>
        <w:rPr>
          <w:rFonts w:ascii="Arial" w:hAnsi="Arial" w:cs="Arial" w:eastAsia="Arial"/>
          <w:sz w:val="30"/>
          <w:szCs w:val="30"/>
          <w:color w:val="4D4D4D"/>
          <w:spacing w:val="0"/>
          <w:w w:val="100"/>
          <w:i/>
          <w:position w:val="-4"/>
        </w:rPr>
        <w:tab/>
      </w:r>
      <w:r>
        <w:rPr>
          <w:rFonts w:ascii="Arial" w:hAnsi="Arial" w:cs="Arial" w:eastAsia="Arial"/>
          <w:sz w:val="30"/>
          <w:szCs w:val="30"/>
          <w:color w:val="4D4D4D"/>
          <w:spacing w:val="0"/>
          <w:w w:val="100"/>
          <w:i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  <w:position w:val="-4"/>
        </w:rPr>
        <w:t>K.K.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96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3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07" w:lineRule="exact"/>
        <w:ind w:left="5" w:right="-20"/>
        <w:jc w:val="left"/>
        <w:tabs>
          <w:tab w:pos="580" w:val="left"/>
          <w:tab w:pos="15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63636"/>
          <w:spacing w:val="0"/>
          <w:w w:val="55"/>
        </w:rPr>
        <w:t>ı</w:t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69"/>
        </w:rPr>
        <w:t>---</w:t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69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440"/>
          <w:cols w:num="4" w:equalWidth="0">
            <w:col w:w="1368" w:space="748"/>
            <w:col w:w="1307" w:space="1833"/>
            <w:col w:w="504" w:space="672"/>
            <w:col w:w="4728"/>
          </w:cols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42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Söndilrme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2" w:lineRule="exact"/>
        <w:ind w:left="1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left="20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sonrası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çift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kişili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bazası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zaraı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örınüşti.lr.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3" w:lineRule="exact"/>
        <w:ind w:left="29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250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39" w:lineRule="auto"/>
        <w:ind w:left="7" w:right="47" w:firstLine="21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odasında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bazada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içile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sigaranı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söndürülınede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bırakılması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unutulması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.kola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6"/>
        </w:rPr>
        <w:t>amcı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bazayı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320" w:right="440"/>
          <w:cols w:num="2" w:equalWidth="0">
            <w:col w:w="1828" w:space="284"/>
            <w:col w:w="9048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38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6"/>
        </w:rPr>
        <w:t>ş_ig_ortalı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1"/>
          <w:w w:val="7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3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belirlenemedi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206" w:lineRule="exact"/>
        <w:ind w:left="13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2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2"/>
        </w:rPr>
        <w:t>:'angı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38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9"/>
          <w:position w:val="1"/>
        </w:rPr>
        <w:t>Edi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13"/>
          <w:w w:val="50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B1B1B1"/>
          <w:spacing w:val="5"/>
          <w:w w:val="43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1"/>
        </w:rPr>
        <w:t>diği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Çiğdem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1"/>
        </w:rPr>
        <w:t>KAR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4"/>
          <w:position w:val="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1"/>
        </w:rPr>
        <w:t>AL'a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1"/>
        </w:rPr>
        <w:t>teslim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edilmiştir.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7" w:after="0" w:line="240" w:lineRule="auto"/>
        <w:ind w:left="152" w:right="-20"/>
        <w:jc w:val="left"/>
        <w:tabs>
          <w:tab w:pos="20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E5E5E"/>
          <w:w w:val="88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trarih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12.05.2017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1" w:lineRule="exact"/>
        <w:ind w:left="203" w:right="-20"/>
        <w:jc w:val="left"/>
        <w:tabs>
          <w:tab w:pos="520" w:val="left"/>
          <w:tab w:pos="1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9A9A9C"/>
          <w:spacing w:val="-14"/>
          <w:w w:val="13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3"/>
        </w:rPr>
        <w:t>\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6"/>
        </w:rPr>
        <w:t>.&gt;a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lGiDE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ILIC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hf.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Grb.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1"/>
        </w:rPr>
        <w:t>l.Posta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221" w:right="-74"/>
        <w:jc w:val="left"/>
        <w:tabs>
          <w:tab w:pos="4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2" w:lineRule="exact"/>
        <w:ind w:right="33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Bedel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707070"/>
          <w:spacing w:val="1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belirlenemedi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1"/>
        </w:rPr>
        <w:t>ş_aati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6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8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1389" w:right="146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w w:val="95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9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915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60"/>
          <w:b/>
          <w:bCs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16"/>
          <w:w w:val="60"/>
          <w:b/>
          <w:bCs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60"/>
          <w:b/>
          <w:bCs/>
          <w:i/>
        </w:rPr>
        <w:t>1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60"/>
          <w:b/>
          <w:bCs/>
          <w:i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12"/>
          <w:w w:val="60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60"/>
        </w:rPr>
        <w:t>MaYIS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21"/>
          <w:w w:val="60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42424"/>
          <w:spacing w:val="0"/>
          <w:w w:val="60"/>
          <w:b/>
          <w:bCs/>
        </w:rPr>
        <w:t>Z017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2" w:lineRule="exact"/>
        <w:ind w:left="1688" w:right="165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63636"/>
          <w:spacing w:val="0"/>
          <w:w w:val="71"/>
          <w:i/>
          <w:position w:val="-2"/>
        </w:rPr>
        <w:t>1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71"/>
          <w:i/>
          <w:position w:val="-2"/>
        </w:rPr>
        <w:t>   </w:t>
      </w:r>
      <w:r>
        <w:rPr>
          <w:rFonts w:ascii="Arial" w:hAnsi="Arial" w:cs="Arial" w:eastAsia="Arial"/>
          <w:sz w:val="20"/>
          <w:szCs w:val="20"/>
          <w:color w:val="363636"/>
          <w:spacing w:val="11"/>
          <w:w w:val="71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6"/>
          <w:position w:val="-2"/>
        </w:rPr>
        <w:t>/2017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20" w:right="440"/>
          <w:cols w:num="2" w:equalWidth="0">
            <w:col w:w="6137" w:space="838"/>
            <w:col w:w="4185"/>
          </w:cols>
        </w:sectPr>
      </w:pPr>
      <w:rPr/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pict>
          <v:group style="position:absolute;margin-left:21.132051pt;margin-top:32.549931pt;width:548.265841pt;height:757.530067pt;mso-position-horizontal-relative:page;mso-position-vertical-relative:page;z-index:-15810" coordorigin="423,651" coordsize="10965,15151">
            <v:shape style="position:absolute;left:3053;top:15475;width:941;height:326" type="#_x0000_t75">
              <v:imagedata r:id="rId8" o:title=""/>
            </v:shape>
            <v:group style="position:absolute;left:831;top:675;width:10512;height:2" coordorigin="831,675" coordsize="10512,2">
              <v:shape style="position:absolute;left:831;top:675;width:10512;height:2" coordorigin="831,675" coordsize="10512,0" path="m831,675l11344,675e" filled="f" stroked="t" strokeweight=".70051pt" strokecolor="#575757">
                <v:path arrowok="t"/>
              </v:shape>
            </v:group>
            <v:group style="position:absolute;left:2372;top:672;width:2;height:1496" coordorigin="2372,672" coordsize="2,1496">
              <v:shape style="position:absolute;left:2372;top:672;width:2;height:1496" coordorigin="2372,672" coordsize="0,1496" path="m2372,2168l2372,672e" filled="f" stroked="t" strokeweight=".70051pt" strokecolor="#606060">
                <v:path arrowok="t"/>
              </v:shape>
            </v:group>
            <v:group style="position:absolute;left:8995;top:663;width:2;height:1496" coordorigin="8995,663" coordsize="2,1496">
              <v:shape style="position:absolute;left:8995;top:663;width:2;height:1496" coordorigin="8995,663" coordsize="0,1496" path="m8995,2159l8995,663e" filled="f" stroked="t" strokeweight=".70051pt" strokecolor="#606060">
                <v:path arrowok="t"/>
              </v:shape>
            </v:group>
            <v:group style="position:absolute;left:11353;top:658;width:2;height:15106" coordorigin="11353,658" coordsize="2,15106">
              <v:shape style="position:absolute;left:11353;top:658;width:2;height:15106" coordorigin="11353,658" coordsize="0,15106" path="m11353,15764l11353,658e" filled="f" stroked="t" strokeweight=".70051pt" strokecolor="#575757">
                <v:path arrowok="t"/>
              </v:shape>
            </v:group>
            <v:group style="position:absolute;left:446;top:672;width:2;height:15101" coordorigin="446,672" coordsize="2,15101">
              <v:shape style="position:absolute;left:446;top:672;width:2;height:15101" coordorigin="446,672" coordsize="0,15101" path="m446,15773l446,672e" filled="f" stroked="t" strokeweight=".70051pt" strokecolor="#4F4F4F">
                <v:path arrowok="t"/>
              </v:shape>
            </v:group>
            <v:group style="position:absolute;left:430;top:2152;width:10914;height:2" coordorigin="430,2152" coordsize="10914,2">
              <v:shape style="position:absolute;left:430;top:2152;width:10914;height:2" coordorigin="430,2152" coordsize="10914,0" path="m430,2152l11344,2152e" filled="f" stroked="t" strokeweight=".70051pt" strokecolor="#575757">
                <v:path arrowok="t"/>
              </v:shape>
            </v:group>
            <v:group style="position:absolute;left:434;top:2391;width:10914;height:2" coordorigin="434,2391" coordsize="10914,2">
              <v:shape style="position:absolute;left:434;top:2391;width:10914;height:2" coordorigin="434,2391" coordsize="10914,0" path="m434,2391l11348,2391e" filled="f" stroked="t" strokeweight=".70051pt" strokecolor="#545454">
                <v:path arrowok="t"/>
              </v:shape>
            </v:group>
            <v:group style="position:absolute;left:430;top:2630;width:10919;height:2" coordorigin="430,2630" coordsize="10919,2">
              <v:shape style="position:absolute;left:430;top:2630;width:10919;height:2" coordorigin="430,2630" coordsize="10919,0" path="m430,2630l11348,2630e" filled="f" stroked="t" strokeweight=".70051pt" strokecolor="#575757">
                <v:path arrowok="t"/>
              </v:shape>
            </v:group>
            <v:group style="position:absolute;left:434;top:2864;width:10914;height:2" coordorigin="434,2864" coordsize="10914,2">
              <v:shape style="position:absolute;left:434;top:2864;width:10914;height:2" coordorigin="434,2864" coordsize="10914,0" path="m434,2864l11348,2864e" filled="f" stroked="t" strokeweight=".70051pt" strokecolor="#575757">
                <v:path arrowok="t"/>
              </v:shape>
            </v:group>
            <v:group style="position:absolute;left:430;top:3105;width:10923;height:2" coordorigin="430,3105" coordsize="10923,2">
              <v:shape style="position:absolute;left:430;top:3105;width:10923;height:2" coordorigin="430,3105" coordsize="10923,0" path="m430,3105l11353,3105e" filled="f" stroked="t" strokeweight=".70051pt" strokecolor="#545454">
                <v:path arrowok="t"/>
              </v:shape>
            </v:group>
            <v:group style="position:absolute;left:434;top:3342;width:10914;height:2" coordorigin="434,3342" coordsize="10914,2">
              <v:shape style="position:absolute;left:434;top:3342;width:10914;height:2" coordorigin="434,3342" coordsize="10914,0" path="m434,3342l11348,3342e" filled="f" stroked="t" strokeweight=".70051pt" strokecolor="#575757">
                <v:path arrowok="t"/>
              </v:shape>
            </v:group>
            <v:group style="position:absolute;left:3825;top:3342;width:2;height:767" coordorigin="3825,3342" coordsize="2,767">
              <v:shape style="position:absolute;left:3825;top:3342;width:2;height:767" coordorigin="3825,3342" coordsize="0,767" path="m3825,4109l3825,3342e" filled="f" stroked="t" strokeweight=".934013pt" strokecolor="#4B4B4B">
                <v:path arrowok="t"/>
              </v:shape>
            </v:group>
            <v:group style="position:absolute;left:2384;top:4100;width:2;height:11674" coordorigin="2384,4100" coordsize="2,11674">
              <v:shape style="position:absolute;left:2384;top:4100;width:2;height:11674" coordorigin="2384,4100" coordsize="0,11674" path="m2384,15773l2384,4100e" filled="f" stroked="t" strokeweight=".70051pt" strokecolor="#4B4B4B">
                <v:path arrowok="t"/>
              </v:shape>
            </v:group>
            <v:group style="position:absolute;left:430;top:4097;width:10923;height:2" coordorigin="430,4097" coordsize="10923,2">
              <v:shape style="position:absolute;left:430;top:4097;width:10923;height:2" coordorigin="430,4097" coordsize="10923,0" path="m430,4097l11353,4097e" filled="f" stroked="t" strokeweight=".70051pt" strokecolor="#4F4F4F">
                <v:path arrowok="t"/>
              </v:shape>
            </v:group>
            <v:group style="position:absolute;left:2372;top:4611;width:8981;height:2" coordorigin="2372,4611" coordsize="8981,2">
              <v:shape style="position:absolute;left:2372;top:4611;width:8981;height:2" coordorigin="2372,4611" coordsize="8981,0" path="m2372,4611l11353,4611e" filled="f" stroked="t" strokeweight=".70051pt" strokecolor="#575757">
                <v:path arrowok="t"/>
              </v:shape>
            </v:group>
            <v:group style="position:absolute;left:2372;top:5567;width:8981;height:2" coordorigin="2372,5567" coordsize="8981,2">
              <v:shape style="position:absolute;left:2372;top:5567;width:8981;height:2" coordorigin="2372,5567" coordsize="8981,0" path="m2372,5567l11353,5567e" filled="f" stroked="t" strokeweight=".70051pt" strokecolor="#575757">
                <v:path arrowok="t"/>
              </v:shape>
            </v:group>
            <v:group style="position:absolute;left:7713;top:5794;width:2;height:720" coordorigin="7713,5794" coordsize="2,720">
              <v:shape style="position:absolute;left:7713;top:5794;width:2;height:720" coordorigin="7713,5794" coordsize="0,720" path="m7713,6514l7713,5794e" filled="f" stroked="t" strokeweight=".70051pt" strokecolor="#4F4F4F">
                <v:path arrowok="t"/>
              </v:shape>
            </v:group>
            <v:group style="position:absolute;left:2372;top:6509;width:8990;height:2" coordorigin="2372,6509" coordsize="8990,2">
              <v:shape style="position:absolute;left:2372;top:6509;width:8990;height:2" coordorigin="2372,6509" coordsize="8990,0" path="m2372,6509l11362,6509e" filled="f" stroked="t" strokeweight=".70051pt" strokecolor="#575757">
                <v:path arrowok="t"/>
              </v:shape>
            </v:group>
            <v:group style="position:absolute;left:434;top:6750;width:10923;height:2" coordorigin="434,6750" coordsize="10923,2">
              <v:shape style="position:absolute;left:434;top:6750;width:10923;height:2" coordorigin="434,6750" coordsize="10923,0" path="m434,6750l11358,6750e" filled="f" stroked="t" strokeweight=".70051pt" strokecolor="#575757">
                <v:path arrowok="t"/>
              </v:shape>
            </v:group>
            <v:group style="position:absolute;left:434;top:4374;width:10923;height:2" coordorigin="434,4374" coordsize="10923,2">
              <v:shape style="position:absolute;left:434;top:4374;width:10923;height:2" coordorigin="434,4374" coordsize="10923,0" path="m434,4374l11358,4374e" filled="f" stroked="t" strokeweight=".70051pt" strokecolor="#545454">
                <v:path arrowok="t"/>
              </v:shape>
            </v:group>
            <v:group style="position:absolute;left:434;top:5804;width:10923;height:2" coordorigin="434,5804" coordsize="10923,2">
              <v:shape style="position:absolute;left:434;top:5804;width:10923;height:2" coordorigin="434,5804" coordsize="10923,0" path="m434,5804l11358,5804e" filled="f" stroked="t" strokeweight=".70051pt" strokecolor="#575757">
                <v:path arrowok="t"/>
              </v:shape>
            </v:group>
            <v:group style="position:absolute;left:439;top:7214;width:10919;height:2" coordorigin="439,7214" coordsize="10919,2">
              <v:shape style="position:absolute;left:439;top:7214;width:10919;height:2" coordorigin="439,7214" coordsize="10919,0" path="m439,7214l11358,7214e" filled="f" stroked="t" strokeweight=".70051pt" strokecolor="#575757">
                <v:path arrowok="t"/>
              </v:shape>
            </v:group>
            <v:group style="position:absolute;left:4871;top:7205;width:2;height:738" coordorigin="4871,7205" coordsize="2,738">
              <v:shape style="position:absolute;left:4871;top:7205;width:2;height:738" coordorigin="4871,7205" coordsize="0,738" path="m4871,7943l4871,7205e" filled="f" stroked="t" strokeweight=".934013pt" strokecolor="#4F4F4F">
                <v:path arrowok="t"/>
              </v:shape>
            </v:group>
            <v:group style="position:absolute;left:4866;top:7453;width:6496;height:2" coordorigin="4866,7453" coordsize="6496,2">
              <v:shape style="position:absolute;left:4866;top:7453;width:6496;height:2" coordorigin="4866,7453" coordsize="6496,0" path="m4866,7453l11362,7453e" filled="f" stroked="t" strokeweight=".70051pt" strokecolor="#575757">
                <v:path arrowok="t"/>
              </v:shape>
            </v:group>
            <v:group style="position:absolute;left:4866;top:7692;width:6491;height:2" coordorigin="4866,7692" coordsize="6491,2">
              <v:shape style="position:absolute;left:4866;top:7692;width:6491;height:2" coordorigin="4866,7692" coordsize="6491,0" path="m4866,7692l11358,7692e" filled="f" stroked="t" strokeweight=".70051pt" strokecolor="#575757">
                <v:path arrowok="t"/>
              </v:shape>
            </v:group>
            <v:group style="position:absolute;left:439;top:7934;width:10923;height:2" coordorigin="439,7934" coordsize="10923,2">
              <v:shape style="position:absolute;left:439;top:7934;width:10923;height:2" coordorigin="439,7934" coordsize="10923,0" path="m439,7934l11362,7934e" filled="f" stroked="t" strokeweight=".70051pt" strokecolor="#575757">
                <v:path arrowok="t"/>
              </v:shape>
            </v:group>
            <v:group style="position:absolute;left:444;top:8734;width:10919;height:2" coordorigin="444,8734" coordsize="10919,2">
              <v:shape style="position:absolute;left:444;top:8734;width:10919;height:2" coordorigin="444,8734" coordsize="10919,0" path="m444,8734l11362,8734e" filled="f" stroked="t" strokeweight=".70051pt" strokecolor="#575757">
                <v:path arrowok="t"/>
              </v:shape>
            </v:group>
            <v:group style="position:absolute;left:444;top:9572;width:10919;height:2" coordorigin="444,9572" coordsize="10919,2">
              <v:shape style="position:absolute;left:444;top:9572;width:10919;height:2" coordorigin="444,9572" coordsize="10919,0" path="m444,9572l11362,9572e" filled="f" stroked="t" strokeweight=".70051pt" strokecolor="#575757">
                <v:path arrowok="t"/>
              </v:shape>
            </v:group>
            <v:group style="position:absolute;left:439;top:9813;width:10928;height:2" coordorigin="439,9813" coordsize="10928,2">
              <v:shape style="position:absolute;left:439;top:9813;width:10928;height:2" coordorigin="439,9813" coordsize="10928,0" path="m439,9813l11367,9813e" filled="f" stroked="t" strokeweight=".70051pt" strokecolor="#575757">
                <v:path arrowok="t"/>
              </v:shape>
            </v:group>
            <v:group style="position:absolute;left:444;top:10050;width:10923;height:2" coordorigin="444,10050" coordsize="10923,2">
              <v:shape style="position:absolute;left:444;top:10050;width:10923;height:2" coordorigin="444,10050" coordsize="10923,0" path="m444,10050l11367,10050e" filled="f" stroked="t" strokeweight=".70051pt" strokecolor="#5B5B5B">
                <v:path arrowok="t"/>
              </v:shape>
            </v:group>
            <v:group style="position:absolute;left:444;top:10523;width:10923;height:2" coordorigin="444,10523" coordsize="10923,2">
              <v:shape style="position:absolute;left:444;top:10523;width:10923;height:2" coordorigin="444,10523" coordsize="10923,0" path="m444,10523l11367,10523e" filled="f" stroked="t" strokeweight=".70051pt" strokecolor="#575757">
                <v:path arrowok="t"/>
              </v:shape>
            </v:group>
            <v:group style="position:absolute;left:7292;top:10509;width:2;height:5259" coordorigin="7292,10509" coordsize="2,5259">
              <v:shape style="position:absolute;left:7292;top:10509;width:2;height:5259" coordorigin="7292,10509" coordsize="0,5259" path="m7292,15768l7292,10509e" filled="f" stroked="t" strokeweight=".70051pt" strokecolor="#545454">
                <v:path arrowok="t"/>
              </v:shape>
            </v:group>
            <v:group style="position:absolute;left:448;top:11001;width:10923;height:2" coordorigin="448,11001" coordsize="10923,2">
              <v:shape style="position:absolute;left:448;top:11001;width:10923;height:2" coordorigin="448,11001" coordsize="10923,0" path="m448,11001l11372,11001e" filled="f" stroked="t" strokeweight=".70051pt" strokecolor="#5B5B5B">
                <v:path arrowok="t"/>
              </v:shape>
            </v:group>
            <v:group style="position:absolute;left:444;top:13099;width:1952;height:2" coordorigin="444,13099" coordsize="1952,2">
              <v:shape style="position:absolute;left:444;top:13099;width:1952;height:2" coordorigin="444,13099" coordsize="1952,0" path="m444,13099l2396,13099e" filled="f" stroked="t" strokeweight=".70051pt" strokecolor="#575757">
                <v:path arrowok="t"/>
              </v:shape>
            </v:group>
            <v:group style="position:absolute;left:448;top:15759;width:10933;height:2" coordorigin="448,15759" coordsize="10933,2">
              <v:shape style="position:absolute;left:448;top:15759;width:10933;height:2" coordorigin="448,15759" coordsize="10933,0" path="m448,15759l11381,15759e" filled="f" stroked="t" strokeweight=".70051pt" strokecolor="#6B6B6B">
                <v:path arrowok="t"/>
              </v:shape>
            </v:group>
            <v:group style="position:absolute;left:1247;top:10751;width:2;height:5023" coordorigin="1247,10751" coordsize="2,5023">
              <v:shape style="position:absolute;left:1247;top:10751;width:2;height:5023" coordorigin="1247,10751" coordsize="0,5023" path="m1247,15773l1247,10751e" filled="f" stroked="t" strokeweight=".70051pt" strokecolor="#5B5B5B">
                <v:path arrowok="t"/>
              </v:shape>
            </v:group>
            <v:group style="position:absolute;left:1758;top:10817;width:2;height:4952" coordorigin="1758,10817" coordsize="2,4952">
              <v:shape style="position:absolute;left:1758;top:10817;width:2;height:4952" coordorigin="1758,10817" coordsize="0,4952" path="m1758,15768l1758,10817e" filled="f" stroked="t" strokeweight=".70051pt" strokecolor="#5B5B5B">
                <v:path arrowok="t"/>
              </v:shape>
            </v:group>
            <v:group style="position:absolute;left:7330;top:5076;width:3728;height:2" coordorigin="7330,5076" coordsize="3728,2">
              <v:shape style="position:absolute;left:7330;top:5076;width:3728;height:2" coordorigin="7330,5076" coordsize="3728,0" path="m7330,5076l11058,5076e" filled="f" stroked="t" strokeweight=".4pt" strokecolor="#353535">
                <v:path arrowok="t"/>
              </v:shape>
            </v:group>
            <w10:wrap type="none"/>
          </v:group>
        </w:pict>
      </w:r>
      <w:r>
        <w:rPr>
          <w:sz w:val="17"/>
          <w:szCs w:val="17"/>
        </w:rPr>
      </w:r>
    </w:p>
    <w:p>
      <w:pPr>
        <w:spacing w:before="0" w:after="0" w:line="240" w:lineRule="auto"/>
        <w:ind w:left="16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6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652" w:lineRule="exact"/>
        <w:ind w:left="188" w:right="181"/>
        <w:jc w:val="center"/>
        <w:tabs>
          <w:tab w:pos="206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636"/>
          <w:w w:val="95"/>
          <w:position w:val="-3"/>
        </w:rPr>
        <w:t>İTFA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9"/>
          <w:w w:val="96"/>
          <w:position w:val="-3"/>
        </w:rPr>
        <w:t>İ</w: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0"/>
          <w:w w:val="70"/>
          <w:position w:val="-3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07070"/>
          <w:spacing w:val="1"/>
          <w:w w:val="100"/>
          <w:position w:val="-3"/>
        </w:rPr>
        <w:t> </w:t>
      </w:r>
      <w:r>
        <w:rPr>
          <w:rFonts w:ascii="Arial" w:hAnsi="Arial" w:cs="Arial" w:eastAsia="Arial"/>
          <w:sz w:val="59"/>
          <w:szCs w:val="59"/>
          <w:color w:val="3D426E"/>
          <w:spacing w:val="0"/>
          <w:w w:val="50"/>
          <w:i/>
          <w:position w:val="-3"/>
        </w:rPr>
        <w:t>liı.</w:t>
      </w:r>
      <w:r>
        <w:rPr>
          <w:rFonts w:ascii="Arial" w:hAnsi="Arial" w:cs="Arial" w:eastAsia="Arial"/>
          <w:sz w:val="59"/>
          <w:szCs w:val="59"/>
          <w:color w:val="3D426E"/>
          <w:spacing w:val="0"/>
          <w:w w:val="100"/>
          <w:i/>
          <w:position w:val="-3"/>
        </w:rPr>
        <w:tab/>
      </w:r>
      <w:r>
        <w:rPr>
          <w:rFonts w:ascii="Arial" w:hAnsi="Arial" w:cs="Arial" w:eastAsia="Arial"/>
          <w:sz w:val="59"/>
          <w:szCs w:val="59"/>
          <w:color w:val="3D426E"/>
          <w:spacing w:val="0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22"/>
          <w:szCs w:val="22"/>
          <w:color w:val="5E5E5E"/>
          <w:spacing w:val="0"/>
          <w:w w:val="74"/>
          <w:position w:val="-3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-36" w:right="-56"/>
        <w:jc w:val="center"/>
        <w:tabs>
          <w:tab w:pos="1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33"/>
          <w:position w:val="1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3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89"/>
          <w:position w:val="1"/>
        </w:rPr>
        <w:t>LAR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21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79"/>
          <w:b/>
          <w:bCs/>
          <w:position w:val="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78"/>
          <w:b/>
          <w:bCs/>
          <w:position w:val="1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-31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7"/>
          <w:position w:val="1"/>
        </w:rPr>
        <w:t>İRİ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546" w:right="547"/>
        <w:jc w:val="center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2.162888pt;margin-top:11.154799pt;width:30.642661pt;height:43pt;mso-position-horizontal-relative:page;mso-position-vertical-relative:paragraph;z-index:-15806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Times New Roman" w:hAnsi="Times New Roman" w:cs="Times New Roman" w:eastAsia="Times New Roman"/>
                      <w:sz w:val="86"/>
                      <w:szCs w:val="8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1652BF"/>
                      <w:spacing w:val="0"/>
                      <w:w w:val="21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86"/>
                      <w:szCs w:val="8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7"/>
        </w:rPr>
        <w:t>Ayha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7"/>
        </w:rPr>
        <w:t>n</w:t>
      </w:r>
      <w:r>
        <w:rPr>
          <w:rFonts w:ascii="Arial" w:hAnsi="Arial" w:cs="Arial" w:eastAsia="Arial"/>
          <w:sz w:val="18"/>
          <w:szCs w:val="18"/>
          <w:color w:val="363636"/>
          <w:spacing w:val="37"/>
          <w:w w:val="107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7"/>
        </w:rPr>
        <w:t>BAYAM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33" w:lineRule="exact"/>
        <w:ind w:left="360" w:right="-20"/>
        <w:jc w:val="left"/>
        <w:tabs>
          <w:tab w:pos="8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9A9A9C"/>
          <w:spacing w:val="0"/>
          <w:w w:val="100"/>
          <w:b/>
          <w:bCs/>
        </w:rPr>
        <w:t>fs</w:t>
      </w:r>
      <w:r>
        <w:rPr>
          <w:rFonts w:ascii="Times New Roman" w:hAnsi="Times New Roman" w:cs="Times New Roman" w:eastAsia="Times New Roman"/>
          <w:sz w:val="29"/>
          <w:szCs w:val="29"/>
          <w:color w:val="9A9A9C"/>
          <w:spacing w:val="-35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A9A9C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9A9A9C"/>
          <w:spacing w:val="0"/>
          <w:w w:val="100"/>
          <w:b/>
          <w:bCs/>
        </w:rPr>
        <w:t>ail</w:t>
      </w:r>
      <w:r>
        <w:rPr>
          <w:rFonts w:ascii="Times New Roman" w:hAnsi="Times New Roman" w:cs="Times New Roman" w:eastAsia="Times New Roman"/>
          <w:sz w:val="29"/>
          <w:szCs w:val="29"/>
          <w:color w:val="9A9A9C"/>
          <w:spacing w:val="16"/>
          <w:w w:val="100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B1B1B1"/>
          <w:spacing w:val="0"/>
          <w:w w:val="118"/>
        </w:rPr>
        <w:t>YAP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34" w:lineRule="exact"/>
        <w:ind w:left="252" w:right="423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9A9A9C"/>
          <w:spacing w:val="0"/>
          <w:w w:val="77"/>
        </w:rPr>
        <w:t>ftfni\r'n,</w:t>
      </w:r>
      <w:r>
        <w:rPr>
          <w:rFonts w:ascii="Arial" w:hAnsi="Arial" w:cs="Arial" w:eastAsia="Arial"/>
          <w:sz w:val="21"/>
          <w:szCs w:val="21"/>
          <w:color w:val="9A9A9C"/>
          <w:spacing w:val="16"/>
          <w:w w:val="77"/>
        </w:rPr>
        <w:t> </w:t>
      </w:r>
      <w:r>
        <w:rPr>
          <w:rFonts w:ascii="Arial" w:hAnsi="Arial" w:cs="Arial" w:eastAsia="Arial"/>
          <w:sz w:val="20"/>
          <w:szCs w:val="20"/>
          <w:color w:val="9A9A9C"/>
          <w:spacing w:val="0"/>
          <w:w w:val="100"/>
        </w:rPr>
        <w:t>C</w:t>
      </w:r>
      <w:r>
        <w:rPr>
          <w:rFonts w:ascii="Arial" w:hAnsi="Arial" w:cs="Arial" w:eastAsia="Arial"/>
          <w:sz w:val="20"/>
          <w:szCs w:val="20"/>
          <w:color w:val="9A9A9C"/>
          <w:spacing w:val="-8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9A9A9C"/>
          <w:spacing w:val="0"/>
          <w:w w:val="100"/>
        </w:rPr>
        <w:t>:t</w:t>
      </w:r>
      <w:r>
        <w:rPr>
          <w:rFonts w:ascii="Arial" w:hAnsi="Arial" w:cs="Arial" w:eastAsia="Arial"/>
          <w:sz w:val="20"/>
          <w:szCs w:val="20"/>
          <w:color w:val="9A9A9C"/>
          <w:spacing w:val="0"/>
          <w:w w:val="100"/>
        </w:rPr>
        <w:t>i</w:t>
      </w:r>
      <w:r>
        <w:rPr>
          <w:rFonts w:ascii="Arial" w:hAnsi="Arial" w:cs="Arial" w:eastAsia="Arial"/>
          <w:sz w:val="20"/>
          <w:szCs w:val="20"/>
          <w:color w:val="9A9A9C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A9A9C"/>
          <w:spacing w:val="0"/>
          <w:w w:val="52"/>
        </w:rPr>
        <w:t>C·:</w:t>
      </w:r>
      <w:r>
        <w:rPr>
          <w:rFonts w:ascii="Times New Roman" w:hAnsi="Times New Roman" w:cs="Times New Roman" w:eastAsia="Times New Roman"/>
          <w:sz w:val="23"/>
          <w:szCs w:val="23"/>
          <w:color w:val="9A9A9C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A9A9C"/>
          <w:spacing w:val="1"/>
          <w:w w:val="5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A9A9C"/>
          <w:spacing w:val="0"/>
          <w:w w:val="52"/>
        </w:rPr>
        <w:t>·J.;-:ı</w:t>
      </w:r>
      <w:r>
        <w:rPr>
          <w:rFonts w:ascii="Times New Roman" w:hAnsi="Times New Roman" w:cs="Times New Roman" w:eastAsia="Times New Roman"/>
          <w:sz w:val="23"/>
          <w:szCs w:val="23"/>
          <w:color w:val="9A9A9C"/>
          <w:spacing w:val="0"/>
          <w:w w:val="5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A9A9C"/>
          <w:spacing w:val="10"/>
          <w:w w:val="52"/>
        </w:rPr>
        <w:t> </w:t>
      </w:r>
      <w:r>
        <w:rPr>
          <w:rFonts w:ascii="Arial" w:hAnsi="Arial" w:cs="Arial" w:eastAsia="Arial"/>
          <w:sz w:val="19"/>
          <w:szCs w:val="19"/>
          <w:color w:val="9A9A9C"/>
          <w:spacing w:val="0"/>
          <w:w w:val="77"/>
        </w:rPr>
        <w:t>/\</w:t>
      </w:r>
      <w:r>
        <w:rPr>
          <w:rFonts w:ascii="Arial" w:hAnsi="Arial" w:cs="Arial" w:eastAsia="Arial"/>
          <w:sz w:val="19"/>
          <w:szCs w:val="19"/>
          <w:color w:val="9A9A9C"/>
          <w:spacing w:val="0"/>
          <w:w w:val="78"/>
        </w:rPr>
        <w:t>r-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232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4"/>
          <w:szCs w:val="114"/>
          <w:color w:val="363636"/>
          <w:spacing w:val="-12"/>
          <w:w w:val="21"/>
          <w:position w:val="7"/>
        </w:rPr>
        <w:t>A</w:t>
      </w:r>
      <w:r>
        <w:rPr>
          <w:rFonts w:ascii="Times New Roman" w:hAnsi="Times New Roman" w:cs="Times New Roman" w:eastAsia="Times New Roman"/>
          <w:sz w:val="114"/>
          <w:szCs w:val="114"/>
          <w:color w:val="363636"/>
          <w:spacing w:val="-570"/>
          <w:w w:val="16"/>
          <w:position w:val="7"/>
        </w:rPr>
        <w:t>L</w:t>
      </w:r>
      <w:r>
        <w:rPr>
          <w:rFonts w:ascii="Times New Roman" w:hAnsi="Times New Roman" w:cs="Times New Roman" w:eastAsia="Times New Roman"/>
          <w:sz w:val="114"/>
          <w:szCs w:val="114"/>
          <w:color w:val="363636"/>
          <w:spacing w:val="-104"/>
          <w:w w:val="21"/>
          <w:position w:val="7"/>
        </w:rPr>
        <w:t>h</w:t>
      </w:r>
      <w:r>
        <w:rPr>
          <w:rFonts w:ascii="Arial" w:hAnsi="Arial" w:cs="Arial" w:eastAsia="Arial"/>
          <w:sz w:val="48"/>
          <w:szCs w:val="48"/>
          <w:color w:val="363636"/>
          <w:spacing w:val="0"/>
          <w:w w:val="48"/>
          <w:position w:val="-14"/>
        </w:rPr>
        <w:t>I</w:t>
      </w:r>
      <w:r>
        <w:rPr>
          <w:rFonts w:ascii="Arial" w:hAnsi="Arial" w:cs="Arial" w:eastAsia="Arial"/>
          <w:sz w:val="48"/>
          <w:szCs w:val="48"/>
          <w:color w:val="363636"/>
          <w:spacing w:val="-52"/>
          <w:w w:val="48"/>
          <w:position w:val="-14"/>
        </w:rPr>
        <w:t>t</w:t>
      </w:r>
      <w:r>
        <w:rPr>
          <w:rFonts w:ascii="Times New Roman" w:hAnsi="Times New Roman" w:cs="Times New Roman" w:eastAsia="Times New Roman"/>
          <w:sz w:val="114"/>
          <w:szCs w:val="114"/>
          <w:color w:val="363636"/>
          <w:spacing w:val="-274"/>
          <w:w w:val="20"/>
          <w:position w:val="7"/>
        </w:rPr>
        <w:t>e</w:t>
      </w:r>
      <w:r>
        <w:rPr>
          <w:rFonts w:ascii="Arial" w:hAnsi="Arial" w:cs="Arial" w:eastAsia="Arial"/>
          <w:sz w:val="48"/>
          <w:szCs w:val="48"/>
          <w:color w:val="363636"/>
          <w:spacing w:val="-31"/>
          <w:w w:val="48"/>
          <w:position w:val="-14"/>
        </w:rPr>
        <w:t>f</w:t>
      </w:r>
      <w:r>
        <w:rPr>
          <w:rFonts w:ascii="Arial" w:hAnsi="Arial" w:cs="Arial" w:eastAsia="Arial"/>
          <w:sz w:val="48"/>
          <w:szCs w:val="48"/>
          <w:color w:val="5E5E5E"/>
          <w:spacing w:val="-177"/>
          <w:w w:val="41"/>
          <w:position w:val="-14"/>
        </w:rPr>
        <w:t>a</w:t>
      </w:r>
      <w:r>
        <w:rPr>
          <w:rFonts w:ascii="Times New Roman" w:hAnsi="Times New Roman" w:cs="Times New Roman" w:eastAsia="Times New Roman"/>
          <w:sz w:val="114"/>
          <w:szCs w:val="114"/>
          <w:color w:val="363636"/>
          <w:spacing w:val="9"/>
          <w:w w:val="20"/>
          <w:position w:val="7"/>
        </w:rPr>
        <w:t>t</w:t>
      </w:r>
      <w:r>
        <w:rPr>
          <w:rFonts w:ascii="Arial" w:hAnsi="Arial" w:cs="Arial" w:eastAsia="Arial"/>
          <w:sz w:val="48"/>
          <w:szCs w:val="48"/>
          <w:color w:val="3D426E"/>
          <w:spacing w:val="0"/>
          <w:w w:val="69"/>
          <w:position w:val="-14"/>
        </w:rPr>
        <w:t>{</w:t>
      </w:r>
      <w:r>
        <w:rPr>
          <w:rFonts w:ascii="Arial" w:hAnsi="Arial" w:cs="Arial" w:eastAsia="Arial"/>
          <w:sz w:val="48"/>
          <w:szCs w:val="48"/>
          <w:color w:val="3D426E"/>
          <w:spacing w:val="-38"/>
          <w:w w:val="70"/>
          <w:position w:val="-14"/>
        </w:rPr>
        <w:t>#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14"/>
        </w:rPr>
        <w:t>Çavuşu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29" w:lineRule="exact"/>
        <w:ind w:left="112" w:right="-80"/>
        <w:jc w:val="left"/>
        <w:tabs>
          <w:tab w:pos="13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  <w:t>A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LAN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4" w:lineRule="exact"/>
        <w:ind w:left="55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242424"/>
          <w:spacing w:val="0"/>
          <w:w w:val="138"/>
        </w:rPr>
        <w:t>i</w:t>
      </w:r>
      <w:r>
        <w:rPr>
          <w:rFonts w:ascii="Arial" w:hAnsi="Arial" w:cs="Arial" w:eastAsia="Arial"/>
          <w:sz w:val="23"/>
          <w:szCs w:val="23"/>
          <w:color w:val="242424"/>
          <w:spacing w:val="18"/>
          <w:w w:val="13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5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31.040009pt;margin-top:36.91333pt;width:113.279999pt;height:97.919998pt;mso-position-horizontal-relative:page;mso-position-vertical-relative:paragraph;z-index:-15809" type="#_x0000_t75">
            <v:imagedata r:id="rId9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440"/>
          <w:cols w:num="4" w:equalWidth="0">
            <w:col w:w="798" w:space="1456"/>
            <w:col w:w="2500" w:space="17"/>
            <w:col w:w="1997" w:space="1533"/>
            <w:col w:w="2859"/>
          </w:cols>
        </w:sectPr>
      </w:pPr>
      <w:rPr/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3" w:lineRule="auto"/>
        <w:ind w:left="3613" w:right="4148" w:firstLine="-10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1.871414pt;margin-top:-11.732842pt;width:30.324241pt;height:50.5pt;mso-position-horizontal-relative:page;mso-position-vertical-relative:paragraph;z-index:-15804" type="#_x0000_t202" filled="f" stroked="f">
            <v:textbox inset="0,0,0,0">
              <w:txbxContent>
                <w:p>
                  <w:pPr>
                    <w:spacing w:before="0" w:after="0" w:line="1010" w:lineRule="exact"/>
                    <w:ind w:right="-192"/>
                    <w:jc w:val="left"/>
                    <w:rPr>
                      <w:rFonts w:ascii="Arial" w:hAnsi="Arial" w:cs="Arial" w:eastAsia="Arial"/>
                      <w:sz w:val="101"/>
                      <w:szCs w:val="101"/>
                    </w:rPr>
                  </w:pPr>
                  <w:rPr/>
                  <w:r>
                    <w:rPr>
                      <w:rFonts w:ascii="Arial" w:hAnsi="Arial" w:cs="Arial" w:eastAsia="Arial"/>
                      <w:sz w:val="101"/>
                      <w:szCs w:val="101"/>
                      <w:color w:val="343434"/>
                      <w:spacing w:val="0"/>
                      <w:w w:val="108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101"/>
                      <w:szCs w:val="10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1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53" w:lineRule="exact"/>
        <w:ind w:left="857" w:right="-20"/>
        <w:jc w:val="left"/>
        <w:tabs>
          <w:tab w:pos="3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70"/>
          <w:position w:val="-2"/>
        </w:rPr>
        <w:t>I</w:t>
      </w:r>
      <w:r>
        <w:rPr>
          <w:rFonts w:ascii="Arial" w:hAnsi="Arial" w:cs="Arial" w:eastAsia="Arial"/>
          <w:sz w:val="18"/>
          <w:szCs w:val="18"/>
          <w:color w:val="343434"/>
          <w:spacing w:val="3"/>
          <w:w w:val="70"/>
          <w:position w:val="-2"/>
        </w:rPr>
        <w:t>Z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70"/>
          <w:position w:val="-2"/>
        </w:rPr>
        <w:t>MIR</w:t>
      </w:r>
      <w:r>
        <w:rPr>
          <w:rFonts w:ascii="Arial" w:hAnsi="Arial" w:cs="Arial" w:eastAsia="Arial"/>
          <w:sz w:val="18"/>
          <w:szCs w:val="18"/>
          <w:color w:val="343434"/>
          <w:spacing w:val="-32"/>
          <w:w w:val="7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1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  <w:position w:val="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14"/>
          <w:position w:val="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3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1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4"/>
          <w:position w:val="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1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9" w:lineRule="exact"/>
        <w:ind w:left="653" w:right="-20"/>
        <w:jc w:val="left"/>
        <w:tabs>
          <w:tab w:pos="4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66"/>
          <w:position w:val="1"/>
        </w:rPr>
        <w:t>BÜYÜKSEHIR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13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2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1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  <w:position w:val="-2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691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43434"/>
          <w:w w:val="67"/>
          <w:position w:val="1"/>
        </w:rPr>
        <w:t>BELEDIYE</w:t>
      </w:r>
      <w:r>
        <w:rPr>
          <w:rFonts w:ascii="Arial" w:hAnsi="Arial" w:cs="Arial" w:eastAsia="Arial"/>
          <w:sz w:val="18"/>
          <w:szCs w:val="18"/>
          <w:color w:val="343434"/>
          <w:spacing w:val="5"/>
          <w:w w:val="67"/>
          <w:position w:val="1"/>
        </w:rPr>
        <w:t>S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83"/>
          <w:position w:val="1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1" w:after="0" w:line="247" w:lineRule="auto"/>
        <w:ind w:left="158" w:right="3064" w:firstLine="-24"/>
        <w:jc w:val="left"/>
        <w:tabs>
          <w:tab w:pos="1500" w:val="left"/>
          <w:tab w:pos="2980" w:val="left"/>
          <w:tab w:pos="4340" w:val="left"/>
          <w:tab w:pos="536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4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"/>
          <w:w w:val="87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4D4D4D"/>
          <w:spacing w:val="0"/>
          <w:w w:val="100"/>
        </w:rPr>
        <w:t>:</w:t>
      </w:r>
      <w:r>
        <w:rPr>
          <w:rFonts w:ascii="Arial" w:hAnsi="Arial" w:cs="Arial" w:eastAsia="Arial"/>
          <w:sz w:val="25"/>
          <w:szCs w:val="25"/>
          <w:color w:val="4D4D4D"/>
          <w:spacing w:val="-22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43434"/>
          <w:spacing w:val="-2"/>
          <w:w w:val="1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1.05.2017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6"/>
          <w:w w:val="8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0"/>
          <w:w w:val="1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No:28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2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1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1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</w:rPr>
        <w:t>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1"/>
        </w:rPr>
        <w:t>Kayı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3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4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5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11.05.2017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8"/>
          <w:w w:val="114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77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2994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7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86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1"/>
        </w:rPr>
        <w:t>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9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28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1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YILMAZ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8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98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25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Atatür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9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  <w:position w:val="0"/>
        </w:rPr>
        <w:t>jı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2.99324" w:type="dxa"/>
      </w:tblPr>
      <w:tblGrid/>
      <w:tr>
        <w:trPr>
          <w:trHeight w:val="241" w:hRule="exact"/>
        </w:trPr>
        <w:tc>
          <w:tcPr>
            <w:tcW w:w="1238" w:type="dxa"/>
            <w:tcBorders>
              <w:top w:val="single" w:sz="5.711632" w:space="0" w:color="606060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3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907" w:type="dxa"/>
            <w:tcBorders>
              <w:top w:val="single" w:sz="5.711632" w:space="0" w:color="606060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18" w:lineRule="exact"/>
              <w:ind w:left="17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37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0"/>
                <w:w w:val="13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Atatür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malı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6"/>
                <w:w w:val="114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2"/>
                <w:w w:val="105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4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338" w:type="dxa"/>
            <w:tcBorders>
              <w:top w:val="nil" w:sz="6" w:space="0" w:color="auto"/>
              <w:bottom w:val="single" w:sz="5.71163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1" w:after="0" w:line="218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gar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jı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dükka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"/>
                <w:w w:val="100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2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16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Fo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"/>
                <w:w w:val="101"/>
              </w:rPr>
              <w:t>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4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363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711632" w:space="0" w:color="545454"/>
            </w:tcBorders>
          </w:tcPr>
          <w:p>
            <w:pPr/>
            <w:rPr/>
          </w:p>
        </w:tc>
      </w:tr>
      <w:tr>
        <w:trPr>
          <w:trHeight w:val="241" w:hRule="exact"/>
        </w:trPr>
        <w:tc>
          <w:tcPr>
            <w:tcW w:w="1238" w:type="dxa"/>
            <w:tcBorders>
              <w:top w:val="single" w:sz="5.711632" w:space="0" w:color="545454"/>
              <w:bottom w:val="single" w:sz="3.80776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6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3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907" w:type="dxa"/>
            <w:tcBorders>
              <w:top w:val="single" w:sz="5.711632" w:space="0" w:color="545454"/>
              <w:bottom w:val="single" w:sz="5.71163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56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Bina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7"/>
                <w:w w:val="103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2"/>
              </w:rPr>
              <w:t>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338" w:type="dxa"/>
            <w:tcBorders>
              <w:top w:val="single" w:sz="5.711632" w:space="0" w:color="545454"/>
              <w:bottom w:val="single" w:sz="5.711632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1" w:after="0" w:line="240" w:lineRule="auto"/>
              <w:ind w:left="122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3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8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6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363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711632" w:space="0" w:color="545454"/>
            </w:tcBorders>
          </w:tcPr>
          <w:p>
            <w:pPr>
              <w:spacing w:before="13" w:after="0" w:line="240" w:lineRule="auto"/>
              <w:ind w:left="73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4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9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5"/>
                <w:w w:val="114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12121"/>
                <w:spacing w:val="10"/>
                <w:w w:val="88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2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4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46" w:lineRule="exact"/>
        <w:ind w:left="153" w:right="-20"/>
        <w:jc w:val="left"/>
        <w:tabs>
          <w:tab w:pos="348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4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91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4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  <w:position w:val="-4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97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7"/>
          <w:position w:val="-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4"/>
        </w:rPr>
        <w:t>İşyeri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5" w:lineRule="exact"/>
        <w:ind w:left="34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4.172409pt;margin-top:1.992751pt;width:32.977699pt;height:24pt;mso-position-horizontal-relative:page;mso-position-vertical-relative:paragraph;z-index:-15803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666667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D4D4D"/>
          <w:w w:val="8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6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7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7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8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5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2"/>
        </w:rPr>
        <w:t>Q.iger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47" w:lineRule="exact"/>
        <w:ind w:left="3827" w:right="-20"/>
        <w:jc w:val="left"/>
        <w:tabs>
          <w:tab w:pos="5400" w:val="left"/>
          <w:tab w:pos="586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</w:r>
      <w:r>
        <w:rPr>
          <w:rFonts w:ascii="Arial" w:hAnsi="Arial" w:cs="Arial" w:eastAsia="Arial"/>
          <w:sz w:val="35"/>
          <w:szCs w:val="35"/>
          <w:color w:val="ACACAC"/>
          <w:spacing w:val="0"/>
          <w:w w:val="58"/>
        </w:rPr>
        <w:t>i</w:t>
      </w:r>
      <w:r>
        <w:rPr>
          <w:rFonts w:ascii="Arial" w:hAnsi="Arial" w:cs="Arial" w:eastAsia="Arial"/>
          <w:sz w:val="35"/>
          <w:szCs w:val="35"/>
          <w:color w:val="ACACAC"/>
          <w:spacing w:val="-53"/>
          <w:w w:val="58"/>
        </w:rPr>
        <w:t> </w:t>
      </w:r>
      <w:r>
        <w:rPr>
          <w:rFonts w:ascii="Arial" w:hAnsi="Arial" w:cs="Arial" w:eastAsia="Arial"/>
          <w:sz w:val="35"/>
          <w:szCs w:val="35"/>
          <w:color w:val="ACACAC"/>
          <w:spacing w:val="0"/>
          <w:w w:val="100"/>
        </w:rPr>
        <w:tab/>
      </w:r>
      <w:r>
        <w:rPr>
          <w:rFonts w:ascii="Arial" w:hAnsi="Arial" w:cs="Arial" w:eastAsia="Arial"/>
          <w:sz w:val="35"/>
          <w:szCs w:val="35"/>
          <w:color w:val="ACACAC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58"/>
          <w:b/>
          <w:bCs/>
        </w:rPr>
        <w:t>1</w:t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4"/>
          <w:szCs w:val="14"/>
          <w:color w:val="343434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7"/>
        </w:rPr>
        <w:t>23:30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163" w:right="-20"/>
        <w:jc w:val="left"/>
        <w:tabs>
          <w:tab w:pos="1960" w:val="left"/>
          <w:tab w:pos="288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2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0"/>
          <w:w w:val="12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2"/>
          <w:position w:val="1"/>
        </w:rPr>
        <w:t>ZaferKAPAN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1"/>
        </w:rPr>
        <w:t>[Ki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93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"/>
          <w:w w:val="109"/>
          <w:position w:val="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4" w:after="0" w:line="212" w:lineRule="exact"/>
        <w:ind w:left="19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oimiri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9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KAR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3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YEL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1981" w:right="-20"/>
        <w:jc w:val="left"/>
        <w:tabs>
          <w:tab w:pos="460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1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50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343434"/>
          <w:spacing w:val="-98"/>
          <w:w w:val="15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5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23:25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6"/>
          <w:position w:val="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1"/>
        </w:rPr>
        <w:t>26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53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0"/>
        </w:rPr>
        <w:t>2496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32" w:lineRule="exact"/>
        <w:ind w:left="163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4" w:lineRule="exact"/>
        <w:ind w:left="4570" w:right="-20"/>
        <w:jc w:val="left"/>
        <w:tabs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343434"/>
          <w:spacing w:val="-8"/>
          <w:w w:val="165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343434"/>
          <w:spacing w:val="-16"/>
          <w:w w:val="16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0"/>
        </w:rPr>
        <w:t>23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0"/>
        </w:rPr>
        <w:t>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45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poli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23:26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990"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53" w:right="-20"/>
        <w:jc w:val="left"/>
        <w:tabs>
          <w:tab w:pos="1980" w:val="left"/>
          <w:tab w:pos="460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6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3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w w:val="13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işse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9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9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53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kendileri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göıiild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63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Durum</w:t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gerçekleştirilmedi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etkilene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şahı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dışarıya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çıkarıldı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yapıldı.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4517" w:right="37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:söndürmede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98" w:lineRule="exact"/>
        <w:ind w:left="158" w:right="-20"/>
        <w:jc w:val="left"/>
        <w:tabs>
          <w:tab w:pos="4540" w:val="left"/>
          <w:tab w:pos="6460" w:val="left"/>
          <w:tab w:pos="8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IKöpükK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1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9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7"/>
          <w:position w:val="-4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6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99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6" w:lineRule="exact"/>
        <w:ind w:left="6479" w:right="-20"/>
        <w:jc w:val="left"/>
        <w:tabs>
          <w:tab w:pos="804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Arial" w:hAnsi="Arial" w:cs="Arial" w:eastAsia="Arial"/>
          <w:sz w:val="41"/>
          <w:szCs w:val="41"/>
          <w:color w:val="4D4D4D"/>
          <w:spacing w:val="0"/>
          <w:w w:val="52"/>
        </w:rPr>
        <w:t>ı</w:t>
      </w:r>
      <w:r>
        <w:rPr>
          <w:rFonts w:ascii="Arial" w:hAnsi="Arial" w:cs="Arial" w:eastAsia="Arial"/>
          <w:sz w:val="41"/>
          <w:szCs w:val="41"/>
          <w:color w:val="4D4D4D"/>
          <w:spacing w:val="0"/>
          <w:w w:val="100"/>
        </w:rPr>
        <w:tab/>
      </w:r>
      <w:r>
        <w:rPr>
          <w:rFonts w:ascii="Arial" w:hAnsi="Arial" w:cs="Arial" w:eastAsia="Arial"/>
          <w:sz w:val="41"/>
          <w:szCs w:val="41"/>
          <w:color w:val="4D4D4D"/>
          <w:spacing w:val="0"/>
          <w:w w:val="65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0" w:after="0" w:line="145" w:lineRule="exact"/>
        <w:ind w:left="20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içerisnde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badana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boyası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islenere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580" w:right="240"/>
        </w:sectPr>
      </w:pPr>
      <w:rPr/>
    </w:p>
    <w:p>
      <w:pPr>
        <w:spacing w:before="43" w:after="0" w:line="240" w:lineRule="auto"/>
        <w:ind w:left="15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gelmiştir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Eşyadaki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tahimini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9"/>
          <w:w w:val="75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4D4D4D"/>
          <w:spacing w:val="-11"/>
          <w:w w:val="16"/>
        </w:rPr>
        <w:t>_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71"/>
        </w:rPr>
        <w:t>oo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26"/>
        </w:rPr>
        <w:t>t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26"/>
        </w:rPr>
        <w:t>l</w:t>
      </w:r>
      <w:r>
        <w:rPr>
          <w:rFonts w:ascii="Arial" w:hAnsi="Arial" w:cs="Arial" w:eastAsia="Arial"/>
          <w:sz w:val="19"/>
          <w:szCs w:val="19"/>
          <w:color w:val="343434"/>
          <w:spacing w:val="-13"/>
          <w:w w:val="12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Ola'!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240"/>
          <w:cols w:num="2" w:equalWidth="0">
            <w:col w:w="1875" w:space="106"/>
            <w:col w:w="9119"/>
          </w:cols>
        </w:sectPr>
      </w:pPr>
      <w:rPr/>
    </w:p>
    <w:p>
      <w:pPr>
        <w:spacing w:before="0" w:after="0" w:line="216" w:lineRule="exact"/>
        <w:ind w:left="163" w:right="-20"/>
        <w:jc w:val="left"/>
        <w:tabs>
          <w:tab w:pos="1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içeride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etkilene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Kubila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ÇIFTÇ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adlı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dışarı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çıkarılıp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07" w:lineRule="exact"/>
        <w:ind w:left="19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ambulan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ekibine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edilmişti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4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9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left="20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tetkikt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yangının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yaklaşık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67"/>
          <w:position w:val="1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71"/>
          <w:position w:val="1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olan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binanın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zemininde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1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P.alıda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barınma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içi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içerisine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gire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28-30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52" w:lineRule="auto"/>
        <w:ind w:left="1981" w:right="49" w:firstLine="5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2"/>
        </w:rPr>
        <w:t>aşları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Kubila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ÇİFTÇ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adlı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şahsın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zemindeki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üzerine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düşürmesi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7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atması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olabilec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51" w:lineRule="auto"/>
        <w:ind w:left="153" w:right="3777"/>
        <w:jc w:val="left"/>
        <w:tabs>
          <w:tab w:pos="198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Sigarta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8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8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1"/>
          <w:position w:val="0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8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239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666667"/>
          <w:spacing w:val="6"/>
          <w:w w:val="85"/>
          <w:position w:val="7"/>
        </w:rPr>
        <w:t>o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0"/>
          <w:w w:val="75"/>
          <w:position w:val="7"/>
        </w:rPr>
        <w:t>n</w:t>
      </w:r>
      <w:r>
        <w:rPr>
          <w:rFonts w:ascii="Times New Roman" w:hAnsi="Times New Roman" w:cs="Times New Roman" w:eastAsia="Times New Roman"/>
          <w:sz w:val="13"/>
          <w:szCs w:val="13"/>
          <w:color w:val="666667"/>
          <w:spacing w:val="-12"/>
          <w:w w:val="106"/>
          <w:position w:val="7"/>
        </w:rPr>
        <w:t>g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0"/>
          <w:w w:val="87"/>
          <w:position w:val="7"/>
        </w:rPr>
        <w:t>ı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-11"/>
          <w:w w:val="87"/>
          <w:position w:val="7"/>
        </w:rPr>
        <w:t>ı</w:t>
      </w:r>
      <w:r>
        <w:rPr>
          <w:rFonts w:ascii="Times New Roman" w:hAnsi="Times New Roman" w:cs="Times New Roman" w:eastAsia="Times New Roman"/>
          <w:sz w:val="13"/>
          <w:szCs w:val="13"/>
          <w:color w:val="666667"/>
          <w:spacing w:val="0"/>
          <w:w w:val="175"/>
          <w:position w:val="7"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666667"/>
          <w:spacing w:val="-1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0"/>
          <w:w w:val="84"/>
          <w:position w:val="7"/>
        </w:rPr>
        <w:t>Y</w:t>
      </w:r>
      <w:r>
        <w:rPr>
          <w:rFonts w:ascii="Times New Roman" w:hAnsi="Times New Roman" w:cs="Times New Roman" w:eastAsia="Times New Roman"/>
          <w:sz w:val="13"/>
          <w:szCs w:val="13"/>
          <w:color w:val="343434"/>
          <w:spacing w:val="-2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0"/>
          <w:w w:val="92"/>
          <w:position w:val="7"/>
        </w:rPr>
        <w:t>e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-4"/>
          <w:w w:val="93"/>
          <w:position w:val="7"/>
        </w:rPr>
        <w:t>r</w:t>
      </w:r>
      <w:r>
        <w:rPr>
          <w:rFonts w:ascii="Times New Roman" w:hAnsi="Times New Roman" w:cs="Times New Roman" w:eastAsia="Times New Roman"/>
          <w:sz w:val="13"/>
          <w:szCs w:val="13"/>
          <w:color w:val="ACACAC"/>
          <w:spacing w:val="0"/>
          <w:w w:val="170"/>
          <w:position w:val="7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ACACAC"/>
          <w:spacing w:val="-1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6"/>
          <w:w w:val="83"/>
          <w:position w:val="7"/>
        </w:rPr>
        <w:t>K</w:t>
      </w:r>
      <w:r>
        <w:rPr>
          <w:rFonts w:ascii="Times New Roman" w:hAnsi="Times New Roman" w:cs="Times New Roman" w:eastAsia="Times New Roman"/>
          <w:sz w:val="13"/>
          <w:szCs w:val="13"/>
          <w:color w:val="666667"/>
          <w:spacing w:val="0"/>
          <w:w w:val="83"/>
          <w:position w:val="7"/>
        </w:rPr>
        <w:t>ime</w:t>
      </w:r>
      <w:r>
        <w:rPr>
          <w:rFonts w:ascii="Times New Roman" w:hAnsi="Times New Roman" w:cs="Times New Roman" w:eastAsia="Times New Roman"/>
          <w:sz w:val="13"/>
          <w:szCs w:val="13"/>
          <w:color w:val="666667"/>
          <w:spacing w:val="8"/>
          <w:w w:val="83"/>
          <w:position w:val="7"/>
        </w:rPr>
        <w:t> </w:t>
      </w:r>
      <w:r>
        <w:rPr>
          <w:rFonts w:ascii="Arial" w:hAnsi="Arial" w:cs="Arial" w:eastAsia="Arial"/>
          <w:sz w:val="13"/>
          <w:szCs w:val="13"/>
          <w:color w:val="666667"/>
          <w:spacing w:val="0"/>
          <w:w w:val="127"/>
          <w:position w:val="7"/>
        </w:rPr>
        <w:t>'f</w:t>
      </w:r>
      <w:r>
        <w:rPr>
          <w:rFonts w:ascii="Times New Roman" w:hAnsi="Times New Roman" w:cs="Times New Roman" w:eastAsia="Times New Roman"/>
          <w:sz w:val="13"/>
          <w:szCs w:val="13"/>
          <w:color w:val="666667"/>
          <w:spacing w:val="0"/>
          <w:w w:val="87"/>
          <w:position w:val="7"/>
        </w:rPr>
        <w:t>csl</w:t>
      </w:r>
      <w:r>
        <w:rPr>
          <w:rFonts w:ascii="Times New Roman" w:hAnsi="Times New Roman" w:cs="Times New Roman" w:eastAsia="Times New Roman"/>
          <w:sz w:val="13"/>
          <w:szCs w:val="13"/>
          <w:color w:val="666667"/>
          <w:spacing w:val="7"/>
          <w:w w:val="87"/>
          <w:position w:val="7"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0"/>
          <w:w w:val="76"/>
          <w:position w:val="7"/>
        </w:rPr>
        <w:t>m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-1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66667"/>
          <w:spacing w:val="-1"/>
          <w:w w:val="85"/>
          <w:position w:val="7"/>
        </w:rPr>
        <w:t>E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0"/>
          <w:w w:val="85"/>
          <w:position w:val="7"/>
        </w:rPr>
        <w:t>dil</w:t>
      </w:r>
      <w:r>
        <w:rPr>
          <w:rFonts w:ascii="Times New Roman" w:hAnsi="Times New Roman" w:cs="Times New Roman" w:eastAsia="Times New Roman"/>
          <w:sz w:val="13"/>
          <w:szCs w:val="13"/>
          <w:color w:val="4D4D4D"/>
          <w:spacing w:val="5"/>
          <w:w w:val="85"/>
          <w:position w:val="7"/>
        </w:rPr>
        <w:t>d</w:t>
      </w:r>
      <w:r>
        <w:rPr>
          <w:rFonts w:ascii="Times New Roman" w:hAnsi="Times New Roman" w:cs="Times New Roman" w:eastAsia="Times New Roman"/>
          <w:sz w:val="13"/>
          <w:szCs w:val="13"/>
          <w:color w:val="666667"/>
          <w:spacing w:val="0"/>
          <w:w w:val="85"/>
          <w:position w:val="7"/>
        </w:rPr>
        <w:t>i</w:t>
      </w:r>
      <w:r>
        <w:rPr>
          <w:rFonts w:ascii="Times New Roman" w:hAnsi="Times New Roman" w:cs="Times New Roman" w:eastAsia="Times New Roman"/>
          <w:sz w:val="13"/>
          <w:szCs w:val="13"/>
          <w:color w:val="666667"/>
          <w:spacing w:val="-1"/>
          <w:w w:val="85"/>
          <w:position w:val="7"/>
        </w:rPr>
        <w:t>g</w:t>
      </w:r>
      <w:r>
        <w:rPr>
          <w:rFonts w:ascii="Times New Roman" w:hAnsi="Times New Roman" w:cs="Times New Roman" w:eastAsia="Times New Roman"/>
          <w:sz w:val="13"/>
          <w:szCs w:val="13"/>
          <w:color w:val="828282"/>
          <w:spacing w:val="0"/>
          <w:w w:val="85"/>
          <w:position w:val="7"/>
        </w:rPr>
        <w:t>l</w:t>
      </w:r>
      <w:r>
        <w:rPr>
          <w:rFonts w:ascii="Times New Roman" w:hAnsi="Times New Roman" w:cs="Times New Roman" w:eastAsia="Times New Roman"/>
          <w:sz w:val="13"/>
          <w:szCs w:val="13"/>
          <w:color w:val="828282"/>
          <w:spacing w:val="-24"/>
          <w:w w:val="85"/>
          <w:position w:val="7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828282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828282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Poli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ekibine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8" w:lineRule="exact"/>
        <w:ind w:left="172" w:right="-20"/>
        <w:jc w:val="left"/>
        <w:tabs>
          <w:tab w:pos="1980" w:val="left"/>
          <w:tab w:pos="316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-10"/>
          <w:w w:val="23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[T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67"/>
          <w:position w:val="0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5"/>
          <w:w w:val="67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0"/>
          <w:w w:val="67"/>
          <w:position w:val="0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.0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8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9"/>
          <w:position w:val="-1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3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39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-33"/>
          <w:w w:val="13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6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06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6"/>
          <w:w w:val="11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-1"/>
        </w:rPr>
        <w:t>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262" w:right="-20"/>
        <w:jc w:val="left"/>
        <w:tabs>
          <w:tab w:pos="1340" w:val="left"/>
          <w:tab w:pos="8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101"/>
        </w:rPr>
        <w:t>Var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7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-1"/>
        </w:rPr>
        <w:t>KJiDE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Foça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240"/>
        </w:sectPr>
      </w:pPr>
      <w:rPr/>
    </w:p>
    <w:p>
      <w:pPr>
        <w:spacing w:before="35" w:after="0" w:line="240" w:lineRule="auto"/>
        <w:ind w:left="2143" w:right="-73"/>
        <w:jc w:val="left"/>
        <w:tabs>
          <w:tab w:pos="4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8.978485pt;margin-top:4.133004pt;width:114.175278pt;height:55.5pt;mso-position-horizontal-relative:page;mso-position-vertical-relative:paragraph;z-index:-15802" type="#_x0000_t202" filled="f" stroked="f">
            <v:textbox inset="0,0,0,0">
              <w:txbxContent>
                <w:p>
                  <w:pPr>
                    <w:spacing w:before="0" w:after="0" w:line="1110" w:lineRule="exact"/>
                    <w:ind w:right="-206"/>
                    <w:jc w:val="left"/>
                    <w:rPr>
                      <w:rFonts w:ascii="Arial" w:hAnsi="Arial" w:cs="Arial" w:eastAsia="Arial"/>
                      <w:sz w:val="111"/>
                      <w:szCs w:val="111"/>
                    </w:rPr>
                  </w:pPr>
                  <w:rPr/>
                  <w:r>
                    <w:rPr>
                      <w:rFonts w:ascii="Arial" w:hAnsi="Arial" w:cs="Arial" w:eastAsia="Arial"/>
                      <w:sz w:val="111"/>
                      <w:szCs w:val="111"/>
                      <w:color w:val="343434"/>
                      <w:w w:val="29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343434"/>
                      <w:spacing w:val="2"/>
                      <w:w w:val="30"/>
                      <w:position w:val="-1"/>
                    </w:rPr>
                    <w:t>M</w:t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4D4D4D"/>
                      <w:spacing w:val="0"/>
                      <w:w w:val="25"/>
                      <w:position w:val="-1"/>
                    </w:rPr>
                    <w:t>ŞE</w:t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4D4D4D"/>
                      <w:spacing w:val="24"/>
                      <w:w w:val="25"/>
                      <w:position w:val="-1"/>
                    </w:rPr>
                    <w:t>K</w:t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343434"/>
                      <w:spacing w:val="-33"/>
                      <w:w w:val="33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485277"/>
                      <w:spacing w:val="0"/>
                      <w:w w:val="153"/>
                      <w:position w:val="-1"/>
                    </w:rPr>
                    <w:t>k</w:t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485277"/>
                      <w:spacing w:val="-67"/>
                      <w:w w:val="153"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485277"/>
                      <w:spacing w:val="-648"/>
                      <w:w w:val="153"/>
                      <w:position w:val="-1"/>
                    </w:rPr>
                    <w:t>s</w:t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4" w:after="0" w:line="240" w:lineRule="auto"/>
        <w:ind w:right="334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7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8.354095pt;margin-top:12.852563pt;width:48.804339pt;height:32.5pt;mso-position-horizontal-relative:page;mso-position-vertical-relative:paragraph;z-index:-15801" type="#_x0000_t202" filled="f" stroked="f">
            <v:textbox inset="0,0,0,0">
              <w:txbxContent>
                <w:p>
                  <w:pPr>
                    <w:spacing w:before="0" w:after="0" w:line="650" w:lineRule="exact"/>
                    <w:ind w:right="-138"/>
                    <w:jc w:val="left"/>
                    <w:rPr>
                      <w:rFonts w:ascii="Arial" w:hAnsi="Arial" w:cs="Arial" w:eastAsia="Arial"/>
                      <w:sz w:val="65"/>
                      <w:szCs w:val="6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343434"/>
                      <w:spacing w:val="-16"/>
                      <w:w w:val="52"/>
                      <w:position w:val="-1"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2A366E"/>
                      <w:spacing w:val="-157"/>
                      <w:w w:val="58"/>
                      <w:position w:val="-1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343434"/>
                      <w:spacing w:val="13"/>
                      <w:w w:val="51"/>
                      <w:position w:val="-1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2A366E"/>
                      <w:spacing w:val="-88"/>
                      <w:w w:val="58"/>
                      <w:position w:val="-1"/>
                    </w:rPr>
                    <w:t>"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999999"/>
                      <w:spacing w:val="0"/>
                      <w:w w:val="45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9"/>
                      <w:szCs w:val="59"/>
                      <w:color w:val="999999"/>
                      <w:spacing w:val="-24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343434"/>
                      <w:spacing w:val="0"/>
                      <w:w w:val="30"/>
                      <w:position w:val="-1"/>
                    </w:rPr>
                    <w:t>Ami•i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8"/>
          <w:szCs w:val="28"/>
          <w:color w:val="343434"/>
          <w:spacing w:val="5"/>
          <w:w w:val="63"/>
          <w:b/>
          <w:bCs/>
          <w:position w:val="-6"/>
        </w:rPr>
        <w:t>2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63"/>
          <w:b/>
          <w:bCs/>
          <w:position w:val="-6"/>
        </w:rPr>
        <w:t>MaYI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63"/>
          <w:b/>
          <w:bCs/>
          <w:position w:val="-6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9"/>
          <w:w w:val="63"/>
          <w:b/>
          <w:bCs/>
          <w:position w:val="-6"/>
        </w:rPr>
        <w:t> </w:t>
      </w:r>
      <w:r>
        <w:rPr>
          <w:rFonts w:ascii="Arial" w:hAnsi="Arial" w:cs="Arial" w:eastAsia="Arial"/>
          <w:sz w:val="28"/>
          <w:szCs w:val="28"/>
          <w:color w:val="343434"/>
          <w:spacing w:val="0"/>
          <w:w w:val="63"/>
          <w:b/>
          <w:bCs/>
          <w:position w:val="-6"/>
        </w:rPr>
        <w:t>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240"/>
          <w:cols w:num="2" w:equalWidth="0">
            <w:col w:w="6130" w:space="2286"/>
            <w:col w:w="2684"/>
          </w:cols>
        </w:sectPr>
      </w:pPr>
      <w:rPr/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51" w:lineRule="auto"/>
        <w:ind w:left="272" w:right="-53" w:firstLine="-95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İtfaiy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5"/>
        </w:rPr>
        <w:t>e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14"/>
        </w:rPr>
        <w:t>ci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323" w:lineRule="exact"/>
        <w:ind w:right="-20"/>
        <w:jc w:val="left"/>
        <w:tabs>
          <w:tab w:pos="2820" w:val="left"/>
          <w:tab w:pos="600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0"/>
          <w:szCs w:val="20"/>
          <w:color w:val="2A366E"/>
          <w:spacing w:val="0"/>
          <w:w w:val="110"/>
          <w:b/>
          <w:bCs/>
          <w:position w:val="7"/>
        </w:rPr>
        <w:t>..</w:t>
      </w:r>
      <w:r>
        <w:rPr>
          <w:rFonts w:ascii="Arial" w:hAnsi="Arial" w:cs="Arial" w:eastAsia="Arial"/>
          <w:sz w:val="20"/>
          <w:szCs w:val="20"/>
          <w:color w:val="2A366E"/>
          <w:spacing w:val="-19"/>
          <w:w w:val="110"/>
          <w:b/>
          <w:bCs/>
          <w:position w:val="7"/>
        </w:rPr>
        <w:t>-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10"/>
          <w:b/>
          <w:bCs/>
          <w:position w:val="7"/>
        </w:rPr>
        <w:t>itfa</w:t>
      </w:r>
      <w:r>
        <w:rPr>
          <w:rFonts w:ascii="Arial" w:hAnsi="Arial" w:cs="Arial" w:eastAsia="Arial"/>
          <w:sz w:val="20"/>
          <w:szCs w:val="20"/>
          <w:color w:val="343434"/>
          <w:spacing w:val="-2"/>
          <w:w w:val="110"/>
          <w:b/>
          <w:bCs/>
          <w:position w:val="7"/>
        </w:rPr>
        <w:t>i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10"/>
          <w:b/>
          <w:bCs/>
          <w:position w:val="7"/>
        </w:rPr>
        <w:t>ye</w:t>
      </w:r>
      <w:r>
        <w:rPr>
          <w:rFonts w:ascii="Arial" w:hAnsi="Arial" w:cs="Arial" w:eastAsia="Arial"/>
          <w:sz w:val="20"/>
          <w:szCs w:val="20"/>
          <w:color w:val="4D4D4D"/>
          <w:spacing w:val="5"/>
          <w:w w:val="110"/>
          <w:b/>
          <w:bCs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b/>
          <w:bCs/>
          <w:position w:val="7"/>
        </w:rPr>
        <w:t>K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b/>
          <w:bCs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15"/>
          <w:w w:val="100"/>
          <w:b/>
          <w:bCs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00"/>
          <w:position w:val="7"/>
        </w:rPr>
        <w:t>z</w:t>
      </w:r>
      <w:r>
        <w:rPr>
          <w:rFonts w:ascii="Arial" w:hAnsi="Arial" w:cs="Arial" w:eastAsia="Arial"/>
          <w:sz w:val="20"/>
          <w:szCs w:val="20"/>
          <w:color w:val="4D4D4D"/>
          <w:spacing w:val="2"/>
          <w:w w:val="100"/>
          <w:position w:val="7"/>
        </w:rPr>
        <w:t>e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7"/>
        </w:rPr>
        <w:t>y</w:t>
      </w:r>
      <w:r>
        <w:rPr>
          <w:rFonts w:ascii="Arial" w:hAnsi="Arial" w:cs="Arial" w:eastAsia="Arial"/>
          <w:sz w:val="20"/>
          <w:szCs w:val="20"/>
          <w:color w:val="343434"/>
          <w:spacing w:val="34"/>
          <w:w w:val="100"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b/>
          <w:bCs/>
          <w:position w:val="7"/>
        </w:rPr>
        <w:t>Bölgı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b/>
          <w:bCs/>
          <w:position w:val="7"/>
        </w:rPr>
        <w:t>:</w:t>
      </w:r>
      <w:r>
        <w:rPr>
          <w:rFonts w:ascii="Arial" w:hAnsi="Arial" w:cs="Arial" w:eastAsia="Arial"/>
          <w:sz w:val="20"/>
          <w:szCs w:val="20"/>
          <w:color w:val="343434"/>
          <w:spacing w:val="4"/>
          <w:w w:val="100"/>
          <w:b/>
          <w:bCs/>
          <w:position w:val="7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66"/>
          <w:position w:val="7"/>
        </w:rPr>
        <w:t>.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position w:val="7"/>
        </w:rPr>
      </w:r>
      <w:r>
        <w:rPr>
          <w:rFonts w:ascii="Arial" w:hAnsi="Arial" w:cs="Arial" w:eastAsia="Arial"/>
          <w:sz w:val="20"/>
          <w:szCs w:val="20"/>
          <w:color w:val="5D708E"/>
          <w:spacing w:val="1"/>
          <w:w w:val="33"/>
          <w:position w:val="7"/>
        </w:rPr>
        <w:t>_</w:t>
      </w:r>
      <w:r>
        <w:rPr>
          <w:rFonts w:ascii="Arial" w:hAnsi="Arial" w:cs="Arial" w:eastAsia="Arial"/>
          <w:sz w:val="20"/>
          <w:szCs w:val="20"/>
          <w:color w:val="1F2F4B"/>
          <w:spacing w:val="0"/>
          <w:w w:val="246"/>
          <w:position w:val="7"/>
        </w:rPr>
        <w:t>,</w:t>
      </w:r>
      <w:r>
        <w:rPr>
          <w:rFonts w:ascii="Arial" w:hAnsi="Arial" w:cs="Arial" w:eastAsia="Arial"/>
          <w:sz w:val="20"/>
          <w:szCs w:val="20"/>
          <w:color w:val="1F2F4B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20"/>
          <w:szCs w:val="20"/>
          <w:color w:val="1F2F4B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30"/>
          <w:szCs w:val="30"/>
          <w:color w:val="343434"/>
          <w:spacing w:val="0"/>
          <w:w w:val="78"/>
          <w:position w:val="-4"/>
        </w:rPr>
        <w:t>ıır.;y,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93" w:lineRule="exact"/>
        <w:ind w:left="48" w:right="-20"/>
        <w:jc w:val="left"/>
        <w:tabs>
          <w:tab w:pos="2520" w:val="left"/>
          <w:tab w:pos="3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b/>
          <w:bCs/>
          <w:position w:val="-5"/>
        </w:rPr>
        <w:t>1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b/>
          <w:bCs/>
          <w:position w:val="-5"/>
        </w:rPr>
        <w:t>.</w:t>
      </w:r>
      <w:r>
        <w:rPr>
          <w:rFonts w:ascii="Arial" w:hAnsi="Arial" w:cs="Arial" w:eastAsia="Arial"/>
          <w:sz w:val="20"/>
          <w:szCs w:val="20"/>
          <w:color w:val="343434"/>
          <w:spacing w:val="6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b/>
          <w:bCs/>
          <w:position w:val="-5"/>
        </w:rPr>
        <w:t>Post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b/>
          <w:bCs/>
          <w:position w:val="-5"/>
        </w:rPr>
        <w:t>a</w:t>
      </w:r>
      <w:r>
        <w:rPr>
          <w:rFonts w:ascii="Arial" w:hAnsi="Arial" w:cs="Arial" w:eastAsia="Arial"/>
          <w:sz w:val="20"/>
          <w:szCs w:val="20"/>
          <w:color w:val="343434"/>
          <w:spacing w:val="8"/>
          <w:w w:val="100"/>
          <w:b/>
          <w:bCs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8"/>
          <w:position w:val="-5"/>
        </w:rPr>
        <w:t>Grupla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8"/>
          <w:position w:val="-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28"/>
          <w:position w:val="-5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b/>
          <w:bCs/>
          <w:position w:val="-5"/>
        </w:rPr>
        <w:t>Amın</w:t>
      </w:r>
      <w:r>
        <w:rPr>
          <w:rFonts w:ascii="Arial" w:hAnsi="Arial" w:cs="Arial" w:eastAsia="Arial"/>
          <w:sz w:val="20"/>
          <w:szCs w:val="20"/>
          <w:color w:val="343434"/>
          <w:spacing w:val="-26"/>
          <w:w w:val="100"/>
          <w:b/>
          <w:bCs/>
          <w:position w:val="-5"/>
        </w:rPr>
        <w:t> 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b/>
          <w:bCs/>
          <w:position w:val="-5"/>
        </w:rPr>
        <w:tab/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  <w:b/>
          <w:bCs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6"/>
          <w:position w:val="-5"/>
        </w:rPr>
        <w:t>sar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6"/>
          <w:w w:val="107"/>
          <w:position w:val="-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795B8"/>
          <w:spacing w:val="-27"/>
          <w:w w:val="122"/>
          <w:position w:val="-5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7"/>
          <w:position w:val="-5"/>
        </w:rPr>
        <w:t>K: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5"/>
        </w:rPr>
        <w:t>AYEL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240"/>
          <w:cols w:num="2" w:equalWidth="0">
            <w:col w:w="596" w:space="1613"/>
            <w:col w:w="8891"/>
          </w:cols>
        </w:sectPr>
      </w:pPr>
      <w:rPr/>
    </w:p>
    <w:p>
      <w:pPr>
        <w:spacing w:before="0" w:after="0" w:line="118" w:lineRule="exact"/>
        <w:ind w:right="-20"/>
        <w:jc w:val="right"/>
        <w:tabs>
          <w:tab w:pos="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4.08429pt;margin-top:5.923321pt;width:123.050696pt;height:54.5pt;mso-position-horizontal-relative:page;mso-position-vertical-relative:paragraph;z-index:-15800" type="#_x0000_t202" filled="f" stroked="f">
            <v:textbox inset="0,0,0,0">
              <w:txbxContent>
                <w:p>
                  <w:pPr>
                    <w:spacing w:before="0" w:after="0" w:line="1090" w:lineRule="exact"/>
                    <w:ind w:right="-203"/>
                    <w:jc w:val="left"/>
                    <w:tabs>
                      <w:tab w:pos="1960" w:val="left"/>
                    </w:tabs>
                    <w:rPr>
                      <w:rFonts w:ascii="Times New Roman" w:hAnsi="Times New Roman" w:cs="Times New Roman" w:eastAsia="Times New Roman"/>
                      <w:sz w:val="109"/>
                      <w:szCs w:val="109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4D4D4D"/>
                      <w:spacing w:val="-172"/>
                      <w:w w:val="83"/>
                      <w:i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666667"/>
                      <w:spacing w:val="-230"/>
                      <w:w w:val="56"/>
                      <w:i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7C7BA3"/>
                      <w:spacing w:val="-17"/>
                      <w:w w:val="49"/>
                      <w:i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4D4D4D"/>
                      <w:spacing w:val="-368"/>
                      <w:w w:val="22"/>
                      <w:position w:val="-1"/>
                    </w:rPr>
                    <w:t>ü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999999"/>
                      <w:spacing w:val="-95"/>
                      <w:w w:val="35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666667"/>
                      <w:spacing w:val="-160"/>
                      <w:w w:val="92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999999"/>
                      <w:spacing w:val="0"/>
                      <w:w w:val="63"/>
                      <w:position w:val="-1"/>
                    </w:rPr>
                    <w:t>: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999999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999999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0011B8"/>
                      <w:spacing w:val="0"/>
                      <w:w w:val="100"/>
                      <w:position w:val="-1"/>
                    </w:rPr>
                    <w:t>7</w:t>
                  </w:r>
                  <w:r>
                    <w:rPr>
                      <w:rFonts w:ascii="Times New Roman" w:hAnsi="Times New Roman" w:cs="Times New Roman" w:eastAsia="Times New Roman"/>
                      <w:sz w:val="109"/>
                      <w:szCs w:val="10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2"/>
          <w:szCs w:val="32"/>
          <w:color w:val="ACACAC"/>
          <w:w w:val="118"/>
          <w:position w:val="-16"/>
        </w:rPr>
        <w:t>.</w:t>
      </w:r>
      <w:r>
        <w:rPr>
          <w:rFonts w:ascii="Arial" w:hAnsi="Arial" w:cs="Arial" w:eastAsia="Arial"/>
          <w:sz w:val="32"/>
          <w:szCs w:val="32"/>
          <w:color w:val="ACACAC"/>
          <w:w w:val="100"/>
          <w:position w:val="-16"/>
        </w:rPr>
        <w:tab/>
      </w:r>
      <w:r>
        <w:rPr>
          <w:rFonts w:ascii="Arial" w:hAnsi="Arial" w:cs="Arial" w:eastAsia="Arial"/>
          <w:sz w:val="32"/>
          <w:szCs w:val="32"/>
          <w:color w:val="ACACAC"/>
          <w:w w:val="100"/>
          <w:position w:val="-16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21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14" w:lineRule="atLeast"/>
        <w:ind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666667"/>
          <w:w w:val="67"/>
        </w:rPr>
        <w:t>B</w:t>
      </w:r>
      <w:r>
        <w:rPr>
          <w:rFonts w:ascii="Times New Roman" w:hAnsi="Times New Roman" w:cs="Times New Roman" w:eastAsia="Times New Roman"/>
          <w:sz w:val="31"/>
          <w:szCs w:val="31"/>
          <w:color w:val="666667"/>
          <w:spacing w:val="-28"/>
          <w:w w:val="68"/>
        </w:rPr>
        <w:t>A</w:t>
      </w:r>
      <w:r>
        <w:rPr>
          <w:rFonts w:ascii="Times New Roman" w:hAnsi="Times New Roman" w:cs="Times New Roman" w:eastAsia="Times New Roman"/>
          <w:sz w:val="31"/>
          <w:szCs w:val="31"/>
          <w:color w:val="4D4D4D"/>
          <w:spacing w:val="0"/>
          <w:w w:val="131"/>
        </w:rPr>
        <w:t>f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240"/>
          <w:cols w:num="2" w:equalWidth="0">
            <w:col w:w="5532" w:space="2570"/>
            <w:col w:w="2998"/>
          </w:cols>
        </w:sectPr>
      </w:pPr>
      <w:rPr/>
    </w:p>
    <w:p>
      <w:pPr>
        <w:spacing w:before="0" w:after="0" w:line="599" w:lineRule="exact"/>
        <w:ind w:right="1102"/>
        <w:jc w:val="right"/>
        <w:tabs>
          <w:tab w:pos="2060" w:val="left"/>
          <w:tab w:pos="3720" w:val="left"/>
          <w:tab w:pos="524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67"/>
          <w:szCs w:val="67"/>
          <w:color w:val="3356A8"/>
          <w:w w:val="99"/>
        </w:rPr>
      </w:r>
      <w:r>
        <w:rPr>
          <w:rFonts w:ascii="Arial" w:hAnsi="Arial" w:cs="Arial" w:eastAsia="Arial"/>
          <w:sz w:val="67"/>
          <w:szCs w:val="67"/>
          <w:color w:val="3356A8"/>
          <w:w w:val="99"/>
          <w:strike/>
        </w:rPr>
        <w:t> </w:t>
      </w:r>
      <w:r>
        <w:rPr>
          <w:rFonts w:ascii="Arial" w:hAnsi="Arial" w:cs="Arial" w:eastAsia="Arial"/>
          <w:sz w:val="67"/>
          <w:szCs w:val="67"/>
          <w:color w:val="3356A8"/>
          <w:spacing w:val="-62"/>
          <w:w w:val="100"/>
          <w:strike/>
        </w:rPr>
        <w:t> </w:t>
      </w:r>
      <w:r>
        <w:rPr>
          <w:rFonts w:ascii="Arial" w:hAnsi="Arial" w:cs="Arial" w:eastAsia="Arial"/>
          <w:sz w:val="67"/>
          <w:szCs w:val="67"/>
          <w:color w:val="3356A8"/>
          <w:spacing w:val="-62"/>
          <w:w w:val="100"/>
          <w:strike/>
        </w:rPr>
      </w:r>
      <w:r>
        <w:rPr>
          <w:rFonts w:ascii="Arial" w:hAnsi="Arial" w:cs="Arial" w:eastAsia="Arial"/>
          <w:sz w:val="67"/>
          <w:szCs w:val="67"/>
          <w:color w:val="3356A8"/>
          <w:spacing w:val="0"/>
          <w:w w:val="225"/>
          <w:strike/>
        </w:rPr>
        <w:t>-</w:t>
      </w:r>
      <w:r>
        <w:rPr>
          <w:rFonts w:ascii="Arial" w:hAnsi="Arial" w:cs="Arial" w:eastAsia="Arial"/>
          <w:sz w:val="67"/>
          <w:szCs w:val="67"/>
          <w:color w:val="3356A8"/>
          <w:spacing w:val="-235"/>
          <w:w w:val="225"/>
          <w:strike/>
        </w:rPr>
        <w:t> </w:t>
      </w:r>
      <w:r>
        <w:rPr>
          <w:rFonts w:ascii="Arial" w:hAnsi="Arial" w:cs="Arial" w:eastAsia="Arial"/>
          <w:sz w:val="67"/>
          <w:szCs w:val="67"/>
          <w:color w:val="3356A8"/>
          <w:spacing w:val="0"/>
          <w:w w:val="100"/>
          <w:strike/>
        </w:rPr>
        <w:tab/>
      </w:r>
      <w:r>
        <w:rPr>
          <w:rFonts w:ascii="Arial" w:hAnsi="Arial" w:cs="Arial" w:eastAsia="Arial"/>
          <w:sz w:val="67"/>
          <w:szCs w:val="67"/>
          <w:color w:val="3356A8"/>
          <w:spacing w:val="0"/>
          <w:w w:val="100"/>
          <w:strike/>
        </w:rPr>
      </w:r>
      <w:r>
        <w:rPr>
          <w:rFonts w:ascii="Arial" w:hAnsi="Arial" w:cs="Arial" w:eastAsia="Arial"/>
          <w:sz w:val="67"/>
          <w:szCs w:val="67"/>
          <w:color w:val="3356A8"/>
          <w:spacing w:val="0"/>
          <w:w w:val="100"/>
        </w:rPr>
      </w:r>
      <w:r>
        <w:rPr>
          <w:rFonts w:ascii="Arial" w:hAnsi="Arial" w:cs="Arial" w:eastAsia="Arial"/>
          <w:sz w:val="67"/>
          <w:szCs w:val="67"/>
          <w:color w:val="3356A8"/>
          <w:spacing w:val="0"/>
          <w:w w:val="100"/>
        </w:rPr>
        <w:tab/>
      </w:r>
      <w:r>
        <w:rPr>
          <w:rFonts w:ascii="Arial" w:hAnsi="Arial" w:cs="Arial" w:eastAsia="Arial"/>
          <w:sz w:val="67"/>
          <w:szCs w:val="67"/>
          <w:color w:val="3356A8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0"/>
          <w:w w:val="80"/>
          <w:i/>
          <w:position w:val="43"/>
        </w:rPr>
        <w:t>'l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-3"/>
          <w:w w:val="80"/>
          <w:i/>
          <w:position w:val="43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-10"/>
          <w:w w:val="80"/>
          <w:i/>
          <w:position w:val="43"/>
        </w:rPr>
        <w:t>f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-6"/>
          <w:w w:val="81"/>
          <w:i/>
          <w:position w:val="43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0"/>
          <w:w w:val="68"/>
          <w:i/>
          <w:position w:val="43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343434"/>
          <w:spacing w:val="-30"/>
          <w:w w:val="100"/>
          <w:i/>
          <w:position w:val="4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D4D4D"/>
          <w:spacing w:val="-13"/>
          <w:w w:val="54"/>
          <w:i/>
          <w:position w:val="43"/>
        </w:rPr>
        <w:t>y</w:t>
      </w:r>
      <w:r>
        <w:rPr>
          <w:rFonts w:ascii="Times New Roman" w:hAnsi="Times New Roman" w:cs="Times New Roman" w:eastAsia="Times New Roman"/>
          <w:sz w:val="25"/>
          <w:szCs w:val="25"/>
          <w:color w:val="666667"/>
          <w:spacing w:val="0"/>
          <w:w w:val="90"/>
          <w:i/>
          <w:position w:val="43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666667"/>
          <w:spacing w:val="-30"/>
          <w:w w:val="100"/>
          <w:i/>
          <w:position w:val="4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50"/>
          <w:position w:val="43"/>
        </w:rPr>
        <w:t>Y-Bn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50"/>
          <w:position w:val="43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21"/>
          <w:w w:val="50"/>
          <w:position w:val="4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66667"/>
          <w:spacing w:val="-7"/>
          <w:w w:val="71"/>
          <w:position w:val="4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999999"/>
          <w:spacing w:val="0"/>
          <w:w w:val="100"/>
          <w:position w:val="43"/>
        </w:rPr>
        <w:t>.</w:t>
        <w:tab/>
      </w:r>
      <w:r>
        <w:rPr>
          <w:rFonts w:ascii="Times New Roman" w:hAnsi="Times New Roman" w:cs="Times New Roman" w:eastAsia="Times New Roman"/>
          <w:sz w:val="22"/>
          <w:szCs w:val="22"/>
          <w:color w:val="999999"/>
          <w:spacing w:val="0"/>
          <w:w w:val="100"/>
          <w:position w:val="43"/>
        </w:rPr>
      </w:r>
      <w:r>
        <w:rPr>
          <w:rFonts w:ascii="Arial" w:hAnsi="Arial" w:cs="Arial" w:eastAsia="Arial"/>
          <w:sz w:val="25"/>
          <w:szCs w:val="25"/>
          <w:color w:val="666667"/>
          <w:spacing w:val="0"/>
          <w:w w:val="88"/>
          <w:position w:val="43"/>
        </w:rPr>
        <w:t>ı</w:t>
      </w:r>
      <w:r>
        <w:rPr>
          <w:rFonts w:ascii="Arial" w:hAnsi="Arial" w:cs="Arial" w:eastAsia="Arial"/>
          <w:sz w:val="25"/>
          <w:szCs w:val="25"/>
          <w:color w:val="666667"/>
          <w:spacing w:val="-30"/>
          <w:w w:val="88"/>
          <w:position w:val="43"/>
        </w:rPr>
        <w:t>ı</w:t>
      </w:r>
      <w:r>
        <w:rPr>
          <w:rFonts w:ascii="Arial" w:hAnsi="Arial" w:cs="Arial" w:eastAsia="Arial"/>
          <w:sz w:val="25"/>
          <w:szCs w:val="25"/>
          <w:color w:val="BFBFBF"/>
          <w:spacing w:val="0"/>
          <w:w w:val="54"/>
          <w:i/>
          <w:position w:val="43"/>
        </w:rPr>
        <w:t>·: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89" w:lineRule="atLeast"/>
        <w:ind w:right="1063"/>
        <w:jc w:val="righ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Arial" w:hAnsi="Arial" w:cs="Arial" w:eastAsia="Arial"/>
          <w:sz w:val="13"/>
          <w:szCs w:val="13"/>
          <w:color w:val="ACACAC"/>
          <w:spacing w:val="-19"/>
          <w:w w:val="146"/>
        </w:rPr>
        <w:t>·</w:t>
      </w:r>
      <w:r>
        <w:rPr>
          <w:rFonts w:ascii="Arial" w:hAnsi="Arial" w:cs="Arial" w:eastAsia="Arial"/>
          <w:sz w:val="13"/>
          <w:szCs w:val="13"/>
          <w:color w:val="ACACAC"/>
          <w:spacing w:val="0"/>
          <w:w w:val="74"/>
        </w:rPr>
        <w:t>•</w:t>
      </w:r>
      <w:r>
        <w:rPr>
          <w:rFonts w:ascii="Arial" w:hAnsi="Arial" w:cs="Arial" w:eastAsia="Arial"/>
          <w:sz w:val="13"/>
          <w:szCs w:val="13"/>
          <w:color w:val="ACACAC"/>
          <w:spacing w:val="0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ACACAC"/>
          <w:spacing w:val="-5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828282"/>
          <w:spacing w:val="0"/>
          <w:w w:val="53"/>
          <w:b/>
          <w:bCs/>
          <w:i/>
        </w:rPr>
        <w:t>..</w:t>
      </w:r>
      <w:r>
        <w:rPr>
          <w:rFonts w:ascii="Arial" w:hAnsi="Arial" w:cs="Arial" w:eastAsia="Arial"/>
          <w:sz w:val="13"/>
          <w:szCs w:val="13"/>
          <w:color w:val="828282"/>
          <w:spacing w:val="0"/>
          <w:w w:val="53"/>
          <w:b/>
          <w:bCs/>
          <w:i/>
        </w:rPr>
        <w:t>_</w:t>
      </w:r>
      <w:r>
        <w:rPr>
          <w:rFonts w:ascii="Arial" w:hAnsi="Arial" w:cs="Arial" w:eastAsia="Arial"/>
          <w:sz w:val="13"/>
          <w:szCs w:val="13"/>
          <w:color w:val="ACACAC"/>
          <w:spacing w:val="0"/>
          <w:w w:val="53"/>
          <w:b/>
          <w:bCs/>
          <w:i/>
        </w:rPr>
        <w:t>5</w:t>
      </w:r>
      <w:r>
        <w:rPr>
          <w:rFonts w:ascii="Arial" w:hAnsi="Arial" w:cs="Arial" w:eastAsia="Arial"/>
          <w:sz w:val="13"/>
          <w:szCs w:val="13"/>
          <w:color w:val="ACACAC"/>
          <w:spacing w:val="0"/>
          <w:w w:val="53"/>
          <w:b/>
          <w:bCs/>
          <w:i/>
        </w:rPr>
        <w:t>    </w:t>
      </w:r>
      <w:r>
        <w:rPr>
          <w:rFonts w:ascii="Arial" w:hAnsi="Arial" w:cs="Arial" w:eastAsia="Arial"/>
          <w:sz w:val="13"/>
          <w:szCs w:val="13"/>
          <w:color w:val="ACACAC"/>
          <w:spacing w:val="19"/>
          <w:w w:val="53"/>
          <w:b/>
          <w:bCs/>
          <w:i/>
        </w:rPr>
        <w:t> </w:t>
      </w:r>
      <w:r>
        <w:rPr>
          <w:rFonts w:ascii="Arial" w:hAnsi="Arial" w:cs="Arial" w:eastAsia="Arial"/>
          <w:sz w:val="13"/>
          <w:szCs w:val="13"/>
          <w:color w:val="828282"/>
          <w:spacing w:val="-10"/>
          <w:w w:val="219"/>
        </w:rPr>
        <w:t>.</w:t>
      </w:r>
      <w:r>
        <w:rPr>
          <w:rFonts w:ascii="Arial" w:hAnsi="Arial" w:cs="Arial" w:eastAsia="Arial"/>
          <w:sz w:val="13"/>
          <w:szCs w:val="13"/>
          <w:color w:val="ACACAC"/>
          <w:spacing w:val="0"/>
          <w:w w:val="112"/>
        </w:rPr>
        <w:t>"'</w:t>
      </w:r>
      <w:r>
        <w:rPr>
          <w:rFonts w:ascii="Arial" w:hAnsi="Arial" w:cs="Arial" w:eastAsia="Arial"/>
          <w:sz w:val="13"/>
          <w:szCs w:val="13"/>
          <w:color w:val="ACACAC"/>
          <w:spacing w:val="0"/>
          <w:w w:val="100"/>
        </w:rPr>
        <w:t>   </w:t>
      </w:r>
      <w:r>
        <w:rPr>
          <w:rFonts w:ascii="Arial" w:hAnsi="Arial" w:cs="Arial" w:eastAsia="Arial"/>
          <w:sz w:val="13"/>
          <w:szCs w:val="13"/>
          <w:color w:val="ACACAC"/>
          <w:spacing w:val="8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BFBFBF"/>
          <w:spacing w:val="0"/>
          <w:w w:val="71"/>
        </w:rPr>
        <w:t>·</w:t>
      </w:r>
      <w:r>
        <w:rPr>
          <w:rFonts w:ascii="Arial" w:hAnsi="Arial" w:cs="Arial" w:eastAsia="Arial"/>
          <w:sz w:val="13"/>
          <w:szCs w:val="13"/>
          <w:color w:val="BFBFBF"/>
          <w:spacing w:val="1"/>
          <w:w w:val="71"/>
        </w:rPr>
        <w:t> </w:t>
      </w:r>
      <w:r>
        <w:rPr>
          <w:rFonts w:ascii="Arial" w:hAnsi="Arial" w:cs="Arial" w:eastAsia="Arial"/>
          <w:sz w:val="13"/>
          <w:szCs w:val="13"/>
          <w:color w:val="BFBFBF"/>
          <w:spacing w:val="0"/>
          <w:w w:val="71"/>
        </w:rPr>
        <w:t>......;</w:t>
      </w:r>
      <w:r>
        <w:rPr>
          <w:rFonts w:ascii="Arial" w:hAnsi="Arial" w:cs="Arial" w:eastAsia="Arial"/>
          <w:sz w:val="13"/>
          <w:szCs w:val="13"/>
          <w:color w:val="BFBFBF"/>
          <w:spacing w:val="0"/>
          <w:w w:val="71"/>
        </w:rPr>
        <w:t> </w:t>
      </w:r>
      <w:r>
        <w:rPr>
          <w:rFonts w:ascii="Arial" w:hAnsi="Arial" w:cs="Arial" w:eastAsia="Arial"/>
          <w:sz w:val="13"/>
          <w:szCs w:val="13"/>
          <w:color w:val="BFBFBF"/>
          <w:spacing w:val="4"/>
          <w:w w:val="7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-7"/>
          <w:w w:val="140"/>
          <w:b/>
          <w:bCs/>
        </w:rPr>
        <w:t>t</w:t>
      </w:r>
      <w:r>
        <w:rPr>
          <w:rFonts w:ascii="Times New Roman" w:hAnsi="Times New Roman" w:cs="Times New Roman" w:eastAsia="Times New Roman"/>
          <w:sz w:val="10"/>
          <w:szCs w:val="10"/>
          <w:color w:val="BFBFBF"/>
          <w:spacing w:val="0"/>
          <w:w w:val="422"/>
        </w:rPr>
        <w:t>;</w:t>
      </w:r>
      <w:r>
        <w:rPr>
          <w:rFonts w:ascii="Times New Roman" w:hAnsi="Times New Roman" w:cs="Times New Roman" w:eastAsia="Times New Roman"/>
          <w:sz w:val="10"/>
          <w:szCs w:val="10"/>
          <w:color w:val="BFBFB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BFBFB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999999"/>
          <w:spacing w:val="0"/>
          <w:w w:val="58"/>
        </w:rPr>
        <w:t>,..-</w:t>
      </w:r>
      <w:r>
        <w:rPr>
          <w:rFonts w:ascii="Times New Roman" w:hAnsi="Times New Roman" w:cs="Times New Roman" w:eastAsia="Times New Roman"/>
          <w:sz w:val="10"/>
          <w:szCs w:val="10"/>
          <w:color w:val="999999"/>
          <w:spacing w:val="0"/>
          <w:w w:val="58"/>
        </w:rPr>
        <w:t>     </w:t>
      </w:r>
      <w:r>
        <w:rPr>
          <w:rFonts w:ascii="Times New Roman" w:hAnsi="Times New Roman" w:cs="Times New Roman" w:eastAsia="Times New Roman"/>
          <w:sz w:val="10"/>
          <w:szCs w:val="10"/>
          <w:color w:val="999999"/>
          <w:spacing w:val="3"/>
          <w:w w:val="58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0"/>
          <w:w w:val="100"/>
        </w:rPr>
        <w:t>..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0"/>
          <w:w w:val="100"/>
        </w:rPr>
        <w:t>     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0"/>
          <w:w w:val="100"/>
        </w:rPr>
        <w:t>...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ACACAC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66667"/>
          <w:spacing w:val="0"/>
          <w:w w:val="128"/>
          <w:i/>
        </w:rPr>
        <w:t>)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580" w:right="240"/>
        </w:sectPr>
      </w:pPr>
      <w:rPr/>
    </w:p>
    <w:p>
      <w:pPr>
        <w:spacing w:before="0" w:after="0" w:line="139" w:lineRule="exact"/>
        <w:ind w:right="-20"/>
        <w:jc w:val="right"/>
        <w:rPr>
          <w:rFonts w:ascii="Arial" w:hAnsi="Arial" w:cs="Arial" w:eastAsia="Arial"/>
          <w:sz w:val="65"/>
          <w:szCs w:val="65"/>
        </w:rPr>
      </w:pPr>
      <w:rPr/>
      <w:r>
        <w:rPr>
          <w:rFonts w:ascii="Arial" w:hAnsi="Arial" w:cs="Arial" w:eastAsia="Arial"/>
          <w:sz w:val="65"/>
          <w:szCs w:val="65"/>
          <w:color w:val="2A366E"/>
          <w:spacing w:val="0"/>
          <w:w w:val="258"/>
          <w:position w:val="-12"/>
        </w:rPr>
        <w:t>z</w:t>
      </w:r>
      <w:r>
        <w:rPr>
          <w:rFonts w:ascii="Arial" w:hAnsi="Arial" w:cs="Arial" w:eastAsia="Arial"/>
          <w:sz w:val="65"/>
          <w:szCs w:val="65"/>
          <w:color w:val="2A366E"/>
          <w:spacing w:val="-327"/>
          <w:w w:val="258"/>
          <w:position w:val="-12"/>
        </w:rPr>
        <w:t> </w:t>
      </w:r>
      <w:r>
        <w:rPr>
          <w:rFonts w:ascii="Arial" w:hAnsi="Arial" w:cs="Arial" w:eastAsia="Arial"/>
          <w:sz w:val="65"/>
          <w:szCs w:val="65"/>
          <w:color w:val="2A366E"/>
          <w:spacing w:val="-81"/>
          <w:w w:val="257"/>
          <w:position w:val="-12"/>
        </w:rPr>
        <w:t>:</w:t>
      </w:r>
      <w:r>
        <w:rPr>
          <w:rFonts w:ascii="Arial" w:hAnsi="Arial" w:cs="Arial" w:eastAsia="Arial"/>
          <w:sz w:val="65"/>
          <w:szCs w:val="65"/>
          <w:color w:val="343434"/>
          <w:spacing w:val="0"/>
          <w:w w:val="33"/>
          <w:position w:val="-12"/>
        </w:rPr>
        <w:t>M</w:t>
      </w:r>
      <w:r>
        <w:rPr>
          <w:rFonts w:ascii="Arial" w:hAnsi="Arial" w:cs="Arial" w:eastAsia="Arial"/>
          <w:sz w:val="65"/>
          <w:szCs w:val="65"/>
          <w:color w:val="343434"/>
          <w:spacing w:val="-88"/>
          <w:w w:val="32"/>
          <w:position w:val="-12"/>
        </w:rPr>
        <w:t>A</w:t>
      </w:r>
      <w:r>
        <w:rPr>
          <w:rFonts w:ascii="Arial" w:hAnsi="Arial" w:cs="Arial" w:eastAsia="Arial"/>
          <w:sz w:val="65"/>
          <w:szCs w:val="65"/>
          <w:color w:val="485277"/>
          <w:spacing w:val="0"/>
          <w:w w:val="211"/>
          <w:position w:val="-12"/>
        </w:rPr>
        <w:t>(</w:t>
      </w:r>
      <w:r>
        <w:rPr>
          <w:rFonts w:ascii="Arial" w:hAnsi="Arial" w:cs="Arial" w:eastAsia="Arial"/>
          <w:sz w:val="65"/>
          <w:szCs w:val="65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right="-123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828282"/>
          <w:spacing w:val="0"/>
          <w:w w:val="61"/>
          <w:position w:val="2"/>
        </w:rPr>
        <w:t>.</w:t>
      </w:r>
      <w:r>
        <w:rPr>
          <w:rFonts w:ascii="Arial" w:hAnsi="Arial" w:cs="Arial" w:eastAsia="Arial"/>
          <w:sz w:val="23"/>
          <w:szCs w:val="23"/>
          <w:color w:val="828282"/>
          <w:spacing w:val="12"/>
          <w:w w:val="61"/>
          <w:position w:val="2"/>
        </w:rPr>
        <w:t> </w:t>
      </w:r>
      <w:r>
        <w:rPr>
          <w:rFonts w:ascii="Arial" w:hAnsi="Arial" w:cs="Arial" w:eastAsia="Arial"/>
          <w:sz w:val="46"/>
          <w:szCs w:val="46"/>
          <w:color w:val="ACACAC"/>
          <w:spacing w:val="-67"/>
          <w:w w:val="102"/>
          <w:position w:val="13"/>
        </w:rPr>
        <w:t>.</w:t>
      </w:r>
      <w:r>
        <w:rPr>
          <w:rFonts w:ascii="Arial" w:hAnsi="Arial" w:cs="Arial" w:eastAsia="Arial"/>
          <w:sz w:val="40"/>
          <w:szCs w:val="40"/>
          <w:color w:val="828282"/>
          <w:spacing w:val="-46"/>
          <w:w w:val="94"/>
          <w:position w:val="2"/>
        </w:rPr>
        <w:t>.</w:t>
      </w:r>
      <w:r>
        <w:rPr>
          <w:rFonts w:ascii="Arial" w:hAnsi="Arial" w:cs="Arial" w:eastAsia="Arial"/>
          <w:sz w:val="40"/>
          <w:szCs w:val="40"/>
          <w:color w:val="ACACAC"/>
          <w:spacing w:val="0"/>
          <w:w w:val="142"/>
          <w:position w:val="2"/>
        </w:rPr>
        <w:t>.</w:t>
      </w:r>
      <w:r>
        <w:rPr>
          <w:rFonts w:ascii="Arial" w:hAnsi="Arial" w:cs="Arial" w:eastAsia="Arial"/>
          <w:sz w:val="40"/>
          <w:szCs w:val="40"/>
          <w:color w:val="ACACAC"/>
          <w:spacing w:val="30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BFBFBF"/>
          <w:spacing w:val="0"/>
          <w:w w:val="129"/>
          <w:position w:val="2"/>
        </w:rPr>
        <w:t>f:</w:t>
      </w:r>
      <w:r>
        <w:rPr>
          <w:rFonts w:ascii="Arial" w:hAnsi="Arial" w:cs="Arial" w:eastAsia="Arial"/>
          <w:sz w:val="16"/>
          <w:szCs w:val="16"/>
          <w:color w:val="BFBFBF"/>
          <w:spacing w:val="-20"/>
          <w:w w:val="100"/>
          <w:position w:val="2"/>
        </w:rPr>
        <w:t> </w:t>
      </w:r>
      <w:r>
        <w:rPr>
          <w:rFonts w:ascii="Arial" w:hAnsi="Arial" w:cs="Arial" w:eastAsia="Arial"/>
          <w:sz w:val="16"/>
          <w:szCs w:val="16"/>
          <w:color w:val="ACACAC"/>
          <w:spacing w:val="0"/>
          <w:w w:val="143"/>
          <w:position w:val="2"/>
        </w:rPr>
        <w:t>(</w:t>
      </w:r>
      <w:r>
        <w:rPr>
          <w:rFonts w:ascii="Arial" w:hAnsi="Arial" w:cs="Arial" w:eastAsia="Arial"/>
          <w:sz w:val="16"/>
          <w:szCs w:val="16"/>
          <w:color w:val="ACACAC"/>
          <w:spacing w:val="2"/>
          <w:w w:val="142"/>
          <w:position w:val="2"/>
        </w:rPr>
        <w:t>'</w:t>
      </w:r>
      <w:r>
        <w:rPr>
          <w:rFonts w:ascii="Arial" w:hAnsi="Arial" w:cs="Arial" w:eastAsia="Arial"/>
          <w:sz w:val="16"/>
          <w:szCs w:val="16"/>
          <w:color w:val="ACACAC"/>
          <w:spacing w:val="0"/>
          <w:w w:val="48"/>
          <w:position w:val="2"/>
        </w:rPr>
        <w:t>·.-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19" w:lineRule="atLeast"/>
        <w:ind w:left="14" w:right="-20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Times New Roman" w:hAnsi="Times New Roman" w:cs="Times New Roman" w:eastAsia="Times New Roman"/>
          <w:sz w:val="6"/>
          <w:szCs w:val="6"/>
          <w:color w:val="343434"/>
          <w:spacing w:val="0"/>
          <w:w w:val="177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343434"/>
          <w:spacing w:val="7"/>
          <w:w w:val="177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CACAC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6"/>
          <w:szCs w:val="6"/>
          <w:color w:val="ACACAC"/>
          <w:spacing w:val="0"/>
          <w:w w:val="100"/>
        </w:rPr>
        <w:t>          </w:t>
      </w:r>
      <w:r>
        <w:rPr>
          <w:rFonts w:ascii="Times New Roman" w:hAnsi="Times New Roman" w:cs="Times New Roman" w:eastAsia="Times New Roman"/>
          <w:sz w:val="6"/>
          <w:szCs w:val="6"/>
          <w:color w:val="ACACAC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ACACAC"/>
          <w:spacing w:val="0"/>
          <w:w w:val="441"/>
        </w:rPr>
        <w:t>,,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0" w:after="0" w:line="139" w:lineRule="exact"/>
        <w:ind w:right="-20"/>
        <w:jc w:val="left"/>
        <w:tabs>
          <w:tab w:pos="30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ACACAC"/>
          <w:spacing w:val="0"/>
          <w:w w:val="52"/>
          <w:position w:val="3"/>
        </w:rPr>
        <w:t>..</w:t>
      </w:r>
      <w:r>
        <w:rPr>
          <w:rFonts w:ascii="Arial" w:hAnsi="Arial" w:cs="Arial" w:eastAsia="Arial"/>
          <w:sz w:val="24"/>
          <w:szCs w:val="24"/>
          <w:color w:val="ACACAC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4"/>
          <w:szCs w:val="24"/>
          <w:color w:val="ACACAC"/>
          <w:spacing w:val="0"/>
          <w:w w:val="100"/>
          <w:position w:val="3"/>
        </w:rPr>
      </w:r>
      <w:r>
        <w:rPr>
          <w:rFonts w:ascii="Arial" w:hAnsi="Arial" w:cs="Arial" w:eastAsia="Arial"/>
          <w:sz w:val="32"/>
          <w:szCs w:val="32"/>
          <w:color w:val="999999"/>
          <w:spacing w:val="0"/>
          <w:w w:val="118"/>
          <w:position w:val="1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240"/>
          <w:cols w:num="3" w:equalWidth="0">
            <w:col w:w="6147" w:space="2188"/>
            <w:col w:w="849" w:space="251"/>
            <w:col w:w="1665"/>
          </w:cols>
        </w:sectPr>
      </w:pPr>
      <w:rPr/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/>
        <w:pict>
          <v:group style="position:absolute;margin-left:34.388805pt;margin-top:32.094769pt;width:544.509247pt;height:789.264355pt;mso-position-horizontal-relative:page;mso-position-vertical-relative:page;z-index:-15805" coordorigin="688,642" coordsize="10890,15785">
            <v:group style="position:absolute;left:718;top:655;width:2;height:5546" coordorigin="718,655" coordsize="2,5546">
              <v:shape style="position:absolute;left:718;top:655;width:2;height:5546" coordorigin="718,655" coordsize="0,5546" path="m718,6201l718,655e" filled="f" stroked="t" strokeweight="1.308916pt" strokecolor="#4F4F4F">
                <v:path arrowok="t"/>
              </v:shape>
            </v:group>
            <v:group style="position:absolute;left:1261;top:665;width:643;height:2" coordorigin="1261,665" coordsize="643,2">
              <v:shape style="position:absolute;left:1261;top:665;width:643;height:2" coordorigin="1261,665" coordsize="643,0" path="m1261,665l1904,665e" filled="f" stroked="t" strokeweight=".47597pt" strokecolor="#2B2B2B">
                <v:path arrowok="t"/>
              </v:shape>
            </v:group>
            <v:group style="position:absolute;left:1847;top:665;width:233;height:2" coordorigin="1847,665" coordsize="233,2">
              <v:shape style="position:absolute;left:1847;top:665;width:233;height:2" coordorigin="1847,665" coordsize="233,0" path="m1847,665l2080,665e" filled="f" stroked="t" strokeweight=".47597pt" strokecolor="#3F3F3F">
                <v:path arrowok="t"/>
              </v:shape>
            </v:group>
            <v:group style="position:absolute;left:2537;top:655;width:2;height:894" coordorigin="2537,655" coordsize="2,894">
              <v:shape style="position:absolute;left:2537;top:655;width:2;height:894" coordorigin="2537,655" coordsize="0,894" path="m2537,1549l2537,655e" filled="f" stroked="t" strokeweight=".47597pt" strokecolor="#545454">
                <v:path arrowok="t"/>
              </v:shape>
            </v:group>
            <v:group style="position:absolute;left:8539;top:660;width:243;height:2" coordorigin="8539,660" coordsize="243,2">
              <v:shape style="position:absolute;left:8539;top:660;width:243;height:2" coordorigin="8539,660" coordsize="243,0" path="m8539,660l8782,660e" filled="f" stroked="t" strokeweight=".47597pt" strokecolor="#444444">
                <v:path arrowok="t"/>
              </v:shape>
            </v:group>
            <v:group style="position:absolute;left:695;top:660;width:10828;height:2" coordorigin="695,660" coordsize="10828,2">
              <v:shape style="position:absolute;left:695;top:660;width:10828;height:2" coordorigin="695,660" coordsize="10828,0" path="m695,660l11523,660e" filled="f" stroked="t" strokeweight=".713954pt" strokecolor="#575757">
                <v:path arrowok="t"/>
              </v:shape>
            </v:group>
            <v:group style="position:absolute;left:11528;top:650;width:2;height:5445" coordorigin="11528,650" coordsize="2,5445">
              <v:shape style="position:absolute;left:11528;top:650;width:2;height:5445" coordorigin="11528,650" coordsize="0,5445" path="m11528,6096l11528,650e" filled="f" stroked="t" strokeweight=".713954pt" strokecolor="#545454">
                <v:path arrowok="t"/>
              </v:shape>
            </v:group>
            <v:group style="position:absolute;left:714;top:1138;width:2;height:5063" coordorigin="714,1138" coordsize="2,5063">
              <v:shape style="position:absolute;left:714;top:1138;width:2;height:5063" coordorigin="714,1138" coordsize="0,5063" path="m714,6201l714,1138e" filled="f" stroked="t" strokeweight=".713954pt" strokecolor="#4F4F4F">
                <v:path arrowok="t"/>
              </v:shape>
            </v:group>
            <v:group style="position:absolute;left:2537;top:1109;width:2;height:459" coordorigin="2537,1109" coordsize="2,459">
              <v:shape style="position:absolute;left:2537;top:1109;width:2;height:459" coordorigin="2537,1109" coordsize="0,459" path="m2537,1568l2537,1109e" filled="f" stroked="t" strokeweight=".951939pt" strokecolor="#676767">
                <v:path arrowok="t"/>
              </v:shape>
            </v:group>
            <v:group style="position:absolute;left:9355;top:650;width:2;height:904" coordorigin="9355,650" coordsize="2,904">
              <v:shape style="position:absolute;left:9355;top:650;width:2;height:904" coordorigin="9355,650" coordsize="0,904" path="m9355,1554l9355,650e" filled="f" stroked="t" strokeweight=".713954pt" strokecolor="#545454">
                <v:path arrowok="t"/>
              </v:shape>
            </v:group>
            <v:group style="position:absolute;left:709;top:1243;width:2;height:459" coordorigin="709,1243" coordsize="2,459">
              <v:shape style="position:absolute;left:709;top:1243;width:2;height:459" coordorigin="709,1243" coordsize="0,459" path="m709,1702l709,1243e" filled="f" stroked="t" strokeweight=".951939pt" strokecolor="#646464">
                <v:path arrowok="t"/>
              </v:shape>
            </v:group>
            <v:group style="position:absolute;left:2539;top:1496;width:2;height:206" coordorigin="2539,1496" coordsize="2,206">
              <v:shape style="position:absolute;left:2539;top:1496;width:2;height:206" coordorigin="2539,1496" coordsize="0,206" path="m2539,1702l2539,1496e" filled="f" stroked="t" strokeweight=".47597pt" strokecolor="#3B3B3B">
                <v:path arrowok="t"/>
              </v:shape>
            </v:group>
            <v:group style="position:absolute;left:9358;top:1496;width:2;height:406" coordorigin="9358,1496" coordsize="2,406">
              <v:shape style="position:absolute;left:9358;top:1496;width:2;height:406" coordorigin="9358,1496" coordsize="0,406" path="m9358,1903l9358,1496e" filled="f" stroked="t" strokeweight=".47597pt" strokecolor="#282828">
                <v:path arrowok="t"/>
              </v:shape>
            </v:group>
            <v:group style="position:absolute;left:11518;top:650;width:2;height:1052" coordorigin="11518,650" coordsize="2,1052">
              <v:shape style="position:absolute;left:11518;top:650;width:2;height:1052" coordorigin="11518,650" coordsize="0,1052" path="m11518,1702l11518,650e" filled="f" stroked="t" strokeweight=".47597pt" strokecolor="#545454">
                <v:path arrowok="t"/>
              </v:shape>
            </v:group>
            <v:group style="position:absolute;left:714;top:1645;width:2;height:258" coordorigin="714,1645" coordsize="2,258">
              <v:shape style="position:absolute;left:714;top:1645;width:2;height:258" coordorigin="714,1645" coordsize="0,258" path="m714,1903l714,1645e" filled="f" stroked="t" strokeweight=".47597pt" strokecolor="#3B3B3B">
                <v:path arrowok="t"/>
              </v:shape>
            </v:group>
            <v:group style="position:absolute;left:2542;top:1645;width:2;height:258" coordorigin="2542,1645" coordsize="2,258">
              <v:shape style="position:absolute;left:2542;top:1645;width:2;height:258" coordorigin="2542,1645" coordsize="0,258" path="m2542,1903l2542,1645e" filled="f" stroked="t" strokeweight=".47597pt" strokecolor="#282828">
                <v:path arrowok="t"/>
              </v:shape>
            </v:group>
            <v:group style="position:absolute;left:709;top:2147;width:1828;height:2" coordorigin="709,2147" coordsize="1828,2">
              <v:shape style="position:absolute;left:709;top:2147;width:1828;height:2" coordorigin="709,2147" coordsize="1828,0" path="m709,2147l2537,2147e" filled="f" stroked="t" strokeweight=".713954pt" strokecolor="#B3B3B3">
                <v:path arrowok="t"/>
              </v:shape>
            </v:group>
            <v:group style="position:absolute;left:2542;top:1845;width:2;height:330" coordorigin="2542,1845" coordsize="2,330">
              <v:shape style="position:absolute;left:2542;top:1845;width:2;height:330" coordorigin="2542,1845" coordsize="0,330" path="m2542,2175l2542,1845e" filled="f" stroked="t" strokeweight=".713954pt" strokecolor="#5B5B5B">
                <v:path arrowok="t"/>
              </v:shape>
            </v:group>
            <v:group style="position:absolute;left:2494;top:2171;width:1452;height:2" coordorigin="2494,2171" coordsize="1452,2">
              <v:shape style="position:absolute;left:2494;top:2171;width:1452;height:2" coordorigin="2494,2171" coordsize="1452,0" path="m2494,2171l3946,2171e" filled="f" stroked="t" strokeweight=".713954pt" strokecolor="#4F4F4F">
                <v:path arrowok="t"/>
              </v:shape>
            </v:group>
            <v:group style="position:absolute;left:3889;top:2171;width:186;height:2" coordorigin="3889,2171" coordsize="186,2">
              <v:shape style="position:absolute;left:3889;top:2171;width:186;height:2" coordorigin="3889,2171" coordsize="186,0" path="m3889,2171l4074,2171e" filled="f" stroked="t" strokeweight=".47597pt" strokecolor="#343434">
                <v:path arrowok="t"/>
              </v:shape>
            </v:group>
            <v:group style="position:absolute;left:4017;top:2168;width:923;height:2" coordorigin="4017,2168" coordsize="923,2">
              <v:shape style="position:absolute;left:4017;top:2168;width:923;height:2" coordorigin="4017,2168" coordsize="923,0" path="m4017,2168l4941,2168e" filled="f" stroked="t" strokeweight=".951939pt" strokecolor="#606060">
                <v:path arrowok="t"/>
              </v:shape>
            </v:group>
            <v:group style="position:absolute;left:4883;top:2166;width:252;height:2" coordorigin="4883,2166" coordsize="252,2">
              <v:shape style="position:absolute;left:4883;top:2166;width:252;height:2" coordorigin="4883,2166" coordsize="252,0" path="m4883,2166l5136,2166e" filled="f" stroked="t" strokeweight=".47597pt" strokecolor="#2F2F2F">
                <v:path arrowok="t"/>
              </v:shape>
            </v:group>
            <v:group style="position:absolute;left:5079;top:2166;width:4450;height:2" coordorigin="5079,2166" coordsize="4450,2">
              <v:shape style="position:absolute;left:5079;top:2166;width:4450;height:2" coordorigin="5079,2166" coordsize="4450,0" path="m5079,2166l9529,2166e" filled="f" stroked="t" strokeweight=".713954pt" strokecolor="#545454">
                <v:path arrowok="t"/>
              </v:shape>
            </v:group>
            <v:group style="position:absolute;left:9360;top:1845;width:2;height:325" coordorigin="9360,1845" coordsize="2,325">
              <v:shape style="position:absolute;left:9360;top:1845;width:2;height:325" coordorigin="9360,1845" coordsize="0,325" path="m9360,2171l9360,1845e" filled="f" stroked="t" strokeweight=".951939pt" strokecolor="#5B5B5B">
                <v:path arrowok="t"/>
              </v:shape>
            </v:group>
            <v:group style="position:absolute;left:9310;top:2163;width:376;height:2" coordorigin="9310,2163" coordsize="376,2">
              <v:shape style="position:absolute;left:9310;top:2163;width:376;height:2" coordorigin="9310,2163" coordsize="376,0" path="m9310,2163l9686,2163e" filled="f" stroked="t" strokeweight=".713954pt" strokecolor="#3F3F3F">
                <v:path arrowok="t"/>
              </v:shape>
            </v:group>
            <v:group style="position:absolute;left:9629;top:2166;width:162;height:2" coordorigin="9629,2166" coordsize="162,2">
              <v:shape style="position:absolute;left:9629;top:2166;width:162;height:2" coordorigin="9629,2166" coordsize="162,0" path="m9629,2166l9791,2166e" filled="f" stroked="t" strokeweight=".47597pt" strokecolor="#232323">
                <v:path arrowok="t"/>
              </v:shape>
            </v:group>
            <v:group style="position:absolute;left:9734;top:2161;width:1799;height:2" coordorigin="9734,2161" coordsize="1799,2">
              <v:shape style="position:absolute;left:9734;top:2161;width:1799;height:2" coordorigin="9734,2161" coordsize="1799,0" path="m9734,2161l11533,2161e" filled="f" stroked="t" strokeweight=".713954pt" strokecolor="#4F4F4F">
                <v:path arrowok="t"/>
              </v:shape>
            </v:group>
            <v:group style="position:absolute;left:704;top:2405;width:8139;height:2" coordorigin="704,2405" coordsize="8139,2">
              <v:shape style="position:absolute;left:704;top:2405;width:8139;height:2" coordorigin="704,2405" coordsize="8139,0" path="m704,2405l8844,2405e" filled="f" stroked="t" strokeweight=".713954pt" strokecolor="#575757">
                <v:path arrowok="t"/>
              </v:shape>
            </v:group>
            <v:group style="position:absolute;left:8725;top:2400;width:647;height:2" coordorigin="8725,2400" coordsize="647,2">
              <v:shape style="position:absolute;left:8725;top:2400;width:647;height:2" coordorigin="8725,2400" coordsize="647,0" path="m8725,2400l9372,2400e" filled="f" stroked="t" strokeweight=".47597pt" strokecolor="#383838">
                <v:path arrowok="t"/>
              </v:shape>
            </v:group>
            <v:group style="position:absolute;left:9315;top:2400;width:2213;height:2" coordorigin="9315,2400" coordsize="2213,2">
              <v:shape style="position:absolute;left:9315;top:2400;width:2213;height:2" coordorigin="9315,2400" coordsize="2213,0" path="m9315,2400l11528,2400e" filled="f" stroked="t" strokeweight=".713954pt" strokecolor="#4F4F4F">
                <v:path arrowok="t"/>
              </v:shape>
            </v:group>
            <v:group style="position:absolute;left:704;top:2646;width:5050;height:2" coordorigin="704,2646" coordsize="5050,2">
              <v:shape style="position:absolute;left:704;top:2646;width:5050;height:2" coordorigin="704,2646" coordsize="5050,0" path="m704,2646l5754,2646e" filled="f" stroked="t" strokeweight=".713954pt" strokecolor="#545454">
                <v:path arrowok="t"/>
              </v:shape>
            </v:group>
            <v:group style="position:absolute;left:5697;top:2644;width:1499;height:2" coordorigin="5697,2644" coordsize="1499,2">
              <v:shape style="position:absolute;left:5697;top:2644;width:1499;height:2" coordorigin="5697,2644" coordsize="1499,0" path="m5697,2644l7197,2644e" filled="f" stroked="t" strokeweight=".47597pt" strokecolor="#4F4F4F">
                <v:path arrowok="t"/>
              </v:shape>
            </v:group>
            <v:group style="position:absolute;left:7140;top:2641;width:4388;height:2" coordorigin="7140,2641" coordsize="4388,2">
              <v:shape style="position:absolute;left:7140;top:2641;width:4388;height:2" coordorigin="7140,2641" coordsize="4388,0" path="m7140,2641l11528,2641e" filled="f" stroked="t" strokeweight=".713954pt" strokecolor="#575757">
                <v:path arrowok="t"/>
              </v:shape>
            </v:group>
            <v:group style="position:absolute;left:11523;top:2362;width:2;height:306" coordorigin="11523,2362" coordsize="2,306">
              <v:shape style="position:absolute;left:11523;top:2362;width:2;height:306" coordorigin="11523,2362" coordsize="0,306" path="m11523,2668l11523,2362e" filled="f" stroked="t" strokeweight=".47597pt" strokecolor="#2F2F2F">
                <v:path arrowok="t"/>
              </v:shape>
            </v:group>
            <v:group style="position:absolute;left:716;top:2596;width:2;height:574" coordorigin="716,2596" coordsize="2,574">
              <v:shape style="position:absolute;left:716;top:2596;width:2;height:574" coordorigin="716,2596" coordsize="0,574" path="m716,3170l716,2596e" filled="f" stroked="t" strokeweight=".713954pt" strokecolor="#484848">
                <v:path arrowok="t"/>
              </v:shape>
            </v:group>
            <v:group style="position:absolute;left:4055;top:3361;width:2;height:282" coordorigin="4055,3361" coordsize="2,282">
              <v:shape style="position:absolute;left:4055;top:3361;width:2;height:282" coordorigin="4055,3361" coordsize="0,282" path="m4055,3643l4055,3361e" filled="f" stroked="t" strokeweight=".47597pt" strokecolor="#343434">
                <v:path arrowok="t"/>
              </v:shape>
            </v:group>
            <v:group style="position:absolute;left:4041;top:3614;width:1066;height:2" coordorigin="4041,3614" coordsize="1066,2">
              <v:shape style="position:absolute;left:4041;top:3614;width:1066;height:2" coordorigin="4041,3614" coordsize="1066,0" path="m4041,3614l5107,3614e" filled="f" stroked="t" strokeweight=".237985pt" strokecolor="#777777">
                <v:path arrowok="t"/>
              </v:shape>
            </v:group>
            <v:group style="position:absolute;left:5107;top:3614;width:619;height:2" coordorigin="5107,3614" coordsize="619,2">
              <v:shape style="position:absolute;left:5107;top:3614;width:619;height:2" coordorigin="5107,3614" coordsize="619,0" path="m5107,3614l5726,3614e" filled="f" stroked="t" strokeweight=".237985pt" strokecolor="#909090">
                <v:path arrowok="t"/>
              </v:shape>
            </v:group>
            <v:group style="position:absolute;left:5726;top:3614;width:319;height:2" coordorigin="5726,3614" coordsize="319,2">
              <v:shape style="position:absolute;left:5726;top:3614;width:319;height:2" coordorigin="5726,3614" coordsize="319,0" path="m5726,3614l6045,3614e" filled="f" stroked="t" strokeweight=".237985pt" strokecolor="#000000">
                <v:path arrowok="t"/>
              </v:shape>
            </v:group>
            <v:group style="position:absolute;left:6045;top:3614;width:371;height:2" coordorigin="6045,3614" coordsize="371,2">
              <v:shape style="position:absolute;left:6045;top:3614;width:371;height:2" coordorigin="6045,3614" coordsize="371,0" path="m6045,3614l6416,3614e" filled="f" stroked="t" strokeweight=".237985pt" strokecolor="#9C9C9C">
                <v:path arrowok="t"/>
              </v:shape>
            </v:group>
            <v:group style="position:absolute;left:6987;top:3614;width:190;height:2" coordorigin="6987,3614" coordsize="190,2">
              <v:shape style="position:absolute;left:6987;top:3614;width:190;height:2" coordorigin="6987,3614" coordsize="190,0" path="m6987,3614l7178,3614e" filled="f" stroked="t" strokeweight=".237985pt" strokecolor="#4B4B4B">
                <v:path arrowok="t"/>
              </v:shape>
            </v:group>
            <v:group style="position:absolute;left:7175;top:3361;width:2;height:746" coordorigin="7175,3361" coordsize="2,746">
              <v:shape style="position:absolute;left:7175;top:3361;width:2;height:746" coordorigin="7175,3361" coordsize="0,746" path="m7175,4107l7175,3361e" filled="f" stroked="t" strokeweight=".951939pt" strokecolor="#4F4F4F">
                <v:path arrowok="t"/>
              </v:shape>
            </v:group>
            <v:group style="position:absolute;left:7163;top:3598;width:1804;height:2" coordorigin="7163,3598" coordsize="1804,2">
              <v:shape style="position:absolute;left:7163;top:3598;width:1804;height:2" coordorigin="7163,3598" coordsize="1804,0" path="m7163,3598l8967,3598e" filled="f" stroked="t" strokeweight=".713954pt" strokecolor="#4B4B4B">
                <v:path arrowok="t"/>
              </v:shape>
            </v:group>
            <v:group style="position:absolute;left:9343;top:3614;width:919;height:2" coordorigin="9343,3614" coordsize="919,2">
              <v:shape style="position:absolute;left:9343;top:3614;width:919;height:2" coordorigin="9343,3614" coordsize="919,0" path="m9343,3614l10262,3614e" filled="f" stroked="t" strokeweight=".237985pt" strokecolor="#000000">
                <v:path arrowok="t"/>
              </v:shape>
            </v:group>
            <v:group style="position:absolute;left:10262;top:3614;width:1271;height:2" coordorigin="10262,3614" coordsize="1271,2">
              <v:shape style="position:absolute;left:10262;top:3614;width:1271;height:2" coordorigin="10262,3614" coordsize="1271,0" path="m10262,3614l11533,3614e" filled="f" stroked="t" strokeweight=".237985pt" strokecolor="#3B3B3B">
                <v:path arrowok="t"/>
              </v:shape>
            </v:group>
            <v:group style="position:absolute;left:11528;top:3318;width:2;height:330" coordorigin="11528,3318" coordsize="2,330">
              <v:shape style="position:absolute;left:11528;top:3318;width:2;height:330" coordorigin="11528,3318" coordsize="0,330" path="m11528,3648l11528,3318e" filled="f" stroked="t" strokeweight=".47597pt" strokecolor="#383838">
                <v:path arrowok="t"/>
              </v:shape>
            </v:group>
            <v:group style="position:absolute;left:4055;top:3361;width:2;height:755" coordorigin="4055,3361" coordsize="2,755">
              <v:shape style="position:absolute;left:4055;top:3361;width:2;height:755" coordorigin="4055,3361" coordsize="0,755" path="m4055,4116l4055,3361e" filled="f" stroked="t" strokeweight=".713954pt" strokecolor="#484848">
                <v:path arrowok="t"/>
              </v:shape>
            </v:group>
            <v:group style="position:absolute;left:714;top:4102;width:1366;height:2" coordorigin="714,4102" coordsize="1366,2">
              <v:shape style="position:absolute;left:714;top:4102;width:1366;height:2" coordorigin="714,4102" coordsize="1366,0" path="m714,4102l2080,4102e" filled="f" stroked="t" strokeweight=".713954pt" strokecolor="#4F4F4F">
                <v:path arrowok="t"/>
              </v:shape>
            </v:group>
            <v:group style="position:absolute;left:716;top:3791;width:2;height:330" coordorigin="716,3791" coordsize="2,330">
              <v:shape style="position:absolute;left:716;top:3791;width:2;height:330" coordorigin="716,3791" coordsize="0,330" path="m716,4121l716,3791e" filled="f" stroked="t" strokeweight=".47597pt" strokecolor="#383838">
                <v:path arrowok="t"/>
              </v:shape>
            </v:group>
            <v:group style="position:absolute;left:2023;top:4102;width:533;height:2" coordorigin="2023,4102" coordsize="533,2">
              <v:shape style="position:absolute;left:2023;top:4102;width:533;height:2" coordorigin="2023,4102" coordsize="533,0" path="m2023,4102l2556,4102e" filled="f" stroked="t" strokeweight=".47597pt" strokecolor="#282828">
                <v:path arrowok="t"/>
              </v:shape>
            </v:group>
            <v:group style="position:absolute;left:2499;top:4104;width:990;height:2" coordorigin="2499,4104" coordsize="990,2">
              <v:shape style="position:absolute;left:2499;top:4104;width:990;height:2" coordorigin="2499,4104" coordsize="990,0" path="m2499,4104l3489,4104e" filled="f" stroked="t" strokeweight=".713954pt" strokecolor="#444444">
                <v:path arrowok="t"/>
              </v:shape>
            </v:group>
            <v:group style="position:absolute;left:3432;top:4104;width:514;height:2" coordorigin="3432,4104" coordsize="514,2">
              <v:shape style="position:absolute;left:3432;top:4104;width:514;height:2" coordorigin="3432,4104" coordsize="514,0" path="m3432,4104l3946,4104e" filled="f" stroked="t" strokeweight=".951939pt" strokecolor="#5B5B5B">
                <v:path arrowok="t"/>
              </v:shape>
            </v:group>
            <v:group style="position:absolute;left:3889;top:4102;width:195;height:2" coordorigin="3889,4102" coordsize="195,2">
              <v:shape style="position:absolute;left:3889;top:4102;width:195;height:2" coordorigin="3889,4102" coordsize="195,0" path="m3889,4102l4084,4102e" filled="f" stroked="t" strokeweight=".47597pt" strokecolor="#1F1F1F">
                <v:path arrowok="t"/>
              </v:shape>
            </v:group>
            <v:group style="position:absolute;left:4012;top:4100;width:3194;height:2" coordorigin="4012,4100" coordsize="3194,2">
              <v:shape style="position:absolute;left:4012;top:4100;width:3194;height:2" coordorigin="4012,4100" coordsize="3194,0" path="m4012,4100l7206,4100e" filled="f" stroked="t" strokeweight=".951939pt" strokecolor="#3F3F3F">
                <v:path arrowok="t"/>
              </v:shape>
            </v:group>
            <v:group style="position:absolute;left:7135;top:4097;width:4403;height:2" coordorigin="7135,4097" coordsize="4403,2">
              <v:shape style="position:absolute;left:7135;top:4097;width:4403;height:2" coordorigin="7135,4097" coordsize="4403,0" path="m7135,4097l11538,4097e" filled="f" stroked="t" strokeweight=".713954pt" strokecolor="#545454">
                <v:path arrowok="t"/>
              </v:shape>
            </v:group>
            <v:group style="position:absolute;left:714;top:4372;width:8068;height:2" coordorigin="714,4372" coordsize="8068,2">
              <v:shape style="position:absolute;left:714;top:4372;width:8068;height:2" coordorigin="714,4372" coordsize="8068,0" path="m714,4372l8782,4372e" filled="f" stroked="t" strokeweight=".713954pt" strokecolor="#545454">
                <v:path arrowok="t"/>
              </v:shape>
            </v:group>
            <v:group style="position:absolute;left:719;top:4049;width:2;height:349" coordorigin="719,4049" coordsize="2,349">
              <v:shape style="position:absolute;left:719;top:4049;width:2;height:349" coordorigin="719,4049" coordsize="0,349" path="m719,4398l719,4049e" filled="f" stroked="t" strokeweight=".47597pt" strokecolor="#232323">
                <v:path arrowok="t"/>
              </v:shape>
            </v:group>
            <v:group style="position:absolute;left:2546;top:4097;width:2;height:301" coordorigin="2546,4097" coordsize="2,301">
              <v:shape style="position:absolute;left:2546;top:4097;width:2;height:301" coordorigin="2546,4097" coordsize="0,301" path="m2546,4398l2546,4097e" filled="f" stroked="t" strokeweight=".47597pt" strokecolor="#383838">
                <v:path arrowok="t"/>
              </v:shape>
            </v:group>
            <v:group style="position:absolute;left:8725;top:4370;width:647;height:2" coordorigin="8725,4370" coordsize="647,2">
              <v:shape style="position:absolute;left:8725;top:4370;width:647;height:2" coordorigin="8725,4370" coordsize="647,0" path="m8725,4370l9372,4370e" filled="f" stroked="t" strokeweight=".47597pt" strokecolor="#2B2B2B">
                <v:path arrowok="t"/>
              </v:shape>
            </v:group>
            <v:group style="position:absolute;left:9315;top:4370;width:2223;height:2" coordorigin="9315,4370" coordsize="2223,2">
              <v:shape style="position:absolute;left:9315;top:4370;width:2223;height:2" coordorigin="9315,4370" coordsize="2223,0" path="m9315,4370l11538,4370e" filled="f" stroked="t" strokeweight=".713954pt" strokecolor="#545454">
                <v:path arrowok="t"/>
              </v:shape>
            </v:group>
            <v:group style="position:absolute;left:716;top:4327;width:2;height:325" coordorigin="716,4327" coordsize="2,325">
              <v:shape style="position:absolute;left:716;top:4327;width:2;height:325" coordorigin="716,4327" coordsize="0,325" path="m716,4652l716,4327e" filled="f" stroked="t" strokeweight=".713954pt" strokecolor="#444444">
                <v:path arrowok="t"/>
              </v:shape>
            </v:group>
            <v:group style="position:absolute;left:2546;top:4327;width:2;height:1042" coordorigin="2546,4327" coordsize="2,1042">
              <v:shape style="position:absolute;left:2546;top:4327;width:2;height:1042" coordorigin="2546,4327" coordsize="0,1042" path="m2546,5369l2546,4327e" filled="f" stroked="t" strokeweight=".951939pt" strokecolor="#4F4F4F">
                <v:path arrowok="t"/>
              </v:shape>
            </v:group>
            <v:group style="position:absolute;left:2537;top:4611;width:6078;height:2" coordorigin="2537,4611" coordsize="6078,2">
              <v:shape style="position:absolute;left:2537;top:4611;width:6078;height:2" coordorigin="2537,4611" coordsize="6078,0" path="m2537,4611l8615,4611e" filled="f" stroked="t" strokeweight=".713954pt" strokecolor="#545454">
                <v:path arrowok="t"/>
              </v:shape>
            </v:group>
            <v:group style="position:absolute;left:8539;top:4609;width:243;height:2" coordorigin="8539,4609" coordsize="243,2">
              <v:shape style="position:absolute;left:8539;top:4609;width:243;height:2" coordorigin="8539,4609" coordsize="243,0" path="m8539,4609l8782,4609e" filled="f" stroked="t" strokeweight=".47597pt" strokecolor="#444444">
                <v:path arrowok="t"/>
              </v:shape>
            </v:group>
            <v:group style="position:absolute;left:8725;top:4609;width:647;height:2" coordorigin="8725,4609" coordsize="647,2">
              <v:shape style="position:absolute;left:8725;top:4609;width:647;height:2" coordorigin="8725,4609" coordsize="647,0" path="m8725,4609l9372,4609e" filled="f" stroked="t" strokeweight=".47597pt" strokecolor="#2F2F2F">
                <v:path arrowok="t"/>
              </v:shape>
            </v:group>
            <v:group style="position:absolute;left:9315;top:4609;width:2223;height:2" coordorigin="9315,4609" coordsize="2223,2">
              <v:shape style="position:absolute;left:9315;top:4609;width:2223;height:2" coordorigin="9315,4609" coordsize="2223,0" path="m9315,4609l11538,4609e" filled="f" stroked="t" strokeweight=".713954pt" strokecolor="#4F4F4F">
                <v:path arrowok="t"/>
              </v:shape>
            </v:group>
            <v:group style="position:absolute;left:5112;top:4599;width:2;height:2171" coordorigin="5112,4599" coordsize="2,2171">
              <v:shape style="position:absolute;left:5112;top:4599;width:2;height:2171" coordorigin="5112,4599" coordsize="0,2171" path="m5112,6770l5112,4599e" filled="f" stroked="t" strokeweight=".713954pt" strokecolor="#4B4B4B">
                <v:path arrowok="t"/>
              </v:shape>
            </v:group>
            <v:group style="position:absolute;left:5107;top:5087;width:1909;height:2" coordorigin="5107,5087" coordsize="1909,2">
              <v:shape style="position:absolute;left:5107;top:5087;width:1909;height:2" coordorigin="5107,5087" coordsize="1909,0" path="m5107,5087l7016,5087e" filled="f" stroked="t" strokeweight=".713954pt" strokecolor="#606060">
                <v:path arrowok="t"/>
              </v:shape>
            </v:group>
            <v:group style="position:absolute;left:7892;top:4618;width:2;height:244" coordorigin="7892,4618" coordsize="2,244">
              <v:shape style="position:absolute;left:7892;top:4618;width:2;height:244" coordorigin="7892,4618" coordsize="0,244" path="m7892,4862l7892,4618e" filled="f" stroked="t" strokeweight=".237985pt" strokecolor="#575757">
                <v:path arrowok="t"/>
              </v:shape>
            </v:group>
            <v:group style="position:absolute;left:5112;top:4599;width:2;height:2171" coordorigin="5112,4599" coordsize="2,2171">
              <v:shape style="position:absolute;left:5112;top:4599;width:2;height:2171" coordorigin="5112,4599" coordsize="0,2171" path="m5112,6770l5112,4599e" filled="f" stroked="t" strokeweight=".713954pt" strokecolor="#444444">
                <v:path arrowok="t"/>
              </v:shape>
            </v:group>
            <v:group style="position:absolute;left:6959;top:5087;width:662;height:2" coordorigin="6959,5087" coordsize="662,2">
              <v:shape style="position:absolute;left:6959;top:5087;width:662;height:2" coordorigin="6959,5087" coordsize="662,0" path="m6959,5087l7620,5087e" filled="f" stroked="t" strokeweight=".47597pt" strokecolor="#444444">
                <v:path arrowok="t"/>
              </v:shape>
            </v:group>
            <v:group style="position:absolute;left:7563;top:5084;width:3979;height:2" coordorigin="7563,5084" coordsize="3979,2">
              <v:shape style="position:absolute;left:7563;top:5084;width:3979;height:2" coordorigin="7563,5084" coordsize="3979,0" path="m7563,5084l11542,5084e" filled="f" stroked="t" strokeweight=".713954pt" strokecolor="#646464">
                <v:path arrowok="t"/>
              </v:shape>
            </v:group>
            <v:group style="position:absolute;left:7892;top:4862;width:2;height:244" coordorigin="7892,4862" coordsize="2,244">
              <v:shape style="position:absolute;left:7892;top:4862;width:2;height:244" coordorigin="7892,4862" coordsize="0,244" path="m7892,5106l7892,4862e" filled="f" stroked="t" strokeweight=".237985pt" strokecolor="#6B6B6B">
                <v:path arrowok="t"/>
              </v:shape>
            </v:group>
            <v:group style="position:absolute;left:8539;top:5087;width:243;height:2" coordorigin="8539,5087" coordsize="243,2">
              <v:shape style="position:absolute;left:8539;top:5087;width:243;height:2" coordorigin="8539,5087" coordsize="243,0" path="m8539,5087l8782,5087e" filled="f" stroked="t" strokeweight=".47597pt" strokecolor="#5B5B5B">
                <v:path arrowok="t"/>
              </v:shape>
            </v:group>
            <v:group style="position:absolute;left:5102;top:5328;width:3727;height:2" coordorigin="5102,5328" coordsize="3727,2">
              <v:shape style="position:absolute;left:5102;top:5328;width:3727;height:2" coordorigin="5102,5328" coordsize="3727,0" path="m5102,5328l8829,5328e" filled="f" stroked="t" strokeweight=".951939pt" strokecolor="#575757">
                <v:path arrowok="t"/>
              </v:shape>
            </v:group>
            <v:group style="position:absolute;left:8725;top:5326;width:647;height:2" coordorigin="8725,5326" coordsize="647,2">
              <v:shape style="position:absolute;left:8725;top:5326;width:647;height:2" coordorigin="8725,5326" coordsize="647,0" path="m8725,5326l9372,5326e" filled="f" stroked="t" strokeweight=".47597pt" strokecolor="#3B3B3B">
                <v:path arrowok="t"/>
              </v:shape>
            </v:group>
            <v:group style="position:absolute;left:9315;top:5326;width:2228;height:2" coordorigin="9315,5326" coordsize="2228,2">
              <v:shape style="position:absolute;left:9315;top:5326;width:2228;height:2" coordorigin="9315,5326" coordsize="2228,0" path="m9315,5326l11542,5326e" filled="f" stroked="t" strokeweight=".713954pt" strokecolor="#575757">
                <v:path arrowok="t"/>
              </v:shape>
            </v:group>
            <v:group style="position:absolute;left:2546;top:5288;width:2;height:292" coordorigin="2546,5288" coordsize="2,292">
              <v:shape style="position:absolute;left:2546;top:5288;width:2;height:292" coordorigin="2546,5288" coordsize="0,292" path="m2546,5579l2546,5288e" filled="f" stroked="t" strokeweight=".47597pt" strokecolor="#3B3B3B">
                <v:path arrowok="t"/>
              </v:shape>
            </v:group>
            <v:group style="position:absolute;left:5102;top:5567;width:3679;height:2" coordorigin="5102,5567" coordsize="3679,2">
              <v:shape style="position:absolute;left:5102;top:5567;width:3679;height:2" coordorigin="5102,5567" coordsize="3679,0" path="m5102,5567l8782,5567e" filled="f" stroked="t" strokeweight=".951939pt" strokecolor="#5B5B5B">
                <v:path arrowok="t"/>
              </v:shape>
            </v:group>
            <v:group style="position:absolute;left:8725;top:5565;width:647;height:2" coordorigin="8725,5565" coordsize="647,2">
              <v:shape style="position:absolute;left:8725;top:5565;width:647;height:2" coordorigin="8725,5565" coordsize="647,0" path="m8725,5565l9372,5565e" filled="f" stroked="t" strokeweight=".47597pt" strokecolor="#3F3F3F">
                <v:path arrowok="t"/>
              </v:shape>
            </v:group>
            <v:group style="position:absolute;left:9253;top:5565;width:2289;height:2" coordorigin="9253,5565" coordsize="2289,2">
              <v:shape style="position:absolute;left:9253;top:5565;width:2289;height:2" coordorigin="9253,5565" coordsize="2289,0" path="m9253,5565l11542,5565e" filled="f" stroked="t" strokeweight=".713954pt" strokecolor="#575757">
                <v:path arrowok="t"/>
              </v:shape>
            </v:group>
            <v:group style="position:absolute;left:2546;top:5522;width:2;height:306" coordorigin="2546,5522" coordsize="2,306">
              <v:shape style="position:absolute;left:2546;top:5522;width:2;height:306" coordorigin="2546,5522" coordsize="0,306" path="m2546,5828l2546,5522e" filled="f" stroked="t" strokeweight=".47597pt" strokecolor="#232323">
                <v:path arrowok="t"/>
              </v:shape>
            </v:group>
            <v:group style="position:absolute;left:2542;top:5814;width:1404;height:2" coordorigin="2542,5814" coordsize="1404,2">
              <v:shape style="position:absolute;left:2542;top:5814;width:1404;height:2" coordorigin="2542,5814" coordsize="1404,0" path="m2542,5814l3946,5814e" filled="f" stroked="t" strokeweight=".951939pt" strokecolor="#5B5B5B">
                <v:path arrowok="t"/>
              </v:shape>
            </v:group>
            <v:group style="position:absolute;left:3889;top:5814;width:186;height:2" coordorigin="3889,5814" coordsize="186,2">
              <v:shape style="position:absolute;left:3889;top:5814;width:186;height:2" coordorigin="3889,5814" coordsize="186,0" path="m3889,5814l4074,5814e" filled="f" stroked="t" strokeweight=".47597pt" strokecolor="#232323">
                <v:path arrowok="t"/>
              </v:shape>
            </v:group>
            <v:group style="position:absolute;left:4017;top:5811;width:5774;height:2" coordorigin="4017,5811" coordsize="5774,2">
              <v:shape style="position:absolute;left:4017;top:5811;width:5774;height:2" coordorigin="4017,5811" coordsize="5774,0" path="m4017,5811l9791,5811e" filled="f" stroked="t" strokeweight=".713954pt" strokecolor="#545454">
                <v:path arrowok="t"/>
              </v:shape>
            </v:group>
            <v:group style="position:absolute;left:9734;top:5809;width:557;height:2" coordorigin="9734,5809" coordsize="557,2">
              <v:shape style="position:absolute;left:9734;top:5809;width:557;height:2" coordorigin="9734,5809" coordsize="557,0" path="m9734,5809l10290,5809e" filled="f" stroked="t" strokeweight=".47597pt" strokecolor="#444444">
                <v:path arrowok="t"/>
              </v:shape>
            </v:group>
            <v:group style="position:absolute;left:10162;top:5809;width:1380;height:2" coordorigin="10162,5809" coordsize="1380,2">
              <v:shape style="position:absolute;left:10162;top:5809;width:1380;height:2" coordorigin="10162,5809" coordsize="1380,0" path="m10162,5809l11542,5809e" filled="f" stroked="t" strokeweight=".713954pt" strokecolor="#545454">
                <v:path arrowok="t"/>
              </v:shape>
            </v:group>
            <v:group style="position:absolute;left:11535;top:5517;width:2;height:359" coordorigin="11535,5517" coordsize="2,359">
              <v:shape style="position:absolute;left:11535;top:5517;width:2;height:359" coordorigin="11535,5517" coordsize="0,359" path="m11535,5876l11535,5517e" filled="f" stroked="t" strokeweight=".47597pt" strokecolor="#484848">
                <v:path arrowok="t"/>
              </v:shape>
            </v:group>
            <v:group style="position:absolute;left:714;top:6053;width:6483;height:2" coordorigin="714,6053" coordsize="6483,2">
              <v:shape style="position:absolute;left:714;top:6053;width:6483;height:2" coordorigin="714,6053" coordsize="6483,0" path="m714,6053l7197,6053e" filled="f" stroked="t" strokeweight=".951939pt" strokecolor="#575757">
                <v:path arrowok="t"/>
              </v:shape>
            </v:group>
            <v:group style="position:absolute;left:7140;top:6053;width:481;height:2" coordorigin="7140,6053" coordsize="481,2">
              <v:shape style="position:absolute;left:7140;top:6053;width:481;height:2" coordorigin="7140,6053" coordsize="481,0" path="m7140,6053l7620,6053e" filled="f" stroked="t" strokeweight=".47597pt" strokecolor="#2F2F2F">
                <v:path arrowok="t"/>
              </v:shape>
            </v:group>
            <v:group style="position:absolute;left:7563;top:6053;width:1033;height:2" coordorigin="7563,6053" coordsize="1033,2">
              <v:shape style="position:absolute;left:7563;top:6053;width:1033;height:2" coordorigin="7563,6053" coordsize="1033,0" path="m7563,6053l8596,6053e" filled="f" stroked="t" strokeweight=".713954pt" strokecolor="#545454">
                <v:path arrowok="t"/>
              </v:shape>
            </v:group>
            <v:group style="position:absolute;left:8539;top:6053;width:833;height:2" coordorigin="8539,6053" coordsize="833,2">
              <v:shape style="position:absolute;left:8539;top:6053;width:833;height:2" coordorigin="8539,6053" coordsize="833,0" path="m8539,6053l9372,6053e" filled="f" stroked="t" strokeweight=".47597pt" strokecolor="#2F2F2F">
                <v:path arrowok="t"/>
              </v:shape>
            </v:group>
            <v:group style="position:absolute;left:9315;top:6053;width:2232;height:2" coordorigin="9315,6053" coordsize="2232,2">
              <v:shape style="position:absolute;left:9315;top:6053;width:2232;height:2" coordorigin="9315,6053" coordsize="2232,0" path="m9315,6053l11547,6053e" filled="f" stroked="t" strokeweight=".713954pt" strokecolor="#545454">
                <v:path arrowok="t"/>
              </v:shape>
            </v:group>
            <v:group style="position:absolute;left:2549;top:5771;width:2;height:794" coordorigin="2549,5771" coordsize="2,794">
              <v:shape style="position:absolute;left:2549;top:5771;width:2;height:794" coordorigin="2549,5771" coordsize="0,794" path="m2549,6564l2549,5771e" filled="f" stroked="t" strokeweight=".951939pt" strokecolor="#4F4F4F">
                <v:path arrowok="t"/>
              </v:shape>
            </v:group>
            <v:group style="position:absolute;left:7892;top:6053;width:2;height:277" coordorigin="7892,6053" coordsize="2,277">
              <v:shape style="position:absolute;left:7892;top:6053;width:2;height:277" coordorigin="7892,6053" coordsize="0,277" path="m7892,6330l7892,6053e" filled="f" stroked="t" strokeweight=".237985pt" strokecolor="#5B5B5B">
                <v:path arrowok="t"/>
              </v:shape>
            </v:group>
            <v:group style="position:absolute;left:723;top:6430;width:2;height:354" coordorigin="723,6430" coordsize="2,354">
              <v:shape style="position:absolute;left:723;top:6430;width:2;height:354" coordorigin="723,6430" coordsize="0,354" path="m723,6784l723,6430e" filled="f" stroked="t" strokeweight=".47597pt" strokecolor="#2B2B2B">
                <v:path arrowok="t"/>
              </v:shape>
            </v:group>
            <v:group style="position:absolute;left:2537;top:6526;width:2404;height:2" coordorigin="2537,6526" coordsize="2404,2">
              <v:shape style="position:absolute;left:2537;top:6526;width:2404;height:2" coordorigin="2537,6526" coordsize="2404,0" path="m2537,6526l4941,6526e" filled="f" stroked="t" strokeweight=".713954pt" strokecolor="#4F4F4F">
                <v:path arrowok="t"/>
              </v:shape>
            </v:group>
            <v:group style="position:absolute;left:4883;top:6526;width:262;height:2" coordorigin="4883,6526" coordsize="262,2">
              <v:shape style="position:absolute;left:4883;top:6526;width:262;height:2" coordorigin="4883,6526" coordsize="262,0" path="m4883,6526l5145,6526e" filled="f" stroked="t" strokeweight=".47597pt" strokecolor="#2F2F2F">
                <v:path arrowok="t"/>
              </v:shape>
            </v:group>
            <v:group style="position:absolute;left:5074;top:6526;width:1080;height:2" coordorigin="5074,6526" coordsize="1080,2">
              <v:shape style="position:absolute;left:5074;top:6526;width:1080;height:2" coordorigin="5074,6526" coordsize="1080,0" path="m5074,6526l6154,6526e" filled="f" stroked="t" strokeweight=".951939pt" strokecolor="#575757">
                <v:path arrowok="t"/>
              </v:shape>
            </v:group>
            <v:group style="position:absolute;left:6016;top:6526;width:428;height:2" coordorigin="6016,6526" coordsize="428,2">
              <v:shape style="position:absolute;left:6016;top:6526;width:428;height:2" coordorigin="6016,6526" coordsize="428,0" path="m6016,6526l6445,6526e" filled="f" stroked="t" strokeweight=".47597pt" strokecolor="#444444">
                <v:path arrowok="t"/>
              </v:shape>
            </v:group>
            <v:group style="position:absolute;left:6388;top:6524;width:2984;height:2" coordorigin="6388,6524" coordsize="2984,2">
              <v:shape style="position:absolute;left:6388;top:6524;width:2984;height:2" coordorigin="6388,6524" coordsize="2984,0" path="m6388,6524l9372,6524e" filled="f" stroked="t" strokeweight=".713954pt" strokecolor="#575757">
                <v:path arrowok="t"/>
              </v:shape>
            </v:group>
            <v:group style="position:absolute;left:7892;top:6330;width:2;height:435" coordorigin="7892,6330" coordsize="2,435">
              <v:shape style="position:absolute;left:7892;top:6330;width:2;height:435" coordorigin="7892,6330" coordsize="0,435" path="m7892,6765l7892,6330e" filled="f" stroked="t" strokeweight=".237985pt" strokecolor="#3B3B3B">
                <v:path arrowok="t"/>
              </v:shape>
            </v:group>
            <v:group style="position:absolute;left:9315;top:6526;width:371;height:2" coordorigin="9315,6526" coordsize="371,2">
              <v:shape style="position:absolute;left:9315;top:6526;width:371;height:2" coordorigin="9315,6526" coordsize="371,0" path="m9315,6526l9686,6526e" filled="f" stroked="t" strokeweight=".47597pt" strokecolor="#383838">
                <v:path arrowok="t"/>
              </v:shape>
            </v:group>
            <v:group style="position:absolute;left:9629;top:6526;width:162;height:2" coordorigin="9629,6526" coordsize="162,2">
              <v:shape style="position:absolute;left:9629;top:6526;width:162;height:2" coordorigin="9629,6526" coordsize="162,0" path="m9629,6526l9791,6526e" filled="f" stroked="t" strokeweight=".47597pt" strokecolor="#1F1F1F">
                <v:path arrowok="t"/>
              </v:shape>
            </v:group>
            <v:group style="position:absolute;left:9734;top:6526;width:1809;height:2" coordorigin="9734,6526" coordsize="1809,2">
              <v:shape style="position:absolute;left:9734;top:6526;width:1809;height:2" coordorigin="9734,6526" coordsize="1809,0" path="m9734,6526l11542,6526e" filled="f" stroked="t" strokeweight=".713954pt" strokecolor="#545454">
                <v:path arrowok="t"/>
              </v:shape>
            </v:group>
            <v:group style="position:absolute;left:11540;top:5881;width:2;height:6387" coordorigin="11540,5881" coordsize="2,6387">
              <v:shape style="position:absolute;left:11540;top:5881;width:2;height:6387" coordorigin="11540,5881" coordsize="0,6387" path="m11540,12268l11540,5881e" filled="f" stroked="t" strokeweight=".713954pt" strokecolor="#575757">
                <v:path arrowok="t"/>
              </v:shape>
            </v:group>
            <v:group style="position:absolute;left:2551;top:6507;width:2;height:277" coordorigin="2551,6507" coordsize="2,277">
              <v:shape style="position:absolute;left:2551;top:6507;width:2;height:277" coordorigin="2551,6507" coordsize="0,277" path="m2551,6784l2551,6507e" filled="f" stroked="t" strokeweight=".47597pt" strokecolor="#232323">
                <v:path arrowok="t"/>
              </v:shape>
            </v:group>
            <v:group style="position:absolute;left:2546;top:6763;width:3570;height:2" coordorigin="2546,6763" coordsize="3570,2">
              <v:shape style="position:absolute;left:2546;top:6763;width:3570;height:2" coordorigin="2546,6763" coordsize="3570,0" path="m2546,6763l6116,6763e" filled="f" stroked="t" strokeweight=".713954pt" strokecolor="#575757">
                <v:path arrowok="t"/>
              </v:shape>
            </v:group>
            <v:group style="position:absolute;left:6016;top:6765;width:1000;height:2" coordorigin="6016,6765" coordsize="1000,2">
              <v:shape style="position:absolute;left:6016;top:6765;width:1000;height:2" coordorigin="6016,6765" coordsize="1000,0" path="m6016,6765l7016,6765e" filled="f" stroked="t" strokeweight=".47597pt" strokecolor="#444444">
                <v:path arrowok="t"/>
              </v:shape>
            </v:group>
            <v:group style="position:absolute;left:6830;top:6763;width:2542;height:2" coordorigin="6830,6763" coordsize="2542,2">
              <v:shape style="position:absolute;left:6830;top:6763;width:2542;height:2" coordorigin="6830,6763" coordsize="2542,0" path="m6830,6763l9372,6763e" filled="f" stroked="t" strokeweight=".951939pt" strokecolor="#5B5B5B">
                <v:path arrowok="t"/>
              </v:shape>
            </v:group>
            <v:group style="position:absolute;left:9315;top:6765;width:371;height:2" coordorigin="9315,6765" coordsize="371,2">
              <v:shape style="position:absolute;left:9315;top:6765;width:371;height:2" coordorigin="9315,6765" coordsize="371,0" path="m9315,6765l9686,6765e" filled="f" stroked="t" strokeweight=".47597pt" strokecolor="#3B3B3B">
                <v:path arrowok="t"/>
              </v:shape>
            </v:group>
            <v:group style="position:absolute;left:9629;top:6765;width:162;height:2" coordorigin="9629,6765" coordsize="162,2">
              <v:shape style="position:absolute;left:9629;top:6765;width:162;height:2" coordorigin="9629,6765" coordsize="162,0" path="m9629,6765l9791,6765e" filled="f" stroked="t" strokeweight=".47597pt" strokecolor="#181818">
                <v:path arrowok="t"/>
              </v:shape>
            </v:group>
            <v:group style="position:absolute;left:9734;top:6760;width:1809;height:2" coordorigin="9734,6760" coordsize="1809,2">
              <v:shape style="position:absolute;left:9734;top:6760;width:1809;height:2" coordorigin="9734,6760" coordsize="1809,0" path="m9734,6760l11542,6760e" filled="f" stroked="t" strokeweight=".713954pt" strokecolor="#575757">
                <v:path arrowok="t"/>
              </v:shape>
            </v:group>
            <v:group style="position:absolute;left:11538;top:6502;width:2;height:526" coordorigin="11538,6502" coordsize="2,526">
              <v:shape style="position:absolute;left:11538;top:6502;width:2;height:526" coordorigin="11538,6502" coordsize="0,526" path="m11538,7028l11538,6502e" filled="f" stroked="t" strokeweight=".47597pt" strokecolor="#383838">
                <v:path arrowok="t"/>
              </v:shape>
            </v:group>
            <v:group style="position:absolute;left:714;top:7002;width:1366;height:2" coordorigin="714,7002" coordsize="1366,2">
              <v:shape style="position:absolute;left:714;top:7002;width:1366;height:2" coordorigin="714,7002" coordsize="1366,0" path="m714,7002l2080,7002e" filled="f" stroked="t" strokeweight=".47597pt" strokecolor="#3B3B3B">
                <v:path arrowok="t"/>
              </v:shape>
            </v:group>
            <v:group style="position:absolute;left:726;top:6411;width:2;height:1343" coordorigin="726,6411" coordsize="2,1343">
              <v:shape style="position:absolute;left:726;top:6411;width:2;height:1343" coordorigin="726,6411" coordsize="0,1343" path="m726,7755l726,6411e" filled="f" stroked="t" strokeweight=".951939pt" strokecolor="#545454">
                <v:path arrowok="t"/>
              </v:shape>
            </v:group>
            <v:group style="position:absolute;left:2023;top:7004;width:2918;height:2" coordorigin="2023,7004" coordsize="2918,2">
              <v:shape style="position:absolute;left:2023;top:7004;width:2918;height:2" coordorigin="2023,7004" coordsize="2918,0" path="m2023,7004l4941,7004e" filled="f" stroked="t" strokeweight=".713954pt" strokecolor="#575757">
                <v:path arrowok="t"/>
              </v:shape>
            </v:group>
            <v:group style="position:absolute;left:4883;top:7004;width:252;height:2" coordorigin="4883,7004" coordsize="252,2">
              <v:shape style="position:absolute;left:4883;top:7004;width:252;height:2" coordorigin="4883,7004" coordsize="252,0" path="m4883,7004l5136,7004e" filled="f" stroked="t" strokeweight=".47597pt" strokecolor="#343434">
                <v:path arrowok="t"/>
              </v:shape>
            </v:group>
            <v:group style="position:absolute;left:5079;top:7004;width:1366;height:2" coordorigin="5079,7004" coordsize="1366,2">
              <v:shape style="position:absolute;left:5079;top:7004;width:1366;height:2" coordorigin="5079,7004" coordsize="1366,0" path="m5079,7004l6445,7004e" filled="f" stroked="t" strokeweight=".713954pt" strokecolor="#5B5B5B">
                <v:path arrowok="t"/>
              </v:shape>
            </v:group>
            <v:group style="position:absolute;left:6388;top:7004;width:628;height:2" coordorigin="6388,7004" coordsize="628,2">
              <v:shape style="position:absolute;left:6388;top:7004;width:628;height:2" coordorigin="6388,7004" coordsize="628,0" path="m6388,7004l7016,7004e" filled="f" stroked="t" strokeweight=".47597pt" strokecolor="#3F3F3F">
                <v:path arrowok="t"/>
              </v:shape>
            </v:group>
            <v:group style="position:absolute;left:6911;top:7006;width:1009;height:2" coordorigin="6911,7006" coordsize="1009,2">
              <v:shape style="position:absolute;left:6911;top:7006;width:1009;height:2" coordorigin="6911,7006" coordsize="1009,0" path="m6911,7006l7920,7006e" filled="f" stroked="t" strokeweight=".951939pt" strokecolor="#646464">
                <v:path arrowok="t"/>
              </v:shape>
            </v:group>
            <v:group style="position:absolute;left:7863;top:7004;width:733;height:2" coordorigin="7863,7004" coordsize="733,2">
              <v:shape style="position:absolute;left:7863;top:7004;width:733;height:2" coordorigin="7863,7004" coordsize="733,0" path="m7863,7004l8596,7004e" filled="f" stroked="t" strokeweight=".47597pt" strokecolor="#3B3B3B">
                <v:path arrowok="t"/>
              </v:shape>
            </v:group>
            <v:group style="position:absolute;left:8539;top:7006;width:1147;height:2" coordorigin="8539,7006" coordsize="1147,2">
              <v:shape style="position:absolute;left:8539;top:7006;width:1147;height:2" coordorigin="8539,7006" coordsize="1147,0" path="m8539,7006l9686,7006e" filled="f" stroked="t" strokeweight=".951939pt" strokecolor="#606060">
                <v:path arrowok="t"/>
              </v:shape>
            </v:group>
            <v:group style="position:absolute;left:9629;top:7004;width:162;height:2" coordorigin="9629,7004" coordsize="162,2">
              <v:shape style="position:absolute;left:9629;top:7004;width:162;height:2" coordorigin="9629,7004" coordsize="162,0" path="m9629,7004l9791,7004e" filled="f" stroked="t" strokeweight=".47597pt" strokecolor="#232323">
                <v:path arrowok="t"/>
              </v:shape>
            </v:group>
            <v:group style="position:absolute;left:9734;top:7004;width:557;height:2" coordorigin="9734,7004" coordsize="557,2">
              <v:shape style="position:absolute;left:9734;top:7004;width:557;height:2" coordorigin="9734,7004" coordsize="557,0" path="m9734,7004l10290,7004e" filled="f" stroked="t" strokeweight=".47597pt" strokecolor="#4B4B4B">
                <v:path arrowok="t"/>
              </v:shape>
            </v:group>
            <v:group style="position:absolute;left:10233;top:7004;width:1314;height:2" coordorigin="10233,7004" coordsize="1314,2">
              <v:shape style="position:absolute;left:10233;top:7004;width:1314;height:2" coordorigin="10233,7004" coordsize="1314,0" path="m10233,7004l11547,7004e" filled="f" stroked="t" strokeweight=".713954pt" strokecolor="#575757">
                <v:path arrowok="t"/>
              </v:shape>
            </v:group>
            <v:group style="position:absolute;left:714;top:7470;width:1366;height:2" coordorigin="714,7470" coordsize="1366,2">
              <v:shape style="position:absolute;left:714;top:7470;width:1366;height:2" coordorigin="714,7470" coordsize="1366,0" path="m714,7470l2080,7470e" filled="f" stroked="t" strokeweight=".47597pt" strokecolor="#383838">
                <v:path arrowok="t"/>
              </v:shape>
            </v:group>
            <v:group style="position:absolute;left:2023;top:7475;width:9524;height:2" coordorigin="2023,7475" coordsize="9524,2">
              <v:shape style="position:absolute;left:2023;top:7475;width:9524;height:2" coordorigin="2023,7475" coordsize="9524,0" path="m2023,7475l11547,7475e" filled="f" stroked="t" strokeweight=".713954pt" strokecolor="#545454">
                <v:path arrowok="t"/>
              </v:shape>
            </v:group>
            <v:group style="position:absolute;left:5129;top:7453;width:2;height:287" coordorigin="5129,7453" coordsize="2,287">
              <v:shape style="position:absolute;left:5129;top:7453;width:2;height:287" coordorigin="5129,7453" coordsize="0,287" path="m5129,7740l5129,7453e" filled="f" stroked="t" strokeweight=".951939pt" strokecolor="#545454">
                <v:path arrowok="t"/>
              </v:shape>
            </v:group>
            <v:group style="position:absolute;left:5112;top:7719;width:4260;height:2" coordorigin="5112,7719" coordsize="4260,2">
              <v:shape style="position:absolute;left:5112;top:7719;width:4260;height:2" coordorigin="5112,7719" coordsize="4260,0" path="m5112,7719l9372,7719e" filled="f" stroked="t" strokeweight=".713954pt" strokecolor="#575757">
                <v:path arrowok="t"/>
              </v:shape>
            </v:group>
            <v:group style="position:absolute;left:9315;top:7721;width:371;height:2" coordorigin="9315,7721" coordsize="371,2">
              <v:shape style="position:absolute;left:9315;top:7721;width:371;height:2" coordorigin="9315,7721" coordsize="371,0" path="m9315,7721l9686,7721e" filled="f" stroked="t" strokeweight=".47597pt" strokecolor="#3F3F3F">
                <v:path arrowok="t"/>
              </v:shape>
            </v:group>
            <v:group style="position:absolute;left:9629;top:7721;width:162;height:2" coordorigin="9629,7721" coordsize="162,2">
              <v:shape style="position:absolute;left:9629;top:7721;width:162;height:2" coordorigin="9629,7721" coordsize="162,0" path="m9629,7721l9791,7721e" filled="f" stroked="t" strokeweight=".47597pt" strokecolor="#232323">
                <v:path arrowok="t"/>
              </v:shape>
            </v:group>
            <v:group style="position:absolute;left:9734;top:7716;width:1813;height:2" coordorigin="9734,7716" coordsize="1813,2">
              <v:shape style="position:absolute;left:9734;top:7716;width:1813;height:2" coordorigin="9734,7716" coordsize="1813,0" path="m9734,7716l11547,7716e" filled="f" stroked="t" strokeweight=".713954pt" strokecolor="#5B5B5B">
                <v:path arrowok="t"/>
              </v:shape>
            </v:group>
            <v:group style="position:absolute;left:723;top:7683;width:2;height:316" coordorigin="723,7683" coordsize="2,316">
              <v:shape style="position:absolute;left:723;top:7683;width:2;height:316" coordorigin="723,7683" coordsize="0,316" path="m723,7998l723,7683e" filled="f" stroked="t" strokeweight=".47597pt" strokecolor="#484848">
                <v:path arrowok="t"/>
              </v:shape>
            </v:group>
            <v:group style="position:absolute;left:2551;top:6727;width:2;height:3653" coordorigin="2551,6727" coordsize="2,3653">
              <v:shape style="position:absolute;left:2551;top:6727;width:2;height:3653" coordorigin="2551,6727" coordsize="0,3653" path="m2551,10379l2551,6727e" filled="f" stroked="t" strokeweight=".951939pt" strokecolor="#4F4F4F">
                <v:path arrowok="t"/>
              </v:shape>
            </v:group>
            <v:group style="position:absolute;left:5117;top:7683;width:2;height:550" coordorigin="5117,7683" coordsize="2,550">
              <v:shape style="position:absolute;left:5117;top:7683;width:2;height:550" coordorigin="5117,7683" coordsize="0,550" path="m5117,8233l5117,7683e" filled="f" stroked="t" strokeweight=".951939pt" strokecolor="#5B5B5B">
                <v:path arrowok="t"/>
              </v:shape>
            </v:group>
            <v:group style="position:absolute;left:5107;top:7960;width:971;height:2" coordorigin="5107,7960" coordsize="971,2">
              <v:shape style="position:absolute;left:5107;top:7960;width:971;height:2" coordorigin="5107,7960" coordsize="971,0" path="m5107,7960l6078,7960e" filled="f" stroked="t" strokeweight=".951939pt" strokecolor="#575757">
                <v:path arrowok="t"/>
              </v:shape>
            </v:group>
            <v:group style="position:absolute;left:6016;top:7960;width:1000;height:2" coordorigin="6016,7960" coordsize="1000,2">
              <v:shape style="position:absolute;left:6016;top:7960;width:1000;height:2" coordorigin="6016,7960" coordsize="1000,0" path="m6016,7960l7016,7960e" filled="f" stroked="t" strokeweight=".47597pt" strokecolor="#383838">
                <v:path arrowok="t"/>
              </v:shape>
            </v:group>
            <v:group style="position:absolute;left:6959;top:7960;width:961;height:2" coordorigin="6959,7960" coordsize="961,2">
              <v:shape style="position:absolute;left:6959;top:7960;width:961;height:2" coordorigin="6959,7960" coordsize="961,0" path="m6959,7960l7920,7960e" filled="f" stroked="t" strokeweight=".951939pt" strokecolor="#5B5B5B">
                <v:path arrowok="t"/>
              </v:shape>
            </v:group>
            <v:group style="position:absolute;left:7863;top:7960;width:733;height:2" coordorigin="7863,7960" coordsize="733,2">
              <v:shape style="position:absolute;left:7863;top:7960;width:733;height:2" coordorigin="7863,7960" coordsize="733,0" path="m7863,7960l8596,7960e" filled="f" stroked="t" strokeweight=".47597pt" strokecolor="#343434">
                <v:path arrowok="t"/>
              </v:shape>
            </v:group>
            <v:group style="position:absolute;left:8539;top:7963;width:1252;height:2" coordorigin="8539,7963" coordsize="1252,2">
              <v:shape style="position:absolute;left:8539;top:7963;width:1252;height:2" coordorigin="8539,7963" coordsize="1252,0" path="m8539,7963l9791,7963e" filled="f" stroked="t" strokeweight=".951939pt" strokecolor="#575757">
                <v:path arrowok="t"/>
              </v:shape>
            </v:group>
            <v:group style="position:absolute;left:9734;top:7960;width:557;height:2" coordorigin="9734,7960" coordsize="557,2">
              <v:shape style="position:absolute;left:9734;top:7960;width:557;height:2" coordorigin="9734,7960" coordsize="557,0" path="m9734,7960l10290,7960e" filled="f" stroked="t" strokeweight=".47597pt" strokecolor="#3B3B3B">
                <v:path arrowok="t"/>
              </v:shape>
            </v:group>
            <v:group style="position:absolute;left:10152;top:7960;width:1395;height:2" coordorigin="10152,7960" coordsize="1395,2">
              <v:shape style="position:absolute;left:10152;top:7960;width:1395;height:2" coordorigin="10152,7960" coordsize="1395,0" path="m10152,7960l11547,7960e" filled="f" stroked="t" strokeweight=".713954pt" strokecolor="#575757">
                <v:path arrowok="t"/>
              </v:shape>
            </v:group>
            <v:group style="position:absolute;left:719;top:8223;width:2166;height:2" coordorigin="719,8223" coordsize="2166,2">
              <v:shape style="position:absolute;left:719;top:8223;width:2166;height:2" coordorigin="719,8223" coordsize="2166,0" path="m719,8223l2884,8223e" filled="f" stroked="t" strokeweight=".951939pt" strokecolor="#5B5B5B">
                <v:path arrowok="t"/>
              </v:shape>
            </v:group>
            <v:group style="position:absolute;left:723;top:7941;width:2;height:311" coordorigin="723,7941" coordsize="2,311">
              <v:shape style="position:absolute;left:723;top:7941;width:2;height:311" coordorigin="723,7941" coordsize="0,311" path="m723,8252l723,7941e" filled="f" stroked="t" strokeweight=".47597pt" strokecolor="#1F1F1F">
                <v:path arrowok="t"/>
              </v:shape>
            </v:group>
            <v:group style="position:absolute;left:2494;top:8226;width:995;height:2" coordorigin="2494,8226" coordsize="995,2">
              <v:shape style="position:absolute;left:2494;top:8226;width:995;height:2" coordorigin="2494,8226" coordsize="995,0" path="m2494,8226l3489,8226e" filled="f" stroked="t" strokeweight=".47597pt" strokecolor="#444444">
                <v:path arrowok="t"/>
              </v:shape>
            </v:group>
            <v:group style="position:absolute;left:3408;top:8226;width:1533;height:2" coordorigin="3408,8226" coordsize="1533,2">
              <v:shape style="position:absolute;left:3408;top:8226;width:1533;height:2" coordorigin="3408,8226" coordsize="1533,0" path="m3408,8226l4941,8226e" filled="f" stroked="t" strokeweight=".951939pt" strokecolor="#5B5B5B">
                <v:path arrowok="t"/>
              </v:shape>
            </v:group>
            <v:group style="position:absolute;left:4883;top:8228;width:262;height:2" coordorigin="4883,8228" coordsize="262,2">
              <v:shape style="position:absolute;left:4883;top:8228;width:262;height:2" coordorigin="4883,8228" coordsize="262,0" path="m4883,8228l5145,8228e" filled="f" stroked="t" strokeweight=".47597pt" strokecolor="#343434">
                <v:path arrowok="t"/>
              </v:shape>
            </v:group>
            <v:group style="position:absolute;left:5074;top:8228;width:1019;height:2" coordorigin="5074,8228" coordsize="1019,2">
              <v:shape style="position:absolute;left:5074;top:8228;width:1019;height:2" coordorigin="5074,8228" coordsize="1019,0" path="m5074,8228l6092,8228e" filled="f" stroked="t" strokeweight=".951939pt" strokecolor="#606060">
                <v:path arrowok="t"/>
              </v:shape>
            </v:group>
            <v:group style="position:absolute;left:6016;top:8228;width:1000;height:2" coordorigin="6016,8228" coordsize="1000,2">
              <v:shape style="position:absolute;left:6016;top:8228;width:1000;height:2" coordorigin="6016,8228" coordsize="1000,0" path="m6016,8228l7016,8228e" filled="f" stroked="t" strokeweight=".47597pt" strokecolor="#444444">
                <v:path arrowok="t"/>
              </v:shape>
            </v:group>
            <v:group style="position:absolute;left:6835;top:8228;width:1085;height:2" coordorigin="6835,8228" coordsize="1085,2">
              <v:shape style="position:absolute;left:6835;top:8228;width:1085;height:2" coordorigin="6835,8228" coordsize="1085,0" path="m6835,8228l7920,8228e" filled="f" stroked="t" strokeweight=".951939pt" strokecolor="#606060">
                <v:path arrowok="t"/>
              </v:shape>
            </v:group>
            <v:group style="position:absolute;left:7863;top:8228;width:733;height:2" coordorigin="7863,8228" coordsize="733,2">
              <v:shape style="position:absolute;left:7863;top:8228;width:733;height:2" coordorigin="7863,8228" coordsize="733,0" path="m7863,8228l8596,8228e" filled="f" stroked="t" strokeweight=".47597pt" strokecolor="#343434">
                <v:path arrowok="t"/>
              </v:shape>
            </v:group>
            <v:group style="position:absolute;left:8539;top:8230;width:1147;height:2" coordorigin="8539,8230" coordsize="1147,2">
              <v:shape style="position:absolute;left:8539;top:8230;width:1147;height:2" coordorigin="8539,8230" coordsize="1147,0" path="m8539,8230l9686,8230e" filled="f" stroked="t" strokeweight=".951939pt" strokecolor="#606060">
                <v:path arrowok="t"/>
              </v:shape>
            </v:group>
            <v:group style="position:absolute;left:9629;top:8228;width:162;height:2" coordorigin="9629,8228" coordsize="162,2">
              <v:shape style="position:absolute;left:9629;top:8228;width:162;height:2" coordorigin="9629,8228" coordsize="162,0" path="m9629,8228l9791,8228e" filled="f" stroked="t" strokeweight=".47597pt" strokecolor="#2B2B2B">
                <v:path arrowok="t"/>
              </v:shape>
            </v:group>
            <v:group style="position:absolute;left:9734;top:8228;width:1818;height:2" coordorigin="9734,8228" coordsize="1818,2">
              <v:shape style="position:absolute;left:9734;top:8228;width:1818;height:2" coordorigin="9734,8228" coordsize="1818,0" path="m9734,8228l11552,8228e" filled="f" stroked="t" strokeweight=".713954pt" strokecolor="#545454">
                <v:path arrowok="t"/>
              </v:shape>
            </v:group>
            <v:group style="position:absolute;left:728;top:8180;width:2;height:2534" coordorigin="728,8180" coordsize="2,2534">
              <v:shape style="position:absolute;left:728;top:8180;width:2;height:2534" coordorigin="728,8180" coordsize="0,2534" path="m728,10714l728,8180e" filled="f" stroked="t" strokeweight=".713954pt" strokecolor="#4F4F4F">
                <v:path arrowok="t"/>
              </v:shape>
            </v:group>
            <v:group style="position:absolute;left:723;top:9151;width:2118;height:2" coordorigin="723,9151" coordsize="2118,2">
              <v:shape style="position:absolute;left:723;top:9151;width:2118;height:2" coordorigin="723,9151" coordsize="2118,0" path="m723,9151l2842,9151e" filled="f" stroked="t" strokeweight=".951939pt" strokecolor="#676767">
                <v:path arrowok="t"/>
              </v:shape>
            </v:group>
            <v:group style="position:absolute;left:728;top:8912;width:2;height:273" coordorigin="728,8912" coordsize="2,273">
              <v:shape style="position:absolute;left:728;top:8912;width:2;height:273" coordorigin="728,8912" coordsize="0,273" path="m728,9184l728,8912e" filled="f" stroked="t" strokeweight=".47597pt" strokecolor="#232323">
                <v:path arrowok="t"/>
              </v:shape>
            </v:group>
            <v:group style="position:absolute;left:2494;top:9158;width:4522;height:2" coordorigin="2494,9158" coordsize="4522,2">
              <v:shape style="position:absolute;left:2494;top:9158;width:4522;height:2" coordorigin="2494,9158" coordsize="4522,0" path="m2494,9158l7016,9158e" filled="f" stroked="t" strokeweight=".713954pt" strokecolor="#545454">
                <v:path arrowok="t"/>
              </v:shape>
            </v:group>
            <v:group style="position:absolute;left:6959;top:9160;width:238;height:2" coordorigin="6959,9160" coordsize="238,2">
              <v:shape style="position:absolute;left:6959;top:9160;width:238;height:2" coordorigin="6959,9160" coordsize="238,0" path="m6959,9160l7197,9160e" filled="f" stroked="t" strokeweight=".47597pt" strokecolor="#343434">
                <v:path arrowok="t"/>
              </v:shape>
            </v:group>
            <v:group style="position:absolute;left:7140;top:9155;width:481;height:2" coordorigin="7140,9155" coordsize="481,2">
              <v:shape style="position:absolute;left:7140;top:9155;width:481;height:2" coordorigin="7140,9155" coordsize="481,0" path="m7140,9155l7620,9155e" filled="f" stroked="t" strokeweight=".713954pt" strokecolor="#4B4B4B">
                <v:path arrowok="t"/>
              </v:shape>
            </v:group>
            <v:group style="position:absolute;left:7563;top:9158;width:357;height:2" coordorigin="7563,9158" coordsize="357,2">
              <v:shape style="position:absolute;left:7563;top:9158;width:357;height:2" coordorigin="7563,9158" coordsize="357,0" path="m7563,9158l7920,9158e" filled="f" stroked="t" strokeweight=".951939pt" strokecolor="#6B6B6B">
                <v:path arrowok="t"/>
              </v:shape>
            </v:group>
            <v:group style="position:absolute;left:7863;top:9160;width:733;height:2" coordorigin="7863,9160" coordsize="733,2">
              <v:shape style="position:absolute;left:7863;top:9160;width:733;height:2" coordorigin="7863,9160" coordsize="733,0" path="m7863,9160l8596,9160e" filled="f" stroked="t" strokeweight=".713954pt" strokecolor="#545454">
                <v:path arrowok="t"/>
              </v:shape>
            </v:group>
            <v:group style="position:absolute;left:8539;top:9160;width:243;height:2" coordorigin="8539,9160" coordsize="243,2">
              <v:shape style="position:absolute;left:8539;top:9160;width:243;height:2" coordorigin="8539,9160" coordsize="243,0" path="m8539,9160l8782,9160e" filled="f" stroked="t" strokeweight=".47597pt" strokecolor="#3B3B3B">
                <v:path arrowok="t"/>
              </v:shape>
            </v:group>
            <v:group style="position:absolute;left:8725;top:9158;width:2832;height:2" coordorigin="8725,9158" coordsize="2832,2">
              <v:shape style="position:absolute;left:8725;top:9158;width:2832;height:2" coordorigin="8725,9158" coordsize="2832,0" path="m8725,9158l11557,9158e" filled="f" stroked="t" strokeweight=".713954pt" strokecolor="#575757">
                <v:path arrowok="t"/>
              </v:shape>
            </v:group>
            <v:group style="position:absolute;left:11542;top:8912;width:2;height:273" coordorigin="11542,8912" coordsize="2,273">
              <v:shape style="position:absolute;left:11542;top:8912;width:2;height:273" coordorigin="11542,8912" coordsize="0,273" path="m11542,9184l11542,8912e" filled="f" stroked="t" strokeweight=".47597pt" strokecolor="#484848">
                <v:path arrowok="t"/>
              </v:shape>
            </v:group>
            <v:group style="position:absolute;left:723;top:10088;width:1842;height:2" coordorigin="723,10088" coordsize="1842,2">
              <v:shape style="position:absolute;left:723;top:10088;width:1842;height:2" coordorigin="723,10088" coordsize="1842,0" path="m723,10088l2565,10088e" filled="f" stroked="t" strokeweight=".951939pt" strokecolor="#646464">
                <v:path arrowok="t"/>
              </v:shape>
            </v:group>
            <v:group style="position:absolute;left:2494;top:10092;width:6102;height:2" coordorigin="2494,10092" coordsize="6102,2">
              <v:shape style="position:absolute;left:2494;top:10092;width:6102;height:2" coordorigin="2494,10092" coordsize="6102,0" path="m2494,10092l8596,10092e" filled="f" stroked="t" strokeweight=".713954pt" strokecolor="#4F4F4F">
                <v:path arrowok="t"/>
              </v:shape>
            </v:group>
            <v:group style="position:absolute;left:8539;top:10097;width:243;height:2" coordorigin="8539,10097" coordsize="243,2">
              <v:shape style="position:absolute;left:8539;top:10097;width:243;height:2" coordorigin="8539,10097" coordsize="243,0" path="m8539,10097l8782,10097e" filled="f" stroked="t" strokeweight=".47597pt" strokecolor="#383838">
                <v:path arrowok="t"/>
              </v:shape>
            </v:group>
            <v:group style="position:absolute;left:8725;top:10095;width:2827;height:2" coordorigin="8725,10095" coordsize="2827,2">
              <v:shape style="position:absolute;left:8725;top:10095;width:2827;height:2" coordorigin="8725,10095" coordsize="2827,0" path="m8725,10095l11552,10095e" filled="f" stroked="t" strokeweight=".713954pt" strokecolor="#5B5B5B">
                <v:path arrowok="t"/>
              </v:shape>
            </v:group>
            <v:group style="position:absolute;left:11547;top:9839;width:2;height:282" coordorigin="11547,9839" coordsize="2,282">
              <v:shape style="position:absolute;left:11547;top:9839;width:2;height:282" coordorigin="11547,9839" coordsize="0,282" path="m11547,10121l11547,9839e" filled="f" stroked="t" strokeweight=".47597pt" strokecolor="#383838">
                <v:path arrowok="t"/>
              </v:shape>
            </v:group>
            <v:group style="position:absolute;left:723;top:10332;width:4569;height:2" coordorigin="723,10332" coordsize="4569,2">
              <v:shape style="position:absolute;left:723;top:10332;width:4569;height:2" coordorigin="723,10332" coordsize="4569,0" path="m723,10332l5293,10332e" filled="f" stroked="t" strokeweight=".951939pt" strokecolor="#5B5B5B">
                <v:path arrowok="t"/>
              </v:shape>
            </v:group>
            <v:group style="position:absolute;left:5079;top:10336;width:676;height:2" coordorigin="5079,10336" coordsize="676,2">
              <v:shape style="position:absolute;left:5079;top:10336;width:676;height:2" coordorigin="5079,10336" coordsize="676,0" path="m5079,10336l5754,10336e" filled="f" stroked="t" strokeweight=".47597pt" strokecolor="#444444">
                <v:path arrowok="t"/>
              </v:shape>
            </v:group>
            <v:group style="position:absolute;left:5697;top:10334;width:1318;height:2" coordorigin="5697,10334" coordsize="1318,2">
              <v:shape style="position:absolute;left:5697;top:10334;width:1318;height:2" coordorigin="5697,10334" coordsize="1318,0" path="m5697,10334l7016,10334e" filled="f" stroked="t" strokeweight=".951939pt" strokecolor="#606060">
                <v:path arrowok="t"/>
              </v:shape>
            </v:group>
            <v:group style="position:absolute;left:6959;top:10336;width:961;height:2" coordorigin="6959,10336" coordsize="961,2">
              <v:shape style="position:absolute;left:6959;top:10336;width:961;height:2" coordorigin="6959,10336" coordsize="961,0" path="m6959,10336l7920,10336e" filled="f" stroked="t" strokeweight=".47597pt" strokecolor="#3B3B3B">
                <v:path arrowok="t"/>
              </v:shape>
            </v:group>
            <v:group style="position:absolute;left:7715;top:10339;width:1119;height:2" coordorigin="7715,10339" coordsize="1119,2">
              <v:shape style="position:absolute;left:7715;top:10339;width:1119;height:2" coordorigin="7715,10339" coordsize="1119,0" path="m7715,10339l8834,10339e" filled="f" stroked="t" strokeweight=".951939pt" strokecolor="#5B5B5B">
                <v:path arrowok="t"/>
              </v:shape>
            </v:group>
            <v:group style="position:absolute;left:8725;top:10339;width:961;height:2" coordorigin="8725,10339" coordsize="961,2">
              <v:shape style="position:absolute;left:8725;top:10339;width:961;height:2" coordorigin="8725,10339" coordsize="961,0" path="m8725,10339l9686,10339e" filled="f" stroked="t" strokeweight=".47597pt" strokecolor="#444444">
                <v:path arrowok="t"/>
              </v:shape>
            </v:group>
            <v:group style="position:absolute;left:9629;top:10341;width:162;height:2" coordorigin="9629,10341" coordsize="162,2">
              <v:shape style="position:absolute;left:9629;top:10341;width:162;height:2" coordorigin="9629,10341" coordsize="162,0" path="m9629,10341l9791,10341e" filled="f" stroked="t" strokeweight=".47597pt" strokecolor="#1F1F1F">
                <v:path arrowok="t"/>
              </v:shape>
            </v:group>
            <v:group style="position:absolute;left:9734;top:10339;width:1823;height:2" coordorigin="9734,10339" coordsize="1823,2">
              <v:shape style="position:absolute;left:9734;top:10339;width:1823;height:2" coordorigin="9734,10339" coordsize="1823,0" path="m9734,10339l11557,10339e" filled="f" stroked="t" strokeweight=".713954pt" strokecolor="#575757">
                <v:path arrowok="t"/>
              </v:shape>
            </v:group>
            <v:group style="position:absolute;left:723;top:10571;width:3022;height:2" coordorigin="723,10571" coordsize="3022,2">
              <v:shape style="position:absolute;left:723;top:10571;width:3022;height:2" coordorigin="723,10571" coordsize="3022,0" path="m723,10571l3746,10571e" filled="f" stroked="t" strokeweight=".951939pt" strokecolor="#575757">
                <v:path arrowok="t"/>
              </v:shape>
            </v:group>
            <v:group style="position:absolute;left:2556;top:10308;width:2;height:578" coordorigin="2556,10308" coordsize="2,578">
              <v:shape style="position:absolute;left:2556;top:10308;width:2;height:578" coordorigin="2556,10308" coordsize="0,578" path="m2556,10886l2556,10308e" filled="f" stroked="t" strokeweight=".47597pt" strokecolor="#282828">
                <v:path arrowok="t"/>
              </v:shape>
            </v:group>
            <v:group style="position:absolute;left:3432;top:10573;width:514;height:2" coordorigin="3432,10573" coordsize="514,2">
              <v:shape style="position:absolute;left:3432;top:10573;width:514;height:2" coordorigin="3432,10573" coordsize="514,0" path="m3432,10573l3946,10573e" filled="f" stroked="t" strokeweight=".713954pt" strokecolor="#484848">
                <v:path arrowok="t"/>
              </v:shape>
            </v:group>
            <v:group style="position:absolute;left:3889;top:10575;width:186;height:2" coordorigin="3889,10575" coordsize="186,2">
              <v:shape style="position:absolute;left:3889;top:10575;width:186;height:2" coordorigin="3889,10575" coordsize="186,0" path="m3889,10575l4074,10575e" filled="f" stroked="t" strokeweight=".47597pt" strokecolor="#282828">
                <v:path arrowok="t"/>
              </v:shape>
            </v:group>
            <v:group style="position:absolute;left:4017;top:10575;width:1199;height:2" coordorigin="4017,10575" coordsize="1199,2">
              <v:shape style="position:absolute;left:4017;top:10575;width:1199;height:2" coordorigin="4017,10575" coordsize="1199,0" path="m4017,10575l5217,10575e" filled="f" stroked="t" strokeweight=".713954pt" strokecolor="#575757">
                <v:path arrowok="t"/>
              </v:shape>
            </v:group>
            <v:group style="position:absolute;left:5079;top:10575;width:995;height:2" coordorigin="5079,10575" coordsize="995,2">
              <v:shape style="position:absolute;left:5079;top:10575;width:995;height:2" coordorigin="5079,10575" coordsize="995,0" path="m5079,10575l6073,10575e" filled="f" stroked="t" strokeweight=".47597pt" strokecolor="#444444">
                <v:path arrowok="t"/>
              </v:shape>
            </v:group>
            <v:group style="position:absolute;left:5983;top:10578;width:3465;height:2" coordorigin="5983,10578" coordsize="3465,2">
              <v:shape style="position:absolute;left:5983;top:10578;width:3465;height:2" coordorigin="5983,10578" coordsize="3465,0" path="m5983,10578l9448,10578e" filled="f" stroked="t" strokeweight=".951939pt" strokecolor="#575757">
                <v:path arrowok="t"/>
              </v:shape>
            </v:group>
            <v:group style="position:absolute;left:9315;top:10578;width:371;height:2" coordorigin="9315,10578" coordsize="371,2">
              <v:shape style="position:absolute;left:9315;top:10578;width:371;height:2" coordorigin="9315,10578" coordsize="371,0" path="m9315,10578l9686,10578e" filled="f" stroked="t" strokeweight=".47597pt" strokecolor="#3F3F3F">
                <v:path arrowok="t"/>
              </v:shape>
            </v:group>
            <v:group style="position:absolute;left:9629;top:10580;width:162;height:2" coordorigin="9629,10580" coordsize="162,2">
              <v:shape style="position:absolute;left:9629;top:10580;width:162;height:2" coordorigin="9629,10580" coordsize="162,0" path="m9629,10580l9791,10580e" filled="f" stroked="t" strokeweight=".47597pt" strokecolor="#1F1F1F">
                <v:path arrowok="t"/>
              </v:shape>
            </v:group>
            <v:group style="position:absolute;left:9734;top:10580;width:1823;height:2" coordorigin="9734,10580" coordsize="1823,2">
              <v:shape style="position:absolute;left:9734;top:10580;width:1823;height:2" coordorigin="9734,10580" coordsize="1823,0" path="m9734,10580l11557,10580e" filled="f" stroked="t" strokeweight=".713954pt" strokecolor="#4F4F4F">
                <v:path arrowok="t"/>
              </v:shape>
            </v:group>
            <v:group style="position:absolute;left:823;top:10853;width:4117;height:2" coordorigin="823,10853" coordsize="4117,2">
              <v:shape style="position:absolute;left:823;top:10853;width:4117;height:2" coordorigin="823,10853" coordsize="4117,0" path="m823,10853l4941,10853e" filled="f" stroked="t" strokeweight=".713954pt" strokecolor="#545454">
                <v:path arrowok="t"/>
              </v:shape>
            </v:group>
            <v:group style="position:absolute;left:4883;top:10857;width:252;height:2" coordorigin="4883,10857" coordsize="252,2">
              <v:shape style="position:absolute;left:4883;top:10857;width:252;height:2" coordorigin="4883,10857" coordsize="252,0" path="m4883,10857l5136,10857e" filled="f" stroked="t" strokeweight=".47597pt" strokecolor="#2B2B2B">
                <v:path arrowok="t"/>
              </v:shape>
            </v:group>
            <v:group style="position:absolute;left:5079;top:10857;width:1366;height:2" coordorigin="5079,10857" coordsize="1366,2">
              <v:shape style="position:absolute;left:5079;top:10857;width:1366;height:2" coordorigin="5079,10857" coordsize="1366,0" path="m5079,10857l6445,10857e" filled="f" stroked="t" strokeweight=".713954pt" strokecolor="#575757">
                <v:path arrowok="t"/>
              </v:shape>
            </v:group>
            <v:group style="position:absolute;left:6388;top:10857;width:628;height:2" coordorigin="6388,10857" coordsize="628,2">
              <v:shape style="position:absolute;left:6388;top:10857;width:628;height:2" coordorigin="6388,10857" coordsize="628,0" path="m6388,10857l7016,10857e" filled="f" stroked="t" strokeweight=".47597pt" strokecolor="#3B3B3B">
                <v:path arrowok="t"/>
              </v:shape>
            </v:group>
            <v:group style="position:absolute;left:6959;top:10860;width:4598;height:2" coordorigin="6959,10860" coordsize="4598,2">
              <v:shape style="position:absolute;left:6959;top:10860;width:4598;height:2" coordorigin="6959,10860" coordsize="4598,0" path="m6959,10860l11557,10860e" filled="f" stroked="t" strokeweight=".713954pt" strokecolor="#606060">
                <v:path arrowok="t"/>
              </v:shape>
            </v:group>
            <v:group style="position:absolute;left:719;top:11087;width:1361;height:2" coordorigin="719,11087" coordsize="1361,2">
              <v:shape style="position:absolute;left:719;top:11087;width:1361;height:2" coordorigin="719,11087" coordsize="1361,0" path="m719,11087l2080,11087e" filled="f" stroked="t" strokeweight=".713954pt" strokecolor="#545454">
                <v:path arrowok="t"/>
              </v:shape>
            </v:group>
            <v:group style="position:absolute;left:2023;top:11092;width:538;height:2" coordorigin="2023,11092" coordsize="538,2">
              <v:shape style="position:absolute;left:2023;top:11092;width:538;height:2" coordorigin="2023,11092" coordsize="538,0" path="m2023,11092l2561,11092e" filled="f" stroked="t" strokeweight=".47597pt" strokecolor="#3F3F3F">
                <v:path arrowok="t"/>
              </v:shape>
            </v:group>
            <v:group style="position:absolute;left:2556;top:10814;width:2;height:2051" coordorigin="2556,10814" coordsize="2,2051">
              <v:shape style="position:absolute;left:2556;top:10814;width:2;height:2051" coordorigin="2556,10814" coordsize="0,2051" path="m2556,12865l2556,10814e" filled="f" stroked="t" strokeweight=".713954pt" strokecolor="#545454">
                <v:path arrowok="t"/>
              </v:shape>
            </v:group>
            <v:group style="position:absolute;left:2499;top:11094;width:5421;height:2" coordorigin="2499,11094" coordsize="5421,2">
              <v:shape style="position:absolute;left:2499;top:11094;width:5421;height:2" coordorigin="2499,11094" coordsize="5421,0" path="m2499,11094l7920,11094e" filled="f" stroked="t" strokeweight=".713954pt" strokecolor="#5B5B5B">
                <v:path arrowok="t"/>
              </v:shape>
            </v:group>
            <v:group style="position:absolute;left:7863;top:11096;width:733;height:2" coordorigin="7863,11096" coordsize="733,2">
              <v:shape style="position:absolute;left:7863;top:11096;width:733;height:2" coordorigin="7863,11096" coordsize="733,0" path="m7863,11096l8596,11096e" filled="f" stroked="t" strokeweight=".47597pt" strokecolor="#3B3B3B">
                <v:path arrowok="t"/>
              </v:shape>
            </v:group>
            <v:group style="position:absolute;left:8539;top:11099;width:3018;height:2" coordorigin="8539,11099" coordsize="3018,2">
              <v:shape style="position:absolute;left:8539;top:11099;width:3018;height:2" coordorigin="8539,11099" coordsize="3018,0" path="m8539,11099l11557,11099e" filled="f" stroked="t" strokeweight=".713954pt" strokecolor="#606060">
                <v:path arrowok="t"/>
              </v:shape>
            </v:group>
            <v:group style="position:absolute;left:728;top:11326;width:681;height:2" coordorigin="728,11326" coordsize="681,2">
              <v:shape style="position:absolute;left:728;top:11326;width:681;height:2" coordorigin="728,11326" coordsize="681,0" path="m728,11326l1409,11326e" filled="f" stroked="t" strokeweight=".951939pt" strokecolor="#606060">
                <v:path arrowok="t"/>
              </v:shape>
            </v:group>
            <v:group style="position:absolute;left:733;top:10991;width:2;height:4155" coordorigin="733,10991" coordsize="2,4155">
              <v:shape style="position:absolute;left:733;top:10991;width:2;height:4155" coordorigin="733,10991" coordsize="0,4155" path="m733,15146l733,10991e" filled="f" stroked="t" strokeweight=".713954pt" strokecolor="#4F4F4F">
                <v:path arrowok="t"/>
              </v:shape>
            </v:group>
            <v:group style="position:absolute;left:1299;top:11082;width:2;height:765" coordorigin="1299,11082" coordsize="2,765">
              <v:shape style="position:absolute;left:1299;top:11082;width:2;height:765" coordorigin="1299,11082" coordsize="0,765" path="m1299,11847l1299,11082e" filled="f" stroked="t" strokeweight=".951939pt" strokecolor="#4F4F4F">
                <v:path arrowok="t"/>
              </v:shape>
            </v:group>
            <v:group style="position:absolute;left:1252;top:11328;width:1314;height:2" coordorigin="1252,11328" coordsize="1314,2">
              <v:shape style="position:absolute;left:1252;top:11328;width:1314;height:2" coordorigin="1252,11328" coordsize="1314,0" path="m1252,11328l2565,11328e" filled="f" stroked="t" strokeweight=".47597pt" strokecolor="#3F3F3F">
                <v:path arrowok="t"/>
              </v:shape>
            </v:group>
            <v:group style="position:absolute;left:1882;top:11082;width:2;height:1764" coordorigin="1882,11082" coordsize="2,1764">
              <v:shape style="position:absolute;left:1882;top:11082;width:2;height:1764" coordorigin="1882,11082" coordsize="0,1764" path="m1882,12846l1882,11082e" filled="f" stroked="t" strokeweight=".713954pt" strokecolor="#4F4F4F">
                <v:path arrowok="t"/>
              </v:shape>
            </v:group>
            <v:group style="position:absolute;left:2494;top:11336;width:3951;height:2" coordorigin="2494,11336" coordsize="3951,2">
              <v:shape style="position:absolute;left:2494;top:11336;width:3951;height:2" coordorigin="2494,11336" coordsize="3951,0" path="m2494,11336l6445,11336e" filled="f" stroked="t" strokeweight=".713954pt" strokecolor="#575757">
                <v:path arrowok="t"/>
              </v:shape>
            </v:group>
            <v:group style="position:absolute;left:6388;top:11336;width:628;height:2" coordorigin="6388,11336" coordsize="628,2">
              <v:shape style="position:absolute;left:6388;top:11336;width:628;height:2" coordorigin="6388,11336" coordsize="628,0" path="m6388,11336l7016,11336e" filled="f" stroked="t" strokeweight=".47597pt" strokecolor="#3F3F3F">
                <v:path arrowok="t"/>
              </v:shape>
            </v:group>
            <v:group style="position:absolute;left:6892;top:11336;width:1028;height:2" coordorigin="6892,11336" coordsize="1028,2">
              <v:shape style="position:absolute;left:6892;top:11336;width:1028;height:2" coordorigin="6892,11336" coordsize="1028,0" path="m6892,11336l7920,11336e" filled="f" stroked="t" strokeweight=".951939pt" strokecolor="#606060">
                <v:path arrowok="t"/>
              </v:shape>
            </v:group>
            <v:group style="position:absolute;left:7592;top:11087;width:2;height:277" coordorigin="7592,11087" coordsize="2,277">
              <v:shape style="position:absolute;left:7592;top:11087;width:2;height:277" coordorigin="7592,11087" coordsize="0,277" path="m7592,11364l7592,11087e" filled="f" stroked="t" strokeweight=".951939pt" strokecolor="#676767">
                <v:path arrowok="t"/>
              </v:shape>
            </v:group>
            <v:group style="position:absolute;left:7863;top:11336;width:733;height:2" coordorigin="7863,11336" coordsize="733,2">
              <v:shape style="position:absolute;left:7863;top:11336;width:733;height:2" coordorigin="7863,11336" coordsize="733,0" path="m7863,11336l8596,11336e" filled="f" stroked="t" strokeweight=".47597pt" strokecolor="#343434">
                <v:path arrowok="t"/>
              </v:shape>
            </v:group>
            <v:group style="position:absolute;left:8539;top:11340;width:3018;height:2" coordorigin="8539,11340" coordsize="3018,2">
              <v:shape style="position:absolute;left:8539;top:11340;width:3018;height:2" coordorigin="8539,11340" coordsize="3018,0" path="m8539,11340l11557,11340e" filled="f" stroked="t" strokeweight=".713954pt" strokecolor="#545454">
                <v:path arrowok="t"/>
              </v:shape>
            </v:group>
            <v:group style="position:absolute;left:7599;top:11293;width:2;height:4905" coordorigin="7599,11293" coordsize="2,4905">
              <v:shape style="position:absolute;left:7599;top:11293;width:2;height:4905" coordorigin="7599,11293" coordsize="0,4905" path="m7599,16198l7599,11293e" filled="f" stroked="t" strokeweight=".47597pt" strokecolor="#545454">
                <v:path arrowok="t"/>
              </v:shape>
            </v:group>
            <v:group style="position:absolute;left:1299;top:11790;width:2;height:478" coordorigin="1299,11790" coordsize="2,478">
              <v:shape style="position:absolute;left:1299;top:11790;width:2;height:478" coordorigin="1299,11790" coordsize="0,478" path="m1299,12268l1299,11790e" filled="f" stroked="t" strokeweight=".47597pt" strokecolor="#343434">
                <v:path arrowok="t"/>
              </v:shape>
            </v:group>
            <v:group style="position:absolute;left:2556;top:6994;width:2;height:9414" coordorigin="2556,6994" coordsize="2,9414">
              <v:shape style="position:absolute;left:2556;top:6994;width:2;height:9414" coordorigin="2556,6994" coordsize="0,9414" path="m2556,16408l2556,6994e" filled="f" stroked="t" strokeweight=".47597pt" strokecolor="#484848">
                <v:path arrowok="t"/>
              </v:shape>
            </v:group>
            <v:group style="position:absolute;left:3460;top:11818;width:2;height:421" coordorigin="3460,11818" coordsize="2,421">
              <v:shape style="position:absolute;left:3460;top:11818;width:2;height:421" coordorigin="3460,11818" coordsize="0,421" path="m3460,12239l3460,11818e" filled="f" stroked="t" strokeweight=".237985pt" strokecolor="#000000">
                <v:path arrowok="t"/>
              </v:shape>
            </v:group>
            <v:group style="position:absolute;left:7601;top:11790;width:2;height:4408" coordorigin="7601,11790" coordsize="2,4408">
              <v:shape style="position:absolute;left:7601;top:11790;width:2;height:4408" coordorigin="7601,11790" coordsize="0,4408" path="m7601,16198l7601,11790e" filled="f" stroked="t" strokeweight=".713954pt" strokecolor="#575757">
                <v:path arrowok="t"/>
              </v:shape>
            </v:group>
            <v:group style="position:absolute;left:7601;top:12210;width:2;height:263" coordorigin="7601,12210" coordsize="2,263">
              <v:shape style="position:absolute;left:7601;top:12210;width:2;height:263" coordorigin="7601,12210" coordsize="0,263" path="m7601,12473l7601,12210e" filled="f" stroked="t" strokeweight=".47597pt" strokecolor="#2F2F2F">
                <v:path arrowok="t"/>
              </v:shape>
            </v:group>
            <v:group style="position:absolute;left:11552;top:7028;width:2;height:9394" coordorigin="11552,7028" coordsize="2,9394">
              <v:shape style="position:absolute;left:11552;top:7028;width:2;height:9394" coordorigin="11552,7028" coordsize="0,9394" path="m11552,16422l11552,7028e" filled="f" stroked="t" strokeweight=".47597pt" strokecolor="#575757">
                <v:path arrowok="t"/>
              </v:shape>
            </v:group>
            <v:group style="position:absolute;left:5724;top:12311;width:2;height:535" coordorigin="5724,12311" coordsize="2,535">
              <v:shape style="position:absolute;left:5724;top:12311;width:2;height:535" coordorigin="5724,12311" coordsize="0,535" path="m5724,12846l5724,12311e" filled="f" stroked="t" strokeweight="1.189924pt" strokecolor="#3F4B7C">
                <v:path arrowok="t"/>
              </v:shape>
            </v:group>
            <v:group style="position:absolute;left:1302;top:12210;width:2;height:1057" coordorigin="1302,12210" coordsize="2,1057">
              <v:shape style="position:absolute;left:1302;top:12210;width:2;height:1057" coordorigin="1302,12210" coordsize="0,1057" path="m1302,13267l1302,12210e" filled="f" stroked="t" strokeweight=".951939pt" strokecolor="#575757">
                <v:path arrowok="t"/>
              </v:shape>
            </v:group>
            <v:group style="position:absolute;left:733;top:12789;width:2;height:229" coordorigin="733,12789" coordsize="2,229">
              <v:shape style="position:absolute;left:733;top:12789;width:2;height:229" coordorigin="733,12789" coordsize="0,229" path="m733,13018l733,12789e" filled="f" stroked="t" strokeweight=".47597pt" strokecolor="#282828">
                <v:path arrowok="t"/>
              </v:shape>
            </v:group>
            <v:group style="position:absolute;left:1885;top:12789;width:2;height:478" coordorigin="1885,12789" coordsize="2,478">
              <v:shape style="position:absolute;left:1885;top:12789;width:2;height:478" coordorigin="1885,12789" coordsize="0,478" path="m1885,13267l1885,12789e" filled="f" stroked="t" strokeweight=".47597pt" strokecolor="#1F1F1F">
                <v:path arrowok="t"/>
              </v:shape>
            </v:group>
            <v:group style="position:absolute;left:2558;top:12789;width:2;height:229" coordorigin="2558,12789" coordsize="2,229">
              <v:shape style="position:absolute;left:2558;top:12789;width:2;height:229" coordorigin="2558,12789" coordsize="0,229" path="m2558,13018l2558,12789e" filled="f" stroked="t" strokeweight=".47597pt" strokecolor="#343434">
                <v:path arrowok="t"/>
              </v:shape>
            </v:group>
            <v:group style="position:absolute;left:738;top:12961;width:2;height:306" coordorigin="738,12961" coordsize="2,306">
              <v:shape style="position:absolute;left:738;top:12961;width:2;height:306" coordorigin="738,12961" coordsize="0,306" path="m738,13267l738,12961e" filled="f" stroked="t" strokeweight=".713954pt" strokecolor="#383838">
                <v:path arrowok="t"/>
              </v:shape>
            </v:group>
            <v:group style="position:absolute;left:728;top:13367;width:600;height:2" coordorigin="728,13367" coordsize="600,2">
              <v:shape style="position:absolute;left:728;top:13367;width:600;height:2" coordorigin="728,13367" coordsize="600,0" path="m728,13367l1328,13367e" filled="f" stroked="t" strokeweight=".47597pt" strokecolor="#444444">
                <v:path arrowok="t"/>
              </v:shape>
            </v:group>
            <v:group style="position:absolute;left:1304;top:11082;width:2;height:5321" coordorigin="1304,11082" coordsize="2,5321">
              <v:shape style="position:absolute;left:1304;top:11082;width:2;height:5321" coordorigin="1304,11082" coordsize="0,5321" path="m1304,16403l1304,11082e" filled="f" stroked="t" strokeweight=".47597pt" strokecolor="#4B4B4B">
                <v:path arrowok="t"/>
              </v:shape>
            </v:group>
            <v:group style="position:absolute;left:1257;top:13370;width:1304;height:2" coordorigin="1257,13370" coordsize="1304,2">
              <v:shape style="position:absolute;left:1257;top:13370;width:1304;height:2" coordorigin="1257,13370" coordsize="1304,0" path="m1257,13370l2561,13370e" filled="f" stroked="t" strokeweight=".951939pt" strokecolor="#5B5B5B">
                <v:path arrowok="t"/>
              </v:shape>
            </v:group>
            <v:group style="position:absolute;left:1890;top:13210;width:2;height:182" coordorigin="1890,13210" coordsize="2,182">
              <v:shape style="position:absolute;left:1890;top:13210;width:2;height:182" coordorigin="1890,13210" coordsize="0,182" path="m1890,13391l1890,13210e" filled="f" stroked="t" strokeweight=".713954pt" strokecolor="#484848">
                <v:path arrowok="t"/>
              </v:shape>
            </v:group>
            <v:group style="position:absolute;left:7606;top:13210;width:2;height:172" coordorigin="7606,13210" coordsize="2,172">
              <v:shape style="position:absolute;left:7606;top:13210;width:2;height:172" coordorigin="7606,13210" coordsize="0,172" path="m7606,13382l7606,13210e" filled="f" stroked="t" strokeweight=".47597pt" strokecolor="#383838">
                <v:path arrowok="t"/>
              </v:shape>
            </v:group>
            <v:group style="position:absolute;left:11554;top:13210;width:2;height:172" coordorigin="11554,13210" coordsize="2,172">
              <v:shape style="position:absolute;left:11554;top:13210;width:2;height:172" coordorigin="11554,13210" coordsize="0,172" path="m11554,13382l11554,13210e" filled="f" stroked="t" strokeweight=".47597pt" strokecolor="#3B3B3B">
                <v:path arrowok="t"/>
              </v:shape>
            </v:group>
            <v:group style="position:absolute;left:1304;top:13320;width:2;height:1037" coordorigin="1304,13320" coordsize="2,1037">
              <v:shape style="position:absolute;left:1304;top:13320;width:2;height:1037" coordorigin="1304,13320" coordsize="0,1037" path="m1304,14357l1304,13320e" filled="f" stroked="t" strokeweight=".713954pt" strokecolor="#545454">
                <v:path arrowok="t"/>
              </v:shape>
            </v:group>
            <v:group style="position:absolute;left:1887;top:13320;width:2;height:469" coordorigin="1887,13320" coordsize="2,469">
              <v:shape style="position:absolute;left:1887;top:13320;width:2;height:469" coordorigin="1887,13320" coordsize="0,469" path="m1887,13788l1887,13320e" filled="f" stroked="t" strokeweight=".951939pt" strokecolor="#606060">
                <v:path arrowok="t"/>
              </v:shape>
            </v:group>
            <v:group style="position:absolute;left:738;top:13688;width:2;height:449" coordorigin="738,13688" coordsize="2,449">
              <v:shape style="position:absolute;left:738;top:13688;width:2;height:449" coordorigin="738,13688" coordsize="0,449" path="m738,14137l738,13688e" filled="f" stroked="t" strokeweight=".47597pt" strokecolor="#2B2B2B">
                <v:path arrowok="t"/>
              </v:shape>
            </v:group>
            <v:group style="position:absolute;left:1885;top:13688;width:2;height:282" coordorigin="1885,13688" coordsize="2,282">
              <v:shape style="position:absolute;left:1885;top:13688;width:2;height:282" coordorigin="1885,13688" coordsize="0,282" path="m1885,13970l1885,13688e" filled="f" stroked="t" strokeweight=".713954pt" strokecolor="#3F3F3F">
                <v:path arrowok="t"/>
              </v:shape>
            </v:group>
            <v:group style="position:absolute;left:1890;top:13912;width:2;height:225" coordorigin="1890,13912" coordsize="2,225">
              <v:shape style="position:absolute;left:1890;top:13912;width:2;height:225" coordorigin="1890,13912" coordsize="0,225" path="m1890,14137l1890,13912e" filled="f" stroked="t" strokeweight=".47597pt" strokecolor="#282828">
                <v:path arrowok="t"/>
              </v:shape>
            </v:group>
            <v:group style="position:absolute;left:2527;top:13941;width:2;height:263" coordorigin="2527,13941" coordsize="2,263">
              <v:shape style="position:absolute;left:2527;top:13941;width:2;height:263" coordorigin="2527,13941" coordsize="0,263" path="m2527,14204l2527,13941e" filled="f" stroked="t" strokeweight=".237985pt" strokecolor="#000000">
                <v:path arrowok="t"/>
              </v:shape>
            </v:group>
            <v:group style="position:absolute;left:2558;top:14175;width:2;height:148" coordorigin="2558,14175" coordsize="2,148">
              <v:shape style="position:absolute;left:2558;top:14175;width:2;height:148" coordorigin="2558,14175" coordsize="0,148" path="m2558,14324l2558,14175e" filled="f" stroked="t" strokeweight=".47597pt" strokecolor="#343434">
                <v:path arrowok="t"/>
              </v:shape>
            </v:group>
            <v:group style="position:absolute;left:3932;top:14367;width:2;height:153" coordorigin="3932,14367" coordsize="2,153">
              <v:shape style="position:absolute;left:3932;top:14367;width:2;height:153" coordorigin="3932,14367" coordsize="0,153" path="m3932,14520l3932,14367e" filled="f" stroked="t" strokeweight="1.427909pt" strokecolor="#2F3F83">
                <v:path arrowok="t"/>
              </v:shape>
            </v:group>
            <v:group style="position:absolute;left:7608;top:14266;width:2;height:535" coordorigin="7608,14266" coordsize="2,535">
              <v:shape style="position:absolute;left:7608;top:14266;width:2;height:535" coordorigin="7608,14266" coordsize="0,535" path="m7608,14802l7608,14266e" filled="f" stroked="t" strokeweight=".47597pt" strokecolor="#484848">
                <v:path arrowok="t"/>
              </v:shape>
            </v:group>
            <v:group style="position:absolute;left:1304;top:14472;width:2;height:124" coordorigin="1304,14472" coordsize="2,124">
              <v:shape style="position:absolute;left:1304;top:14472;width:2;height:124" coordorigin="1304,14472" coordsize="0,124" path="m1304,14596l1304,14472e" filled="f" stroked="t" strokeweight=".47597pt" strokecolor="#2B2B2B">
                <v:path arrowok="t"/>
              </v:shape>
            </v:group>
            <v:group style="position:absolute;left:3915;top:14472;width:2;height:124" coordorigin="3915,14472" coordsize="2,124">
              <v:shape style="position:absolute;left:3915;top:14472;width:2;height:124" coordorigin="3915,14472" coordsize="0,124" path="m3915,14596l3915,14472e" filled="f" stroked="t" strokeweight="1.189924pt" strokecolor="#2F3B8C">
                <v:path arrowok="t"/>
              </v:shape>
            </v:group>
            <v:group style="position:absolute;left:3479;top:14778;width:1161;height:2" coordorigin="3479,14778" coordsize="1161,2">
              <v:shape style="position:absolute;left:3479;top:14778;width:1161;height:2" coordorigin="3479,14778" coordsize="1161,0" path="m3479,14778l4641,14778e" filled="f" stroked="t" strokeweight="2.141863pt" strokecolor="#3F4FA3">
                <v:path arrowok="t"/>
              </v:shape>
            </v:group>
            <v:group style="position:absolute;left:11554;top:14539;width:2;height:263" coordorigin="11554,14539" coordsize="2,263">
              <v:shape style="position:absolute;left:11554;top:14539;width:2;height:263" coordorigin="11554,14539" coordsize="0,263" path="m11554,14802l11554,14539e" filled="f" stroked="t" strokeweight=".713954pt" strokecolor="#3B3B3B">
                <v:path arrowok="t"/>
              </v:shape>
            </v:group>
            <v:group style="position:absolute;left:738;top:15089;width:2;height:1310" coordorigin="738,15089" coordsize="2,1310">
              <v:shape style="position:absolute;left:738;top:15089;width:2;height:1310" coordorigin="738,15089" coordsize="0,1310" path="m738,16399l738,15089e" filled="f" stroked="t" strokeweight=".47597pt" strokecolor="#4F4F4F">
                <v:path arrowok="t"/>
              </v:shape>
            </v:group>
            <v:group style="position:absolute;left:1307;top:14539;width:2;height:1865" coordorigin="1307,14539" coordsize="2,1865">
              <v:shape style="position:absolute;left:1307;top:14539;width:2;height:1865" coordorigin="1307,14539" coordsize="0,1865" path="m1307,16403l1307,14539e" filled="f" stroked="t" strokeweight=".713954pt" strokecolor="#4F4F4F">
                <v:path arrowok="t"/>
              </v:shape>
            </v:group>
            <v:group style="position:absolute;left:1887;top:14080;width:2;height:2324" coordorigin="1887,14080" coordsize="2,2324">
              <v:shape style="position:absolute;left:1887;top:14080;width:2;height:2324" coordorigin="1887,14080" coordsize="0,2324" path="m1887,16403l1887,14080e" filled="f" stroked="t" strokeweight=".713954pt" strokecolor="#545454">
                <v:path arrowok="t"/>
              </v:shape>
            </v:group>
            <v:group style="position:absolute;left:2527;top:15117;width:2;height:258" coordorigin="2527,15117" coordsize="2,258">
              <v:shape style="position:absolute;left:2527;top:15117;width:2;height:258" coordorigin="2527,15117" coordsize="0,258" path="m2527,15375l2527,15117e" filled="f" stroked="t" strokeweight=".237985pt" strokecolor="#000000">
                <v:path arrowok="t"/>
              </v:shape>
            </v:group>
            <v:group style="position:absolute;left:7608;top:14730;width:2;height:693" coordorigin="7608,14730" coordsize="2,693">
              <v:shape style="position:absolute;left:7608;top:14730;width:2;height:693" coordorigin="7608,14730" coordsize="0,693" path="m7608,15423l7608,14730e" filled="f" stroked="t" strokeweight=".951939pt" strokecolor="#6B6B6B">
                <v:path arrowok="t"/>
              </v:shape>
            </v:group>
            <v:group style="position:absolute;left:738;top:16394;width:1823;height:2" coordorigin="738,16394" coordsize="1823,2">
              <v:shape style="position:absolute;left:738;top:16394;width:1823;height:2" coordorigin="738,16394" coordsize="1823,0" path="m738,16394l2561,16394e" filled="f" stroked="t" strokeweight=".951939pt" strokecolor="#707070">
                <v:path arrowok="t"/>
              </v:shape>
            </v:group>
            <v:group style="position:absolute;left:743;top:15347;width:2;height:1052" coordorigin="743,15347" coordsize="2,1052">
              <v:shape style="position:absolute;left:743;top:15347;width:2;height:1052" coordorigin="743,15347" coordsize="0,1052" path="m743,16399l743,15347e" filled="f" stroked="t" strokeweight=".713954pt" strokecolor="#575757">
                <v:path arrowok="t"/>
              </v:shape>
            </v:group>
            <v:group style="position:absolute;left:738;top:16410;width:10833;height:2" coordorigin="738,16410" coordsize="10833,2">
              <v:shape style="position:absolute;left:738;top:16410;width:10833;height:2" coordorigin="738,16410" coordsize="10833,0" path="m738,16410l11571,16410e" filled="f" stroked="t" strokeweight=".713954pt" strokecolor="#707070">
                <v:path arrowok="t"/>
              </v:shape>
            </v:group>
            <v:group style="position:absolute;left:6388;top:16410;width:1242;height:2" coordorigin="6388,16410" coordsize="1242,2">
              <v:shape style="position:absolute;left:6388;top:16410;width:1242;height:2" coordorigin="6388,16410" coordsize="1242,0" path="m6388,16410l7630,16410e" filled="f" stroked="t" strokeweight=".47597pt" strokecolor="#606060">
                <v:path arrowok="t"/>
              </v:shape>
            </v:group>
            <v:group style="position:absolute;left:7613;top:15347;width:2;height:1071" coordorigin="7613,15347" coordsize="2,1071">
              <v:shape style="position:absolute;left:7613;top:15347;width:2;height:1071" coordorigin="7613,15347" coordsize="0,1071" path="m7613,16418l7613,15347e" filled="f" stroked="t" strokeweight=".47597pt" strokecolor="#545454">
                <v:path arrowok="t"/>
              </v:shape>
            </v:group>
            <v:group style="position:absolute;left:8725;top:16413;width:647;height:2" coordorigin="8725,16413" coordsize="647,2">
              <v:shape style="position:absolute;left:8725;top:16413;width:647;height:2" coordorigin="8725,16413" coordsize="647,0" path="m8725,16413l9372,16413e" filled="f" stroked="t" strokeweight=".47597pt" strokecolor="#606060">
                <v:path arrowok="t"/>
              </v:shape>
            </v:group>
            <w10:wrap type="none"/>
          </v:group>
        </w:pict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exact"/>
        <w:ind w:right="-20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343434"/>
          <w:spacing w:val="0"/>
          <w:w w:val="215"/>
          <w:position w:val="-4"/>
        </w:rPr>
        <w:t>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1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32" w:lineRule="auto"/>
        <w:ind w:right="-86" w:firstLine="84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44"/>
          <w:szCs w:val="44"/>
          <w:color w:val="2F4297"/>
          <w:spacing w:val="0"/>
          <w:w w:val="600"/>
        </w:rPr>
        <w:t>·'</w:t>
      </w:r>
      <w:r>
        <w:rPr>
          <w:rFonts w:ascii="Arial" w:hAnsi="Arial" w:cs="Arial" w:eastAsia="Arial"/>
          <w:sz w:val="44"/>
          <w:szCs w:val="44"/>
          <w:color w:val="2F4297"/>
          <w:spacing w:val="0"/>
          <w:w w:val="600"/>
        </w:rPr>
        <w:t> </w:t>
      </w:r>
      <w:r>
        <w:rPr>
          <w:rFonts w:ascii="Arial" w:hAnsi="Arial" w:cs="Arial" w:eastAsia="Arial"/>
          <w:sz w:val="28"/>
          <w:szCs w:val="28"/>
          <w:color w:val="4D4D4D"/>
          <w:spacing w:val="-8"/>
          <w:w w:val="100"/>
          <w:b/>
          <w:bCs/>
        </w:rPr>
        <w:t>A</w:t>
      </w:r>
      <w:r>
        <w:rPr>
          <w:rFonts w:ascii="Arial" w:hAnsi="Arial" w:cs="Arial" w:eastAsia="Arial"/>
          <w:sz w:val="28"/>
          <w:szCs w:val="28"/>
          <w:color w:val="343434"/>
          <w:spacing w:val="-21"/>
          <w:w w:val="100"/>
          <w:b/>
          <w:bCs/>
        </w:rPr>
        <w:t>.</w:t>
      </w:r>
      <w:r>
        <w:rPr>
          <w:rFonts w:ascii="Arial" w:hAnsi="Arial" w:cs="Arial" w:eastAsia="Arial"/>
          <w:sz w:val="28"/>
          <w:szCs w:val="28"/>
          <w:color w:val="4D4D4D"/>
          <w:spacing w:val="0"/>
          <w:w w:val="100"/>
          <w:b/>
          <w:bCs/>
        </w:rPr>
        <w:t>Kerı</w:t>
      </w:r>
      <w:r>
        <w:rPr>
          <w:rFonts w:ascii="Arial" w:hAnsi="Arial" w:cs="Arial" w:eastAsia="Arial"/>
          <w:sz w:val="28"/>
          <w:szCs w:val="28"/>
          <w:color w:val="4D4D4D"/>
          <w:spacing w:val="0"/>
          <w:w w:val="100"/>
          <w:b/>
          <w:bCs/>
        </w:rPr>
        <w:t>m</w:t>
      </w:r>
      <w:r>
        <w:rPr>
          <w:rFonts w:ascii="Arial" w:hAnsi="Arial" w:cs="Arial" w:eastAsia="Arial"/>
          <w:sz w:val="28"/>
          <w:szCs w:val="28"/>
          <w:color w:val="4D4D4D"/>
          <w:spacing w:val="21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-18"/>
          <w:w w:val="100"/>
          <w:b/>
          <w:bCs/>
        </w:rPr>
        <w:t>K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0"/>
          <w:w w:val="104"/>
          <w:b/>
          <w:bCs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343434"/>
          <w:spacing w:val="-4"/>
          <w:w w:val="105"/>
          <w:b/>
          <w:bCs/>
        </w:rPr>
        <w:t>S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105"/>
          <w:b/>
          <w:bCs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105"/>
          <w:b/>
          <w:bCs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</w:rPr>
        <w:t>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2" w:lineRule="exact"/>
        <w:ind w:right="-99"/>
        <w:jc w:val="left"/>
        <w:rPr>
          <w:rFonts w:ascii="Arial" w:hAnsi="Arial" w:cs="Arial" w:eastAsia="Arial"/>
          <w:sz w:val="39"/>
          <w:szCs w:val="39"/>
        </w:rPr>
      </w:pPr>
      <w:rPr/>
      <w:r>
        <w:rPr/>
        <w:br w:type="column"/>
      </w:r>
      <w:r>
        <w:rPr>
          <w:rFonts w:ascii="Arial" w:hAnsi="Arial" w:cs="Arial" w:eastAsia="Arial"/>
          <w:sz w:val="39"/>
          <w:szCs w:val="39"/>
          <w:color w:val="666667"/>
          <w:spacing w:val="-67"/>
          <w:w w:val="84"/>
          <w:position w:val="4"/>
        </w:rPr>
        <w:t>.</w:t>
      </w:r>
      <w:r>
        <w:rPr>
          <w:rFonts w:ascii="Arial" w:hAnsi="Arial" w:cs="Arial" w:eastAsia="Arial"/>
          <w:sz w:val="39"/>
          <w:szCs w:val="39"/>
          <w:color w:val="999999"/>
          <w:spacing w:val="0"/>
          <w:w w:val="67"/>
          <w:position w:val="4"/>
        </w:rPr>
        <w:t>..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828282"/>
          <w:w w:val="79"/>
          <w:position w:val="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828282"/>
          <w:spacing w:val="-5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BFBFB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8"/>
          <w:szCs w:val="28"/>
          <w:color w:val="BFBFBF"/>
          <w:spacing w:val="-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999999"/>
          <w:spacing w:val="0"/>
          <w:w w:val="23"/>
          <w:position w:val="1"/>
        </w:rPr>
        <w:t>·..,·.</w:t>
      </w:r>
      <w:r>
        <w:rPr>
          <w:rFonts w:ascii="Times New Roman" w:hAnsi="Times New Roman" w:cs="Times New Roman" w:eastAsia="Times New Roman"/>
          <w:sz w:val="28"/>
          <w:szCs w:val="28"/>
          <w:color w:val="999999"/>
          <w:spacing w:val="0"/>
          <w:w w:val="23"/>
          <w:position w:val="1"/>
        </w:rPr>
        <w:t>   </w:t>
      </w:r>
      <w:r>
        <w:rPr>
          <w:rFonts w:ascii="Times New Roman" w:hAnsi="Times New Roman" w:cs="Times New Roman" w:eastAsia="Times New Roman"/>
          <w:sz w:val="28"/>
          <w:szCs w:val="28"/>
          <w:color w:val="999999"/>
          <w:spacing w:val="9"/>
          <w:w w:val="23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ACACAC"/>
          <w:spacing w:val="-3"/>
          <w:w w:val="32"/>
          <w:b/>
          <w:bCs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828282"/>
          <w:spacing w:val="0"/>
          <w:w w:val="63"/>
          <w:b/>
          <w:bCs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828282"/>
          <w:spacing w:val="-45"/>
          <w:w w:val="100"/>
          <w:b/>
          <w:bCs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666667"/>
          <w:spacing w:val="11"/>
          <w:w w:val="87"/>
          <w:b/>
          <w:bCs/>
          <w:i/>
          <w:position w:val="1"/>
        </w:rPr>
        <w:t>;</w:t>
      </w:r>
      <w:r>
        <w:rPr>
          <w:rFonts w:ascii="Times New Roman" w:hAnsi="Times New Roman" w:cs="Times New Roman" w:eastAsia="Times New Roman"/>
          <w:sz w:val="28"/>
          <w:szCs w:val="28"/>
          <w:color w:val="666667"/>
          <w:spacing w:val="-38"/>
          <w:w w:val="35"/>
          <w:b/>
          <w:bCs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BFBFBF"/>
          <w:spacing w:val="0"/>
          <w:w w:val="27"/>
          <w:b/>
          <w:bCs/>
          <w:i/>
          <w:position w:val="1"/>
        </w:rPr>
        <w:t>...</w:t>
      </w:r>
      <w:r>
        <w:rPr>
          <w:rFonts w:ascii="Times New Roman" w:hAnsi="Times New Roman" w:cs="Times New Roman" w:eastAsia="Times New Roman"/>
          <w:sz w:val="28"/>
          <w:szCs w:val="28"/>
          <w:color w:val="BFBFBF"/>
          <w:spacing w:val="0"/>
          <w:w w:val="26"/>
          <w:b/>
          <w:bCs/>
          <w:i/>
          <w:position w:val="1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999999"/>
          <w:spacing w:val="0"/>
          <w:w w:val="83"/>
          <w:b/>
          <w:bCs/>
        </w:rPr>
        <w:t>-..</w:t>
      </w:r>
      <w:r>
        <w:rPr>
          <w:rFonts w:ascii="Times New Roman" w:hAnsi="Times New Roman" w:cs="Times New Roman" w:eastAsia="Times New Roman"/>
          <w:sz w:val="8"/>
          <w:szCs w:val="8"/>
          <w:color w:val="999999"/>
          <w:spacing w:val="-7"/>
          <w:w w:val="83"/>
          <w:b/>
          <w:bCs/>
        </w:rPr>
        <w:t>;</w:t>
      </w:r>
      <w:r>
        <w:rPr>
          <w:rFonts w:ascii="Times New Roman" w:hAnsi="Times New Roman" w:cs="Times New Roman" w:eastAsia="Times New Roman"/>
          <w:sz w:val="8"/>
          <w:szCs w:val="8"/>
          <w:color w:val="828282"/>
          <w:spacing w:val="0"/>
          <w:w w:val="83"/>
          <w:b/>
          <w:bCs/>
        </w:rPr>
        <w:t>..</w:t>
      </w:r>
      <w:r>
        <w:rPr>
          <w:rFonts w:ascii="Times New Roman" w:hAnsi="Times New Roman" w:cs="Times New Roman" w:eastAsia="Times New Roman"/>
          <w:sz w:val="8"/>
          <w:szCs w:val="8"/>
          <w:color w:val="828282"/>
          <w:spacing w:val="3"/>
          <w:w w:val="83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66667"/>
          <w:spacing w:val="0"/>
          <w:w w:val="68"/>
          <w:b/>
          <w:bCs/>
        </w:rPr>
        <w:t>4</w:t>
      </w:r>
      <w:r>
        <w:rPr>
          <w:rFonts w:ascii="Times New Roman" w:hAnsi="Times New Roman" w:cs="Times New Roman" w:eastAsia="Times New Roman"/>
          <w:sz w:val="8"/>
          <w:szCs w:val="8"/>
          <w:color w:val="666667"/>
          <w:spacing w:val="2"/>
          <w:w w:val="68"/>
          <w:b/>
          <w:bCs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999999"/>
          <w:spacing w:val="-11"/>
          <w:w w:val="289"/>
          <w:b/>
          <w:bCs/>
        </w:rPr>
        <w:t>,</w:t>
      </w:r>
      <w:r>
        <w:rPr>
          <w:rFonts w:ascii="Times New Roman" w:hAnsi="Times New Roman" w:cs="Times New Roman" w:eastAsia="Times New Roman"/>
          <w:sz w:val="8"/>
          <w:szCs w:val="8"/>
          <w:color w:val="ACACAC"/>
          <w:spacing w:val="1"/>
          <w:w w:val="146"/>
          <w:b/>
          <w:bCs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666667"/>
          <w:spacing w:val="0"/>
          <w:w w:val="60"/>
          <w:b/>
          <w:bCs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666667"/>
          <w:spacing w:val="5"/>
          <w:w w:val="60"/>
          <w:b/>
          <w:bCs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999999"/>
          <w:spacing w:val="0"/>
          <w:w w:val="44"/>
          <w:b/>
          <w:bCs/>
        </w:rPr>
        <w:t>...,.</w:t>
      </w:r>
      <w:r>
        <w:rPr>
          <w:rFonts w:ascii="Times New Roman" w:hAnsi="Times New Roman" w:cs="Times New Roman" w:eastAsia="Times New Roman"/>
          <w:sz w:val="15"/>
          <w:szCs w:val="15"/>
          <w:color w:val="999999"/>
          <w:spacing w:val="18"/>
          <w:w w:val="100"/>
          <w:b/>
          <w:bCs/>
        </w:rPr>
        <w:t> </w:t>
      </w:r>
      <w:r>
        <w:rPr>
          <w:rFonts w:ascii="Arial" w:hAnsi="Arial" w:cs="Arial" w:eastAsia="Arial"/>
          <w:sz w:val="7"/>
          <w:szCs w:val="7"/>
          <w:color w:val="828282"/>
          <w:spacing w:val="0"/>
          <w:w w:val="80"/>
          <w:b/>
          <w:bCs/>
        </w:rPr>
        <w:t>t"'r</w:t>
      </w:r>
      <w:r>
        <w:rPr>
          <w:rFonts w:ascii="Arial" w:hAnsi="Arial" w:cs="Arial" w:eastAsia="Arial"/>
          <w:sz w:val="7"/>
          <w:szCs w:val="7"/>
          <w:color w:val="828282"/>
          <w:spacing w:val="0"/>
          <w:w w:val="80"/>
          <w:b/>
          <w:bCs/>
        </w:rPr>
        <w:t>  </w:t>
      </w:r>
      <w:r>
        <w:rPr>
          <w:rFonts w:ascii="Arial" w:hAnsi="Arial" w:cs="Arial" w:eastAsia="Arial"/>
          <w:sz w:val="7"/>
          <w:szCs w:val="7"/>
          <w:color w:val="828282"/>
          <w:spacing w:val="9"/>
          <w:w w:val="80"/>
          <w:b/>
          <w:bCs/>
        </w:rPr>
        <w:t> </w:t>
      </w:r>
      <w:r>
        <w:rPr>
          <w:rFonts w:ascii="Arial" w:hAnsi="Arial" w:cs="Arial" w:eastAsia="Arial"/>
          <w:sz w:val="4"/>
          <w:szCs w:val="4"/>
          <w:color w:val="ACACAC"/>
          <w:spacing w:val="-4"/>
          <w:w w:val="188"/>
          <w:b/>
          <w:bCs/>
          <w:i/>
        </w:rPr>
        <w:t>J</w:t>
      </w:r>
      <w:r>
        <w:rPr>
          <w:rFonts w:ascii="Arial" w:hAnsi="Arial" w:cs="Arial" w:eastAsia="Arial"/>
          <w:sz w:val="20"/>
          <w:szCs w:val="20"/>
          <w:color w:val="999999"/>
          <w:spacing w:val="0"/>
          <w:w w:val="117"/>
          <w:position w:val="1"/>
        </w:rPr>
        <w:t>·'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580" w:right="240"/>
          <w:cols w:num="5" w:equalWidth="0">
            <w:col w:w="1769" w:space="545"/>
            <w:col w:w="2309" w:space="304"/>
            <w:col w:w="531" w:space="3096"/>
            <w:col w:w="181" w:space="143"/>
            <w:col w:w="2222"/>
          </w:cols>
        </w:sectPr>
      </w:pPr>
      <w:rPr/>
    </w:p>
    <w:p>
      <w:pPr>
        <w:spacing w:before="94" w:after="0" w:line="212" w:lineRule="auto"/>
        <w:ind w:left="615" w:right="-152" w:firstLine="54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8"/>
          <w:szCs w:val="88"/>
          <w:color w:val="313333"/>
          <w:spacing w:val="-380"/>
          <w:w w:val="170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313333"/>
          <w:spacing w:val="5"/>
          <w:w w:val="111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13333"/>
          <w:spacing w:val="0"/>
          <w:w w:val="111"/>
          <w:position w:val="0"/>
        </w:rPr>
        <w:t>Z</w:t>
      </w:r>
      <w:r>
        <w:rPr>
          <w:rFonts w:ascii="Arial" w:hAnsi="Arial" w:cs="Arial" w:eastAsia="Arial"/>
          <w:sz w:val="15"/>
          <w:szCs w:val="15"/>
          <w:color w:val="313333"/>
          <w:spacing w:val="-28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333"/>
          <w:spacing w:val="0"/>
          <w:w w:val="109"/>
          <w:position w:val="0"/>
        </w:rPr>
        <w:t>MIR</w:t>
      </w:r>
      <w:r>
        <w:rPr>
          <w:rFonts w:ascii="Arial" w:hAnsi="Arial" w:cs="Arial" w:eastAsia="Arial"/>
          <w:sz w:val="15"/>
          <w:szCs w:val="15"/>
          <w:color w:val="313333"/>
          <w:spacing w:val="0"/>
          <w:w w:val="109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13333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13333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6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5" w:lineRule="auto"/>
        <w:ind w:left="510" w:right="4560" w:firstLine="-111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5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6"/>
          <w:w w:val="10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5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5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4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1"/>
          <w:w w:val="105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26" w:lineRule="exact"/>
        <w:ind w:left="113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9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2"/>
          <w:position w:val="-1"/>
        </w:rPr>
        <w:t>RAPOR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460" w:right="0"/>
          <w:cols w:num="2" w:equalWidth="0">
            <w:col w:w="1636" w:space="1498"/>
            <w:col w:w="8326"/>
          </w:cols>
        </w:sectPr>
      </w:pPr>
      <w:rPr/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6.043577" w:type="dxa"/>
      </w:tblPr>
      <w:tblGrid/>
      <w:tr>
        <w:trPr>
          <w:trHeight w:val="236" w:hRule="exact"/>
        </w:trPr>
        <w:tc>
          <w:tcPr>
            <w:tcW w:w="1184" w:type="dxa"/>
            <w:tcBorders>
              <w:top w:val="single" w:sz="5.558288" w:space="0" w:color="747474"/>
              <w:bottom w:val="single" w:sz="5.558288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w w:val="103"/>
              </w:rPr>
              <w:t>Ola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w w:val="104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446" w:type="dxa"/>
            <w:tcBorders>
              <w:top w:val="single" w:sz="5.558288" w:space="0" w:color="747474"/>
              <w:bottom w:val="single" w:sz="5.558288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203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w w:val="143"/>
              </w:rPr>
              <w:t>:lı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99"/>
              </w:rPr>
              <w:t>.05.20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99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-18"/>
                <w:w w:val="99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176" w:type="dxa"/>
            <w:tcBorders>
              <w:top w:val="single" w:sz="5.558288" w:space="0" w:color="747474"/>
              <w:bottom w:val="single" w:sz="5.558288" w:space="0" w:color="74747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296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93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9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100"/>
              </w:rPr>
              <w:t>No:27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5913" w:type="dxa"/>
            <w:tcBorders>
              <w:top w:val="single" w:sz="5.558288" w:space="0" w:color="747474"/>
              <w:bottom w:val="single" w:sz="5.558288" w:space="0" w:color="747474"/>
              <w:left w:val="nil" w:sz="6" w:space="0" w:color="auto"/>
              <w:right w:val="single" w:sz="5.558288" w:space="0" w:color="6B6B6B"/>
            </w:tcBorders>
          </w:tcPr>
          <w:p>
            <w:pPr>
              <w:spacing w:before="0" w:after="0" w:line="218" w:lineRule="exact"/>
              <w:ind w:left="380" w:right="-20"/>
              <w:jc w:val="left"/>
              <w:tabs>
                <w:tab w:pos="234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0"/>
                <w:w w:val="87"/>
              </w:rPr>
              <w:t>jBildirim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13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100"/>
              </w:rPr>
              <w:t>23:20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0"/>
                <w:w w:val="94"/>
              </w:rPr>
              <w:t>rre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7"/>
                <w:w w:val="94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676767"/>
                <w:spacing w:val="0"/>
                <w:w w:val="126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36" w:hRule="exact"/>
        </w:trPr>
        <w:tc>
          <w:tcPr>
            <w:tcW w:w="1184" w:type="dxa"/>
            <w:tcBorders>
              <w:top w:val="single" w:sz="5.558288" w:space="0" w:color="747474"/>
              <w:bottom w:val="single" w:sz="5.558288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94"/>
              </w:rPr>
              <w:t>Ka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7"/>
                <w:w w:val="94"/>
              </w:rPr>
              <w:t>y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94"/>
              </w:rPr>
              <w:t>ıl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-16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1446" w:type="dxa"/>
            <w:tcBorders>
              <w:top w:val="single" w:sz="5.558288" w:space="0" w:color="747474"/>
              <w:bottom w:val="single" w:sz="5.558288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208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w w:val="97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w w:val="98"/>
              </w:rPr>
              <w:t>1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64646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96"/>
              </w:rPr>
              <w:t>1.05.20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82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-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2176" w:type="dxa"/>
            <w:tcBorders>
              <w:top w:val="single" w:sz="5.558288" w:space="0" w:color="747474"/>
              <w:bottom w:val="single" w:sz="5.558288" w:space="0" w:color="707070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296" w:right="-20"/>
              <w:jc w:val="left"/>
              <w:tabs>
                <w:tab w:pos="134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92"/>
              </w:rPr>
              <w:t>Kayıt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9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100"/>
              </w:rPr>
              <w:t>2993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  <w:tc>
          <w:tcPr>
            <w:tcW w:w="5913" w:type="dxa"/>
            <w:tcBorders>
              <w:top w:val="single" w:sz="5.558288" w:space="0" w:color="747474"/>
              <w:bottom w:val="single" w:sz="5.558288" w:space="0" w:color="707070"/>
              <w:left w:val="nil" w:sz="6" w:space="0" w:color="auto"/>
              <w:right w:val="single" w:sz="5.558288" w:space="0" w:color="6B6B6B"/>
            </w:tcBorders>
          </w:tcPr>
          <w:p>
            <w:pPr>
              <w:spacing w:before="0" w:after="0" w:line="218" w:lineRule="exact"/>
              <w:ind w:left="334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w w:val="48"/>
              </w:rPr>
              <w:t>_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-6"/>
                <w:w w:val="48"/>
              </w:rPr>
              <w:t>!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92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91"/>
              </w:rPr>
              <w:t>Ala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9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11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0"/>
                <w:w w:val="126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65656"/>
                <w:spacing w:val="20"/>
                <w:w w:val="126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96"/>
              </w:rPr>
              <w:t>Merkez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-9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333"/>
                <w:spacing w:val="0"/>
                <w:w w:val="101"/>
              </w:rPr>
              <w:t>2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type w:val="continuous"/>
          <w:pgSz w:w="11920" w:h="16840"/>
          <w:pgMar w:top="660" w:bottom="280" w:left="460" w:right="0"/>
        </w:sectPr>
      </w:pPr>
      <w:rPr/>
    </w:p>
    <w:p>
      <w:pPr>
        <w:spacing w:before="0" w:after="0" w:line="204" w:lineRule="exact"/>
        <w:ind w:left="1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:Kona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Gıda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Çarşısı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1"/>
          <w:w w:val="100"/>
        </w:rPr>
        <w:t>0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3/1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</w:rPr>
        <w:t>1526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1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işimi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65" w:right="-74"/>
        <w:jc w:val="left"/>
        <w:tabs>
          <w:tab w:pos="1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2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7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</w:rPr>
        <w:t>Kona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Gıda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Çarş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"/>
          <w:w w:val="9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9"/>
          <w:w w:val="106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6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120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1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ll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3"/>
        </w:rPr>
        <w:t>1526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işimi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30" w:lineRule="atLeast"/>
        <w:ind w:left="161" w:right="296" w:firstLine="-5"/>
        <w:jc w:val="left"/>
        <w:tabs>
          <w:tab w:pos="1500" w:val="left"/>
          <w:tab w:pos="3480" w:val="left"/>
          <w:tab w:pos="4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:Çö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2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2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7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21"/>
          <w:w w:val="7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27"/>
        </w:rPr>
        <w:t>se: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</w:r>
      <w:r>
        <w:rPr>
          <w:rFonts w:ascii="Arial" w:hAnsi="Arial" w:cs="Arial" w:eastAsia="Arial"/>
          <w:sz w:val="16"/>
          <w:szCs w:val="16"/>
          <w:color w:val="313333"/>
          <w:spacing w:val="0"/>
          <w:w w:val="100"/>
        </w:rPr>
        <w:t>Yapının</w:t>
      </w:r>
      <w:r>
        <w:rPr>
          <w:rFonts w:ascii="Arial" w:hAnsi="Arial" w:cs="Arial" w:eastAsia="Arial"/>
          <w:sz w:val="16"/>
          <w:szCs w:val="16"/>
          <w:color w:val="31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0" w:lineRule="atLeast"/>
        <w:ind w:right="1591" w:firstLine="463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w w:val="89"/>
        </w:rPr>
        <w:t>Ya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7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6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3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3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0"/>
          <w:w w:val="9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0"/>
        </w:rPr>
        <w:t>Dikkatsizli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igara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3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0"/>
          <w:cols w:num="2" w:equalWidth="0">
            <w:col w:w="6203" w:space="276"/>
            <w:col w:w="4981"/>
          </w:cols>
        </w:sectPr>
      </w:pPr>
      <w:rPr/>
    </w:p>
    <w:p>
      <w:pPr>
        <w:spacing w:before="0" w:after="0" w:line="110" w:lineRule="exact"/>
        <w:ind w:left="348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3.257904pt;margin-top:2.22544pt;width:13.150576pt;height:22.5pt;mso-position-horizontal-relative:page;mso-position-vertical-relative:paragraph;z-index:-15792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565656"/>
                      <w:spacing w:val="0"/>
                      <w:w w:val="210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-1"/>
        </w:rPr>
        <w:t>Betonarnıe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-1"/>
        </w:rPr>
        <w:t>Ah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9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676767"/>
          <w:spacing w:val="11"/>
          <w:w w:val="83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1" w:lineRule="exact"/>
        <w:ind w:right="164"/>
        <w:jc w:val="right"/>
        <w:tabs>
          <w:tab w:pos="460" w:val="left"/>
        </w:tabs>
        <w:rPr>
          <w:rFonts w:ascii="Arial" w:hAnsi="Arial" w:cs="Arial" w:eastAsia="Arial"/>
          <w:sz w:val="36"/>
          <w:szCs w:val="36"/>
        </w:rPr>
      </w:pPr>
      <w:rPr/>
      <w:r>
        <w:rPr>
          <w:rFonts w:ascii="Arial" w:hAnsi="Arial" w:cs="Arial" w:eastAsia="Arial"/>
          <w:sz w:val="41"/>
          <w:szCs w:val="41"/>
          <w:color w:val="C4C4C4"/>
          <w:w w:val="50"/>
          <w:position w:val="-3"/>
        </w:rPr>
        <w:t>ı</w:t>
      </w:r>
      <w:r>
        <w:rPr>
          <w:rFonts w:ascii="Arial" w:hAnsi="Arial" w:cs="Arial" w:eastAsia="Arial"/>
          <w:sz w:val="41"/>
          <w:szCs w:val="41"/>
          <w:color w:val="C4C4C4"/>
          <w:w w:val="100"/>
          <w:position w:val="-3"/>
        </w:rPr>
        <w:tab/>
      </w:r>
      <w:r>
        <w:rPr>
          <w:rFonts w:ascii="Arial" w:hAnsi="Arial" w:cs="Arial" w:eastAsia="Arial"/>
          <w:sz w:val="41"/>
          <w:szCs w:val="41"/>
          <w:color w:val="C4C4C4"/>
          <w:w w:val="100"/>
          <w:position w:val="-3"/>
        </w:rPr>
      </w:r>
      <w:r>
        <w:rPr>
          <w:rFonts w:ascii="Arial" w:hAnsi="Arial" w:cs="Arial" w:eastAsia="Arial"/>
          <w:sz w:val="36"/>
          <w:szCs w:val="36"/>
          <w:color w:val="212121"/>
          <w:spacing w:val="0"/>
          <w:w w:val="50"/>
          <w:position w:val="-3"/>
        </w:rPr>
        <w:t>r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3"/>
          <w:position w:val="2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"/>
          <w:w w:val="83"/>
          <w:position w:val="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83"/>
          <w:position w:val="2"/>
        </w:rPr>
        <w:t>lik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83"/>
          <w:position w:val="2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25"/>
          <w:w w:val="83"/>
          <w:position w:val="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2"/>
        </w:rPr>
        <w:t>Diger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0"/>
          <w:w w:val="128"/>
          <w:position w:val="2"/>
        </w:rPr>
        <w:t>1</w:t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-22"/>
          <w:w w:val="128"/>
          <w:position w:val="2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676767"/>
          <w:spacing w:val="0"/>
          <w:w w:val="251"/>
          <w:position w:val="2"/>
        </w:rPr>
        <w:t>-------------------1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left="398" w:right="-20"/>
        <w:jc w:val="left"/>
        <w:tabs>
          <w:tab w:pos="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13333"/>
          <w:spacing w:val="0"/>
          <w:w w:val="55"/>
        </w:rPr>
        <w:t>1</w:t>
      </w:r>
      <w:r>
        <w:rPr>
          <w:rFonts w:ascii="Arial" w:hAnsi="Arial" w:cs="Arial" w:eastAsia="Arial"/>
          <w:sz w:val="14"/>
          <w:szCs w:val="14"/>
          <w:color w:val="313333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13333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C4C4C4"/>
          <w:spacing w:val="0"/>
          <w:w w:val="55"/>
        </w:rPr>
        <w:t>-</w:t>
      </w:r>
      <w:r>
        <w:rPr>
          <w:rFonts w:ascii="Arial" w:hAnsi="Arial" w:cs="Arial" w:eastAsia="Arial"/>
          <w:sz w:val="14"/>
          <w:szCs w:val="14"/>
          <w:color w:val="C4C4C4"/>
          <w:spacing w:val="0"/>
          <w:w w:val="55"/>
        </w:rPr>
        <w:t>       </w:t>
      </w:r>
      <w:r>
        <w:rPr>
          <w:rFonts w:ascii="Arial" w:hAnsi="Arial" w:cs="Arial" w:eastAsia="Arial"/>
          <w:sz w:val="14"/>
          <w:szCs w:val="14"/>
          <w:color w:val="C4C4C4"/>
          <w:spacing w:val="11"/>
          <w:w w:val="5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0"/>
        </w:rPr>
        <w:t>Yangııı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17"/>
          <w:w w:val="18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2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Alina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aa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C4C4C4"/>
          <w:spacing w:val="3"/>
          <w:w w:val="6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6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"/>
          <w:w w:val="6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:23:27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0"/>
          <w:cols w:num="2" w:equalWidth="0">
            <w:col w:w="5245" w:space="145"/>
            <w:col w:w="6070"/>
          </w:cols>
        </w:sectPr>
      </w:pPr>
      <w:rPr/>
    </w:p>
    <w:p>
      <w:pPr>
        <w:spacing w:before="0" w:after="0" w:line="218" w:lineRule="exact"/>
        <w:ind w:left="161" w:right="-72"/>
        <w:jc w:val="left"/>
        <w:tabs>
          <w:tab w:pos="2020" w:val="left"/>
          <w:tab w:pos="5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3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1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6"/>
          <w:position w:val="0"/>
        </w:rPr>
        <w:t>iSahibi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1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48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0"/>
          <w:w w:val="42"/>
          <w:position w:val="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2"/>
          <w:position w:val="0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67" w:after="0" w:line="240" w:lineRule="auto"/>
        <w:ind w:left="204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6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5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3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SARAY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26" w:lineRule="exact"/>
        <w:ind w:left="2046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3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13333"/>
          <w:spacing w:val="0"/>
          <w:w w:val="263"/>
          <w:position w:val="-1"/>
        </w:rPr>
        <w:t>l</w:t>
      </w:r>
      <w:r>
        <w:rPr>
          <w:rFonts w:ascii="Arial" w:hAnsi="Arial" w:cs="Arial" w:eastAsia="Arial"/>
          <w:sz w:val="18"/>
          <w:szCs w:val="18"/>
          <w:color w:val="31333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31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  <w:position w:val="-1"/>
        </w:rPr>
        <w:t>[Çıkı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23:21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2"/>
          <w:position w:val="-1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2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7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:23:25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0"/>
          <w:cols w:num="2" w:equalWidth="0">
            <w:col w:w="7125" w:space="174"/>
            <w:col w:w="4161"/>
          </w:cols>
        </w:sectPr>
      </w:pPr>
      <w:rPr/>
    </w:p>
    <w:p>
      <w:pPr>
        <w:spacing w:before="0" w:after="0" w:line="212" w:lineRule="exact"/>
        <w:ind w:left="16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7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89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89"/>
        </w:rPr>
        <w:t>\raç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4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89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42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6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13333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313333"/>
          <w:spacing w:val="0"/>
          <w:w w:val="100"/>
        </w:rPr>
        <w:t>C</w:t>
      </w:r>
      <w:r>
        <w:rPr>
          <w:rFonts w:ascii="Arial" w:hAnsi="Arial" w:cs="Arial" w:eastAsia="Arial"/>
          <w:sz w:val="18"/>
          <w:szCs w:val="18"/>
          <w:color w:val="313333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652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right="-20"/>
        <w:jc w:val="left"/>
        <w:tabs>
          <w:tab w:pos="2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7"/>
          <w:w w:val="9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2"/>
        </w:rPr>
        <w:t>lektri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2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13"/>
          <w:w w:val="14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9" w:right="-20"/>
        <w:jc w:val="left"/>
        <w:tabs>
          <w:tab w:pos="2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7"/>
          <w:szCs w:val="17"/>
          <w:color w:val="313333"/>
          <w:spacing w:val="0"/>
          <w:w w:val="52"/>
        </w:rPr>
        <w:t>1</w:t>
      </w:r>
      <w:r>
        <w:rPr>
          <w:rFonts w:ascii="Arial" w:hAnsi="Arial" w:cs="Arial" w:eastAsia="Arial"/>
          <w:sz w:val="17"/>
          <w:szCs w:val="17"/>
          <w:color w:val="313333"/>
          <w:spacing w:val="14"/>
          <w:w w:val="5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3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3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3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31"/>
          <w:w w:val="12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8"/>
          <w:w w:val="94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  <w:position w:val="-1"/>
        </w:rPr>
        <w:t>mniy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3"/>
          <w:w w:val="94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4"/>
          <w:position w:val="-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8"/>
          <w:w w:val="94"/>
          <w:position w:val="-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  <w:position w:val="-1"/>
        </w:rPr>
        <w:t>Jandarma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  <w:position w:val="-1"/>
        </w:rPr>
        <w:t>:Gelmedi.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0"/>
          <w:cols w:num="3" w:equalWidth="0">
            <w:col w:w="661" w:space="1371"/>
            <w:col w:w="1912" w:space="556"/>
            <w:col w:w="6960"/>
          </w:cols>
        </w:sectPr>
      </w:pPr>
      <w:rPr/>
    </w:p>
    <w:p>
      <w:pPr>
        <w:spacing w:before="10" w:after="0" w:line="226" w:lineRule="exact"/>
        <w:ind w:left="2050" w:right="-20"/>
        <w:jc w:val="left"/>
        <w:tabs>
          <w:tab w:pos="4500" w:val="left"/>
          <w:tab w:pos="6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  <w:position w:val="-1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4"/>
          <w:w w:val="95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5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6"/>
          <w:w w:val="95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  <w:position w:val="-1"/>
        </w:rPr>
        <w:t>nel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4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5"/>
          <w:position w:val="-1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8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3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8"/>
          <w:w w:val="93"/>
          <w:position w:val="-1"/>
        </w:rPr>
        <w:t>o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2"/>
          <w:w w:val="103"/>
          <w:position w:val="-1"/>
        </w:rPr>
        <w:t>ğ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89"/>
          <w:position w:val="-1"/>
        </w:rPr>
        <w:t>al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6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az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  <w:position w:val="-1"/>
        </w:rPr>
        <w:t>Gel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9"/>
          <w:w w:val="95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95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6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31"/>
          <w:w w:val="12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0"/>
        </w:sectPr>
      </w:pPr>
      <w:rPr/>
    </w:p>
    <w:p>
      <w:pPr>
        <w:spacing w:before="5" w:after="0" w:line="240" w:lineRule="auto"/>
        <w:ind w:left="142" w:right="-7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0"/>
          <w:w w:val="2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6"/>
          <w:w w:val="8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88"/>
        </w:rPr>
        <w:t>·wdımcı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1" w:lineRule="exact"/>
        <w:ind w:left="161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13333"/>
          <w:spacing w:val="0"/>
          <w:w w:val="139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22" w:lineRule="exact"/>
        <w:ind w:left="19" w:right="1012" w:firstLine="-19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64646"/>
          <w:w w:val="127"/>
        </w:rPr>
        <w:t>tı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w w:val="128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4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Saati:­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88"/>
        </w:rPr>
        <w:t>Dön!l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88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7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Saati:-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3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2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333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31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1" w:after="0" w:line="226" w:lineRule="exact"/>
        <w:ind w:left="1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w w:val="88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w w:val="89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0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45"/>
          <w:w w:val="91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88"/>
          <w:w w:val="135"/>
          <w:position w:val="-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0"/>
          <w:w w:val="94"/>
          <w:position w:val="-1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9C9C9C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2"/>
          <w:position w:val="-1"/>
        </w:rPr>
        <w:t>Amiriııi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8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20"/>
        <w:jc w:val="left"/>
        <w:tabs>
          <w:tab w:pos="2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6"/>
        </w:rPr>
        <w:t>one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7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0"/>
          <w:cols w:num="3" w:equalWidth="0">
            <w:col w:w="1313" w:space="719"/>
            <w:col w:w="2125" w:space="339"/>
            <w:col w:w="6964"/>
          </w:cols>
        </w:sectPr>
      </w:pPr>
      <w:rPr/>
    </w:p>
    <w:p>
      <w:pPr>
        <w:spacing w:before="0" w:after="0" w:line="240" w:lineRule="auto"/>
        <w:ind w:left="161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7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20" w:lineRule="exact"/>
        <w:ind w:left="242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w w:val="70"/>
          <w:position w:val="-1"/>
        </w:rPr>
        <w:t>l§_önd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w w:val="71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4"/>
          <w:position w:val="-1"/>
        </w:rPr>
        <w:t>rı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1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4"/>
          <w:position w:val="-1"/>
        </w:rPr>
        <w:t>ede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2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0"/>
          <w:cols w:num="2" w:equalWidth="0">
            <w:col w:w="1566" w:space="484"/>
            <w:col w:w="9410"/>
          </w:cols>
        </w:sectPr>
      </w:pPr>
      <w:rPr/>
    </w:p>
    <w:p>
      <w:pPr>
        <w:spacing w:before="0" w:after="0" w:line="227" w:lineRule="exact"/>
        <w:ind w:left="161" w:right="-73"/>
        <w:jc w:val="left"/>
        <w:tabs>
          <w:tab w:pos="21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6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313333"/>
          <w:spacing w:val="0"/>
          <w:w w:val="192"/>
          <w:position w:val="7"/>
        </w:rPr>
        <w:t>u</w:t>
      </w:r>
      <w:r>
        <w:rPr>
          <w:rFonts w:ascii="Times New Roman" w:hAnsi="Times New Roman" w:cs="Times New Roman" w:eastAsia="Times New Roman"/>
          <w:sz w:val="14"/>
          <w:szCs w:val="14"/>
          <w:color w:val="313333"/>
          <w:spacing w:val="-11"/>
          <w:w w:val="192"/>
          <w:position w:val="7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13333"/>
          <w:spacing w:val="0"/>
          <w:w w:val="105"/>
          <w:position w:val="7"/>
        </w:rPr>
        <w:t>ile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right="-20"/>
        <w:jc w:val="left"/>
        <w:tabs>
          <w:tab w:pos="1840" w:val="left"/>
          <w:tab w:pos="3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7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6"/>
          <w:w w:val="7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7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34"/>
          <w:w w:val="7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7"/>
          <w:w w:val="4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85"/>
        </w:rPr>
        <w:t>KöpOk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69"/>
          <w:position w:val="1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"/>
          <w:w w:val="7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2"/>
          <w:w w:val="129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78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1"/>
        </w:rPr>
        <w:t>.T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6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  <w:position w:val="1"/>
        </w:rPr>
        <w:t>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57" w:after="0" w:line="240" w:lineRule="auto"/>
        <w:ind w:left="36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9.750366pt;margin-top:-8.195209pt;width:78.924863pt;height:26.356323pt;mso-position-horizontal-relative:page;mso-position-vertical-relative:paragraph;z-index:-15791" type="#_x0000_t202" filled="f" stroked="f">
            <v:textbox inset="0,0,0,0">
              <w:txbxContent>
                <w:p>
                  <w:pPr>
                    <w:spacing w:before="0" w:after="0" w:line="527" w:lineRule="exact"/>
                    <w:ind w:right="-119"/>
                    <w:jc w:val="left"/>
                    <w:tabs>
                      <w:tab w:pos="15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464646"/>
                      <w:spacing w:val="0"/>
                      <w:w w:val="54"/>
                      <w:position w:val="3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64646"/>
                      <w:spacing w:val="0"/>
                      <w:w w:val="100"/>
                      <w:position w:val="3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64646"/>
                      <w:spacing w:val="0"/>
                      <w:w w:val="100"/>
                      <w:position w:val="3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565656"/>
                      <w:spacing w:val="0"/>
                      <w:w w:val="54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13333"/>
          <w:spacing w:val="0"/>
          <w:w w:val="102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0"/>
          <w:cols w:num="2" w:equalWidth="0">
            <w:col w:w="2454" w:space="2024"/>
            <w:col w:w="6982"/>
          </w:cols>
        </w:sectPr>
      </w:pPr>
      <w:rPr/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65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w w:val="93"/>
        </w:rPr>
        <w:t>Sönd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3"/>
        </w:rPr>
        <w:t>ürı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6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1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2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7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5" w:right="512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3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</w:rPr>
        <w:t>yanmıştır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</w:rPr>
        <w:t>Maddi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2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8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26" w:lineRule="exact"/>
        <w:ind w:right="522" w:firstLine="42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2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apıla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</w:rPr>
        <w:t>söndürülmede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3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2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7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7"/>
        </w:rPr>
        <w:t>kağıt,çö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7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5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</w:rPr>
        <w:t>malzemeleri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3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5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460" w:right="0"/>
          <w:cols w:num="2" w:equalWidth="0">
            <w:col w:w="1840" w:space="206"/>
            <w:col w:w="9414"/>
          </w:cols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0"/>
        </w:sectPr>
      </w:pPr>
      <w:rPr/>
    </w:p>
    <w:p>
      <w:pPr>
        <w:spacing w:before="34" w:after="0" w:line="240" w:lineRule="auto"/>
        <w:ind w:left="16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w w:val="98"/>
        </w:rPr>
        <w:t>Sigort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2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78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6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71.657051pt;margin-top:11.464066pt;width:.665pt;height:3.365479pt;mso-position-horizontal-relative:page;mso-position-vertical-relative:paragraph;z-index:-15793" coordorigin="1433,229" coordsize="13,67">
            <v:shape style="position:absolute;left:1433;top:229;width:13;height:67" coordorigin="1433,229" coordsize="13,67" path="m1433,263l1446,263e" filled="f" stroked="t" strokeweight="3.465479pt" strokecolor="#CDCDC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3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" w:after="0" w:line="240" w:lineRule="auto"/>
        <w:ind w:left="165" w:right="-20"/>
        <w:jc w:val="left"/>
        <w:tabs>
          <w:tab w:pos="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.033775pt;margin-top:.305283pt;width:59.236335pt;height:2.5pt;mso-position-horizontal-relative:page;mso-position-vertical-relative:paragraph;z-index:-15790" type="#_x0000_t202" filled="f" stroked="f">
            <v:textbox inset="0,0,0,0">
              <w:txbxContent>
                <w:p>
                  <w:pPr>
                    <w:spacing w:before="0" w:after="0" w:line="50" w:lineRule="exact"/>
                    <w:ind w:right="-48"/>
                    <w:jc w:val="left"/>
                    <w:tabs>
                      <w:tab w:pos="800" w:val="left"/>
                      <w:tab w:pos="1140" w:val="left"/>
                    </w:tabs>
                    <w:rPr>
                      <w:rFonts w:ascii="Times New Roman" w:hAnsi="Times New Roman" w:cs="Times New Roman" w:eastAsia="Times New Roman"/>
                      <w:sz w:val="5"/>
                      <w:szCs w:val="5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"/>
                      <w:szCs w:val="5"/>
                      <w:color w:val="676767"/>
                      <w:spacing w:val="0"/>
                      <w:w w:val="600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"/>
                      <w:szCs w:val="5"/>
                      <w:color w:val="676767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5"/>
                      <w:szCs w:val="5"/>
                      <w:color w:val="676767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"/>
                      <w:szCs w:val="5"/>
                      <w:color w:val="C4C4C4"/>
                      <w:spacing w:val="0"/>
                      <w:w w:val="76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5"/>
                      <w:szCs w:val="5"/>
                      <w:color w:val="C4C4C4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5"/>
                      <w:szCs w:val="5"/>
                      <w:color w:val="C4C4C4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"/>
                      <w:szCs w:val="5"/>
                      <w:color w:val="313333"/>
                      <w:spacing w:val="0"/>
                      <w:w w:val="107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5"/>
                      <w:szCs w:val="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29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76767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,n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Kıme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left="707" w:right="50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17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8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4"/>
          <w:w w:val="8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89"/>
        </w:rPr>
        <w:t>ioııı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27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DönüşO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253" w:right="-70"/>
        <w:jc w:val="left"/>
        <w:tabs>
          <w:tab w:pos="10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80"/>
        </w:rPr>
        <w:t>ÖIO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8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6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565656"/>
          <w:w w:val="64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3"/>
          <w:w w:val="6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4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7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1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2"/>
          <w:w w:val="100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5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226" w:lineRule="exact"/>
        <w:ind w:left="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6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13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4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95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7"/>
          <w:w w:val="84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84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36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0"/>
          <w:w w:val="106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12121"/>
          <w:spacing w:val="-6"/>
          <w:w w:val="106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6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11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6"/>
          <w:position w:val="-1"/>
        </w:rPr>
        <w:t>Merkez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2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Grup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8" w:after="0" w:line="240" w:lineRule="auto"/>
        <w:ind w:left="704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!Bedeli:-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88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13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00</w:t>
      </w:r>
      <w:r>
        <w:rPr>
          <w:rFonts w:ascii="Times New Roman" w:hAnsi="Times New Roman" w:cs="Times New Roman" w:eastAsia="Times New Roman"/>
          <w:sz w:val="20"/>
          <w:szCs w:val="20"/>
          <w:color w:val="565656"/>
          <w:spacing w:val="-3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34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w w:val="95"/>
          <w:position w:val="-1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w w:val="96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0"/>
          <w:cols w:num="4" w:equalWidth="0">
            <w:col w:w="1926" w:space="106"/>
            <w:col w:w="2904" w:space="861"/>
            <w:col w:w="1414" w:space="1031"/>
            <w:col w:w="3218"/>
          </w:cols>
        </w:sectPr>
      </w:pPr>
      <w:rPr/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0"/>
        </w:sectPr>
      </w:pPr>
      <w:rPr/>
    </w:p>
    <w:p>
      <w:pPr>
        <w:spacing w:before="34" w:after="0" w:line="240" w:lineRule="auto"/>
        <w:ind w:left="2185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6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0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4" w:after="0" w:line="240" w:lineRule="auto"/>
        <w:ind w:left="-37" w:right="531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3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2" w:lineRule="exact"/>
        <w:ind w:left="192" w:right="566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455.040009pt;margin-top:16.324905pt;width:56.639999pt;height:15.36pt;mso-position-horizontal-relative:page;mso-position-vertical-relative:paragraph;z-index:-15797" type="#_x0000_t75">
            <v:imagedata r:id="rId10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3"/>
          <w:position w:val="-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60" w:right="0"/>
          <w:cols w:num="2" w:equalWidth="0">
            <w:col w:w="3764" w:space="871"/>
            <w:col w:w="6825"/>
          </w:cols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0"/>
        </w:sectPr>
      </w:pPr>
      <w:rPr/>
    </w:p>
    <w:p>
      <w:pPr>
        <w:spacing w:before="34" w:after="0" w:line="240" w:lineRule="auto"/>
        <w:ind w:left="188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9.29681pt;margin-top:29.577805pt;width:536.606392pt;height:748.824723pt;mso-position-horizontal-relative:page;mso-position-vertical-relative:page;z-index:-15795" coordorigin="586,592" coordsize="10732,14976">
            <v:group style="position:absolute;left:1005;top:627;width:10287;height:2" coordorigin="1005,627" coordsize="10287,2">
              <v:shape style="position:absolute;left:1005;top:627;width:10287;height:2" coordorigin="1005,627" coordsize="10287,0" path="m1005,627l11293,627e" filled="f" stroked="t" strokeweight=".694786pt" strokecolor="#747474">
                <v:path arrowok="t"/>
              </v:shape>
            </v:group>
            <v:group style="position:absolute;left:2487;top:613;width:2;height:1508" coordorigin="2487,613" coordsize="2,1508">
              <v:shape style="position:absolute;left:2487;top:613;width:2;height:1508" coordorigin="2487,613" coordsize="0,1508" path="m2487,2121l2487,613e" filled="f" stroked="t" strokeweight=".694786pt" strokecolor="#5B5B5B">
                <v:path arrowok="t"/>
              </v:shape>
            </v:group>
            <v:group style="position:absolute;left:9004;top:617;width:2;height:1508" coordorigin="9004,617" coordsize="2,1508">
              <v:shape style="position:absolute;left:9004;top:617;width:2;height:1508" coordorigin="9004,617" coordsize="0,1508" path="m9004,2125l9004,617e" filled="f" stroked="t" strokeweight=".694786pt" strokecolor="#676767">
                <v:path arrowok="t"/>
              </v:shape>
            </v:group>
            <v:group style="position:absolute;left:11295;top:622;width:2;height:12620" coordorigin="11295,622" coordsize="2,12620">
              <v:shape style="position:absolute;left:11295;top:622;width:2;height:12620" coordorigin="11295,622" coordsize="0,12620" path="m11295,13242l11295,622e" filled="f" stroked="t" strokeweight=".694786pt" strokecolor="#6B6B6B">
                <v:path arrowok="t"/>
              </v:shape>
            </v:group>
            <v:group style="position:absolute;left:607;top:599;width:2;height:14958" coordorigin="607,599" coordsize="2,14958">
              <v:shape style="position:absolute;left:607;top:599;width:2;height:14958" coordorigin="607,599" coordsize="0,14958" path="m607,15556l607,599e" filled="f" stroked="t" strokeweight=".694786pt" strokecolor="#606060">
                <v:path arrowok="t"/>
              </v:shape>
            </v:group>
            <v:group style="position:absolute;left:598;top:2823;width:10700;height:2" coordorigin="598,2823" coordsize="10700,2">
              <v:shape style="position:absolute;left:598;top:2823;width:10700;height:2" coordorigin="598,2823" coordsize="10700,0" path="m598,2823l11297,2823e" filled="f" stroked="t" strokeweight=".694786pt" strokecolor="#707070">
                <v:path arrowok="t"/>
              </v:shape>
            </v:group>
            <v:group style="position:absolute;left:598;top:3058;width:10700;height:2" coordorigin="598,3058" coordsize="10700,2">
              <v:shape style="position:absolute;left:598;top:3058;width:10700;height:2" coordorigin="598,3058" coordsize="10700,0" path="m598,3058l11297,3058e" filled="f" stroked="t" strokeweight=".694786pt" strokecolor="#747474">
                <v:path arrowok="t"/>
              </v:shape>
            </v:group>
            <v:group style="position:absolute;left:593;top:3294;width:10704;height:2" coordorigin="593,3294" coordsize="10704,2">
              <v:shape style="position:absolute;left:593;top:3294;width:10704;height:2" coordorigin="593,3294" coordsize="10704,0" path="m593,3294l11297,3294e" filled="f" stroked="t" strokeweight=".694786pt" strokecolor="#707070">
                <v:path arrowok="t"/>
              </v:shape>
            </v:group>
            <v:group style="position:absolute;left:3928;top:3285;width:2;height:712" coordorigin="3928,3285" coordsize="2,712">
              <v:shape style="position:absolute;left:3928;top:3285;width:2;height:712" coordorigin="3928,3285" coordsize="0,712" path="m3928,3996l3928,3285e" filled="f" stroked="t" strokeweight=".694786pt" strokecolor="#484848">
                <v:path arrowok="t"/>
              </v:shape>
            </v:group>
            <v:group style="position:absolute;left:6915;top:3289;width:2;height:707" coordorigin="6915,3289" coordsize="2,707">
              <v:shape style="position:absolute;left:6915;top:3289;width:2;height:707" coordorigin="6915,3289" coordsize="0,707" path="m6915,3996l6915,3289e" filled="f" stroked="t" strokeweight=".694786pt" strokecolor="#606060">
                <v:path arrowok="t"/>
              </v:shape>
            </v:group>
            <v:group style="position:absolute;left:2487;top:3977;width:2;height:11584" coordorigin="2487,3977" coordsize="2,11584">
              <v:shape style="position:absolute;left:2487;top:3977;width:2;height:11584" coordorigin="2487,3977" coordsize="0,11584" path="m2487,15561l2487,3977e" filled="f" stroked="t" strokeweight=".694786pt" strokecolor="#606060">
                <v:path arrowok="t"/>
              </v:shape>
            </v:group>
            <v:group style="position:absolute;left:598;top:3989;width:10704;height:2" coordorigin="598,3989" coordsize="10704,2">
              <v:shape style="position:absolute;left:598;top:3989;width:10704;height:2" coordorigin="598,3989" coordsize="10704,0" path="m598,3989l11302,3989e" filled="f" stroked="t" strokeweight=".694786pt" strokecolor="#6B6B6B">
                <v:path arrowok="t"/>
              </v:shape>
            </v:group>
            <v:group style="position:absolute;left:598;top:4293;width:10700;height:2" coordorigin="598,4293" coordsize="10700,2">
              <v:shape style="position:absolute;left:598;top:4293;width:10700;height:2" coordorigin="598,4293" coordsize="10700,0" path="m598,4293l11297,4293e" filled="f" stroked="t" strokeweight=".694786pt" strokecolor="#747474">
                <v:path arrowok="t"/>
              </v:shape>
            </v:group>
            <v:group style="position:absolute;left:2483;top:4531;width:8815;height:2" coordorigin="2483,4531" coordsize="8815,2">
              <v:shape style="position:absolute;left:2483;top:4531;width:8815;height:2" coordorigin="2483,4531" coordsize="8815,0" path="m2483,4531l11297,4531e" filled="f" stroked="t" strokeweight=".463191pt" strokecolor="#747474">
                <v:path arrowok="t"/>
              </v:shape>
            </v:group>
            <v:group style="position:absolute;left:4942;top:4519;width:2;height:2149" coordorigin="4942,4519" coordsize="2,2149">
              <v:shape style="position:absolute;left:4942;top:4519;width:2;height:2149" coordorigin="4942,4519" coordsize="0,2149" path="m4942,6668l4942,4519e" filled="f" stroked="t" strokeweight=".694786pt" strokecolor="#646464">
                <v:path arrowok="t"/>
              </v:shape>
            </v:group>
            <v:group style="position:absolute;left:4928;top:4948;width:6369;height:2" coordorigin="4928,4948" coordsize="6369,2">
              <v:shape style="position:absolute;left:4928;top:4948;width:6369;height:2" coordorigin="4928,4948" coordsize="6369,0" path="m4928,4948l11297,4948e" filled="f" stroked="t" strokeweight=".694786pt" strokecolor="#747474">
                <v:path arrowok="t"/>
              </v:shape>
            </v:group>
            <v:group style="position:absolute;left:4933;top:5184;width:6369;height:2" coordorigin="4933,5184" coordsize="6369,2">
              <v:shape style="position:absolute;left:4933;top:5184;width:6369;height:2" coordorigin="4933,5184" coordsize="6369,0" path="m4933,5184l11302,5184e" filled="f" stroked="t" strokeweight=".694786pt" strokecolor="#777777">
                <v:path arrowok="t"/>
              </v:shape>
            </v:group>
            <v:group style="position:absolute;left:4933;top:5422;width:6369;height:2" coordorigin="4933,5422" coordsize="6369,2">
              <v:shape style="position:absolute;left:4933;top:5422;width:6369;height:2" coordorigin="4933,5422" coordsize="6369,0" path="m4933,5422l11302,5422e" filled="f" stroked="t" strokeweight=".694786pt" strokecolor="#777777">
                <v:path arrowok="t"/>
              </v:shape>
            </v:group>
            <v:group style="position:absolute;left:2483;top:5658;width:8819;height:2" coordorigin="2483,5658" coordsize="8819,2">
              <v:shape style="position:absolute;left:2483;top:5658;width:8819;height:2" coordorigin="2483,5658" coordsize="8819,0" path="m2483,5658l11302,5658e" filled="f" stroked="t" strokeweight=".694786pt" strokecolor="#747474">
                <v:path arrowok="t"/>
              </v:shape>
            </v:group>
            <v:group style="position:absolute;left:593;top:5891;width:10709;height:2" coordorigin="593,5891" coordsize="10709,2">
              <v:shape style="position:absolute;left:593;top:5891;width:10709;height:2" coordorigin="593,5891" coordsize="10709,0" path="m593,5891l11302,5891e" filled="f" stroked="t" strokeweight=".694786pt" strokecolor="#747474">
                <v:path arrowok="t"/>
              </v:shape>
            </v:group>
            <v:group style="position:absolute;left:2483;top:6357;width:8819;height:2" coordorigin="2483,6357" coordsize="8819,2">
              <v:shape style="position:absolute;left:2483;top:6357;width:8819;height:2" coordorigin="2483,6357" coordsize="8819,0" path="m2483,6357l11302,6357e" filled="f" stroked="t" strokeweight=".694786pt" strokecolor="#7C7C7C">
                <v:path arrowok="t"/>
              </v:shape>
            </v:group>
            <v:group style="position:absolute;left:7742;top:5891;width:2;height:782" coordorigin="7742,5891" coordsize="2,782">
              <v:shape style="position:absolute;left:7742;top:5891;width:2;height:782" coordorigin="7742,5891" coordsize="0,782" path="m7742,6673l7742,5891e" filled="f" stroked="t" strokeweight=".694786pt" strokecolor="#646464">
                <v:path arrowok="t"/>
              </v:shape>
            </v:group>
            <v:group style="position:absolute;left:2483;top:6666;width:8819;height:2" coordorigin="2483,6666" coordsize="8819,2">
              <v:shape style="position:absolute;left:2483;top:6666;width:8819;height:2" coordorigin="2483,6666" coordsize="8819,0" path="m2483,6666l11302,6666e" filled="f" stroked="t" strokeweight=".694786pt" strokecolor="#777777">
                <v:path arrowok="t"/>
              </v:shape>
            </v:group>
            <v:group style="position:absolute;left:598;top:6899;width:10709;height:2" coordorigin="598,6899" coordsize="10709,2">
              <v:shape style="position:absolute;left:598;top:6899;width:10709;height:2" coordorigin="598,6899" coordsize="10709,0" path="m598,6899l11306,6899e" filled="f" stroked="t" strokeweight=".694786pt" strokecolor="#747474">
                <v:path arrowok="t"/>
              </v:shape>
            </v:group>
            <v:group style="position:absolute;left:602;top:7366;width:10700;height:2" coordorigin="602,7366" coordsize="10700,2">
              <v:shape style="position:absolute;left:602;top:7366;width:10700;height:2" coordorigin="602,7366" coordsize="10700,0" path="m602,7366l11302,7366e" filled="f" stroked="t" strokeweight=".694786pt" strokecolor="#747474">
                <v:path arrowok="t"/>
              </v:shape>
            </v:group>
            <v:group style="position:absolute;left:4942;top:7356;width:2;height:763" coordorigin="4942,7356" coordsize="2,763">
              <v:shape style="position:absolute;left:4942;top:7356;width:2;height:763" coordorigin="4942,7356" coordsize="0,763" path="m4942,8120l4942,7356e" filled="f" stroked="t" strokeweight=".694786pt" strokecolor="#5B5B5B">
                <v:path arrowok="t"/>
              </v:shape>
            </v:group>
            <v:group style="position:absolute;left:4938;top:7601;width:6369;height:2" coordorigin="4938,7601" coordsize="6369,2">
              <v:shape style="position:absolute;left:4938;top:7601;width:6369;height:2" coordorigin="4938,7601" coordsize="6369,0" path="m4938,7601l11306,7601e" filled="f" stroked="t" strokeweight=".694786pt" strokecolor="#777777">
                <v:path arrowok="t"/>
              </v:shape>
            </v:group>
            <v:group style="position:absolute;left:4938;top:7837;width:6369;height:2" coordorigin="4938,7837" coordsize="6369,2">
              <v:shape style="position:absolute;left:4938;top:7837;width:6369;height:2" coordorigin="4938,7837" coordsize="6369,0" path="m4938,7837l11306,7837e" filled="f" stroked="t" strokeweight=".694786pt" strokecolor="#777777">
                <v:path arrowok="t"/>
              </v:shape>
            </v:group>
            <v:group style="position:absolute;left:602;top:8115;width:10700;height:2" coordorigin="602,8115" coordsize="10700,2">
              <v:shape style="position:absolute;left:602;top:8115;width:10700;height:2" coordorigin="602,8115" coordsize="10700,0" path="m602,8115l11302,8115e" filled="f" stroked="t" strokeweight=".694786pt" strokecolor="#777777">
                <v:path arrowok="t"/>
              </v:shape>
            </v:group>
            <v:group style="position:absolute;left:607;top:8803;width:10695;height:2" coordorigin="607,8803" coordsize="10695,2">
              <v:shape style="position:absolute;left:607;top:8803;width:10695;height:2" coordorigin="607,8803" coordsize="10695,0" path="m607,8803l11302,8803e" filled="f" stroked="t" strokeweight=".694786pt" strokecolor="#747474">
                <v:path arrowok="t"/>
              </v:shape>
            </v:group>
            <v:group style="position:absolute;left:602;top:10104;width:10704;height:2" coordorigin="602,10104" coordsize="10704,2">
              <v:shape style="position:absolute;left:602;top:10104;width:10704;height:2" coordorigin="602,10104" coordsize="10704,0" path="m602,10104l11306,10104e" filled="f" stroked="t" strokeweight=".694786pt" strokecolor="#777777">
                <v:path arrowok="t"/>
              </v:shape>
            </v:group>
            <v:group style="position:absolute;left:602;top:10340;width:10704;height:2" coordorigin="602,10340" coordsize="10704,2">
              <v:shape style="position:absolute;left:602;top:10340;width:10704;height:2" coordorigin="602,10340" coordsize="10704,0" path="m602,10340l11306,10340e" filled="f" stroked="t" strokeweight=".694786pt" strokecolor="#747474">
                <v:path arrowok="t"/>
              </v:shape>
            </v:group>
            <v:group style="position:absolute;left:1846;top:11263;width:2;height:4298" coordorigin="1846,11263" coordsize="2,4298">
              <v:shape style="position:absolute;left:1846;top:11263;width:2;height:4298" coordorigin="1846,11263" coordsize="0,4298" path="m1846,15561l1846,11263e" filled="f" stroked="t" strokeweight=".694786pt" strokecolor="#606060">
                <v:path arrowok="t"/>
              </v:shape>
            </v:group>
            <v:group style="position:absolute;left:598;top:11273;width:10709;height:2" coordorigin="598,11273" coordsize="10709,2">
              <v:shape style="position:absolute;left:598;top:11273;width:10709;height:2" coordorigin="598,11273" coordsize="10709,0" path="m598,11273l11306,11273e" filled="f" stroked="t" strokeweight=".694786pt" strokecolor="#777777">
                <v:path arrowok="t"/>
              </v:shape>
            </v:group>
            <v:group style="position:absolute;left:602;top:11508;width:10709;height:2" coordorigin="602,11508" coordsize="10709,2">
              <v:shape style="position:absolute;left:602;top:11508;width:10709;height:2" coordorigin="602,11508" coordsize="10709,0" path="m602,11508l11311,11508e" filled="f" stroked="t" strokeweight=".694786pt" strokecolor="#777777">
                <v:path arrowok="t"/>
              </v:shape>
            </v:group>
            <v:group style="position:absolute;left:602;top:15554;width:10709;height:2" coordorigin="602,15554" coordsize="10709,2">
              <v:shape style="position:absolute;left:602;top:15554;width:10709;height:2" coordorigin="602,15554" coordsize="10709,0" path="m602,15554l11311,15554e" filled="f" stroked="t" strokeweight=".694786pt" strokecolor="#808080">
                <v:path arrowok="t"/>
              </v:shape>
            </v:group>
            <v:group style="position:absolute;left:1429;top:11263;width:2;height:4298" coordorigin="1429,11263" coordsize="2,4298">
              <v:shape style="position:absolute;left:1429;top:11263;width:2;height:4298" coordorigin="1429,11263" coordsize="0,4298" path="m1429,15561l1429,11263e" filled="f" stroked="t" strokeweight=".694786pt" strokecolor="#606060">
                <v:path arrowok="t"/>
              </v:shape>
            </v:group>
            <v:group style="position:absolute;left:602;top:13266;width:1894;height:2" coordorigin="602,13266" coordsize="1894,2">
              <v:shape style="position:absolute;left:602;top:13266;width:1894;height:2" coordorigin="602,13266" coordsize="1894,0" path="m602,13266l2497,13266e" filled="f" stroked="t" strokeweight=".694786pt" strokecolor="#747474">
                <v:path arrowok="t"/>
              </v:shape>
            </v:group>
            <v:group style="position:absolute;left:7314;top:11263;width:2;height:4298" coordorigin="7314,11263" coordsize="2,4298">
              <v:shape style="position:absolute;left:7314;top:11263;width:2;height:4298" coordorigin="7314,11263" coordsize="0,4298" path="m7314,15561l7314,11263e" filled="f" stroked="t" strokeweight=".694786pt" strokecolor="#6B6B6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İtfaiyeci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pict>
          <v:shape style="position:absolute;margin-left:128.639999pt;margin-top:-19.490814pt;width:108.480003pt;height:135.360001pt;mso-position-horizontal-relative:page;mso-position-vertical-relative:paragraph;z-index:-15799" type="#_x0000_t75">
            <v:imagedata r:id="rId11" o:title=""/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484F85"/>
          <w:w w:val="81"/>
          <w:i/>
        </w:rPr>
        <w:t>c:::</w:t>
      </w:r>
      <w:r>
        <w:rPr>
          <w:rFonts w:ascii="Times New Roman" w:hAnsi="Times New Roman" w:cs="Times New Roman" w:eastAsia="Times New Roman"/>
          <w:sz w:val="29"/>
          <w:szCs w:val="29"/>
          <w:color w:val="484F85"/>
          <w:spacing w:val="-36"/>
          <w:w w:val="82"/>
          <w:i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797CBD"/>
          <w:spacing w:val="-7"/>
          <w:w w:val="48"/>
          <w:i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484F85"/>
          <w:spacing w:val="-98"/>
          <w:w w:val="81"/>
          <w:i/>
        </w:rPr>
        <w:t>J</w:t>
      </w:r>
      <w:r>
        <w:rPr>
          <w:rFonts w:ascii="Arial" w:hAnsi="Arial" w:cs="Arial" w:eastAsia="Arial"/>
          <w:sz w:val="17"/>
          <w:szCs w:val="17"/>
          <w:color w:val="383A7C"/>
          <w:spacing w:val="-18"/>
          <w:w w:val="107"/>
          <w:i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484F85"/>
          <w:spacing w:val="0"/>
          <w:w w:val="81"/>
          <w:i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216" w:lineRule="exact"/>
        <w:ind w:left="563" w:right="37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ejt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</w:rPr>
        <w:t>SARAY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7" w:lineRule="exact"/>
        <w:ind w:left="701" w:right="54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6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6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6"/>
        </w:rPr>
        <w:t>Çvş.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7" w:right="-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257.279999pt;margin-top:-18.898849pt;width:82.559998pt;height:31.68pt;mso-position-horizontal-relative:page;mso-position-vertical-relative:paragraph;z-index:-15798" type="#_x0000_t75">
            <v:imagedata r:id="rId12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5"/>
        </w:rPr>
        <w:t>Ahmet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Serhat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3"/>
        </w:rPr>
        <w:t>IRMAK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6" w:lineRule="exact"/>
        <w:ind w:left="752" w:right="59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13333"/>
          <w:spacing w:val="0"/>
          <w:w w:val="100"/>
        </w:rPr>
        <w:t>İtf.</w:t>
      </w:r>
      <w:r>
        <w:rPr>
          <w:rFonts w:ascii="Arial" w:hAnsi="Arial" w:cs="Arial" w:eastAsia="Arial"/>
          <w:sz w:val="19"/>
          <w:szCs w:val="19"/>
          <w:color w:val="31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pict>
          <v:shape style="position:absolute;margin-left:418.559998pt;margin-top:26.815376pt;width:176.640014pt;height:96.0pt;mso-position-horizontal-relative:page;mso-position-vertical-relative:paragraph;z-index:-15796" type="#_x0000_t75">
            <v:imagedata r:id="rId13" o:title=""/>
          </v:shape>
        </w:pict>
      </w:r>
      <w:r>
        <w:rPr>
          <w:rFonts w:ascii="Arial" w:hAnsi="Arial" w:cs="Arial" w:eastAsia="Arial"/>
          <w:sz w:val="19"/>
          <w:szCs w:val="19"/>
          <w:color w:val="8985AF"/>
          <w:spacing w:val="0"/>
          <w:w w:val="51"/>
        </w:rPr>
        <w:t>....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327.012604pt;margin-top:-3.741611pt;width:30.570584pt;height:.1pt;mso-position-horizontal-relative:page;mso-position-vertical-relative:paragraph;z-index:-15794" coordorigin="6540,-75" coordsize="611,2">
            <v:shape style="position:absolute;left:6540;top:-75;width:611;height:2" coordorigin="6540,-75" coordsize="611,0" path="m6540,-75l7152,-75e" filled="f" stroked="t" strokeweight="1.157977pt" strokecolor="#64679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92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13333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0"/>
          <w:cols w:num="4" w:equalWidth="0">
            <w:col w:w="821" w:space="3411"/>
            <w:col w:w="1953" w:space="275"/>
            <w:col w:w="110" w:space="1641"/>
            <w:col w:w="324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4112" w:right="429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.046154pt;margin-top:-17.184168pt;width:20.606031pt;height:43.0pt;mso-position-horizontal-relative:page;mso-position-vertical-relative:paragraph;z-index:-15788" type="#_x0000_t202" filled="f" stroked="f">
            <v:textbox inset="0,0,0,0">
              <w:txbxContent>
                <w:p>
                  <w:pPr>
                    <w:spacing w:before="0" w:after="0" w:line="860" w:lineRule="exact"/>
                    <w:ind w:right="-169"/>
                    <w:jc w:val="left"/>
                    <w:rPr>
                      <w:rFonts w:ascii="Arial" w:hAnsi="Arial" w:cs="Arial" w:eastAsia="Arial"/>
                      <w:sz w:val="86"/>
                      <w:szCs w:val="86"/>
                    </w:rPr>
                  </w:pPr>
                  <w:rPr/>
                  <w:r>
                    <w:rPr>
                      <w:rFonts w:ascii="Arial" w:hAnsi="Arial" w:cs="Arial" w:eastAsia="Arial"/>
                      <w:sz w:val="86"/>
                      <w:szCs w:val="86"/>
                      <w:color w:val="282828"/>
                      <w:spacing w:val="0"/>
                      <w:w w:val="172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86"/>
                      <w:szCs w:val="8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BÜYÜ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EHiR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76" w:lineRule="exact"/>
        <w:ind w:left="4246" w:right="437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94"/>
          <w:position w:val="-2"/>
        </w:rPr>
        <w:t>iTFAi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95"/>
          <w:position w:val="-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2"/>
        </w:rPr>
        <w:t>DAiR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5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-2"/>
        </w:rPr>
        <w:t>BAŞKANLIGI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7" w:lineRule="exact"/>
        <w:ind w:left="856" w:right="-20"/>
        <w:jc w:val="left"/>
        <w:tabs>
          <w:tab w:pos="3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428165pt;margin-top:6.194352pt;width:50.543552pt;height:7.5pt;mso-position-horizontal-relative:page;mso-position-vertical-relative:paragraph;z-index:-15787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3B3B3B"/>
                      <w:spacing w:val="0"/>
                      <w:w w:val="101"/>
                      <w:b/>
                      <w:bCs/>
                    </w:rPr>
                    <w:t>BÜYÜKŞEHIR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9"/>
        </w:rPr>
        <w:t>/ZMIR</w:t>
      </w:r>
      <w:r>
        <w:rPr>
          <w:rFonts w:ascii="Arial" w:hAnsi="Arial" w:cs="Arial" w:eastAsia="Arial"/>
          <w:sz w:val="15"/>
          <w:szCs w:val="15"/>
          <w:color w:val="3B3B3B"/>
          <w:spacing w:val="-1"/>
          <w:w w:val="100"/>
          <w:position w:val="9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1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-1"/>
        </w:rPr>
        <w:t>Mildalıale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Miidilrlilğü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240" w:lineRule="auto"/>
        <w:ind w:left="631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3B3B3B"/>
          <w:spacing w:val="0"/>
          <w:w w:val="106"/>
        </w:rPr>
        <w:t>BELEDIYESI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2" w:lineRule="auto"/>
        <w:ind w:left="128" w:right="3077" w:firstLine="-9"/>
        <w:jc w:val="left"/>
        <w:tabs>
          <w:tab w:pos="1320" w:val="left"/>
          <w:tab w:pos="3080" w:val="left"/>
          <w:tab w:pos="4340" w:val="left"/>
          <w:tab w:pos="5400" w:val="left"/>
          <w:tab w:pos="7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70"/>
          <w:position w:val="1"/>
        </w:rPr>
        <w:t>Qli!Y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71"/>
          <w:position w:val="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1"/>
        </w:rPr>
        <w:t>11/05/2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6"/>
          <w:position w:val="1"/>
        </w:rPr>
        <w:t>0</w:t>
      </w:r>
      <w:r>
        <w:rPr>
          <w:rFonts w:ascii="Arial" w:hAnsi="Arial" w:cs="Arial" w:eastAsia="Arial"/>
          <w:sz w:val="22"/>
          <w:szCs w:val="22"/>
          <w:color w:val="3B3B3B"/>
          <w:spacing w:val="-3"/>
          <w:w w:val="193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7"/>
          <w:position w:val="1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0"/>
        </w:rPr>
        <w:t>jBi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94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CACACA"/>
          <w:spacing w:val="-17"/>
          <w:w w:val="94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0"/>
        </w:rPr>
        <w:t>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26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6"/>
          <w:position w:val="1"/>
        </w:rPr>
        <w:t>_[Bildirim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5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22:28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!fe!: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8"/>
          <w:position w:val="0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8"/>
          <w:position w:val="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0"/>
          <w:position w:val="0"/>
        </w:rPr>
        <w:t>Ka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1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0"/>
        </w:rPr>
        <w:t>11105/2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0"/>
          <w:position w:val="0"/>
        </w:rPr>
        <w:t>0</w:t>
      </w:r>
      <w:r>
        <w:rPr>
          <w:rFonts w:ascii="Arial" w:hAnsi="Arial" w:cs="Arial" w:eastAsia="Arial"/>
          <w:sz w:val="23"/>
          <w:szCs w:val="23"/>
          <w:color w:val="3B3B3B"/>
          <w:spacing w:val="5"/>
          <w:w w:val="208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89"/>
          <w:position w:val="0"/>
        </w:rPr>
        <w:t>[Kayıt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No</w:t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43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35"/>
          <w:w w:val="14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2992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33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"/>
          <w:w w:val="61"/>
          <w:position w:val="0"/>
        </w:rPr>
        <w:t>[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5"/>
          <w:position w:val="0"/>
        </w:rPr>
        <w:t>Bildi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5"/>
          <w:w w:val="96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9"/>
          <w:position w:val="0"/>
        </w:rPr>
        <w:t>im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:Merkez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Santral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90"/>
        </w:rPr>
        <w:t>Bildiri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5"/>
          <w:w w:val="9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7"/>
          <w:w w:val="9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5"/>
        </w:rPr>
        <w:t>Buca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6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</w:rPr>
        <w:t>2117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sonu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içerisi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40" w:lineRule="auto"/>
        <w:ind w:left="133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1"/>
        </w:rPr>
        <w:t>Dotı.r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5"/>
        </w:rPr>
        <w:t>:Buca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6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21!7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sonu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içcrisi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03" w:lineRule="exact"/>
        <w:ind w:left="119" w:right="-20"/>
        <w:jc w:val="left"/>
        <w:tabs>
          <w:tab w:pos="1320" w:val="left"/>
          <w:tab w:pos="4500" w:val="left"/>
          <w:tab w:pos="72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4"/>
          <w:position w:val="-1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4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:Çö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Yanguıı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43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37"/>
          <w:w w:val="14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>ateş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360" w:right="320"/>
        </w:sectPr>
      </w:pPr>
      <w:rPr/>
    </w:p>
    <w:p>
      <w:pPr>
        <w:spacing w:before="10" w:after="0" w:line="240" w:lineRule="auto"/>
        <w:ind w:left="12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4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00" w:lineRule="exact"/>
        <w:ind w:left="19" w:right="3324" w:firstLine="-19"/>
        <w:jc w:val="left"/>
        <w:tabs>
          <w:tab w:pos="3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</w:rPr>
        <w:t>!Yapını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Bctonarme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Kııgi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Ahşap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24"/>
          <w:position w:val="-2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20"/>
          <w:cols w:num="2" w:equalWidth="0">
            <w:col w:w="1524" w:space="2070"/>
            <w:col w:w="7646"/>
          </w:cols>
        </w:sectPr>
      </w:pPr>
      <w:rPr/>
    </w:p>
    <w:p>
      <w:pPr>
        <w:spacing w:before="0" w:after="0" w:line="245" w:lineRule="exact"/>
        <w:ind w:right="-20"/>
        <w:jc w:val="right"/>
        <w:tabs>
          <w:tab w:pos="580" w:val="left"/>
          <w:tab w:pos="1080" w:val="left"/>
          <w:tab w:pos="16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42"/>
          <w:szCs w:val="42"/>
          <w:color w:val="4F4F4F"/>
          <w:w w:val="50"/>
          <w:position w:val="-10"/>
        </w:rPr>
        <w:t>ı</w:t>
      </w:r>
      <w:r>
        <w:rPr>
          <w:rFonts w:ascii="Arial" w:hAnsi="Arial" w:cs="Arial" w:eastAsia="Arial"/>
          <w:sz w:val="42"/>
          <w:szCs w:val="42"/>
          <w:color w:val="4F4F4F"/>
          <w:w w:val="100"/>
          <w:position w:val="-10"/>
        </w:rPr>
        <w:tab/>
      </w:r>
      <w:r>
        <w:rPr>
          <w:rFonts w:ascii="Arial" w:hAnsi="Arial" w:cs="Arial" w:eastAsia="Arial"/>
          <w:sz w:val="42"/>
          <w:szCs w:val="42"/>
          <w:color w:val="4F4F4F"/>
          <w:w w:val="100"/>
          <w:position w:val="-10"/>
        </w:rPr>
      </w:r>
      <w:r>
        <w:rPr>
          <w:rFonts w:ascii="Arial" w:hAnsi="Arial" w:cs="Arial" w:eastAsia="Arial"/>
          <w:sz w:val="42"/>
          <w:szCs w:val="42"/>
          <w:color w:val="3B3B3B"/>
          <w:w w:val="50"/>
          <w:position w:val="-10"/>
        </w:rPr>
        <w:t>ı</w:t>
      </w:r>
      <w:r>
        <w:rPr>
          <w:rFonts w:ascii="Arial" w:hAnsi="Arial" w:cs="Arial" w:eastAsia="Arial"/>
          <w:sz w:val="42"/>
          <w:szCs w:val="42"/>
          <w:color w:val="3B3B3B"/>
          <w:w w:val="100"/>
          <w:position w:val="-10"/>
        </w:rPr>
        <w:tab/>
      </w:r>
      <w:r>
        <w:rPr>
          <w:rFonts w:ascii="Arial" w:hAnsi="Arial" w:cs="Arial" w:eastAsia="Arial"/>
          <w:sz w:val="42"/>
          <w:szCs w:val="42"/>
          <w:color w:val="3B3B3B"/>
          <w:w w:val="100"/>
          <w:position w:val="-10"/>
        </w:rPr>
      </w:r>
      <w:r>
        <w:rPr>
          <w:rFonts w:ascii="Arial" w:hAnsi="Arial" w:cs="Arial" w:eastAsia="Arial"/>
          <w:sz w:val="51"/>
          <w:szCs w:val="51"/>
          <w:color w:val="9E9EA0"/>
          <w:w w:val="51"/>
          <w:position w:val="-10"/>
        </w:rPr>
        <w:t>ı</w:t>
      </w:r>
      <w:r>
        <w:rPr>
          <w:rFonts w:ascii="Arial" w:hAnsi="Arial" w:cs="Arial" w:eastAsia="Arial"/>
          <w:sz w:val="51"/>
          <w:szCs w:val="51"/>
          <w:color w:val="9E9EA0"/>
          <w:w w:val="100"/>
          <w:position w:val="-10"/>
        </w:rPr>
        <w:tab/>
      </w:r>
      <w:r>
        <w:rPr>
          <w:rFonts w:ascii="Arial" w:hAnsi="Arial" w:cs="Arial" w:eastAsia="Arial"/>
          <w:sz w:val="51"/>
          <w:szCs w:val="51"/>
          <w:color w:val="9E9EA0"/>
          <w:w w:val="100"/>
          <w:position w:val="-10"/>
        </w:rPr>
      </w:r>
      <w:r>
        <w:rPr>
          <w:rFonts w:ascii="Arial" w:hAnsi="Arial" w:cs="Arial" w:eastAsia="Arial"/>
          <w:sz w:val="38"/>
          <w:szCs w:val="38"/>
          <w:color w:val="B5B5B5"/>
          <w:spacing w:val="0"/>
          <w:w w:val="67"/>
          <w:position w:val="-10"/>
        </w:rPr>
        <w:t>!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87"/>
        </w:rPr>
        <w:t>!Yangı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5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22:36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20"/>
          <w:cols w:num="2" w:equalWidth="0">
            <w:col w:w="6178" w:space="477"/>
            <w:col w:w="4585"/>
          </w:cols>
        </w:sectPr>
      </w:pPr>
      <w:rPr/>
    </w:p>
    <w:p>
      <w:pPr>
        <w:spacing w:before="0" w:after="0" w:line="396" w:lineRule="exact"/>
        <w:ind w:left="133" w:right="-20"/>
        <w:jc w:val="left"/>
        <w:tabs>
          <w:tab w:pos="2120" w:val="left"/>
          <w:tab w:pos="5660" w:val="left"/>
          <w:tab w:pos="1100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  <w:position w:val="7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  <w:position w:val="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87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7"/>
        </w:rPr>
        <w:t>Salıibi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3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8"/>
          <w:szCs w:val="18"/>
          <w:color w:val="B5B5B5"/>
          <w:spacing w:val="3"/>
          <w:w w:val="37"/>
          <w:position w:val="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7"/>
        </w:rPr>
        <w:t>Kiracı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7"/>
        </w:rPr>
      </w:r>
      <w:r>
        <w:rPr>
          <w:rFonts w:ascii="Arial" w:hAnsi="Arial" w:cs="Arial" w:eastAsia="Arial"/>
          <w:sz w:val="41"/>
          <w:szCs w:val="41"/>
          <w:color w:val="B5B5B5"/>
          <w:spacing w:val="0"/>
          <w:w w:val="51"/>
          <w:position w:val="-2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21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  <w:t>Çv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757574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5757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  <w:t>Isınail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ESER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03" w:lineRule="exact"/>
        <w:ind w:left="2129" w:right="-20"/>
        <w:jc w:val="left"/>
        <w:tabs>
          <w:tab w:pos="4640" w:val="left"/>
          <w:tab w:pos="7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22:29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5"/>
          <w:position w:val="0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7"/>
          <w:w w:val="95"/>
          <w:position w:val="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5"/>
          <w:position w:val="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22:34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20"/>
        </w:sectPr>
      </w:pPr>
      <w:rPr/>
    </w:p>
    <w:p>
      <w:pPr>
        <w:spacing w:before="0" w:after="0" w:line="203" w:lineRule="exact"/>
        <w:ind w:left="11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2"/>
        </w:rPr>
        <w:t>piden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1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1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893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20"/>
          <w:cols w:num="2" w:equalWidth="0">
            <w:col w:w="531" w:space="1598"/>
            <w:col w:w="9111"/>
          </w:cols>
        </w:sectPr>
      </w:pPr>
      <w:rPr/>
    </w:p>
    <w:p>
      <w:pPr>
        <w:spacing w:before="0" w:after="0" w:line="279" w:lineRule="exact"/>
        <w:ind w:left="133" w:right="-20"/>
        <w:jc w:val="left"/>
        <w:tabs>
          <w:tab w:pos="4640" w:val="left"/>
          <w:tab w:pos="6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8"/>
          <w:w w:val="91"/>
          <w:position w:val="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6"/>
        </w:rPr>
        <w:t>kibin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1"/>
          <w:w w:val="91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-2"/>
        </w:rPr>
        <w:t>lektri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-2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91"/>
          <w:position w:val="-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91"/>
          <w:position w:val="-2"/>
        </w:rPr>
        <w:t>za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15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2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2"/>
          <w:position w:val="-2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4674" w:right="-20"/>
        <w:jc w:val="left"/>
        <w:tabs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466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8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mniyet-Jandarma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2138" w:right="-20"/>
        <w:jc w:val="left"/>
        <w:tabs>
          <w:tab w:pos="4640" w:val="left"/>
          <w:tab w:pos="68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Dogalgaz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37"/>
          <w:w w:val="14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04" w:lineRule="exact"/>
        <w:ind w:left="2129" w:right="2531" w:firstLine="-1959"/>
        <w:jc w:val="left"/>
        <w:tabs>
          <w:tab w:pos="2120" w:val="left"/>
          <w:tab w:pos="4640" w:val="left"/>
          <w:tab w:pos="75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2"/>
        </w:rPr>
        <w:t>ardımcı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1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4"/>
          <w:w w:val="94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4"/>
        </w:rPr>
        <w:t>ık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9"/>
          <w:w w:val="9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Arn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7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7"/>
          <w:w w:val="9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Dönll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240" w:lineRule="auto"/>
        <w:ind w:left="21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YHdınıa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21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w w:val="6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5"/>
          <w:w w:val="6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6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7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3" w:lineRule="exact"/>
        <w:ind w:left="2129" w:right="-20"/>
        <w:jc w:val="left"/>
        <w:tabs>
          <w:tab w:pos="4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>Söııdürme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6"/>
          <w:w w:val="179"/>
          <w:position w:val="-2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2"/>
          <w:position w:val="-2"/>
        </w:rPr>
        <w:t>ndtırı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"/>
          <w:w w:val="93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2"/>
        </w:rPr>
        <w:t>edc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-2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7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167" w:right="-20"/>
        <w:jc w:val="left"/>
        <w:tabs>
          <w:tab w:pos="5440" w:val="left"/>
          <w:tab w:pos="6520" w:val="left"/>
          <w:tab w:pos="6900" w:val="left"/>
          <w:tab w:pos="8080" w:val="left"/>
          <w:tab w:pos="8360" w:val="left"/>
          <w:tab w:pos="9640" w:val="left"/>
          <w:tab w:pos="99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-1"/>
        </w:rPr>
        <w:t>öııdtırme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>Sum3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62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-1"/>
        </w:rPr>
        <w:t>Köpil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5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62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K.K.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8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75757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5757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57574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606062"/>
          <w:spacing w:val="0"/>
          <w:w w:val="62"/>
          <w:position w:val="-5"/>
        </w:rPr>
        <w:t>ı</w:t>
      </w:r>
      <w:r>
        <w:rPr>
          <w:rFonts w:ascii="Arial" w:hAnsi="Arial" w:cs="Arial" w:eastAsia="Arial"/>
          <w:sz w:val="34"/>
          <w:szCs w:val="34"/>
          <w:color w:val="606062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4"/>
          <w:szCs w:val="34"/>
          <w:color w:val="606062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C0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  <w:position w:val="-1"/>
        </w:rPr>
        <w:t>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5444" w:right="-20"/>
        <w:jc w:val="left"/>
        <w:tabs>
          <w:tab w:pos="6520" w:val="left"/>
          <w:tab w:pos="7120" w:val="left"/>
          <w:tab w:pos="8080" w:val="left"/>
          <w:tab w:pos="8800" w:val="left"/>
          <w:tab w:pos="9640" w:val="left"/>
          <w:tab w:pos="10120" w:val="left"/>
        </w:tabs>
        <w:rPr>
          <w:rFonts w:ascii="Arial" w:hAnsi="Arial" w:cs="Arial" w:eastAsia="Arial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>2m3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3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62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159"/>
          <w:position w:val="1"/>
        </w:rPr>
        <w:t>-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61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4F4F4F"/>
          <w:spacing w:val="-57"/>
          <w:w w:val="61"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1"/>
          <w:szCs w:val="31"/>
          <w:color w:val="3B3B3B"/>
          <w:spacing w:val="0"/>
          <w:w w:val="61"/>
          <w:position w:val="0"/>
        </w:rPr>
        <w:t>--</w:t>
      </w:r>
      <w:r>
        <w:rPr>
          <w:rFonts w:ascii="Times New Roman" w:hAnsi="Times New Roman" w:cs="Times New Roman" w:eastAsia="Times New Roman"/>
          <w:sz w:val="31"/>
          <w:szCs w:val="31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B3B3B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61"/>
          <w:position w:val="1"/>
        </w:rPr>
        <w:t>ı</w:t>
      </w:r>
      <w:r>
        <w:rPr>
          <w:rFonts w:ascii="Arial" w:hAnsi="Arial" w:cs="Arial" w:eastAsia="Arial"/>
          <w:sz w:val="34"/>
          <w:szCs w:val="34"/>
          <w:color w:val="4F4F4F"/>
          <w:spacing w:val="-57"/>
          <w:w w:val="61"/>
          <w:position w:val="1"/>
        </w:rPr>
        <w:t> </w:t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4"/>
          <w:szCs w:val="34"/>
          <w:color w:val="4F4F4F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153"/>
          <w:position w:val="1"/>
        </w:rPr>
        <w:t>-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left="21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Yangında;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yanmı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oluşmamıştı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auto"/>
        <w:ind w:left="16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öndUrnıe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onundaki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1-lasar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12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başlangıcın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96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42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3"/>
        </w:rPr>
        <w:t>içerisi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7"/>
          <w:w w:val="9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1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8"/>
          <w:w w:val="10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erde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görülmü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2" w:lineRule="auto"/>
        <w:ind w:left="2129" w:right="324" w:firstLine="-1996"/>
        <w:jc w:val="left"/>
        <w:tabs>
          <w:tab w:pos="21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7"/>
        </w:rPr>
        <w:t>soruş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91"/>
        </w:rPr>
        <w:t>urıı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9"/>
          <w:w w:val="9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1"/>
        </w:rPr>
        <w:t>ada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1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5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birikmi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7"/>
        </w:rPr>
        <w:t>çöpleri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77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2"/>
          <w:w w:val="7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5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temizli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olara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yakılmış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blabilccegi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70" w:right="-20"/>
        <w:jc w:val="left"/>
        <w:tabs>
          <w:tab w:pos="2120" w:val="left"/>
          <w:tab w:pos="6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w w:val="113"/>
          <w:position w:val="1"/>
        </w:rPr>
        <w:t>igorta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"/>
          <w:w w:val="114"/>
          <w:position w:val="1"/>
        </w:rPr>
        <w:t>!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66"/>
          <w:position w:val="1"/>
        </w:rPr>
        <w:t>ı</w:t>
      </w:r>
      <w:r>
        <w:rPr>
          <w:rFonts w:ascii="Arial" w:hAnsi="Arial" w:cs="Arial" w:eastAsia="Arial"/>
          <w:sz w:val="16"/>
          <w:szCs w:val="16"/>
          <w:color w:val="282828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1"/>
        </w:rPr>
        <w:t>Şirketi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>!Bedel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3" w:lineRule="exact"/>
        <w:ind w:left="119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5"/>
          <w:position w:val="-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5"/>
          <w:position w:val="-1"/>
        </w:rPr>
        <w:t>\rnı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8"/>
          <w:w w:val="95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5"/>
          <w:position w:val="-1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8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9" w:after="0" w:line="212" w:lineRule="exact"/>
        <w:ind w:left="133" w:right="-20"/>
        <w:jc w:val="left"/>
        <w:tabs>
          <w:tab w:pos="3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1"/>
        </w:rPr>
        <w:t>\</w:t>
      </w:r>
      <w:r>
        <w:rPr>
          <w:rFonts w:ascii="Arial" w:hAnsi="Arial" w:cs="Arial" w:eastAsia="Arial"/>
          <w:sz w:val="18"/>
          <w:szCs w:val="18"/>
          <w:color w:val="3B3B3B"/>
          <w:spacing w:val="-44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72"/>
          <w:position w:val="0"/>
        </w:rPr>
        <w:t>,_,ı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72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7"/>
          <w:w w:val="7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0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13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40" w:lineRule="auto"/>
        <w:ind w:left="133" w:right="-20"/>
        <w:jc w:val="left"/>
        <w:tabs>
          <w:tab w:pos="2140" w:val="left"/>
          <w:tab w:pos="59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DöııllsU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606062"/>
          <w:spacing w:val="8"/>
          <w:w w:val="84"/>
        </w:rPr>
        <w:t>:</w:t>
      </w:r>
      <w:r>
        <w:rPr>
          <w:rFonts w:ascii="Arial" w:hAnsi="Arial" w:cs="Arial" w:eastAsia="Arial"/>
          <w:sz w:val="22"/>
          <w:szCs w:val="22"/>
          <w:color w:val="3B3B3B"/>
          <w:spacing w:val="-1"/>
          <w:w w:val="19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1/0512017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1"/>
        </w:rPr>
        <w:t>ISaali: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23:10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204" w:right="-20"/>
        <w:jc w:val="left"/>
        <w:tabs>
          <w:tab w:pos="1000" w:val="left"/>
          <w:tab w:pos="1500" w:val="left"/>
          <w:tab w:pos="2120" w:val="left"/>
          <w:tab w:pos="85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Varsa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83"/>
          <w:position w:val="0"/>
        </w:rPr>
        <w:t>ÖIO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piDE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1"/>
        </w:rPr>
        <w:t>fP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1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5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1"/>
        </w:rPr>
        <w:t>Evka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1"/>
          <w:position w:val="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!.Posta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265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left="4678" w:right="567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1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61" w:lineRule="exact"/>
        <w:ind w:left="234" w:right="1354"/>
        <w:jc w:val="center"/>
        <w:tabs>
          <w:tab w:pos="86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-18"/>
        </w:rPr>
        <w:t>'G</w:t>
      </w:r>
      <w:r>
        <w:rPr>
          <w:rFonts w:ascii="Arial" w:hAnsi="Arial" w:cs="Arial" w:eastAsia="Arial"/>
          <w:sz w:val="14"/>
          <w:szCs w:val="14"/>
          <w:color w:val="3B3B3B"/>
          <w:spacing w:val="-33"/>
          <w:w w:val="100"/>
          <w:position w:val="-18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-18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-18"/>
        </w:rPr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78"/>
          <w:b/>
          <w:bCs/>
          <w:position w:val="-17"/>
        </w:rPr>
        <w:t>1</w:t>
      </w:r>
      <w:r>
        <w:rPr>
          <w:rFonts w:ascii="Arial" w:hAnsi="Arial" w:cs="Arial" w:eastAsia="Arial"/>
          <w:sz w:val="27"/>
          <w:szCs w:val="27"/>
          <w:color w:val="282828"/>
          <w:spacing w:val="-51"/>
          <w:w w:val="100"/>
          <w:b/>
          <w:bCs/>
          <w:position w:val="-17"/>
        </w:rPr>
        <w:t> </w:t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79"/>
          <w:b/>
          <w:bCs/>
          <w:position w:val="-17"/>
        </w:rPr>
        <w:t>5</w:t>
      </w:r>
      <w:r>
        <w:rPr>
          <w:rFonts w:ascii="Arial" w:hAnsi="Arial" w:cs="Arial" w:eastAsia="Arial"/>
          <w:sz w:val="27"/>
          <w:szCs w:val="27"/>
          <w:color w:val="282828"/>
          <w:spacing w:val="8"/>
          <w:w w:val="79"/>
          <w:b/>
          <w:bCs/>
          <w:position w:val="-17"/>
        </w:rPr>
        <w:t> </w:t>
      </w:r>
      <w:r>
        <w:rPr>
          <w:rFonts w:ascii="Arial" w:hAnsi="Arial" w:cs="Arial" w:eastAsia="Arial"/>
          <w:sz w:val="27"/>
          <w:szCs w:val="27"/>
          <w:color w:val="282828"/>
          <w:spacing w:val="0"/>
          <w:w w:val="53"/>
          <w:b/>
          <w:bCs/>
          <w:position w:val="-17"/>
        </w:rPr>
        <w:t>MaMS1l017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60" w:right="320"/>
        </w:sectPr>
      </w:pPr>
      <w:rPr/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1" w:lineRule="exact"/>
        <w:ind w:left="274" w:right="-7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B3B3B"/>
          <w:w w:val="50"/>
          <w:position w:val="-5"/>
        </w:rPr>
        <w:t>.</w:t>
      </w:r>
      <w:r>
        <w:rPr>
          <w:rFonts w:ascii="Arial" w:hAnsi="Arial" w:cs="Arial" w:eastAsia="Arial"/>
          <w:sz w:val="7"/>
          <w:szCs w:val="7"/>
          <w:color w:val="3B3B3B"/>
          <w:spacing w:val="-49"/>
          <w:w w:val="123"/>
          <w:position w:val="10"/>
        </w:rPr>
        <w:t>Q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-25"/>
          <w:w w:val="66"/>
          <w:position w:val="-5"/>
        </w:rPr>
        <w:t>c</w:t>
      </w:r>
      <w:r>
        <w:rPr>
          <w:rFonts w:ascii="Arial" w:hAnsi="Arial" w:cs="Arial" w:eastAsia="Arial"/>
          <w:sz w:val="7"/>
          <w:szCs w:val="7"/>
          <w:color w:val="3B3B3B"/>
          <w:spacing w:val="-7"/>
          <w:w w:val="124"/>
          <w:position w:val="10"/>
        </w:rPr>
        <w:t>)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67"/>
          <w:position w:val="-5"/>
        </w:rPr>
        <w:t>-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49" w:lineRule="atLeast"/>
        <w:ind w:left="246" w:right="-85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56"/>
          <w:szCs w:val="56"/>
          <w:color w:val="3B3B3B"/>
          <w:spacing w:val="-118"/>
          <w:w w:val="52"/>
          <w:position w:val="-19"/>
        </w:rPr>
        <w:t>·</w:t>
      </w:r>
      <w:r>
        <w:rPr>
          <w:rFonts w:ascii="Arial" w:hAnsi="Arial" w:cs="Arial" w:eastAsia="Arial"/>
          <w:sz w:val="26"/>
          <w:szCs w:val="26"/>
          <w:color w:val="3B3B3B"/>
          <w:spacing w:val="-13"/>
          <w:w w:val="50"/>
          <w:position w:val="0"/>
        </w:rPr>
        <w:t>&lt;</w:t>
      </w:r>
      <w:r>
        <w:rPr>
          <w:rFonts w:ascii="Arial" w:hAnsi="Arial" w:cs="Arial" w:eastAsia="Arial"/>
          <w:sz w:val="56"/>
          <w:szCs w:val="56"/>
          <w:color w:val="3B3B3B"/>
          <w:spacing w:val="-161"/>
          <w:w w:val="52"/>
          <w:position w:val="-19"/>
        </w:rPr>
        <w:t>-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50"/>
          <w:position w:val="0"/>
        </w:rPr>
        <w:t>tl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right="1653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24"/>
          <w:szCs w:val="24"/>
          <w:color w:val="878989"/>
          <w:w w:val="248"/>
          <w:position w:val="-1"/>
        </w:rPr>
        <w:t>.</w:t>
      </w:r>
      <w:r>
        <w:rPr>
          <w:rFonts w:ascii="Arial" w:hAnsi="Arial" w:cs="Arial" w:eastAsia="Arial"/>
          <w:sz w:val="24"/>
          <w:szCs w:val="24"/>
          <w:color w:val="878989"/>
          <w:spacing w:val="1"/>
          <w:w w:val="248"/>
          <w:position w:val="-1"/>
        </w:rPr>
        <w:t>.</w:t>
      </w:r>
      <w:r>
        <w:rPr>
          <w:rFonts w:ascii="Arial" w:hAnsi="Arial" w:cs="Arial" w:eastAsia="Arial"/>
          <w:sz w:val="24"/>
          <w:szCs w:val="24"/>
          <w:color w:val="B5B5B5"/>
          <w:spacing w:val="4"/>
          <w:w w:val="77"/>
          <w:position w:val="-1"/>
        </w:rPr>
        <w:t>.</w:t>
      </w:r>
      <w:r>
        <w:rPr>
          <w:rFonts w:ascii="Arial" w:hAnsi="Arial" w:cs="Arial" w:eastAsia="Arial"/>
          <w:sz w:val="24"/>
          <w:szCs w:val="24"/>
          <w:color w:val="3B3B3B"/>
          <w:spacing w:val="0"/>
          <w:w w:val="108"/>
          <w:position w:val="-1"/>
        </w:rPr>
        <w:t>..</w:t>
      </w:r>
      <w:r>
        <w:rPr>
          <w:rFonts w:ascii="Arial" w:hAnsi="Arial" w:cs="Arial" w:eastAsia="Arial"/>
          <w:sz w:val="24"/>
          <w:szCs w:val="24"/>
          <w:color w:val="3B3B3B"/>
          <w:spacing w:val="28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9E9EA0"/>
          <w:spacing w:val="-17"/>
          <w:w w:val="102"/>
          <w:position w:val="-1"/>
        </w:rPr>
        <w:t>·</w:t>
      </w:r>
      <w:r>
        <w:rPr>
          <w:rFonts w:ascii="Arial" w:hAnsi="Arial" w:cs="Arial" w:eastAsia="Arial"/>
          <w:sz w:val="23"/>
          <w:szCs w:val="23"/>
          <w:color w:val="757574"/>
          <w:spacing w:val="-75"/>
          <w:w w:val="102"/>
          <w:position w:val="-1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606062"/>
          <w:spacing w:val="0"/>
          <w:w w:val="35"/>
          <w:position w:val="-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606062"/>
          <w:spacing w:val="-17"/>
          <w:w w:val="35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9E9EA0"/>
          <w:spacing w:val="-42"/>
          <w:w w:val="102"/>
          <w:position w:val="-1"/>
        </w:rPr>
        <w:t>·</w:t>
      </w:r>
      <w:r>
        <w:rPr>
          <w:rFonts w:ascii="Times New Roman" w:hAnsi="Times New Roman" w:cs="Times New Roman" w:eastAsia="Times New Roman"/>
          <w:sz w:val="30"/>
          <w:szCs w:val="30"/>
          <w:color w:val="878989"/>
          <w:spacing w:val="0"/>
          <w:w w:val="72"/>
          <w:position w:val="-1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2733" w:right="-20"/>
        <w:jc w:val="left"/>
        <w:tabs>
          <w:tab w:pos="6800" w:val="left"/>
          <w:tab w:pos="748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2.145798pt;margin-top:-1.608491pt;width:40.064046pt;height:33pt;mso-position-horizontal-relative:page;mso-position-vertical-relative:paragraph;z-index:-15786" type="#_x0000_t202" filled="f" stroked="f">
            <v:textbox inset="0,0,0,0">
              <w:txbxContent>
                <w:p>
                  <w:pPr>
                    <w:spacing w:before="0" w:after="0" w:line="660" w:lineRule="exact"/>
                    <w:ind w:right="-139"/>
                    <w:jc w:val="left"/>
                    <w:rPr>
                      <w:rFonts w:ascii="Arial" w:hAnsi="Arial" w:cs="Arial" w:eastAsia="Arial"/>
                      <w:sz w:val="66"/>
                      <w:szCs w:val="6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2D3372"/>
                      <w:w w:val="104"/>
                      <w:i/>
                      <w:position w:val="-1"/>
                    </w:rPr>
                    <w:t>l'</w:t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2D3372"/>
                      <w:spacing w:val="-66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2F334D"/>
                      <w:spacing w:val="0"/>
                      <w:w w:val="62"/>
                      <w:i/>
                      <w:position w:val="-1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2F334D"/>
                      <w:spacing w:val="0"/>
                      <w:w w:val="62"/>
                      <w:i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2F334D"/>
                      <w:spacing w:val="24"/>
                      <w:w w:val="62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2D3372"/>
                      <w:spacing w:val="0"/>
                      <w:w w:val="62"/>
                      <w:i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66"/>
                      <w:szCs w:val="66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999CD6"/>
          <w:w w:val="82"/>
          <w:position w:val="1"/>
        </w:rPr>
        <w:t>&lt;</w:t>
      </w:r>
      <w:r>
        <w:rPr>
          <w:rFonts w:ascii="Arial" w:hAnsi="Arial" w:cs="Arial" w:eastAsia="Arial"/>
          <w:sz w:val="19"/>
          <w:szCs w:val="19"/>
          <w:color w:val="999CD6"/>
          <w:spacing w:val="4"/>
          <w:w w:val="82"/>
          <w:position w:val="1"/>
        </w:rPr>
        <w:t>.</w:t>
      </w:r>
      <w:r>
        <w:rPr>
          <w:rFonts w:ascii="Arial" w:hAnsi="Arial" w:cs="Arial" w:eastAsia="Arial"/>
          <w:sz w:val="19"/>
          <w:szCs w:val="19"/>
          <w:color w:val="C3C6E6"/>
          <w:spacing w:val="0"/>
          <w:w w:val="139"/>
          <w:position w:val="1"/>
        </w:rPr>
        <w:t>--</w:t>
      </w:r>
      <w:r>
        <w:rPr>
          <w:rFonts w:ascii="Arial" w:hAnsi="Arial" w:cs="Arial" w:eastAsia="Arial"/>
          <w:sz w:val="19"/>
          <w:szCs w:val="19"/>
          <w:color w:val="C3C6E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C3C6E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8"/>
          <w:szCs w:val="8"/>
          <w:color w:val="B5B5B5"/>
          <w:spacing w:val="0"/>
          <w:w w:val="100"/>
          <w:position w:val="8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B5B5B5"/>
          <w:spacing w:val="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B3B3B"/>
          <w:spacing w:val="0"/>
          <w:w w:val="288"/>
          <w:position w:val="8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3B3B3B"/>
          <w:spacing w:val="-33"/>
          <w:w w:val="288"/>
          <w:position w:val="8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E9EA0"/>
          <w:spacing w:val="0"/>
          <w:w w:val="70"/>
          <w:position w:val="8"/>
        </w:rPr>
        <w:t>--</w:t>
      </w:r>
      <w:r>
        <w:rPr>
          <w:rFonts w:ascii="Times New Roman" w:hAnsi="Times New Roman" w:cs="Times New Roman" w:eastAsia="Times New Roman"/>
          <w:sz w:val="8"/>
          <w:szCs w:val="8"/>
          <w:color w:val="9E9EA0"/>
          <w:spacing w:val="0"/>
          <w:w w:val="70"/>
          <w:position w:val="8"/>
        </w:rPr>
        <w:t>          </w:t>
      </w:r>
      <w:r>
        <w:rPr>
          <w:rFonts w:ascii="Times New Roman" w:hAnsi="Times New Roman" w:cs="Times New Roman" w:eastAsia="Times New Roman"/>
          <w:sz w:val="8"/>
          <w:szCs w:val="8"/>
          <w:color w:val="9E9EA0"/>
          <w:spacing w:val="5"/>
          <w:w w:val="70"/>
          <w:position w:val="8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F4F4F"/>
          <w:spacing w:val="0"/>
          <w:w w:val="100"/>
          <w:position w:val="8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4F4F4F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4F4F4F"/>
          <w:spacing w:val="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E9EA0"/>
          <w:spacing w:val="0"/>
          <w:w w:val="192"/>
          <w:position w:val="8"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9E9EA0"/>
          <w:spacing w:val="0"/>
          <w:w w:val="192"/>
          <w:position w:val="8"/>
        </w:rPr>
        <w:t>:</w:t>
      </w:r>
      <w:r>
        <w:rPr>
          <w:rFonts w:ascii="Times New Roman" w:hAnsi="Times New Roman" w:cs="Times New Roman" w:eastAsia="Times New Roman"/>
          <w:sz w:val="8"/>
          <w:szCs w:val="8"/>
          <w:color w:val="9E9EA0"/>
          <w:spacing w:val="-38"/>
          <w:w w:val="192"/>
          <w:position w:val="8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9E9EA0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9E9EA0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8"/>
          <w:szCs w:val="8"/>
          <w:color w:val="606062"/>
          <w:spacing w:val="0"/>
          <w:w w:val="600"/>
          <w:i/>
          <w:position w:val="8"/>
        </w:rPr>
        <w:t>!</w:t>
      </w:r>
      <w:r>
        <w:rPr>
          <w:rFonts w:ascii="Times New Roman" w:hAnsi="Times New Roman" w:cs="Times New Roman" w:eastAsia="Times New Roman"/>
          <w:sz w:val="8"/>
          <w:szCs w:val="8"/>
          <w:color w:val="606062"/>
          <w:spacing w:val="-12"/>
          <w:w w:val="600"/>
          <w:i/>
          <w:position w:val="8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06062"/>
          <w:spacing w:val="0"/>
          <w:w w:val="131"/>
          <w:position w:val="8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606062"/>
          <w:spacing w:val="-4"/>
          <w:w w:val="131"/>
          <w:position w:val="8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878989"/>
          <w:spacing w:val="-5"/>
          <w:w w:val="102"/>
          <w:position w:val="8"/>
        </w:rPr>
        <w:t>_</w:t>
      </w:r>
      <w:r>
        <w:rPr>
          <w:rFonts w:ascii="Times New Roman" w:hAnsi="Times New Roman" w:cs="Times New Roman" w:eastAsia="Times New Roman"/>
          <w:sz w:val="8"/>
          <w:szCs w:val="8"/>
          <w:color w:val="3B3B3B"/>
          <w:spacing w:val="0"/>
          <w:w w:val="180"/>
          <w:position w:val="8"/>
        </w:rPr>
        <w:t>..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34" w:after="0" w:line="153" w:lineRule="atLeast"/>
        <w:ind w:right="-20"/>
        <w:jc w:val="left"/>
        <w:tabs>
          <w:tab w:pos="66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B5B5B5"/>
          <w:spacing w:val="0"/>
          <w:w w:val="162"/>
          <w:position w:val="-12"/>
        </w:rPr>
        <w:t>.</w:t>
      </w:r>
      <w:r>
        <w:rPr>
          <w:rFonts w:ascii="Arial" w:hAnsi="Arial" w:cs="Arial" w:eastAsia="Arial"/>
          <w:sz w:val="23"/>
          <w:szCs w:val="23"/>
          <w:color w:val="B5B5B5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23"/>
          <w:szCs w:val="23"/>
          <w:color w:val="B5B5B5"/>
          <w:spacing w:val="0"/>
          <w:w w:val="100"/>
          <w:position w:val="-12"/>
        </w:rPr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16"/>
          <w:i/>
          <w:position w:val="0"/>
        </w:rPr>
        <w:t>ı&lt;N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17"/>
          <w:i/>
          <w:position w:val="0"/>
        </w:rPr>
        <w:t>y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20"/>
          <w:cols w:num="2" w:equalWidth="0">
            <w:col w:w="457" w:space="1292"/>
            <w:col w:w="9491"/>
          </w:cols>
        </w:sectPr>
      </w:pPr>
      <w:rPr/>
    </w:p>
    <w:p>
      <w:pPr>
        <w:spacing w:before="0" w:after="0" w:line="326" w:lineRule="atLeast"/>
        <w:ind w:right="-20"/>
        <w:jc w:val="right"/>
        <w:rPr>
          <w:rFonts w:ascii="Arial" w:hAnsi="Arial" w:cs="Arial" w:eastAsia="Arial"/>
          <w:sz w:val="50"/>
          <w:szCs w:val="50"/>
        </w:rPr>
      </w:pPr>
      <w:rPr/>
      <w:r>
        <w:rPr>
          <w:rFonts w:ascii="Arial" w:hAnsi="Arial" w:cs="Arial" w:eastAsia="Arial"/>
          <w:sz w:val="50"/>
          <w:szCs w:val="50"/>
          <w:color w:val="878989"/>
          <w:w w:val="78"/>
        </w:rPr>
        <w:t>·</w:t>
      </w:r>
      <w:r>
        <w:rPr>
          <w:rFonts w:ascii="Arial" w:hAnsi="Arial" w:cs="Arial" w:eastAsia="Arial"/>
          <w:sz w:val="50"/>
          <w:szCs w:val="50"/>
          <w:color w:val="878989"/>
          <w:spacing w:val="-236"/>
          <w:w w:val="78"/>
        </w:rPr>
        <w:t>1</w:t>
      </w:r>
      <w:r>
        <w:rPr>
          <w:rFonts w:ascii="Arial" w:hAnsi="Arial" w:cs="Arial" w:eastAsia="Arial"/>
          <w:sz w:val="50"/>
          <w:szCs w:val="50"/>
          <w:color w:val="4F4F4F"/>
          <w:spacing w:val="0"/>
          <w:w w:val="114"/>
        </w:rPr>
        <w:t>f</w:t>
      </w:r>
      <w:r>
        <w:rPr>
          <w:rFonts w:ascii="Arial" w:hAnsi="Arial" w:cs="Arial" w:eastAsia="Arial"/>
          <w:sz w:val="50"/>
          <w:szCs w:val="50"/>
          <w:color w:val="000000"/>
          <w:spacing w:val="0"/>
          <w:w w:val="100"/>
        </w:rPr>
      </w:r>
    </w:p>
    <w:p>
      <w:pPr>
        <w:spacing w:before="0" w:after="0" w:line="326" w:lineRule="atLeast"/>
        <w:ind w:right="-126"/>
        <w:jc w:val="left"/>
        <w:tabs>
          <w:tab w:pos="320" w:val="left"/>
          <w:tab w:pos="1340" w:val="left"/>
          <w:tab w:pos="2180" w:val="left"/>
        </w:tabs>
        <w:rPr>
          <w:rFonts w:ascii="Arial" w:hAnsi="Arial" w:cs="Arial" w:eastAsia="Arial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3D4489"/>
          <w:spacing w:val="0"/>
          <w:w w:val="74"/>
          <w:b/>
          <w:bCs/>
        </w:rPr>
        <w:t>J</w:t>
      </w:r>
      <w:r>
        <w:rPr>
          <w:rFonts w:ascii="Arial" w:hAnsi="Arial" w:cs="Arial" w:eastAsia="Arial"/>
          <w:sz w:val="17"/>
          <w:szCs w:val="17"/>
          <w:color w:val="3D4489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7"/>
          <w:szCs w:val="17"/>
          <w:color w:val="3D4489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43"/>
          <w:szCs w:val="43"/>
          <w:color w:val="3D4489"/>
          <w:spacing w:val="0"/>
          <w:w w:val="74"/>
          <w:i/>
        </w:rPr>
        <w:t>'Jtl</w:t>
      </w:r>
      <w:r>
        <w:rPr>
          <w:rFonts w:ascii="Times New Roman" w:hAnsi="Times New Roman" w:cs="Times New Roman" w:eastAsia="Times New Roman"/>
          <w:sz w:val="43"/>
          <w:szCs w:val="43"/>
          <w:color w:val="3D4489"/>
          <w:spacing w:val="-69"/>
          <w:w w:val="74"/>
          <w:i/>
        </w:rPr>
        <w:t> </w:t>
      </w:r>
      <w:r>
        <w:rPr>
          <w:rFonts w:ascii="Times New Roman" w:hAnsi="Times New Roman" w:cs="Times New Roman" w:eastAsia="Times New Roman"/>
          <w:sz w:val="43"/>
          <w:szCs w:val="43"/>
          <w:color w:val="3D4489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43"/>
          <w:szCs w:val="43"/>
          <w:color w:val="3D4489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50"/>
          <w:szCs w:val="50"/>
          <w:color w:val="999CD6"/>
          <w:spacing w:val="0"/>
          <w:w w:val="100"/>
          <w:position w:val="-13"/>
        </w:rPr>
        <w:t>-</w:t>
      </w:r>
      <w:r>
        <w:rPr>
          <w:rFonts w:ascii="Times New Roman" w:hAnsi="Times New Roman" w:cs="Times New Roman" w:eastAsia="Times New Roman"/>
          <w:sz w:val="50"/>
          <w:szCs w:val="50"/>
          <w:color w:val="999CD6"/>
          <w:spacing w:val="-118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50"/>
          <w:szCs w:val="50"/>
          <w:color w:val="999CD6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50"/>
          <w:szCs w:val="50"/>
          <w:color w:val="999CD6"/>
          <w:spacing w:val="0"/>
          <w:w w:val="100"/>
          <w:position w:val="-13"/>
        </w:rPr>
      </w:r>
      <w:r>
        <w:rPr>
          <w:rFonts w:ascii="Arial" w:hAnsi="Arial" w:cs="Arial" w:eastAsia="Arial"/>
          <w:sz w:val="31"/>
          <w:szCs w:val="31"/>
          <w:color w:val="B1AFD3"/>
          <w:spacing w:val="0"/>
          <w:w w:val="134"/>
          <w:position w:val="-12"/>
        </w:rPr>
        <w:t>-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326" w:lineRule="atLeast"/>
        <w:ind w:right="-89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73"/>
          <w:b/>
          <w:bCs/>
        </w:rPr>
        <w:t>fİ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73"/>
          <w:b/>
          <w:bCs/>
        </w:rPr>
        <w:t>(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73"/>
          <w:b/>
          <w:bCs/>
        </w:rPr>
        <w:t>i: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73"/>
          <w:b/>
          <w:bCs/>
        </w:rPr>
        <w:t>M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73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3B3B3B"/>
          <w:spacing w:val="49"/>
          <w:w w:val="73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606062"/>
          <w:spacing w:val="-112"/>
          <w:w w:val="126"/>
          <w:b/>
          <w:bCs/>
        </w:rPr>
        <w:t>n</w:t>
      </w:r>
      <w:r>
        <w:rPr>
          <w:rFonts w:ascii="Arial" w:hAnsi="Arial" w:cs="Arial" w:eastAsia="Arial"/>
          <w:sz w:val="27"/>
          <w:szCs w:val="27"/>
          <w:color w:val="4F4F4F"/>
          <w:spacing w:val="-30"/>
          <w:w w:val="118"/>
          <w:position w:val="5"/>
        </w:rPr>
        <w:t>"</w:t>
      </w:r>
      <w:r>
        <w:rPr>
          <w:rFonts w:ascii="Arial" w:hAnsi="Arial" w:cs="Arial" w:eastAsia="Arial"/>
          <w:sz w:val="27"/>
          <w:szCs w:val="27"/>
          <w:color w:val="1621A3"/>
          <w:spacing w:val="0"/>
          <w:w w:val="53"/>
          <w:position w:val="5"/>
        </w:rPr>
        <w:t>1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326" w:lineRule="atLeast"/>
        <w:ind w:right="-20"/>
        <w:jc w:val="left"/>
        <w:tabs>
          <w:tab w:pos="380" w:val="left"/>
        </w:tabs>
        <w:rPr>
          <w:rFonts w:ascii="Times New Roman" w:hAnsi="Times New Roman" w:cs="Times New Roman" w:eastAsia="Times New Roman"/>
          <w:sz w:val="86"/>
          <w:szCs w:val="86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878989"/>
          <w:spacing w:val="0"/>
          <w:w w:val="52"/>
        </w:rPr>
        <w:t>..</w:t>
      </w:r>
      <w:r>
        <w:rPr>
          <w:rFonts w:ascii="Arial" w:hAnsi="Arial" w:cs="Arial" w:eastAsia="Arial"/>
          <w:sz w:val="25"/>
          <w:szCs w:val="25"/>
          <w:color w:val="878989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878989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757574"/>
          <w:spacing w:val="0"/>
          <w:w w:val="52"/>
        </w:rPr>
        <w:t>-</w:t>
      </w:r>
      <w:r>
        <w:rPr>
          <w:rFonts w:ascii="Arial" w:hAnsi="Arial" w:cs="Arial" w:eastAsia="Arial"/>
          <w:sz w:val="25"/>
          <w:szCs w:val="25"/>
          <w:color w:val="757574"/>
          <w:spacing w:val="0"/>
          <w:w w:val="52"/>
        </w:rPr>
        <w:t>  </w:t>
      </w:r>
      <w:r>
        <w:rPr>
          <w:rFonts w:ascii="Arial" w:hAnsi="Arial" w:cs="Arial" w:eastAsia="Arial"/>
          <w:sz w:val="25"/>
          <w:szCs w:val="25"/>
          <w:color w:val="757574"/>
          <w:spacing w:val="27"/>
          <w:w w:val="52"/>
        </w:rPr>
        <w:t> </w:t>
      </w:r>
      <w:r>
        <w:rPr>
          <w:rFonts w:ascii="Times New Roman" w:hAnsi="Times New Roman" w:cs="Times New Roman" w:eastAsia="Times New Roman"/>
          <w:sz w:val="86"/>
          <w:szCs w:val="86"/>
          <w:color w:val="2D3372"/>
          <w:spacing w:val="0"/>
          <w:w w:val="75"/>
          <w:position w:val="5"/>
        </w:rPr>
        <w:t>tJ</w:t>
      </w:r>
      <w:r>
        <w:rPr>
          <w:rFonts w:ascii="Times New Roman" w:hAnsi="Times New Roman" w:cs="Times New Roman" w:eastAsia="Times New Roman"/>
          <w:sz w:val="86"/>
          <w:szCs w:val="8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20"/>
          <w:cols w:num="4" w:equalWidth="0">
            <w:col w:w="2463" w:space="529"/>
            <w:col w:w="2327" w:space="2857"/>
            <w:col w:w="852" w:space="416"/>
            <w:col w:w="1796"/>
          </w:cols>
        </w:sectPr>
      </w:pPr>
      <w:rPr/>
    </w:p>
    <w:p>
      <w:pPr>
        <w:spacing w:before="0" w:after="0" w:line="138" w:lineRule="atLeast"/>
        <w:ind w:right="-20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4F4F4F"/>
          <w:spacing w:val="-20"/>
          <w:w w:val="136"/>
          <w:b/>
          <w:bCs/>
        </w:rPr>
        <w:t>ı</w:t>
      </w:r>
      <w:r>
        <w:rPr>
          <w:rFonts w:ascii="Arial" w:hAnsi="Arial" w:cs="Arial" w:eastAsia="Arial"/>
          <w:sz w:val="25"/>
          <w:szCs w:val="25"/>
          <w:color w:val="2D3372"/>
          <w:spacing w:val="0"/>
          <w:w w:val="95"/>
          <w:b/>
          <w:bCs/>
        </w:rPr>
        <w:t>l</w:t>
      </w:r>
      <w:r>
        <w:rPr>
          <w:rFonts w:ascii="Arial" w:hAnsi="Arial" w:cs="Arial" w:eastAsia="Arial"/>
          <w:sz w:val="25"/>
          <w:szCs w:val="25"/>
          <w:color w:val="2D3372"/>
          <w:spacing w:val="22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0"/>
          <w:w w:val="114"/>
        </w:rPr>
        <w:t>JruP</w:t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-6"/>
          <w:w w:val="113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757574"/>
          <w:spacing w:val="0"/>
          <w:w w:val="173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757574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B3B3B"/>
          <w:spacing w:val="0"/>
          <w:w w:val="112"/>
        </w:rPr>
        <w:t>U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138" w:lineRule="atLeast"/>
        <w:ind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69"/>
          <w:szCs w:val="69"/>
        </w:rPr>
      </w:pPr>
      <w:rPr/>
      <w:r>
        <w:rPr/>
        <w:br w:type="column"/>
      </w:r>
      <w:r>
        <w:rPr>
          <w:rFonts w:ascii="Arial" w:hAnsi="Arial" w:cs="Arial" w:eastAsia="Arial"/>
          <w:sz w:val="5"/>
          <w:szCs w:val="5"/>
          <w:color w:val="4F4F4F"/>
          <w:spacing w:val="-30"/>
          <w:w w:val="280"/>
          <w:position w:val="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3"/>
          <w:w w:val="119"/>
          <w:position w:val="0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5"/>
          <w:position w:val="0"/>
        </w:rPr>
        <w:t>smail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>ESER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  <w:position w:val="0"/>
        </w:rPr>
      </w:r>
      <w:r>
        <w:rPr>
          <w:rFonts w:ascii="Arial" w:hAnsi="Arial" w:cs="Arial" w:eastAsia="Arial"/>
          <w:sz w:val="90"/>
          <w:szCs w:val="90"/>
          <w:color w:val="1621A3"/>
          <w:spacing w:val="0"/>
          <w:w w:val="100"/>
          <w:i/>
          <w:position w:val="-17"/>
        </w:rPr>
        <w:t>c</w:t>
      </w:r>
      <w:r>
        <w:rPr>
          <w:rFonts w:ascii="Arial" w:hAnsi="Arial" w:cs="Arial" w:eastAsia="Arial"/>
          <w:sz w:val="90"/>
          <w:szCs w:val="90"/>
          <w:color w:val="1621A3"/>
          <w:spacing w:val="-70"/>
          <w:w w:val="100"/>
          <w:i/>
          <w:position w:val="-17"/>
        </w:rPr>
        <w:t> </w:t>
      </w:r>
      <w:r>
        <w:rPr>
          <w:rFonts w:ascii="Times New Roman" w:hAnsi="Times New Roman" w:cs="Times New Roman" w:eastAsia="Times New Roman"/>
          <w:sz w:val="69"/>
          <w:szCs w:val="69"/>
          <w:color w:val="3B426B"/>
          <w:spacing w:val="0"/>
          <w:w w:val="67"/>
          <w:i/>
          <w:position w:val="-17"/>
        </w:rPr>
        <w:t>!l.</w:t>
      </w:r>
      <w:r>
        <w:rPr>
          <w:rFonts w:ascii="Times New Roman" w:hAnsi="Times New Roman" w:cs="Times New Roman" w:eastAsia="Times New Roman"/>
          <w:sz w:val="69"/>
          <w:szCs w:val="69"/>
          <w:color w:val="3B426B"/>
          <w:spacing w:val="-126"/>
          <w:w w:val="67"/>
          <w:i/>
          <w:position w:val="-17"/>
        </w:rPr>
        <w:t>i</w:t>
      </w:r>
      <w:r>
        <w:rPr>
          <w:rFonts w:ascii="Times New Roman" w:hAnsi="Times New Roman" w:cs="Times New Roman" w:eastAsia="Times New Roman"/>
          <w:sz w:val="69"/>
          <w:szCs w:val="69"/>
          <w:color w:val="3B3B3B"/>
          <w:spacing w:val="0"/>
          <w:w w:val="3"/>
          <w:i/>
          <w:position w:val="-17"/>
        </w:rPr>
        <w:t>ı</w:t>
      </w:r>
      <w:r>
        <w:rPr>
          <w:rFonts w:ascii="Times New Roman" w:hAnsi="Times New Roman" w:cs="Times New Roman" w:eastAsia="Times New Roman"/>
          <w:sz w:val="69"/>
          <w:szCs w:val="6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20"/>
          <w:cols w:num="2" w:equalWidth="0">
            <w:col w:w="3950" w:space="582"/>
            <w:col w:w="6708"/>
          </w:cols>
        </w:sectPr>
      </w:pPr>
      <w:rPr/>
    </w:p>
    <w:p>
      <w:pPr>
        <w:spacing w:before="0" w:after="0" w:line="136" w:lineRule="atLeast"/>
        <w:ind w:left="1795" w:right="-98"/>
        <w:jc w:val="left"/>
        <w:tabs>
          <w:tab w:pos="4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757574"/>
          <w:w w:val="76"/>
          <w:position w:val="-11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757574"/>
          <w:spacing w:val="5"/>
          <w:w w:val="76"/>
          <w:position w:val="-11"/>
        </w:rPr>
        <w:t>.</w:t>
      </w:r>
      <w:r>
        <w:rPr>
          <w:rFonts w:ascii="Arial" w:hAnsi="Arial" w:cs="Arial" w:eastAsia="Arial"/>
          <w:sz w:val="28"/>
          <w:szCs w:val="28"/>
          <w:color w:val="4F4F4F"/>
          <w:spacing w:val="0"/>
          <w:w w:val="133"/>
          <w:position w:val="-15"/>
        </w:rPr>
        <w:t>.</w:t>
      </w:r>
      <w:r>
        <w:rPr>
          <w:rFonts w:ascii="Arial" w:hAnsi="Arial" w:cs="Arial" w:eastAsia="Arial"/>
          <w:sz w:val="28"/>
          <w:szCs w:val="28"/>
          <w:color w:val="4F4F4F"/>
          <w:spacing w:val="-17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E9EA0"/>
          <w:spacing w:val="0"/>
          <w:w w:val="83"/>
          <w:position w:val="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E9EA0"/>
          <w:spacing w:val="6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38"/>
          <w:position w:val="1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06062"/>
          <w:spacing w:val="0"/>
          <w:w w:val="88"/>
          <w:position w:val="1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606062"/>
          <w:spacing w:val="0"/>
          <w:w w:val="89"/>
          <w:position w:val="1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606062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78989"/>
          <w:spacing w:val="0"/>
          <w:w w:val="58"/>
          <w:position w:val="1"/>
        </w:rPr>
        <w:t>c</w:t>
      </w:r>
      <w:r>
        <w:rPr>
          <w:rFonts w:ascii="Times New Roman" w:hAnsi="Times New Roman" w:cs="Times New Roman" w:eastAsia="Times New Roman"/>
          <w:sz w:val="21"/>
          <w:szCs w:val="21"/>
          <w:color w:val="878989"/>
          <w:spacing w:val="21"/>
          <w:w w:val="58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757574"/>
          <w:spacing w:val="0"/>
          <w:w w:val="100"/>
          <w:position w:val="1"/>
        </w:rPr>
        <w:t>iy</w:t>
      </w:r>
      <w:r>
        <w:rPr>
          <w:rFonts w:ascii="Arial" w:hAnsi="Arial" w:cs="Arial" w:eastAsia="Arial"/>
          <w:sz w:val="21"/>
          <w:szCs w:val="21"/>
          <w:color w:val="75757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0577C"/>
          <w:spacing w:val="0"/>
          <w:w w:val="71"/>
          <w:position w:val="1"/>
        </w:rPr>
        <w:t>1!..-</w:t>
      </w:r>
      <w:r>
        <w:rPr>
          <w:rFonts w:ascii="Times New Roman" w:hAnsi="Times New Roman" w:cs="Times New Roman" w:eastAsia="Times New Roman"/>
          <w:sz w:val="11"/>
          <w:szCs w:val="11"/>
          <w:color w:val="50577C"/>
          <w:spacing w:val="0"/>
          <w:w w:val="71"/>
          <w:position w:val="1"/>
        </w:rPr>
        <w:t>c</w:t>
      </w:r>
      <w:r>
        <w:rPr>
          <w:rFonts w:ascii="Times New Roman" w:hAnsi="Times New Roman" w:cs="Times New Roman" w:eastAsia="Times New Roman"/>
          <w:sz w:val="11"/>
          <w:szCs w:val="11"/>
          <w:color w:val="50577C"/>
          <w:spacing w:val="0"/>
          <w:w w:val="71"/>
          <w:position w:val="1"/>
        </w:rPr>
        <w:t>      </w:t>
      </w:r>
      <w:r>
        <w:rPr>
          <w:rFonts w:ascii="Times New Roman" w:hAnsi="Times New Roman" w:cs="Times New Roman" w:eastAsia="Times New Roman"/>
          <w:sz w:val="11"/>
          <w:szCs w:val="11"/>
          <w:color w:val="50577C"/>
          <w:spacing w:val="4"/>
          <w:w w:val="71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878989"/>
          <w:spacing w:val="8"/>
          <w:w w:val="104"/>
          <w:position w:val="1"/>
        </w:rPr>
        <w:t>e</w:t>
      </w:r>
      <w:r>
        <w:rPr>
          <w:rFonts w:ascii="Arial" w:hAnsi="Arial" w:cs="Arial" w:eastAsia="Arial"/>
          <w:sz w:val="15"/>
          <w:szCs w:val="15"/>
          <w:color w:val="757574"/>
          <w:spacing w:val="0"/>
          <w:w w:val="177"/>
          <w:position w:val="1"/>
        </w:rPr>
        <w:t>ı</w:t>
      </w:r>
      <w:r>
        <w:rPr>
          <w:rFonts w:ascii="Arial" w:hAnsi="Arial" w:cs="Arial" w:eastAsia="Arial"/>
          <w:sz w:val="15"/>
          <w:szCs w:val="15"/>
          <w:color w:val="757574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15"/>
          <w:szCs w:val="15"/>
          <w:color w:val="757574"/>
          <w:spacing w:val="12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606062"/>
          <w:spacing w:val="11"/>
          <w:w w:val="88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88"/>
          <w:position w:val="1"/>
        </w:rPr>
        <w:t>z</w:t>
      </w:r>
      <w:r>
        <w:rPr>
          <w:rFonts w:ascii="Arial" w:hAnsi="Arial" w:cs="Arial" w:eastAsia="Arial"/>
          <w:sz w:val="19"/>
          <w:szCs w:val="19"/>
          <w:color w:val="3B3B3B"/>
          <w:spacing w:val="16"/>
          <w:w w:val="88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606062"/>
          <w:spacing w:val="0"/>
          <w:w w:val="86"/>
          <w:position w:val="1"/>
        </w:rPr>
        <w:t>B</w:t>
      </w:r>
      <w:r>
        <w:rPr>
          <w:rFonts w:ascii="Arial" w:hAnsi="Arial" w:cs="Arial" w:eastAsia="Arial"/>
          <w:sz w:val="21"/>
          <w:szCs w:val="21"/>
          <w:color w:val="606062"/>
          <w:spacing w:val="0"/>
          <w:w w:val="87"/>
          <w:position w:val="1"/>
        </w:rPr>
        <w:t>e</w:t>
      </w:r>
      <w:r>
        <w:rPr>
          <w:rFonts w:ascii="Arial" w:hAnsi="Arial" w:cs="Arial" w:eastAsia="Arial"/>
          <w:sz w:val="21"/>
          <w:szCs w:val="21"/>
          <w:color w:val="606062"/>
          <w:spacing w:val="-29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606062"/>
          <w:spacing w:val="-6"/>
          <w:w w:val="140"/>
          <w:position w:val="1"/>
        </w:rPr>
        <w:t>l</w:t>
      </w:r>
      <w:r>
        <w:rPr>
          <w:rFonts w:ascii="Arial" w:hAnsi="Arial" w:cs="Arial" w:eastAsia="Arial"/>
          <w:sz w:val="19"/>
          <w:szCs w:val="19"/>
          <w:color w:val="3B3B3B"/>
          <w:spacing w:val="7"/>
          <w:w w:val="108"/>
          <w:position w:val="1"/>
        </w:rPr>
        <w:t>g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98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İtf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0"/>
        </w:rPr>
        <w:t>Çavuş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3" w:lineRule="atLeast"/>
        <w:ind w:right="-20"/>
        <w:jc w:val="lef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0"/>
          <w:szCs w:val="10"/>
          <w:color w:val="282828"/>
          <w:spacing w:val="0"/>
          <w:w w:val="211"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282828"/>
          <w:spacing w:val="-38"/>
          <w:w w:val="211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4F4F4F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10"/>
          <w:szCs w:val="10"/>
          <w:color w:val="4F4F4F"/>
          <w:spacing w:val="0"/>
          <w:w w:val="80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4F4F4F"/>
          <w:spacing w:val="11"/>
          <w:w w:val="80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57574"/>
          <w:spacing w:val="0"/>
          <w:w w:val="174"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20"/>
          <w:cols w:num="2" w:equalWidth="0">
            <w:col w:w="5367" w:space="4247"/>
            <w:col w:w="1626"/>
          </w:cols>
        </w:sectPr>
      </w:pPr>
      <w:rPr/>
    </w:p>
    <w:p>
      <w:pPr>
        <w:spacing w:before="0" w:after="0" w:line="63" w:lineRule="exact"/>
        <w:ind w:left="1260" w:right="-20"/>
        <w:jc w:val="left"/>
        <w:tabs>
          <w:tab w:pos="2100" w:val="left"/>
          <w:tab w:pos="856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6.437408pt;margin-top:1.465108pt;width:56.553843pt;height:7pt;mso-position-horizontal-relative:page;mso-position-vertical-relative:paragraph;z-index:-15785" type="#_x0000_t202" filled="f" stroked="f">
            <v:textbox inset="0,0,0,0">
              <w:txbxContent>
                <w:p>
                  <w:pPr>
                    <w:spacing w:before="0" w:after="0" w:line="140" w:lineRule="exact"/>
                    <w:ind w:right="-61"/>
                    <w:jc w:val="left"/>
                    <w:tabs>
                      <w:tab w:pos="840" w:val="left"/>
                    </w:tabs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4F4F4F"/>
                      <w:w w:val="121"/>
                      <w:i/>
                    </w:rPr>
                    <w:t>···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4F4F4F"/>
                      <w:spacing w:val="1"/>
                      <w:w w:val="120"/>
                      <w:i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282828"/>
                      <w:spacing w:val="0"/>
                      <w:w w:val="57"/>
                      <w:i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282828"/>
                      <w:spacing w:val="-24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4F4F4F"/>
                      <w:spacing w:val="0"/>
                      <w:w w:val="100"/>
                      <w:i/>
                    </w:rPr>
                    <w:t>.-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4F4F4F"/>
                      <w:spacing w:val="0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4F4F4F"/>
                      <w:spacing w:val="35"/>
                      <w:w w:val="10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3B3B3B"/>
                      <w:spacing w:val="0"/>
                      <w:w w:val="100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3B3B3B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3B3B3B"/>
                      <w:spacing w:val="6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3B3B3B"/>
                      <w:spacing w:val="0"/>
                      <w:w w:val="164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3B3B3B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3B3B3B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3B3B3B"/>
                      <w:spacing w:val="0"/>
                      <w:w w:val="100"/>
                      <w:b/>
                      <w:bCs/>
                    </w:rPr>
                    <w:t>•o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3B3B3B"/>
                      <w:spacing w:val="0"/>
                      <w:w w:val="100"/>
                      <w:b/>
                      <w:bCs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3B3B3B"/>
                      <w:spacing w:val="3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3B3B3B"/>
                      <w:spacing w:val="0"/>
                      <w:w w:val="335"/>
                    </w:rPr>
                    <w:t>/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6.404755pt;margin-top:3.604617pt;width:4.262400pt;height:18.5pt;mso-position-horizontal-relative:page;mso-position-vertical-relative:paragraph;z-index:-15784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Times New Roman" w:hAnsi="Times New Roman" w:cs="Times New Roman" w:eastAsia="Times New Roman"/>
                      <w:sz w:val="37"/>
                      <w:szCs w:val="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878989"/>
                      <w:spacing w:val="0"/>
                      <w:w w:val="128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2"/>
          <w:szCs w:val="32"/>
          <w:color w:val="9E9EA0"/>
          <w:spacing w:val="0"/>
          <w:w w:val="100"/>
          <w:position w:val="-2"/>
        </w:rPr>
        <w:t>.</w:t>
      </w:r>
      <w:r>
        <w:rPr>
          <w:rFonts w:ascii="Arial" w:hAnsi="Arial" w:cs="Arial" w:eastAsia="Arial"/>
          <w:sz w:val="32"/>
          <w:szCs w:val="32"/>
          <w:color w:val="9E9EA0"/>
          <w:spacing w:val="-75"/>
          <w:w w:val="100"/>
          <w:position w:val="-2"/>
        </w:rPr>
        <w:t> </w:t>
      </w:r>
      <w:r>
        <w:rPr>
          <w:rFonts w:ascii="Arial" w:hAnsi="Arial" w:cs="Arial" w:eastAsia="Arial"/>
          <w:sz w:val="32"/>
          <w:szCs w:val="32"/>
          <w:color w:val="9E9EA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2"/>
          <w:szCs w:val="32"/>
          <w:color w:val="9E9EA0"/>
          <w:spacing w:val="0"/>
          <w:w w:val="100"/>
          <w:position w:val="-2"/>
        </w:rPr>
      </w:r>
      <w:r>
        <w:rPr>
          <w:rFonts w:ascii="Arial" w:hAnsi="Arial" w:cs="Arial" w:eastAsia="Arial"/>
          <w:sz w:val="19"/>
          <w:szCs w:val="19"/>
          <w:color w:val="B5B5B5"/>
          <w:spacing w:val="0"/>
          <w:w w:val="49"/>
          <w:position w:val="6"/>
        </w:rPr>
        <w:t>·</w:t>
      </w:r>
      <w:r>
        <w:rPr>
          <w:rFonts w:ascii="Arial" w:hAnsi="Arial" w:cs="Arial" w:eastAsia="Arial"/>
          <w:sz w:val="19"/>
          <w:szCs w:val="19"/>
          <w:color w:val="B5B5B5"/>
          <w:spacing w:val="0"/>
          <w:w w:val="49"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B5B5B5"/>
          <w:spacing w:val="21"/>
          <w:w w:val="49"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757574"/>
          <w:spacing w:val="0"/>
          <w:w w:val="92"/>
          <w:position w:val="6"/>
        </w:rPr>
        <w:t>.</w:t>
      </w:r>
      <w:r>
        <w:rPr>
          <w:rFonts w:ascii="Arial" w:hAnsi="Arial" w:cs="Arial" w:eastAsia="Arial"/>
          <w:sz w:val="19"/>
          <w:szCs w:val="19"/>
          <w:color w:val="757574"/>
          <w:spacing w:val="1"/>
          <w:w w:val="92"/>
          <w:position w:val="6"/>
        </w:rPr>
        <w:t>P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92"/>
          <w:position w:val="6"/>
        </w:rPr>
        <w:t>ds</w:t>
      </w:r>
      <w:r>
        <w:rPr>
          <w:rFonts w:ascii="Arial" w:hAnsi="Arial" w:cs="Arial" w:eastAsia="Arial"/>
          <w:sz w:val="19"/>
          <w:szCs w:val="19"/>
          <w:color w:val="4F4F4F"/>
          <w:spacing w:val="5"/>
          <w:w w:val="92"/>
          <w:position w:val="6"/>
        </w:rPr>
        <w:t>1</w:t>
      </w:r>
      <w:r>
        <w:rPr>
          <w:rFonts w:ascii="Arial" w:hAnsi="Arial" w:cs="Arial" w:eastAsia="Arial"/>
          <w:sz w:val="19"/>
          <w:szCs w:val="19"/>
          <w:color w:val="878989"/>
          <w:spacing w:val="0"/>
          <w:w w:val="92"/>
          <w:position w:val="6"/>
        </w:rPr>
        <w:t>a</w:t>
      </w:r>
      <w:r>
        <w:rPr>
          <w:rFonts w:ascii="Arial" w:hAnsi="Arial" w:cs="Arial" w:eastAsia="Arial"/>
          <w:sz w:val="19"/>
          <w:szCs w:val="19"/>
          <w:color w:val="878989"/>
          <w:spacing w:val="24"/>
          <w:w w:val="92"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6"/>
        </w:rPr>
        <w:t>Grupla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6"/>
        </w:rPr>
        <w:t>r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3"/>
          <w:w w:val="100"/>
          <w:position w:val="6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-79"/>
          <w:w w:val="99"/>
          <w:position w:val="6"/>
        </w:rPr>
        <w:t>A</w:t>
      </w:r>
      <w:r>
        <w:rPr>
          <w:rFonts w:ascii="Arial" w:hAnsi="Arial" w:cs="Arial" w:eastAsia="Arial"/>
          <w:sz w:val="19"/>
          <w:szCs w:val="19"/>
          <w:color w:val="757574"/>
          <w:spacing w:val="13"/>
          <w:w w:val="335"/>
          <w:position w:val="6"/>
        </w:rPr>
        <w:t>ı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23"/>
          <w:position w:val="6"/>
        </w:rPr>
        <w:t>iri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  <w:position w:val="6"/>
        </w:rPr>
      </w:r>
      <w:r>
        <w:rPr>
          <w:rFonts w:ascii="Arial" w:hAnsi="Arial" w:cs="Arial" w:eastAsia="Arial"/>
          <w:sz w:val="18"/>
          <w:szCs w:val="18"/>
          <w:color w:val="2F334D"/>
          <w:spacing w:val="0"/>
          <w:w w:val="600"/>
          <w:position w:val="-3"/>
        </w:rPr>
        <w:t>'</w:t>
      </w:r>
      <w:r>
        <w:rPr>
          <w:rFonts w:ascii="Arial" w:hAnsi="Arial" w:cs="Arial" w:eastAsia="Arial"/>
          <w:sz w:val="18"/>
          <w:szCs w:val="18"/>
          <w:color w:val="2F334D"/>
          <w:spacing w:val="-11"/>
          <w:w w:val="600"/>
          <w:position w:val="-3"/>
        </w:rPr>
        <w:t>'</w:t>
      </w:r>
      <w:r>
        <w:rPr>
          <w:rFonts w:ascii="Arial" w:hAnsi="Arial" w:cs="Arial" w:eastAsia="Arial"/>
          <w:sz w:val="18"/>
          <w:szCs w:val="18"/>
          <w:color w:val="282828"/>
          <w:spacing w:val="-2"/>
          <w:w w:val="414"/>
          <w:position w:val="-3"/>
        </w:rPr>
        <w:t>'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87"/>
          <w:position w:val="-3"/>
        </w:rPr>
        <w:t>Şu</w:t>
      </w:r>
      <w:r>
        <w:rPr>
          <w:rFonts w:ascii="Arial" w:hAnsi="Arial" w:cs="Arial" w:eastAsia="Arial"/>
          <w:sz w:val="18"/>
          <w:szCs w:val="18"/>
          <w:color w:val="3B3B3B"/>
          <w:spacing w:val="-34"/>
          <w:w w:val="88"/>
          <w:position w:val="-3"/>
        </w:rPr>
        <w:t>b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-87"/>
          <w:w w:val="78"/>
          <w:position w:val="-3"/>
        </w:rPr>
        <w:t>u</w:t>
      </w:r>
      <w:r>
        <w:rPr>
          <w:rFonts w:ascii="Arial" w:hAnsi="Arial" w:cs="Arial" w:eastAsia="Arial"/>
          <w:sz w:val="18"/>
          <w:szCs w:val="18"/>
          <w:color w:val="3B3B3B"/>
          <w:spacing w:val="-19"/>
          <w:w w:val="88"/>
          <w:position w:val="-3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77"/>
          <w:position w:val="-3"/>
        </w:rPr>
        <w:t>oqı.ql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-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06062"/>
          <w:spacing w:val="0"/>
          <w:w w:val="109"/>
          <w:position w:val="-3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2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pict>
          <v:group style="position:absolute;margin-left:22.892309pt;margin-top:31.336609pt;width:554.815632pt;height:776.275792pt;mso-position-horizontal-relative:page;mso-position-vertical-relative:page;z-index:-15789" coordorigin="458,627" coordsize="11096,15526">
            <v:group style="position:absolute;left:465;top:650;width:117;height:2" coordorigin="465,650" coordsize="117,2">
              <v:shape style="position:absolute;left:465;top:650;width:117;height:2" coordorigin="465,650" coordsize="117,0" path="m465,650l582,650e" filled="f" stroked="t" strokeweight=".469586pt" strokecolor="#484848">
                <v:path arrowok="t"/>
              </v:shape>
            </v:group>
            <v:group style="position:absolute;left:526;top:650;width:11002;height:2" coordorigin="526,650" coordsize="11002,2">
              <v:shape style="position:absolute;left:526;top:650;width:11002;height:2" coordorigin="526,650" coordsize="11002,0" path="m526,650l11528,650e" filled="f" stroked="t" strokeweight=".704379pt" strokecolor="#575757">
                <v:path arrowok="t"/>
              </v:shape>
            </v:group>
            <v:group style="position:absolute;left:2212;top:650;width:296;height:2" coordorigin="2212,650" coordsize="296,2">
              <v:shape style="position:absolute;left:2212;top:650;width:296;height:2" coordorigin="2212,650" coordsize="296,0" path="m2212,650l2508,650e" filled="f" stroked="t" strokeweight=".469586pt" strokecolor="#3F3F3F">
                <v:path arrowok="t"/>
              </v:shape>
            </v:group>
            <v:group style="position:absolute;left:2954;top:650;width:216;height:2" coordorigin="2954,650" coordsize="216,2">
              <v:shape style="position:absolute;left:2954;top:650;width:216;height:2" coordorigin="2954,650" coordsize="216,0" path="m2954,650l3170,650e" filled="f" stroked="t" strokeweight=".469586pt" strokecolor="#383838">
                <v:path arrowok="t"/>
              </v:shape>
            </v:group>
            <v:group style="position:absolute;left:8349;top:650;width:207;height:2" coordorigin="8349,650" coordsize="207,2">
              <v:shape style="position:absolute;left:8349;top:650;width:207;height:2" coordorigin="8349,650" coordsize="207,0" path="m8349,650l8556,650e" filled="f" stroked="t" strokeweight=".469586pt" strokecolor="#343434">
                <v:path arrowok="t"/>
              </v:shape>
            </v:group>
            <v:group style="position:absolute;left:11526;top:646;width:2;height:3299" coordorigin="11526,646" coordsize="2,3299">
              <v:shape style="position:absolute;left:11526;top:646;width:2;height:3299" coordorigin="11526,646" coordsize="0,3299" path="m11526,3945l11526,646e" filled="f" stroked="t" strokeweight=".704379pt" strokecolor="#646464">
                <v:path arrowok="t"/>
              </v:shape>
            </v:group>
            <v:group style="position:absolute;left:2477;top:636;width:2;height:1500" coordorigin="2477,636" coordsize="2,1500">
              <v:shape style="position:absolute;left:2477;top:636;width:2;height:1500" coordorigin="2477,636" coordsize="0,1500" path="m2477,2136l2477,636e" filled="f" stroked="t" strokeweight=".939172pt" strokecolor="#4F4F4F">
                <v:path arrowok="t"/>
              </v:shape>
            </v:group>
            <v:group style="position:absolute;left:474;top:1063;width:2;height:418" coordorigin="474,1063" coordsize="2,418">
              <v:shape style="position:absolute;left:474;top:1063;width:2;height:418" coordorigin="474,1063" coordsize="0,418" path="m474,1481l474,1063e" filled="f" stroked="t" strokeweight=".939172pt" strokecolor="#777777">
                <v:path arrowok="t"/>
              </v:shape>
            </v:group>
            <v:group style="position:absolute;left:474;top:641;width:2;height:15504" coordorigin="474,641" coordsize="2,15504">
              <v:shape style="position:absolute;left:474;top:641;width:2;height:15504" coordorigin="474,641" coordsize="0,15504" path="m474,16145l474,641e" filled="f" stroked="t" strokeweight=".704379pt" strokecolor="#575757">
                <v:path arrowok="t"/>
              </v:shape>
            </v:group>
            <v:group style="position:absolute;left:11524;top:646;width:2;height:845" coordorigin="11524,646" coordsize="2,845">
              <v:shape style="position:absolute;left:11524;top:646;width:2;height:845" coordorigin="11524,646" coordsize="0,845" path="m11524,1491l11524,646e" filled="f" stroked="t" strokeweight=".469586pt" strokecolor="#5B5B5B">
                <v:path arrowok="t"/>
              </v:shape>
            </v:group>
            <v:group style="position:absolute;left:9159;top:646;width:2;height:1491" coordorigin="9159,646" coordsize="2,1491">
              <v:shape style="position:absolute;left:9159;top:646;width:2;height:1491" coordorigin="9159,646" coordsize="0,1491" path="m9159,2136l9159,646e" filled="f" stroked="t" strokeweight=".704379pt" strokecolor="#575757">
                <v:path arrowok="t"/>
              </v:shape>
            </v:group>
            <v:group style="position:absolute;left:470;top:2129;width:3503;height:2" coordorigin="470,2129" coordsize="3503,2">
              <v:shape style="position:absolute;left:470;top:2129;width:3503;height:2" coordorigin="470,2129" coordsize="3503,0" path="m470,2129l3973,2129e" filled="f" stroked="t" strokeweight=".704379pt" strokecolor="#545454">
                <v:path arrowok="t"/>
              </v:shape>
            </v:group>
            <v:group style="position:absolute;left:3916;top:2127;width:174;height:2" coordorigin="3916,2127" coordsize="174,2">
              <v:shape style="position:absolute;left:3916;top:2127;width:174;height:2" coordorigin="3916,2127" coordsize="174,0" path="m3916,2127l4090,2127e" filled="f" stroked="t" strokeweight=".469586pt" strokecolor="#444444">
                <v:path arrowok="t"/>
              </v:shape>
            </v:group>
            <v:group style="position:absolute;left:4034;top:2129;width:2813;height:2" coordorigin="4034,2129" coordsize="2813,2">
              <v:shape style="position:absolute;left:4034;top:2129;width:2813;height:2" coordorigin="4034,2129" coordsize="2813,0" path="m4034,2129l6847,2129e" filled="f" stroked="t" strokeweight=".704379pt" strokecolor="#575757">
                <v:path arrowok="t"/>
              </v:shape>
            </v:group>
            <v:group style="position:absolute;left:6790;top:2127;width:249;height:2" coordorigin="6790,2127" coordsize="249,2">
              <v:shape style="position:absolute;left:6790;top:2127;width:249;height:2" coordorigin="6790,2127" coordsize="249,0" path="m6790,2127l7039,2127e" filled="f" stroked="t" strokeweight=".469586pt" strokecolor="#343434">
                <v:path arrowok="t"/>
              </v:shape>
            </v:group>
            <v:group style="position:absolute;left:6983;top:2129;width:4546;height:2" coordorigin="6983,2129" coordsize="4546,2">
              <v:shape style="position:absolute;left:6983;top:2129;width:4546;height:2" coordorigin="6983,2129" coordsize="4546,0" path="m6983,2129l11528,2129e" filled="f" stroked="t" strokeweight=".704379pt" strokecolor="#5B5B5B">
                <v:path arrowok="t"/>
              </v:shape>
            </v:group>
            <v:group style="position:absolute;left:465;top:2343;width:8716;height:2" coordorigin="465,2343" coordsize="8716,2">
              <v:shape style="position:absolute;left:465;top:2343;width:8716;height:2" coordorigin="465,2343" coordsize="8716,0" path="m465,2343l9180,2343e" filled="f" stroked="t" strokeweight=".704379pt" strokecolor="#5B5B5B">
                <v:path arrowok="t"/>
              </v:shape>
            </v:group>
            <v:group style="position:absolute;left:9124;top:2345;width:254;height:2" coordorigin="9124,2345" coordsize="254,2">
              <v:shape style="position:absolute;left:9124;top:2345;width:254;height:2" coordorigin="9124,2345" coordsize="254,0" path="m9124,2345l9378,2345e" filled="f" stroked="t" strokeweight=".469586pt" strokecolor="#484848">
                <v:path arrowok="t"/>
              </v:shape>
            </v:group>
            <v:group style="position:absolute;left:9321;top:2345;width:2212;height:2" coordorigin="9321,2345" coordsize="2212,2">
              <v:shape style="position:absolute;left:9321;top:2345;width:2212;height:2" coordorigin="9321,2345" coordsize="2212,0" path="m9321,2345l11533,2345e" filled="f" stroked="t" strokeweight=".704379pt" strokecolor="#606060">
                <v:path arrowok="t"/>
              </v:shape>
            </v:group>
            <v:group style="position:absolute;left:465;top:2554;width:1240;height:2" coordorigin="465,2554" coordsize="1240,2">
              <v:shape style="position:absolute;left:465;top:2554;width:1240;height:2" coordorigin="465,2554" coordsize="1240,0" path="m465,2554l1705,2554e" filled="f" stroked="t" strokeweight=".469586pt" strokecolor="#4F4F4F">
                <v:path arrowok="t"/>
              </v:shape>
            </v:group>
            <v:group style="position:absolute;left:1648;top:2556;width:3052;height:2" coordorigin="1648,2556" coordsize="3052,2">
              <v:shape style="position:absolute;left:1648;top:2556;width:3052;height:2" coordorigin="1648,2556" coordsize="3052,0" path="m1648,2556l4701,2556e" filled="f" stroked="t" strokeweight=".704379pt" strokecolor="#545454">
                <v:path arrowok="t"/>
              </v:shape>
            </v:group>
            <v:group style="position:absolute;left:4644;top:2554;width:517;height:2" coordorigin="4644,2554" coordsize="517,2">
              <v:shape style="position:absolute;left:4644;top:2554;width:517;height:2" coordorigin="4644,2554" coordsize="517,0" path="m4644,2554l5161,2554e" filled="f" stroked="t" strokeweight=".469586pt" strokecolor="#4F4F4F">
                <v:path arrowok="t"/>
              </v:shape>
            </v:group>
            <v:group style="position:absolute;left:5104;top:2554;width:676;height:2" coordorigin="5104,2554" coordsize="676,2">
              <v:shape style="position:absolute;left:5104;top:2554;width:676;height:2" coordorigin="5104,2554" coordsize="676,0" path="m5104,2554l5781,2554e" filled="f" stroked="t" strokeweight=".704379pt" strokecolor="#4B4B4B">
                <v:path arrowok="t"/>
              </v:shape>
            </v:group>
            <v:group style="position:absolute;left:5724;top:2554;width:2681;height:2" coordorigin="5724,2554" coordsize="2681,2">
              <v:shape style="position:absolute;left:5724;top:2554;width:2681;height:2" coordorigin="5724,2554" coordsize="2681,0" path="m5724,2554l8406,2554e" filled="f" stroked="t" strokeweight=".469586pt" strokecolor="#4F4F4F">
                <v:path arrowok="t"/>
              </v:shape>
            </v:group>
            <v:group style="position:absolute;left:8321;top:2556;width:3207;height:2" coordorigin="8321,2556" coordsize="3207,2">
              <v:shape style="position:absolute;left:8321;top:2556;width:3207;height:2" coordorigin="8321,2556" coordsize="3207,0" path="m8321,2556l11528,2556e" filled="f" stroked="t" strokeweight=".704379pt" strokecolor="#5B5B5B">
                <v:path arrowok="t"/>
              </v:shape>
            </v:group>
            <v:group style="position:absolute;left:470;top:2772;width:4546;height:2" coordorigin="470,2772" coordsize="4546,2">
              <v:shape style="position:absolute;left:470;top:2772;width:4546;height:2" coordorigin="470,2772" coordsize="4546,0" path="m470,2772l5015,2772e" filled="f" stroked="t" strokeweight=".704379pt" strokecolor="#545454">
                <v:path arrowok="t"/>
              </v:shape>
            </v:group>
            <v:group style="position:absolute;left:4959;top:2772;width:202;height:2" coordorigin="4959,2772" coordsize="202,2">
              <v:shape style="position:absolute;left:4959;top:2772;width:202;height:2" coordorigin="4959,2772" coordsize="202,0" path="m4959,2772l5161,2772e" filled="f" stroked="t" strokeweight=".469586pt" strokecolor="#343434">
                <v:path arrowok="t"/>
              </v:shape>
            </v:group>
            <v:group style="position:absolute;left:5104;top:2770;width:4076;height:2" coordorigin="5104,2770" coordsize="4076,2">
              <v:shape style="position:absolute;left:5104;top:2770;width:4076;height:2" coordorigin="5104,2770" coordsize="4076,0" path="m5104,2770l9180,2770e" filled="f" stroked="t" strokeweight=".704379pt" strokecolor="#5B5B5B">
                <v:path arrowok="t"/>
              </v:shape>
            </v:group>
            <v:group style="position:absolute;left:9124;top:2772;width:254;height:2" coordorigin="9124,2772" coordsize="254,2">
              <v:shape style="position:absolute;left:9124;top:2772;width:254;height:2" coordorigin="9124,2772" coordsize="254,0" path="m9124,2772l9378,2772e" filled="f" stroked="t" strokeweight=".469586pt" strokecolor="#383838">
                <v:path arrowok="t"/>
              </v:shape>
            </v:group>
            <v:group style="position:absolute;left:9321;top:2772;width:2207;height:2" coordorigin="9321,2772" coordsize="2207,2">
              <v:shape style="position:absolute;left:9321;top:2772;width:2207;height:2" coordorigin="9321,2772" coordsize="2207,0" path="m9321,2772l11528,2772e" filled="f" stroked="t" strokeweight=".704379pt" strokecolor="#5B5B5B">
                <v:path arrowok="t"/>
              </v:shape>
            </v:group>
            <v:group style="position:absolute;left:11524;top:2511;width:2;height:285" coordorigin="11524,2511" coordsize="2,285">
              <v:shape style="position:absolute;left:11524;top:2511;width:2;height:285" coordorigin="11524,2511" coordsize="0,285" path="m11524,2796l11524,2511e" filled="f" stroked="t" strokeweight=".469586pt" strokecolor="#444444">
                <v:path arrowok="t"/>
              </v:shape>
            </v:group>
            <v:group style="position:absolute;left:465;top:2986;width:7941;height:2" coordorigin="465,2986" coordsize="7941,2">
              <v:shape style="position:absolute;left:465;top:2986;width:7941;height:2" coordorigin="465,2986" coordsize="7941,0" path="m465,2986l8406,2986e" filled="f" stroked="t" strokeweight=".704379pt" strokecolor="#545454">
                <v:path arrowok="t"/>
              </v:shape>
            </v:group>
            <v:group style="position:absolute;left:8349;top:2986;width:207;height:2" coordorigin="8349,2986" coordsize="207,2">
              <v:shape style="position:absolute;left:8349;top:2986;width:207;height:2" coordorigin="8349,2986" coordsize="207,0" path="m8349,2986l8556,2986e" filled="f" stroked="t" strokeweight=".469586pt" strokecolor="#383838">
                <v:path arrowok="t"/>
              </v:shape>
            </v:group>
            <v:group style="position:absolute;left:8500;top:2986;width:3034;height:2" coordorigin="8500,2986" coordsize="3034,2">
              <v:shape style="position:absolute;left:8500;top:2986;width:3034;height:2" coordorigin="8500,2986" coordsize="3034,0" path="m8500,2986l11533,2986e" filled="f" stroked="t" strokeweight=".704379pt" strokecolor="#606060">
                <v:path arrowok="t"/>
              </v:shape>
            </v:group>
            <v:group style="position:absolute;left:470;top:3204;width:2385;height:2" coordorigin="470,3204" coordsize="2385,2">
              <v:shape style="position:absolute;left:470;top:3204;width:2385;height:2" coordorigin="470,3204" coordsize="2385,0" path="m470,3204l2855,3204e" filled="f" stroked="t" strokeweight=".704379pt" strokecolor="#545454">
                <v:path arrowok="t"/>
              </v:shape>
            </v:group>
            <v:group style="position:absolute;left:2728;top:3202;width:282;height:2" coordorigin="2728,3202" coordsize="282,2">
              <v:shape style="position:absolute;left:2728;top:3202;width:282;height:2" coordorigin="2728,3202" coordsize="282,0" path="m2728,3202l3010,3202e" filled="f" stroked="t" strokeweight=".469586pt" strokecolor="#3F3F3F">
                <v:path arrowok="t"/>
              </v:shape>
            </v:group>
            <v:group style="position:absolute;left:2954;top:3204;width:216;height:2" coordorigin="2954,3204" coordsize="216,2">
              <v:shape style="position:absolute;left:2954;top:3204;width:216;height:2" coordorigin="2954,3204" coordsize="216,0" path="m2954,3204l3170,3204e" filled="f" stroked="t" strokeweight=".469586pt" strokecolor="#232323">
                <v:path arrowok="t"/>
              </v:shape>
            </v:group>
            <v:group style="position:absolute;left:3113;top:3204;width:324;height:2" coordorigin="3113,3204" coordsize="324,2">
              <v:shape style="position:absolute;left:3113;top:3204;width:324;height:2" coordorigin="3113,3204" coordsize="324,0" path="m3113,3204l3437,3204e" filled="f" stroked="t" strokeweight=".939172pt" strokecolor="#545454">
                <v:path arrowok="t"/>
              </v:shape>
            </v:group>
            <v:group style="position:absolute;left:3381;top:3204;width:282;height:2" coordorigin="3381,3204" coordsize="282,2">
              <v:shape style="position:absolute;left:3381;top:3204;width:282;height:2" coordorigin="3381,3204" coordsize="282,0" path="m3381,3204l3663,3204e" filled="f" stroked="t" strokeweight=".469586pt" strokecolor="#3B3B3B">
                <v:path arrowok="t"/>
              </v:shape>
            </v:group>
            <v:group style="position:absolute;left:3606;top:3202;width:7922;height:2" coordorigin="3606,3202" coordsize="7922,2">
              <v:shape style="position:absolute;left:3606;top:3202;width:7922;height:2" coordorigin="3606,3202" coordsize="7922,0" path="m3606,3202l11528,3202e" filled="f" stroked="t" strokeweight=".704379pt" strokecolor="#5B5B5B">
                <v:path arrowok="t"/>
              </v:shape>
            </v:group>
            <v:group style="position:absolute;left:3956;top:3195;width:2;height:750" coordorigin="3956,3195" coordsize="2,750">
              <v:shape style="position:absolute;left:3956;top:3195;width:2;height:750" coordorigin="3956,3195" coordsize="0,750" path="m3956,3945l3956,3195e" filled="f" stroked="t" strokeweight=".704379pt" strokecolor="#4F4F4F">
                <v:path arrowok="t"/>
              </v:shape>
            </v:group>
            <v:group style="position:absolute;left:7020;top:3195;width:2;height:256" coordorigin="7020,3195" coordsize="2,256">
              <v:shape style="position:absolute;left:7020;top:3195;width:2;height:256" coordorigin="7020,3195" coordsize="0,256" path="m7020,3451l7020,3195e" filled="f" stroked="t" strokeweight=".469586pt" strokecolor="#4F4F4F">
                <v:path arrowok="t"/>
              </v:shape>
            </v:group>
            <v:group style="position:absolute;left:3949;top:3622;width:2414;height:2" coordorigin="3949,3622" coordsize="2414,2">
              <v:shape style="position:absolute;left:3949;top:3622;width:2414;height:2" coordorigin="3949,3622" coordsize="2414,0" path="m3949,3622l6363,3622e" filled="f" stroked="t" strokeweight=".704379pt" strokecolor="#6B6B6B">
                <v:path arrowok="t"/>
              </v:shape>
            </v:group>
            <v:group style="position:absolute;left:470;top:3935;width:113;height:2" coordorigin="470,3935" coordsize="113,2">
              <v:shape style="position:absolute;left:470;top:3935;width:113;height:2" coordorigin="470,3935" coordsize="113,0" path="m470,3935l582,3935e" filled="f" stroked="t" strokeweight=".469586pt" strokecolor="#343434">
                <v:path arrowok="t"/>
              </v:shape>
            </v:group>
            <v:group style="position:absolute;left:2212;top:3938;width:286;height:2" coordorigin="2212,3938" coordsize="286,2">
              <v:shape style="position:absolute;left:2212;top:3938;width:286;height:2" coordorigin="2212,3938" coordsize="286,0" path="m2212,3938l2498,3938e" filled="f" stroked="t" strokeweight=".469586pt" strokecolor="#484848">
                <v:path arrowok="t"/>
              </v:shape>
            </v:group>
            <v:group style="position:absolute;left:2954;top:3935;width:216;height:2" coordorigin="2954,3935" coordsize="216,2">
              <v:shape style="position:absolute;left:2954;top:3935;width:216;height:2" coordorigin="2954,3935" coordsize="216,0" path="m2954,3935l3170,3935e" filled="f" stroked="t" strokeweight=".469586pt" strokecolor="#383838">
                <v:path arrowok="t"/>
              </v:shape>
            </v:group>
            <v:group style="position:absolute;left:3381;top:3935;width:282;height:2" coordorigin="3381,3935" coordsize="282,2">
              <v:shape style="position:absolute;left:3381;top:3935;width:282;height:2" coordorigin="3381,3935" coordsize="282,0" path="m3381,3935l3663,3935e" filled="f" stroked="t" strokeweight=".469586pt" strokecolor="#3B3B3B">
                <v:path arrowok="t"/>
              </v:shape>
            </v:group>
            <v:group style="position:absolute;left:484;top:3931;width:11054;height:2" coordorigin="484,3931" coordsize="11054,2">
              <v:shape style="position:absolute;left:484;top:3931;width:11054;height:2" coordorigin="484,3931" coordsize="11054,0" path="m484,3931l11538,3931e" filled="f" stroked="t" strokeweight=".939172pt" strokecolor="#4F4F4F">
                <v:path arrowok="t"/>
              </v:shape>
            </v:group>
            <v:group style="position:absolute;left:7020;top:3394;width:2;height:546" coordorigin="7020,3394" coordsize="2,546">
              <v:shape style="position:absolute;left:7020;top:3394;width:2;height:546" coordorigin="7020,3394" coordsize="0,546" path="m7020,3940l7020,3394e" filled="f" stroked="t" strokeweight=".704379pt" strokecolor="#575757">
                <v:path arrowok="t"/>
              </v:shape>
            </v:group>
            <v:group style="position:absolute;left:465;top:4206;width:1822;height:2" coordorigin="465,4206" coordsize="1822,2">
              <v:shape style="position:absolute;left:465;top:4206;width:1822;height:2" coordorigin="465,4206" coordsize="1822,0" path="m465,4206l2287,4206e" filled="f" stroked="t" strokeweight=".704379pt" strokecolor="#5B5B5B">
                <v:path arrowok="t"/>
              </v:shape>
            </v:group>
            <v:group style="position:absolute;left:2188;top:4208;width:319;height:2" coordorigin="2188,4208" coordsize="319,2">
              <v:shape style="position:absolute;left:2188;top:4208;width:319;height:2" coordorigin="2188,4208" coordsize="319,0" path="m2188,4208l2508,4208e" filled="f" stroked="t" strokeweight=".704379pt" strokecolor="#484848">
                <v:path arrowok="t"/>
              </v:shape>
            </v:group>
            <v:group style="position:absolute;left:2437;top:4208;width:9096;height:2" coordorigin="2437,4208" coordsize="9096,2">
              <v:shape style="position:absolute;left:2437;top:4208;width:9096;height:2" coordorigin="2437,4208" coordsize="9096,0" path="m2437,4208l11533,4208e" filled="f" stroked="t" strokeweight=".704379pt" strokecolor="#5B5B5B">
                <v:path arrowok="t"/>
              </v:shape>
            </v:group>
            <v:group style="position:absolute;left:2477;top:3931;width:2;height:1462" coordorigin="2477,3931" coordsize="2,1462">
              <v:shape style="position:absolute;left:2477;top:3931;width:2;height:1462" coordorigin="2477,3931" coordsize="0,1462" path="m2477,5393l2477,3931e" filled="f" stroked="t" strokeweight=".704379pt" strokecolor="#4F4F4F">
                <v:path arrowok="t"/>
              </v:shape>
            </v:group>
            <v:group style="position:absolute;left:4959;top:4424;width:202;height:2" coordorigin="4959,4424" coordsize="202,2">
              <v:shape style="position:absolute;left:4959;top:4424;width:202;height:2" coordorigin="4959,4424" coordsize="202,0" path="m4959,4424l5161,4424e" filled="f" stroked="t" strokeweight=".469586pt" strokecolor="#3B3B3B">
                <v:path arrowok="t"/>
              </v:shape>
            </v:group>
            <v:group style="position:absolute;left:2470;top:4422;width:6739;height:2" coordorigin="2470,4422" coordsize="6739,2">
              <v:shape style="position:absolute;left:2470;top:4422;width:6739;height:2" coordorigin="2470,4422" coordsize="6739,0" path="m2470,4422l9209,4422e" filled="f" stroked="t" strokeweight=".704379pt" strokecolor="#575757">
                <v:path arrowok="t"/>
              </v:shape>
            </v:group>
            <v:group style="position:absolute;left:9124;top:4424;width:254;height:2" coordorigin="9124,4424" coordsize="254,2">
              <v:shape style="position:absolute;left:9124;top:4424;width:254;height:2" coordorigin="9124,4424" coordsize="254,0" path="m9124,4424l9378,4424e" filled="f" stroked="t" strokeweight=".469586pt" strokecolor="#444444">
                <v:path arrowok="t"/>
              </v:shape>
            </v:group>
            <v:group style="position:absolute;left:9321;top:4424;width:2216;height:2" coordorigin="9321,4424" coordsize="2216,2">
              <v:shape style="position:absolute;left:9321;top:4424;width:2216;height:2" coordorigin="9321,4424" coordsize="2216,0" path="m9321,4424l11538,4424e" filled="f" stroked="t" strokeweight=".704379pt" strokecolor="#606060">
                <v:path arrowok="t"/>
              </v:shape>
            </v:group>
            <v:group style="position:absolute;left:11531;top:4206;width:2;height:8141" coordorigin="11531,4206" coordsize="2,8141">
              <v:shape style="position:absolute;left:11531;top:4206;width:2;height:8141" coordorigin="11531,4206" coordsize="0,8141" path="m11531,12347l11531,4206e" filled="f" stroked="t" strokeweight=".704379pt" strokecolor="#646464">
                <v:path arrowok="t"/>
              </v:shape>
            </v:group>
            <v:group style="position:absolute;left:4996;top:4420;width:2;height:465" coordorigin="4996,4420" coordsize="2,465">
              <v:shape style="position:absolute;left:4996;top:4420;width:2;height:465" coordorigin="4996,4420" coordsize="0,465" path="m4996,4885l4996,4420e" filled="f" stroked="t" strokeweight=".704379pt" strokecolor="#4F4F4F">
                <v:path arrowok="t"/>
              </v:shape>
            </v:group>
            <v:group style="position:absolute;left:4982;top:4856;width:1315;height:2" coordorigin="4982,4856" coordsize="1315,2">
              <v:shape style="position:absolute;left:4982;top:4856;width:1315;height:2" coordorigin="4982,4856" coordsize="1315,0" path="m4982,4856l6297,4856e" filled="f" stroked="t" strokeweight=".234793pt" strokecolor="#282828">
                <v:path arrowok="t"/>
              </v:shape>
            </v:group>
            <v:group style="position:absolute;left:7861;top:4415;width:2;height:475" coordorigin="7861,4415" coordsize="2,475">
              <v:shape style="position:absolute;left:7861;top:4415;width:2;height:475" coordorigin="7861,4415" coordsize="0,475" path="m7861,4890l7861,4415e" filled="f" stroked="t" strokeweight=".704379pt" strokecolor="#646464">
                <v:path arrowok="t"/>
              </v:shape>
            </v:group>
            <v:group style="position:absolute;left:6297;top:4856;width:1122;height:2" coordorigin="6297,4856" coordsize="1122,2">
              <v:shape style="position:absolute;left:6297;top:4856;width:1122;height:2" coordorigin="6297,4856" coordsize="1122,0" path="m6297,4856l7419,4856e" filled="f" stroked="t" strokeweight=".234793pt" strokecolor="#000000">
                <v:path arrowok="t"/>
              </v:shape>
            </v:group>
            <v:group style="position:absolute;left:7419;top:4856;width:958;height:2" coordorigin="7419,4856" coordsize="958,2">
              <v:shape style="position:absolute;left:7419;top:4856;width:958;height:2" coordorigin="7419,4856" coordsize="958,0" path="m7419,4856l8377,4856e" filled="f" stroked="t" strokeweight=".234793pt" strokecolor="#7C7C7C">
                <v:path arrowok="t"/>
              </v:shape>
            </v:group>
            <v:group style="position:absolute;left:8377;top:4856;width:3142;height:2" coordorigin="8377,4856" coordsize="3142,2">
              <v:shape style="position:absolute;left:8377;top:4856;width:3142;height:2" coordorigin="8377,4856" coordsize="3142,0" path="m8377,4856l11519,4856e" filled="f" stroked="t" strokeweight=".234793pt" strokecolor="#000000">
                <v:path arrowok="t"/>
              </v:shape>
            </v:group>
            <v:group style="position:absolute;left:11528;top:4619;width:2;height:271" coordorigin="11528,4619" coordsize="2,271">
              <v:shape style="position:absolute;left:11528;top:4619;width:2;height:271" coordorigin="11528,4619" coordsize="0,271" path="m11528,4890l11528,4619e" filled="f" stroked="t" strokeweight=".469586pt" strokecolor="#545454">
                <v:path arrowok="t"/>
              </v:shape>
            </v:group>
            <v:group style="position:absolute;left:4996;top:4828;width:2;height:332" coordorigin="4996,4828" coordsize="2,332">
              <v:shape style="position:absolute;left:4996;top:4828;width:2;height:332" coordorigin="4996,4828" coordsize="0,332" path="m4996,5160l4996,4828e" filled="f" stroked="t" strokeweight=".469586pt" strokecolor="#444444">
                <v:path arrowok="t"/>
              </v:shape>
            </v:group>
            <v:group style="position:absolute;left:4987;top:5139;width:6551;height:2" coordorigin="4987,5139" coordsize="6551,2">
              <v:shape style="position:absolute;left:4987;top:5139;width:6551;height:2" coordorigin="4987,5139" coordsize="6551,0" path="m4987,5139l11538,5139e" filled="f" stroked="t" strokeweight=".704379pt" strokecolor="#606060">
                <v:path arrowok="t"/>
              </v:shape>
            </v:group>
            <v:group style="position:absolute;left:4996;top:5103;width:2;height:290" coordorigin="4996,5103" coordsize="2,290">
              <v:shape style="position:absolute;left:4996;top:5103;width:2;height:290" coordorigin="4996,5103" coordsize="0,290" path="m4996,5393l4996,5103e" filled="f" stroked="t" strokeweight=".939172pt" strokecolor="#545454">
                <v:path arrowok="t"/>
              </v:shape>
            </v:group>
            <v:group style="position:absolute;left:4992;top:5376;width:6546;height:2" coordorigin="4992,5376" coordsize="6546,2">
              <v:shape style="position:absolute;left:4992;top:5376;width:6546;height:2" coordorigin="4992,5376" coordsize="6546,0" path="m4992,5376l11538,5376e" filled="f" stroked="t" strokeweight=".704379pt" strokecolor="#575757">
                <v:path arrowok="t"/>
              </v:shape>
            </v:group>
            <v:group style="position:absolute;left:2479;top:5336;width:2;height:280" coordorigin="2479,5336" coordsize="2,280">
              <v:shape style="position:absolute;left:2479;top:5336;width:2;height:280" coordorigin="2479,5336" coordsize="0,280" path="m2479,5616l2479,5336e" filled="f" stroked="t" strokeweight=".469586pt" strokecolor="#2B2B2B">
                <v:path arrowok="t"/>
              </v:shape>
            </v:group>
            <v:group style="position:absolute;left:2475;top:5597;width:535;height:2" coordorigin="2475,5597" coordsize="535,2">
              <v:shape style="position:absolute;left:2475;top:5597;width:535;height:2" coordorigin="2475,5597" coordsize="535,0" path="m2475,5597l3010,5597e" filled="f" stroked="t" strokeweight=".704379pt" strokecolor="#4F4F4F">
                <v:path arrowok="t"/>
              </v:shape>
            </v:group>
            <v:group style="position:absolute;left:2954;top:5597;width:216;height:2" coordorigin="2954,5597" coordsize="216,2">
              <v:shape style="position:absolute;left:2954;top:5597;width:216;height:2" coordorigin="2954,5597" coordsize="216,0" path="m2954,5597l3170,5597e" filled="f" stroked="t" strokeweight=".469586pt" strokecolor="#3B3B3B">
                <v:path arrowok="t"/>
              </v:shape>
            </v:group>
            <v:group style="position:absolute;left:3113;top:5597;width:6861;height:2" coordorigin="3113,5597" coordsize="6861,2">
              <v:shape style="position:absolute;left:3113;top:5597;width:6861;height:2" coordorigin="3113,5597" coordsize="6861,0" path="m3113,5597l9974,5597e" filled="f" stroked="t" strokeweight=".704379pt" strokecolor="#575757">
                <v:path arrowok="t"/>
              </v:shape>
            </v:group>
            <v:group style="position:absolute;left:4996;top:5336;width:2;height:290" coordorigin="4996,5336" coordsize="2,290">
              <v:shape style="position:absolute;left:4996;top:5336;width:2;height:290" coordorigin="4996,5336" coordsize="0,290" path="m4996,5625l4996,5336e" filled="f" stroked="t" strokeweight=".469586pt" strokecolor="#3F3F3F">
                <v:path arrowok="t"/>
              </v:shape>
            </v:group>
            <v:group style="position:absolute;left:9885;top:5595;width:432;height:2" coordorigin="9885,5595" coordsize="432,2">
              <v:shape style="position:absolute;left:9885;top:5595;width:432;height:2" coordorigin="9885,5595" coordsize="432,0" path="m9885,5595l10317,5595e" filled="f" stroked="t" strokeweight=".469586pt" strokecolor="#3F3F3F">
                <v:path arrowok="t"/>
              </v:shape>
            </v:group>
            <v:group style="position:absolute;left:10260;top:5597;width:1277;height:2" coordorigin="10260,5597" coordsize="1277,2">
              <v:shape style="position:absolute;left:10260;top:5597;width:1277;height:2" coordorigin="10260,5597" coordsize="1277,0" path="m10260,5597l11538,5597e" filled="f" stroked="t" strokeweight=".704379pt" strokecolor="#5B5B5B">
                <v:path arrowok="t"/>
              </v:shape>
            </v:group>
            <v:group style="position:absolute;left:2477;top:5559;width:2;height:294" coordorigin="2477,5559" coordsize="2,294">
              <v:shape style="position:absolute;left:2477;top:5559;width:2;height:294" coordorigin="2477,5559" coordsize="0,294" path="m2477,5853l2477,5559e" filled="f" stroked="t" strokeweight=".704379pt" strokecolor="#484848">
                <v:path arrowok="t"/>
              </v:shape>
            </v:group>
            <v:group style="position:absolute;left:470;top:5827;width:7936;height:2" coordorigin="470,5827" coordsize="7936,2">
              <v:shape style="position:absolute;left:470;top:5827;width:7936;height:2" coordorigin="470,5827" coordsize="7936,0" path="m470,5827l8406,5827e" filled="f" stroked="t" strokeweight=".704379pt" strokecolor="#4F4F4F">
                <v:path arrowok="t"/>
              </v:shape>
            </v:group>
            <v:group style="position:absolute;left:8349;top:5825;width:207;height:2" coordorigin="8349,5825" coordsize="207,2">
              <v:shape style="position:absolute;left:8349;top:5825;width:207;height:2" coordorigin="8349,5825" coordsize="207,0" path="m8349,5825l8556,5825e" filled="f" stroked="t" strokeweight=".469586pt" strokecolor="#383838">
                <v:path arrowok="t"/>
              </v:shape>
            </v:group>
            <v:group style="position:absolute;left:8500;top:5825;width:3038;height:2" coordorigin="8500,5825" coordsize="3038,2">
              <v:shape style="position:absolute;left:8500;top:5825;width:3038;height:2" coordorigin="8500,5825" coordsize="3038,0" path="m8500,5825l11538,5825e" filled="f" stroked="t" strokeweight=".704379pt" strokecolor="#575757">
                <v:path arrowok="t"/>
              </v:shape>
            </v:group>
            <v:group style="position:absolute;left:4996;top:5554;width:2;height:536" coordorigin="4996,5554" coordsize="2,536">
              <v:shape style="position:absolute;left:4996;top:5554;width:2;height:536" coordorigin="4996,5554" coordsize="0,536" path="m4996,6091l4996,5554e" filled="f" stroked="t" strokeweight=".704379pt" strokecolor="#545454">
                <v:path arrowok="t"/>
              </v:shape>
            </v:group>
            <v:group style="position:absolute;left:2479;top:5649;width:2;height:2174" coordorigin="2479,5649" coordsize="2,2174">
              <v:shape style="position:absolute;left:2479;top:5649;width:2;height:2174" coordorigin="2479,5649" coordsize="0,2174" path="m2479,7823l2479,5649e" filled="f" stroked="t" strokeweight=".704379pt" strokecolor="#4F4F4F">
                <v:path arrowok="t"/>
              </v:shape>
            </v:group>
            <v:group style="position:absolute;left:2470;top:6250;width:4377;height:2" coordorigin="2470,6250" coordsize="4377,2">
              <v:shape style="position:absolute;left:2470;top:6250;width:4377;height:2" coordorigin="2470,6250" coordsize="4377,0" path="m2470,6250l6847,6250e" filled="f" stroked="t" strokeweight=".704379pt" strokecolor="#545454">
                <v:path arrowok="t"/>
              </v:shape>
            </v:group>
            <v:group style="position:absolute;left:4996;top:6034;width:2;height:237" coordorigin="4996,6034" coordsize="2,237">
              <v:shape style="position:absolute;left:4996;top:6034;width:2;height:237" coordorigin="4996,6034" coordsize="0,237" path="m4996,6271l4996,6034e" filled="f" stroked="t" strokeweight=".469586pt" strokecolor="#2B2B2B">
                <v:path arrowok="t"/>
              </v:shape>
            </v:group>
            <v:group style="position:absolute;left:6790;top:6247;width:249;height:2" coordorigin="6790,6247" coordsize="249,2">
              <v:shape style="position:absolute;left:6790;top:6247;width:249;height:2" coordorigin="6790,6247" coordsize="249,0" path="m6790,6247l7039,6247e" filled="f" stroked="t" strokeweight=".469586pt" strokecolor="#2B2B2B">
                <v:path arrowok="t"/>
              </v:shape>
            </v:group>
            <v:group style="position:absolute;left:6983;top:6247;width:4555;height:2" coordorigin="6983,6247" coordsize="4555,2">
              <v:shape style="position:absolute;left:6983;top:6247;width:4555;height:2" coordorigin="6983,6247" coordsize="4555,0" path="m6983,6247l11538,6247e" filled="f" stroked="t" strokeweight=".704379pt" strokecolor="#545454">
                <v:path arrowok="t"/>
              </v:shape>
            </v:group>
            <v:group style="position:absolute;left:4996;top:6200;width:2;height:271" coordorigin="4996,6200" coordsize="2,271">
              <v:shape style="position:absolute;left:4996;top:6200;width:2;height:271" coordorigin="4996,6200" coordsize="0,271" path="m4996,6470l4996,6200e" filled="f" stroked="t" strokeweight=".939172pt" strokecolor="#545454">
                <v:path arrowok="t"/>
              </v:shape>
            </v:group>
            <v:group style="position:absolute;left:2470;top:6463;width:5936;height:2" coordorigin="2470,6463" coordsize="5936,2">
              <v:shape style="position:absolute;left:2470;top:6463;width:5936;height:2" coordorigin="2470,6463" coordsize="5936,0" path="m2470,6463l8406,6463e" filled="f" stroked="t" strokeweight=".704379pt" strokecolor="#4F4F4F">
                <v:path arrowok="t"/>
              </v:shape>
            </v:group>
            <v:group style="position:absolute;left:7861;top:5820;width:2;height:646" coordorigin="7861,5820" coordsize="2,646">
              <v:shape style="position:absolute;left:7861;top:5820;width:2;height:646" coordorigin="7861,5820" coordsize="0,646" path="m7861,6466l7861,5820e" filled="f" stroked="t" strokeweight=".704379pt" strokecolor="#575757">
                <v:path arrowok="t"/>
              </v:shape>
            </v:group>
            <v:group style="position:absolute;left:8349;top:6461;width:207;height:2" coordorigin="8349,6461" coordsize="207,2">
              <v:shape style="position:absolute;left:8349;top:6461;width:207;height:2" coordorigin="8349,6461" coordsize="207,0" path="m8349,6461l8556,6461e" filled="f" stroked="t" strokeweight=".469586pt" strokecolor="#282828">
                <v:path arrowok="t"/>
              </v:shape>
            </v:group>
            <v:group style="position:absolute;left:8500;top:6463;width:3038;height:2" coordorigin="8500,6463" coordsize="3038,2">
              <v:shape style="position:absolute;left:8500;top:6463;width:3038;height:2" coordorigin="8500,6463" coordsize="3038,0" path="m8500,6463l11538,6463e" filled="f" stroked="t" strokeweight=".704379pt" strokecolor="#5B5B5B">
                <v:path arrowok="t"/>
              </v:shape>
            </v:group>
            <v:group style="position:absolute;left:465;top:6679;width:11078;height:2" coordorigin="465,6679" coordsize="11078,2">
              <v:shape style="position:absolute;left:465;top:6679;width:11078;height:2" coordorigin="465,6679" coordsize="11078,0" path="m465,6679l11542,6679e" filled="f" stroked="t" strokeweight=".704379pt" strokecolor="#575757">
                <v:path arrowok="t"/>
              </v:shape>
            </v:group>
            <v:group style="position:absolute;left:465;top:7304;width:11078;height:2" coordorigin="465,7304" coordsize="11078,2">
              <v:shape style="position:absolute;left:465;top:7304;width:11078;height:2" coordorigin="465,7304" coordsize="11078,0" path="m465,7304l11542,7304e" filled="f" stroked="t" strokeweight=".704379pt" strokecolor="#575757">
                <v:path arrowok="t"/>
              </v:shape>
            </v:group>
            <v:group style="position:absolute;left:5001;top:7296;width:2;height:275" coordorigin="5001,7296" coordsize="2,275">
              <v:shape style="position:absolute;left:5001;top:7296;width:2;height:275" coordorigin="5001,7296" coordsize="0,275" path="m5001,7572l5001,7296e" filled="f" stroked="t" strokeweight=".939172pt" strokecolor="#545454">
                <v:path arrowok="t"/>
              </v:shape>
            </v:group>
            <v:group style="position:absolute;left:4992;top:7524;width:3414;height:2" coordorigin="4992,7524" coordsize="3414,2">
              <v:shape style="position:absolute;left:4992;top:7524;width:3414;height:2" coordorigin="4992,7524" coordsize="3414,0" path="m4992,7524l8406,7524e" filled="f" stroked="t" strokeweight=".704379pt" strokecolor="#545454">
                <v:path arrowok="t"/>
              </v:shape>
            </v:group>
            <v:group style="position:absolute;left:8349;top:7524;width:207;height:2" coordorigin="8349,7524" coordsize="207,2">
              <v:shape style="position:absolute;left:8349;top:7524;width:207;height:2" coordorigin="8349,7524" coordsize="207,0" path="m8349,7524l8556,7524e" filled="f" stroked="t" strokeweight=".469586pt" strokecolor="#2F2F2F">
                <v:path arrowok="t"/>
              </v:shape>
            </v:group>
            <v:group style="position:absolute;left:8500;top:7527;width:3038;height:2" coordorigin="8500,7527" coordsize="3038,2">
              <v:shape style="position:absolute;left:8500;top:7527;width:3038;height:2" coordorigin="8500,7527" coordsize="3038,0" path="m8500,7527l11538,7527e" filled="f" stroked="t" strokeweight=".704379pt" strokecolor="#606060">
                <v:path arrowok="t"/>
              </v:shape>
            </v:group>
            <v:group style="position:absolute;left:5001;top:7515;width:2;height:242" coordorigin="5001,7515" coordsize="2,242">
              <v:shape style="position:absolute;left:5001;top:7515;width:2;height:242" coordorigin="5001,7515" coordsize="0,242" path="m5001,7757l5001,7515e" filled="f" stroked="t" strokeweight=".469586pt" strokecolor="#343434">
                <v:path arrowok="t"/>
              </v:shape>
            </v:group>
            <v:group style="position:absolute;left:4996;top:7740;width:6541;height:2" coordorigin="4996,7740" coordsize="6541,2">
              <v:shape style="position:absolute;left:4996;top:7740;width:6541;height:2" coordorigin="4996,7740" coordsize="6541,0" path="m4996,7740l11538,7740e" filled="f" stroked="t" strokeweight=".704379pt" strokecolor="#575757">
                <v:path arrowok="t"/>
              </v:shape>
            </v:group>
            <v:group style="position:absolute;left:465;top:7961;width:117;height:2" coordorigin="465,7961" coordsize="117,2">
              <v:shape style="position:absolute;left:465;top:7961;width:117;height:2" coordorigin="465,7961" coordsize="117,0" path="m465,7961l582,7961e" filled="f" stroked="t" strokeweight=".469586pt" strokecolor="#383838">
                <v:path arrowok="t"/>
              </v:shape>
            </v:group>
            <v:group style="position:absolute;left:488;top:7963;width:2522;height:2" coordorigin="488,7963" coordsize="2522,2">
              <v:shape style="position:absolute;left:488;top:7963;width:2522;height:2" coordorigin="488,7963" coordsize="2522,0" path="m488,7963l3010,7963e" filled="f" stroked="t" strokeweight=".704379pt" strokecolor="#4B4B4B">
                <v:path arrowok="t"/>
              </v:shape>
            </v:group>
            <v:group style="position:absolute;left:2482;top:7700;width:2;height:285" coordorigin="2482,7700" coordsize="2,285">
              <v:shape style="position:absolute;left:2482;top:7700;width:2;height:285" coordorigin="2482,7700" coordsize="0,285" path="m2482,7985l2482,7700e" filled="f" stroked="t" strokeweight=".704379pt" strokecolor="#3F3F3F">
                <v:path arrowok="t"/>
              </v:shape>
            </v:group>
            <v:group style="position:absolute;left:2954;top:7961;width:216;height:2" coordorigin="2954,7961" coordsize="216,2">
              <v:shape style="position:absolute;left:2954;top:7961;width:216;height:2" coordorigin="2954,7961" coordsize="216,0" path="m2954,7961l3170,7961e" filled="f" stroked="t" strokeweight=".469586pt" strokecolor="#3B3B3B">
                <v:path arrowok="t"/>
              </v:shape>
            </v:group>
            <v:group style="position:absolute;left:3113;top:7961;width:357;height:2" coordorigin="3113,7961" coordsize="357,2">
              <v:shape style="position:absolute;left:3113;top:7961;width:357;height:2" coordorigin="3113,7961" coordsize="357,0" path="m3113,7961l3470,7961e" filled="f" stroked="t" strokeweight=".939172pt" strokecolor="#575757">
                <v:path arrowok="t"/>
              </v:shape>
            </v:group>
            <v:group style="position:absolute;left:3381;top:7961;width:282;height:2" coordorigin="3381,7961" coordsize="282,2">
              <v:shape style="position:absolute;left:3381;top:7961;width:282;height:2" coordorigin="3381,7961" coordsize="282,0" path="m3381,7961l3663,7961e" filled="f" stroked="t" strokeweight=".469586pt" strokecolor="#3B3B3B">
                <v:path arrowok="t"/>
              </v:shape>
            </v:group>
            <v:group style="position:absolute;left:3606;top:7959;width:7936;height:2" coordorigin="3606,7959" coordsize="7936,2">
              <v:shape style="position:absolute;left:3606;top:7959;width:7936;height:2" coordorigin="3606,7959" coordsize="7936,0" path="m3606,7959l11542,7959e" filled="f" stroked="t" strokeweight=".704379pt" strokecolor="#575757">
                <v:path arrowok="t"/>
              </v:shape>
            </v:group>
            <v:group style="position:absolute;left:5003;top:7700;width:2;height:271" coordorigin="5003,7700" coordsize="2,271">
              <v:shape style="position:absolute;left:5003;top:7700;width:2;height:271" coordorigin="5003,7700" coordsize="0,271" path="m5003,7971l5003,7700e" filled="f" stroked="t" strokeweight=".939172pt" strokecolor="#575757">
                <v:path arrowok="t"/>
              </v:shape>
            </v:group>
            <v:group style="position:absolute;left:2479;top:7914;width:2;height:517" coordorigin="2479,7914" coordsize="2,517">
              <v:shape style="position:absolute;left:2479;top:7914;width:2;height:517" coordorigin="2479,7914" coordsize="0,517" path="m2479,8431l2479,7914e" filled="f" stroked="t" strokeweight=".704379pt" strokecolor="#545454">
                <v:path arrowok="t"/>
              </v:shape>
            </v:group>
            <v:group style="position:absolute;left:2479;top:8374;width:2;height:408" coordorigin="2479,8374" coordsize="2,408">
              <v:shape style="position:absolute;left:2479;top:8374;width:2;height:408" coordorigin="2479,8374" coordsize="0,408" path="m2479,8782l2479,8374e" filled="f" stroked="t" strokeweight=".469586pt" strokecolor="#3B3B3B">
                <v:path arrowok="t"/>
              </v:shape>
            </v:group>
            <v:group style="position:absolute;left:470;top:8759;width:11078;height:2" coordorigin="470,8759" coordsize="11078,2">
              <v:shape style="position:absolute;left:470;top:8759;width:11078;height:2" coordorigin="470,8759" coordsize="11078,0" path="m470,8759l11547,8759e" filled="f" stroked="t" strokeweight=".704379pt" strokecolor="#545454">
                <v:path arrowok="t"/>
              </v:shape>
            </v:group>
            <v:group style="position:absolute;left:2484;top:8711;width:2;height:4282" coordorigin="2484,8711" coordsize="2,4282">
              <v:shape style="position:absolute;left:2484;top:8711;width:2;height:4282" coordorigin="2484,8711" coordsize="0,4282" path="m2484,12993l2484,8711e" filled="f" stroked="t" strokeweight=".704379pt" strokecolor="#4F4F4F">
                <v:path arrowok="t"/>
              </v:shape>
            </v:group>
            <v:group style="position:absolute;left:465;top:10209;width:1240;height:2" coordorigin="465,10209" coordsize="1240,2">
              <v:shape style="position:absolute;left:465;top:10209;width:1240;height:2" coordorigin="465,10209" coordsize="1240,0" path="m465,10209l1705,10209e" filled="f" stroked="t" strokeweight=".704379pt" strokecolor="#575757">
                <v:path arrowok="t"/>
              </v:shape>
            </v:group>
            <v:group style="position:absolute;left:1559;top:10206;width:6847;height:2" coordorigin="1559,10206" coordsize="6847,2">
              <v:shape style="position:absolute;left:1559;top:10206;width:6847;height:2" coordorigin="1559,10206" coordsize="6847,0" path="m1559,10206l8406,10206e" filled="f" stroked="t" strokeweight=".704379pt" strokecolor="#545454">
                <v:path arrowok="t"/>
              </v:shape>
            </v:group>
            <v:group style="position:absolute;left:8349;top:10202;width:207;height:2" coordorigin="8349,10202" coordsize="207,2">
              <v:shape style="position:absolute;left:8349;top:10202;width:207;height:2" coordorigin="8349,10202" coordsize="207,0" path="m8349,10202l8556,10202e" filled="f" stroked="t" strokeweight=".469586pt" strokecolor="#2F2F2F">
                <v:path arrowok="t"/>
              </v:shape>
            </v:group>
            <v:group style="position:absolute;left:8500;top:10204;width:3043;height:2" coordorigin="8500,10204" coordsize="3043,2">
              <v:shape style="position:absolute;left:8500;top:10204;width:3043;height:2" coordorigin="8500,10204" coordsize="3043,0" path="m8500,10204l11542,10204e" filled="f" stroked="t" strokeweight=".704379pt" strokecolor="#606060">
                <v:path arrowok="t"/>
              </v:shape>
            </v:group>
            <v:group style="position:absolute;left:470;top:10544;width:6377;height:2" coordorigin="470,10544" coordsize="6377,2">
              <v:shape style="position:absolute;left:470;top:10544;width:6377;height:2" coordorigin="470,10544" coordsize="6377,0" path="m470,10544l6847,10544e" filled="f" stroked="t" strokeweight=".704379pt" strokecolor="#545454">
                <v:path arrowok="t"/>
              </v:shape>
            </v:group>
            <v:group style="position:absolute;left:6790;top:10539;width:249;height:2" coordorigin="6790,10539" coordsize="249,2">
              <v:shape style="position:absolute;left:6790;top:10539;width:249;height:2" coordorigin="6790,10539" coordsize="249,0" path="m6790,10539l7039,10539e" filled="f" stroked="t" strokeweight=".469586pt" strokecolor="#343434">
                <v:path arrowok="t"/>
              </v:shape>
            </v:group>
            <v:group style="position:absolute;left:6983;top:10541;width:4560;height:2" coordorigin="6983,10541" coordsize="4560,2">
              <v:shape style="position:absolute;left:6983;top:10541;width:4560;height:2" coordorigin="6983,10541" coordsize="4560,0" path="m6983,10541l11542,10541e" filled="f" stroked="t" strokeweight=".704379pt" strokecolor="#575757">
                <v:path arrowok="t"/>
              </v:shape>
            </v:group>
            <v:group style="position:absolute;left:850;top:10776;width:7556;height:2" coordorigin="850,10776" coordsize="7556,2">
              <v:shape style="position:absolute;left:850;top:10776;width:7556;height:2" coordorigin="850,10776" coordsize="7556,0" path="m850,10776l8406,10776e" filled="f" stroked="t" strokeweight=".704379pt" strokecolor="#575757">
                <v:path arrowok="t"/>
              </v:shape>
            </v:group>
            <v:group style="position:absolute;left:8349;top:10771;width:207;height:2" coordorigin="8349,10771" coordsize="207,2">
              <v:shape style="position:absolute;left:8349;top:10771;width:207;height:2" coordorigin="8349,10771" coordsize="207,0" path="m8349,10771l8556,10771e" filled="f" stroked="t" strokeweight=".469586pt" strokecolor="#343434">
                <v:path arrowok="t"/>
              </v:shape>
            </v:group>
            <v:group style="position:absolute;left:8500;top:10771;width:3043;height:2" coordorigin="8500,10771" coordsize="3043,2">
              <v:shape style="position:absolute;left:8500;top:10771;width:3043;height:2" coordorigin="8500,10771" coordsize="3043,0" path="m8500,10771l11542,10771e" filled="f" stroked="t" strokeweight=".704379pt" strokecolor="#5B5B5B">
                <v:path arrowok="t"/>
              </v:shape>
            </v:group>
            <v:group style="position:absolute;left:470;top:11253;width:2808;height:2" coordorigin="470,11253" coordsize="2808,2">
              <v:shape style="position:absolute;left:470;top:11253;width:2808;height:2" coordorigin="470,11253" coordsize="2808,0" path="m470,11253l3278,11253e" filled="f" stroked="t" strokeweight=".704379pt" strokecolor="#575757">
                <v:path arrowok="t"/>
              </v:shape>
            </v:group>
            <v:group style="position:absolute;left:3221;top:11251;width:216;height:2" coordorigin="3221,11251" coordsize="216,2">
              <v:shape style="position:absolute;left:3221;top:11251;width:216;height:2" coordorigin="3221,11251" coordsize="216,0" path="m3221,11251l3437,11251e" filled="f" stroked="t" strokeweight=".469586pt" strokecolor="#232323">
                <v:path arrowok="t"/>
              </v:shape>
            </v:group>
            <v:group style="position:absolute;left:3381;top:11248;width:5025;height:2" coordorigin="3381,11248" coordsize="5025,2">
              <v:shape style="position:absolute;left:3381;top:11248;width:5025;height:2" coordorigin="3381,11248" coordsize="5025,0" path="m3381,11248l8406,11248e" filled="f" stroked="t" strokeweight=".704379pt" strokecolor="#4F4F4F">
                <v:path arrowok="t"/>
              </v:shape>
            </v:group>
            <v:group style="position:absolute;left:8349;top:11246;width:207;height:2" coordorigin="8349,11246" coordsize="207,2">
              <v:shape style="position:absolute;left:8349;top:11246;width:207;height:2" coordorigin="8349,11246" coordsize="207,0" path="m8349,11246l8556,11246e" filled="f" stroked="t" strokeweight=".469586pt" strokecolor="#3B3B3B">
                <v:path arrowok="t"/>
              </v:shape>
            </v:group>
            <v:group style="position:absolute;left:8500;top:11246;width:3043;height:2" coordorigin="8500,11246" coordsize="3043,2">
              <v:shape style="position:absolute;left:8500;top:11246;width:3043;height:2" coordorigin="8500,11246" coordsize="3043,0" path="m8500,11246l11542,11246e" filled="f" stroked="t" strokeweight=".704379pt" strokecolor="#606060">
                <v:path arrowok="t"/>
              </v:shape>
            </v:group>
            <v:group style="position:absolute;left:465;top:11469;width:2043;height:2" coordorigin="465,11469" coordsize="2043,2">
              <v:shape style="position:absolute;left:465;top:11469;width:2043;height:2" coordorigin="465,11469" coordsize="2043,0" path="m465,11469l2508,11469e" filled="f" stroked="t" strokeweight=".704379pt" strokecolor="#545454">
                <v:path arrowok="t"/>
              </v:shape>
            </v:group>
            <v:group style="position:absolute;left:2437;top:11469;width:573;height:2" coordorigin="2437,11469" coordsize="573,2">
              <v:shape style="position:absolute;left:2437;top:11469;width:573;height:2" coordorigin="2437,11469" coordsize="573,0" path="m2437,11469l3010,11469e" filled="f" stroked="t" strokeweight=".469586pt" strokecolor="#484848">
                <v:path arrowok="t"/>
              </v:shape>
            </v:group>
            <v:group style="position:absolute;left:2855;top:11467;width:3470;height:2" coordorigin="2855,11467" coordsize="3470,2">
              <v:shape style="position:absolute;left:2855;top:11467;width:3470;height:2" coordorigin="2855,11467" coordsize="3470,0" path="m2855,11467l6325,11467e" filled="f" stroked="t" strokeweight=".704379pt" strokecolor="#545454">
                <v:path arrowok="t"/>
              </v:shape>
            </v:group>
            <v:group style="position:absolute;left:6269;top:11464;width:1179;height:2" coordorigin="6269,11464" coordsize="1179,2">
              <v:shape style="position:absolute;left:6269;top:11464;width:1179;height:2" coordorigin="6269,11464" coordsize="1179,0" path="m6269,11464l7448,11464e" filled="f" stroked="t" strokeweight=".469586pt" strokecolor="#4F4F4F">
                <v:path arrowok="t"/>
              </v:shape>
            </v:group>
            <v:group style="position:absolute;left:7288;top:11462;width:4254;height:2" coordorigin="7288,11462" coordsize="4254,2">
              <v:shape style="position:absolute;left:7288;top:11462;width:4254;height:2" coordorigin="7288,11462" coordsize="4254,0" path="m7288,11462l11542,11462e" filled="f" stroked="t" strokeweight=".704379pt" strokecolor="#5B5B5B">
                <v:path arrowok="t"/>
              </v:shape>
            </v:group>
            <v:group style="position:absolute;left:1136;top:11450;width:2;height:247" coordorigin="1136,11450" coordsize="2,247">
              <v:shape style="position:absolute;left:1136;top:11450;width:2;height:247" coordorigin="1136,11450" coordsize="0,247" path="m1136,11697l1136,11450e" filled="f" stroked="t" strokeweight=".234793pt" strokecolor="#4B4B4B">
                <v:path arrowok="t"/>
              </v:shape>
            </v:group>
            <v:group style="position:absolute;left:1676;top:11450;width:2;height:684" coordorigin="1676,11450" coordsize="2,684">
              <v:shape style="position:absolute;left:1676;top:11450;width:2;height:684" coordorigin="1676,11450" coordsize="0,684" path="m1676,12134l1676,11450e" filled="f" stroked="t" strokeweight=".234793pt" strokecolor="#646464">
                <v:path arrowok="t"/>
              </v:shape>
            </v:group>
            <v:group style="position:absolute;left:470;top:11702;width:6377;height:2" coordorigin="470,11702" coordsize="6377,2">
              <v:shape style="position:absolute;left:470;top:11702;width:6377;height:2" coordorigin="470,11702" coordsize="6377,0" path="m470,11702l6847,11702e" filled="f" stroked="t" strokeweight=".704379pt" strokecolor="#545454">
                <v:path arrowok="t"/>
              </v:shape>
            </v:group>
            <v:group style="position:absolute;left:6790;top:11697;width:249;height:2" coordorigin="6790,11697" coordsize="249,2">
              <v:shape style="position:absolute;left:6790;top:11697;width:249;height:2" coordorigin="6790,11697" coordsize="249,0" path="m6790,11697l7039,11697e" filled="f" stroked="t" strokeweight=".469586pt" strokecolor="#282828">
                <v:path arrowok="t"/>
              </v:shape>
            </v:group>
            <v:group style="position:absolute;left:6983;top:11697;width:4560;height:2" coordorigin="6983,11697" coordsize="4560,2">
              <v:shape style="position:absolute;left:6983;top:11697;width:4560;height:2" coordorigin="6983,11697" coordsize="4560,0" path="m6983,11697l11542,11697e" filled="f" stroked="t" strokeweight=".704379pt" strokecolor="#5B5B5B">
                <v:path arrowok="t"/>
              </v:shape>
            </v:group>
            <v:group style="position:absolute;left:7426;top:11455;width:2;height:1348" coordorigin="7426,11455" coordsize="2,1348">
              <v:shape style="position:absolute;left:7426;top:11455;width:2;height:1348" coordorigin="7426,11455" coordsize="0,1348" path="m7426,12803l7426,11455e" filled="f" stroked="t" strokeweight=".939172pt" strokecolor="#5B5B5B">
                <v:path arrowok="t"/>
              </v:shape>
            </v:group>
            <v:group style="position:absolute;left:1136;top:11683;width:2;height:451" coordorigin="1136,11683" coordsize="2,451">
              <v:shape style="position:absolute;left:1136;top:11683;width:2;height:451" coordorigin="1136,11683" coordsize="0,451" path="m1136,12134l1136,11683e" filled="f" stroked="t" strokeweight=".234793pt" strokecolor="#606060">
                <v:path arrowok="t"/>
              </v:shape>
            </v:group>
            <v:group style="position:absolute;left:479;top:12105;width:2;height:242" coordorigin="479,12105" coordsize="2,242">
              <v:shape style="position:absolute;left:479;top:12105;width:2;height:242" coordorigin="479,12105" coordsize="0,242" path="m479,12347l479,12105e" filled="f" stroked="t" strokeweight=".469586pt" strokecolor="#3B3B3B">
                <v:path arrowok="t"/>
              </v:shape>
            </v:group>
            <v:group style="position:absolute;left:1136;top:12134;width:2;height:1400" coordorigin="1136,12134" coordsize="2,1400">
              <v:shape style="position:absolute;left:1136;top:12134;width:2;height:1400" coordorigin="1136,12134" coordsize="0,1400" path="m1136,13534l1136,12134e" filled="f" stroked="t" strokeweight=".234793pt" strokecolor="#000000">
                <v:path arrowok="t"/>
              </v:shape>
            </v:group>
            <v:group style="position:absolute;left:1676;top:12134;width:2;height:1400" coordorigin="1676,12134" coordsize="2,1400">
              <v:shape style="position:absolute;left:1676;top:12134;width:2;height:1400" coordorigin="1676,12134" coordsize="0,1400" path="m1676,13534l1676,12134e" filled="f" stroked="t" strokeweight=".234793pt" strokecolor="#000000">
                <v:path arrowok="t"/>
              </v:shape>
            </v:group>
            <v:group style="position:absolute;left:11538;top:12528;width:2;height:275" coordorigin="11538,12528" coordsize="2,275">
              <v:shape style="position:absolute;left:11538;top:12528;width:2;height:275" coordorigin="11538,12528" coordsize="0,275" path="m11538,12803l11538,12528e" filled="f" stroked="t" strokeweight=".469586pt" strokecolor="#777777">
                <v:path arrowok="t"/>
              </v:shape>
            </v:group>
            <v:group style="position:absolute;left:479;top:12618;width:2;height:185" coordorigin="479,12618" coordsize="2,185">
              <v:shape style="position:absolute;left:479;top:12618;width:2;height:185" coordorigin="479,12618" coordsize="0,185" path="m479,12803l479,12618e" filled="f" stroked="t" strokeweight=".469586pt" strokecolor="#3B3B3B">
                <v:path arrowok="t"/>
              </v:shape>
            </v:group>
            <v:group style="position:absolute;left:7429;top:12746;width:2;height:247" coordorigin="7429,12746" coordsize="2,247">
              <v:shape style="position:absolute;left:7429;top:12746;width:2;height:247" coordorigin="7429,12746" coordsize="0,247" path="m7429,12993l7429,12746e" filled="f" stroked="t" strokeweight=".469586pt" strokecolor="#444444">
                <v:path arrowok="t"/>
              </v:shape>
            </v:group>
            <v:group style="position:absolute;left:2484;top:12936;width:2;height:180" coordorigin="2484,12936" coordsize="2,180">
              <v:shape style="position:absolute;left:2484;top:12936;width:2;height:180" coordorigin="2484,12936" coordsize="0,180" path="m2484,13116l2484,12936e" filled="f" stroked="t" strokeweight=".469586pt" strokecolor="#343434">
                <v:path arrowok="t"/>
              </v:shape>
            </v:group>
            <v:group style="position:absolute;left:2982;top:12965;width:2;height:123" coordorigin="2982,12965" coordsize="2,123">
              <v:shape style="position:absolute;left:2982;top:12965;width:2;height:123" coordorigin="2982,12965" coordsize="0,123" path="m2982,13088l2982,12965e" filled="f" stroked="t" strokeweight=".234793pt" strokecolor="#000000">
                <v:path arrowok="t"/>
              </v:shape>
            </v:group>
            <v:group style="position:absolute;left:7429;top:12936;width:2;height:484" coordorigin="7429,12936" coordsize="2,484">
              <v:shape style="position:absolute;left:7429;top:12936;width:2;height:484" coordorigin="7429,12936" coordsize="0,484" path="m7429,13420l7429,12936e" filled="f" stroked="t" strokeweight=".704379pt" strokecolor="#606060">
                <v:path arrowok="t"/>
              </v:shape>
            </v:group>
            <v:group style="position:absolute;left:2489;top:13060;width:2;height:199" coordorigin="2489,13060" coordsize="2,199">
              <v:shape style="position:absolute;left:2489;top:13060;width:2;height:199" coordorigin="2489,13060" coordsize="0,199" path="m2489,13259l2489,13060e" filled="f" stroked="t" strokeweight=".704379pt" strokecolor="#484848">
                <v:path arrowok="t"/>
              </v:shape>
            </v:group>
            <v:group style="position:absolute;left:2982;top:13088;width:2;height:142" coordorigin="2982,13088" coordsize="2,142">
              <v:shape style="position:absolute;left:2982;top:13088;width:2;height:142" coordorigin="2982,13088" coordsize="0,142" path="m2982,13230l2982,13088e" filled="f" stroked="t" strokeweight=".704379pt" strokecolor="#5B646B">
                <v:path arrowok="t"/>
              </v:shape>
            </v:group>
            <v:group style="position:absolute;left:4672;top:13230;width:315;height:2" coordorigin="4672,13230" coordsize="315,2">
              <v:shape style="position:absolute;left:4672;top:13230;width:315;height:2" coordorigin="4672,13230" coordsize="315,0" path="m4672,13230l4987,13230e" filled="f" stroked="t" strokeweight=".704379pt" strokecolor="#B3AFD4">
                <v:path arrowok="t"/>
              </v:shape>
            </v:group>
            <v:group style="position:absolute;left:4992;top:13235;width:169;height:2" coordorigin="4992,13235" coordsize="169,2">
              <v:shape style="position:absolute;left:4992;top:13235;width:169;height:2" coordorigin="4992,13235" coordsize="169,0" path="m4992,13235l5161,13235e" filled="f" stroked="t" strokeweight="1.173965pt" strokecolor="#AFAFD4">
                <v:path arrowok="t"/>
              </v:shape>
            </v:group>
            <v:group style="position:absolute;left:5114;top:13249;width:643;height:2" coordorigin="5114,13249" coordsize="643,2">
              <v:shape style="position:absolute;left:5114;top:13249;width:643;height:2" coordorigin="5114,13249" coordsize="643,0" path="m5114,13249l5757,13249e" filled="f" stroked="t" strokeweight=".939172pt" strokecolor="#A0A0CC">
                <v:path arrowok="t"/>
              </v:shape>
            </v:group>
            <v:group style="position:absolute;left:8321;top:13245;width:244;height:2" coordorigin="8321,13245" coordsize="244,2">
              <v:shape style="position:absolute;left:8321;top:13245;width:244;height:2" coordorigin="8321,13245" coordsize="244,0" path="m8321,13245l8565,13245e" filled="f" stroked="t" strokeweight="1.173965pt" strokecolor="#38449C">
                <v:path arrowok="t"/>
              </v:shape>
            </v:group>
            <v:group style="position:absolute;left:11538;top:10757;width:2;height:5374" coordorigin="11538,10757" coordsize="2,5374">
              <v:shape style="position:absolute;left:11538;top:10757;width:2;height:5374" coordorigin="11538,10757" coordsize="0,5374" path="m11538,16131l11538,10757e" filled="f" stroked="t" strokeweight=".469586pt" strokecolor="#646464">
                <v:path arrowok="t"/>
              </v:shape>
            </v:group>
            <v:group style="position:absolute;left:2486;top:13178;width:2;height:247" coordorigin="2486,13178" coordsize="2,247">
              <v:shape style="position:absolute;left:2486;top:13178;width:2;height:247" coordorigin="2486,13178" coordsize="0,247" path="m2486,13425l2486,13178e" filled="f" stroked="t" strokeweight=".939172pt" strokecolor="#606060">
                <v:path arrowok="t"/>
              </v:shape>
            </v:group>
            <v:group style="position:absolute;left:2756;top:13230;width:2;height:57" coordorigin="2756,13230" coordsize="2,57">
              <v:shape style="position:absolute;left:2756;top:13230;width:2;height:57" coordorigin="2756,13230" coordsize="0,57" path="m2756,13287l2756,13230e" filled="f" stroked="t" strokeweight=".234793pt" strokecolor="#6B6B80">
                <v:path arrowok="t"/>
              </v:shape>
            </v:group>
            <v:group style="position:absolute;left:2963;top:13299;width:61;height:2" coordorigin="2963,13299" coordsize="61,2">
              <v:shape style="position:absolute;left:2963;top:13299;width:61;height:2" coordorigin="2963,13299" coordsize="61,0" path="m2963,13299l3024,13299e" filled="f" stroked="t" strokeweight="1.64355pt" strokecolor="#575B83">
                <v:path arrowok="t"/>
              </v:shape>
            </v:group>
            <v:group style="position:absolute;left:10272;top:13140;width:2;height:332" coordorigin="10272,13140" coordsize="2,332">
              <v:shape style="position:absolute;left:10272;top:13140;width:2;height:332" coordorigin="10272,13140" coordsize="0,332" path="m10272,13473l10272,13140e" filled="f" stroked="t" strokeweight="1.408757pt" strokecolor="#3B4487">
                <v:path arrowok="t"/>
              </v:shape>
            </v:group>
            <v:group style="position:absolute;left:479;top:13259;width:2;height:161" coordorigin="479,13259" coordsize="2,161">
              <v:shape style="position:absolute;left:479;top:13259;width:2;height:161" coordorigin="479,13259" coordsize="0,161" path="m479,13420l479,13259e" filled="f" stroked="t" strokeweight=".469586pt" strokecolor="#343434">
                <v:path arrowok="t"/>
              </v:shape>
            </v:group>
            <v:group style="position:absolute;left:8544;top:13169;width:2;height:309" coordorigin="8544,13169" coordsize="2,309">
              <v:shape style="position:absolute;left:8544;top:13169;width:2;height:309" coordorigin="8544,13169" coordsize="0,309" path="m8544,13477l8544,13169e" filled="f" stroked="t" strokeweight="2.113136pt" strokecolor="#44484B">
                <v:path arrowok="t"/>
              </v:shape>
            </v:group>
            <v:group style="position:absolute;left:2486;top:13363;width:2;height:218" coordorigin="2486,13363" coordsize="2,218">
              <v:shape style="position:absolute;left:2486;top:13363;width:2;height:218" coordorigin="2486,13363" coordsize="0,218" path="m2486,13582l2486,13363e" filled="f" stroked="t" strokeweight=".704379pt" strokecolor="#4B4B4B">
                <v:path arrowok="t"/>
              </v:shape>
            </v:group>
            <v:group style="position:absolute;left:7429;top:13363;width:2;height:199" coordorigin="7429,13363" coordsize="2,199">
              <v:shape style="position:absolute;left:7429;top:13363;width:2;height:199" coordorigin="7429,13363" coordsize="0,199" path="m7429,13563l7429,13363e" filled="f" stroked="t" strokeweight=".469586pt" strokecolor="#343434">
                <v:path arrowok="t"/>
              </v:shape>
            </v:group>
            <v:group style="position:absolute;left:8312;top:13743;width:1507;height:2" coordorigin="8312,13743" coordsize="1507,2">
              <v:shape style="position:absolute;left:8312;top:13743;width:1507;height:2" coordorigin="8312,13743" coordsize="1507,0" path="m8312,13743l9819,13743e" filled="f" stroked="t" strokeweight="1.173965pt" strokecolor="#2F3B93">
                <v:path arrowok="t"/>
              </v:shape>
            </v:group>
            <v:group style="position:absolute;left:10289;top:13093;width:2;height:892" coordorigin="10289,13093" coordsize="2,892">
              <v:shape style="position:absolute;left:10289;top:13093;width:2;height:892" coordorigin="10289,13093" coordsize="0,892" path="m10289,13985l10289,13093e" filled="f" stroked="t" strokeweight="1.173965pt" strokecolor="#484B80">
                <v:path arrowok="t"/>
              </v:shape>
            </v:group>
            <v:group style="position:absolute;left:474;top:13774;width:1235;height:2" coordorigin="474,13774" coordsize="1235,2">
              <v:shape style="position:absolute;left:474;top:13774;width:1235;height:2" coordorigin="474,13774" coordsize="1235,0" path="m474,13774l1709,13774e" filled="f" stroked="t" strokeweight=".704379pt" strokecolor="#5B5B5B">
                <v:path arrowok="t"/>
              </v:shape>
            </v:group>
            <v:group style="position:absolute;left:1136;top:13534;width:2;height:385" coordorigin="1136,13534" coordsize="2,385">
              <v:shape style="position:absolute;left:1136;top:13534;width:2;height:385" coordorigin="1136,13534" coordsize="0,385" path="m1136,13919l1136,13534e" filled="f" stroked="t" strokeweight=".234793pt" strokecolor="#3B3B3B">
                <v:path arrowok="t"/>
              </v:shape>
            </v:group>
            <v:group style="position:absolute;left:1676;top:13534;width:2;height:385" coordorigin="1676,13534" coordsize="2,385">
              <v:shape style="position:absolute;left:1676;top:13534;width:2;height:385" coordorigin="1676,13534" coordsize="0,385" path="m1676,13919l1676,13534e" filled="f" stroked="t" strokeweight=".234793pt" strokecolor="#7C7C7C">
                <v:path arrowok="t"/>
              </v:shape>
            </v:group>
            <v:group style="position:absolute;left:7429;top:13506;width:2;height:551" coordorigin="7429,13506" coordsize="2,551">
              <v:shape style="position:absolute;left:7429;top:13506;width:2;height:551" coordorigin="7429,13506" coordsize="0,551" path="m7429,14056l7429,13506e" filled="f" stroked="t" strokeweight=".704379pt" strokecolor="#575757">
                <v:path arrowok="t"/>
              </v:shape>
            </v:group>
            <v:group style="position:absolute;left:2494;top:13430;width:2;height:546" coordorigin="2494,13430" coordsize="2,546">
              <v:shape style="position:absolute;left:2494;top:13430;width:2;height:546" coordorigin="2494,13430" coordsize="0,546" path="m2494,13976l2494,13430e" filled="f" stroked="t" strokeweight="1.408757pt" strokecolor="#545454">
                <v:path arrowok="t"/>
              </v:shape>
            </v:group>
            <v:group style="position:absolute;left:11538;top:13729;width:2;height:209" coordorigin="11538,13729" coordsize="2,209">
              <v:shape style="position:absolute;left:11538;top:13729;width:2;height:209" coordorigin="11538,13729" coordsize="0,209" path="m11538,13938l11538,13729e" filled="f" stroked="t" strokeweight=".469586pt" strokecolor="#808080">
                <v:path arrowok="t"/>
              </v:shape>
            </v:group>
            <v:group style="position:absolute;left:479;top:13890;width:2;height:166" coordorigin="479,13890" coordsize="2,166">
              <v:shape style="position:absolute;left:479;top:13890;width:2;height:166" coordorigin="479,13890" coordsize="0,166" path="m479,14056l479,13890e" filled="f" stroked="t" strokeweight=".469586pt" strokecolor="#2B2B2B">
                <v:path arrowok="t"/>
              </v:shape>
            </v:group>
            <v:group style="position:absolute;left:1136;top:13919;width:2;height:2203" coordorigin="1136,13919" coordsize="2,2203">
              <v:shape style="position:absolute;left:1136;top:13919;width:2;height:2203" coordorigin="1136,13919" coordsize="0,2203" path="m1136,16121l1136,13919e" filled="f" stroked="t" strokeweight=".234793pt" strokecolor="#000000">
                <v:path arrowok="t"/>
              </v:shape>
            </v:group>
            <v:group style="position:absolute;left:1676;top:13919;width:2;height:2203" coordorigin="1676,13919" coordsize="2,2203">
              <v:shape style="position:absolute;left:1676;top:13919;width:2;height:2203" coordorigin="1676,13919" coordsize="0,2203" path="m1676,16121l1676,13919e" filled="f" stroked="t" strokeweight=".234793pt" strokecolor="#000000">
                <v:path arrowok="t"/>
              </v:shape>
            </v:group>
            <v:group style="position:absolute;left:2486;top:13890;width:2;height:166" coordorigin="2486,13890" coordsize="2,166">
              <v:shape style="position:absolute;left:2486;top:13890;width:2;height:166" coordorigin="2486,13890" coordsize="0,166" path="m2486,14056l2486,13890e" filled="f" stroked="t" strokeweight=".704379pt" strokecolor="#4F4F4F">
                <v:path arrowok="t"/>
              </v:shape>
            </v:group>
            <v:group style="position:absolute;left:2489;top:13999;width:2;height:185" coordorigin="2489,13999" coordsize="2,185">
              <v:shape style="position:absolute;left:2489;top:13999;width:2;height:185" coordorigin="2489,13999" coordsize="0,185" path="m2489,14185l2489,13999e" filled="f" stroked="t" strokeweight=".469586pt" strokecolor="#3B3B3B">
                <v:path arrowok="t"/>
              </v:shape>
            </v:group>
            <v:group style="position:absolute;left:7429;top:13999;width:2;height:185" coordorigin="7429,13999" coordsize="2,185">
              <v:shape style="position:absolute;left:7429;top:13999;width:2;height:185" coordorigin="7429,13999" coordsize="0,185" path="m7429,14185l7429,13999e" filled="f" stroked="t" strokeweight=".469586pt" strokecolor="#2B2B2B">
                <v:path arrowok="t"/>
              </v:shape>
            </v:group>
            <v:group style="position:absolute;left:7429;top:14128;width:2;height:437" coordorigin="7429,14128" coordsize="2,437">
              <v:shape style="position:absolute;left:7429;top:14128;width:2;height:437" coordorigin="7429,14128" coordsize="0,437" path="m7429,14564l7429,14128e" filled="f" stroked="t" strokeweight=".704379pt" strokecolor="#575757">
                <v:path arrowok="t"/>
              </v:shape>
            </v:group>
            <v:group style="position:absolute;left:2486;top:14128;width:2;height:2018" coordorigin="2486,14128" coordsize="2,2018">
              <v:shape style="position:absolute;left:2486;top:14128;width:2;height:2018" coordorigin="2486,14128" coordsize="0,2018" path="m2486,16145l2486,14128e" filled="f" stroked="t" strokeweight=".704379pt" strokecolor="#545454">
                <v:path arrowok="t"/>
              </v:shape>
            </v:group>
            <v:group style="position:absolute;left:479;top:14507;width:2;height:228" coordorigin="479,14507" coordsize="2,228">
              <v:shape style="position:absolute;left:479;top:14507;width:2;height:228" coordorigin="479,14507" coordsize="0,228" path="m479,14735l479,14507e" filled="f" stroked="t" strokeweight=".469586pt" strokecolor="#383838">
                <v:path arrowok="t"/>
              </v:shape>
            </v:group>
            <v:group style="position:absolute;left:7429;top:14507;width:2;height:356" coordorigin="7429,14507" coordsize="2,356">
              <v:shape style="position:absolute;left:7429;top:14507;width:2;height:356" coordorigin="7429,14507" coordsize="0,356" path="m7429,14863l7429,14507e" filled="f" stroked="t" strokeweight=".469586pt" strokecolor="#484848">
                <v:path arrowok="t"/>
              </v:shape>
            </v:group>
            <v:group style="position:absolute;left:7431;top:14806;width:2;height:1320" coordorigin="7431,14806" coordsize="2,1320">
              <v:shape style="position:absolute;left:7431;top:14806;width:2;height:1320" coordorigin="7431,14806" coordsize="0,1320" path="m7431,16126l7431,14806e" filled="f" stroked="t" strokeweight=".704379pt" strokecolor="#5B5B5B">
                <v:path arrowok="t"/>
              </v:shape>
            </v:group>
            <v:group style="position:absolute;left:479;top:14987;width:2;height:228" coordorigin="479,14987" coordsize="2,228">
              <v:shape style="position:absolute;left:479;top:14987;width:2;height:228" coordorigin="479,14987" coordsize="0,228" path="m479,15215l479,14987e" filled="f" stroked="t" strokeweight=".469586pt" strokecolor="#4B4B4B">
                <v:path arrowok="t"/>
              </v:shape>
            </v:group>
            <v:group style="position:absolute;left:470;top:16133;width:3005;height:2" coordorigin="470,16133" coordsize="3005,2">
              <v:shape style="position:absolute;left:470;top:16133;width:3005;height:2" coordorigin="470,16133" coordsize="3005,0" path="m470,16133l3475,16133e" filled="f" stroked="t" strokeweight=".704379pt" strokecolor="#5B5B5B">
                <v:path arrowok="t"/>
              </v:shape>
            </v:group>
            <v:group style="position:absolute;left:3381;top:16131;width:282;height:2" coordorigin="3381,16131" coordsize="282,2">
              <v:shape style="position:absolute;left:3381;top:16131;width:282;height:2" coordorigin="3381,16131" coordsize="282,0" path="m3381,16131l3663,16131e" filled="f" stroked="t" strokeweight=".469586pt" strokecolor="#4B4B4B">
                <v:path arrowok="t"/>
              </v:shape>
            </v:group>
            <v:group style="position:absolute;left:3606;top:16126;width:3240;height:2" coordorigin="3606,16126" coordsize="3240,2">
              <v:shape style="position:absolute;left:3606;top:16126;width:3240;height:2" coordorigin="3606,16126" coordsize="3240,0" path="m3606,16126l6847,16126e" filled="f" stroked="t" strokeweight=".939172pt" strokecolor="#606060">
                <v:path arrowok="t"/>
              </v:shape>
            </v:group>
            <v:group style="position:absolute;left:6790;top:16121;width:249;height:2" coordorigin="6790,16121" coordsize="249,2">
              <v:shape style="position:absolute;left:6790;top:16121;width:249;height:2" coordorigin="6790,16121" coordsize="249,0" path="m6790,16121l7039,16121e" filled="f" stroked="t" strokeweight=".469586pt" strokecolor="#444444">
                <v:path arrowok="t"/>
              </v:shape>
            </v:group>
            <v:group style="position:absolute;left:6983;top:16121;width:3334;height:2" coordorigin="6983,16121" coordsize="3334,2">
              <v:shape style="position:absolute;left:6983;top:16121;width:3334;height:2" coordorigin="6983,16121" coordsize="3334,0" path="m6983,16121l10317,16121e" filled="f" stroked="t" strokeweight=".704379pt" strokecolor="#545454">
                <v:path arrowok="t"/>
              </v:shape>
            </v:group>
            <v:group style="position:absolute;left:10260;top:16121;width:1282;height:2" coordorigin="10260,16121" coordsize="1282,2">
              <v:shape style="position:absolute;left:10260;top:16121;width:1282;height:2" coordorigin="10260,16121" coordsize="1282,0" path="m10260,16121l11542,16121e" filled="f" stroked="t" strokeweight=".704379pt" strokecolor="#676767">
                <v:path arrowok="t"/>
              </v:shape>
            </v:group>
            <v:group style="position:absolute;left:3709;top:2115;width:2;height:242" coordorigin="3709,2115" coordsize="2,242">
              <v:shape style="position:absolute;left:3709;top:2115;width:2;height:242" coordorigin="3709,2115" coordsize="0,242" path="m3709,2358l3709,2115e" filled="f" stroked="t" strokeweight="2.282500pt" strokecolor="#EDEDED">
                <v:path arrowok="t"/>
              </v:shape>
            </v:group>
            <v:group style="position:absolute;left:6027;top:3924;width:2;height:242" coordorigin="6027,3924" coordsize="2,242">
              <v:shape style="position:absolute;left:6027;top:3924;width:2;height:242" coordorigin="6027,3924" coordsize="0,242" path="m6027,4166l6027,3924e" filled="f" stroked="t" strokeweight="1.20889pt" strokecolor="#EDEDED">
                <v:path arrowok="t"/>
              </v:shape>
            </v:group>
            <v:group style="position:absolute;left:2454;top:13721;width:2;height:259" coordorigin="2454,13721" coordsize="2,259">
              <v:shape style="position:absolute;left:2454;top:13721;width:2;height:259" coordorigin="2454,13721" coordsize="0,259" path="m2454,13980l2454,13721e" filled="f" stroked="t" strokeweight="1.650115pt" strokecolor="#EDEDED">
                <v:path arrowok="t"/>
              </v:shape>
            </v:group>
            <w10:wrap type="none"/>
          </v:group>
        </w:pict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74" w:right="-86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B3B3B"/>
          <w:spacing w:val="-87"/>
          <w:w w:val="87"/>
        </w:rPr>
        <w:t>&lt;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74"/>
          <w:position w:val="-13"/>
        </w:rPr>
        <w:t>:</w:t>
      </w:r>
      <w:r>
        <w:rPr>
          <w:rFonts w:ascii="Arial" w:hAnsi="Arial" w:cs="Arial" w:eastAsia="Arial"/>
          <w:sz w:val="23"/>
          <w:szCs w:val="23"/>
          <w:color w:val="3B3B3B"/>
          <w:spacing w:val="-35"/>
          <w:w w:val="75"/>
          <w:position w:val="-13"/>
        </w:rPr>
        <w:t>r</w:t>
      </w:r>
      <w:r>
        <w:rPr>
          <w:rFonts w:ascii="Arial" w:hAnsi="Arial" w:cs="Arial" w:eastAsia="Arial"/>
          <w:sz w:val="16"/>
          <w:szCs w:val="16"/>
          <w:color w:val="3B3B3B"/>
          <w:spacing w:val="-4"/>
          <w:w w:val="88"/>
          <w:position w:val="0"/>
        </w:rPr>
        <w:t>i</w:t>
      </w:r>
      <w:r>
        <w:rPr>
          <w:rFonts w:ascii="Arial" w:hAnsi="Arial" w:cs="Arial" w:eastAsia="Arial"/>
          <w:sz w:val="23"/>
          <w:szCs w:val="23"/>
          <w:color w:val="3B3B3B"/>
          <w:spacing w:val="-55"/>
          <w:w w:val="74"/>
          <w:position w:val="-13"/>
        </w:rPr>
        <w:t>: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88"/>
          <w:position w:val="0"/>
        </w:rPr>
        <w:t>l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418" w:right="-20"/>
        <w:jc w:val="left"/>
        <w:rPr>
          <w:rFonts w:ascii="Times New Roman" w:hAnsi="Times New Roman" w:cs="Times New Roman" w:eastAsia="Times New Roman"/>
          <w:sz w:val="83"/>
          <w:szCs w:val="8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3"/>
          <w:szCs w:val="83"/>
          <w:color w:val="7C77AA"/>
          <w:spacing w:val="0"/>
          <w:w w:val="21"/>
        </w:rPr>
        <w:t>.</w:t>
      </w:r>
      <w:r>
        <w:rPr>
          <w:rFonts w:ascii="Times New Roman" w:hAnsi="Times New Roman" w:cs="Times New Roman" w:eastAsia="Times New Roman"/>
          <w:sz w:val="83"/>
          <w:szCs w:val="83"/>
          <w:color w:val="7C77AA"/>
          <w:spacing w:val="0"/>
          <w:w w:val="21"/>
        </w:rPr>
        <w:t>   </w:t>
      </w:r>
      <w:r>
        <w:rPr>
          <w:rFonts w:ascii="Times New Roman" w:hAnsi="Times New Roman" w:cs="Times New Roman" w:eastAsia="Times New Roman"/>
          <w:sz w:val="83"/>
          <w:szCs w:val="83"/>
          <w:color w:val="7C77AA"/>
          <w:spacing w:val="23"/>
          <w:w w:val="21"/>
        </w:rPr>
        <w:t> </w:t>
      </w:r>
      <w:r>
        <w:rPr>
          <w:rFonts w:ascii="Times New Roman" w:hAnsi="Times New Roman" w:cs="Times New Roman" w:eastAsia="Times New Roman"/>
          <w:sz w:val="83"/>
          <w:szCs w:val="83"/>
          <w:color w:val="9E9EA0"/>
          <w:spacing w:val="-82"/>
          <w:w w:val="41"/>
          <w:i/>
        </w:rPr>
        <w:t>;</w:t>
      </w:r>
      <w:r>
        <w:rPr>
          <w:rFonts w:ascii="Times New Roman" w:hAnsi="Times New Roman" w:cs="Times New Roman" w:eastAsia="Times New Roman"/>
          <w:sz w:val="83"/>
          <w:szCs w:val="83"/>
          <w:color w:val="B1AFD3"/>
          <w:spacing w:val="-5"/>
          <w:w w:val="57"/>
          <w:i/>
        </w:rPr>
        <w:t>.</w:t>
      </w:r>
      <w:r>
        <w:rPr>
          <w:rFonts w:ascii="Times New Roman" w:hAnsi="Times New Roman" w:cs="Times New Roman" w:eastAsia="Times New Roman"/>
          <w:sz w:val="83"/>
          <w:szCs w:val="83"/>
          <w:color w:val="7C77AA"/>
          <w:spacing w:val="0"/>
          <w:w w:val="56"/>
          <w:i/>
        </w:rPr>
        <w:t>vw</w:t>
      </w:r>
      <w:r>
        <w:rPr>
          <w:rFonts w:ascii="Times New Roman" w:hAnsi="Times New Roman" w:cs="Times New Roman" w:eastAsia="Times New Roman"/>
          <w:sz w:val="83"/>
          <w:szCs w:val="83"/>
          <w:color w:val="000000"/>
          <w:spacing w:val="0"/>
          <w:w w:val="100"/>
        </w:rPr>
      </w:r>
    </w:p>
    <w:p>
      <w:pPr>
        <w:spacing w:before="18" w:after="0" w:line="240" w:lineRule="auto"/>
        <w:ind w:left="-36" w:right="2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3"/>
        </w:rPr>
        <w:t>Necmetti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2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93"/>
        </w:rPr>
        <w:t>TAŞTAN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32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hfııiyc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0"/>
          <w:w w:val="8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06062"/>
          <w:spacing w:val="10"/>
          <w:w w:val="9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556" w:lineRule="exact"/>
        <w:ind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54"/>
          <w:szCs w:val="54"/>
          <w:color w:val="3B3B3B"/>
          <w:w w:val="77"/>
          <w:i/>
          <w:position w:val="1"/>
        </w:rPr>
        <w:t>-</w:t>
      </w:r>
      <w:r>
        <w:rPr>
          <w:rFonts w:ascii="Times New Roman" w:hAnsi="Times New Roman" w:cs="Times New Roman" w:eastAsia="Times New Roman"/>
          <w:sz w:val="54"/>
          <w:szCs w:val="54"/>
          <w:color w:val="3B3B3B"/>
          <w:spacing w:val="-162"/>
          <w:w w:val="77"/>
          <w:i/>
          <w:position w:val="1"/>
        </w:rPr>
        <w:t>:</w:t>
      </w:r>
      <w:r>
        <w:rPr>
          <w:rFonts w:ascii="Arial" w:hAnsi="Arial" w:cs="Arial" w:eastAsia="Arial"/>
          <w:sz w:val="32"/>
          <w:szCs w:val="32"/>
          <w:color w:val="3B3B3B"/>
          <w:spacing w:val="-17"/>
          <w:w w:val="131"/>
          <w:position w:val="1"/>
        </w:rPr>
        <w:t>.</w:t>
      </w:r>
      <w:r>
        <w:rPr>
          <w:rFonts w:ascii="Arial" w:hAnsi="Arial" w:cs="Arial" w:eastAsia="Arial"/>
          <w:sz w:val="32"/>
          <w:szCs w:val="32"/>
          <w:color w:val="3B3B3B"/>
          <w:spacing w:val="-98"/>
          <w:w w:val="131"/>
          <w:position w:val="1"/>
        </w:rPr>
        <w:t>.</w:t>
      </w:r>
      <w:r>
        <w:rPr>
          <w:rFonts w:ascii="Times New Roman" w:hAnsi="Times New Roman" w:cs="Times New Roman" w:eastAsia="Times New Roman"/>
          <w:sz w:val="54"/>
          <w:szCs w:val="54"/>
          <w:color w:val="3B3B3B"/>
          <w:spacing w:val="0"/>
          <w:w w:val="77"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54"/>
          <w:szCs w:val="54"/>
          <w:color w:val="3B3B3B"/>
          <w:spacing w:val="-129"/>
          <w:w w:val="77"/>
          <w:i/>
          <w:position w:val="1"/>
        </w:rPr>
        <w:t>·</w:t>
      </w:r>
      <w:r>
        <w:rPr>
          <w:rFonts w:ascii="Arial" w:hAnsi="Arial" w:cs="Arial" w:eastAsia="Arial"/>
          <w:sz w:val="32"/>
          <w:szCs w:val="32"/>
          <w:color w:val="3B3B3B"/>
          <w:spacing w:val="-54"/>
          <w:w w:val="131"/>
          <w:position w:val="1"/>
        </w:rPr>
        <w:t>.</w:t>
      </w:r>
      <w:r>
        <w:rPr>
          <w:rFonts w:ascii="Times New Roman" w:hAnsi="Times New Roman" w:cs="Times New Roman" w:eastAsia="Times New Roman"/>
          <w:sz w:val="54"/>
          <w:szCs w:val="54"/>
          <w:color w:val="9E9EA0"/>
          <w:spacing w:val="-76"/>
          <w:w w:val="40"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1"/>
          <w:w w:val="102"/>
          <w:position w:val="1"/>
        </w:rPr>
        <w:t>_</w:t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102"/>
          <w:position w:val="1"/>
        </w:rPr>
        <w:t>....,.</w:t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3B3B3B"/>
          <w:spacing w:val="-6"/>
          <w:w w:val="100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3B3B3B"/>
          <w:spacing w:val="0"/>
          <w:w w:val="100"/>
          <w:position w:val="8"/>
        </w:rPr>
        <w:t>"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20"/>
          <w:cols w:num="3" w:equalWidth="0">
            <w:col w:w="419" w:space="3940"/>
            <w:col w:w="1495" w:space="2840"/>
            <w:col w:w="2546"/>
          </w:cols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9" w:after="0" w:line="218" w:lineRule="exact"/>
        <w:ind w:left="842" w:right="-20"/>
        <w:jc w:val="left"/>
        <w:tabs>
          <w:tab w:pos="2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525252"/>
          <w:spacing w:val="0"/>
          <w:w w:val="113"/>
          <w:position w:val="3"/>
        </w:rPr>
        <w:t>!ZMIR</w:t>
      </w:r>
      <w:r>
        <w:rPr>
          <w:rFonts w:ascii="Arial" w:hAnsi="Arial" w:cs="Arial" w:eastAsia="Arial"/>
          <w:sz w:val="15"/>
          <w:szCs w:val="15"/>
          <w:color w:val="525252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5"/>
          <w:szCs w:val="15"/>
          <w:color w:val="525252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2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2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left="107" w:right="-20"/>
        <w:jc w:val="left"/>
        <w:tabs>
          <w:tab w:pos="1700" w:val="left"/>
          <w:tab w:pos="406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.537975pt;margin-top:10.299829pt;width:570.243049pt;height:655.435849pt;mso-position-horizontal-relative:page;mso-position-vertical-relative:paragraph;z-index:-15783" coordorigin="271,206" coordsize="11405,13109">
            <v:group style="position:absolute;left:292;top:227;width:11184;height:2" coordorigin="292,227" coordsize="11184,2">
              <v:shape style="position:absolute;left:292;top:227;width:11184;height:2" coordorigin="292,227" coordsize="11184,0" path="m292,227l11475,227e" filled="f" stroked="t" strokeweight=".706329pt" strokecolor="#606060">
                <v:path arrowok="t"/>
              </v:shape>
            </v:group>
            <v:group style="position:absolute;left:3927;top:230;width:306;height:2" coordorigin="3927,230" coordsize="306,2">
              <v:shape style="position:absolute;left:3927;top:230;width:306;height:2" coordorigin="3927,230" coordsize="306,0" path="m3927,230l4233,230e" filled="f" stroked="t" strokeweight=".470886pt" strokecolor="#3F3F3F">
                <v:path arrowok="t"/>
              </v:shape>
            </v:group>
            <v:group style="position:absolute;left:2919;top:215;width:2;height:280" coordorigin="2919,215" coordsize="2,280">
              <v:shape style="position:absolute;left:2919;top:215;width:2;height:280" coordorigin="2919,215" coordsize="0,280" path="m2919,496l2919,215e" filled="f" stroked="t" strokeweight=".941772pt" strokecolor="#575757">
                <v:path arrowok="t"/>
              </v:shape>
            </v:group>
            <v:group style="position:absolute;left:5994;top:220;width:2;height:276" coordorigin="5994,220" coordsize="2,276">
              <v:shape style="position:absolute;left:5994;top:220;width:2;height:276" coordorigin="5994,220" coordsize="0,276" path="m5994,496l5994,220e" filled="f" stroked="t" strokeweight=".470886pt" strokecolor="#4B4B4B">
                <v:path arrowok="t"/>
              </v:shape>
            </v:group>
            <v:group style="position:absolute;left:2924;top:439;width:2;height:247" coordorigin="2924,439" coordsize="2,247">
              <v:shape style="position:absolute;left:2924;top:439;width:2;height:247" coordorigin="2924,439" coordsize="0,247" path="m2924,686l2924,439e" filled="f" stroked="t" strokeweight=".470886pt" strokecolor="#3B3B3B">
                <v:path arrowok="t"/>
              </v:shape>
            </v:group>
            <v:group style="position:absolute;left:2915;top:648;width:2166;height:2" coordorigin="2915,648" coordsize="2166,2">
              <v:shape style="position:absolute;left:2915;top:648;width:2166;height:2" coordorigin="2915,648" coordsize="2166,0" path="m2915,648l5081,648e" filled="f" stroked="t" strokeweight=".706329pt" strokecolor="#646464">
                <v:path arrowok="t"/>
              </v:shape>
            </v:group>
            <v:group style="position:absolute;left:283;top:955;width:2670;height:2" coordorigin="283,955" coordsize="2670,2">
              <v:shape style="position:absolute;left:283;top:955;width:2670;height:2" coordorigin="283,955" coordsize="2670,0" path="m283,955l2952,955e" filled="f" stroked="t" strokeweight=".706329pt" strokecolor="#606060">
                <v:path arrowok="t"/>
              </v:shape>
            </v:group>
            <v:group style="position:absolute;left:852;top:957;width:170;height:2" coordorigin="852,957" coordsize="170,2">
              <v:shape style="position:absolute;left:852;top:957;width:170;height:2" coordorigin="852,957" coordsize="170,0" path="m852,957l1022,957e" filled="f" stroked="t" strokeweight=".470886pt" strokecolor="#3F3F3F">
                <v:path arrowok="t"/>
              </v:shape>
            </v:group>
            <v:group style="position:absolute;left:2924;top:629;width:2;height:333" coordorigin="2924,629" coordsize="2,333">
              <v:shape style="position:absolute;left:2924;top:629;width:2;height:333" coordorigin="2924,629" coordsize="0,333" path="m2924,962l2924,629e" filled="f" stroked="t" strokeweight=".706329pt" strokecolor="#4B4B4B">
                <v:path arrowok="t"/>
              </v:shape>
            </v:group>
            <v:group style="position:absolute;left:2580;top:952;width:3169;height:2" coordorigin="2580,952" coordsize="3169,2">
              <v:shape style="position:absolute;left:2580;top:952;width:3169;height:2" coordorigin="2580,952" coordsize="3169,0" path="m2580,952l5750,952e" filled="f" stroked="t" strokeweight=".941772pt" strokecolor="#484848">
                <v:path arrowok="t"/>
              </v:shape>
            </v:group>
            <v:group style="position:absolute;left:5406;top:955;width:6239;height:2" coordorigin="5406,955" coordsize="6239,2">
              <v:shape style="position:absolute;left:5406;top:955;width:6239;height:2" coordorigin="5406,955" coordsize="6239,0" path="m5406,955l11645,955e" filled="f" stroked="t" strokeweight=".706329pt" strokecolor="#646464">
                <v:path arrowok="t"/>
              </v:shape>
            </v:group>
            <v:group style="position:absolute;left:5980;top:658;width:1337;height:2" coordorigin="5980,658" coordsize="1337,2">
              <v:shape style="position:absolute;left:5980;top:658;width:1337;height:2" coordorigin="5980,658" coordsize="1337,0" path="m5980,658l7318,658e" filled="f" stroked="t" strokeweight=".235443pt" strokecolor="#747474">
                <v:path arrowok="t"/>
              </v:shape>
            </v:group>
            <v:group style="position:absolute;left:7318;top:658;width:3607;height:2" coordorigin="7318,658" coordsize="3607,2">
              <v:shape style="position:absolute;left:7318;top:658;width:3607;height:2" coordorigin="7318,658" coordsize="3607,0" path="m7318,658l10925,658e" filled="f" stroked="t" strokeweight=".235443pt" strokecolor="#000000">
                <v:path arrowok="t"/>
              </v:shape>
            </v:group>
            <v:group style="position:absolute;left:5997;top:439;width:2;height:523" coordorigin="5997,439" coordsize="2,523">
              <v:shape style="position:absolute;left:5997;top:439;width:2;height:523" coordorigin="5997,439" coordsize="0,523" path="m5997,962l5997,439e" filled="f" stroked="t" strokeweight=".941772pt" strokecolor="#5B5B5B">
                <v:path arrowok="t"/>
              </v:shape>
            </v:group>
            <v:group style="position:absolute;left:287;top:1230;width:7864;height:2" coordorigin="287,1230" coordsize="7864,2">
              <v:shape style="position:absolute;left:287;top:1230;width:7864;height:2" coordorigin="287,1230" coordsize="7864,0" path="m287,1230l8151,1230e" filled="f" stroked="t" strokeweight=".706329pt" strokecolor="#5B5B5B">
                <v:path arrowok="t"/>
              </v:shape>
            </v:group>
            <v:group style="position:absolute;left:1978;top:948;width:2;height:285" coordorigin="1978,948" coordsize="2,285">
              <v:shape style="position:absolute;left:1978;top:948;width:2;height:285" coordorigin="1978,948" coordsize="0,285" path="m1978,1233l1978,948e" filled="f" stroked="t" strokeweight=".941772pt" strokecolor="#5B5B5B">
                <v:path arrowok="t"/>
              </v:shape>
            </v:group>
            <v:group style="position:absolute;left:8095;top:1228;width:268;height:2" coordorigin="8095,1228" coordsize="268,2">
              <v:shape style="position:absolute;left:8095;top:1228;width:268;height:2" coordorigin="8095,1228" coordsize="268,0" path="m8095,1228l8363,1228e" filled="f" stroked="t" strokeweight=".470886pt" strokecolor="#3B3B3B">
                <v:path arrowok="t"/>
              </v:shape>
            </v:group>
            <v:group style="position:absolute;left:8306;top:1228;width:3339;height:2" coordorigin="8306,1228" coordsize="3339,2">
              <v:shape style="position:absolute;left:8306;top:1228;width:3339;height:2" coordorigin="8306,1228" coordsize="3339,0" path="m8306,1228l11645,1228e" filled="f" stroked="t" strokeweight=".706329pt" strokecolor="#606060">
                <v:path arrowok="t"/>
              </v:shape>
            </v:group>
            <v:group style="position:absolute;left:11546;top:1233;width:99;height:2" coordorigin="11546,1233" coordsize="99,2">
              <v:shape style="position:absolute;left:11546;top:1233;width:99;height:2" coordorigin="11546,1233" coordsize="99,0" path="m11546,1233l11645,1233e" filled="f" stroked="t" strokeweight=".941772pt" strokecolor="#777777">
                <v:path arrowok="t"/>
              </v:shape>
            </v:group>
            <v:group style="position:absolute;left:1980;top:1185;width:2;height:319" coordorigin="1980,1185" coordsize="2,319">
              <v:shape style="position:absolute;left:1980;top:1185;width:2;height:319" coordorigin="1980,1185" coordsize="0,319" path="m1980,1504l1980,1185e" filled="f" stroked="t" strokeweight=".706329pt" strokecolor="#444444">
                <v:path arrowok="t"/>
              </v:shape>
            </v:group>
            <v:group style="position:absolute;left:1973;top:1470;width:4440;height:2" coordorigin="1973,1470" coordsize="4440,2">
              <v:shape style="position:absolute;left:1973;top:1470;width:4440;height:2" coordorigin="1973,1470" coordsize="4440,0" path="m1973,1470l6413,1470e" filled="f" stroked="t" strokeweight=".706329pt" strokecolor="#707070">
                <v:path arrowok="t"/>
              </v:shape>
            </v:group>
            <v:group style="position:absolute;left:5778;top:1470;width:235;height:2" coordorigin="5778,1470" coordsize="235,2">
              <v:shape style="position:absolute;left:5778;top:1470;width:235;height:2" coordorigin="5778,1470" coordsize="235,0" path="m5778,1470l6013,1470e" filled="f" stroked="t" strokeweight=".470886pt" strokecolor="#606060">
                <v:path arrowok="t"/>
              </v:shape>
            </v:group>
            <v:group style="position:absolute;left:6357;top:1470;width:429;height:2" coordorigin="6357,1470" coordsize="429,2">
              <v:shape style="position:absolute;left:6357;top:1470;width:429;height:2" coordorigin="6357,1470" coordsize="429,0" path="m6357,1470l6785,1470e" filled="f" stroked="t" strokeweight=".470886pt" strokecolor="#646464">
                <v:path arrowok="t"/>
              </v:shape>
            </v:group>
            <v:group style="position:absolute;left:6705;top:1470;width:4944;height:2" coordorigin="6705,1470" coordsize="4944,2">
              <v:shape style="position:absolute;left:6705;top:1470;width:4944;height:2" coordorigin="6705,1470" coordsize="4944,0" path="m6705,1470l11650,1470e" filled="f" stroked="t" strokeweight=".706329pt" strokecolor="#747474">
                <v:path arrowok="t"/>
              </v:shape>
            </v:group>
            <v:group style="position:absolute;left:11551;top:1470;width:99;height:2" coordorigin="11551,1470" coordsize="99,2">
              <v:shape style="position:absolute;left:11551;top:1470;width:99;height:2" coordorigin="11551,1470" coordsize="99,0" path="m11551,1470l11650,1470e" filled="f" stroked="t" strokeweight=".941772pt" strokecolor="#878787">
                <v:path arrowok="t"/>
              </v:shape>
            </v:group>
            <v:group style="position:absolute;left:3960;top:1466;width:2;height:285" coordorigin="3960,1466" coordsize="2,285">
              <v:shape style="position:absolute;left:3960;top:1466;width:2;height:285" coordorigin="3960,1466" coordsize="0,285" path="m3960,1751l3960,1466e" filled="f" stroked="t" strokeweight=".941772pt" strokecolor="#545454">
                <v:path arrowok="t"/>
              </v:shape>
            </v:group>
            <v:group style="position:absolute;left:6757;top:1470;width:2;height:252" coordorigin="6757,1470" coordsize="2,252">
              <v:shape style="position:absolute;left:6757;top:1470;width:2;height:252" coordorigin="6757,1470" coordsize="0,252" path="m6757,1722l6757,1470e" filled="f" stroked="t" strokeweight=".235443pt" strokecolor="#838383">
                <v:path arrowok="t"/>
              </v:shape>
            </v:group>
            <v:group style="position:absolute;left:11643;top:857;width:2;height:4112" coordorigin="11643,857" coordsize="2,4112">
              <v:shape style="position:absolute;left:11643;top:857;width:2;height:4112" coordorigin="11643,857" coordsize="0,4112" path="m11643,4969l11643,857e" filled="f" stroked="t" strokeweight=".706329pt" strokecolor="#808080">
                <v:path arrowok="t"/>
              </v:shape>
            </v:group>
            <v:group style="position:absolute;left:1980;top:1323;width:2;height:1155" coordorigin="1980,1323" coordsize="2,1155">
              <v:shape style="position:absolute;left:1980;top:1323;width:2;height:1155" coordorigin="1980,1323" coordsize="0,1155" path="m1980,2478l1980,1323e" filled="f" stroked="t" strokeweight=".941772pt" strokecolor="#575757">
                <v:path arrowok="t"/>
              </v:shape>
            </v:group>
            <v:group style="position:absolute;left:3960;top:1694;width:2;height:280" coordorigin="3960,1694" coordsize="2,280">
              <v:shape style="position:absolute;left:3960;top:1694;width:2;height:280" coordorigin="3960,1694" coordsize="0,280" path="m3960,1974l3960,1694e" filled="f" stroked="t" strokeweight=".470886pt" strokecolor="#343434">
                <v:path arrowok="t"/>
              </v:shape>
            </v:group>
            <v:group style="position:absolute;left:3955;top:1955;width:353;height:2" coordorigin="3955,1955" coordsize="353,2">
              <v:shape style="position:absolute;left:3955;top:1955;width:353;height:2" coordorigin="3955,1955" coordsize="353,0" path="m3955,1955l4309,1955e" filled="f" stroked="t" strokeweight=".941772pt" strokecolor="#606060">
                <v:path arrowok="t"/>
              </v:shape>
            </v:group>
            <v:group style="position:absolute;left:4177;top:1953;width:363;height:2" coordorigin="4177,1953" coordsize="363,2">
              <v:shape style="position:absolute;left:4177;top:1953;width:363;height:2" coordorigin="4177,1953" coordsize="363,0" path="m4177,1953l4539,1953e" filled="f" stroked="t" strokeweight=".470886pt" strokecolor="#4B4B4B">
                <v:path arrowok="t"/>
              </v:shape>
            </v:group>
            <v:group style="position:absolute;left:4483;top:1953;width:7167;height:2" coordorigin="4483,1953" coordsize="7167,2">
              <v:shape style="position:absolute;left:4483;top:1953;width:7167;height:2" coordorigin="4483,1953" coordsize="7167,0" path="m4483,1953l11650,1953e" filled="f" stroked="t" strokeweight=".706329pt" strokecolor="#606060">
                <v:path arrowok="t"/>
              </v:shape>
            </v:group>
            <v:group style="position:absolute;left:6757;top:1722;width:2;height:233" coordorigin="6757,1722" coordsize="2,233">
              <v:shape style="position:absolute;left:6757;top:1722;width:2;height:233" coordorigin="6757,1722" coordsize="0,233" path="m6757,1955l6757,1722e" filled="f" stroked="t" strokeweight=".235443pt" strokecolor="#5B5B5B">
                <v:path arrowok="t"/>
              </v:shape>
            </v:group>
            <v:group style="position:absolute;left:11546;top:1955;width:104;height:2" coordorigin="11546,1955" coordsize="104,2">
              <v:shape style="position:absolute;left:11546;top:1955;width:104;height:2" coordorigin="11546,1955" coordsize="104,0" path="m11546,1955l11650,1955e" filled="f" stroked="t" strokeweight=".941772pt" strokecolor="#777777">
                <v:path arrowok="t"/>
              </v:shape>
            </v:group>
            <v:group style="position:absolute;left:3960;top:1917;width:2;height:323" coordorigin="3960,1917" coordsize="2,323">
              <v:shape style="position:absolute;left:3960;top:1917;width:2;height:323" coordorigin="3960,1917" coordsize="0,323" path="m3960,2241l3960,1917e" filled="f" stroked="t" strokeweight=".470886pt" strokecolor="#4B4B4B">
                <v:path arrowok="t"/>
              </v:shape>
            </v:group>
            <v:group style="position:absolute;left:3951;top:2191;width:7699;height:2" coordorigin="3951,2191" coordsize="7699,2">
              <v:shape style="position:absolute;left:3951;top:2191;width:7699;height:2" coordorigin="3951,2191" coordsize="7699,0" path="m3951,2191l11650,2191e" filled="f" stroked="t" strokeweight=".706329pt" strokecolor="#606060">
                <v:path arrowok="t"/>
              </v:shape>
            </v:group>
            <v:group style="position:absolute;left:11546;top:2193;width:104;height:2" coordorigin="11546,2193" coordsize="104,2">
              <v:shape style="position:absolute;left:11546;top:2193;width:104;height:2" coordorigin="11546,2193" coordsize="104,0" path="m11546,2193l11650,2193e" filled="f" stroked="t" strokeweight=".941772pt" strokecolor="#808080">
                <v:path arrowok="t"/>
              </v:shape>
            </v:group>
            <v:group style="position:absolute;left:3960;top:2184;width:2;height:261" coordorigin="3960,2184" coordsize="2,261">
              <v:shape style="position:absolute;left:3960;top:2184;width:2;height:261" coordorigin="3960,2184" coordsize="0,261" path="m3960,2445l3960,2184e" filled="f" stroked="t" strokeweight=".941772pt" strokecolor="#4F4F4F">
                <v:path arrowok="t"/>
              </v:shape>
            </v:group>
            <v:group style="position:absolute;left:3955;top:2431;width:2058;height:2" coordorigin="3955,2431" coordsize="2058,2">
              <v:shape style="position:absolute;left:3955;top:2431;width:2058;height:2" coordorigin="3955,2431" coordsize="2058,0" path="m3955,2431l6013,2431e" filled="f" stroked="t" strokeweight=".470886pt" strokecolor="#5B5B5B">
                <v:path arrowok="t"/>
              </v:shape>
            </v:group>
            <v:group style="position:absolute;left:5957;top:2431;width:457;height:2" coordorigin="5957,2431" coordsize="457,2">
              <v:shape style="position:absolute;left:5957;top:2431;width:457;height:2" coordorigin="5957,2431" coordsize="457,0" path="m5957,2431l6413,2431e" filled="f" stroked="t" strokeweight=".941772pt" strokecolor="#6B6B6B">
                <v:path arrowok="t"/>
              </v:shape>
            </v:group>
            <v:group style="position:absolute;left:6357;top:2431;width:429;height:2" coordorigin="6357,2431" coordsize="429,2">
              <v:shape style="position:absolute;left:6357;top:2431;width:429;height:2" coordorigin="6357,2431" coordsize="429,0" path="m6357,2431l6785,2431e" filled="f" stroked="t" strokeweight=".470886pt" strokecolor="#4B4B4B">
                <v:path arrowok="t"/>
              </v:shape>
            </v:group>
            <v:group style="position:absolute;left:6729;top:2431;width:4916;height:2" coordorigin="6729,2431" coordsize="4916,2">
              <v:shape style="position:absolute;left:6729;top:2431;width:4916;height:2" coordorigin="6729,2431" coordsize="4916,0" path="m6729,2431l11645,2431e" filled="f" stroked="t" strokeweight=".706329pt" strokecolor="#606060">
                <v:path arrowok="t"/>
              </v:shape>
            </v:group>
            <v:group style="position:absolute;left:11640;top:2179;width:2;height:276" coordorigin="11640,2179" coordsize="2,276">
              <v:shape style="position:absolute;left:11640;top:2179;width:2;height:276" coordorigin="11640,2179" coordsize="0,276" path="m11640,2455l11640,2179e" filled="f" stroked="t" strokeweight=".470886pt" strokecolor="#676767">
                <v:path arrowok="t"/>
              </v:shape>
            </v:group>
            <v:group style="position:absolute;left:11532;top:2431;width:113;height:2" coordorigin="11532,2431" coordsize="113,2">
              <v:shape style="position:absolute;left:11532;top:2431;width:113;height:2" coordorigin="11532,2431" coordsize="113,0" path="m11532,2431l11645,2431e" filled="f" stroked="t" strokeweight=".941772pt" strokecolor="#7C7C7C">
                <v:path arrowok="t"/>
              </v:shape>
            </v:group>
            <v:group style="position:absolute;left:1982;top:2388;width:2;height:304" coordorigin="1982,2388" coordsize="2,304">
              <v:shape style="position:absolute;left:1982;top:2388;width:2;height:304" coordorigin="1982,2388" coordsize="0,304" path="m1982,2692l1982,2388e" filled="f" stroked="t" strokeweight=".470886pt" strokecolor="#3B3B3B">
                <v:path arrowok="t"/>
              </v:shape>
            </v:group>
            <v:group style="position:absolute;left:1978;top:2673;width:6173;height:2" coordorigin="1978,2673" coordsize="6173,2">
              <v:shape style="position:absolute;left:1978;top:2673;width:6173;height:2" coordorigin="1978,2673" coordsize="6173,0" path="m1978,2673l8151,2673e" filled="f" stroked="t" strokeweight=".706329pt" strokecolor="#5B5B5B">
                <v:path arrowok="t"/>
              </v:shape>
            </v:group>
            <v:group style="position:absolute;left:2651;top:2673;width:292;height:2" coordorigin="2651,2673" coordsize="292,2">
              <v:shape style="position:absolute;left:2651;top:2673;width:292;height:2" coordorigin="2651,2673" coordsize="292,0" path="m2651,2673l2943,2673e" filled="f" stroked="t" strokeweight=".470886pt" strokecolor="#3B3B3B">
                <v:path arrowok="t"/>
              </v:shape>
            </v:group>
            <v:group style="position:absolute;left:3960;top:2388;width:2;height:314" coordorigin="3960,2388" coordsize="2,314">
              <v:shape style="position:absolute;left:3960;top:2388;width:2;height:314" coordorigin="3960,2388" coordsize="0,314" path="m3960,2702l3960,2388e" filled="f" stroked="t" strokeweight=".470886pt" strokecolor="#343434">
                <v:path arrowok="t"/>
              </v:shape>
            </v:group>
            <v:group style="position:absolute;left:8095;top:2673;width:268;height:2" coordorigin="8095,2673" coordsize="268,2">
              <v:shape style="position:absolute;left:8095;top:2673;width:268;height:2" coordorigin="8095,2673" coordsize="268,0" path="m8095,2673l8363,2673e" filled="f" stroked="t" strokeweight=".470886pt" strokecolor="#4B4B4B">
                <v:path arrowok="t"/>
              </v:shape>
            </v:group>
            <v:group style="position:absolute;left:8306;top:2673;width:3343;height:2" coordorigin="8306,2673" coordsize="3343,2">
              <v:shape style="position:absolute;left:8306;top:2673;width:3343;height:2" coordorigin="8306,2673" coordsize="3343,0" path="m8306,2673l11650,2673e" filled="f" stroked="t" strokeweight=".706329pt" strokecolor="#606060">
                <v:path arrowok="t"/>
              </v:shape>
            </v:group>
            <v:group style="position:absolute;left:11589;top:2673;width:61;height:2" coordorigin="11589,2673" coordsize="61,2">
              <v:shape style="position:absolute;left:11589;top:2673;width:61;height:2" coordorigin="11589,2673" coordsize="61,0" path="m11589,2673l11650,2673e" filled="f" stroked="t" strokeweight=".470886pt" strokecolor="#545454">
                <v:path arrowok="t"/>
              </v:shape>
            </v:group>
            <v:group style="position:absolute;left:297;top:2911;width:7854;height:2" coordorigin="297,2911" coordsize="7854,2">
              <v:shape style="position:absolute;left:297;top:2911;width:7854;height:2" coordorigin="297,2911" coordsize="7854,0" path="m297,2911l8151,2911e" filled="f" stroked="t" strokeweight=".706329pt" strokecolor="#5B5B5B">
                <v:path arrowok="t"/>
              </v:shape>
            </v:group>
            <v:group style="position:absolute;left:1982;top:2635;width:2;height:323" coordorigin="1982,2635" coordsize="2,323">
              <v:shape style="position:absolute;left:1982;top:2635;width:2;height:323" coordorigin="1982,2635" coordsize="0,323" path="m1982,2958l1982,2635e" filled="f" stroked="t" strokeweight=".941772pt" strokecolor="#4F4F4F">
                <v:path arrowok="t"/>
              </v:shape>
            </v:group>
            <v:group style="position:absolute;left:3963;top:2630;width:2;height:1046" coordorigin="3963,2630" coordsize="2,1046">
              <v:shape style="position:absolute;left:3963;top:2630;width:2;height:1046" coordorigin="3963,2630" coordsize="0,1046" path="m3963,3676l3963,2630e" filled="f" stroked="t" strokeweight=".941772pt" strokecolor="#575757">
                <v:path arrowok="t"/>
              </v:shape>
            </v:group>
            <v:group style="position:absolute;left:8095;top:2911;width:268;height:2" coordorigin="8095,2911" coordsize="268,2">
              <v:shape style="position:absolute;left:8095;top:2911;width:268;height:2" coordorigin="8095,2911" coordsize="268,0" path="m8095,2911l8363,2911e" filled="f" stroked="t" strokeweight=".470886pt" strokecolor="#3B3B3B">
                <v:path arrowok="t"/>
              </v:shape>
            </v:group>
            <v:group style="position:absolute;left:8306;top:2911;width:3343;height:2" coordorigin="8306,2911" coordsize="3343,2">
              <v:shape style="position:absolute;left:8306;top:2911;width:3343;height:2" coordorigin="8306,2911" coordsize="3343,0" path="m8306,2911l11650,2911e" filled="f" stroked="t" strokeweight=".706329pt" strokecolor="#606060">
                <v:path arrowok="t"/>
              </v:shape>
            </v:group>
            <v:group style="position:absolute;left:11589;top:2911;width:61;height:2" coordorigin="11589,2911" coordsize="61,2">
              <v:shape style="position:absolute;left:11589;top:2911;width:61;height:2" coordorigin="11589,2911" coordsize="61,0" path="m11589,2911l11650,2911e" filled="f" stroked="t" strokeweight=".470886pt" strokecolor="#545454">
                <v:path arrowok="t"/>
              </v:shape>
            </v:group>
            <v:group style="position:absolute;left:1982;top:2887;width:2;height:333" coordorigin="1982,2887" coordsize="2,333">
              <v:shape style="position:absolute;left:1982;top:2887;width:2;height:333" coordorigin="1982,2887" coordsize="0,333" path="m1982,3220l1982,2887e" filled="f" stroked="t" strokeweight=".706329pt" strokecolor="#484848">
                <v:path arrowok="t"/>
              </v:shape>
            </v:group>
            <v:group style="position:absolute;left:6757;top:2916;width:2;height:276" coordorigin="6757,2916" coordsize="2,276">
              <v:shape style="position:absolute;left:6757;top:2916;width:2;height:276" coordorigin="6757,2916" coordsize="0,276" path="m6757,3191l6757,2916e" filled="f" stroked="t" strokeweight=".235443pt" strokecolor="#939393">
                <v:path arrowok="t"/>
              </v:shape>
            </v:group>
            <v:group style="position:absolute;left:11640;top:2887;width:2;height:333" coordorigin="11640,2887" coordsize="2,333">
              <v:shape style="position:absolute;left:11640;top:2887;width:2;height:333" coordorigin="11640,2887" coordsize="0,333" path="m11640,3220l11640,2887e" filled="f" stroked="t" strokeweight=".470886pt" strokecolor="#646464">
                <v:path arrowok="t"/>
              </v:shape>
            </v:group>
            <v:group style="position:absolute;left:1982;top:3163;width:2;height:233" coordorigin="1982,3163" coordsize="2,233">
              <v:shape style="position:absolute;left:1982;top:3163;width:2;height:233" coordorigin="1982,3163" coordsize="0,233" path="m1982,3396l1982,3163e" filled="f" stroked="t" strokeweight=".470886pt" strokecolor="#232323">
                <v:path arrowok="t"/>
              </v:shape>
            </v:group>
            <v:group style="position:absolute;left:1978;top:3384;width:9672;height:2" coordorigin="1978,3384" coordsize="9672,2">
              <v:shape style="position:absolute;left:1978;top:3384;width:9672;height:2" coordorigin="1978,3384" coordsize="9672,0" path="m1978,3384l11650,3384e" filled="f" stroked="t" strokeweight=".706329pt" strokecolor="#606060">
                <v:path arrowok="t"/>
              </v:shape>
            </v:group>
            <v:group style="position:absolute;left:5778;top:3382;width:235;height:2" coordorigin="5778,3382" coordsize="235,2">
              <v:shape style="position:absolute;left:5778;top:3382;width:235;height:2" coordorigin="5778,3382" coordsize="235,0" path="m5778,3382l6013,3382e" filled="f" stroked="t" strokeweight=".470886pt" strokecolor="#444444">
                <v:path arrowok="t"/>
              </v:shape>
            </v:group>
            <v:group style="position:absolute;left:6757;top:3191;width:2;height:471" coordorigin="6757,3191" coordsize="2,471">
              <v:shape style="position:absolute;left:6757;top:3191;width:2;height:471" coordorigin="6757,3191" coordsize="0,471" path="m6757,3662l6757,3191e" filled="f" stroked="t" strokeweight=".235443pt" strokecolor="#6B6B6B">
                <v:path arrowok="t"/>
              </v:shape>
            </v:group>
            <v:group style="position:absolute;left:11556;top:3382;width:94;height:2" coordorigin="11556,3382" coordsize="94,2">
              <v:shape style="position:absolute;left:11556;top:3382;width:94;height:2" coordorigin="11556,3382" coordsize="94,0" path="m11556,3382l11650,3382e" filled="f" stroked="t" strokeweight=".941772pt" strokecolor="#747474">
                <v:path arrowok="t"/>
              </v:shape>
            </v:group>
            <v:group style="position:absolute;left:1985;top:3339;width:2;height:2234" coordorigin="1985,3339" coordsize="2,2234">
              <v:shape style="position:absolute;left:1985;top:3339;width:2;height:2234" coordorigin="1985,3339" coordsize="0,2234" path="m1985,5573l1985,3339e" filled="f" stroked="t" strokeweight=".706329pt" strokecolor="#545454">
                <v:path arrowok="t"/>
              </v:shape>
            </v:group>
            <v:group style="position:absolute;left:1973;top:3669;width:9677;height:2" coordorigin="1973,3669" coordsize="9677,2">
              <v:shape style="position:absolute;left:1973;top:3669;width:9677;height:2" coordorigin="1973,3669" coordsize="9677,0" path="m1973,3669l11650,3669e" filled="f" stroked="t" strokeweight=".706329pt" strokecolor="#606060">
                <v:path arrowok="t"/>
              </v:shape>
            </v:group>
            <v:group style="position:absolute;left:5778;top:3667;width:235;height:2" coordorigin="5778,3667" coordsize="235,2">
              <v:shape style="position:absolute;left:5778;top:3667;width:235;height:2" coordorigin="5778,3667" coordsize="235,0" path="m5778,3667l6013,3667e" filled="f" stroked="t" strokeweight=".470886pt" strokecolor="#444444">
                <v:path arrowok="t"/>
              </v:shape>
            </v:group>
            <v:group style="position:absolute;left:6357;top:3667;width:433;height:2" coordorigin="6357,3667" coordsize="433,2">
              <v:shape style="position:absolute;left:6357;top:3667;width:433;height:2" coordorigin="6357,3667" coordsize="433,0" path="m6357,3667l6790,3667e" filled="f" stroked="t" strokeweight=".470886pt" strokecolor="#545454">
                <v:path arrowok="t"/>
              </v:shape>
            </v:group>
            <v:group style="position:absolute;left:11574;top:3667;width:75;height:2" coordorigin="11574,3667" coordsize="75,2">
              <v:shape style="position:absolute;left:11574;top:3667;width:75;height:2" coordorigin="11574,3667" coordsize="75,0" path="m11574,3667l11650,3667e" filled="f" stroked="t" strokeweight=".706329pt" strokecolor="#808080">
                <v:path arrowok="t"/>
              </v:shape>
            </v:group>
            <v:group style="position:absolute;left:301;top:3907;width:5533;height:2" coordorigin="301,3907" coordsize="5533,2">
              <v:shape style="position:absolute;left:301;top:3907;width:5533;height:2" coordorigin="301,3907" coordsize="5533,0" path="m301,3907l5834,3907e" filled="f" stroked="t" strokeweight=".706329pt" strokecolor="#606060">
                <v:path arrowok="t"/>
              </v:shape>
            </v:group>
            <v:group style="position:absolute;left:5778;top:3904;width:235;height:2" coordorigin="5778,3904" coordsize="235,2">
              <v:shape style="position:absolute;left:5778;top:3904;width:235;height:2" coordorigin="5778,3904" coordsize="235,0" path="m5778,3904l6013,3904e" filled="f" stroked="t" strokeweight=".470886pt" strokecolor="#3F3F3F">
                <v:path arrowok="t"/>
              </v:shape>
            </v:group>
            <v:group style="position:absolute;left:5957;top:3904;width:5698;height:2" coordorigin="5957,3904" coordsize="5698,2">
              <v:shape style="position:absolute;left:5957;top:3904;width:5698;height:2" coordorigin="5957,3904" coordsize="5698,0" path="m5957,3904l11654,3904e" filled="f" stroked="t" strokeweight=".706329pt" strokecolor="#606060">
                <v:path arrowok="t"/>
              </v:shape>
            </v:group>
            <v:group style="position:absolute;left:11546;top:3902;width:108;height:2" coordorigin="11546,3902" coordsize="108,2">
              <v:shape style="position:absolute;left:11546;top:3902;width:108;height:2" coordorigin="11546,3902" coordsize="108,0" path="m11546,3902l11654,3902e" filled="f" stroked="t" strokeweight=".941772pt" strokecolor="#878787">
                <v:path arrowok="t"/>
              </v:shape>
            </v:group>
            <v:group style="position:absolute;left:2651;top:4375;width:292;height:2" coordorigin="2651,4375" coordsize="292,2">
              <v:shape style="position:absolute;left:2651;top:4375;width:292;height:2" coordorigin="2651,4375" coordsize="292,0" path="m2651,4375l2943,4375e" filled="f" stroked="t" strokeweight=".470886pt" strokecolor="#444444">
                <v:path arrowok="t"/>
              </v:shape>
            </v:group>
            <v:group style="position:absolute;left:3927;top:4375;width:306;height:2" coordorigin="3927,4375" coordsize="306,2">
              <v:shape style="position:absolute;left:3927;top:4375;width:306;height:2" coordorigin="3927,4375" coordsize="306,0" path="m3927,4375l4233,4375e" filled="f" stroked="t" strokeweight=".470886pt" strokecolor="#3F3F3F">
                <v:path arrowok="t"/>
              </v:shape>
            </v:group>
            <v:group style="position:absolute;left:278;top:4373;width:11377;height:2" coordorigin="278,4373" coordsize="11377,2">
              <v:shape style="position:absolute;left:278;top:4373;width:11377;height:2" coordorigin="278,4373" coordsize="11377,0" path="m278,4373l11654,4373e" filled="f" stroked="t" strokeweight=".706329pt" strokecolor="#606060">
                <v:path arrowok="t"/>
              </v:shape>
            </v:group>
            <v:group style="position:absolute;left:11589;top:4373;width:66;height:2" coordorigin="11589,4373" coordsize="66,2">
              <v:shape style="position:absolute;left:11589;top:4373;width:66;height:2" coordorigin="11589,4373" coordsize="66,0" path="m11589,4373l11654,4373e" filled="f" stroked="t" strokeweight=".470886pt" strokecolor="#808080">
                <v:path arrowok="t"/>
              </v:shape>
            </v:group>
            <v:group style="position:absolute;left:3965;top:4370;width:2;height:761" coordorigin="3965,4370" coordsize="2,761">
              <v:shape style="position:absolute;left:3965;top:4370;width:2;height:761" coordorigin="3965,4370" coordsize="0,761" path="m3965,5131l3965,4370e" filled="f" stroked="t" strokeweight=".941772pt" strokecolor="#4B4B4B">
                <v:path arrowok="t"/>
              </v:shape>
            </v:group>
            <v:group style="position:absolute;left:3955;top:4613;width:4214;height:2" coordorigin="3955,4613" coordsize="4214,2">
              <v:shape style="position:absolute;left:3955;top:4613;width:4214;height:2" coordorigin="3955,4613" coordsize="4214,0" path="m3955,4613l8170,4613e" filled="f" stroked="t" strokeweight=".706329pt" strokecolor="#606060">
                <v:path arrowok="t"/>
              </v:shape>
            </v:group>
            <v:group style="position:absolute;left:8095;top:4613;width:268;height:2" coordorigin="8095,4613" coordsize="268,2">
              <v:shape style="position:absolute;left:8095;top:4613;width:268;height:2" coordorigin="8095,4613" coordsize="268,0" path="m8095,4613l8363,4613e" filled="f" stroked="t" strokeweight=".470886pt" strokecolor="#4F4F4F">
                <v:path arrowok="t"/>
              </v:shape>
            </v:group>
            <v:group style="position:absolute;left:8306;top:4613;width:3348;height:2" coordorigin="8306,4613" coordsize="3348,2">
              <v:shape style="position:absolute;left:8306;top:4613;width:3348;height:2" coordorigin="8306,4613" coordsize="3348,0" path="m8306,4613l11654,4613e" filled="f" stroked="t" strokeweight=".706329pt" strokecolor="#646464">
                <v:path arrowok="t"/>
              </v:shape>
            </v:group>
            <v:group style="position:absolute;left:3965;top:4575;width:2;height:323" coordorigin="3965,4575" coordsize="2,323">
              <v:shape style="position:absolute;left:3965;top:4575;width:2;height:323" coordorigin="3965,4575" coordsize="0,323" path="m3965,4898l3965,4575e" filled="f" stroked="t" strokeweight=".941772pt" strokecolor="#5B5B5B">
                <v:path arrowok="t"/>
              </v:shape>
            </v:group>
            <v:group style="position:absolute;left:3960;top:4879;width:7690;height:2" coordorigin="3960,4879" coordsize="7690,2">
              <v:shape style="position:absolute;left:3960;top:4879;width:7690;height:2" coordorigin="3960,4879" coordsize="7690,0" path="m3960,4879l11650,4879e" filled="f" stroked="t" strokeweight=".706329pt" strokecolor="#606060">
                <v:path arrowok="t"/>
              </v:shape>
            </v:group>
            <v:group style="position:absolute;left:283;top:5007;width:1695;height:2" coordorigin="283,5007" coordsize="1695,2">
              <v:shape style="position:absolute;left:283;top:5007;width:1695;height:2" coordorigin="283,5007" coordsize="1695,0" path="m283,5007l1978,5007e" filled="f" stroked="t" strokeweight=".235443pt" strokecolor="#000000">
                <v:path arrowok="t"/>
              </v:shape>
            </v:group>
            <v:group style="position:absolute;left:1964;top:5007;width:716;height:2" coordorigin="1964,5007" coordsize="716,2">
              <v:shape style="position:absolute;left:1964;top:5007;width:716;height:2" coordorigin="1964,5007" coordsize="716,0" path="m1964,5007l2679,5007e" filled="f" stroked="t" strokeweight=".235443pt" strokecolor="#2B2B2B">
                <v:path arrowok="t"/>
              </v:shape>
            </v:group>
            <v:group style="position:absolute;left:2679;top:5007;width:607;height:2" coordorigin="2679,5007" coordsize="607,2">
              <v:shape style="position:absolute;left:2679;top:5007;width:607;height:2" coordorigin="2679,5007" coordsize="607,0" path="m2679,5007l3287,5007e" filled="f" stroked="t" strokeweight=".235443pt" strokecolor="#000000">
                <v:path arrowok="t"/>
              </v:shape>
            </v:group>
            <v:group style="position:absolute;left:3287;top:5007;width:678;height:2" coordorigin="3287,5007" coordsize="678,2">
              <v:shape style="position:absolute;left:3287;top:5007;width:678;height:2" coordorigin="3287,5007" coordsize="678,0" path="m3287,5007l3965,5007e" filled="f" stroked="t" strokeweight=".235443pt" strokecolor="#131313">
                <v:path arrowok="t"/>
              </v:shape>
            </v:group>
            <v:group style="position:absolute;left:4205;top:5007;width:1601;height:2" coordorigin="4205,5007" coordsize="1601,2">
              <v:shape style="position:absolute;left:4205;top:5007;width:1601;height:2" coordorigin="4205,5007" coordsize="1601,0" path="m4205,5007l5806,5007e" filled="f" stroked="t" strokeweight=".235443pt" strokecolor="#000000">
                <v:path arrowok="t"/>
              </v:shape>
            </v:group>
            <v:group style="position:absolute;left:5985;top:5007;width:772;height:2" coordorigin="5985,5007" coordsize="772,2">
              <v:shape style="position:absolute;left:5985;top:5007;width:772;height:2" coordorigin="5985,5007" coordsize="772,0" path="m5985,5007l6757,5007e" filled="f" stroked="t" strokeweight=".706329pt" strokecolor="#383838">
                <v:path arrowok="t"/>
              </v:shape>
            </v:group>
            <v:group style="position:absolute;left:6757;top:5007;width:560;height:2" coordorigin="6757,5007" coordsize="560,2">
              <v:shape style="position:absolute;left:6757;top:5007;width:560;height:2" coordorigin="6757,5007" coordsize="560,0" path="m6757,5007l7318,5007e" filled="f" stroked="t" strokeweight=".235443pt" strokecolor="#000000">
                <v:path arrowok="t"/>
              </v:shape>
            </v:group>
            <v:group style="position:absolute;left:1987;top:5516;width:2;height:371" coordorigin="1987,5516" coordsize="2,371">
              <v:shape style="position:absolute;left:1987;top:5516;width:2;height:371" coordorigin="1987,5516" coordsize="0,371" path="m1987,5887l1987,5516e" filled="f" stroked="t" strokeweight=".470886pt" strokecolor="#3F3F3F">
                <v:path arrowok="t"/>
              </v:shape>
            </v:group>
            <v:group style="position:absolute;left:292;top:6048;width:11259;height:2" coordorigin="292,6048" coordsize="11259,2">
              <v:shape style="position:absolute;left:292;top:6048;width:11259;height:2" coordorigin="292,6048" coordsize="11259,0" path="m292,6048l11551,6048e" filled="f" stroked="t" strokeweight=".706329pt" strokecolor="#606060">
                <v:path arrowok="t"/>
              </v:shape>
            </v:group>
            <v:group style="position:absolute;left:1989;top:5816;width:2;height:4069" coordorigin="1989,5816" coordsize="2,4069">
              <v:shape style="position:absolute;left:1989;top:5816;width:2;height:4069" coordorigin="1989,5816" coordsize="0,4069" path="m1989,9885l1989,5816e" filled="f" stroked="t" strokeweight=".706329pt" strokecolor="#4F4F4F">
                <v:path arrowok="t"/>
              </v:shape>
            </v:group>
            <v:group style="position:absolute;left:2651;top:6048;width:292;height:2" coordorigin="2651,6048" coordsize="292,2">
              <v:shape style="position:absolute;left:2651;top:6048;width:292;height:2" coordorigin="2651,6048" coordsize="292,0" path="m2651,6048l2943,6048e" filled="f" stroked="t" strokeweight=".470886pt" strokecolor="#484848">
                <v:path arrowok="t"/>
              </v:shape>
            </v:group>
            <v:group style="position:absolute;left:3927;top:6048;width:306;height:2" coordorigin="3927,6048" coordsize="306,2">
              <v:shape style="position:absolute;left:3927;top:6048;width:306;height:2" coordorigin="3927,6048" coordsize="306,0" path="m3927,6048l4233,6048e" filled="f" stroked="t" strokeweight=".470886pt" strokecolor="#444444">
                <v:path arrowok="t"/>
              </v:shape>
            </v:group>
            <v:group style="position:absolute;left:5957;top:6048;width:457;height:2" coordorigin="5957,6048" coordsize="457,2">
              <v:shape style="position:absolute;left:5957;top:6048;width:457;height:2" coordorigin="5957,6048" coordsize="457,0" path="m5957,6048l6413,6048e" filled="f" stroked="t" strokeweight=".470886pt" strokecolor="#545454">
                <v:path arrowok="t"/>
              </v:shape>
            </v:group>
            <v:group style="position:absolute;left:8095;top:6048;width:268;height:2" coordorigin="8095,6048" coordsize="268,2">
              <v:shape style="position:absolute;left:8095;top:6048;width:268;height:2" coordorigin="8095,6048" coordsize="268,0" path="m8095,6048l8363,6048e" filled="f" stroked="t" strokeweight=".470886pt" strokecolor="#4F4F4F">
                <v:path arrowok="t"/>
              </v:shape>
            </v:group>
            <v:group style="position:absolute;left:10854;top:6048;width:796;height:2" coordorigin="10854,6048" coordsize="796,2">
              <v:shape style="position:absolute;left:10854;top:6048;width:796;height:2" coordorigin="10854,6048" coordsize="796,0" path="m10854,6048l11650,6048e" filled="f" stroked="t" strokeweight=".706329pt" strokecolor="#777777">
                <v:path arrowok="t"/>
              </v:shape>
            </v:group>
            <v:group style="position:absolute;left:297;top:6888;width:5538;height:2" coordorigin="297,6888" coordsize="5538,2">
              <v:shape style="position:absolute;left:297;top:6888;width:5538;height:2" coordorigin="297,6888" coordsize="5538,0" path="m297,6888l5834,6888e" filled="f" stroked="t" strokeweight=".706329pt" strokecolor="#606060">
                <v:path arrowok="t"/>
              </v:shape>
            </v:group>
            <v:group style="position:absolute;left:852;top:6890;width:170;height:2" coordorigin="852,6890" coordsize="170,2">
              <v:shape style="position:absolute;left:852;top:6890;width:170;height:2" coordorigin="852,6890" coordsize="170,0" path="m852,6890l1022,6890e" filled="f" stroked="t" strokeweight=".470886pt" strokecolor="#484848">
                <v:path arrowok="t"/>
              </v:shape>
            </v:group>
            <v:group style="position:absolute;left:5778;top:6890;width:235;height:2" coordorigin="5778,6890" coordsize="235,2">
              <v:shape style="position:absolute;left:5778;top:6890;width:235;height:2" coordorigin="5778,6890" coordsize="235,0" path="m5778,6890l6013,6890e" filled="f" stroked="t" strokeweight=".470886pt" strokecolor="#444444">
                <v:path arrowok="t"/>
              </v:shape>
            </v:group>
            <v:group style="position:absolute;left:5957;top:6890;width:5698;height:2" coordorigin="5957,6890" coordsize="5698,2">
              <v:shape style="position:absolute;left:5957;top:6890;width:5698;height:2" coordorigin="5957,6890" coordsize="5698,0" path="m5957,6890l11654,6890e" filled="f" stroked="t" strokeweight=".706329pt" strokecolor="#606060">
                <v:path arrowok="t"/>
              </v:shape>
            </v:group>
            <v:group style="position:absolute;left:11647;top:6505;width:2;height:2990" coordorigin="11647,6505" coordsize="2,2990">
              <v:shape style="position:absolute;left:11647;top:6505;width:2;height:2990" coordorigin="11647,6505" coordsize="0,2990" path="m11647,9495l11647,6505e" filled="f" stroked="t" strokeweight=".470886pt" strokecolor="#747474">
                <v:path arrowok="t"/>
              </v:shape>
            </v:group>
            <v:group style="position:absolute;left:11475;top:6890;width:184;height:2" coordorigin="11475,6890" coordsize="184,2">
              <v:shape style="position:absolute;left:11475;top:6890;width:184;height:2" coordorigin="11475,6890" coordsize="184,0" path="m11475,6890l11659,6890e" filled="f" stroked="t" strokeweight=".941772pt" strokecolor="#747474">
                <v:path arrowok="t"/>
              </v:shape>
            </v:group>
            <v:group style="position:absolute;left:297;top:7128;width:1709;height:2" coordorigin="297,7128" coordsize="1709,2">
              <v:shape style="position:absolute;left:297;top:7128;width:1709;height:2" coordorigin="297,7128" coordsize="1709,0" path="m297,7128l2006,7128e" filled="f" stroked="t" strokeweight=".706329pt" strokecolor="#646464">
                <v:path arrowok="t"/>
              </v:shape>
            </v:group>
            <v:group style="position:absolute;left:1935;top:7128;width:1135;height:2" coordorigin="1935,7128" coordsize="1135,2">
              <v:shape style="position:absolute;left:1935;top:7128;width:1135;height:2" coordorigin="1935,7128" coordsize="1135,0" path="m1935,7128l3070,7128e" filled="f" stroked="t" strokeweight=".470886pt" strokecolor="#5B5B5B">
                <v:path arrowok="t"/>
              </v:shape>
            </v:group>
            <v:group style="position:absolute;left:3014;top:7128;width:301;height:2" coordorigin="3014,7128" coordsize="301,2">
              <v:shape style="position:absolute;left:3014;top:7128;width:301;height:2" coordorigin="3014,7128" coordsize="301,0" path="m3014,7128l3315,7128e" filled="f" stroked="t" strokeweight=".470886pt" strokecolor="#444444">
                <v:path arrowok="t"/>
              </v:shape>
            </v:group>
            <v:group style="position:absolute;left:3259;top:7128;width:8396;height:2" coordorigin="3259,7128" coordsize="8396,2">
              <v:shape style="position:absolute;left:3259;top:7128;width:8396;height:2" coordorigin="3259,7128" coordsize="8396,0" path="m3259,7128l11654,7128e" filled="f" stroked="t" strokeweight=".706329pt" strokecolor="#606060">
                <v:path arrowok="t"/>
              </v:shape>
            </v:group>
            <v:group style="position:absolute;left:11551;top:7128;width:108;height:2" coordorigin="11551,7128" coordsize="108,2">
              <v:shape style="position:absolute;left:11551;top:7128;width:108;height:2" coordorigin="11551,7128" coordsize="108,0" path="m11551,7128l11659,7128e" filled="f" stroked="t" strokeweight=".941772pt" strokecolor="#777777">
                <v:path arrowok="t"/>
              </v:shape>
            </v:group>
            <v:group style="position:absolute;left:292;top:7368;width:11372;height:2" coordorigin="292,7368" coordsize="11372,2">
              <v:shape style="position:absolute;left:292;top:7368;width:11372;height:2" coordorigin="292,7368" coordsize="11372,0" path="m292,7368l11664,7368e" filled="f" stroked="t" strokeweight=".706329pt" strokecolor="#646464">
                <v:path arrowok="t"/>
              </v:shape>
            </v:group>
            <v:group style="position:absolute;left:3927;top:7370;width:306;height:2" coordorigin="3927,7370" coordsize="306,2">
              <v:shape style="position:absolute;left:3927;top:7370;width:306;height:2" coordorigin="3927,7370" coordsize="306,0" path="m3927,7370l4233,7370e" filled="f" stroked="t" strokeweight=".470886pt" strokecolor="#444444">
                <v:path arrowok="t"/>
              </v:shape>
            </v:group>
            <v:group style="position:absolute;left:11647;top:7322;width:2;height:323" coordorigin="11647,7322" coordsize="2,323">
              <v:shape style="position:absolute;left:11647;top:7322;width:2;height:323" coordorigin="11647,7322" coordsize="0,323" path="m11647,7646l11647,7322e" filled="f" stroked="t" strokeweight=".706329pt" strokecolor="#878787">
                <v:path arrowok="t"/>
              </v:shape>
            </v:group>
            <v:group style="position:absolute;left:918;top:7841;width:565;height:2" coordorigin="918,7841" coordsize="565,2">
              <v:shape style="position:absolute;left:918;top:7841;width:565;height:2" coordorigin="918,7841" coordsize="565,0" path="m918,7841l1483,7841e" filled="f" stroked="t" strokeweight=".706329pt" strokecolor="#606060">
                <v:path arrowok="t"/>
              </v:shape>
            </v:group>
            <v:group style="position:absolute;left:1427;top:7841;width:579;height:2" coordorigin="1427,7841" coordsize="579,2">
              <v:shape style="position:absolute;left:1427;top:7841;width:579;height:2" coordorigin="1427,7841" coordsize="579,0" path="m1427,7841l2006,7841e" filled="f" stroked="t" strokeweight=".470886pt" strokecolor="#4F4F4F">
                <v:path arrowok="t"/>
              </v:shape>
            </v:group>
            <v:group style="position:absolute;left:1898;top:7843;width:3937;height:2" coordorigin="1898,7843" coordsize="3937,2">
              <v:shape style="position:absolute;left:1898;top:7843;width:3937;height:2" coordorigin="1898,7843" coordsize="3937,0" path="m1898,7843l5834,7843e" filled="f" stroked="t" strokeweight=".706329pt" strokecolor="#646464">
                <v:path arrowok="t"/>
              </v:shape>
            </v:group>
            <v:group style="position:absolute;left:5778;top:7841;width:235;height:2" coordorigin="5778,7841" coordsize="235,2">
              <v:shape style="position:absolute;left:5778;top:7841;width:235;height:2" coordorigin="5778,7841" coordsize="235,0" path="m5778,7841l6013,7841e" filled="f" stroked="t" strokeweight=".470886pt" strokecolor="#484848">
                <v:path arrowok="t"/>
              </v:shape>
            </v:group>
            <v:group style="position:absolute;left:5957;top:7841;width:5702;height:2" coordorigin="5957,7841" coordsize="5702,2">
              <v:shape style="position:absolute;left:5957;top:7841;width:5702;height:2" coordorigin="5957,7841" coordsize="5702,0" path="m5957,7841l11659,7841e" filled="f" stroked="t" strokeweight=".706329pt" strokecolor="#676767">
                <v:path arrowok="t"/>
              </v:shape>
            </v:group>
            <v:group style="position:absolute;left:301;top:8083;width:3682;height:2" coordorigin="301,8083" coordsize="3682,2">
              <v:shape style="position:absolute;left:301;top:8083;width:3682;height:2" coordorigin="301,8083" coordsize="3682,0" path="m301,8083l3984,8083e" filled="f" stroked="t" strokeweight=".706329pt" strokecolor="#5B5B5B">
                <v:path arrowok="t"/>
              </v:shape>
            </v:group>
            <v:group style="position:absolute;left:3927;top:8083;width:306;height:2" coordorigin="3927,8083" coordsize="306,2">
              <v:shape style="position:absolute;left:3927;top:8083;width:306;height:2" coordorigin="3927,8083" coordsize="306,0" path="m3927,8083l4233,8083e" filled="f" stroked="t" strokeweight=".470886pt" strokecolor="#3F3F3F">
                <v:path arrowok="t"/>
              </v:shape>
            </v:group>
            <v:group style="position:absolute;left:4177;top:8083;width:7478;height:2" coordorigin="4177,8083" coordsize="7478,2">
              <v:shape style="position:absolute;left:4177;top:8083;width:7478;height:2" coordorigin="4177,8083" coordsize="7478,0" path="m4177,8083l11654,8083e" filled="f" stroked="t" strokeweight=".706329pt" strokecolor="#646464">
                <v:path arrowok="t"/>
              </v:shape>
            </v:group>
            <v:group style="position:absolute;left:8095;top:8083;width:268;height:2" coordorigin="8095,8083" coordsize="268,2">
              <v:shape style="position:absolute;left:8095;top:8083;width:268;height:2" coordorigin="8095,8083" coordsize="268,0" path="m8095,8083l8363,8083e" filled="f" stroked="t" strokeweight=".470886pt" strokecolor="#545454">
                <v:path arrowok="t"/>
              </v:shape>
            </v:group>
            <v:group style="position:absolute;left:11546;top:8083;width:118;height:2" coordorigin="11546,8083" coordsize="118,2">
              <v:shape style="position:absolute;left:11546;top:8083;width:118;height:2" coordorigin="11546,8083" coordsize="118,0" path="m11546,8083l11664,8083e" filled="f" stroked="t" strokeweight=".470886pt" strokecolor="#6B6B6B">
                <v:path arrowok="t"/>
              </v:shape>
            </v:group>
            <v:group style="position:absolute;left:297;top:8549;width:11358;height:2" coordorigin="297,8549" coordsize="11358,2">
              <v:shape style="position:absolute;left:297;top:8549;width:11358;height:2" coordorigin="297,8549" coordsize="11358,0" path="m297,8549l11654,8549e" filled="f" stroked="t" strokeweight=".706329pt" strokecolor="#606060">
                <v:path arrowok="t"/>
              </v:shape>
            </v:group>
            <v:group style="position:absolute;left:994;top:8083;width:2;height:1184" coordorigin="994,8083" coordsize="2,1184">
              <v:shape style="position:absolute;left:994;top:8083;width:2;height:1184" coordorigin="994,8083" coordsize="0,1184" path="m994,9267l994,8083e" filled="f" stroked="t" strokeweight=".235443pt" strokecolor="#6B6B6B">
                <v:path arrowok="t"/>
              </v:shape>
            </v:group>
            <v:group style="position:absolute;left:1462;top:8069;width:2;height:2786" coordorigin="1462,8069" coordsize="2,2786">
              <v:shape style="position:absolute;left:1462;top:8069;width:2;height:2786" coordorigin="1462,8069" coordsize="0,2786" path="m1462,10855l1462,8069e" filled="f" stroked="t" strokeweight=".706329pt" strokecolor="#545454">
                <v:path arrowok="t"/>
              </v:shape>
            </v:group>
            <v:group style="position:absolute;left:6392;top:8074;width:2;height:5234" coordorigin="6392,8074" coordsize="2,5234">
              <v:shape style="position:absolute;left:6392;top:8074;width:2;height:5234" coordorigin="6392,8074" coordsize="0,5234" path="m6392,13308l6392,8074e" filled="f" stroked="t" strokeweight=".706329pt" strokecolor="#676767">
                <v:path arrowok="t"/>
              </v:shape>
            </v:group>
            <v:group style="position:absolute;left:11579;top:8549;width:85;height:2" coordorigin="11579,8549" coordsize="85,2">
              <v:shape style="position:absolute;left:11579;top:8549;width:85;height:2" coordorigin="11579,8549" coordsize="85,0" path="m11579,8549l11664,8549e" filled="f" stroked="t" strokeweight=".470886pt" strokecolor="#707070">
                <v:path arrowok="t"/>
              </v:shape>
            </v:group>
            <v:group style="position:absolute;left:994;top:9267;width:2;height:1222" coordorigin="994,9267" coordsize="2,1222">
              <v:shape style="position:absolute;left:994;top:9267;width:2;height:1222" coordorigin="994,9267" coordsize="0,1222" path="m994,10489l994,9267e" filled="f" stroked="t" strokeweight=".235443pt" strokecolor="#000000">
                <v:path arrowok="t"/>
              </v:shape>
            </v:group>
            <v:group style="position:absolute;left:6390;top:9438;width:2;height:114" coordorigin="6390,9438" coordsize="2,114">
              <v:shape style="position:absolute;left:6390;top:9438;width:2;height:114" coordorigin="6390,9438" coordsize="0,114" path="m6390,9552l6390,9438e" filled="f" stroked="t" strokeweight=".470886pt" strokecolor="#4F4F4F">
                <v:path arrowok="t"/>
              </v:shape>
            </v:group>
            <v:group style="position:absolute;left:11652;top:9381;width:2;height:1150" coordorigin="11652,9381" coordsize="2,1150">
              <v:shape style="position:absolute;left:11652;top:9381;width:2;height:1150" coordorigin="11652,9381" coordsize="0,1150" path="m11652,10531l11652,9381e" filled="f" stroked="t" strokeweight=".706329pt" strokecolor="#747474">
                <v:path arrowok="t"/>
              </v:shape>
            </v:group>
            <v:group style="position:absolute;left:6395;top:9595;width:2;height:290" coordorigin="6395,9595" coordsize="2,290">
              <v:shape style="position:absolute;left:6395;top:9595;width:2;height:290" coordorigin="6395,9595" coordsize="0,290" path="m6395,9885l6395,9595e" filled="f" stroked="t" strokeweight=".706329pt" strokecolor="#707070">
                <v:path arrowok="t"/>
              </v:shape>
            </v:group>
            <v:group style="position:absolute;left:1997;top:9828;width:2;height:171" coordorigin="1997,9828" coordsize="2,171">
              <v:shape style="position:absolute;left:1997;top:9828;width:2;height:171" coordorigin="1997,9828" coordsize="0,171" path="m1997,9999l1997,9828e" filled="f" stroked="t" strokeweight=".470886pt" strokecolor="#343434">
                <v:path arrowok="t"/>
              </v:shape>
            </v:group>
            <v:group style="position:absolute;left:6395;top:9828;width:2;height:171" coordorigin="6395,9828" coordsize="2,171">
              <v:shape style="position:absolute;left:6395;top:9828;width:2;height:171" coordorigin="6395,9828" coordsize="0,171" path="m6395,9999l6395,9828e" filled="f" stroked="t" strokeweight=".470886pt" strokecolor="#3B3B3B">
                <v:path arrowok="t"/>
              </v:shape>
            </v:group>
            <v:group style="position:absolute;left:11621;top:9970;width:2;height:204" coordorigin="11621,9970" coordsize="2,204">
              <v:shape style="position:absolute;left:11621;top:9970;width:2;height:204" coordorigin="11621,9970" coordsize="0,204" path="m11621,10175l11621,9970e" filled="f" stroked="t" strokeweight=".235443pt" strokecolor="#000000">
                <v:path arrowok="t"/>
              </v:shape>
            </v:group>
            <v:group style="position:absolute;left:1994;top:9932;width:2;height:922" coordorigin="1994,9932" coordsize="2,922">
              <v:shape style="position:absolute;left:1994;top:9932;width:2;height:922" coordorigin="1994,9932" coordsize="0,922" path="m1994,10855l1994,9932e" filled="f" stroked="t" strokeweight=".470886pt" strokecolor="#545454">
                <v:path arrowok="t"/>
              </v:shape>
            </v:group>
            <v:group style="position:absolute;left:6395;top:10080;width:2;height:100" coordorigin="6395,10080" coordsize="2,100">
              <v:shape style="position:absolute;left:6395;top:10080;width:2;height:100" coordorigin="6395,10080" coordsize="0,100" path="m6395,10180l6395,10080e" filled="f" stroked="t" strokeweight=".941772pt" strokecolor="#7C7C7C">
                <v:path arrowok="t"/>
              </v:shape>
            </v:group>
            <v:group style="position:absolute;left:8123;top:10151;width:3503;height:2" coordorigin="8123,10151" coordsize="3503,2">
              <v:shape style="position:absolute;left:8123;top:10151;width:3503;height:2" coordorigin="8123,10151" coordsize="3503,0" path="m8123,10151l11626,10151e" filled="f" stroked="t" strokeweight="2.118987pt" strokecolor="#4B5477">
                <v:path arrowok="t"/>
              </v:shape>
            </v:group>
            <v:group style="position:absolute;left:5434;top:10294;width:551;height:2" coordorigin="5434,10294" coordsize="551,2">
              <v:shape style="position:absolute;left:5434;top:10294;width:551;height:2" coordorigin="5434,10294" coordsize="551,0" path="m5434,10294l5985,10294e" filled="f" stroked="t" strokeweight="2.589873pt" strokecolor="#6074A8">
                <v:path arrowok="t"/>
              </v:shape>
            </v:group>
            <v:group style="position:absolute;left:5957;top:10322;width:466;height:2" coordorigin="5957,10322" coordsize="466,2">
              <v:shape style="position:absolute;left:5957;top:10322;width:466;height:2" coordorigin="5957,10322" coordsize="466,0" path="m5957,10322l6423,10322e" filled="f" stroked="t" strokeweight=".706329pt" strokecolor="#6470AC">
                <v:path arrowok="t"/>
              </v:shape>
            </v:group>
            <v:group style="position:absolute;left:6352;top:10327;width:400;height:2" coordorigin="6352,10327" coordsize="400,2">
              <v:shape style="position:absolute;left:6352;top:10327;width:400;height:2" coordorigin="6352,10327" coordsize="400,0" path="m6352,10327l6753,10327e" filled="f" stroked="t" strokeweight=".706329pt" strokecolor="#939CB8">
                <v:path arrowok="t"/>
              </v:shape>
            </v:group>
            <v:group style="position:absolute;left:283;top:10722;width:716;height:2" coordorigin="283,10722" coordsize="716,2">
              <v:shape style="position:absolute;left:283;top:10722;width:716;height:2" coordorigin="283,10722" coordsize="716,0" path="m283,10722l998,10722e" filled="f" stroked="t" strokeweight=".235443pt" strokecolor="#000000">
                <v:path arrowok="t"/>
              </v:shape>
            </v:group>
            <v:group style="position:absolute;left:994;top:10489;width:2;height:238" coordorigin="994,10489" coordsize="2,238">
              <v:shape style="position:absolute;left:994;top:10489;width:2;height:238" coordorigin="994,10489" coordsize="0,238" path="m994,10726l994,10489e" filled="f" stroked="t" strokeweight=".235443pt" strokecolor="#383838">
                <v:path arrowok="t"/>
              </v:shape>
            </v:group>
            <v:group style="position:absolute;left:994;top:10722;width:979;height:2" coordorigin="994,10722" coordsize="979,2">
              <v:shape style="position:absolute;left:994;top:10722;width:979;height:2" coordorigin="994,10722" coordsize="979,0" path="m994,10722l1973,10722e" filled="f" stroked="t" strokeweight=".235443pt" strokecolor="#777777">
                <v:path arrowok="t"/>
              </v:shape>
            </v:group>
            <v:group style="position:absolute;left:6395;top:10460;width:2;height:290" coordorigin="6395,10460" coordsize="2,290">
              <v:shape style="position:absolute;left:6395;top:10460;width:2;height:290" coordorigin="6395,10460" coordsize="0,290" path="m6395,10750l6395,10460e" filled="f" stroked="t" strokeweight=".470886pt" strokecolor="#4F4F4F">
                <v:path arrowok="t"/>
              </v:shape>
            </v:group>
            <v:group style="position:absolute;left:11621;top:10489;width:2;height:338" coordorigin="11621,10489" coordsize="2,338">
              <v:shape style="position:absolute;left:11621;top:10489;width:2;height:338" coordorigin="11621,10489" coordsize="0,338" path="m11621,10826l11621,10489e" filled="f" stroked="t" strokeweight=".235443pt" strokecolor="#000000">
                <v:path arrowok="t"/>
              </v:shape>
            </v:group>
            <v:group style="position:absolute;left:994;top:10722;width:2;height:1593" coordorigin="994,10722" coordsize="2,1593">
              <v:shape style="position:absolute;left:994;top:10722;width:2;height:1593" coordorigin="994,10722" coordsize="0,1593" path="m994,12314l994,10722e" filled="f" stroked="t" strokeweight=".235443pt" strokecolor="#000000">
                <v:path arrowok="t"/>
              </v:shape>
            </v:group>
            <v:group style="position:absolute;left:1464;top:10798;width:2;height:247" coordorigin="1464,10798" coordsize="2,247">
              <v:shape style="position:absolute;left:1464;top:10798;width:2;height:247" coordorigin="1464,10798" coordsize="0,247" path="m1464,11045l1464,10798e" filled="f" stroked="t" strokeweight=".470886pt" strokecolor="#2B2B2B">
                <v:path arrowok="t"/>
              </v:shape>
            </v:group>
            <v:group style="position:absolute;left:1999;top:10798;width:2;height:247" coordorigin="1999,10798" coordsize="2,247">
              <v:shape style="position:absolute;left:1999;top:10798;width:2;height:247" coordorigin="1999,10798" coordsize="0,247" path="m1999,11045l1999,10798e" filled="f" stroked="t" strokeweight=".235443pt" strokecolor="#343434">
                <v:path arrowok="t"/>
              </v:shape>
            </v:group>
            <v:group style="position:absolute;left:11652;top:10541;width:2;height:670" coordorigin="11652,10541" coordsize="2,670">
              <v:shape style="position:absolute;left:11652;top:10541;width:2;height:670" coordorigin="11652,10541" coordsize="0,670" path="m11652,11211l11652,10541e" filled="f" stroked="t" strokeweight=".941772pt" strokecolor="#7C7C7C">
                <v:path arrowok="t"/>
              </v:shape>
            </v:group>
            <v:group style="position:absolute;left:1464;top:10988;width:2;height:452" coordorigin="1464,10988" coordsize="2,452">
              <v:shape style="position:absolute;left:1464;top:10988;width:2;height:452" coordorigin="1464,10988" coordsize="0,452" path="m1464,11439l1464,10988e" filled="f" stroked="t" strokeweight=".941772pt" strokecolor="#5B5B5B">
                <v:path arrowok="t"/>
              </v:shape>
            </v:group>
            <v:group style="position:absolute;left:1997;top:10988;width:2;height:1136" coordorigin="1997,10988" coordsize="2,1136">
              <v:shape style="position:absolute;left:1997;top:10988;width:2;height:1136" coordorigin="1997,10988" coordsize="0,1136" path="m1997,12124l1997,10988e" filled="f" stroked="t" strokeweight=".470886pt" strokecolor="#4F4F4F">
                <v:path arrowok="t"/>
              </v:shape>
            </v:group>
            <v:group style="position:absolute;left:6399;top:10988;width:2;height:223" coordorigin="6399,10988" coordsize="2,223">
              <v:shape style="position:absolute;left:6399;top:10988;width:2;height:223" coordorigin="6399,10988" coordsize="0,223" path="m6399,11211l6399,10988e" filled="f" stroked="t" strokeweight=".470886pt" strokecolor="#575757">
                <v:path arrowok="t"/>
              </v:shape>
            </v:group>
            <v:group style="position:absolute;left:3051;top:11268;width:2;height:86" coordorigin="3051,11268" coordsize="2,86">
              <v:shape style="position:absolute;left:3051;top:11268;width:2;height:86" coordorigin="3051,11268" coordsize="0,86" path="m3051,11354l3051,11268e" filled="f" stroked="t" strokeweight="1.648101pt" strokecolor="#282B64">
                <v:path arrowok="t"/>
              </v:shape>
            </v:group>
            <v:group style="position:absolute;left:11621;top:11183;width:2;height:2106" coordorigin="11621,11183" coordsize="2,2106">
              <v:shape style="position:absolute;left:11621;top:11183;width:2;height:2106" coordorigin="11621,11183" coordsize="0,2106" path="m11621,13289l11621,11183e" filled="f" stroked="t" strokeweight=".235443pt" strokecolor="#000000">
                <v:path arrowok="t"/>
              </v:shape>
            </v:group>
            <v:group style="position:absolute;left:1464;top:11368;width:2;height:442" coordorigin="1464,11368" coordsize="2,442">
              <v:shape style="position:absolute;left:1464;top:11368;width:2;height:442" coordorigin="1464,11368" coordsize="0,442" path="m1464,11810l1464,11368e" filled="f" stroked="t" strokeweight=".470886pt" strokecolor="#4B4B4B">
                <v:path arrowok="t"/>
              </v:shape>
            </v:group>
            <v:group style="position:absolute;left:1968;top:11782;width:1987;height:2" coordorigin="1968,11782" coordsize="1987,2">
              <v:shape style="position:absolute;left:1968;top:11782;width:1987;height:2" coordorigin="1968,11782" coordsize="1987,0" path="m1968,11782l3955,11782e" filled="f" stroked="t" strokeweight="1.177215pt" strokecolor="#343F8C">
                <v:path arrowok="t"/>
              </v:shape>
            </v:group>
            <v:group style="position:absolute;left:6399;top:11368;width:2;height:442" coordorigin="6399,11368" coordsize="2,442">
              <v:shape style="position:absolute;left:6399;top:11368;width:2;height:442" coordorigin="6399,11368" coordsize="0,442" path="m6399,11810l6399,11368e" filled="f" stroked="t" strokeweight=".470886pt" strokecolor="#606060">
                <v:path arrowok="t"/>
              </v:shape>
            </v:group>
            <v:group style="position:absolute;left:1467;top:11753;width:2;height:1540" coordorigin="1467,11753" coordsize="2,1540">
              <v:shape style="position:absolute;left:1467;top:11753;width:2;height:1540" coordorigin="1467,11753" coordsize="0,1540" path="m1467,13293l1467,11753e" filled="f" stroked="t" strokeweight=".706329pt" strokecolor="#5B5B5B">
                <v:path arrowok="t"/>
              </v:shape>
            </v:group>
            <v:group style="position:absolute;left:3042;top:11777;width:2;height:319" coordorigin="3042,11777" coordsize="2,319">
              <v:shape style="position:absolute;left:3042;top:11777;width:2;height:319" coordorigin="3042,11777" coordsize="0,319" path="m3042,12095l3042,11777e" filled="f" stroked="t" strokeweight=".706329pt" strokecolor="#2F3B9C">
                <v:path arrowok="t"/>
              </v:shape>
            </v:group>
            <v:group style="position:absolute;left:1999;top:12067;width:2;height:276" coordorigin="1999,12067" coordsize="2,276">
              <v:shape style="position:absolute;left:1999;top:12067;width:2;height:276" coordorigin="1999,12067" coordsize="0,276" path="m1999,12343l1999,12067e" filled="f" stroked="t" strokeweight=".235443pt" strokecolor="#383838">
                <v:path arrowok="t"/>
              </v:shape>
            </v:group>
            <v:group style="position:absolute;left:315;top:13296;width:11353;height:2" coordorigin="315,13296" coordsize="11353,2">
              <v:shape style="position:absolute;left:315;top:13296;width:11353;height:2" coordorigin="315,13296" coordsize="11353,0" path="m315,13296l11669,13296e" filled="f" stroked="t" strokeweight=".706329pt" strokecolor="#707070">
                <v:path arrowok="t"/>
              </v:shape>
            </v:group>
            <v:group style="position:absolute;left:994;top:12314;width:2;height:975" coordorigin="994,12314" coordsize="2,975">
              <v:shape style="position:absolute;left:994;top:12314;width:2;height:975" coordorigin="994,12314" coordsize="0,975" path="m994,13289l994,12314e" filled="f" stroked="t" strokeweight=".235443pt" strokecolor="#7C7C7C">
                <v:path arrowok="t"/>
              </v:shape>
            </v:group>
            <v:group style="position:absolute;left:1999;top:12808;width:2;height:494" coordorigin="1999,12808" coordsize="2,494">
              <v:shape style="position:absolute;left:1999;top:12808;width:2;height:494" coordorigin="1999,12808" coordsize="0,494" path="m1999,13303l1999,12808e" filled="f" stroked="t" strokeweight=".235443pt" strokecolor="#4F4F4F">
                <v:path arrowok="t"/>
              </v:shape>
            </v:group>
            <v:group style="position:absolute;left:5778;top:13293;width:235;height:2" coordorigin="5778,13293" coordsize="235,2">
              <v:shape style="position:absolute;left:5778;top:13293;width:235;height:2" coordorigin="5778,13293" coordsize="235,0" path="m5778,13293l6013,13293e" filled="f" stroked="t" strokeweight=".470886pt" strokecolor="#444444">
                <v:path arrowok="t"/>
              </v:shape>
            </v:group>
            <v:group style="position:absolute;left:306;top:8081;width:499;height:2" coordorigin="306,8081" coordsize="499,2">
              <v:shape style="position:absolute;left:306;top:8081;width:499;height:2" coordorigin="306,8081" coordsize="499,0" path="m306,8081l805,8081e" filled="f" stroked="t" strokeweight=".706329pt" strokecolor="#000000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9.660767pt;margin-top:-5.089725pt;width:7.11288pt;height:36pt;mso-position-horizontal-relative:page;mso-position-vertical-relative:paragraph;z-index:-15781" type="#_x0000_t202" filled="f" stroked="f">
            <v:textbox inset="0,0,0,0">
              <w:txbxContent>
                <w:p>
                  <w:pPr>
                    <w:spacing w:before="0" w:after="0" w:line="720" w:lineRule="exact"/>
                    <w:ind w:right="-148"/>
                    <w:jc w:val="left"/>
                    <w:rPr>
                      <w:rFonts w:ascii="Arial" w:hAnsi="Arial" w:cs="Arial" w:eastAsia="Arial"/>
                      <w:sz w:val="72"/>
                      <w:szCs w:val="72"/>
                    </w:rPr>
                  </w:pPr>
                  <w:rPr/>
                  <w:r>
                    <w:rPr>
                      <w:rFonts w:ascii="Arial" w:hAnsi="Arial" w:cs="Arial" w:eastAsia="Arial"/>
                      <w:sz w:val="72"/>
                      <w:szCs w:val="72"/>
                      <w:color w:val="777777"/>
                      <w:spacing w:val="0"/>
                      <w:w w:val="100"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72"/>
                      <w:szCs w:val="7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2.597473pt;margin-top:10.728211pt;width:11.044051pt;height:35.5pt;mso-position-horizontal-relative:page;mso-position-vertical-relative:paragraph;z-index:-15780" type="#_x0000_t202" filled="f" stroked="f">
            <v:textbox inset="0,0,0,0">
              <w:txbxContent>
                <w:p>
                  <w:pPr>
                    <w:spacing w:before="0" w:after="0" w:line="710" w:lineRule="exact"/>
                    <w:ind w:right="-147"/>
                    <w:jc w:val="left"/>
                    <w:rPr>
                      <w:rFonts w:ascii="Times New Roman" w:hAnsi="Times New Roman" w:cs="Times New Roman" w:eastAsia="Times New Roman"/>
                      <w:sz w:val="71"/>
                      <w:szCs w:val="7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777777"/>
                      <w:spacing w:val="0"/>
                      <w:w w:val="50"/>
                    </w:rPr>
                    <w:t>-ı</w:t>
                  </w:r>
                  <w:r>
                    <w:rPr>
                      <w:rFonts w:ascii="Times New Roman" w:hAnsi="Times New Roman" w:cs="Times New Roman" w:eastAsia="Times New Roman"/>
                      <w:sz w:val="71"/>
                      <w:szCs w:val="7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2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4" w:after="0" w:line="168" w:lineRule="auto"/>
        <w:ind w:left="2758" w:right="4474" w:firstLine="-2651"/>
        <w:jc w:val="left"/>
        <w:tabs>
          <w:tab w:pos="2740" w:val="left"/>
          <w:tab w:pos="5260" w:val="left"/>
          <w:tab w:pos="5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.773418pt;margin-top:-124.84095pt;width:570.596214pt;height:115.988363pt;mso-position-horizontal-relative:page;mso-position-vertical-relative:paragraph;z-index:-15782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293" w:hRule="exact"/>
                    </w:trPr>
                    <w:tc>
                      <w:tcPr>
                        <w:tcW w:w="1695" w:type="dxa"/>
                        <w:tcBorders>
                          <w:top w:val="single" w:sz="5.650632" w:space="0" w:color="606060"/>
                          <w:bottom w:val="single" w:sz="5.650632" w:space="0" w:color="5B5B5B"/>
                          <w:left w:val="nil" w:sz="6" w:space="0" w:color="auto"/>
                          <w:right w:val="single" w:sz="5.650632" w:space="0" w:color="646464"/>
                        </w:tcBorders>
                      </w:tcPr>
                      <w:p>
                        <w:pPr>
                          <w:spacing w:before="0" w:after="0" w:line="853" w:lineRule="exact"/>
                          <w:ind w:left="645" w:right="429"/>
                          <w:jc w:val="center"/>
                          <w:rPr>
                            <w:rFonts w:ascii="Times New Roman" w:hAnsi="Times New Roman" w:cs="Times New Roman" w:eastAsia="Times New Roman"/>
                            <w:sz w:val="93"/>
                            <w:szCs w:val="93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93"/>
                            <w:szCs w:val="93"/>
                            <w:color w:val="3A3A3A"/>
                            <w:spacing w:val="0"/>
                            <w:w w:val="160"/>
                            <w:b/>
                            <w:bCs/>
                            <w:i/>
                            <w:position w:val="1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3"/>
                            <w:szCs w:val="93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29" w:lineRule="exact"/>
                          <w:ind w:left="440" w:right="153"/>
                          <w:jc w:val="center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262626"/>
                            <w:spacing w:val="0"/>
                            <w:w w:val="103"/>
                          </w:rPr>
                          <w:t>BÜYÜKŞEHIR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48" w:lineRule="exact"/>
                          <w:ind w:left="482" w:right="179"/>
                          <w:jc w:val="center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3A3A3A"/>
                            <w:spacing w:val="0"/>
                            <w:w w:val="107"/>
                          </w:rPr>
                          <w:t>BELEDIYESI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153" w:type="dxa"/>
                        <w:tcBorders>
                          <w:top w:val="single" w:sz="5.650632" w:space="0" w:color="606060"/>
                          <w:bottom w:val="single" w:sz="5.650632" w:space="0" w:color="5B5B5B"/>
                          <w:left w:val="single" w:sz="5.650632" w:space="0" w:color="646464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150" w:lineRule="exact"/>
                          <w:jc w:val="left"/>
                          <w:rPr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sz w:val="15"/>
                            <w:szCs w:val="15"/>
                          </w:rPr>
                        </w:r>
                      </w:p>
                      <w:p>
                        <w:pPr>
                          <w:spacing w:before="0" w:after="0" w:line="242" w:lineRule="exact"/>
                          <w:ind w:left="1444" w:right="1185"/>
                          <w:jc w:val="center"/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12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10"/>
                            <w:w w:val="1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12"/>
                          </w:rPr>
                          <w:t>BÜYÜKŞEHİR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11"/>
                            <w:w w:val="1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12"/>
                          </w:rPr>
                          <w:t>BELEDİYESİ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12"/>
                          </w:rPr>
                          <w:t>İT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-1"/>
                            <w:w w:val="112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12"/>
                          </w:rPr>
                          <w:t>AİY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12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22"/>
                            <w:w w:val="1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12"/>
                          </w:rPr>
                          <w:t>DAİRESi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19"/>
                            <w:w w:val="11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12"/>
                          </w:rPr>
                          <w:t>BAŞKANLI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3A3A3A"/>
                            <w:spacing w:val="0"/>
                            <w:w w:val="85"/>
                          </w:rPr>
                          <w:t>Gl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6"/>
                            <w:szCs w:val="26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3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238" w:right="2049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5"/>
                            <w:w w:val="11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10"/>
                          </w:rPr>
                          <w:t>ANGIN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33"/>
                            <w:w w:val="1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10"/>
                          </w:rPr>
                          <w:t>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502" w:type="dxa"/>
                        <w:tcBorders>
                          <w:top w:val="single" w:sz="5.650632" w:space="0" w:color="606060"/>
                          <w:bottom w:val="single" w:sz="5.650632" w:space="0" w:color="5B5B5B"/>
                          <w:left w:val="nil" w:sz="6" w:space="0" w:color="auto"/>
                          <w:right w:val="single" w:sz="5.650632" w:space="0" w:color="77777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4" w:type="dxa"/>
                        <w:tcBorders>
                          <w:top w:val="nil" w:sz="6" w:space="0" w:color="auto"/>
                          <w:bottom w:val="nil" w:sz="6" w:space="0" w:color="auto"/>
                          <w:left w:val="single" w:sz="5.650632" w:space="0" w:color="777777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11351" w:type="dxa"/>
                        <w:gridSpan w:val="3"/>
                        <w:tcBorders>
                          <w:top w:val="single" w:sz="5.650632" w:space="0" w:color="5B5B5B"/>
                          <w:bottom w:val="nil" w:sz="6" w:space="0" w:color="auto"/>
                          <w:left w:val="nil" w:sz="6" w:space="0" w:color="auto"/>
                          <w:right w:val="single" w:sz="5.650632" w:space="0" w:color="777777"/>
                        </w:tcBorders>
                      </w:tcPr>
                      <w:p>
                        <w:pPr>
                          <w:spacing w:before="3" w:after="0" w:line="228" w:lineRule="exact"/>
                          <w:ind w:left="5" w:right="-20"/>
                          <w:jc w:val="left"/>
                          <w:tabs>
                            <w:tab w:pos="1280" w:val="left"/>
                            <w:tab w:pos="4520" w:val="left"/>
                            <w:tab w:pos="65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Ola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-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88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-11"/>
                            <w:w w:val="8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1.05.2017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46767"/>
                            <w:spacing w:val="8"/>
                            <w:w w:val="3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97"/>
                          </w:rPr>
                          <w:t>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No: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25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-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22:27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  <w:position w:val="-1"/>
                          </w:rPr>
                          <w:t>!Tel: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54" w:type="dxa"/>
                        <w:tcBorders>
                          <w:top w:val="nil" w:sz="6" w:space="0" w:color="auto"/>
                          <w:bottom w:val="single" w:sz="1.883544" w:space="0" w:color="4B4B4B"/>
                          <w:left w:val="single" w:sz="5.650632" w:space="0" w:color="777777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1351" w:type="dxa"/>
                        <w:gridSpan w:val="3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single" w:sz="5.650632" w:space="0" w:color="777777"/>
                        </w:tcBorders>
                      </w:tcPr>
                      <w:p>
                        <w:pPr>
                          <w:spacing w:before="1" w:after="0" w:line="241" w:lineRule="exact"/>
                          <w:ind w:left="14" w:right="-20"/>
                          <w:jc w:val="left"/>
                          <w:tabs>
                            <w:tab w:pos="3700" w:val="left"/>
                            <w:tab w:pos="45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A3A3A"/>
                            <w:spacing w:val="0"/>
                            <w:w w:val="88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A3A3A"/>
                            <w:spacing w:val="5"/>
                            <w:w w:val="8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76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-4"/>
                            <w:w w:val="7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1.05.2017!Kayıt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-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299ı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84"/>
                          </w:rPr>
                          <w:t>!Bi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-8"/>
                            <w:w w:val="84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A8A8A8"/>
                            <w:spacing w:val="4"/>
                            <w:w w:val="46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99"/>
                          </w:rPr>
                          <w:t>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99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2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46767"/>
                            <w:spacing w:val="0"/>
                            <w:w w:val="13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46767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46767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0"/>
                            <w:w w:val="100"/>
                          </w:rPr>
                          <w:t>Tolga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25252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ESİM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4" w:type="dxa"/>
                        <w:tcBorders>
                          <w:top w:val="single" w:sz="1.883544" w:space="0" w:color="4B4B4B"/>
                          <w:bottom w:val="nil" w:sz="6" w:space="0" w:color="auto"/>
                          <w:left w:val="single" w:sz="5.650632" w:space="0" w:color="777777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11351" w:type="dxa"/>
                        <w:gridSpan w:val="3"/>
                        <w:tcBorders>
                          <w:top w:val="nil" w:sz="6" w:space="0" w:color="auto"/>
                          <w:bottom w:val="single" w:sz="5.650632" w:space="0" w:color="606060"/>
                          <w:left w:val="nil" w:sz="6" w:space="0" w:color="auto"/>
                          <w:right w:val="single" w:sz="5.650632" w:space="0" w:color="8C8C8C"/>
                        </w:tcBorders>
                      </w:tcPr>
                      <w:p>
                        <w:pPr>
                          <w:spacing w:before="10" w:after="0" w:line="240" w:lineRule="auto"/>
                          <w:ind w:left="9" w:right="-20"/>
                          <w:jc w:val="left"/>
                          <w:tabs>
                            <w:tab w:pos="42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Bildirile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Ahıhıdı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4"/>
                            <w:w w:val="100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46767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46767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Seferbe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Tarlası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-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777777"/>
                            <w:spacing w:val="0"/>
                            <w:w w:val="225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777777"/>
                            <w:spacing w:val="-37"/>
                            <w:w w:val="22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2"/>
                          </w:rPr>
                          <w:t>MENEMEN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4" w:type="dxa"/>
                        <w:tcBorders>
                          <w:top w:val="nil" w:sz="6" w:space="0" w:color="auto"/>
                          <w:bottom w:val="nil" w:sz="6" w:space="0" w:color="auto"/>
                          <w:left w:val="single" w:sz="5.650632" w:space="0" w:color="8C8C8C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11351" w:type="dxa"/>
                        <w:gridSpan w:val="3"/>
                        <w:tcBorders>
                          <w:top w:val="single" w:sz="5.650632" w:space="0" w:color="606060"/>
                          <w:bottom w:val="single" w:sz="5.650632" w:space="0" w:color="606060"/>
                          <w:left w:val="nil" w:sz="6" w:space="0" w:color="auto"/>
                          <w:right w:val="single" w:sz="3.767088" w:space="0" w:color="747474"/>
                        </w:tcBorders>
                      </w:tcPr>
                      <w:p>
                        <w:pPr>
                          <w:spacing w:before="8" w:after="0" w:line="215" w:lineRule="exact"/>
                          <w:ind w:left="9" w:right="-20"/>
                          <w:jc w:val="left"/>
                          <w:tabs>
                            <w:tab w:pos="1620" w:val="left"/>
                            <w:tab w:pos="43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Doğru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-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Ahıhıdı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Mah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95"/>
                          </w:rPr>
                          <w:t>Seferbe: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95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11"/>
                            <w:w w:val="9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>Tarlası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-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858587"/>
                            <w:spacing w:val="0"/>
                            <w:w w:val="225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858587"/>
                            <w:spacing w:val="-37"/>
                            <w:w w:val="22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A3A3A"/>
                            <w:spacing w:val="0"/>
                            <w:w w:val="102"/>
                          </w:rPr>
                          <w:t>MENEMEN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4" w:type="dxa"/>
                        <w:tcBorders>
                          <w:top w:val="nil" w:sz="6" w:space="0" w:color="auto"/>
                          <w:bottom w:val="nil" w:sz="6" w:space="0" w:color="auto"/>
                          <w:left w:val="single" w:sz="3.767088" w:space="0" w:color="74747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22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A3A3A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  <w:t>Şekli:</w:t>
        <w:tab/>
        <w:tab/>
      </w:r>
      <w:r>
        <w:rPr>
          <w:rFonts w:ascii="Times New Roman" w:hAnsi="Times New Roman" w:cs="Times New Roman" w:eastAsia="Times New Roman"/>
          <w:sz w:val="18"/>
          <w:szCs w:val="18"/>
          <w:color w:val="3A3A3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0"/>
          <w:w w:val="113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0"/>
          <w:w w:val="113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Kııgi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68"/>
          <w:position w:val="0"/>
        </w:rPr>
        <w:t>Alı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6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68"/>
          <w:position w:val="0"/>
        </w:rPr>
        <w:t>_HQ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68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6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-2"/>
          <w:w w:val="80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0"/>
          <w:w w:val="8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6"/>
          <w:w w:val="8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7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cr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40" w:bottom="280" w:left="180" w:right="60"/>
        </w:sectPr>
      </w:pPr>
      <w:rPr/>
    </w:p>
    <w:p>
      <w:pPr>
        <w:spacing w:before="0" w:after="0" w:line="346" w:lineRule="exact"/>
        <w:ind w:right="-20"/>
        <w:jc w:val="right"/>
        <w:tabs>
          <w:tab w:pos="580" w:val="left"/>
          <w:tab w:pos="108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44"/>
          <w:szCs w:val="44"/>
          <w:color w:val="525252"/>
          <w:w w:val="60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525252"/>
          <w:w w:val="100"/>
          <w:position w:val="-1"/>
        </w:rPr>
        <w:tab/>
      </w:r>
      <w:r>
        <w:rPr>
          <w:rFonts w:ascii="Arial" w:hAnsi="Arial" w:cs="Arial" w:eastAsia="Arial"/>
          <w:sz w:val="44"/>
          <w:szCs w:val="44"/>
          <w:color w:val="525252"/>
          <w:w w:val="48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525252"/>
          <w:w w:val="100"/>
          <w:position w:val="-1"/>
        </w:rPr>
        <w:tab/>
      </w:r>
      <w:r>
        <w:rPr>
          <w:rFonts w:ascii="Arial" w:hAnsi="Arial" w:cs="Arial" w:eastAsia="Arial"/>
          <w:sz w:val="44"/>
          <w:szCs w:val="44"/>
          <w:color w:val="525252"/>
          <w:w w:val="100"/>
          <w:position w:val="-1"/>
        </w:rPr>
      </w:r>
      <w:r>
        <w:rPr>
          <w:rFonts w:ascii="Arial" w:hAnsi="Arial" w:cs="Arial" w:eastAsia="Arial"/>
          <w:sz w:val="14"/>
          <w:szCs w:val="14"/>
          <w:color w:val="B8B8B8"/>
          <w:spacing w:val="0"/>
          <w:w w:val="51"/>
          <w:position w:val="-2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3"/>
          <w:w w:val="9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</w:rPr>
        <w:t>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60"/>
          <w:cols w:num="2" w:equalWidth="0">
            <w:col w:w="4701" w:space="1132"/>
            <w:col w:w="5847"/>
          </w:cols>
        </w:sectPr>
      </w:pPr>
      <w:rPr/>
    </w:p>
    <w:p>
      <w:pPr>
        <w:spacing w:before="0" w:after="0" w:line="203" w:lineRule="exact"/>
        <w:ind w:left="107" w:right="-20"/>
        <w:jc w:val="left"/>
        <w:tabs>
          <w:tab w:pos="1800" w:val="left"/>
          <w:tab w:pos="4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2" w:after="0" w:line="240" w:lineRule="auto"/>
        <w:ind w:left="18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-1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807" w:right="-20"/>
        <w:jc w:val="left"/>
        <w:tabs>
          <w:tab w:pos="384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3"/>
          <w:position w:val="1"/>
        </w:rPr>
        <w:t>V...raç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7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6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23"/>
          <w:position w:val="0"/>
        </w:rPr>
        <w:t>ık.ı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2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2"/>
          <w:w w:val="12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22:28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1"/>
        </w:rPr>
        <w:t>22:33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07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ECB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5"/>
          <w:position w:val="0"/>
        </w:rPr>
        <w:t>90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7" w:lineRule="exact"/>
        <w:ind w:left="117" w:right="-20"/>
        <w:jc w:val="left"/>
        <w:tabs>
          <w:tab w:pos="3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2"/>
          <w:position w:val="-1"/>
        </w:rPr>
        <w:t>ıEiekt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92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2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2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left="38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6" w:lineRule="auto"/>
        <w:ind w:left="1821" w:right="5308" w:firstLine="1978"/>
        <w:jc w:val="left"/>
        <w:tabs>
          <w:tab w:pos="3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ersonel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41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1"/>
          <w:w w:val="14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112" w:right="-20"/>
        <w:jc w:val="left"/>
        <w:tabs>
          <w:tab w:pos="1800" w:val="left"/>
          <w:tab w:pos="378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YardımcıEkip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f.ı\raç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oııcl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87" w:lineRule="auto"/>
        <w:ind w:left="1821" w:right="7643" w:firstLine="-1709"/>
        <w:jc w:val="left"/>
        <w:tabs>
          <w:tab w:pos="1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Gitr.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9"/>
        </w:rPr>
        <w:t>ardınıaGclenA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9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1" w:lineRule="exact"/>
        <w:ind w:left="117" w:right="-20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OlayınGörüldüğü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11" w:lineRule="exact"/>
        <w:ind w:left="37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7"/>
          <w:position w:val="-1"/>
        </w:rPr>
        <w:t>ISöndilrmede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12" w:right="-20"/>
        <w:jc w:val="left"/>
        <w:tabs>
          <w:tab w:pos="1980" w:val="left"/>
          <w:tab w:pos="3780" w:val="left"/>
          <w:tab w:pos="5660" w:val="left"/>
          <w:tab w:pos="7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0"/>
          <w:w w:val="53"/>
          <w:position w:val="-4"/>
        </w:rPr>
        <w:t>ISu</w:t>
      </w:r>
      <w:r>
        <w:rPr>
          <w:rFonts w:ascii="Times New Roman" w:hAnsi="Times New Roman" w:cs="Times New Roman" w:eastAsia="Times New Roman"/>
          <w:sz w:val="28"/>
          <w:szCs w:val="28"/>
          <w:color w:val="525252"/>
          <w:spacing w:val="25"/>
          <w:w w:val="5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  <w:position w:val="-3"/>
        </w:rPr>
        <w:t>jKöpO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8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9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-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4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75" w:lineRule="auto"/>
        <w:ind w:left="112" w:right="25" w:firstLine="3762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2.015198pt;margin-top:35.80093pt;width:1.96824pt;height:6pt;mso-position-horizontal-relative:page;mso-position-vertical-relative:paragraph;z-index:-15779" type="#_x0000_t202" filled="f" stroked="f">
            <v:textbox inset="0,0,0,0">
              <w:txbxContent>
                <w:p>
                  <w:pPr>
                    <w:spacing w:before="0" w:after="0" w:line="120" w:lineRule="exact"/>
                    <w:ind w:right="-58"/>
                    <w:jc w:val="left"/>
                    <w:rPr>
                      <w:rFonts w:ascii="Arial" w:hAnsi="Arial" w:cs="Arial" w:eastAsia="Arial"/>
                      <w:sz w:val="12"/>
                      <w:szCs w:val="12"/>
                    </w:rPr>
                  </w:pPr>
                  <w:rPr/>
                  <w:r>
                    <w:rPr>
                      <w:rFonts w:ascii="Arial" w:hAnsi="Arial" w:cs="Arial" w:eastAsia="Arial"/>
                      <w:sz w:val="12"/>
                      <w:szCs w:val="12"/>
                      <w:color w:val="979A9E"/>
                      <w:spacing w:val="0"/>
                      <w:w w:val="59"/>
                    </w:rPr>
                    <w:t>1</w:t>
                  </w:r>
                  <w:r>
                    <w:rPr>
                      <w:rFonts w:ascii="Arial" w:hAnsi="Arial" w:cs="Arial" w:eastAsia="Arial"/>
                      <w:sz w:val="12"/>
                      <w:szCs w:val="1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1.420288pt;margin-top:6.542937pt;width:14.152001pt;height:16pt;mso-position-horizontal-relative:page;mso-position-vertical-relative:paragraph;z-index:-15778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32"/>
                      <w:szCs w:val="32"/>
                    </w:rPr>
                  </w:pPr>
                  <w:rPr/>
                  <w:r>
                    <w:rPr>
                      <w:rFonts w:ascii="Arial" w:hAnsi="Arial" w:cs="Arial" w:eastAsia="Arial"/>
                      <w:sz w:val="32"/>
                      <w:szCs w:val="32"/>
                      <w:color w:val="777777"/>
                      <w:spacing w:val="0"/>
                      <w:w w:val="144"/>
                    </w:rPr>
                    <w:t>-ı</w:t>
                  </w:r>
                  <w:r>
                    <w:rPr>
                      <w:rFonts w:ascii="Arial" w:hAnsi="Arial" w:cs="Arial" w:eastAsia="Arial"/>
                      <w:sz w:val="32"/>
                      <w:szCs w:val="3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1"/>
          <w:szCs w:val="31"/>
          <w:color w:val="3A3A3A"/>
          <w:spacing w:val="0"/>
          <w:w w:val="100"/>
          <w:position w:val="-3"/>
        </w:rPr>
        <w:t>o</w:t>
      </w:r>
      <w:r>
        <w:rPr>
          <w:rFonts w:ascii="Times New Roman" w:hAnsi="Times New Roman" w:cs="Times New Roman" w:eastAsia="Times New Roman"/>
          <w:sz w:val="31"/>
          <w:szCs w:val="31"/>
          <w:color w:val="3A3A3A"/>
          <w:spacing w:val="0"/>
          <w:w w:val="100"/>
          <w:position w:val="-3"/>
        </w:rPr>
        <w:t>                    </w:t>
      </w:r>
      <w:r>
        <w:rPr>
          <w:rFonts w:ascii="Times New Roman" w:hAnsi="Times New Roman" w:cs="Times New Roman" w:eastAsia="Times New Roman"/>
          <w:sz w:val="31"/>
          <w:szCs w:val="31"/>
          <w:color w:val="3A3A3A"/>
          <w:spacing w:val="26"/>
          <w:w w:val="100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525252"/>
          <w:spacing w:val="0"/>
          <w:w w:val="51"/>
          <w:position w:val="-4"/>
        </w:rPr>
        <w:t>1</w:t>
      </w:r>
      <w:r>
        <w:rPr>
          <w:rFonts w:ascii="Arial" w:hAnsi="Arial" w:cs="Arial" w:eastAsia="Arial"/>
          <w:sz w:val="14"/>
          <w:szCs w:val="14"/>
          <w:color w:val="525252"/>
          <w:spacing w:val="0"/>
          <w:w w:val="51"/>
          <w:position w:val="-4"/>
        </w:rPr>
        <w:t>          </w:t>
      </w:r>
      <w:r>
        <w:rPr>
          <w:rFonts w:ascii="Arial" w:hAnsi="Arial" w:cs="Arial" w:eastAsia="Arial"/>
          <w:sz w:val="14"/>
          <w:szCs w:val="14"/>
          <w:color w:val="525252"/>
          <w:spacing w:val="1"/>
          <w:w w:val="5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Bidon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262626"/>
          <w:spacing w:val="0"/>
          <w:w w:val="61"/>
          <w:position w:val="-4"/>
        </w:rPr>
        <w:t>J</w:t>
      </w:r>
      <w:r>
        <w:rPr>
          <w:rFonts w:ascii="Times New Roman" w:hAnsi="Times New Roman" w:cs="Times New Roman" w:eastAsia="Times New Roman"/>
          <w:sz w:val="32"/>
          <w:szCs w:val="32"/>
          <w:color w:val="262626"/>
          <w:spacing w:val="0"/>
          <w:w w:val="61"/>
          <w:position w:val="-4"/>
        </w:rPr>
        <w:t>                 </w:t>
      </w:r>
      <w:r>
        <w:rPr>
          <w:rFonts w:ascii="Times New Roman" w:hAnsi="Times New Roman" w:cs="Times New Roman" w:eastAsia="Times New Roman"/>
          <w:sz w:val="32"/>
          <w:szCs w:val="32"/>
          <w:color w:val="262626"/>
          <w:spacing w:val="18"/>
          <w:w w:val="61"/>
          <w:position w:val="-4"/>
        </w:rPr>
        <w:t> </w:t>
      </w:r>
      <w:r>
        <w:rPr>
          <w:rFonts w:ascii="Arial" w:hAnsi="Arial" w:cs="Arial" w:eastAsia="Arial"/>
          <w:sz w:val="23"/>
          <w:szCs w:val="23"/>
          <w:color w:val="B8B8B8"/>
          <w:spacing w:val="18"/>
          <w:w w:val="61"/>
          <w:position w:val="11"/>
        </w:rPr>
      </w:r>
      <w:r>
        <w:rPr>
          <w:rFonts w:ascii="Arial" w:hAnsi="Arial" w:cs="Arial" w:eastAsia="Arial"/>
          <w:sz w:val="23"/>
          <w:szCs w:val="23"/>
          <w:color w:val="B8B8B8"/>
          <w:spacing w:val="0"/>
          <w:w w:val="61"/>
          <w:u w:val="single" w:color="000000"/>
          <w:position w:val="11"/>
        </w:rPr>
        <w:t>                                                                                     </w:t>
      </w:r>
      <w:r>
        <w:rPr>
          <w:rFonts w:ascii="Arial" w:hAnsi="Arial" w:cs="Arial" w:eastAsia="Arial"/>
          <w:sz w:val="23"/>
          <w:szCs w:val="23"/>
          <w:color w:val="B8B8B8"/>
          <w:spacing w:val="22"/>
          <w:w w:val="61"/>
          <w:u w:val="single" w:color="000000"/>
          <w:position w:val="11"/>
        </w:rPr>
        <w:t> </w:t>
      </w:r>
      <w:r>
        <w:rPr>
          <w:rFonts w:ascii="Arial" w:hAnsi="Arial" w:cs="Arial" w:eastAsia="Arial"/>
          <w:sz w:val="23"/>
          <w:szCs w:val="23"/>
          <w:color w:val="B8B8B8"/>
          <w:spacing w:val="-20"/>
          <w:w w:val="82"/>
          <w:u w:val="single" w:color="000000"/>
          <w:position w:val="11"/>
        </w:rPr>
        <w:t>·</w:t>
      </w:r>
      <w:r>
        <w:rPr>
          <w:rFonts w:ascii="Arial" w:hAnsi="Arial" w:cs="Arial" w:eastAsia="Arial"/>
          <w:sz w:val="23"/>
          <w:szCs w:val="23"/>
          <w:color w:val="B8B8B8"/>
          <w:spacing w:val="-20"/>
          <w:w w:val="82"/>
          <w:u w:val="single" w:color="000000"/>
          <w:position w:val="11"/>
        </w:rPr>
      </w:r>
      <w:r>
        <w:rPr>
          <w:rFonts w:ascii="Arial" w:hAnsi="Arial" w:cs="Arial" w:eastAsia="Arial"/>
          <w:sz w:val="23"/>
          <w:szCs w:val="23"/>
          <w:color w:val="B8B8B8"/>
          <w:spacing w:val="-20"/>
          <w:w w:val="82"/>
          <w:u w:val="single" w:color="000000"/>
          <w:position w:val="11"/>
        </w:rPr>
      </w:r>
      <w:r>
        <w:rPr>
          <w:rFonts w:ascii="Arial" w:hAnsi="Arial" w:cs="Arial" w:eastAsia="Arial"/>
          <w:sz w:val="23"/>
          <w:szCs w:val="23"/>
          <w:color w:val="858587"/>
          <w:spacing w:val="0"/>
          <w:w w:val="91"/>
          <w:u w:val="single" w:color="000000"/>
          <w:position w:val="11"/>
        </w:rPr>
        <w:t>-ı</w:t>
      </w:r>
      <w:r>
        <w:rPr>
          <w:rFonts w:ascii="Arial" w:hAnsi="Arial" w:cs="Arial" w:eastAsia="Arial"/>
          <w:sz w:val="23"/>
          <w:szCs w:val="23"/>
          <w:color w:val="858587"/>
          <w:spacing w:val="0"/>
          <w:w w:val="91"/>
          <w:position w:val="11"/>
        </w:rPr>
      </w:r>
      <w:r>
        <w:rPr>
          <w:rFonts w:ascii="Arial" w:hAnsi="Arial" w:cs="Arial" w:eastAsia="Arial"/>
          <w:sz w:val="23"/>
          <w:szCs w:val="23"/>
          <w:color w:val="858587"/>
          <w:spacing w:val="0"/>
          <w:w w:val="91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                             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0"/>
        </w:rPr>
        <w:t> </w:t>
      </w:r>
      <w:r>
        <w:rPr>
          <w:rFonts w:ascii="Arial" w:hAnsi="Arial" w:cs="Arial" w:eastAsia="Arial"/>
          <w:sz w:val="52"/>
          <w:szCs w:val="52"/>
          <w:color w:val="858587"/>
          <w:spacing w:val="0"/>
          <w:w w:val="50"/>
          <w:position w:val="0"/>
        </w:rPr>
        <w:t>ı</w:t>
      </w:r>
      <w:r>
        <w:rPr>
          <w:rFonts w:ascii="Arial" w:hAnsi="Arial" w:cs="Arial" w:eastAsia="Arial"/>
          <w:sz w:val="52"/>
          <w:szCs w:val="52"/>
          <w:color w:val="858587"/>
          <w:spacing w:val="0"/>
          <w:w w:val="5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                                                                                                                                                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858587"/>
          <w:spacing w:val="0"/>
          <w:w w:val="69"/>
          <w:position w:val="-9"/>
        </w:rPr>
        <w:t>ı</w:t>
      </w:r>
      <w:r>
        <w:rPr>
          <w:rFonts w:ascii="Arial" w:hAnsi="Arial" w:cs="Arial" w:eastAsia="Arial"/>
          <w:sz w:val="38"/>
          <w:szCs w:val="38"/>
          <w:color w:val="858587"/>
          <w:spacing w:val="0"/>
          <w:w w:val="69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7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asa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18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77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0"/>
          <w:w w:val="81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55" w:lineRule="auto"/>
        <w:ind w:left="1807" w:right="165" w:firstLine="-169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0"/>
        </w:rPr>
        <w:t>onıştıınnada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</w:rPr>
        <w:t>tutuşturma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0"/>
          <w:w w:val="7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reticesinde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61" w:lineRule="auto"/>
        <w:ind w:left="121" w:right="5145" w:firstLine="-5"/>
        <w:jc w:val="left"/>
        <w:tabs>
          <w:tab w:pos="1800" w:val="left"/>
          <w:tab w:pos="5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6" w:lineRule="exact"/>
        <w:ind w:left="117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83"/>
          <w:position w:val="0"/>
        </w:rPr>
        <w:t>Kime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117"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Test'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3" w:lineRule="exact"/>
        <w:ind w:left="126" w:right="-20"/>
        <w:jc w:val="left"/>
        <w:tabs>
          <w:tab w:pos="1860" w:val="left"/>
          <w:tab w:pos="2600" w:val="left"/>
          <w:tab w:pos="5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3"/>
          <w:position w:val="2"/>
        </w:rPr>
        <w:t>EkilJı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3"/>
          <w:position w:val="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93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>Oönüşi.l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48"/>
          <w:position w:val="0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12.05.2017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lSaati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9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0"/>
          <w:w w:val="87"/>
          <w:position w:val="1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3A3A3A"/>
          <w:spacing w:val="6"/>
          <w:w w:val="87"/>
          <w:position w:val="1"/>
        </w:rPr>
        <w:t>:</w:t>
      </w:r>
      <w:r>
        <w:rPr>
          <w:rFonts w:ascii="Arial" w:hAnsi="Arial" w:cs="Arial" w:eastAsia="Arial"/>
          <w:sz w:val="25"/>
          <w:szCs w:val="25"/>
          <w:color w:val="3A3A3A"/>
          <w:spacing w:val="-16"/>
          <w:w w:val="149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69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4" w:lineRule="exact"/>
        <w:ind w:left="220" w:right="-20"/>
        <w:jc w:val="left"/>
        <w:tabs>
          <w:tab w:pos="900" w:val="left"/>
          <w:tab w:pos="320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0.443176pt;margin-top:4.7082pt;width:54.578163pt;height:72pt;mso-position-horizontal-relative:page;mso-position-vertical-relative:paragraph;z-index:-15777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D4475"/>
                      <w:spacing w:val="0"/>
                      <w:w w:val="100"/>
                      <w:position w:val="-1"/>
                    </w:rPr>
                    <w:t>a: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1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-10"/>
        </w:rPr>
        <w:t>!Yaralı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2"/>
          <w:position w:val="-9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2"/>
          <w:position w:val="-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12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3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>l.Posta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-9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2"/>
          <w:position w:val="-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  <w:position w:val="-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60"/>
        </w:sectPr>
      </w:pPr>
      <w:rPr/>
    </w:p>
    <w:p>
      <w:pPr>
        <w:spacing w:before="0" w:after="0" w:line="1270" w:lineRule="exact"/>
        <w:ind w:right="-20"/>
        <w:jc w:val="right"/>
        <w:rPr>
          <w:rFonts w:ascii="Arial" w:hAnsi="Arial" w:cs="Arial" w:eastAsia="Arial"/>
          <w:sz w:val="144"/>
          <w:szCs w:val="144"/>
        </w:rPr>
      </w:pPr>
      <w:rPr/>
      <w:r>
        <w:rPr>
          <w:rFonts w:ascii="Arial" w:hAnsi="Arial" w:cs="Arial" w:eastAsia="Arial"/>
          <w:sz w:val="144"/>
          <w:szCs w:val="144"/>
          <w:color w:val="3A3A3A"/>
          <w:w w:val="22"/>
          <w:position w:val="-15"/>
        </w:rPr>
        <w:t>G</w:t>
      </w:r>
      <w:r>
        <w:rPr>
          <w:rFonts w:ascii="Arial" w:hAnsi="Arial" w:cs="Arial" w:eastAsia="Arial"/>
          <w:sz w:val="144"/>
          <w:szCs w:val="144"/>
          <w:color w:val="3A3A3A"/>
          <w:spacing w:val="-40"/>
          <w:w w:val="23"/>
          <w:position w:val="-15"/>
        </w:rPr>
        <w:t>i</w:t>
      </w:r>
      <w:r>
        <w:rPr>
          <w:rFonts w:ascii="Arial" w:hAnsi="Arial" w:cs="Arial" w:eastAsia="Arial"/>
          <w:sz w:val="144"/>
          <w:szCs w:val="144"/>
          <w:color w:val="3D4475"/>
          <w:spacing w:val="-374"/>
          <w:w w:val="90"/>
          <w:position w:val="-15"/>
        </w:rPr>
        <w:t>:</w:t>
      </w:r>
      <w:r>
        <w:rPr>
          <w:rFonts w:ascii="Arial" w:hAnsi="Arial" w:cs="Arial" w:eastAsia="Arial"/>
          <w:sz w:val="144"/>
          <w:szCs w:val="144"/>
          <w:color w:val="3A3A3A"/>
          <w:spacing w:val="0"/>
          <w:w w:val="23"/>
          <w:position w:val="-15"/>
        </w:rPr>
        <w:t>i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88" w:right="2134"/>
        <w:jc w:val="center"/>
        <w:tabs>
          <w:tab w:pos="56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52"/>
          <w:i/>
          <w:position w:val="1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52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28"/>
          <w:w w:val="52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52"/>
          <w:i/>
          <w:position w:val="1"/>
        </w:rPr>
        <w:t>.1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19"/>
          <w:w w:val="52"/>
          <w:i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A3A3A"/>
          <w:spacing w:val="0"/>
          <w:w w:val="60"/>
          <w:position w:val="1"/>
        </w:rPr>
        <w:t>Marıs</w:t>
      </w:r>
      <w:r>
        <w:rPr>
          <w:rFonts w:ascii="Arial" w:hAnsi="Arial" w:cs="Arial" w:eastAsia="Arial"/>
          <w:sz w:val="25"/>
          <w:szCs w:val="25"/>
          <w:color w:val="3A3A3A"/>
          <w:spacing w:val="1"/>
          <w:w w:val="6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A3A3A"/>
          <w:spacing w:val="0"/>
          <w:w w:val="60"/>
          <w:i/>
          <w:position w:val="1"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left="2020" w:right="2293"/>
        <w:jc w:val="center"/>
        <w:tabs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7.341766pt;margin-top:10.85815pt;width:11.312168pt;height:3pt;mso-position-horizontal-relative:page;mso-position-vertical-relative:paragraph;z-index:-15776" type="#_x0000_t202" filled="f" stroked="f">
            <v:textbox inset="0,0,0,0">
              <w:txbxContent>
                <w:p>
                  <w:pPr>
                    <w:spacing w:before="0" w:after="0" w:line="60" w:lineRule="exact"/>
                    <w:ind w:right="-49"/>
                    <w:jc w:val="left"/>
                    <w:rPr>
                      <w:rFonts w:ascii="Arial" w:hAnsi="Arial" w:cs="Arial" w:eastAsia="Arial"/>
                      <w:sz w:val="6"/>
                      <w:szCs w:val="6"/>
                    </w:rPr>
                  </w:pPr>
                  <w:rPr/>
                  <w:r>
                    <w:rPr>
                      <w:rFonts w:ascii="Arial" w:hAnsi="Arial" w:cs="Arial" w:eastAsia="Arial"/>
                      <w:sz w:val="6"/>
                      <w:szCs w:val="6"/>
                      <w:color w:val="A8A8A8"/>
                      <w:spacing w:val="0"/>
                      <w:w w:val="100"/>
                      <w:b/>
                      <w:bCs/>
                      <w:i/>
                    </w:rPr>
                    <w:t>J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A8A8A8"/>
                      <w:spacing w:val="0"/>
                      <w:w w:val="100"/>
                      <w:b/>
                      <w:bCs/>
                      <w:i/>
                    </w:rPr>
                    <w:t>      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A8A8A8"/>
                      <w:spacing w:val="14"/>
                      <w:w w:val="100"/>
                      <w:b/>
                      <w:bCs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B8B8B8"/>
                      <w:spacing w:val="-5"/>
                      <w:w w:val="158"/>
                    </w:rPr>
                    <w:t>•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525252"/>
                      <w:spacing w:val="0"/>
                      <w:w w:val="158"/>
                    </w:rPr>
                    <w:t>•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Amiri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A8A8A8"/>
          <w:spacing w:val="0"/>
          <w:w w:val="100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A8A8A8"/>
          <w:spacing w:val="-12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777777"/>
          <w:spacing w:val="0"/>
          <w:w w:val="100"/>
          <w:i/>
          <w:position w:val="-1"/>
        </w:rPr>
        <w:t>1</w:t>
      </w:r>
      <w:r>
        <w:rPr>
          <w:rFonts w:ascii="Arial" w:hAnsi="Arial" w:cs="Arial" w:eastAsia="Arial"/>
          <w:sz w:val="18"/>
          <w:szCs w:val="18"/>
          <w:color w:val="777777"/>
          <w:spacing w:val="5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0"/>
          <w:w w:val="100"/>
          <w:position w:val="-1"/>
        </w:rPr>
        <w:t>"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58587"/>
          <w:spacing w:val="-17"/>
          <w:w w:val="143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-5"/>
          <w:w w:val="88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4"/>
          <w:position w:val="-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80" w:right="60"/>
          <w:cols w:num="2" w:equalWidth="0">
            <w:col w:w="2363" w:space="266"/>
            <w:col w:w="905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70" w:lineRule="atLeast"/>
        <w:ind w:right="-20"/>
        <w:jc w:val="right"/>
        <w:rPr>
          <w:rFonts w:ascii="Times New Roman" w:hAnsi="Times New Roman" w:cs="Times New Roman" w:eastAsia="Times New Roman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48"/>
          <w:szCs w:val="48"/>
          <w:color w:val="8CA3C3"/>
          <w:spacing w:val="29"/>
          <w:w w:val="23"/>
        </w:rPr>
        <w:t>-</w:t>
      </w:r>
      <w:r>
        <w:rPr>
          <w:rFonts w:ascii="Times New Roman" w:hAnsi="Times New Roman" w:cs="Times New Roman" w:eastAsia="Times New Roman"/>
          <w:sz w:val="48"/>
          <w:szCs w:val="48"/>
          <w:color w:val="979A9E"/>
          <w:spacing w:val="0"/>
          <w:w w:val="77"/>
        </w:rPr>
        <w:t>--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</w:rPr>
      </w:r>
    </w:p>
    <w:p>
      <w:pPr>
        <w:spacing w:before="0" w:after="0" w:line="38" w:lineRule="exact"/>
        <w:ind w:right="-146"/>
        <w:jc w:val="left"/>
        <w:tabs>
          <w:tab w:pos="13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68"/>
          <w:szCs w:val="68"/>
          <w:color w:val="313FA5"/>
          <w:w w:val="94"/>
          <w:position w:val="-53"/>
        </w:rPr>
        <w:t>c</w:t>
      </w:r>
      <w:r>
        <w:rPr>
          <w:rFonts w:ascii="Arial" w:hAnsi="Arial" w:cs="Arial" w:eastAsia="Arial"/>
          <w:sz w:val="68"/>
          <w:szCs w:val="68"/>
          <w:color w:val="313FA5"/>
          <w:spacing w:val="-142"/>
          <w:w w:val="93"/>
          <w:position w:val="-53"/>
        </w:rPr>
        <w:t>;</w:t>
      </w:r>
      <w:r>
        <w:rPr>
          <w:rFonts w:ascii="Arial" w:hAnsi="Arial" w:cs="Arial" w:eastAsia="Arial"/>
          <w:sz w:val="68"/>
          <w:szCs w:val="68"/>
          <w:color w:val="858587"/>
          <w:spacing w:val="-191"/>
          <w:w w:val="42"/>
          <w:position w:val="-53"/>
        </w:rPr>
        <w:t>·</w:t>
      </w:r>
      <w:r>
        <w:rPr>
          <w:rFonts w:ascii="Arial" w:hAnsi="Arial" w:cs="Arial" w:eastAsia="Arial"/>
          <w:sz w:val="68"/>
          <w:szCs w:val="68"/>
          <w:color w:val="3A3A3A"/>
          <w:spacing w:val="0"/>
          <w:w w:val="33"/>
          <w:position w:val="-53"/>
        </w:rPr>
        <w:t>n</w:t>
      </w:r>
      <w:r>
        <w:rPr>
          <w:rFonts w:ascii="Arial" w:hAnsi="Arial" w:cs="Arial" w:eastAsia="Arial"/>
          <w:sz w:val="68"/>
          <w:szCs w:val="68"/>
          <w:color w:val="3A3A3A"/>
          <w:spacing w:val="-121"/>
          <w:w w:val="100"/>
          <w:position w:val="-5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0"/>
          <w:position w:val="-63"/>
        </w:rPr>
        <w:t>u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-55"/>
          <w:w w:val="100"/>
          <w:position w:val="-6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0"/>
          <w:position w:val="-63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25252"/>
          <w:spacing w:val="0"/>
          <w:w w:val="100"/>
          <w:position w:val="-63"/>
        </w:rPr>
      </w:r>
      <w:r>
        <w:rPr>
          <w:rFonts w:ascii="Times New Roman" w:hAnsi="Times New Roman" w:cs="Times New Roman" w:eastAsia="Times New Roman"/>
          <w:sz w:val="27"/>
          <w:szCs w:val="27"/>
          <w:color w:val="979A9E"/>
          <w:spacing w:val="0"/>
          <w:w w:val="32"/>
          <w:position w:val="-63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1" w:after="0" w:line="37" w:lineRule="exact"/>
        <w:ind w:right="-20"/>
        <w:jc w:val="left"/>
        <w:rPr>
          <w:rFonts w:ascii="Arial" w:hAnsi="Arial" w:cs="Arial" w:eastAsia="Arial"/>
          <w:sz w:val="5"/>
          <w:szCs w:val="5"/>
        </w:rPr>
      </w:pPr>
      <w:rPr/>
      <w:r>
        <w:rPr/>
        <w:br w:type="column"/>
      </w:r>
      <w:r>
        <w:rPr>
          <w:rFonts w:ascii="Arial" w:hAnsi="Arial" w:cs="Arial" w:eastAsia="Arial"/>
          <w:sz w:val="5"/>
          <w:szCs w:val="5"/>
          <w:color w:val="777777"/>
          <w:w w:val="128"/>
          <w:position w:val="-2"/>
        </w:rPr>
        <w:t>•</w:t>
      </w:r>
      <w:r>
        <w:rPr>
          <w:rFonts w:ascii="Arial" w:hAnsi="Arial" w:cs="Arial" w:eastAsia="Arial"/>
          <w:sz w:val="5"/>
          <w:szCs w:val="5"/>
          <w:color w:val="777777"/>
          <w:spacing w:val="3"/>
          <w:w w:val="127"/>
          <w:position w:val="-2"/>
        </w:rPr>
        <w:t>'</w:t>
      </w:r>
      <w:r>
        <w:rPr>
          <w:rFonts w:ascii="Arial" w:hAnsi="Arial" w:cs="Arial" w:eastAsia="Arial"/>
          <w:sz w:val="5"/>
          <w:szCs w:val="5"/>
          <w:color w:val="3A3A3A"/>
          <w:spacing w:val="0"/>
          <w:w w:val="154"/>
          <w:position w:val="-2"/>
        </w:rPr>
        <w:t>f</w:t>
      </w:r>
      <w:r>
        <w:rPr>
          <w:rFonts w:ascii="Arial" w:hAnsi="Arial" w:cs="Arial" w:eastAsia="Arial"/>
          <w:sz w:val="5"/>
          <w:szCs w:val="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60"/>
          <w:cols w:num="3" w:equalWidth="0">
            <w:col w:w="6179" w:space="1524"/>
            <w:col w:w="1383" w:space="237"/>
            <w:col w:w="2357"/>
          </w:cols>
        </w:sectPr>
      </w:pPr>
      <w:rPr/>
    </w:p>
    <w:p>
      <w:pPr>
        <w:spacing w:before="0" w:after="0" w:line="595" w:lineRule="atLeast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89" w:lineRule="atLeast"/>
        <w:ind w:left="6101" w:right="2085"/>
        <w:jc w:val="center"/>
        <w:tabs>
          <w:tab w:pos="730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"/>
          <w:szCs w:val="8"/>
          <w:color w:val="B8B8B8"/>
          <w:spacing w:val="0"/>
          <w:w w:val="144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B8B8B8"/>
          <w:spacing w:val="0"/>
          <w:w w:val="144"/>
        </w:rPr>
        <w:t>  </w:t>
      </w:r>
      <w:r>
        <w:rPr>
          <w:rFonts w:ascii="Times New Roman" w:hAnsi="Times New Roman" w:cs="Times New Roman" w:eastAsia="Times New Roman"/>
          <w:sz w:val="8"/>
          <w:szCs w:val="8"/>
          <w:color w:val="B8B8B8"/>
          <w:spacing w:val="24"/>
          <w:w w:val="144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262626"/>
          <w:spacing w:val="0"/>
          <w:w w:val="41"/>
          <w:b/>
          <w:bCs/>
        </w:rPr>
        <w:t>t</w:t>
      </w:r>
      <w:r>
        <w:rPr>
          <w:rFonts w:ascii="Times New Roman" w:hAnsi="Times New Roman" w:cs="Times New Roman" w:eastAsia="Times New Roman"/>
          <w:sz w:val="8"/>
          <w:szCs w:val="8"/>
          <w:color w:val="262626"/>
          <w:spacing w:val="-2"/>
          <w:w w:val="41"/>
          <w:b/>
          <w:bCs/>
        </w:rPr>
        <w:t>ı</w:t>
      </w:r>
      <w:r>
        <w:rPr>
          <w:rFonts w:ascii="Times New Roman" w:hAnsi="Times New Roman" w:cs="Times New Roman" w:eastAsia="Times New Roman"/>
          <w:sz w:val="8"/>
          <w:szCs w:val="8"/>
          <w:color w:val="262626"/>
          <w:spacing w:val="0"/>
          <w:w w:val="41"/>
          <w:b/>
          <w:bCs/>
        </w:rPr>
        <w:t>o:</w:t>
      </w:r>
      <w:r>
        <w:rPr>
          <w:rFonts w:ascii="Times New Roman" w:hAnsi="Times New Roman" w:cs="Times New Roman" w:eastAsia="Times New Roman"/>
          <w:sz w:val="8"/>
          <w:szCs w:val="8"/>
          <w:color w:val="262626"/>
          <w:spacing w:val="0"/>
          <w:w w:val="41"/>
          <w:b/>
          <w:bCs/>
        </w:rPr>
        <w:t>                  </w:t>
      </w:r>
      <w:r>
        <w:rPr>
          <w:rFonts w:ascii="Times New Roman" w:hAnsi="Times New Roman" w:cs="Times New Roman" w:eastAsia="Times New Roman"/>
          <w:sz w:val="8"/>
          <w:szCs w:val="8"/>
          <w:color w:val="262626"/>
          <w:spacing w:val="1"/>
          <w:w w:val="41"/>
          <w:b/>
          <w:bCs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46767"/>
          <w:spacing w:val="0"/>
          <w:w w:val="357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646767"/>
          <w:spacing w:val="0"/>
          <w:w w:val="357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646767"/>
          <w:spacing w:val="27"/>
          <w:w w:val="357"/>
        </w:rPr>
        <w:t> 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128"/>
        </w:rPr>
        <w:t>r</w:t>
      </w:r>
      <w:r>
        <w:rPr>
          <w:rFonts w:ascii="Arial" w:hAnsi="Arial" w:cs="Arial" w:eastAsia="Arial"/>
          <w:sz w:val="13"/>
          <w:szCs w:val="13"/>
          <w:color w:val="A8A8A8"/>
          <w:spacing w:val="6"/>
          <w:w w:val="128"/>
        </w:rPr>
        <w:t> 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100"/>
        </w:rPr>
        <w:t>-</w:t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A8A8A8"/>
          <w:spacing w:val="0"/>
          <w:w w:val="100"/>
        </w:rPr>
      </w:r>
      <w:r>
        <w:rPr>
          <w:rFonts w:ascii="Arial" w:hAnsi="Arial" w:cs="Arial" w:eastAsia="Arial"/>
          <w:sz w:val="13"/>
          <w:szCs w:val="13"/>
          <w:color w:val="B8B8B8"/>
          <w:spacing w:val="-19"/>
          <w:w w:val="109"/>
        </w:rPr>
        <w:t>·</w:t>
      </w:r>
      <w:r>
        <w:rPr>
          <w:rFonts w:ascii="Arial" w:hAnsi="Arial" w:cs="Arial" w:eastAsia="Arial"/>
          <w:sz w:val="13"/>
          <w:szCs w:val="13"/>
          <w:color w:val="979A9E"/>
          <w:spacing w:val="0"/>
          <w:w w:val="65"/>
        </w:rPr>
        <w:t>..,,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346" w:lineRule="exact"/>
        <w:ind w:right="-20"/>
        <w:jc w:val="left"/>
        <w:tabs>
          <w:tab w:pos="1300" w:val="left"/>
          <w:tab w:pos="5980" w:val="left"/>
          <w:tab w:pos="7660" w:val="left"/>
        </w:tabs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0"/>
          <w:w w:val="100"/>
          <w:position w:val="-2"/>
        </w:rPr>
        <w:t>Na</w:t>
      </w:r>
      <w:r>
        <w:rPr>
          <w:rFonts w:ascii="Times New Roman" w:hAnsi="Times New Roman" w:cs="Times New Roman" w:eastAsia="Times New Roman"/>
          <w:sz w:val="27"/>
          <w:szCs w:val="27"/>
          <w:color w:val="3A3A3A"/>
          <w:spacing w:val="-19"/>
          <w:w w:val="100"/>
          <w:position w:val="-2"/>
        </w:rPr>
        <w:t>·</w:t>
      </w:r>
      <w:r>
        <w:rPr>
          <w:rFonts w:ascii="Times New Roman" w:hAnsi="Times New Roman" w:cs="Times New Roman" w:eastAsia="Times New Roman"/>
          <w:sz w:val="27"/>
          <w:szCs w:val="27"/>
          <w:color w:val="646767"/>
          <w:spacing w:val="0"/>
          <w:w w:val="100"/>
          <w:position w:val="-2"/>
        </w:rPr>
        <w:t>m</w:t>
      </w:r>
      <w:r>
        <w:rPr>
          <w:rFonts w:ascii="Times New Roman" w:hAnsi="Times New Roman" w:cs="Times New Roman" w:eastAsia="Times New Roman"/>
          <w:sz w:val="27"/>
          <w:szCs w:val="27"/>
          <w:color w:val="646767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46767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858587"/>
          <w:spacing w:val="0"/>
          <w:w w:val="61"/>
          <w:position w:val="-2"/>
        </w:rPr>
        <w:t>"</w:t>
      </w:r>
      <w:r>
        <w:rPr>
          <w:rFonts w:ascii="Times New Roman" w:hAnsi="Times New Roman" w:cs="Times New Roman" w:eastAsia="Times New Roman"/>
          <w:sz w:val="27"/>
          <w:szCs w:val="27"/>
          <w:color w:val="858587"/>
          <w:spacing w:val="0"/>
          <w:w w:val="61"/>
          <w:position w:val="-2"/>
        </w:rPr>
        <w:t>\</w:t>
      </w:r>
      <w:r>
        <w:rPr>
          <w:rFonts w:ascii="Times New Roman" w:hAnsi="Times New Roman" w:cs="Times New Roman" w:eastAsia="Times New Roman"/>
          <w:sz w:val="27"/>
          <w:szCs w:val="27"/>
          <w:color w:val="858587"/>
          <w:spacing w:val="16"/>
          <w:w w:val="61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46767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646767"/>
          <w:spacing w:val="-4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46767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46767"/>
          <w:spacing w:val="0"/>
          <w:w w:val="100"/>
          <w:position w:val="-2"/>
        </w:rPr>
        <w:t>ŞEK</w:t>
      </w:r>
      <w:r>
        <w:rPr>
          <w:rFonts w:ascii="Times New Roman" w:hAnsi="Times New Roman" w:cs="Times New Roman" w:eastAsia="Times New Roman"/>
          <w:sz w:val="27"/>
          <w:szCs w:val="27"/>
          <w:color w:val="646767"/>
          <w:spacing w:val="-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46767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46767"/>
          <w:spacing w:val="0"/>
          <w:w w:val="100"/>
          <w:position w:val="-2"/>
        </w:rPr>
      </w:r>
      <w:r>
        <w:rPr>
          <w:rFonts w:ascii="Arial" w:hAnsi="Arial" w:cs="Arial" w:eastAsia="Arial"/>
          <w:sz w:val="22"/>
          <w:szCs w:val="22"/>
          <w:color w:val="777777"/>
          <w:spacing w:val="0"/>
          <w:w w:val="137"/>
          <w:position w:val="-5"/>
        </w:rPr>
        <w:t>B</w:t>
      </w:r>
      <w:r>
        <w:rPr>
          <w:rFonts w:ascii="Arial" w:hAnsi="Arial" w:cs="Arial" w:eastAsia="Arial"/>
          <w:sz w:val="22"/>
          <w:szCs w:val="22"/>
          <w:color w:val="777777"/>
          <w:spacing w:val="-31"/>
          <w:w w:val="100"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525252"/>
          <w:spacing w:val="0"/>
          <w:w w:val="76"/>
          <w:position w:val="-5"/>
        </w:rPr>
        <w:t>'·.ı</w:t>
      </w:r>
      <w:r>
        <w:rPr>
          <w:rFonts w:ascii="Arial" w:hAnsi="Arial" w:cs="Arial" w:eastAsia="Arial"/>
          <w:sz w:val="22"/>
          <w:szCs w:val="22"/>
          <w:color w:val="525252"/>
          <w:spacing w:val="-4"/>
          <w:w w:val="76"/>
          <w:position w:val="-5"/>
        </w:rPr>
        <w:t>ı</w:t>
      </w:r>
      <w:r>
        <w:rPr>
          <w:rFonts w:ascii="Arial" w:hAnsi="Arial" w:cs="Arial" w:eastAsia="Arial"/>
          <w:sz w:val="22"/>
          <w:szCs w:val="22"/>
          <w:color w:val="132183"/>
          <w:spacing w:val="0"/>
          <w:w w:val="42"/>
          <w:position w:val="-5"/>
        </w:rPr>
        <w:t>.</w:t>
      </w:r>
      <w:r>
        <w:rPr>
          <w:rFonts w:ascii="Arial" w:hAnsi="Arial" w:cs="Arial" w:eastAsia="Arial"/>
          <w:sz w:val="22"/>
          <w:szCs w:val="22"/>
          <w:color w:val="132183"/>
          <w:spacing w:val="0"/>
          <w:w w:val="100"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132183"/>
          <w:spacing w:val="-7"/>
          <w:w w:val="100"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B8B8B8"/>
          <w:spacing w:val="0"/>
          <w:w w:val="53"/>
          <w:position w:val="-5"/>
        </w:rPr>
        <w:t>.....</w:t>
      </w:r>
      <w:r>
        <w:rPr>
          <w:rFonts w:ascii="Arial" w:hAnsi="Arial" w:cs="Arial" w:eastAsia="Arial"/>
          <w:sz w:val="22"/>
          <w:szCs w:val="22"/>
          <w:color w:val="B8B8B8"/>
          <w:spacing w:val="0"/>
          <w:w w:val="53"/>
          <w:position w:val="-5"/>
        </w:rPr>
        <w:t>   </w:t>
      </w:r>
      <w:r>
        <w:rPr>
          <w:rFonts w:ascii="Arial" w:hAnsi="Arial" w:cs="Arial" w:eastAsia="Arial"/>
          <w:sz w:val="22"/>
          <w:szCs w:val="22"/>
          <w:color w:val="B8B8B8"/>
          <w:spacing w:val="20"/>
          <w:w w:val="53"/>
          <w:position w:val="-5"/>
        </w:rPr>
        <w:t> </w:t>
      </w:r>
      <w:r>
        <w:rPr>
          <w:rFonts w:ascii="Arial" w:hAnsi="Arial" w:cs="Arial" w:eastAsia="Arial"/>
          <w:sz w:val="22"/>
          <w:szCs w:val="22"/>
          <w:color w:val="3D4475"/>
          <w:spacing w:val="0"/>
          <w:w w:val="53"/>
          <w:position w:val="-5"/>
        </w:rPr>
        <w:t>......</w:t>
      </w:r>
      <w:r>
        <w:rPr>
          <w:rFonts w:ascii="Arial" w:hAnsi="Arial" w:cs="Arial" w:eastAsia="Arial"/>
          <w:sz w:val="22"/>
          <w:szCs w:val="22"/>
          <w:color w:val="3D4475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22"/>
          <w:szCs w:val="22"/>
          <w:color w:val="3D4475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35"/>
          <w:szCs w:val="35"/>
          <w:color w:val="858587"/>
          <w:spacing w:val="0"/>
          <w:w w:val="34"/>
          <w:position w:val="-5"/>
        </w:rPr>
        <w:t>....</w:t>
      </w:r>
      <w:r>
        <w:rPr>
          <w:rFonts w:ascii="Times New Roman" w:hAnsi="Times New Roman" w:cs="Times New Roman" w:eastAsia="Times New Roman"/>
          <w:sz w:val="35"/>
          <w:szCs w:val="35"/>
          <w:color w:val="313FA5"/>
          <w:spacing w:val="0"/>
          <w:w w:val="86"/>
          <w:position w:val="-5"/>
        </w:rPr>
        <w:t>=--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20" w:lineRule="exact"/>
        <w:ind w:left="5820" w:right="1732"/>
        <w:jc w:val="center"/>
        <w:tabs>
          <w:tab w:pos="6220" w:val="left"/>
          <w:tab w:pos="66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10"/>
          <w:szCs w:val="10"/>
          <w:color w:val="979A9E"/>
          <w:spacing w:val="0"/>
          <w:w w:val="76"/>
          <w:position w:val="-12"/>
        </w:rPr>
        <w:t>•</w:t>
      </w:r>
      <w:r>
        <w:rPr>
          <w:rFonts w:ascii="Arial" w:hAnsi="Arial" w:cs="Arial" w:eastAsia="Arial"/>
          <w:sz w:val="10"/>
          <w:szCs w:val="10"/>
          <w:color w:val="979A9E"/>
          <w:spacing w:val="0"/>
          <w:w w:val="100"/>
          <w:position w:val="-12"/>
        </w:rPr>
        <w:tab/>
      </w:r>
      <w:r>
        <w:rPr>
          <w:rFonts w:ascii="Arial" w:hAnsi="Arial" w:cs="Arial" w:eastAsia="Arial"/>
          <w:sz w:val="10"/>
          <w:szCs w:val="10"/>
          <w:color w:val="979A9E"/>
          <w:spacing w:val="0"/>
          <w:w w:val="100"/>
          <w:position w:val="-12"/>
        </w:rPr>
      </w:r>
      <w:r>
        <w:rPr>
          <w:rFonts w:ascii="Arial" w:hAnsi="Arial" w:cs="Arial" w:eastAsia="Arial"/>
          <w:sz w:val="10"/>
          <w:szCs w:val="10"/>
          <w:color w:val="87975D"/>
          <w:spacing w:val="-6"/>
          <w:w w:val="194"/>
          <w:i/>
          <w:position w:val="-12"/>
        </w:rPr>
        <w:t>.</w:t>
      </w:r>
      <w:r>
        <w:rPr>
          <w:rFonts w:ascii="Arial" w:hAnsi="Arial" w:cs="Arial" w:eastAsia="Arial"/>
          <w:sz w:val="10"/>
          <w:szCs w:val="10"/>
          <w:color w:val="3A3A3A"/>
          <w:spacing w:val="-4"/>
          <w:w w:val="190"/>
          <w:i/>
          <w:position w:val="-12"/>
        </w:rPr>
        <w:t>•</w:t>
      </w:r>
      <w:r>
        <w:rPr>
          <w:rFonts w:ascii="Arial" w:hAnsi="Arial" w:cs="Arial" w:eastAsia="Arial"/>
          <w:sz w:val="10"/>
          <w:szCs w:val="10"/>
          <w:color w:val="232A66"/>
          <w:spacing w:val="0"/>
          <w:w w:val="95"/>
          <w:i/>
          <w:position w:val="-12"/>
        </w:rPr>
        <w:t>,</w:t>
      </w:r>
      <w:r>
        <w:rPr>
          <w:rFonts w:ascii="Arial" w:hAnsi="Arial" w:cs="Arial" w:eastAsia="Arial"/>
          <w:sz w:val="10"/>
          <w:szCs w:val="10"/>
          <w:color w:val="232A66"/>
          <w:spacing w:val="-1"/>
          <w:w w:val="100"/>
          <w:i/>
          <w:position w:val="-12"/>
        </w:rPr>
        <w:t> </w:t>
      </w:r>
      <w:r>
        <w:rPr>
          <w:rFonts w:ascii="Arial" w:hAnsi="Arial" w:cs="Arial" w:eastAsia="Arial"/>
          <w:sz w:val="10"/>
          <w:szCs w:val="10"/>
          <w:color w:val="232A66"/>
          <w:spacing w:val="0"/>
          <w:w w:val="100"/>
          <w:i/>
          <w:position w:val="-12"/>
        </w:rPr>
        <w:t>&amp;</w:t>
      </w:r>
      <w:r>
        <w:rPr>
          <w:rFonts w:ascii="Arial" w:hAnsi="Arial" w:cs="Arial" w:eastAsia="Arial"/>
          <w:sz w:val="10"/>
          <w:szCs w:val="10"/>
          <w:color w:val="232A66"/>
          <w:spacing w:val="0"/>
          <w:w w:val="100"/>
          <w:i/>
          <w:position w:val="-12"/>
        </w:rPr>
        <w:tab/>
      </w:r>
      <w:r>
        <w:rPr>
          <w:rFonts w:ascii="Arial" w:hAnsi="Arial" w:cs="Arial" w:eastAsia="Arial"/>
          <w:sz w:val="10"/>
          <w:szCs w:val="10"/>
          <w:color w:val="232A66"/>
          <w:spacing w:val="0"/>
          <w:w w:val="100"/>
          <w:i/>
          <w:position w:val="-12"/>
        </w:rPr>
      </w:r>
      <w:r>
        <w:rPr>
          <w:rFonts w:ascii="Times New Roman" w:hAnsi="Times New Roman" w:cs="Times New Roman" w:eastAsia="Times New Roman"/>
          <w:sz w:val="24"/>
          <w:szCs w:val="24"/>
          <w:color w:val="3D4475"/>
          <w:spacing w:val="0"/>
          <w:w w:val="38"/>
          <w:position w:val="-12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3D4475"/>
          <w:spacing w:val="0"/>
          <w:w w:val="38"/>
          <w:position w:val="-12"/>
        </w:rPr>
        <w:t>   </w:t>
      </w:r>
      <w:r>
        <w:rPr>
          <w:rFonts w:ascii="Times New Roman" w:hAnsi="Times New Roman" w:cs="Times New Roman" w:eastAsia="Times New Roman"/>
          <w:sz w:val="24"/>
          <w:szCs w:val="24"/>
          <w:color w:val="3D4475"/>
          <w:spacing w:val="14"/>
          <w:w w:val="38"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243385"/>
          <w:spacing w:val="0"/>
          <w:w w:val="208"/>
          <w:position w:val="-12"/>
        </w:rPr>
        <w:t>--</w:t>
      </w:r>
      <w:r>
        <w:rPr>
          <w:rFonts w:ascii="Times New Roman" w:hAnsi="Times New Roman" w:cs="Times New Roman" w:eastAsia="Times New Roman"/>
          <w:sz w:val="24"/>
          <w:szCs w:val="24"/>
          <w:color w:val="243385"/>
          <w:spacing w:val="-42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46767"/>
          <w:spacing w:val="0"/>
          <w:w w:val="66"/>
          <w:position w:val="-12"/>
        </w:rPr>
        <w:t>,..,...,</w:t>
      </w:r>
      <w:r>
        <w:rPr>
          <w:rFonts w:ascii="Times New Roman" w:hAnsi="Times New Roman" w:cs="Times New Roman" w:eastAsia="Times New Roman"/>
          <w:sz w:val="24"/>
          <w:szCs w:val="24"/>
          <w:color w:val="646767"/>
          <w:spacing w:val="15"/>
          <w:w w:val="66"/>
          <w:position w:val="-12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525252"/>
          <w:spacing w:val="0"/>
          <w:w w:val="167"/>
          <w:position w:val="-12"/>
        </w:rPr>
        <w:t>lU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80" w:right="60"/>
          <w:cols w:num="2" w:equalWidth="0">
            <w:col w:w="777" w:space="1293"/>
            <w:col w:w="9610"/>
          </w:cols>
        </w:sectPr>
      </w:pPr>
      <w:rPr/>
    </w:p>
    <w:p>
      <w:pPr>
        <w:spacing w:before="0" w:after="0" w:line="80" w:lineRule="atLeast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646767"/>
          <w:spacing w:val="0"/>
          <w:w w:val="124"/>
        </w:rPr>
        <w:t>itfaiy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80" w:lineRule="atLeast"/>
        <w:ind w:right="-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646767"/>
          <w:spacing w:val="0"/>
          <w:w w:val="73"/>
        </w:rPr>
        <w:t>lüt:t€&gt;</w:t>
      </w:r>
      <w:r>
        <w:rPr>
          <w:rFonts w:ascii="Times New Roman" w:hAnsi="Times New Roman" w:cs="Times New Roman" w:eastAsia="Times New Roman"/>
          <w:sz w:val="24"/>
          <w:szCs w:val="24"/>
          <w:color w:val="646767"/>
          <w:spacing w:val="0"/>
          <w:w w:val="73"/>
        </w:rPr>
        <w:t>Y</w:t>
      </w:r>
      <w:r>
        <w:rPr>
          <w:rFonts w:ascii="Times New Roman" w:hAnsi="Times New Roman" w:cs="Times New Roman" w:eastAsia="Times New Roman"/>
          <w:sz w:val="24"/>
          <w:szCs w:val="24"/>
          <w:color w:val="646767"/>
          <w:spacing w:val="38"/>
          <w:w w:val="7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46767"/>
          <w:spacing w:val="0"/>
          <w:w w:val="100"/>
        </w:rPr>
        <w:t>Böl</w:t>
      </w:r>
      <w:r>
        <w:rPr>
          <w:rFonts w:ascii="Times New Roman" w:hAnsi="Times New Roman" w:cs="Times New Roman" w:eastAsia="Times New Roman"/>
          <w:sz w:val="24"/>
          <w:szCs w:val="24"/>
          <w:color w:val="646767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46767"/>
          <w:spacing w:val="0"/>
          <w:w w:val="109"/>
        </w:rPr>
        <w:t>e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80" w:lineRule="atLeas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2"/>
          <w:szCs w:val="32"/>
          <w:color w:val="3D4475"/>
          <w:w w:val="96"/>
        </w:rPr>
        <w:t>)(u</w:t>
      </w:r>
      <w:r>
        <w:rPr>
          <w:rFonts w:ascii="Times New Roman" w:hAnsi="Times New Roman" w:cs="Times New Roman" w:eastAsia="Times New Roman"/>
          <w:sz w:val="32"/>
          <w:szCs w:val="32"/>
          <w:color w:val="3D4475"/>
          <w:spacing w:val="-61"/>
          <w:w w:val="95"/>
        </w:rPr>
        <w:t>;</w:t>
      </w:r>
      <w:r>
        <w:rPr>
          <w:rFonts w:ascii="Times New Roman" w:hAnsi="Times New Roman" w:cs="Times New Roman" w:eastAsia="Times New Roman"/>
          <w:sz w:val="32"/>
          <w:szCs w:val="32"/>
          <w:color w:val="525252"/>
          <w:spacing w:val="0"/>
          <w:w w:val="52"/>
        </w:rPr>
        <w:t>:ai'y$</w:t>
      </w:r>
      <w:r>
        <w:rPr>
          <w:rFonts w:ascii="Times New Roman" w:hAnsi="Times New Roman" w:cs="Times New Roman" w:eastAsia="Times New Roman"/>
          <w:sz w:val="32"/>
          <w:szCs w:val="32"/>
          <w:color w:val="525252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646767"/>
          <w:spacing w:val="0"/>
          <w:w w:val="80"/>
        </w:rPr>
        <w:t>Yangın</w:t>
      </w:r>
      <w:r>
        <w:rPr>
          <w:rFonts w:ascii="Arial" w:hAnsi="Arial" w:cs="Arial" w:eastAsia="Arial"/>
          <w:sz w:val="20"/>
          <w:szCs w:val="20"/>
          <w:color w:val="646767"/>
          <w:spacing w:val="3"/>
          <w:w w:val="80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646767"/>
          <w:spacing w:val="0"/>
          <w:w w:val="53"/>
        </w:rPr>
        <w:t>ve</w:t>
      </w:r>
      <w:r>
        <w:rPr>
          <w:rFonts w:ascii="Times New Roman" w:hAnsi="Times New Roman" w:cs="Times New Roman" w:eastAsia="Times New Roman"/>
          <w:sz w:val="32"/>
          <w:szCs w:val="32"/>
          <w:color w:val="646767"/>
          <w:spacing w:val="0"/>
          <w:w w:val="53"/>
        </w:rPr>
        <w:t>  </w:t>
      </w:r>
      <w:r>
        <w:rPr>
          <w:rFonts w:ascii="Times New Roman" w:hAnsi="Times New Roman" w:cs="Times New Roman" w:eastAsia="Times New Roman"/>
          <w:sz w:val="32"/>
          <w:szCs w:val="32"/>
          <w:color w:val="646767"/>
          <w:spacing w:val="26"/>
          <w:w w:val="53"/>
        </w:rPr>
        <w:t> 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100"/>
        </w:rPr>
        <w:t>cit'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60"/>
          <w:cols w:num="3" w:equalWidth="0">
            <w:col w:w="2632" w:space="0"/>
            <w:col w:w="1247" w:space="4041"/>
            <w:col w:w="3760"/>
          </w:cols>
        </w:sectPr>
      </w:pPr>
      <w:rPr/>
    </w:p>
    <w:p>
      <w:pPr>
        <w:spacing w:before="0" w:after="0" w:line="69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646767"/>
          <w:spacing w:val="0"/>
          <w:w w:val="100"/>
          <w:position w:val="3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646767"/>
          <w:spacing w:val="0"/>
          <w:w w:val="100"/>
          <w:position w:val="3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646767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0"/>
          <w:w w:val="112"/>
          <w:position w:val="3"/>
        </w:rPr>
        <w:t>Pest-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right="-20"/>
        <w:jc w:val="left"/>
        <w:tabs>
          <w:tab w:pos="1920" w:val="left"/>
          <w:tab w:pos="5560" w:val="left"/>
          <w:tab w:pos="724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0"/>
          <w:w w:val="100"/>
          <w:position w:val="1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3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46767"/>
          <w:spacing w:val="0"/>
          <w:w w:val="78"/>
          <w:position w:val="10"/>
        </w:rPr>
        <w:t>Grı.:ı1fl!at</w:t>
      </w:r>
      <w:r>
        <w:rPr>
          <w:rFonts w:ascii="Times New Roman" w:hAnsi="Times New Roman" w:cs="Times New Roman" w:eastAsia="Times New Roman"/>
          <w:sz w:val="22"/>
          <w:szCs w:val="22"/>
          <w:color w:val="646767"/>
          <w:spacing w:val="-3"/>
          <w:w w:val="78"/>
          <w:position w:val="1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46767"/>
          <w:spacing w:val="0"/>
          <w:w w:val="100"/>
          <w:position w:val="10"/>
        </w:rPr>
        <w:t>Amiri</w:t>
      </w:r>
      <w:r>
        <w:rPr>
          <w:rFonts w:ascii="Times New Roman" w:hAnsi="Times New Roman" w:cs="Times New Roman" w:eastAsia="Times New Roman"/>
          <w:sz w:val="26"/>
          <w:szCs w:val="26"/>
          <w:color w:val="646767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646767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  <w:t>öme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  <w:t>OKTAY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0"/>
        </w:rPr>
      </w:r>
      <w:r>
        <w:rPr>
          <w:rFonts w:ascii="Arial" w:hAnsi="Arial" w:cs="Arial" w:eastAsia="Arial"/>
          <w:sz w:val="46"/>
          <w:szCs w:val="46"/>
          <w:color w:val="A8A8A8"/>
          <w:spacing w:val="13"/>
          <w:w w:val="41"/>
          <w:position w:val="-15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60"/>
          <w:w w:val="108"/>
          <w:position w:val="0"/>
        </w:rPr>
        <w:t>a</w:t>
      </w:r>
      <w:r>
        <w:rPr>
          <w:rFonts w:ascii="Arial" w:hAnsi="Arial" w:cs="Arial" w:eastAsia="Arial"/>
          <w:sz w:val="46"/>
          <w:szCs w:val="46"/>
          <w:color w:val="646767"/>
          <w:spacing w:val="0"/>
          <w:w w:val="26"/>
          <w:position w:val="-15"/>
        </w:rPr>
        <w:t>.</w:t>
      </w:r>
      <w:r>
        <w:rPr>
          <w:rFonts w:ascii="Arial" w:hAnsi="Arial" w:cs="Arial" w:eastAsia="Arial"/>
          <w:sz w:val="46"/>
          <w:szCs w:val="46"/>
          <w:color w:val="646767"/>
          <w:spacing w:val="-42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8"/>
          <w:position w:val="0"/>
        </w:rPr>
        <w:t>aı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47"/>
          <w:w w:val="108"/>
          <w:position w:val="0"/>
        </w:rPr>
        <w:t>e</w:t>
      </w:r>
      <w:r>
        <w:rPr>
          <w:rFonts w:ascii="Arial" w:hAnsi="Arial" w:cs="Arial" w:eastAsia="Arial"/>
          <w:sz w:val="41"/>
          <w:szCs w:val="41"/>
          <w:color w:val="A8A8A8"/>
          <w:spacing w:val="-9"/>
          <w:w w:val="56"/>
          <w:position w:val="-1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58587"/>
          <w:spacing w:val="-28"/>
          <w:w w:val="114"/>
          <w:position w:val="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71"/>
          <w:w w:val="91"/>
          <w:position w:val="0"/>
        </w:rPr>
        <w:t>u</w:t>
      </w:r>
      <w:r>
        <w:rPr>
          <w:rFonts w:ascii="Arial" w:hAnsi="Arial" w:cs="Arial" w:eastAsia="Arial"/>
          <w:sz w:val="32"/>
          <w:szCs w:val="32"/>
          <w:color w:val="979A9E"/>
          <w:spacing w:val="13"/>
          <w:w w:val="58"/>
          <w:position w:val="-15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  <w:position w:val="0"/>
        </w:rPr>
        <w:t>bo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74"/>
          <w:position w:val="0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45"/>
          <w:w w:val="74"/>
          <w:position w:val="0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4"/>
          <w:position w:val="0"/>
        </w:rPr>
        <w:t>dih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4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74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-18"/>
          <w:w w:val="7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0"/>
        </w:rPr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74"/>
          <w:position w:val="0"/>
        </w:rPr>
        <w:t>v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60"/>
          <w:cols w:num="2" w:equalWidth="0">
            <w:col w:w="2608" w:space="0"/>
            <w:col w:w="9072"/>
          </w:cols>
        </w:sectPr>
      </w:pPr>
      <w:rPr/>
    </w:p>
    <w:p>
      <w:pPr>
        <w:spacing w:before="0" w:after="0" w:line="129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4.529114pt;margin-top:-1.479752pt;width:27.09807pt;height:9.5pt;mso-position-horizontal-relative:page;mso-position-vertical-relative:paragraph;z-index:-15775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9"/>
                    <w:jc w:val="left"/>
                    <w:tabs>
                      <w:tab w:pos="480" w:val="left"/>
                    </w:tabs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B8B8B8"/>
                      <w:spacing w:val="0"/>
                      <w:w w:val="52"/>
                    </w:rPr>
                    <w:t>..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B8B8B8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B8B8B8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8A8A8"/>
                      <w:spacing w:val="0"/>
                      <w:w w:val="183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-5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8" w:after="0" w:line="31" w:lineRule="exact"/>
        <w:ind w:right="-20"/>
        <w:jc w:val="left"/>
        <w:tabs>
          <w:tab w:pos="84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br w:type="column"/>
      </w:r>
      <w:r>
        <w:rPr>
          <w:rFonts w:ascii="Arial" w:hAnsi="Arial" w:cs="Arial" w:eastAsia="Arial"/>
          <w:sz w:val="9"/>
          <w:szCs w:val="9"/>
          <w:color w:val="525252"/>
          <w:spacing w:val="0"/>
          <w:w w:val="72"/>
          <w:position w:val="-13"/>
        </w:rPr>
        <w:t>.&amp;..·</w:t>
      </w:r>
      <w:r>
        <w:rPr>
          <w:rFonts w:ascii="Arial" w:hAnsi="Arial" w:cs="Arial" w:eastAsia="Arial"/>
          <w:sz w:val="9"/>
          <w:szCs w:val="9"/>
          <w:color w:val="525252"/>
          <w:spacing w:val="-1"/>
          <w:w w:val="72"/>
          <w:position w:val="-13"/>
        </w:rPr>
        <w:t> </w:t>
      </w:r>
      <w:r>
        <w:rPr>
          <w:rFonts w:ascii="Arial" w:hAnsi="Arial" w:cs="Arial" w:eastAsia="Arial"/>
          <w:sz w:val="16"/>
          <w:szCs w:val="16"/>
          <w:color w:val="525252"/>
          <w:spacing w:val="0"/>
          <w:w w:val="100"/>
          <w:i/>
          <w:position w:val="-13"/>
        </w:rPr>
        <w:t>f</w:t>
      </w:r>
      <w:r>
        <w:rPr>
          <w:rFonts w:ascii="Arial" w:hAnsi="Arial" w:cs="Arial" w:eastAsia="Arial"/>
          <w:sz w:val="16"/>
          <w:szCs w:val="16"/>
          <w:color w:val="525252"/>
          <w:spacing w:val="-8"/>
          <w:w w:val="100"/>
          <w:i/>
          <w:position w:val="-13"/>
        </w:rPr>
        <w:t> </w:t>
      </w:r>
      <w:r>
        <w:rPr>
          <w:rFonts w:ascii="Arial" w:hAnsi="Arial" w:cs="Arial" w:eastAsia="Arial"/>
          <w:sz w:val="15"/>
          <w:szCs w:val="15"/>
          <w:color w:val="A8A8A8"/>
          <w:spacing w:val="-17"/>
          <w:w w:val="129"/>
          <w:b/>
          <w:bCs/>
          <w:i/>
          <w:position w:val="-13"/>
        </w:rPr>
        <w:t>l</w:t>
      </w:r>
      <w:r>
        <w:rPr>
          <w:rFonts w:ascii="Arial" w:hAnsi="Arial" w:cs="Arial" w:eastAsia="Arial"/>
          <w:sz w:val="15"/>
          <w:szCs w:val="15"/>
          <w:color w:val="858587"/>
          <w:spacing w:val="0"/>
          <w:w w:val="75"/>
          <w:b/>
          <w:bCs/>
          <w:i/>
          <w:position w:val="-13"/>
        </w:rPr>
        <w:t>·</w:t>
      </w:r>
      <w:r>
        <w:rPr>
          <w:rFonts w:ascii="Arial" w:hAnsi="Arial" w:cs="Arial" w:eastAsia="Arial"/>
          <w:sz w:val="15"/>
          <w:szCs w:val="15"/>
          <w:color w:val="858587"/>
          <w:spacing w:val="0"/>
          <w:w w:val="100"/>
          <w:b/>
          <w:bCs/>
          <w:i/>
          <w:position w:val="-13"/>
        </w:rPr>
        <w:t> </w:t>
      </w:r>
      <w:r>
        <w:rPr>
          <w:rFonts w:ascii="Arial" w:hAnsi="Arial" w:cs="Arial" w:eastAsia="Arial"/>
          <w:sz w:val="15"/>
          <w:szCs w:val="15"/>
          <w:color w:val="858587"/>
          <w:spacing w:val="-1"/>
          <w:w w:val="100"/>
          <w:b/>
          <w:bCs/>
          <w:i/>
          <w:position w:val="-13"/>
        </w:rPr>
        <w:t> </w:t>
      </w:r>
      <w:r>
        <w:rPr>
          <w:rFonts w:ascii="Arial" w:hAnsi="Arial" w:cs="Arial" w:eastAsia="Arial"/>
          <w:sz w:val="15"/>
          <w:szCs w:val="15"/>
          <w:color w:val="B8B8B8"/>
          <w:spacing w:val="0"/>
          <w:w w:val="100"/>
          <w:position w:val="-13"/>
        </w:rPr>
        <w:t>..</w:t>
      </w:r>
      <w:r>
        <w:rPr>
          <w:rFonts w:ascii="Arial" w:hAnsi="Arial" w:cs="Arial" w:eastAsia="Arial"/>
          <w:sz w:val="15"/>
          <w:szCs w:val="15"/>
          <w:color w:val="B8B8B8"/>
          <w:spacing w:val="35"/>
          <w:w w:val="100"/>
          <w:position w:val="-13"/>
        </w:rPr>
        <w:t> </w:t>
      </w:r>
      <w:r>
        <w:rPr>
          <w:rFonts w:ascii="Arial" w:hAnsi="Arial" w:cs="Arial" w:eastAsia="Arial"/>
          <w:sz w:val="15"/>
          <w:szCs w:val="15"/>
          <w:color w:val="D1D1D1"/>
          <w:spacing w:val="0"/>
          <w:w w:val="187"/>
          <w:position w:val="-13"/>
        </w:rPr>
        <w:t>.</w:t>
      </w:r>
      <w:r>
        <w:rPr>
          <w:rFonts w:ascii="Arial" w:hAnsi="Arial" w:cs="Arial" w:eastAsia="Arial"/>
          <w:sz w:val="15"/>
          <w:szCs w:val="15"/>
          <w:color w:val="D1D1D1"/>
          <w:spacing w:val="0"/>
          <w:w w:val="100"/>
          <w:position w:val="-13"/>
        </w:rPr>
        <w:tab/>
      </w:r>
      <w:r>
        <w:rPr>
          <w:rFonts w:ascii="Arial" w:hAnsi="Arial" w:cs="Arial" w:eastAsia="Arial"/>
          <w:sz w:val="15"/>
          <w:szCs w:val="15"/>
          <w:color w:val="D1D1D1"/>
          <w:spacing w:val="0"/>
          <w:w w:val="100"/>
          <w:position w:val="-13"/>
        </w:rPr>
      </w:r>
      <w:r>
        <w:rPr>
          <w:rFonts w:ascii="Arial" w:hAnsi="Arial" w:cs="Arial" w:eastAsia="Arial"/>
          <w:sz w:val="15"/>
          <w:szCs w:val="15"/>
          <w:color w:val="A8A8A8"/>
          <w:spacing w:val="0"/>
          <w:w w:val="100"/>
          <w:position w:val="-13"/>
        </w:rPr>
        <w:t>.</w:t>
      </w:r>
      <w:r>
        <w:rPr>
          <w:rFonts w:ascii="Arial" w:hAnsi="Arial" w:cs="Arial" w:eastAsia="Arial"/>
          <w:sz w:val="15"/>
          <w:szCs w:val="15"/>
          <w:color w:val="A8A8A8"/>
          <w:spacing w:val="-13"/>
          <w:w w:val="100"/>
          <w:position w:val="-13"/>
        </w:rPr>
        <w:t> </w:t>
      </w:r>
      <w:r>
        <w:rPr>
          <w:rFonts w:ascii="Arial" w:hAnsi="Arial" w:cs="Arial" w:eastAsia="Arial"/>
          <w:sz w:val="15"/>
          <w:szCs w:val="15"/>
          <w:color w:val="A8A8A8"/>
          <w:spacing w:val="0"/>
          <w:w w:val="156"/>
          <w:position w:val="-13"/>
        </w:rPr>
        <w:t>.</w:t>
      </w:r>
      <w:r>
        <w:rPr>
          <w:rFonts w:ascii="Arial" w:hAnsi="Arial" w:cs="Arial" w:eastAsia="Arial"/>
          <w:sz w:val="15"/>
          <w:szCs w:val="15"/>
          <w:color w:val="A8A8A8"/>
          <w:spacing w:val="1"/>
          <w:w w:val="156"/>
          <w:position w:val="-13"/>
        </w:rPr>
        <w:t> </w:t>
      </w:r>
      <w:r>
        <w:rPr>
          <w:rFonts w:ascii="Arial" w:hAnsi="Arial" w:cs="Arial" w:eastAsia="Arial"/>
          <w:sz w:val="15"/>
          <w:szCs w:val="15"/>
          <w:color w:val="A8A8A8"/>
          <w:spacing w:val="0"/>
          <w:w w:val="73"/>
          <w:i/>
          <w:position w:val="-13"/>
        </w:rPr>
        <w:t>..</w:t>
      </w:r>
      <w:r>
        <w:rPr>
          <w:rFonts w:ascii="Arial" w:hAnsi="Arial" w:cs="Arial" w:eastAsia="Arial"/>
          <w:sz w:val="15"/>
          <w:szCs w:val="15"/>
          <w:color w:val="A8A8A8"/>
          <w:spacing w:val="-28"/>
          <w:w w:val="73"/>
          <w:i/>
          <w:position w:val="-13"/>
        </w:rPr>
        <w:t>.</w:t>
      </w:r>
      <w:r>
        <w:rPr>
          <w:rFonts w:ascii="Arial" w:hAnsi="Arial" w:cs="Arial" w:eastAsia="Arial"/>
          <w:sz w:val="8"/>
          <w:szCs w:val="8"/>
          <w:color w:val="A8A8A8"/>
          <w:spacing w:val="0"/>
          <w:w w:val="117"/>
          <w:i/>
          <w:position w:val="-13"/>
        </w:rPr>
        <w:t>J</w:t>
      </w:r>
      <w:r>
        <w:rPr>
          <w:rFonts w:ascii="Arial" w:hAnsi="Arial" w:cs="Arial" w:eastAsia="Arial"/>
          <w:sz w:val="8"/>
          <w:szCs w:val="8"/>
          <w:color w:val="A8A8A8"/>
          <w:spacing w:val="0"/>
          <w:w w:val="100"/>
          <w:i/>
          <w:position w:val="-13"/>
        </w:rPr>
        <w:t>  </w:t>
      </w:r>
      <w:r>
        <w:rPr>
          <w:rFonts w:ascii="Arial" w:hAnsi="Arial" w:cs="Arial" w:eastAsia="Arial"/>
          <w:sz w:val="8"/>
          <w:szCs w:val="8"/>
          <w:color w:val="A8A8A8"/>
          <w:spacing w:val="-4"/>
          <w:w w:val="100"/>
          <w:i/>
          <w:position w:val="-13"/>
        </w:rPr>
        <w:t> </w:t>
      </w:r>
      <w:r>
        <w:rPr>
          <w:rFonts w:ascii="Arial" w:hAnsi="Arial" w:cs="Arial" w:eastAsia="Arial"/>
          <w:sz w:val="9"/>
          <w:szCs w:val="9"/>
          <w:color w:val="B8B8B8"/>
          <w:spacing w:val="0"/>
          <w:w w:val="152"/>
          <w:b/>
          <w:bCs/>
          <w:position w:val="-13"/>
        </w:rPr>
        <w:t>ı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60"/>
          <w:cols w:num="2" w:equalWidth="0">
            <w:col w:w="5355" w:space="2922"/>
            <w:col w:w="3403"/>
          </w:cols>
        </w:sectPr>
      </w:pPr>
      <w:rPr/>
    </w:p>
    <w:p>
      <w:pPr>
        <w:spacing w:before="0" w:after="0" w:line="378" w:lineRule="exact"/>
        <w:ind w:right="2264"/>
        <w:jc w:val="right"/>
        <w:tabs>
          <w:tab w:pos="48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3.227844pt;margin-top:9.826485pt;width:5.85578pt;height:14.0pt;mso-position-horizontal-relative:page;mso-position-vertical-relative:paragraph;z-index:-15772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B8B8B8"/>
                      <w:spacing w:val="0"/>
                      <w:w w:val="150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B8B8B8"/>
          <w:w w:val="74"/>
          <w:position w:val="5"/>
        </w:rPr>
        <w:t>.ı</w:t>
      </w:r>
      <w:r>
        <w:rPr>
          <w:rFonts w:ascii="Times New Roman" w:hAnsi="Times New Roman" w:cs="Times New Roman" w:eastAsia="Times New Roman"/>
          <w:sz w:val="16"/>
          <w:szCs w:val="16"/>
          <w:color w:val="B8B8B8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8B8B8"/>
          <w:w w:val="100"/>
          <w:position w:val="5"/>
        </w:rPr>
      </w:r>
      <w:r>
        <w:rPr>
          <w:rFonts w:ascii="Arial" w:hAnsi="Arial" w:cs="Arial" w:eastAsia="Arial"/>
          <w:sz w:val="37"/>
          <w:szCs w:val="37"/>
          <w:color w:val="979A9E"/>
          <w:spacing w:val="8"/>
          <w:w w:val="101"/>
          <w:position w:val="0"/>
        </w:rPr>
        <w:t>.</w:t>
      </w:r>
      <w:r>
        <w:rPr>
          <w:rFonts w:ascii="Arial" w:hAnsi="Arial" w:cs="Arial" w:eastAsia="Arial"/>
          <w:sz w:val="22"/>
          <w:szCs w:val="22"/>
          <w:color w:val="858587"/>
          <w:spacing w:val="0"/>
          <w:w w:val="100"/>
          <w:position w:val="0"/>
        </w:rPr>
        <w:t>,,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326" w:lineRule="exact"/>
        <w:ind w:left="131" w:right="-20"/>
        <w:jc w:val="left"/>
        <w:tabs>
          <w:tab w:pos="2880" w:val="left"/>
          <w:tab w:pos="4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6.916458pt;margin-top:2.467812pt;width:126.653664pt;height:25.5pt;mso-position-horizontal-relative:page;mso-position-vertical-relative:paragraph;z-index:-15774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tabs>
                      <w:tab w:pos="188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525252"/>
                      <w:w w:val="126"/>
                      <w:b/>
                      <w:bCs/>
                      <w:position w:val="-1"/>
                    </w:rPr>
                    <w:t>rım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525252"/>
                      <w:spacing w:val="-45"/>
                      <w:w w:val="100"/>
                      <w:b/>
                      <w:bCs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525252"/>
                      <w:spacing w:val="0"/>
                      <w:w w:val="100"/>
                      <w:b/>
                      <w:bCs/>
                      <w:position w:val="-1"/>
                    </w:rPr>
                    <w:t>KOSE</w:t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525252"/>
                      <w:spacing w:val="0"/>
                      <w:w w:val="100"/>
                      <w:b/>
                      <w:bCs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D4475"/>
                      <w:spacing w:val="0"/>
                      <w:w w:val="57"/>
                      <w:i/>
                      <w:position w:val="-1"/>
                    </w:rPr>
                    <w:t>_;:J!t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2.991013pt;margin-top:-3.399044pt;width:50.176058pt;height:12.5pt;mso-position-horizontal-relative:page;mso-position-vertical-relative:paragraph;z-index:-15773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3D4475"/>
                      <w:spacing w:val="0"/>
                      <w:w w:val="600"/>
                    </w:rPr>
                    <w:t>-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3D4475"/>
                      <w:spacing w:val="-348"/>
                      <w:w w:val="600"/>
                    </w:rPr>
                    <w:t> 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232A66"/>
                      <w:spacing w:val="0"/>
                      <w:w w:val="137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2"/>
          <w:position w:val="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4"/>
          <w:w w:val="92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8"/>
        </w:rPr>
        <w:t>•.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8"/>
        </w:rPr>
        <w:t>Başa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0"/>
          <w:w w:val="100"/>
          <w:position w:val="8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646767"/>
          <w:spacing w:val="-12"/>
          <w:w w:val="100"/>
          <w:position w:val="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8"/>
        </w:rPr>
        <w:t>iha: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67"/>
          <w:position w:val="8"/>
        </w:rPr>
        <w:t>VER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88" w:lineRule="exact"/>
        <w:ind w:left="2099" w:right="-20"/>
        <w:jc w:val="left"/>
        <w:tabs>
          <w:tab w:pos="5260" w:val="left"/>
        </w:tabs>
        <w:rPr>
          <w:rFonts w:ascii="Arial" w:hAnsi="Arial" w:cs="Arial" w:eastAsia="Arial"/>
          <w:sz w:val="49"/>
          <w:szCs w:val="4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Kuze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49"/>
          <w:szCs w:val="49"/>
          <w:color w:val="3D4475"/>
          <w:spacing w:val="0"/>
          <w:w w:val="163"/>
          <w:i/>
          <w:position w:val="1"/>
        </w:rPr>
        <w:t>f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60"/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77" w:right="449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40" w:lineRule="auto"/>
        <w:ind w:left="3481" w:right="465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8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6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57" w:lineRule="exact"/>
        <w:ind w:left="873" w:right="-20"/>
        <w:jc w:val="left"/>
        <w:tabs>
          <w:tab w:pos="3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444446"/>
          <w:spacing w:val="0"/>
          <w:w w:val="100"/>
          <w:position w:val="-3"/>
        </w:rPr>
        <w:t>IZMIR</w:t>
      </w:r>
      <w:r>
        <w:rPr>
          <w:rFonts w:ascii="Arial" w:hAnsi="Arial" w:cs="Arial" w:eastAsia="Arial"/>
          <w:sz w:val="18"/>
          <w:szCs w:val="18"/>
          <w:color w:val="44444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44444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5"/>
          <w:position w:val="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15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  <w:position w:val="3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"/>
          <w:w w:val="11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3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608" w:right="-20"/>
        <w:jc w:val="left"/>
        <w:tabs>
          <w:tab w:pos="414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3.630436pt;margin-top:-52.673943pt;width:490.462104pt;height:63.694601pt;mso-position-horizontal-relative:page;mso-position-vertical-relative:paragraph;z-index:-15770" type="#_x0000_t202" filled="f" stroked="f">
            <v:textbox inset="0,0,0,0">
              <w:txbxContent>
                <w:p>
                  <w:pPr>
                    <w:spacing w:before="0" w:after="0" w:line="1274" w:lineRule="exact"/>
                    <w:ind w:right="-231"/>
                    <w:jc w:val="left"/>
                    <w:tabs>
                      <w:tab w:pos="8580" w:val="left"/>
                    </w:tabs>
                    <w:rPr>
                      <w:rFonts w:ascii="Times New Roman" w:hAnsi="Times New Roman" w:cs="Times New Roman" w:eastAsia="Times New Roman"/>
                      <w:sz w:val="122"/>
                      <w:szCs w:val="122"/>
                    </w:rPr>
                  </w:pPr>
                  <w:rPr/>
                  <w:r>
                    <w:rPr>
                      <w:rFonts w:ascii="Arial" w:hAnsi="Arial" w:cs="Arial" w:eastAsia="Arial"/>
                      <w:sz w:val="108"/>
                      <w:szCs w:val="108"/>
                      <w:color w:val="343434"/>
                      <w:spacing w:val="0"/>
                      <w:w w:val="129"/>
                      <w:b/>
                      <w:bCs/>
                      <w:position w:val="14"/>
                    </w:rPr>
                    <w:t>1</w:t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343434"/>
                      <w:spacing w:val="0"/>
                      <w:w w:val="100"/>
                      <w:b/>
                      <w:bCs/>
                      <w:position w:val="14"/>
                    </w:rPr>
                    <w:tab/>
                  </w:r>
                  <w:r>
                    <w:rPr>
                      <w:rFonts w:ascii="Arial" w:hAnsi="Arial" w:cs="Arial" w:eastAsia="Arial"/>
                      <w:sz w:val="108"/>
                      <w:szCs w:val="108"/>
                      <w:color w:val="343434"/>
                      <w:spacing w:val="0"/>
                      <w:w w:val="100"/>
                      <w:b/>
                      <w:bCs/>
                      <w:position w:val="14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22"/>
                      <w:szCs w:val="122"/>
                      <w:color w:val="79797B"/>
                      <w:spacing w:val="0"/>
                      <w:w w:val="201"/>
                      <w:position w:val="-2"/>
                    </w:rPr>
                    <w:t>8</w:t>
                  </w:r>
                  <w:r>
                    <w:rPr>
                      <w:rFonts w:ascii="Times New Roman" w:hAnsi="Times New Roman" w:cs="Times New Roman" w:eastAsia="Times New Roman"/>
                      <w:sz w:val="122"/>
                      <w:szCs w:val="12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76"/>
        </w:rPr>
        <w:t>BÜYÜKŞEHIR</w:t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YANGIN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9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43434"/>
          <w:spacing w:val="0"/>
          <w:w w:val="100"/>
        </w:rPr>
        <w:t>RAPORU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0" w:after="0" w:line="176" w:lineRule="exact"/>
        <w:ind w:left="65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43434"/>
          <w:spacing w:val="0"/>
          <w:w w:val="100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19" w:lineRule="exact"/>
        <w:ind w:left="125" w:right="-20"/>
        <w:jc w:val="left"/>
        <w:tabs>
          <w:tab w:pos="1460" w:val="left"/>
          <w:tab w:pos="3100" w:val="left"/>
          <w:tab w:pos="5440" w:val="left"/>
          <w:tab w:pos="7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43434"/>
          <w:w w:val="54"/>
        </w:rPr>
        <w:t>l</w:t>
      </w:r>
      <w:r>
        <w:rPr>
          <w:rFonts w:ascii="Times New Roman" w:hAnsi="Times New Roman" w:cs="Times New Roman" w:eastAsia="Times New Roman"/>
          <w:sz w:val="28"/>
          <w:szCs w:val="28"/>
          <w:color w:val="343434"/>
          <w:spacing w:val="13"/>
          <w:w w:val="5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-1"/>
        </w:rPr>
        <w:t>:11.05.2017</w:t>
        <w:tab/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No:24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5"/>
          <w:position w:val="-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1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-1"/>
        </w:rPr>
        <w:t>:22:25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5"/>
          <w:position w:val="-1"/>
        </w:rPr>
        <w:t>lTel: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157" w:right="-20"/>
        <w:jc w:val="left"/>
        <w:tabs>
          <w:tab w:pos="1480" w:val="left"/>
          <w:tab w:pos="3120" w:val="left"/>
          <w:tab w:pos="4460" w:val="left"/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11.05.2017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:2990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5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3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14" w:lineRule="exact"/>
        <w:ind w:left="1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w w:val="88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7"/>
          <w:w w:val="64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-1"/>
        </w:rPr>
        <w:t>dirile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>:K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malpaşa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Cad.üzeri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CM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89"/>
          <w:position w:val="-1"/>
        </w:rPr>
        <w:t>kaı'Şısı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34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Kemalpaşa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0" w:lineRule="exact"/>
        <w:jc w:val="left"/>
        <w:rPr>
          <w:sz w:val="1"/>
          <w:szCs w:val="1"/>
        </w:rPr>
      </w:pPr>
      <w:rPr/>
      <w:r>
        <w:rPr>
          <w:sz w:val="1"/>
          <w:szCs w:val="1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2.702341" w:type="dxa"/>
      </w:tblPr>
      <w:tblGrid/>
      <w:tr>
        <w:trPr>
          <w:trHeight w:val="241" w:hRule="exact"/>
        </w:trPr>
        <w:tc>
          <w:tcPr>
            <w:tcW w:w="1191" w:type="dxa"/>
            <w:tcBorders>
              <w:top w:val="single" w:sz="5.573472" w:space="0" w:color="545454"/>
              <w:bottom w:val="single" w:sz="5.57347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4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4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"/>
                <w:w w:val="94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8"/>
                <w:w w:val="94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4"/>
              </w:rPr>
              <w:t>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0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0"/>
                <w:w w:val="101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35" w:type="dxa"/>
            <w:tcBorders>
              <w:top w:val="single" w:sz="5.573472" w:space="0" w:color="545454"/>
              <w:bottom w:val="single" w:sz="5.57347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18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1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Kemalpaşa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Cad.üzeri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Pro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plasti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karsısı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Kemalpaşa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Mah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Bornova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841" w:type="dxa"/>
            <w:tcBorders>
              <w:top w:val="single" w:sz="5.573472" w:space="0" w:color="545454"/>
              <w:bottom w:val="single" w:sz="5.573472" w:space="0" w:color="575757"/>
              <w:left w:val="nil" w:sz="6" w:space="0" w:color="auto"/>
              <w:right w:val="single" w:sz="5.573472" w:space="0" w:color="606060"/>
            </w:tcBorders>
          </w:tcPr>
          <w:p>
            <w:pPr/>
            <w:rPr/>
          </w:p>
        </w:tc>
      </w:tr>
      <w:tr>
        <w:trPr>
          <w:trHeight w:val="238" w:hRule="exact"/>
        </w:trPr>
        <w:tc>
          <w:tcPr>
            <w:tcW w:w="1191" w:type="dxa"/>
            <w:tcBorders>
              <w:top w:val="single" w:sz="5.573472" w:space="0" w:color="575757"/>
              <w:bottom w:val="single" w:sz="5.573472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0"/>
                <w:w w:val="94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0"/>
                <w:w w:val="94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11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35" w:type="dxa"/>
            <w:tcBorders>
              <w:top w:val="single" w:sz="5.573472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163" w:right="-20"/>
              <w:jc w:val="left"/>
              <w:tabs>
                <w:tab w:pos="30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0"/>
                <w:w w:val="83"/>
              </w:rPr>
              <w:t>:Ara_ç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2"/>
                <w:w w:val="8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0"/>
                <w:w w:val="100"/>
              </w:rPr>
              <w:t>yangını</w:t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4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94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4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841" w:type="dxa"/>
            <w:tcBorders>
              <w:top w:val="single" w:sz="5.573472" w:space="0" w:color="575757"/>
              <w:bottom w:val="single" w:sz="5.573472" w:space="0" w:color="5B5B5B"/>
              <w:left w:val="nil" w:sz="6" w:space="0" w:color="auto"/>
              <w:right w:val="single" w:sz="5.573472" w:space="0" w:color="606060"/>
            </w:tcBorders>
          </w:tcPr>
          <w:p>
            <w:pPr>
              <w:spacing w:before="2" w:after="0" w:line="240" w:lineRule="auto"/>
              <w:ind w:left="58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44446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:Elektri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0"/>
              </w:rPr>
              <w:t>Kısa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43434"/>
                <w:spacing w:val="0"/>
                <w:w w:val="101"/>
              </w:rPr>
              <w:t>devre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39" w:after="0" w:line="173" w:lineRule="auto"/>
        <w:ind w:left="3599" w:right="3311" w:firstLine="-3442"/>
        <w:jc w:val="left"/>
        <w:tabs>
          <w:tab w:pos="358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87"/>
          <w:position w:val="1"/>
        </w:rPr>
        <w:t>Yapını</w:t>
      </w:r>
      <w:r>
        <w:rPr>
          <w:rFonts w:ascii="Arial" w:hAnsi="Arial" w:cs="Arial" w:eastAsia="Arial"/>
          <w:sz w:val="18"/>
          <w:szCs w:val="18"/>
          <w:color w:val="343434"/>
          <w:spacing w:val="0"/>
          <w:w w:val="87"/>
          <w:position w:val="1"/>
        </w:rPr>
        <w:t>n</w:t>
      </w:r>
      <w:r>
        <w:rPr>
          <w:rFonts w:ascii="Arial" w:hAnsi="Arial" w:cs="Arial" w:eastAsia="Arial"/>
          <w:sz w:val="18"/>
          <w:szCs w:val="18"/>
          <w:color w:val="343434"/>
          <w:spacing w:val="-8"/>
          <w:w w:val="87"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444446"/>
          <w:spacing w:val="0"/>
          <w:w w:val="100"/>
          <w:position w:val="1"/>
        </w:rPr>
        <w:t>Şekli:</w:t>
      </w:r>
      <w:r>
        <w:rPr>
          <w:rFonts w:ascii="Arial" w:hAnsi="Arial" w:cs="Arial" w:eastAsia="Arial"/>
          <w:sz w:val="18"/>
          <w:szCs w:val="18"/>
          <w:color w:val="44444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4444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2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60" w:bottom="280" w:left="400" w:right="220"/>
        </w:sectPr>
      </w:pPr>
      <w:rPr/>
    </w:p>
    <w:p>
      <w:pPr>
        <w:spacing w:before="14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553" w:lineRule="exact"/>
        <w:ind w:right="-119"/>
        <w:jc w:val="left"/>
        <w:tabs>
          <w:tab w:pos="580" w:val="left"/>
          <w:tab w:pos="1060" w:val="left"/>
          <w:tab w:pos="1460" w:val="left"/>
        </w:tabs>
        <w:rPr>
          <w:rFonts w:ascii="Times New Roman" w:hAnsi="Times New Roman" w:cs="Times New Roman" w:eastAsia="Times New Roman"/>
          <w:sz w:val="39"/>
          <w:szCs w:val="39"/>
        </w:rPr>
      </w:pPr>
      <w:rPr/>
      <w:r>
        <w:rPr/>
        <w:br w:type="column"/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50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2"/>
          <w:szCs w:val="42"/>
          <w:color w:val="343434"/>
          <w:spacing w:val="0"/>
          <w:w w:val="100"/>
          <w:position w:val="-4"/>
        </w:rPr>
      </w:r>
      <w:r>
        <w:rPr>
          <w:rFonts w:ascii="Arial" w:hAnsi="Arial" w:cs="Arial" w:eastAsia="Arial"/>
          <w:sz w:val="42"/>
          <w:szCs w:val="42"/>
          <w:color w:val="444446"/>
          <w:spacing w:val="0"/>
          <w:w w:val="50"/>
          <w:position w:val="-4"/>
        </w:rPr>
        <w:t>ı</w:t>
      </w:r>
      <w:r>
        <w:rPr>
          <w:rFonts w:ascii="Arial" w:hAnsi="Arial" w:cs="Arial" w:eastAsia="Arial"/>
          <w:sz w:val="42"/>
          <w:szCs w:val="42"/>
          <w:color w:val="44444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2"/>
          <w:szCs w:val="42"/>
          <w:color w:val="444446"/>
          <w:spacing w:val="0"/>
          <w:w w:val="100"/>
          <w:position w:val="-4"/>
        </w:rPr>
      </w:r>
      <w:r>
        <w:rPr>
          <w:rFonts w:ascii="Arial" w:hAnsi="Arial" w:cs="Arial" w:eastAsia="Arial"/>
          <w:sz w:val="48"/>
          <w:szCs w:val="48"/>
          <w:color w:val="ACACAC"/>
          <w:spacing w:val="0"/>
          <w:w w:val="50"/>
          <w:position w:val="-4"/>
        </w:rPr>
        <w:t>ı</w:t>
      </w:r>
      <w:r>
        <w:rPr>
          <w:rFonts w:ascii="Arial" w:hAnsi="Arial" w:cs="Arial" w:eastAsia="Arial"/>
          <w:sz w:val="48"/>
          <w:szCs w:val="48"/>
          <w:color w:val="ACACAC"/>
          <w:spacing w:val="-61"/>
          <w:w w:val="50"/>
          <w:position w:val="-4"/>
        </w:rPr>
        <w:t> </w:t>
      </w:r>
      <w:r>
        <w:rPr>
          <w:rFonts w:ascii="Arial" w:hAnsi="Arial" w:cs="Arial" w:eastAsia="Arial"/>
          <w:sz w:val="48"/>
          <w:szCs w:val="48"/>
          <w:color w:val="ACACAC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48"/>
          <w:szCs w:val="48"/>
          <w:color w:val="ACACAC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39"/>
          <w:szCs w:val="39"/>
          <w:color w:val="C6C6C6"/>
          <w:spacing w:val="-8"/>
          <w:w w:val="52"/>
          <w:position w:val="8"/>
        </w:rPr>
        <w:t>-</w:t>
      </w:r>
      <w:r>
        <w:rPr>
          <w:rFonts w:ascii="Times New Roman" w:hAnsi="Times New Roman" w:cs="Times New Roman" w:eastAsia="Times New Roman"/>
          <w:sz w:val="39"/>
          <w:szCs w:val="39"/>
          <w:color w:val="343434"/>
          <w:spacing w:val="0"/>
          <w:w w:val="57"/>
          <w:position w:val="8"/>
        </w:rPr>
        <w:t>,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1"/>
        </w:rPr>
        <w:t>:22:33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20"/>
          <w:cols w:num="3" w:equalWidth="0">
            <w:col w:w="4032" w:space="366"/>
            <w:col w:w="1579" w:space="660"/>
            <w:col w:w="4663"/>
          </w:cols>
        </w:sectPr>
      </w:pPr>
      <w:rPr/>
    </w:p>
    <w:p>
      <w:pPr>
        <w:spacing w:before="0" w:after="0" w:line="199" w:lineRule="exact"/>
        <w:ind w:left="157" w:right="-20"/>
        <w:jc w:val="left"/>
        <w:tabs>
          <w:tab w:pos="1900" w:val="left"/>
          <w:tab w:pos="5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3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9"/>
          <w:w w:val="9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1"/>
        </w:rPr>
        <w:t>jSalıibi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:Kemal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1"/>
        </w:rPr>
        <w:t>TEK.İN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4"/>
          <w:position w:val="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5" w:after="0" w:line="240" w:lineRule="auto"/>
        <w:ind w:left="19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lAnıiri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:Çvş.Samet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24" w:lineRule="exact"/>
        <w:ind w:left="1908" w:right="-20"/>
        <w:jc w:val="left"/>
        <w:tabs>
          <w:tab w:pos="468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2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38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38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13"/>
          <w:w w:val="13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:22:26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4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0"/>
        </w:rPr>
        <w:t>:22:30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20"/>
        </w:sectPr>
      </w:pPr>
      <w:rPr/>
    </w:p>
    <w:p>
      <w:pPr>
        <w:spacing w:before="12" w:after="0" w:line="214" w:lineRule="exact"/>
        <w:ind w:left="19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11"/>
          <w:position w:val="-1"/>
        </w:rPr>
        <w:t>Jideo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3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5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"/>
        </w:rPr>
        <w:t>106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20"/>
          <w:cols w:num="2" w:equalWidth="0">
            <w:col w:w="646" w:space="1262"/>
            <w:col w:w="9392"/>
          </w:cols>
        </w:sectPr>
      </w:pPr>
      <w:rPr/>
    </w:p>
    <w:p>
      <w:pPr>
        <w:spacing w:before="1" w:after="0" w:line="240" w:lineRule="auto"/>
        <w:ind w:left="157" w:right="-20"/>
        <w:jc w:val="left"/>
        <w:tabs>
          <w:tab w:pos="462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4"/>
          <w:position w:val="0"/>
        </w:rPr>
        <w:t>Elekt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1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4644" w:right="-20"/>
        <w:jc w:val="left"/>
        <w:tabs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463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3"/>
        </w:rPr>
        <w:t>:22:30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14" w:lineRule="exact"/>
        <w:ind w:left="1932" w:right="-20"/>
        <w:jc w:val="left"/>
        <w:tabs>
          <w:tab w:pos="462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96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6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lgaz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1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20"/>
        </w:sectPr>
      </w:pPr>
      <w:rPr/>
    </w:p>
    <w:p>
      <w:pPr>
        <w:spacing w:before="21" w:after="0" w:line="240" w:lineRule="auto"/>
        <w:ind w:left="14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4"/>
        </w:rPr>
        <w:t>;yiirdııncı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2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24" w:lineRule="exact"/>
        <w:ind w:right="-20"/>
        <w:jc w:val="left"/>
        <w:tabs>
          <w:tab w:pos="264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40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4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14"/>
          <w:w w:val="14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20"/>
          <w:cols w:num="2" w:equalWidth="0">
            <w:col w:w="1283" w:space="693"/>
            <w:col w:w="9324"/>
          </w:cols>
        </w:sectPr>
      </w:pPr>
      <w:rPr/>
    </w:p>
    <w:p>
      <w:pPr>
        <w:spacing w:before="7" w:after="0" w:line="240" w:lineRule="auto"/>
        <w:ind w:left="143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bitınişsc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9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19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9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8" w:lineRule="auto"/>
        <w:ind w:left="162" w:right="2818" w:firstLine="-14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Görüldüğü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3"/>
        </w:rPr>
        <w:t>Du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7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6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5" w:lineRule="exact"/>
        <w:ind w:left="4645" w:right="386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12"/>
          <w:position w:val="-1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8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48" w:right="-20"/>
        <w:jc w:val="left"/>
        <w:tabs>
          <w:tab w:pos="4620" w:val="left"/>
          <w:tab w:pos="6480" w:val="left"/>
          <w:tab w:pos="8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Türll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</w:r>
      <w:r>
        <w:rPr>
          <w:rFonts w:ascii="Arial" w:hAnsi="Arial" w:cs="Arial" w:eastAsia="Arial"/>
          <w:sz w:val="26"/>
          <w:szCs w:val="26"/>
          <w:color w:val="444446"/>
          <w:spacing w:val="0"/>
          <w:w w:val="65"/>
          <w:position w:val="-4"/>
        </w:rPr>
        <w:t>Su</w:t>
      </w:r>
      <w:r>
        <w:rPr>
          <w:rFonts w:ascii="Arial" w:hAnsi="Arial" w:cs="Arial" w:eastAsia="Arial"/>
          <w:sz w:val="26"/>
          <w:szCs w:val="26"/>
          <w:color w:val="444446"/>
          <w:spacing w:val="3"/>
          <w:w w:val="6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6"/>
          <w:position w:val="-3"/>
        </w:rPr>
        <w:t>IKöpUk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1"/>
          <w:w w:val="8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1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1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6"/>
          <w:w w:val="9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3" w:lineRule="exact"/>
        <w:ind w:left="3167" w:right="-20"/>
        <w:jc w:val="left"/>
        <w:tabs>
          <w:tab w:pos="5460" w:val="left"/>
          <w:tab w:pos="6500" w:val="left"/>
          <w:tab w:pos="8020" w:val="left"/>
        </w:tabs>
        <w:rPr>
          <w:rFonts w:ascii="Arial" w:hAnsi="Arial" w:cs="Arial" w:eastAsia="Arial"/>
          <w:sz w:val="41"/>
          <w:szCs w:val="4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1,5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</w:r>
      <w:r>
        <w:rPr>
          <w:rFonts w:ascii="Arial" w:hAnsi="Arial" w:cs="Arial" w:eastAsia="Arial"/>
          <w:sz w:val="41"/>
          <w:szCs w:val="41"/>
          <w:color w:val="444446"/>
          <w:spacing w:val="0"/>
          <w:w w:val="50"/>
          <w:position w:val="0"/>
        </w:rPr>
        <w:t>ı</w:t>
      </w:r>
      <w:r>
        <w:rPr>
          <w:rFonts w:ascii="Arial" w:hAnsi="Arial" w:cs="Arial" w:eastAsia="Arial"/>
          <w:sz w:val="41"/>
          <w:szCs w:val="41"/>
          <w:color w:val="44444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1"/>
          <w:szCs w:val="41"/>
          <w:color w:val="444446"/>
          <w:spacing w:val="0"/>
          <w:w w:val="100"/>
          <w:position w:val="0"/>
        </w:rPr>
      </w:r>
      <w:r>
        <w:rPr>
          <w:rFonts w:ascii="Arial" w:hAnsi="Arial" w:cs="Arial" w:eastAsia="Arial"/>
          <w:sz w:val="41"/>
          <w:szCs w:val="41"/>
          <w:color w:val="595959"/>
          <w:spacing w:val="0"/>
          <w:w w:val="63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80" w:lineRule="exact"/>
        <w:ind w:left="19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1"/>
        </w:rPr>
        <w:t>!Yangında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panelva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yanmak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1"/>
        </w:rPr>
        <w:t>arka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bölüm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kavrı.ılmak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kapıları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camları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kınlma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zaraı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3" w:lineRule="auto"/>
        <w:ind w:left="167" w:right="5877" w:firstLine="3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15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1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görı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üştür.Tahmini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zarar-ziya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5.000T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8"/>
          <w:w w:val="12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9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9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7"/>
        </w:rPr>
        <w:t>BA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idaresindeki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5256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Fiat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Ducato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18" w:lineRule="exact"/>
        <w:ind w:left="1988" w:right="167" w:firstLine="-184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1"/>
        </w:rPr>
        <w:t>narka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1"/>
        </w:rPr>
        <w:t>çekicini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üzerinde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3207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2001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model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Hyundai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100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panelva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tipi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1"/>
        </w:rPr>
        <w:t>araçta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48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6"/>
          <w:w w:val="14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1"/>
          <w:position w:val="0"/>
        </w:rPr>
        <w:t>Olmtı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taşınması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aküde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beslene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kablolarının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9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15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rsınt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"/>
          <w:w w:val="9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5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titreşim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vb.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nedenlerde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birbirine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devreni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oluşturduğu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9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1"/>
        </w:rPr>
        <w:t>IKıvılcımları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23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İzolasyo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malzemelerini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2" w:lineRule="exact"/>
        <w:ind w:left="157" w:right="-20"/>
        <w:jc w:val="left"/>
        <w:tabs>
          <w:tab w:pos="520" w:val="left"/>
          <w:tab w:pos="190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0"/>
          <w:szCs w:val="10"/>
          <w:color w:val="595959"/>
          <w:spacing w:val="0"/>
          <w:w w:val="85"/>
          <w:position w:val="5"/>
        </w:rPr>
        <w:t>(</w:t>
      </w:r>
      <w:r>
        <w:rPr>
          <w:rFonts w:ascii="Arial" w:hAnsi="Arial" w:cs="Arial" w:eastAsia="Arial"/>
          <w:sz w:val="10"/>
          <w:szCs w:val="10"/>
          <w:color w:val="595959"/>
          <w:spacing w:val="0"/>
          <w:w w:val="85"/>
          <w:position w:val="5"/>
        </w:rPr>
        <w:t>;.'</w:t>
      </w:r>
      <w:r>
        <w:rPr>
          <w:rFonts w:ascii="Arial" w:hAnsi="Arial" w:cs="Arial" w:eastAsia="Arial"/>
          <w:sz w:val="10"/>
          <w:szCs w:val="10"/>
          <w:color w:val="595959"/>
          <w:spacing w:val="-2"/>
          <w:w w:val="85"/>
          <w:position w:val="5"/>
        </w:rPr>
        <w:t> </w:t>
      </w:r>
      <w:r>
        <w:rPr>
          <w:rFonts w:ascii="Arial" w:hAnsi="Arial" w:cs="Arial" w:eastAsia="Arial"/>
          <w:sz w:val="10"/>
          <w:szCs w:val="10"/>
          <w:color w:val="919191"/>
          <w:spacing w:val="0"/>
          <w:w w:val="230"/>
          <w:position w:val="5"/>
        </w:rPr>
        <w:t>'</w:t>
      </w:r>
      <w:r>
        <w:rPr>
          <w:rFonts w:ascii="Arial" w:hAnsi="Arial" w:cs="Arial" w:eastAsia="Arial"/>
          <w:sz w:val="10"/>
          <w:szCs w:val="10"/>
          <w:color w:val="919191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0"/>
          <w:szCs w:val="10"/>
          <w:color w:val="91919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919191"/>
          <w:spacing w:val="-2"/>
          <w:w w:val="45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2"/>
        </w:rPr>
        <w:t>'talı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4"/>
          <w:position w:val="-2"/>
        </w:rPr>
        <w:t>l$irke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94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Adı: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7"/>
          <w:position w:val="-2"/>
        </w:rPr>
        <w:t>!B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87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-2"/>
        </w:rPr>
        <w:t>deli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1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2" w:lineRule="exact"/>
        <w:ind w:left="134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95959"/>
          <w:spacing w:val="0"/>
          <w:w w:val="67"/>
          <w:position w:val="-1"/>
        </w:rPr>
        <w:t>1-"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2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60"/>
          <w:position w:val="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33"/>
          <w:w w:val="16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55"/>
          <w:position w:val="1"/>
        </w:rPr>
        <w:t>Ger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1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5"/>
          <w:position w:val="1"/>
        </w:rPr>
        <w:t>'bı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53" w:lineRule="auto"/>
        <w:ind w:left="139" w:right="6210" w:firstLine="23"/>
        <w:jc w:val="left"/>
        <w:tabs>
          <w:tab w:pos="1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w w:val="89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</w:rPr>
        <w:t>Yusuf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OKKAClOÖLU'na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tresliı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8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72"/>
        </w:rPr>
        <w:t>Ai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71" w:right="-20"/>
        <w:jc w:val="left"/>
        <w:tabs>
          <w:tab w:pos="190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önüş(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trarib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11.05.2017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86"/>
          <w:position w:val="1"/>
        </w:rPr>
        <w:t>ISa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6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8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2"/>
          <w:w w:val="13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1"/>
        </w:rPr>
        <w:t>23:02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250" w:right="-20"/>
        <w:jc w:val="left"/>
        <w:tabs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44446"/>
          <w:spacing w:val="0"/>
          <w:w w:val="100"/>
          <w:position w:val="-1"/>
        </w:rPr>
        <w:t>ÖIU</w:t>
      </w:r>
      <w:r>
        <w:rPr>
          <w:rFonts w:ascii="Arial" w:hAnsi="Arial" w:cs="Arial" w:eastAsia="Arial"/>
          <w:sz w:val="19"/>
          <w:szCs w:val="19"/>
          <w:color w:val="444446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44444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EKİP:l.Posta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Işıkkent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>arubu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0" w:lineRule="exact"/>
        <w:ind w:left="2080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8.868042pt;margin-top:5.656784pt;width:6.37182pt;height:21pt;mso-position-horizontal-relative:page;mso-position-vertical-relative:paragraph;z-index:-15769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444446"/>
                      <w:spacing w:val="0"/>
                      <w:w w:val="78"/>
                      <w:b/>
                      <w:bCs/>
                    </w:rPr>
                    <w:t>s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  <w:position w:val="-1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3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5" w:lineRule="exact"/>
        <w:ind w:left="320" w:right="-20"/>
        <w:jc w:val="left"/>
        <w:tabs>
          <w:tab w:pos="4760" w:val="left"/>
          <w:tab w:pos="8780" w:val="left"/>
          <w:tab w:pos="91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Arial" w:hAnsi="Arial" w:cs="Arial" w:eastAsia="Arial"/>
          <w:sz w:val="24"/>
          <w:szCs w:val="24"/>
          <w:color w:val="595959"/>
          <w:spacing w:val="12"/>
          <w:w w:val="64"/>
          <w:i/>
          <w:position w:val="-14"/>
        </w:rPr>
        <w:t>·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84"/>
          <w:i/>
          <w:position w:val="-14"/>
        </w:rPr>
        <w:t>a</w:t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  <w:i/>
          <w:position w:val="-14"/>
        </w:rPr>
        <w:tab/>
      </w:r>
      <w:r>
        <w:rPr>
          <w:rFonts w:ascii="Arial" w:hAnsi="Arial" w:cs="Arial" w:eastAsia="Arial"/>
          <w:sz w:val="24"/>
          <w:szCs w:val="24"/>
          <w:color w:val="343434"/>
          <w:spacing w:val="0"/>
          <w:w w:val="100"/>
          <w:i/>
          <w:position w:val="-14"/>
        </w:rPr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-14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15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31"/>
          <w:szCs w:val="31"/>
          <w:color w:val="595959"/>
          <w:spacing w:val="0"/>
          <w:w w:val="37"/>
          <w:b/>
          <w:bCs/>
          <w:position w:val="-19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595959"/>
          <w:spacing w:val="-57"/>
          <w:w w:val="100"/>
          <w:b/>
          <w:bCs/>
          <w:position w:val="-19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57"/>
          <w:b/>
          <w:bCs/>
          <w:position w:val="-19"/>
        </w:rPr>
        <w:t>1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-41"/>
          <w:w w:val="57"/>
          <w:b/>
          <w:bCs/>
          <w:position w:val="-19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100"/>
          <w:b/>
          <w:bCs/>
          <w:position w:val="-19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100"/>
          <w:b/>
          <w:bCs/>
          <w:position w:val="-19"/>
        </w:rPr>
      </w:r>
      <w:r>
        <w:rPr>
          <w:rFonts w:ascii="Times New Roman" w:hAnsi="Times New Roman" w:cs="Times New Roman" w:eastAsia="Times New Roman"/>
          <w:sz w:val="21"/>
          <w:szCs w:val="21"/>
          <w:color w:val="444446"/>
          <w:spacing w:val="0"/>
          <w:w w:val="57"/>
          <w:position w:val="-19"/>
        </w:rPr>
        <w:t>MaYIS</w:t>
      </w:r>
      <w:r>
        <w:rPr>
          <w:rFonts w:ascii="Times New Roman" w:hAnsi="Times New Roman" w:cs="Times New Roman" w:eastAsia="Times New Roman"/>
          <w:sz w:val="21"/>
          <w:szCs w:val="21"/>
          <w:color w:val="444446"/>
          <w:spacing w:val="0"/>
          <w:w w:val="57"/>
          <w:position w:val="-1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44446"/>
          <w:spacing w:val="5"/>
          <w:w w:val="57"/>
          <w:position w:val="-19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343434"/>
          <w:spacing w:val="0"/>
          <w:w w:val="57"/>
          <w:b/>
          <w:bCs/>
          <w:position w:val="-19"/>
        </w:rPr>
        <w:t>2017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20"/>
        </w:sectPr>
      </w:pPr>
      <w:rPr/>
    </w:p>
    <w:p>
      <w:pPr>
        <w:spacing w:before="84" w:after="0" w:line="240" w:lineRule="auto"/>
        <w:ind w:right="-18"/>
        <w:jc w:val="righ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444446"/>
          <w:spacing w:val="-22"/>
          <w:w w:val="84"/>
          <w:i/>
          <w:position w:val="-16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-11"/>
          <w:w w:val="135"/>
          <w:position w:val="0"/>
        </w:rPr>
        <w:t>(</w:t>
      </w:r>
      <w:r>
        <w:rPr>
          <w:rFonts w:ascii="Times New Roman" w:hAnsi="Times New Roman" w:cs="Times New Roman" w:eastAsia="Times New Roman"/>
          <w:sz w:val="31"/>
          <w:szCs w:val="31"/>
          <w:color w:val="444446"/>
          <w:spacing w:val="-131"/>
          <w:w w:val="84"/>
          <w:i/>
          <w:position w:val="-16"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0"/>
          <w:w w:val="134"/>
          <w:position w:val="0"/>
        </w:rPr>
        <w:t>l</w:t>
      </w:r>
      <w:r>
        <w:rPr>
          <w:rFonts w:ascii="Times New Roman" w:hAnsi="Times New Roman" w:cs="Times New Roman" w:eastAsia="Times New Roman"/>
          <w:sz w:val="8"/>
          <w:szCs w:val="8"/>
          <w:color w:val="343434"/>
          <w:spacing w:val="0"/>
          <w:w w:val="135"/>
          <w:position w:val="0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25" w:after="0" w:line="31" w:lineRule="exact"/>
        <w:ind w:right="-20"/>
        <w:jc w:val="right"/>
        <w:rPr>
          <w:rFonts w:ascii="Arial" w:hAnsi="Arial" w:cs="Arial" w:eastAsia="Arial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w w:val="53"/>
          <w:position w:val="-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20"/>
          <w:w w:val="53"/>
          <w:position w:val="-15"/>
        </w:rPr>
        <w:t>.</w:t>
      </w:r>
      <w:r>
        <w:rPr>
          <w:rFonts w:ascii="Arial" w:hAnsi="Arial" w:cs="Arial" w:eastAsia="Arial"/>
          <w:sz w:val="9"/>
          <w:szCs w:val="9"/>
          <w:color w:val="343434"/>
          <w:spacing w:val="-59"/>
          <w:w w:val="127"/>
          <w:position w:val="-11"/>
        </w:rPr>
        <w:t>+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53"/>
          <w:position w:val="-15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18"/>
          <w:w w:val="53"/>
          <w:position w:val="-15"/>
        </w:rPr>
        <w:t>.</w:t>
      </w:r>
      <w:r>
        <w:rPr>
          <w:rFonts w:ascii="Arial" w:hAnsi="Arial" w:cs="Arial" w:eastAsia="Arial"/>
          <w:sz w:val="9"/>
          <w:szCs w:val="9"/>
          <w:color w:val="343434"/>
          <w:spacing w:val="-19"/>
          <w:w w:val="128"/>
          <w:position w:val="-1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53"/>
          <w:position w:val="-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-36"/>
          <w:w w:val="53"/>
          <w:position w:val="-15"/>
        </w:rPr>
        <w:t>.</w:t>
      </w:r>
      <w:r>
        <w:rPr>
          <w:rFonts w:ascii="Arial" w:hAnsi="Arial" w:cs="Arial" w:eastAsia="Arial"/>
          <w:sz w:val="9"/>
          <w:szCs w:val="9"/>
          <w:color w:val="343434"/>
          <w:spacing w:val="0"/>
          <w:w w:val="127"/>
          <w:position w:val="-11"/>
        </w:rPr>
        <w:t>'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497" w:lineRule="exact"/>
        <w:ind w:right="-20"/>
        <w:jc w:val="left"/>
        <w:rPr>
          <w:rFonts w:ascii="Arial" w:hAnsi="Arial" w:cs="Arial" w:eastAsia="Arial"/>
          <w:sz w:val="144"/>
          <w:szCs w:val="144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i/>
          <w:position w:val="5"/>
        </w:rPr>
        <w:t>1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100"/>
          <w:i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595959"/>
          <w:spacing w:val="39"/>
          <w:w w:val="100"/>
          <w:i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90"/>
          <w:w w:val="112"/>
          <w:position w:val="5"/>
        </w:rPr>
        <w:t>1</w:t>
      </w:r>
      <w:r>
        <w:rPr>
          <w:rFonts w:ascii="Arial" w:hAnsi="Arial" w:cs="Arial" w:eastAsia="Arial"/>
          <w:sz w:val="144"/>
          <w:szCs w:val="144"/>
          <w:color w:val="343434"/>
          <w:spacing w:val="-437"/>
          <w:w w:val="120"/>
          <w:position w:val="-77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2"/>
          <w:position w:val="5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5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5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  <w:position w:val="5"/>
        </w:rPr>
        <w:t> </w:t>
      </w:r>
      <w:r>
        <w:rPr>
          <w:rFonts w:ascii="Arial" w:hAnsi="Arial" w:cs="Arial" w:eastAsia="Arial"/>
          <w:sz w:val="144"/>
          <w:szCs w:val="144"/>
          <w:color w:val="343434"/>
          <w:spacing w:val="0"/>
          <w:w w:val="120"/>
          <w:position w:val="-77"/>
        </w:rPr>
        <w:t>-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20"/>
          <w:cols w:num="2" w:equalWidth="0">
            <w:col w:w="466" w:space="8330"/>
            <w:col w:w="2504"/>
          </w:cols>
        </w:sectPr>
      </w:pPr>
      <w:rPr/>
    </w:p>
    <w:p>
      <w:pPr>
        <w:spacing w:before="0" w:after="0" w:line="22" w:lineRule="exact"/>
        <w:ind w:right="1051"/>
        <w:jc w:val="right"/>
        <w:rPr>
          <w:rFonts w:ascii="Arial" w:hAnsi="Arial" w:cs="Arial" w:eastAsia="Arial"/>
          <w:sz w:val="39"/>
          <w:szCs w:val="39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43434"/>
          <w:w w:val="82"/>
          <w:position w:val="-30"/>
        </w:rPr>
        <w:t>itfa</w:t>
      </w:r>
      <w:r>
        <w:rPr>
          <w:rFonts w:ascii="Times New Roman" w:hAnsi="Times New Roman" w:cs="Times New Roman" w:eastAsia="Times New Roman"/>
          <w:sz w:val="22"/>
          <w:szCs w:val="22"/>
          <w:color w:val="343434"/>
          <w:spacing w:val="-30"/>
          <w:w w:val="100"/>
          <w:position w:val="-3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0"/>
          <w:w w:val="100"/>
          <w:position w:val="-30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595959"/>
          <w:spacing w:val="43"/>
          <w:w w:val="100"/>
          <w:position w:val="-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  <w:position w:val="-30"/>
        </w:rPr>
        <w:t>i.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8"/>
          <w:w w:val="100"/>
          <w:position w:val="-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12"/>
          <w:position w:val="-30"/>
        </w:rPr>
        <w:t>iriın•A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36"/>
          <w:w w:val="112"/>
          <w:position w:val="-30"/>
        </w:rPr>
        <w:t> </w:t>
      </w:r>
      <w:r>
        <w:rPr>
          <w:rFonts w:ascii="Arial" w:hAnsi="Arial" w:cs="Arial" w:eastAsia="Arial"/>
          <w:sz w:val="39"/>
          <w:szCs w:val="39"/>
          <w:color w:val="343434"/>
          <w:spacing w:val="0"/>
          <w:w w:val="66"/>
          <w:position w:val="-30"/>
        </w:rPr>
        <w:t>1iıO</w:t>
      </w:r>
      <w:r>
        <w:rPr>
          <w:rFonts w:ascii="Arial" w:hAnsi="Arial" w:cs="Arial" w:eastAsia="Arial"/>
          <w:sz w:val="39"/>
          <w:szCs w:val="3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400" w:right="220"/>
        </w:sectPr>
      </w:pPr>
      <w:rPr/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21" w:lineRule="exact"/>
        <w:ind w:right="-20"/>
        <w:jc w:val="right"/>
        <w:rPr>
          <w:rFonts w:ascii="Arial" w:hAnsi="Arial" w:cs="Arial" w:eastAsia="Arial"/>
          <w:sz w:val="94"/>
          <w:szCs w:val="94"/>
        </w:rPr>
      </w:pPr>
      <w:rPr/>
      <w:r>
        <w:rPr>
          <w:rFonts w:ascii="Arial" w:hAnsi="Arial" w:cs="Arial" w:eastAsia="Arial"/>
          <w:sz w:val="96"/>
          <w:szCs w:val="96"/>
          <w:color w:val="595959"/>
          <w:spacing w:val="-219"/>
          <w:w w:val="52"/>
          <w:position w:val="-48"/>
        </w:rPr>
        <w:t>b</w:t>
      </w:r>
      <w:r>
        <w:rPr>
          <w:rFonts w:ascii="Arial" w:hAnsi="Arial" w:cs="Arial" w:eastAsia="Arial"/>
          <w:sz w:val="94"/>
          <w:szCs w:val="94"/>
          <w:color w:val="343434"/>
          <w:spacing w:val="-6"/>
          <w:w w:val="23"/>
          <w:position w:val="-48"/>
        </w:rPr>
        <w:t>M</w:t>
      </w:r>
      <w:r>
        <w:rPr>
          <w:rFonts w:ascii="Arial" w:hAnsi="Arial" w:cs="Arial" w:eastAsia="Arial"/>
          <w:sz w:val="94"/>
          <w:szCs w:val="94"/>
          <w:color w:val="383D77"/>
          <w:spacing w:val="0"/>
          <w:w w:val="98"/>
          <w:position w:val="-48"/>
        </w:rPr>
        <w:t>'!</w:t>
      </w:r>
      <w:r>
        <w:rPr>
          <w:rFonts w:ascii="Arial" w:hAnsi="Arial" w:cs="Arial" w:eastAsia="Arial"/>
          <w:sz w:val="94"/>
          <w:szCs w:val="94"/>
          <w:color w:val="C6C6C6"/>
          <w:spacing w:val="-16"/>
          <w:w w:val="11"/>
          <w:position w:val="-48"/>
        </w:rPr>
        <w:t>-</w:t>
      </w:r>
      <w:r>
        <w:rPr>
          <w:rFonts w:ascii="Arial" w:hAnsi="Arial" w:cs="Arial" w:eastAsia="Arial"/>
          <w:sz w:val="94"/>
          <w:szCs w:val="94"/>
          <w:color w:val="ACACAC"/>
          <w:spacing w:val="0"/>
          <w:w w:val="25"/>
          <w:position w:val="-48"/>
        </w:rPr>
        <w:t>-</w:t>
      </w:r>
      <w:r>
        <w:rPr>
          <w:rFonts w:ascii="Arial" w:hAnsi="Arial" w:cs="Arial" w:eastAsia="Arial"/>
          <w:sz w:val="94"/>
          <w:szCs w:val="94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Saıııet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6"/>
          <w:spacing w:val="0"/>
          <w:w w:val="100"/>
        </w:rPr>
        <w:t>MUTLU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6" w:after="0" w:line="240" w:lineRule="auto"/>
        <w:ind w:right="-163"/>
        <w:jc w:val="left"/>
        <w:rPr>
          <w:rFonts w:ascii="Arial" w:hAnsi="Arial" w:cs="Arial" w:eastAsia="Arial"/>
          <w:sz w:val="61"/>
          <w:szCs w:val="61"/>
        </w:rPr>
      </w:pPr>
      <w:rPr/>
      <w:r>
        <w:rPr/>
        <w:br w:type="column"/>
      </w:r>
      <w:r>
        <w:rPr>
          <w:rFonts w:ascii="Arial" w:hAnsi="Arial" w:cs="Arial" w:eastAsia="Arial"/>
          <w:sz w:val="61"/>
          <w:szCs w:val="61"/>
          <w:color w:val="1F2893"/>
          <w:spacing w:val="0"/>
          <w:w w:val="231"/>
          <w:i/>
        </w:rPr>
        <w:t>(</w:t>
      </w:r>
      <w:r>
        <w:rPr>
          <w:rFonts w:ascii="Arial" w:hAnsi="Arial" w:cs="Arial" w:eastAsia="Arial"/>
          <w:sz w:val="61"/>
          <w:szCs w:val="61"/>
          <w:color w:val="1F2893"/>
          <w:spacing w:val="-274"/>
          <w:w w:val="231"/>
          <w:i/>
        </w:rPr>
        <w:t> </w:t>
      </w:r>
      <w:r>
        <w:rPr>
          <w:rFonts w:ascii="Arial" w:hAnsi="Arial" w:cs="Arial" w:eastAsia="Arial"/>
          <w:sz w:val="61"/>
          <w:szCs w:val="61"/>
          <w:color w:val="343434"/>
          <w:spacing w:val="-19"/>
          <w:w w:val="138"/>
        </w:rPr>
        <w:t>i</w:t>
      </w:r>
      <w:r>
        <w:rPr>
          <w:rFonts w:ascii="Arial" w:hAnsi="Arial" w:cs="Arial" w:eastAsia="Arial"/>
          <w:sz w:val="82"/>
          <w:szCs w:val="82"/>
          <w:color w:val="444446"/>
          <w:spacing w:val="-197"/>
          <w:w w:val="100"/>
          <w:position w:val="1"/>
        </w:rPr>
        <w:t>f</w:t>
      </w:r>
      <w:r>
        <w:rPr>
          <w:rFonts w:ascii="Arial" w:hAnsi="Arial" w:cs="Arial" w:eastAsia="Arial"/>
          <w:sz w:val="61"/>
          <w:szCs w:val="61"/>
          <w:color w:val="595959"/>
          <w:spacing w:val="0"/>
          <w:w w:val="25"/>
          <w:position w:val="0"/>
        </w:rPr>
        <w:t>..</w:t>
      </w:r>
      <w:r>
        <w:rPr>
          <w:rFonts w:ascii="Arial" w:hAnsi="Arial" w:cs="Arial" w:eastAsia="Arial"/>
          <w:sz w:val="61"/>
          <w:szCs w:val="61"/>
          <w:color w:val="000000"/>
          <w:spacing w:val="0"/>
          <w:w w:val="100"/>
          <w:position w:val="0"/>
        </w:rPr>
      </w:r>
    </w:p>
    <w:p>
      <w:pPr>
        <w:spacing w:before="0" w:after="0" w:line="1042" w:lineRule="exact"/>
        <w:ind w:right="-20"/>
        <w:jc w:val="left"/>
        <w:tabs>
          <w:tab w:pos="560" w:val="left"/>
          <w:tab w:pos="1340" w:val="left"/>
        </w:tabs>
        <w:rPr>
          <w:rFonts w:ascii="Arial" w:hAnsi="Arial" w:cs="Arial" w:eastAsia="Arial"/>
          <w:sz w:val="105"/>
          <w:szCs w:val="105"/>
        </w:rPr>
      </w:pPr>
      <w:rPr/>
      <w:r>
        <w:rPr/>
        <w:br w:type="column"/>
      </w:r>
      <w:r>
        <w:rPr>
          <w:rFonts w:ascii="Arial" w:hAnsi="Arial" w:cs="Arial" w:eastAsia="Arial"/>
          <w:sz w:val="82"/>
          <w:szCs w:val="82"/>
          <w:color w:val="444446"/>
          <w:w w:val="101"/>
          <w:position w:val="-2"/>
        </w:rPr>
        <w:t>i</w:t>
      </w:r>
      <w:r>
        <w:rPr>
          <w:rFonts w:ascii="Arial" w:hAnsi="Arial" w:cs="Arial" w:eastAsia="Arial"/>
          <w:sz w:val="82"/>
          <w:szCs w:val="82"/>
          <w:color w:val="444446"/>
          <w:spacing w:val="-378"/>
          <w:w w:val="101"/>
          <w:position w:val="-2"/>
        </w:rPr>
        <w:t>9</w:t>
      </w:r>
      <w:r>
        <w:rPr>
          <w:rFonts w:ascii="Times New Roman" w:hAnsi="Times New Roman" w:cs="Times New Roman" w:eastAsia="Times New Roman"/>
          <w:sz w:val="9"/>
          <w:szCs w:val="9"/>
          <w:color w:val="343434"/>
          <w:spacing w:val="0"/>
          <w:w w:val="155"/>
          <w:position w:val="-3"/>
        </w:rPr>
        <w:t>#</w:t>
      </w:r>
      <w:r>
        <w:rPr>
          <w:rFonts w:ascii="Times New Roman" w:hAnsi="Times New Roman" w:cs="Times New Roman" w:eastAsia="Times New Roman"/>
          <w:sz w:val="9"/>
          <w:szCs w:val="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34343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9"/>
          <w:szCs w:val="9"/>
          <w:color w:val="595959"/>
          <w:spacing w:val="0"/>
          <w:w w:val="141"/>
          <w:position w:val="-3"/>
        </w:rPr>
        <w:t>,</w:t>
      </w:r>
      <w:r>
        <w:rPr>
          <w:rFonts w:ascii="Times New Roman" w:hAnsi="Times New Roman" w:cs="Times New Roman" w:eastAsia="Times New Roman"/>
          <w:sz w:val="9"/>
          <w:szCs w:val="9"/>
          <w:color w:val="595959"/>
          <w:spacing w:val="14"/>
          <w:w w:val="141"/>
          <w:position w:val="-3"/>
        </w:rPr>
        <w:t> </w:t>
      </w:r>
      <w:r>
        <w:rPr>
          <w:rFonts w:ascii="Arial" w:hAnsi="Arial" w:cs="Arial" w:eastAsia="Arial"/>
          <w:sz w:val="82"/>
          <w:szCs w:val="82"/>
          <w:color w:val="343434"/>
          <w:spacing w:val="-77"/>
          <w:w w:val="52"/>
          <w:position w:val="-2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343434"/>
          <w:spacing w:val="5"/>
          <w:w w:val="126"/>
          <w:position w:val="-3"/>
        </w:rPr>
        <w:t>•</w:t>
      </w:r>
      <w:r>
        <w:rPr>
          <w:rFonts w:ascii="Arial" w:hAnsi="Arial" w:cs="Arial" w:eastAsia="Arial"/>
          <w:sz w:val="82"/>
          <w:szCs w:val="82"/>
          <w:color w:val="343434"/>
          <w:spacing w:val="-263"/>
          <w:w w:val="52"/>
          <w:position w:val="-2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919191"/>
          <w:spacing w:val="0"/>
          <w:w w:val="239"/>
          <w:position w:val="-3"/>
        </w:rPr>
        <w:t>.</w:t>
      </w:r>
      <w:r>
        <w:rPr>
          <w:rFonts w:ascii="Times New Roman" w:hAnsi="Times New Roman" w:cs="Times New Roman" w:eastAsia="Times New Roman"/>
          <w:sz w:val="9"/>
          <w:szCs w:val="9"/>
          <w:color w:val="919191"/>
          <w:spacing w:val="0"/>
          <w:w w:val="100"/>
          <w:position w:val="-3"/>
        </w:rPr>
        <w:t>        </w:t>
      </w:r>
      <w:r>
        <w:rPr>
          <w:rFonts w:ascii="Times New Roman" w:hAnsi="Times New Roman" w:cs="Times New Roman" w:eastAsia="Times New Roman"/>
          <w:sz w:val="9"/>
          <w:szCs w:val="9"/>
          <w:color w:val="343434"/>
          <w:spacing w:val="0"/>
          <w:w w:val="253"/>
          <w:position w:val="-3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34343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343434"/>
          <w:spacing w:val="0"/>
          <w:w w:val="100"/>
          <w:position w:val="-3"/>
        </w:rPr>
      </w:r>
      <w:r>
        <w:rPr>
          <w:rFonts w:ascii="Arial" w:hAnsi="Arial" w:cs="Arial" w:eastAsia="Arial"/>
          <w:sz w:val="24"/>
          <w:szCs w:val="24"/>
          <w:color w:val="595959"/>
          <w:spacing w:val="10"/>
          <w:w w:val="109"/>
          <w:position w:val="-3"/>
        </w:rPr>
        <w:t>ı</w:t>
      </w:r>
      <w:r>
        <w:rPr>
          <w:rFonts w:ascii="Arial" w:hAnsi="Arial" w:cs="Arial" w:eastAsia="Arial"/>
          <w:sz w:val="105"/>
          <w:szCs w:val="105"/>
          <w:color w:val="383D77"/>
          <w:spacing w:val="-340"/>
          <w:w w:val="51"/>
          <w:position w:val="-2"/>
        </w:rPr>
        <w:t>r</w:t>
      </w:r>
      <w:r>
        <w:rPr>
          <w:rFonts w:ascii="Times New Roman" w:hAnsi="Times New Roman" w:cs="Times New Roman" w:eastAsia="Times New Roman"/>
          <w:sz w:val="34"/>
          <w:szCs w:val="34"/>
          <w:color w:val="595959"/>
          <w:spacing w:val="0"/>
          <w:w w:val="61"/>
          <w:b/>
          <w:bCs/>
          <w:position w:val="-3"/>
        </w:rPr>
        <w:t>t:</w:t>
      </w:r>
      <w:r>
        <w:rPr>
          <w:rFonts w:ascii="Times New Roman" w:hAnsi="Times New Roman" w:cs="Times New Roman" w:eastAsia="Times New Roman"/>
          <w:sz w:val="34"/>
          <w:szCs w:val="34"/>
          <w:color w:val="595959"/>
          <w:spacing w:val="-45"/>
          <w:w w:val="100"/>
          <w:b/>
          <w:bCs/>
          <w:position w:val="-3"/>
        </w:rPr>
        <w:t> </w:t>
      </w:r>
      <w:r>
        <w:rPr>
          <w:rFonts w:ascii="Arial" w:hAnsi="Arial" w:cs="Arial" w:eastAsia="Arial"/>
          <w:sz w:val="105"/>
          <w:szCs w:val="105"/>
          <w:color w:val="383D77"/>
          <w:spacing w:val="0"/>
          <w:w w:val="50"/>
          <w:position w:val="-2"/>
        </w:rPr>
        <w:t>&gt;</w:t>
      </w:r>
      <w:r>
        <w:rPr>
          <w:rFonts w:ascii="Arial" w:hAnsi="Arial" w:cs="Arial" w:eastAsia="Arial"/>
          <w:sz w:val="105"/>
          <w:szCs w:val="10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20"/>
          <w:cols w:num="4" w:equalWidth="0">
            <w:col w:w="3129" w:space="1403"/>
            <w:col w:w="1210" w:space="2330"/>
            <w:col w:w="862" w:space="110"/>
            <w:col w:w="2256"/>
          </w:cols>
        </w:sectPr>
      </w:pPr>
      <w:rPr/>
    </w:p>
    <w:p>
      <w:pPr>
        <w:spacing w:before="0" w:after="0" w:line="194" w:lineRule="exact"/>
        <w:ind w:left="4918" w:right="-20"/>
        <w:jc w:val="left"/>
        <w:tabs>
          <w:tab w:pos="86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25.428951pt;margin-top:38.349403pt;width:554.792364pt;height:782.202374pt;mso-position-horizontal-relative:page;mso-position-vertical-relative:page;z-index:-15771" coordorigin="509,767" coordsize="11096,15644">
            <v:group style="position:absolute;left:525;top:788;width:11054;height:2" coordorigin="525,788" coordsize="11054,2">
              <v:shape style="position:absolute;left:525;top:788;width:11054;height:2" coordorigin="525,788" coordsize="11054,0" path="m525,788l11579,788e" filled="f" stroked="t" strokeweight=".696684pt" strokecolor="#5B5B5B">
                <v:path arrowok="t"/>
              </v:shape>
            </v:group>
            <v:group style="position:absolute;left:859;top:783;width:251;height:2" coordorigin="859,783" coordsize="251,2">
              <v:shape style="position:absolute;left:859;top:783;width:251;height:2" coordorigin="859,783" coordsize="251,0" path="m859,783l1110,783e" filled="f" stroked="t" strokeweight=".464456pt" strokecolor="#5B5B5B">
                <v:path arrowok="t"/>
              </v:shape>
            </v:group>
            <v:group style="position:absolute;left:2306;top:779;width:2;height:1505" coordorigin="2306,779" coordsize="2,1505">
              <v:shape style="position:absolute;left:2306;top:779;width:2;height:1505" coordorigin="2306,779" coordsize="0,1505" path="m2306,2284l2306,779e" filled="f" stroked="t" strokeweight=".464456pt" strokecolor="#7C7C7C">
                <v:path arrowok="t"/>
              </v:shape>
            </v:group>
            <v:group style="position:absolute;left:9140;top:783;width:2;height:1501" coordorigin="9140,783" coordsize="2,1501">
              <v:shape style="position:absolute;left:9140;top:783;width:2;height:1501" coordorigin="9140,783" coordsize="0,1501" path="m9140,2284l9140,783e" filled="f" stroked="t" strokeweight=".696684pt" strokecolor="#575757">
                <v:path arrowok="t"/>
              </v:shape>
            </v:group>
            <v:group style="position:absolute;left:9103;top:790;width:1770;height:2" coordorigin="9103,790" coordsize="1770,2">
              <v:shape style="position:absolute;left:9103;top:790;width:1770;height:2" coordorigin="9103,790" coordsize="1770,0" path="m9103,790l10873,790e" filled="f" stroked="t" strokeweight=".696684pt" strokecolor="#575757">
                <v:path arrowok="t"/>
              </v:shape>
            </v:group>
            <v:group style="position:absolute;left:11574;top:783;width:2;height:6116" coordorigin="11574,783" coordsize="2,6116">
              <v:shape style="position:absolute;left:11574;top:783;width:2;height:6116" coordorigin="11574,783" coordsize="0,6116" path="m11574,6900l11574,783e" filled="f" stroked="t" strokeweight=".696684pt" strokecolor="#606060">
                <v:path arrowok="t"/>
              </v:shape>
            </v:group>
            <v:group style="position:absolute;left:536;top:774;width:2;height:14733" coordorigin="536,774" coordsize="2,14733">
              <v:shape style="position:absolute;left:536;top:774;width:2;height:14733" coordorigin="536,774" coordsize="0,14733" path="m536,15507l536,774e" filled="f" stroked="t" strokeweight=".696684pt" strokecolor="#545454">
                <v:path arrowok="t"/>
              </v:shape>
            </v:group>
            <v:group style="position:absolute;left:527;top:1595;width:2;height:212" coordorigin="527,1595" coordsize="2,212">
              <v:shape style="position:absolute;left:527;top:1595;width:2;height:212" coordorigin="527,1595" coordsize="0,212" path="m527,1807l527,1595e" filled="f" stroked="t" strokeweight=".464456pt" strokecolor="#777777">
                <v:path arrowok="t"/>
              </v:shape>
            </v:group>
            <v:group style="position:absolute;left:529;top:2272;width:11049;height:2" coordorigin="529,2272" coordsize="11049,2">
              <v:shape style="position:absolute;left:529;top:2272;width:11049;height:2" coordorigin="529,2272" coordsize="11049,0" path="m529,2272l11579,2272e" filled="f" stroked="t" strokeweight=".696684pt" strokecolor="#575757">
                <v:path arrowok="t"/>
              </v:shape>
            </v:group>
            <v:group style="position:absolute;left:525;top:2511;width:8346;height:2" coordorigin="525,2511" coordsize="8346,2">
              <v:shape style="position:absolute;left:525;top:2511;width:8346;height:2" coordorigin="525,2511" coordsize="8346,0" path="m525,2511l8871,2511e" filled="f" stroked="t" strokeweight=".696684pt" strokecolor="#545454">
                <v:path arrowok="t"/>
              </v:shape>
            </v:group>
            <v:group style="position:absolute;left:8815;top:2511;width:237;height:2" coordorigin="8815,2511" coordsize="237,2">
              <v:shape style="position:absolute;left:8815;top:2511;width:237;height:2" coordorigin="8815,2511" coordsize="237,0" path="m8815,2511l9052,2511e" filled="f" stroked="t" strokeweight=".464456pt" strokecolor="#444444">
                <v:path arrowok="t"/>
              </v:shape>
            </v:group>
            <v:group style="position:absolute;left:8997;top:2508;width:2587;height:2" coordorigin="8997,2508" coordsize="2587,2">
              <v:shape style="position:absolute;left:8997;top:2508;width:2587;height:2" coordorigin="8997,2508" coordsize="2587,0" path="m8997,2508l11584,2508e" filled="f" stroked="t" strokeweight=".696684pt" strokecolor="#646464">
                <v:path arrowok="t"/>
              </v:shape>
            </v:group>
            <v:group style="position:absolute;left:525;top:2749;width:5318;height:2" coordorigin="525,2749" coordsize="5318,2">
              <v:shape style="position:absolute;left:525;top:2749;width:5318;height:2" coordorigin="525,2749" coordsize="5318,0" path="m525,2749l5843,2749e" filled="f" stroked="t" strokeweight=".696684pt" strokecolor="#575757">
                <v:path arrowok="t"/>
              </v:shape>
            </v:group>
            <v:group style="position:absolute;left:5722;top:2751;width:2629;height:2" coordorigin="5722,2751" coordsize="2629,2">
              <v:shape style="position:absolute;left:5722;top:2751;width:2629;height:2" coordorigin="5722,2751" coordsize="2629,0" path="m5722,2751l8351,2751e" filled="f" stroked="t" strokeweight=".464456pt" strokecolor="#4F4F4F">
                <v:path arrowok="t"/>
              </v:shape>
            </v:group>
            <v:group style="position:absolute;left:8295;top:2749;width:757;height:2" coordorigin="8295,2749" coordsize="757,2">
              <v:shape style="position:absolute;left:8295;top:2749;width:757;height:2" coordorigin="8295,2749" coordsize="757,0" path="m8295,2749l9052,2749e" filled="f" stroked="t" strokeweight=".696684pt" strokecolor="#5B5B5B">
                <v:path arrowok="t"/>
              </v:shape>
            </v:group>
            <v:group style="position:absolute;left:8997;top:2751;width:167;height:2" coordorigin="8997,2751" coordsize="167,2">
              <v:shape style="position:absolute;left:8997;top:2751;width:167;height:2" coordorigin="8997,2751" coordsize="167,0" path="m8997,2751l9164,2751e" filled="f" stroked="t" strokeweight=".464456pt" strokecolor="#3F3F3F">
                <v:path arrowok="t"/>
              </v:shape>
            </v:group>
            <v:group style="position:absolute;left:9108;top:2749;width:2471;height:2" coordorigin="9108,2749" coordsize="2471,2">
              <v:shape style="position:absolute;left:9108;top:2749;width:2471;height:2" coordorigin="9108,2749" coordsize="2471,0" path="m9108,2749l11579,2749e" filled="f" stroked="t" strokeweight=".696684pt" strokecolor="#5B5B5B">
                <v:path arrowok="t"/>
              </v:shape>
            </v:group>
            <v:group style="position:absolute;left:7018;top:3459;width:2;height:260" coordorigin="7018,3459" coordsize="2,260">
              <v:shape style="position:absolute;left:7018;top:3459;width:2;height:260" coordorigin="7018,3459" coordsize="0,260" path="m7018,3719l7018,3459e" filled="f" stroked="t" strokeweight=".464456pt" strokecolor="#4B4B4B">
                <v:path arrowok="t"/>
              </v:shape>
            </v:group>
            <v:group style="position:absolute;left:7004;top:3898;width:1319;height:2" coordorigin="7004,3898" coordsize="1319,2">
              <v:shape style="position:absolute;left:7004;top:3898;width:1319;height:2" coordorigin="7004,3898" coordsize="1319,0" path="m7004,3898l8323,3898e" filled="f" stroked="t" strokeweight=".232228pt" strokecolor="#747474">
                <v:path arrowok="t"/>
              </v:shape>
            </v:group>
            <v:group style="position:absolute;left:7018;top:3662;width:2;height:788" coordorigin="7018,3662" coordsize="2,788">
              <v:shape style="position:absolute;left:7018;top:3662;width:2;height:788" coordorigin="7018,3662" coordsize="0,788" path="m7018,4450l7018,3662e" filled="f" stroked="t" strokeweight=".696684pt" strokecolor="#575757">
                <v:path arrowok="t"/>
              </v:shape>
            </v:group>
            <v:group style="position:absolute;left:8323;top:3898;width:2522;height:2" coordorigin="8323,3898" coordsize="2522,2">
              <v:shape style="position:absolute;left:8323;top:3898;width:2522;height:2" coordorigin="8323,3898" coordsize="2522,0" path="m8323,3898l10845,3898e" filled="f" stroked="t" strokeweight=".232228pt" strokecolor="#000000">
                <v:path arrowok="t"/>
              </v:shape>
            </v:group>
            <v:group style="position:absolute;left:10845;top:3898;width:738;height:2" coordorigin="10845,3898" coordsize="738,2">
              <v:shape style="position:absolute;left:10845;top:3898;width:738;height:2" coordorigin="10845,3898" coordsize="738,0" path="m10845,3898l11584,3898e" filled="f" stroked="t" strokeweight=".232228pt" strokecolor="#2F2F2F">
                <v:path arrowok="t"/>
              </v:shape>
            </v:group>
            <v:group style="position:absolute;left:3980;top:3454;width:2;height:1000" coordorigin="3980,3454" coordsize="2,1000">
              <v:shape style="position:absolute;left:3980;top:3454;width:2;height:1000" coordorigin="3980,3454" coordsize="0,1000" path="m3980,4455l3980,3454e" filled="f" stroked="t" strokeweight=".696684pt" strokecolor="#4B4B4B">
                <v:path arrowok="t"/>
              </v:shape>
            </v:group>
            <v:group style="position:absolute;left:3971;top:4134;width:595;height:2" coordorigin="3971,4134" coordsize="595,2">
              <v:shape style="position:absolute;left:3971;top:4134;width:595;height:2" coordorigin="3971,4134" coordsize="595,0" path="m3971,4134l4566,4134e" filled="f" stroked="t" strokeweight=".464456pt" strokecolor="#4F4F4F">
                <v:path arrowok="t"/>
              </v:shape>
            </v:group>
            <v:group style="position:absolute;left:4510;top:4134;width:1268;height:2" coordorigin="4510,4134" coordsize="1268,2">
              <v:shape style="position:absolute;left:4510;top:4134;width:1268;height:2" coordorigin="4510,4134" coordsize="1268,0" path="m4510,4134l5778,4134e" filled="f" stroked="t" strokeweight=".696684pt" strokecolor="#575757">
                <v:path arrowok="t"/>
              </v:shape>
            </v:group>
            <v:group style="position:absolute;left:5722;top:4132;width:427;height:2" coordorigin="5722,4132" coordsize="427,2">
              <v:shape style="position:absolute;left:5722;top:4132;width:427;height:2" coordorigin="5722,4132" coordsize="427,0" path="m5722,4132l6149,4132e" filled="f" stroked="t" strokeweight=".464456pt" strokecolor="#8C8C8C">
                <v:path arrowok="t"/>
              </v:shape>
            </v:group>
            <v:group style="position:absolute;left:6094;top:4127;width:934;height:2" coordorigin="6094,4127" coordsize="934,2">
              <v:shape style="position:absolute;left:6094;top:4127;width:934;height:2" coordorigin="6094,4127" coordsize="934,0" path="m6094,4127l7027,4127e" filled="f" stroked="t" strokeweight=".928911pt" strokecolor="#BFBFBF">
                <v:path arrowok="t"/>
              </v:shape>
            </v:group>
            <v:group style="position:absolute;left:534;top:4443;width:3465;height:2" coordorigin="534,4443" coordsize="3465,2">
              <v:shape style="position:absolute;left:534;top:4443;width:3465;height:2" coordorigin="534,4443" coordsize="3465,0" path="m534,4443l3999,4443e" filled="f" stroked="t" strokeweight=".696684pt" strokecolor="#575757">
                <v:path arrowok="t"/>
              </v:shape>
            </v:group>
            <v:group style="position:absolute;left:3646;top:4441;width:2671;height:2" coordorigin="3646,4441" coordsize="2671,2">
              <v:shape style="position:absolute;left:3646;top:4441;width:2671;height:2" coordorigin="3646,4441" coordsize="2671,0" path="m3646,4441l6317,4441e" filled="f" stroked="t" strokeweight=".928911pt" strokecolor="#444444">
                <v:path arrowok="t"/>
              </v:shape>
            </v:group>
            <v:group style="position:absolute;left:6019;top:4438;width:5564;height:2" coordorigin="6019,4438" coordsize="5564,2">
              <v:shape style="position:absolute;left:6019;top:4438;width:5564;height:2" coordorigin="6019,4438" coordsize="5564,0" path="m6019,4438l11584,4438e" filled="f" stroked="t" strokeweight=".696684pt" strokecolor="#5B5B5B">
                <v:path arrowok="t"/>
              </v:shape>
            </v:group>
            <v:group style="position:absolute;left:2311;top:4436;width:2;height:6192" coordorigin="2311,4436" coordsize="2,6192">
              <v:shape style="position:absolute;left:2311;top:4436;width:2;height:6192" coordorigin="2311,4436" coordsize="0,6192" path="m2311,10628l2311,4436e" filled="f" stroked="t" strokeweight=".696684pt" strokecolor="#5B5B5B">
                <v:path arrowok="t"/>
              </v:shape>
            </v:group>
            <v:group style="position:absolute;left:8997;top:4715;width:167;height:2" coordorigin="8997,4715" coordsize="167,2">
              <v:shape style="position:absolute;left:8997;top:4715;width:167;height:2" coordorigin="8997,4715" coordsize="167,0" path="m8997,4715l9164,4715e" filled="f" stroked="t" strokeweight=".464456pt" strokecolor="#383838">
                <v:path arrowok="t"/>
              </v:shape>
            </v:group>
            <v:group style="position:absolute;left:529;top:4712;width:11054;height:2" coordorigin="529,4712" coordsize="11054,2">
              <v:shape style="position:absolute;left:529;top:4712;width:11054;height:2" coordorigin="529,4712" coordsize="11054,0" path="m529,4712l11584,4712e" filled="f" stroked="t" strokeweight=".696684pt" strokecolor="#575757">
                <v:path arrowok="t"/>
              </v:shape>
            </v:group>
            <v:group style="position:absolute;left:11577;top:4361;width:2;height:500" coordorigin="11577,4361" coordsize="2,500">
              <v:shape style="position:absolute;left:11577;top:4361;width:2;height:500" coordorigin="11577,4361" coordsize="0,500" path="m11577,4861l11577,4361e" filled="f" stroked="t" strokeweight=".696684pt" strokecolor="#676767">
                <v:path arrowok="t"/>
              </v:shape>
            </v:group>
            <v:group style="position:absolute;left:8997;top:4950;width:167;height:2" coordorigin="8997,4950" coordsize="167,2">
              <v:shape style="position:absolute;left:8997;top:4950;width:167;height:2" coordorigin="8997,4950" coordsize="167,0" path="m8997,4950l9164,4950e" filled="f" stroked="t" strokeweight=".464456pt" strokecolor="#444444">
                <v:path arrowok="t"/>
              </v:shape>
            </v:group>
            <v:group style="position:absolute;left:2308;top:4950;width:9275;height:2" coordorigin="2308,4950" coordsize="9275,2">
              <v:shape style="position:absolute;left:2308;top:4950;width:9275;height:2" coordorigin="2308,4950" coordsize="9275,0" path="m2308,4950l11584,4950e" filled="f" stroked="t" strokeweight=".696684pt" strokecolor="#5B5B5B">
                <v:path arrowok="t"/>
              </v:shape>
            </v:group>
            <v:group style="position:absolute;left:7775;top:4941;width:2;height:241" coordorigin="7775,4941" coordsize="2,241">
              <v:shape style="position:absolute;left:7775;top:4941;width:2;height:241" coordorigin="7775,4941" coordsize="0,241" path="m7775,5182l7775,4941e" filled="f" stroked="t" strokeweight=".232228pt" strokecolor="#606060">
                <v:path arrowok="t"/>
              </v:shape>
            </v:group>
            <v:group style="position:absolute;left:7775;top:5182;width:2;height:236" coordorigin="7775,5182" coordsize="2,236">
              <v:shape style="position:absolute;left:7775;top:5182;width:2;height:236" coordorigin="7775,5182" coordsize="0,236" path="m7775,5418l7775,5182e" filled="f" stroked="t" strokeweight=".232228pt" strokecolor="#000000">
                <v:path arrowok="t"/>
              </v:shape>
            </v:group>
            <v:group style="position:absolute;left:5011;top:5429;width:6577;height:2" coordorigin="5011,5429" coordsize="6577,2">
              <v:shape style="position:absolute;left:5011;top:5429;width:6577;height:2" coordorigin="5011,5429" coordsize="6577,0" path="m5011,5429l11588,5429e" filled="f" stroked="t" strokeweight=".696684pt" strokecolor="#5B5B5B">
                <v:path arrowok="t"/>
              </v:shape>
            </v:group>
            <v:group style="position:absolute;left:11581;top:5012;width:2;height:628" coordorigin="11581,5012" coordsize="2,628">
              <v:shape style="position:absolute;left:11581;top:5012;width:2;height:628" coordorigin="11581,5012" coordsize="0,628" path="m11581,5639l11581,5012e" filled="f" stroked="t" strokeweight=".696684pt" strokecolor="#646464">
                <v:path arrowok="t"/>
              </v:shape>
            </v:group>
            <v:group style="position:absolute;left:5018;top:4941;width:2;height:2152" coordorigin="5018,4941" coordsize="2,2152">
              <v:shape style="position:absolute;left:5018;top:4941;width:2;height:2152" coordorigin="5018,4941" coordsize="0,2152" path="m5018,7093l5018,4941e" filled="f" stroked="t" strokeweight=".696684pt" strokecolor="#545454">
                <v:path arrowok="t"/>
              </v:shape>
            </v:group>
            <v:group style="position:absolute;left:5011;top:5665;width:6577;height:2" coordorigin="5011,5665" coordsize="6577,2">
              <v:shape style="position:absolute;left:5011;top:5665;width:6577;height:2" coordorigin="5011,5665" coordsize="6577,0" path="m5011,5665l11588,5665e" filled="f" stroked="t" strokeweight=".696684pt" strokecolor="#5B5B5B">
                <v:path arrowok="t"/>
              </v:shape>
            </v:group>
            <v:group style="position:absolute;left:8997;top:5904;width:167;height:2" coordorigin="8997,5904" coordsize="167,2">
              <v:shape style="position:absolute;left:8997;top:5904;width:167;height:2" coordorigin="8997,5904" coordsize="167,0" path="m8997,5904l9164,5904e" filled="f" stroked="t" strokeweight=".464456pt" strokecolor="#4B4B4B">
                <v:path arrowok="t"/>
              </v:shape>
            </v:group>
            <v:group style="position:absolute;left:5007;top:5901;width:6581;height:2" coordorigin="5007,5901" coordsize="6581,2">
              <v:shape style="position:absolute;left:5007;top:5901;width:6581;height:2" coordorigin="5007,5901" coordsize="6581,0" path="m5007,5901l11588,5901e" filled="f" stroked="t" strokeweight=".696684pt" strokecolor="#5B5B5B">
                <v:path arrowok="t"/>
              </v:shape>
            </v:group>
            <v:group style="position:absolute;left:8997;top:6140;width:167;height:2" coordorigin="8997,6140" coordsize="167,2">
              <v:shape style="position:absolute;left:8997;top:6140;width:167;height:2" coordorigin="8997,6140" coordsize="167,0" path="m8997,6140l9164,6140e" filled="f" stroked="t" strokeweight=".464456pt" strokecolor="#444444">
                <v:path arrowok="t"/>
              </v:shape>
            </v:group>
            <v:group style="position:absolute;left:2308;top:6140;width:9275;height:2" coordorigin="2308,6140" coordsize="9275,2">
              <v:shape style="position:absolute;left:2308;top:6140;width:9275;height:2" coordorigin="2308,6140" coordsize="9275,0" path="m2308,6140l11584,6140e" filled="f" stroked="t" strokeweight=".696684pt" strokecolor="#575757">
                <v:path arrowok="t"/>
              </v:shape>
            </v:group>
            <v:group style="position:absolute;left:2248;top:6380;width:9340;height:2" coordorigin="2248,6380" coordsize="9340,2">
              <v:shape style="position:absolute;left:2248;top:6380;width:9340;height:2" coordorigin="2248,6380" coordsize="9340,0" path="m2248,6380l11588,6380e" filled="f" stroked="t" strokeweight=".696684pt" strokecolor="#5B5B5B">
                <v:path arrowok="t"/>
              </v:shape>
            </v:group>
            <v:group style="position:absolute;left:7775;top:6352;width:2;height:519" coordorigin="7775,6352" coordsize="2,519">
              <v:shape style="position:absolute;left:7775;top:6352;width:2;height:519" coordorigin="7775,6352" coordsize="0,519" path="m7775,6871l7775,6352e" filled="f" stroked="t" strokeweight=".232228pt" strokecolor="#6B6B6B">
                <v:path arrowok="t"/>
              </v:shape>
            </v:group>
            <v:group style="position:absolute;left:6772;top:6843;width:265;height:2" coordorigin="6772,6843" coordsize="265,2">
              <v:shape style="position:absolute;left:6772;top:6843;width:265;height:2" coordorigin="6772,6843" coordsize="265,0" path="m6772,6843l7037,6843e" filled="f" stroked="t" strokeweight=".464456pt" strokecolor="#484848">
                <v:path arrowok="t"/>
              </v:shape>
            </v:group>
            <v:group style="position:absolute;left:2308;top:6843;width:9280;height:2" coordorigin="2308,6843" coordsize="9280,2">
              <v:shape style="position:absolute;left:2308;top:6843;width:9280;height:2" coordorigin="2308,6843" coordsize="9280,0" path="m2308,6843l11588,6843e" filled="f" stroked="t" strokeweight=".696684pt" strokecolor="#575757">
                <v:path arrowok="t"/>
              </v:shape>
            </v:group>
            <v:group style="position:absolute;left:7775;top:6857;width:2;height:212" coordorigin="7775,6857" coordsize="2,212">
              <v:shape style="position:absolute;left:7775;top:6857;width:2;height:212" coordorigin="7775,6857" coordsize="0,212" path="m7775,7069l7775,6857e" filled="f" stroked="t" strokeweight=".232228pt" strokecolor="#000000">
                <v:path arrowok="t"/>
              </v:shape>
            </v:group>
            <v:group style="position:absolute;left:2313;top:7081;width:9275;height:2" coordorigin="2313,7081" coordsize="9275,2">
              <v:shape style="position:absolute;left:2313;top:7081;width:9275;height:2" coordorigin="2313,7081" coordsize="9275,0" path="m2313,7081l11588,7081e" filled="f" stroked="t" strokeweight=".696684pt" strokecolor="#575757">
                <v:path arrowok="t"/>
              </v:shape>
            </v:group>
            <v:group style="position:absolute;left:534;top:7320;width:11054;height:2" coordorigin="534,7320" coordsize="11054,2">
              <v:shape style="position:absolute;left:534;top:7320;width:11054;height:2" coordorigin="534,7320" coordsize="11054,0" path="m534,7320l11588,7320e" filled="f" stroked="t" strokeweight=".696684pt" strokecolor="#575757">
                <v:path arrowok="t"/>
              </v:shape>
            </v:group>
            <v:group style="position:absolute;left:4742;top:7789;width:1054;height:2" coordorigin="4742,7789" coordsize="1054,2">
              <v:shape style="position:absolute;left:4742;top:7789;width:1054;height:2" coordorigin="4742,7789" coordsize="1054,0" path="m4742,7789l5796,7789e" filled="f" stroked="t" strokeweight=".696684pt" strokecolor="#545454">
                <v:path arrowok="t"/>
              </v:shape>
            </v:group>
            <v:group style="position:absolute;left:529;top:7787;width:11063;height:2" coordorigin="529,7787" coordsize="11063,2">
              <v:shape style="position:absolute;left:529;top:7787;width:11063;height:2" coordorigin="529,7787" coordsize="11063,0" path="m529,7787l11593,7787e" filled="f" stroked="t" strokeweight=".696684pt" strokecolor="#5B5B5B">
                <v:path arrowok="t"/>
              </v:shape>
            </v:group>
            <v:group style="position:absolute;left:5025;top:7782;width:2;height:755" coordorigin="5025,7782" coordsize="2,755">
              <v:shape style="position:absolute;left:5025;top:7782;width:2;height:755" coordorigin="5025,7782" coordsize="0,755" path="m5025,8537l5025,7782e" filled="f" stroked="t" strokeweight=".696684pt" strokecolor="#575757">
                <v:path arrowok="t"/>
              </v:shape>
            </v:group>
            <v:group style="position:absolute;left:5016;top:8025;width:3855;height:2" coordorigin="5016,8025" coordsize="3855,2">
              <v:shape style="position:absolute;left:5016;top:8025;width:3855;height:2" coordorigin="5016,8025" coordsize="3855,0" path="m5016,8025l8871,8025e" filled="f" stroked="t" strokeweight=".696684pt" strokecolor="#575757">
                <v:path arrowok="t"/>
              </v:shape>
            </v:group>
            <v:group style="position:absolute;left:8815;top:8023;width:237;height:2" coordorigin="8815,8023" coordsize="237,2">
              <v:shape style="position:absolute;left:8815;top:8023;width:237;height:2" coordorigin="8815,8023" coordsize="237,0" path="m8815,8023l9052,8023e" filled="f" stroked="t" strokeweight=".464456pt" strokecolor="#444444">
                <v:path arrowok="t"/>
              </v:shape>
            </v:group>
            <v:group style="position:absolute;left:8997;top:8020;width:2592;height:2" coordorigin="8997,8020" coordsize="2592,2">
              <v:shape style="position:absolute;left:8997;top:8020;width:2592;height:2" coordorigin="8997,8020" coordsize="2592,0" path="m8997,8020l11588,8020e" filled="f" stroked="t" strokeweight=".696684pt" strokecolor="#606060">
                <v:path arrowok="t"/>
              </v:shape>
            </v:group>
            <v:group style="position:absolute;left:11586;top:4700;width:2;height:8867" coordorigin="11586,4700" coordsize="2,8867">
              <v:shape style="position:absolute;left:11586;top:4700;width:2;height:8867" coordorigin="11586,4700" coordsize="0,8867" path="m11586,13568l11586,4700e" filled="f" stroked="t" strokeweight=".696684pt" strokecolor="#646464">
                <v:path arrowok="t"/>
              </v:shape>
            </v:group>
            <v:group style="position:absolute;left:5016;top:8266;width:5072;height:2" coordorigin="5016,8266" coordsize="5072,2">
              <v:shape style="position:absolute;left:5016;top:8266;width:5072;height:2" coordorigin="5016,8266" coordsize="5072,0" path="m5016,8266l10088,8266e" filled="f" stroked="t" strokeweight=".696684pt" strokecolor="#545454">
                <v:path arrowok="t"/>
              </v:shape>
            </v:group>
            <v:group style="position:absolute;left:9939;top:8261;width:1653;height:2" coordorigin="9939,8261" coordsize="1653,2">
              <v:shape style="position:absolute;left:9939;top:8261;width:1653;height:2" coordorigin="9939,8261" coordsize="1653,0" path="m9939,8261l11593,8261e" filled="f" stroked="t" strokeweight=".696684pt" strokecolor="#676467">
                <v:path arrowok="t"/>
              </v:shape>
            </v:group>
            <v:group style="position:absolute;left:534;top:8528;width:11059;height:2" coordorigin="534,8528" coordsize="11059,2">
              <v:shape style="position:absolute;left:534;top:8528;width:11059;height:2" coordorigin="534,8528" coordsize="11059,0" path="m534,8528l11593,8528e" filled="f" stroked="t" strokeweight=".696684pt" strokecolor="#575757">
                <v:path arrowok="t"/>
              </v:shape>
            </v:group>
            <v:group style="position:absolute;left:11584;top:8433;width:2;height:609" coordorigin="11584,8433" coordsize="2,609">
              <v:shape style="position:absolute;left:11584;top:8433;width:2;height:609" coordorigin="11584,8433" coordsize="0,609" path="m11584,9042l11584,8433e" filled="f" stroked="t" strokeweight=".696684pt" strokecolor="#646464">
                <v:path arrowok="t"/>
              </v:shape>
            </v:group>
            <v:group style="position:absolute;left:2315;top:6800;width:2;height:4356" coordorigin="2315,6800" coordsize="2,4356">
              <v:shape style="position:absolute;left:2315;top:6800;width:2;height:4356" coordorigin="2315,6800" coordsize="0,4356" path="m2315,11156l2315,6800e" filled="f" stroked="t" strokeweight=".696684pt" strokecolor="#575757">
                <v:path arrowok="t"/>
              </v:shape>
            </v:group>
            <v:group style="position:absolute;left:6772;top:9217;width:265;height:2" coordorigin="6772,9217" coordsize="265,2">
              <v:shape style="position:absolute;left:6772;top:9217;width:265;height:2" coordorigin="6772,9217" coordsize="265,0" path="m6772,9217l7037,9217e" filled="f" stroked="t" strokeweight=".928911pt" strokecolor="#707070">
                <v:path arrowok="t"/>
              </v:shape>
            </v:group>
            <v:group style="position:absolute;left:534;top:9217;width:8337;height:2" coordorigin="534,9217" coordsize="8337,2">
              <v:shape style="position:absolute;left:534;top:9217;width:8337;height:2" coordorigin="534,9217" coordsize="8337,0" path="m534,9217l8871,9217e" filled="f" stroked="t" strokeweight=".696684pt" strokecolor="#5B5B5B">
                <v:path arrowok="t"/>
              </v:shape>
            </v:group>
            <v:group style="position:absolute;left:8815;top:9212;width:237;height:2" coordorigin="8815,9212" coordsize="237,2">
              <v:shape style="position:absolute;left:8815;top:9212;width:237;height:2" coordorigin="8815,9212" coordsize="237,0" path="m8815,9212l9052,9212e" filled="f" stroked="t" strokeweight=".464456pt" strokecolor="#4B4B4B">
                <v:path arrowok="t"/>
              </v:shape>
            </v:group>
            <v:group style="position:absolute;left:8997;top:9210;width:2601;height:2" coordorigin="8997,9210" coordsize="2601,2">
              <v:shape style="position:absolute;left:8997;top:9210;width:2601;height:2" coordorigin="8997,9210" coordsize="2601,0" path="m8997,9210l11597,9210e" filled="f" stroked="t" strokeweight=".696684pt" strokecolor="#5B5B5B">
                <v:path arrowok="t"/>
              </v:shape>
            </v:group>
            <v:group style="position:absolute;left:2280;top:9193;width:2;height:260" coordorigin="2280,9193" coordsize="2,260">
              <v:shape style="position:absolute;left:2280;top:9193;width:2;height:260" coordorigin="2280,9193" coordsize="0,260" path="m2280,9453l2280,9193e" filled="f" stroked="t" strokeweight=".232228pt" strokecolor="#707070">
                <v:path arrowok="t"/>
              </v:shape>
            </v:group>
            <v:group style="position:absolute;left:539;top:10592;width:502;height:2" coordorigin="539,10592" coordsize="502,2">
              <v:shape style="position:absolute;left:539;top:10592;width:502;height:2" coordorigin="539,10592" coordsize="502,0" path="m539,10592l1040,10592e" filled="f" stroked="t" strokeweight=".464456pt" strokecolor="#5B5B5B">
                <v:path arrowok="t"/>
              </v:shape>
            </v:group>
            <v:group style="position:absolute;left:799;top:10590;width:10074;height:2" coordorigin="799,10590" coordsize="10074,2">
              <v:shape style="position:absolute;left:799;top:10590;width:10074;height:2" coordorigin="799,10590" coordsize="10074,0" path="m799,10590l10873,10590e" filled="f" stroked="t" strokeweight=".696684pt" strokecolor="#575757">
                <v:path arrowok="t"/>
              </v:shape>
            </v:group>
            <v:group style="position:absolute;left:10817;top:10581;width:776;height:2" coordorigin="10817,10581" coordsize="776,2">
              <v:shape style="position:absolute;left:10817;top:10581;width:776;height:2" coordorigin="10817,10581" coordsize="776,0" path="m10817,10581l11593,10581e" filled="f" stroked="t" strokeweight=".696684pt" strokecolor="#6B6B6B">
                <v:path arrowok="t"/>
              </v:shape>
            </v:group>
            <v:group style="position:absolute;left:887;top:10774;width:738;height:2" coordorigin="887,10774" coordsize="738,2">
              <v:shape style="position:absolute;left:887;top:10774;width:738;height:2" coordorigin="887,10774" coordsize="738,0" path="m887,10774l1626,10774e" filled="f" stroked="t" strokeweight=".696684pt" strokecolor="#444444">
                <v:path arrowok="t"/>
              </v:shape>
            </v:group>
            <v:group style="position:absolute;left:1626;top:10774;width:664;height:2" coordorigin="1626,10774" coordsize="664,2">
              <v:shape style="position:absolute;left:1626;top:10774;width:664;height:2" coordorigin="1626,10774" coordsize="664,0" path="m1626,10774l2290,10774e" filled="f" stroked="t" strokeweight=".232228pt" strokecolor="#000000">
                <v:path arrowok="t"/>
              </v:shape>
            </v:group>
            <v:group style="position:absolute;left:2313;top:10760;width:985;height:2" coordorigin="2313,10760" coordsize="985,2">
              <v:shape style="position:absolute;left:2313;top:10760;width:985;height:2" coordorigin="2313,10760" coordsize="985,0" path="m2313,10760l3298,10760e" filled="f" stroked="t" strokeweight=".928911pt" strokecolor="#484848">
                <v:path arrowok="t"/>
              </v:shape>
            </v:group>
            <v:group style="position:absolute;left:3312;top:10774;width:3488;height:2" coordorigin="3312,10774" coordsize="3488,2">
              <v:shape style="position:absolute;left:3312;top:10774;width:3488;height:2" coordorigin="3312,10774" coordsize="3488,0" path="m3312,10774l6800,10774e" filled="f" stroked="t" strokeweight=".232228pt" strokecolor="#000000">
                <v:path arrowok="t"/>
              </v:shape>
            </v:group>
            <v:group style="position:absolute;left:6800;top:10774;width:975;height:2" coordorigin="6800,10774" coordsize="975,2">
              <v:shape style="position:absolute;left:6800;top:10774;width:975;height:2" coordorigin="6800,10774" coordsize="975,0" path="m6800,10774l7775,10774e" filled="f" stroked="t" strokeweight=".696684pt" strokecolor="#606060">
                <v:path arrowok="t"/>
              </v:shape>
            </v:group>
            <v:group style="position:absolute;left:7775;top:10774;width:3070;height:2" coordorigin="7775,10774" coordsize="3070,2">
              <v:shape style="position:absolute;left:7775;top:10774;width:3070;height:2" coordorigin="7775,10774" coordsize="3070,0" path="m7775,10774l10845,10774e" filled="f" stroked="t" strokeweight=".232228pt" strokecolor="#000000">
                <v:path arrowok="t"/>
              </v:shape>
            </v:group>
            <v:group style="position:absolute;left:10845;top:10774;width:738;height:2" coordorigin="10845,10774" coordsize="738,2">
              <v:shape style="position:absolute;left:10845;top:10774;width:738;height:2" coordorigin="10845,10774" coordsize="738,0" path="m10845,10774l11584,10774e" filled="f" stroked="t" strokeweight=".232228pt" strokecolor="#6B6B6B">
                <v:path arrowok="t"/>
              </v:shape>
            </v:group>
            <v:group style="position:absolute;left:539;top:11069;width:3451;height:2" coordorigin="539,11069" coordsize="3451,2">
              <v:shape style="position:absolute;left:539;top:11069;width:3451;height:2" coordorigin="539,11069" coordsize="3451,0" path="m539,11069l3990,11069e" filled="f" stroked="t" strokeweight=".696684pt" strokecolor="#575757">
                <v:path arrowok="t"/>
              </v:shape>
            </v:group>
            <v:group style="position:absolute;left:2280;top:10859;width:2;height:439" coordorigin="2280,10859" coordsize="2,439">
              <v:shape style="position:absolute;left:2280;top:10859;width:2;height:439" coordorigin="2280,10859" coordsize="0,439" path="m2280,11298l2280,10859e" filled="f" stroked="t" strokeweight=".696684pt" strokecolor="#707070">
                <v:path arrowok="t"/>
              </v:shape>
            </v:group>
            <v:group style="position:absolute;left:3934;top:11067;width:149;height:2" coordorigin="3934,11067" coordsize="149,2">
              <v:shape style="position:absolute;left:3934;top:11067;width:149;height:2" coordorigin="3934,11067" coordsize="149,0" path="m3934,11067l4083,11067e" filled="f" stroked="t" strokeweight=".464456pt" strokecolor="#3F3F3F">
                <v:path arrowok="t"/>
              </v:shape>
            </v:group>
            <v:group style="position:absolute;left:4027;top:11062;width:7566;height:2" coordorigin="4027,11062" coordsize="7566,2">
              <v:shape style="position:absolute;left:4027;top:11062;width:7566;height:2" coordorigin="4027,11062" coordsize="7566,0" path="m4027,11062l11593,11062e" filled="f" stroked="t" strokeweight=".696684pt" strokecolor="#5B5B5B">
                <v:path arrowok="t"/>
              </v:shape>
            </v:group>
            <v:group style="position:absolute;left:543;top:11536;width:2308;height:2" coordorigin="543,11536" coordsize="2308,2">
              <v:shape style="position:absolute;left:543;top:11536;width:2308;height:2" coordorigin="543,11536" coordsize="2308,0" path="m543,11536l2852,11536e" filled="f" stroked="t" strokeweight=".696684pt" strokecolor="#5B5B5B">
                <v:path arrowok="t"/>
              </v:shape>
            </v:group>
            <v:group style="position:absolute;left:2280;top:11298;width:2;height:227" coordorigin="2280,11298" coordsize="2,227">
              <v:shape style="position:absolute;left:2280;top:11298;width:2;height:227" coordorigin="2280,11298" coordsize="0,227" path="m2280,11524l2280,11298e" filled="f" stroked="t" strokeweight=".696684pt" strokecolor="#000000">
                <v:path arrowok="t"/>
              </v:shape>
            </v:group>
            <v:group style="position:absolute;left:2787;top:11531;width:8811;height:2" coordorigin="2787,11531" coordsize="8811,2">
              <v:shape style="position:absolute;left:2787;top:11531;width:8811;height:2" coordorigin="2787,11531" coordsize="8811,0" path="m2787,11531l11597,11531e" filled="f" stroked="t" strokeweight=".696684pt" strokecolor="#5B5B5B">
                <v:path arrowok="t"/>
              </v:shape>
            </v:group>
            <v:group style="position:absolute;left:543;top:11772;width:2308;height:2" coordorigin="543,11772" coordsize="2308,2">
              <v:shape style="position:absolute;left:543;top:11772;width:2308;height:2" coordorigin="543,11772" coordsize="2308,0" path="m543,11772l2852,11772e" filled="f" stroked="t" strokeweight=".696684pt" strokecolor="#5B5B5B">
                <v:path arrowok="t"/>
              </v:shape>
            </v:group>
            <v:group style="position:absolute;left:548;top:11331;width:2;height:5073" coordorigin="548,11331" coordsize="2,5073">
              <v:shape style="position:absolute;left:548;top:11331;width:2;height:5073" coordorigin="548,11331" coordsize="0,5073" path="m548,16404l548,11331e" filled="f" stroked="t" strokeweight=".696684pt" strokecolor="#4F4F4F">
                <v:path arrowok="t"/>
              </v:shape>
            </v:group>
            <v:group style="position:absolute;left:2280;top:11510;width:2;height:250" coordorigin="2280,11510" coordsize="2,250">
              <v:shape style="position:absolute;left:2280;top:11510;width:2;height:250" coordorigin="2280,11510" coordsize="0,250" path="m2280,11760l2280,11510e" filled="f" stroked="t" strokeweight=".232228pt" strokecolor="#4B4B4B">
                <v:path arrowok="t"/>
              </v:shape>
            </v:group>
            <v:group style="position:absolute;left:8997;top:11765;width:167;height:2" coordorigin="8997,11765" coordsize="167,2">
              <v:shape style="position:absolute;left:8997;top:11765;width:167;height:2" coordorigin="8997,11765" coordsize="167,0" path="m8997,11765l9164,11765e" filled="f" stroked="t" strokeweight=".464456pt" strokecolor="#484848">
                <v:path arrowok="t"/>
              </v:shape>
            </v:group>
            <v:group style="position:absolute;left:2341;top:11765;width:9252;height:2" coordorigin="2341,11765" coordsize="9252,2">
              <v:shape style="position:absolute;left:2341;top:11765;width:9252;height:2" coordorigin="2341,11765" coordsize="9252,0" path="m2341,11765l11593,11765e" filled="f" stroked="t" strokeweight=".696684pt" strokecolor="#5B5B5B">
                <v:path arrowok="t"/>
              </v:shape>
            </v:group>
            <v:group style="position:absolute;left:543;top:12010;width:1119;height:2" coordorigin="543,12010" coordsize="1119,2">
              <v:shape style="position:absolute;left:543;top:12010;width:1119;height:2" coordorigin="543,12010" coordsize="1119,0" path="m543,12010l1663,12010e" filled="f" stroked="t" strokeweight=".696684pt" strokecolor="#676767">
                <v:path arrowok="t"/>
              </v:shape>
            </v:group>
            <v:group style="position:absolute;left:1117;top:11770;width:2;height:255" coordorigin="1117,11770" coordsize="2,255">
              <v:shape style="position:absolute;left:1117;top:11770;width:2;height:255" coordorigin="1117,11770" coordsize="0,255" path="m1117,12025l1117,11770e" filled="f" stroked="t" strokeweight=".232228pt" strokecolor="#3F3F3F">
                <v:path arrowok="t"/>
              </v:shape>
            </v:group>
            <v:group style="position:absolute;left:1658;top:11770;width:2;height:3596" coordorigin="1658,11770" coordsize="2,3596">
              <v:shape style="position:absolute;left:1658;top:11770;width:2;height:3596" coordorigin="1658,11770" coordsize="0,3596" path="m1658,15366l1658,11770e" filled="f" stroked="t" strokeweight=".696684pt" strokecolor="#4F4F4F">
                <v:path arrowok="t"/>
              </v:shape>
            </v:group>
            <v:group style="position:absolute;left:1593;top:12010;width:720;height:2" coordorigin="1593,12010" coordsize="720,2">
              <v:shape style="position:absolute;left:1593;top:12010;width:720;height:2" coordorigin="1593,12010" coordsize="720,0" path="m1593,12010l2313,12010e" filled="f" stroked="t" strokeweight=".464456pt" strokecolor="#575757">
                <v:path arrowok="t"/>
              </v:shape>
            </v:group>
            <v:group style="position:absolute;left:2280;top:11746;width:2;height:731" coordorigin="2280,11746" coordsize="2,731">
              <v:shape style="position:absolute;left:2280;top:11746;width:2;height:731" coordorigin="2280,11746" coordsize="0,731" path="m2280,12478l2280,11746e" filled="f" stroked="t" strokeweight=".232228pt" strokecolor="#6B6B6B">
                <v:path arrowok="t"/>
              </v:shape>
            </v:group>
            <v:group style="position:absolute;left:7427;top:11756;width:2;height:1019" coordorigin="7427,11756" coordsize="2,1019">
              <v:shape style="position:absolute;left:7427;top:11756;width:2;height:1019" coordorigin="7427,11756" coordsize="0,1019" path="m7427,12775l7427,11756e" filled="f" stroked="t" strokeweight=".696684pt" strokecolor="#545454">
                <v:path arrowok="t"/>
              </v:shape>
            </v:group>
            <v:group style="position:absolute;left:2253;top:12001;width:9345;height:2" coordorigin="2253,12001" coordsize="9345,2">
              <v:shape style="position:absolute;left:2253;top:12001;width:9345;height:2" coordorigin="2253,12001" coordsize="9345,0" path="m2253,12001l11597,12001e" filled="f" stroked="t" strokeweight=".696684pt" strokecolor="#606060">
                <v:path arrowok="t"/>
              </v:shape>
            </v:group>
            <v:group style="position:absolute;left:1115;top:11954;width:2;height:746" coordorigin="1115,11954" coordsize="2,746">
              <v:shape style="position:absolute;left:1115;top:11954;width:2;height:746" coordorigin="1115,11954" coordsize="0,746" path="m1115,12699l1115,11954e" filled="f" stroked="t" strokeweight=".464456pt" strokecolor="#545454">
                <v:path arrowok="t"/>
              </v:shape>
            </v:group>
            <v:group style="position:absolute;left:2280;top:12478;width:2;height:1770" coordorigin="2280,12478" coordsize="2,1770">
              <v:shape style="position:absolute;left:2280;top:12478;width:2;height:1770" coordorigin="2280,12478" coordsize="0,1770" path="m2280,14247l2280,12478e" filled="f" stroked="t" strokeweight=".696684pt" strokecolor="#000000">
                <v:path arrowok="t"/>
              </v:shape>
            </v:group>
            <v:group style="position:absolute;left:550;top:12643;width:2;height:132" coordorigin="550,12643" coordsize="2,132">
              <v:shape style="position:absolute;left:550;top:12643;width:2;height:132" coordorigin="550,12643" coordsize="0,132" path="m550,12775l550,12643e" filled="f" stroked="t" strokeweight=".464456pt" strokecolor="#2B2B2B">
                <v:path arrowok="t"/>
              </v:shape>
            </v:group>
            <v:group style="position:absolute;left:1117;top:12643;width:2;height:132" coordorigin="1117,12643" coordsize="2,132">
              <v:shape style="position:absolute;left:1117;top:12643;width:2;height:132" coordorigin="1117,12643" coordsize="0,132" path="m1117,12775l1117,12643e" filled="f" stroked="t" strokeweight=".232228pt" strokecolor="#282828">
                <v:path arrowok="t"/>
              </v:shape>
            </v:group>
            <v:group style="position:absolute;left:1115;top:12718;width:2;height:212" coordorigin="1115,12718" coordsize="2,212">
              <v:shape style="position:absolute;left:1115;top:12718;width:2;height:212" coordorigin="1115,12718" coordsize="0,212" path="m1115,12931l1115,12718e" filled="f" stroked="t" strokeweight=".464456pt" strokecolor="#575757">
                <v:path arrowok="t"/>
              </v:shape>
            </v:group>
            <v:group style="position:absolute;left:7427;top:12718;width:2;height:212" coordorigin="7427,12718" coordsize="2,212">
              <v:shape style="position:absolute;left:7427;top:12718;width:2;height:212" coordorigin="7427,12718" coordsize="0,212" path="m7427,12931l7427,12718e" filled="f" stroked="t" strokeweight=".464456pt" strokecolor="#444444">
                <v:path arrowok="t"/>
              </v:shape>
            </v:group>
            <v:group style="position:absolute;left:1115;top:12992;width:2;height:156" coordorigin="1115,12992" coordsize="2,156">
              <v:shape style="position:absolute;left:1115;top:12992;width:2;height:156" coordorigin="1115,12992" coordsize="0,156" path="m1115,13148l1115,12992e" filled="f" stroked="t" strokeweight=".232228pt" strokecolor="#343434">
                <v:path arrowok="t"/>
              </v:shape>
            </v:group>
            <v:group style="position:absolute;left:7427;top:12874;width:2;height:1402" coordorigin="7427,12874" coordsize="2,1402">
              <v:shape style="position:absolute;left:7427;top:12874;width:2;height:1402" coordorigin="7427,12874" coordsize="0,1402" path="m7427,14276l7427,12874e" filled="f" stroked="t" strokeweight=".696684pt" strokecolor="#575757">
                <v:path arrowok="t"/>
              </v:shape>
            </v:group>
            <v:group style="position:absolute;left:550;top:13030;width:2;height:118" coordorigin="550,13030" coordsize="2,118">
              <v:shape style="position:absolute;left:550;top:13030;width:2;height:118" coordorigin="550,13030" coordsize="0,118" path="m550,13148l550,13030e" filled="f" stroked="t" strokeweight=".464456pt" strokecolor="#282828">
                <v:path arrowok="t"/>
              </v:shape>
            </v:group>
            <v:group style="position:absolute;left:1115;top:13091;width:2;height:227" coordorigin="1115,13091" coordsize="2,227">
              <v:shape style="position:absolute;left:1115;top:13091;width:2;height:227" coordorigin="1115,13091" coordsize="0,227" path="m1115,13318l1115,13091e" filled="f" stroked="t" strokeweight=".232228pt" strokecolor="#575757">
                <v:path arrowok="t"/>
              </v:shape>
            </v:group>
            <v:group style="position:absolute;left:3799;top:13119;width:2;height:321" coordorigin="3799,13119" coordsize="2,321">
              <v:shape style="position:absolute;left:3799;top:13119;width:2;height:321" coordorigin="3799,13119" coordsize="0,321" path="m3799,13440l3799,13119e" filled="f" stroked="t" strokeweight=".232228pt" strokecolor="#000000">
                <v:path arrowok="t"/>
              </v:shape>
            </v:group>
            <v:group style="position:absolute;left:550;top:13412;width:2;height:179" coordorigin="550,13412" coordsize="2,179">
              <v:shape style="position:absolute;left:550;top:13412;width:2;height:179" coordorigin="550,13412" coordsize="0,179" path="m550,13591l550,13412e" filled="f" stroked="t" strokeweight=".464456pt" strokecolor="#2F2F2F">
                <v:path arrowok="t"/>
              </v:shape>
            </v:group>
            <v:group style="position:absolute;left:1117;top:13412;width:2;height:179" coordorigin="1117,13412" coordsize="2,179">
              <v:shape style="position:absolute;left:1117;top:13412;width:2;height:179" coordorigin="1117,13412" coordsize="0,179" path="m1117,13591l1117,13412e" filled="f" stroked="t" strokeweight=".232228pt" strokecolor="#484848">
                <v:path arrowok="t"/>
              </v:shape>
            </v:group>
            <v:group style="position:absolute;left:8843;top:13563;width:200;height:2" coordorigin="8843,13563" coordsize="200,2">
              <v:shape style="position:absolute;left:8843;top:13563;width:200;height:2" coordorigin="8843,13563" coordsize="200,0" path="m8843,13563l9043,13563e" filled="f" stroked="t" strokeweight=".232228pt" strokecolor="#8C9387">
                <v:path arrowok="t"/>
              </v:shape>
            </v:group>
            <v:group style="position:absolute;left:9062;top:13469;width:2;height:127" coordorigin="9062,13469" coordsize="2,127">
              <v:shape style="position:absolute;left:9062;top:13469;width:2;height:127" coordorigin="9062,13469" coordsize="0,127" path="m9062,13596l9062,13469e" filled="f" stroked="t" strokeweight=".696684pt" strokecolor="#3B3F3F">
                <v:path arrowok="t"/>
              </v:shape>
            </v:group>
            <v:group style="position:absolute;left:9010;top:13563;width:125;height:2" coordorigin="9010,13563" coordsize="125,2">
              <v:shape style="position:absolute;left:9010;top:13563;width:125;height:2" coordorigin="9010,13563" coordsize="125,0" path="m9010,13563l9136,13563e" filled="f" stroked="t" strokeweight=".696684pt" strokecolor="#383B34">
                <v:path arrowok="t"/>
              </v:shape>
            </v:group>
            <v:group style="position:absolute;left:11593;top:13412;width:2;height:458" coordorigin="11593,13412" coordsize="2,458">
              <v:shape style="position:absolute;left:11593;top:13412;width:2;height:458" coordorigin="11593,13412" coordsize="0,458" path="m11593,13870l11593,13412e" filled="f" stroked="t" strokeweight=".464456pt" strokecolor="#838383">
                <v:path arrowok="t"/>
              </v:shape>
            </v:group>
            <v:group style="position:absolute;left:1117;top:13535;width:2;height:113" coordorigin="1117,13535" coordsize="2,113">
              <v:shape style="position:absolute;left:1117;top:13535;width:2;height:113" coordorigin="1117,13535" coordsize="0,113" path="m1117,13648l1117,13535e" filled="f" stroked="t" strokeweight=".232228pt" strokecolor="#606060">
                <v:path arrowok="t"/>
              </v:shape>
            </v:group>
            <v:group style="position:absolute;left:8323;top:14125;width:3256;height:2" coordorigin="8323,14125" coordsize="3256,2">
              <v:shape style="position:absolute;left:8323;top:14125;width:3256;height:2" coordorigin="8323,14125" coordsize="3256,0" path="m8323,14125l11579,14125e" filled="f" stroked="t" strokeweight="1.625595pt" strokecolor="#4B4F77">
                <v:path arrowok="t"/>
              </v:shape>
            </v:group>
            <v:group style="position:absolute;left:11574;top:13563;width:2;height:580" coordorigin="11574,13563" coordsize="2,580">
              <v:shape style="position:absolute;left:11574;top:13563;width:2;height:580" coordorigin="11574,13563" coordsize="0,580" path="m11574,14144l11574,13563e" filled="f" stroked="t" strokeweight=".232228pt" strokecolor="#000000">
                <v:path arrowok="t"/>
              </v:shape>
            </v:group>
            <v:group style="position:absolute;left:1117;top:13842;width:2;height:227" coordorigin="1117,13842" coordsize="2,227">
              <v:shape style="position:absolute;left:1117;top:13842;width:2;height:227" coordorigin="1117,13842" coordsize="0,227" path="m1117,14068l1117,13842e" filled="f" stroked="t" strokeweight=".232228pt" strokecolor="#6B6B6B">
                <v:path arrowok="t"/>
              </v:shape>
            </v:group>
            <v:group style="position:absolute;left:1082;top:14125;width:2;height:123" coordorigin="1082,14125" coordsize="2,123">
              <v:shape style="position:absolute;left:1082;top:14125;width:2;height:123" coordorigin="1082,14125" coordsize="0,123" path="m1082,14247l1082,14125e" filled="f" stroked="t" strokeweight=".696684pt" strokecolor="#000000">
                <v:path arrowok="t"/>
              </v:shape>
            </v:group>
            <v:group style="position:absolute;left:10840;top:14073;width:2;height:203" coordorigin="10840,14073" coordsize="2,203">
              <v:shape style="position:absolute;left:10840;top:14073;width:2;height:203" coordorigin="10840,14073" coordsize="0,203" path="m10840,14276l10840,14073e" filled="f" stroked="t" strokeweight="3.483418pt" strokecolor="#444444">
                <v:path arrowok="t"/>
              </v:shape>
            </v:group>
            <v:group style="position:absolute;left:548;top:14375;width:1765;height:2" coordorigin="548,14375" coordsize="1765,2">
              <v:shape style="position:absolute;left:548;top:14375;width:1765;height:2" coordorigin="548,14375" coordsize="1765,0" path="m548,14375l2313,14375e" filled="f" stroked="t" strokeweight=".696684pt" strokecolor="#606060">
                <v:path arrowok="t"/>
              </v:shape>
            </v:group>
            <v:group style="position:absolute;left:550;top:14219;width:2;height:175" coordorigin="550,14219" coordsize="2,175">
              <v:shape style="position:absolute;left:550;top:14219;width:2;height:175" coordorigin="550,14219" coordsize="0,175" path="m550,14394l550,14219e" filled="f" stroked="t" strokeweight=".464456pt" strokecolor="#383838">
                <v:path arrowok="t"/>
              </v:shape>
            </v:group>
            <v:group style="position:absolute;left:1117;top:14219;width:2;height:175" coordorigin="1117,14219" coordsize="2,175">
              <v:shape style="position:absolute;left:1117;top:14219;width:2;height:175" coordorigin="1117,14219" coordsize="0,175" path="m1117,14394l1117,14219e" filled="f" stroked="t" strokeweight=".232228pt" strokecolor="#5B5B5B">
                <v:path arrowok="t"/>
              </v:shape>
            </v:group>
            <v:group style="position:absolute;left:2280;top:14247;width:2;height:330" coordorigin="2280,14247" coordsize="2,330">
              <v:shape style="position:absolute;left:2280;top:14247;width:2;height:330" coordorigin="2280,14247" coordsize="0,330" path="m2280,14578l2280,14247e" filled="f" stroked="t" strokeweight=".232228pt" strokecolor="#6B6B6B">
                <v:path arrowok="t"/>
              </v:shape>
            </v:group>
            <v:group style="position:absolute;left:7429;top:14219;width:2;height:165" coordorigin="7429,14219" coordsize="2,165">
              <v:shape style="position:absolute;left:7429;top:14219;width:2;height:165" coordorigin="7429,14219" coordsize="0,165" path="m7429,14384l7429,14219e" filled="f" stroked="t" strokeweight=".232228pt" strokecolor="#343434">
                <v:path arrowok="t"/>
              </v:shape>
            </v:group>
            <v:group style="position:absolute;left:1082;top:14351;width:2;height:227" coordorigin="1082,14351" coordsize="2,227">
              <v:shape style="position:absolute;left:1082;top:14351;width:2;height:227" coordorigin="1082,14351" coordsize="0,227" path="m1082,14578l1082,14351e" filled="f" stroked="t" strokeweight=".696684pt" strokecolor="#7C7C7C">
                <v:path arrowok="t"/>
              </v:shape>
            </v:group>
            <v:group style="position:absolute;left:7429;top:14328;width:2;height:2053" coordorigin="7429,14328" coordsize="2,2053">
              <v:shape style="position:absolute;left:7429;top:14328;width:2;height:2053" coordorigin="7429,14328" coordsize="0,2053" path="m7429,16380l7429,14328e" filled="f" stroked="t" strokeweight=".464456pt" strokecolor="#545454">
                <v:path arrowok="t"/>
              </v:shape>
            </v:group>
            <v:group style="position:absolute;left:1117;top:14625;width:2;height:127" coordorigin="1117,14625" coordsize="2,127">
              <v:shape style="position:absolute;left:1117;top:14625;width:2;height:127" coordorigin="1117,14625" coordsize="0,127" path="m1117,14752l1117,14625e" filled="f" stroked="t" strokeweight=".232228pt" strokecolor="#707070">
                <v:path arrowok="t"/>
              </v:shape>
            </v:group>
            <v:group style="position:absolute;left:2280;top:14578;width:2;height:1062" coordorigin="2280,14578" coordsize="2,1062">
              <v:shape style="position:absolute;left:2280;top:14578;width:2;height:1062" coordorigin="2280,14578" coordsize="0,1062" path="m2280,15640l2280,14578e" filled="f" stroked="t" strokeweight=".696684pt" strokecolor="#000000">
                <v:path arrowok="t"/>
              </v:shape>
            </v:group>
            <v:group style="position:absolute;left:1082;top:14733;width:2;height:906" coordorigin="1082,14733" coordsize="2,906">
              <v:shape style="position:absolute;left:1082;top:14733;width:2;height:906" coordorigin="1082,14733" coordsize="0,906" path="m1082,15640l1082,14733e" filled="f" stroked="t" strokeweight=".696684pt" strokecolor="#000000">
                <v:path arrowok="t"/>
              </v:shape>
            </v:group>
            <v:group style="position:absolute;left:516;top:15328;width:2;height:1052" coordorigin="516,15328" coordsize="2,1052">
              <v:shape style="position:absolute;left:516;top:15328;width:2;height:1052" coordorigin="516,15328" coordsize="0,1052" path="m516,16380l516,15328e" filled="f" stroked="t" strokeweight=".696684pt" strokecolor="#000000">
                <v:path arrowok="t"/>
              </v:shape>
            </v:group>
            <v:group style="position:absolute;left:1626;top:15328;width:2;height:311" coordorigin="1626,15328" coordsize="2,311">
              <v:shape style="position:absolute;left:1626;top:15328;width:2;height:311" coordorigin="1626,15328" coordsize="0,311" path="m1626,15640l1626,15328e" filled="f" stroked="t" strokeweight=".696684pt" strokecolor="#000000">
                <v:path arrowok="t"/>
              </v:shape>
            </v:group>
            <v:group style="position:absolute;left:1082;top:15640;width:2;height:741" coordorigin="1082,15640" coordsize="2,741">
              <v:shape style="position:absolute;left:1082;top:15640;width:2;height:741" coordorigin="1082,15640" coordsize="0,741" path="m1082,16380l1082,15640e" filled="f" stroked="t" strokeweight=".696684pt" strokecolor="#878787">
                <v:path arrowok="t"/>
              </v:shape>
            </v:group>
            <v:group style="position:absolute;left:1626;top:15640;width:2;height:741" coordorigin="1626,15640" coordsize="2,741">
              <v:shape style="position:absolute;left:1626;top:15640;width:2;height:741" coordorigin="1626,15640" coordsize="0,741" path="m1626,16380l1626,15640e" filled="f" stroked="t" strokeweight=".696684pt" strokecolor="#444444">
                <v:path arrowok="t"/>
              </v:shape>
            </v:group>
            <v:group style="position:absolute;left:2280;top:15640;width:2;height:741" coordorigin="2280,15640" coordsize="2,741">
              <v:shape style="position:absolute;left:2280;top:15640;width:2;height:741" coordorigin="2280,15640" coordsize="0,741" path="m2280,16380l2280,15640e" filled="f" stroked="t" strokeweight=".232228pt" strokecolor="#707070">
                <v:path arrowok="t"/>
              </v:shape>
            </v:group>
            <v:group style="position:absolute;left:539;top:16383;width:10994;height:2" coordorigin="539,16383" coordsize="10994,2">
              <v:shape style="position:absolute;left:539;top:16383;width:10994;height:2" coordorigin="539,16383" coordsize="10994,0" path="m539,16383l11532,16383e" filled="f" stroked="t" strokeweight=".696684pt" strokecolor="#646464">
                <v:path arrowok="t"/>
              </v:shape>
            </v:group>
            <v:group style="position:absolute;left:8815;top:16371;width:237;height:2" coordorigin="8815,16371" coordsize="237,2">
              <v:shape style="position:absolute;left:8815;top:16371;width:237;height:2" coordorigin="8815,16371" coordsize="237,0" path="m8815,16371l9052,16371e" filled="f" stroked="t" strokeweight=".464456pt" strokecolor="#646464">
                <v:path arrowok="t"/>
              </v:shape>
            </v:group>
            <v:group style="position:absolute;left:6094;top:16371;width:5439;height:2" coordorigin="6094,16371" coordsize="5439,2">
              <v:shape style="position:absolute;left:6094;top:16371;width:5439;height:2" coordorigin="6094,16371" coordsize="5439,0" path="m6094,16371l11532,16371e" filled="f" stroked="t" strokeweight=".696684pt" strokecolor="#6B6B6B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6.778015pt;margin-top:9.215684pt;width:81.80861pt;height:10pt;mso-position-horizontal-relative:page;mso-position-vertical-relative:paragraph;z-index:-15768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tabs>
                      <w:tab w:pos="440" w:val="left"/>
                      <w:tab w:pos="1540" w:val="left"/>
                    </w:tabs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95959"/>
                      <w:spacing w:val="0"/>
                      <w:w w:val="63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95959"/>
                      <w:spacing w:val="0"/>
                      <w:w w:val="6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595959"/>
                      <w:spacing w:val="6"/>
                      <w:w w:val="6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44446"/>
                      <w:spacing w:val="0"/>
                      <w:w w:val="203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44446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44444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44446"/>
                      <w:spacing w:val="0"/>
                      <w:w w:val="203"/>
                    </w:rPr>
                    <w:t>b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44446"/>
                      <w:spacing w:val="-75"/>
                      <w:w w:val="203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4444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44444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343434"/>
                      <w:spacing w:val="0"/>
                      <w:w w:val="100"/>
                    </w:rPr>
                    <w:t>,,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İtf.Çvş.</w:t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6"/>
          <w:szCs w:val="16"/>
          <w:color w:val="242849"/>
          <w:spacing w:val="-8"/>
          <w:w w:val="134"/>
          <w:position w:val="2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444446"/>
          <w:spacing w:val="0"/>
          <w:w w:val="134"/>
          <w:position w:val="2"/>
        </w:rPr>
        <w:t>.":,V,</w:t>
      </w:r>
      <w:r>
        <w:rPr>
          <w:rFonts w:ascii="Times New Roman" w:hAnsi="Times New Roman" w:cs="Times New Roman" w:eastAsia="Times New Roman"/>
          <w:sz w:val="16"/>
          <w:szCs w:val="16"/>
          <w:color w:val="444446"/>
          <w:spacing w:val="-2"/>
          <w:w w:val="134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44446"/>
          <w:spacing w:val="0"/>
          <w:w w:val="134"/>
          <w:position w:val="2"/>
        </w:rPr>
        <w:t>".'.«Jole'll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42" w:after="0" w:line="385" w:lineRule="exact"/>
        <w:ind w:left="2224" w:right="-20"/>
        <w:jc w:val="left"/>
        <w:tabs>
          <w:tab w:pos="8960" w:val="left"/>
          <w:tab w:pos="970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43434"/>
          <w:spacing w:val="1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16"/>
        </w:rPr>
        <w:t>Gruplar;,</w:t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43434"/>
          <w:spacing w:val="0"/>
          <w:w w:val="100"/>
        </w:rPr>
      </w:r>
      <w:r>
        <w:rPr>
          <w:rFonts w:ascii="Arial" w:hAnsi="Arial" w:cs="Arial" w:eastAsia="Arial"/>
          <w:sz w:val="32"/>
          <w:szCs w:val="32"/>
          <w:color w:val="79797B"/>
          <w:spacing w:val="17"/>
          <w:w w:val="72"/>
          <w:position w:val="-1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919191"/>
          <w:spacing w:val="-34"/>
          <w:w w:val="69"/>
          <w:position w:val="-1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595959"/>
          <w:spacing w:val="0"/>
          <w:w w:val="63"/>
          <w:position w:val="-1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595959"/>
          <w:spacing w:val="7"/>
          <w:w w:val="63"/>
          <w:position w:val="-1"/>
        </w:rPr>
        <w:t>.</w:t>
      </w:r>
      <w:r>
        <w:rPr>
          <w:rFonts w:ascii="Arial" w:hAnsi="Arial" w:cs="Arial" w:eastAsia="Arial"/>
          <w:sz w:val="24"/>
          <w:szCs w:val="24"/>
          <w:color w:val="444446"/>
          <w:spacing w:val="0"/>
          <w:w w:val="55"/>
          <w:position w:val="-1"/>
        </w:rPr>
        <w:t>.</w:t>
      </w:r>
      <w:r>
        <w:rPr>
          <w:rFonts w:ascii="Arial" w:hAnsi="Arial" w:cs="Arial" w:eastAsia="Arial"/>
          <w:sz w:val="24"/>
          <w:szCs w:val="24"/>
          <w:color w:val="444446"/>
          <w:spacing w:val="-33"/>
          <w:w w:val="55"/>
          <w:position w:val="-1"/>
        </w:rPr>
        <w:t>.</w:t>
      </w:r>
      <w:r>
        <w:rPr>
          <w:rFonts w:ascii="Arial" w:hAnsi="Arial" w:cs="Arial" w:eastAsia="Arial"/>
          <w:sz w:val="24"/>
          <w:szCs w:val="24"/>
          <w:color w:val="79797B"/>
          <w:spacing w:val="0"/>
          <w:w w:val="38"/>
          <w:position w:val="-1"/>
        </w:rPr>
        <w:t>.</w:t>
      </w:r>
      <w:r>
        <w:rPr>
          <w:rFonts w:ascii="Arial" w:hAnsi="Arial" w:cs="Arial" w:eastAsia="Arial"/>
          <w:sz w:val="24"/>
          <w:szCs w:val="24"/>
          <w:color w:val="79797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4"/>
          <w:szCs w:val="24"/>
          <w:color w:val="79797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34"/>
          <w:szCs w:val="34"/>
          <w:color w:val="343434"/>
          <w:spacing w:val="0"/>
          <w:w w:val="67"/>
          <w:position w:val="-1"/>
        </w:rPr>
        <w:t>:..,.,.</w:t>
      </w:r>
      <w:r>
        <w:rPr>
          <w:rFonts w:ascii="Times New Roman" w:hAnsi="Times New Roman" w:cs="Times New Roman" w:eastAsia="Times New Roman"/>
          <w:sz w:val="34"/>
          <w:szCs w:val="34"/>
          <w:color w:val="343434"/>
          <w:spacing w:val="15"/>
          <w:w w:val="67"/>
          <w:position w:val="-1"/>
        </w:rPr>
        <w:t> </w:t>
      </w:r>
      <w:r>
        <w:rPr>
          <w:rFonts w:ascii="Arial" w:hAnsi="Arial" w:cs="Arial" w:eastAsia="Arial"/>
          <w:sz w:val="14"/>
          <w:szCs w:val="14"/>
          <w:color w:val="C6C6C6"/>
          <w:spacing w:val="0"/>
          <w:w w:val="67"/>
          <w:position w:val="-1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96" w:lineRule="exact"/>
        <w:ind w:right="1426"/>
        <w:jc w:val="right"/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343434"/>
          <w:w w:val="156"/>
          <w:i/>
        </w:rPr>
        <w:t>--..</w:t>
      </w:r>
      <w:r>
        <w:rPr>
          <w:rFonts w:ascii="Times New Roman" w:hAnsi="Times New Roman" w:cs="Times New Roman" w:eastAsia="Times New Roman"/>
          <w:sz w:val="10"/>
          <w:szCs w:val="10"/>
          <w:color w:val="343434"/>
          <w:spacing w:val="-6"/>
          <w:w w:val="156"/>
          <w:i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343434"/>
          <w:spacing w:val="-19"/>
          <w:w w:val="156"/>
          <w:i/>
        </w:rPr>
        <w:t>.</w:t>
      </w:r>
      <w:r>
        <w:rPr>
          <w:rFonts w:ascii="Times New Roman" w:hAnsi="Times New Roman" w:cs="Times New Roman" w:eastAsia="Times New Roman"/>
          <w:sz w:val="10"/>
          <w:szCs w:val="10"/>
          <w:color w:val="343434"/>
          <w:spacing w:val="0"/>
          <w:w w:val="95"/>
          <w:i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343434"/>
          <w:spacing w:val="0"/>
          <w:w w:val="64"/>
          <w:i/>
        </w:rPr>
        <w:t>..,.o.-</w:t>
      </w:r>
      <w:r>
        <w:rPr>
          <w:rFonts w:ascii="Times New Roman" w:hAnsi="Times New Roman" w:cs="Times New Roman" w:eastAsia="Times New Roman"/>
          <w:sz w:val="10"/>
          <w:szCs w:val="10"/>
          <w:color w:val="343434"/>
          <w:spacing w:val="-1"/>
          <w:w w:val="64"/>
          <w:i/>
        </w:rPr>
        <w:t>:</w:t>
      </w:r>
      <w:r>
        <w:rPr>
          <w:rFonts w:ascii="Times New Roman" w:hAnsi="Times New Roman" w:cs="Times New Roman" w:eastAsia="Times New Roman"/>
          <w:sz w:val="10"/>
          <w:szCs w:val="10"/>
          <w:color w:val="919191"/>
          <w:spacing w:val="-2"/>
          <w:w w:val="130"/>
          <w:i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79797B"/>
          <w:spacing w:val="0"/>
          <w:w w:val="101"/>
          <w:i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79797B"/>
          <w:spacing w:val="4"/>
          <w:w w:val="101"/>
          <w:i/>
        </w:rPr>
        <w:t>-</w:t>
      </w:r>
      <w:r>
        <w:rPr>
          <w:rFonts w:ascii="Times New Roman" w:hAnsi="Times New Roman" w:cs="Times New Roman" w:eastAsia="Times New Roman"/>
          <w:sz w:val="10"/>
          <w:szCs w:val="10"/>
          <w:color w:val="444446"/>
          <w:spacing w:val="0"/>
          <w:w w:val="95"/>
          <w:i/>
        </w:rPr>
        <w:t>•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6" w:lineRule="auto"/>
        <w:ind w:left="4876" w:right="5254" w:firstLine="-4696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44446"/>
          <w:spacing w:val="0"/>
          <w:w w:val="100"/>
          <w:position w:val="4"/>
        </w:rPr>
        <w:t>Halk</w:t>
      </w:r>
      <w:r>
        <w:rPr>
          <w:rFonts w:ascii="Times New Roman" w:hAnsi="Times New Roman" w:cs="Times New Roman" w:eastAsia="Times New Roman"/>
          <w:sz w:val="21"/>
          <w:szCs w:val="21"/>
          <w:color w:val="44444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4444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Özca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AKYLDIRIM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0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220"/>
        </w:sectPr>
      </w:pPr>
      <w:rPr/>
    </w:p>
    <w:p>
      <w:pPr>
        <w:spacing w:before="57" w:after="0" w:line="224" w:lineRule="auto"/>
        <w:ind w:left="639" w:right="-143" w:firstLine="-528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2"/>
          <w:szCs w:val="82"/>
          <w:color w:val="262626"/>
          <w:spacing w:val="-888"/>
          <w:w w:val="197"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83838"/>
          <w:spacing w:val="7"/>
          <w:w w:val="122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2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22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5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5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83838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3" w:lineRule="auto"/>
        <w:ind w:left="375" w:right="4334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v:shape style="position:absolute;margin-left:507.839996pt;margin-top:-6.387405pt;width:54.720001pt;height:49.919998pt;mso-position-horizontal-relative:page;mso-position-vertical-relative:paragraph;z-index:-15767" type="#_x0000_t75">
            <v:imagedata r:id="rId14" o:title=""/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5"/>
        </w:rPr>
        <w:t>BÜYÜKŞEHİR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36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5"/>
        </w:rPr>
        <w:t>BELEDİYESİ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6"/>
        </w:rPr>
        <w:t>BAŞKANLIGI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8" w:lineRule="exact"/>
        <w:ind w:left="1109" w:right="5144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83838"/>
          <w:w w:val="92"/>
          <w:position w:val="-1"/>
        </w:rPr>
        <w:t>Y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83838"/>
          <w:spacing w:val="0"/>
          <w:w w:val="94"/>
          <w:position w:val="-1"/>
        </w:rPr>
        <w:t>RAPORU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80" w:bottom="280" w:left="460" w:right="80"/>
          <w:cols w:num="2" w:equalWidth="0">
            <w:col w:w="1672" w:space="1592"/>
            <w:col w:w="8116"/>
          </w:cols>
        </w:sectPr>
      </w:pPr>
      <w:rPr/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4" w:after="0" w:line="226" w:lineRule="exact"/>
        <w:ind w:left="169" w:right="-20"/>
        <w:jc w:val="left"/>
        <w:tabs>
          <w:tab w:pos="1540" w:val="left"/>
          <w:tab w:pos="3140" w:val="left"/>
          <w:tab w:pos="5480" w:val="left"/>
          <w:tab w:pos="7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35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131313"/>
          <w:spacing w:val="0"/>
          <w:w w:val="51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131313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0"/>
          <w:position w:val="-1"/>
        </w:rPr>
        <w:t>ay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0"/>
          <w:position w:val="-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7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:11.05.2017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7"/>
          <w:position w:val="-1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84"/>
          <w:position w:val="-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85"/>
          <w:position w:val="-1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irim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No:23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  <w:position w:val="-1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:22:00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trel:05514086741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1" w:lineRule="exact"/>
        <w:ind w:left="183" w:right="-20"/>
        <w:jc w:val="left"/>
        <w:tabs>
          <w:tab w:pos="1540" w:val="left"/>
          <w:tab w:pos="3160" w:val="left"/>
          <w:tab w:pos="4480" w:val="left"/>
          <w:tab w:pos="54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4F4F4F"/>
          <w:spacing w:val="0"/>
          <w:w w:val="110"/>
        </w:rPr>
        <w:t>:ı</w:t>
      </w:r>
      <w:r>
        <w:rPr>
          <w:rFonts w:ascii="Arial" w:hAnsi="Arial" w:cs="Arial" w:eastAsia="Arial"/>
          <w:sz w:val="25"/>
          <w:szCs w:val="25"/>
          <w:color w:val="4F4F4F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63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96B"/>
          <w:spacing w:val="-1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05.2017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:2989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6"/>
        </w:rPr>
        <w:t>:Kema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4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asa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7" w:lineRule="auto"/>
        <w:ind w:left="183" w:right="4822" w:firstLine="5"/>
        <w:jc w:val="left"/>
        <w:tabs>
          <w:tab w:pos="1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:Atatür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Sekiz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0"/>
        </w:rPr>
        <w:t>Eylül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5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-KEMALPAŞA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:Atatür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Sekiz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</w:rPr>
        <w:t>Eylül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Caddesi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0"/>
        </w:rPr>
        <w:t>Üzeri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7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-KEMALPAŞ_A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5" w:lineRule="exact"/>
        <w:ind w:left="188" w:right="-20"/>
        <w:jc w:val="left"/>
        <w:tabs>
          <w:tab w:pos="1540" w:val="left"/>
          <w:tab w:pos="3540" w:val="left"/>
          <w:tab w:pos="6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4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8"/>
        </w:rPr>
        <w:t>:Ç_ö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8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E7E"/>
          <w:spacing w:val="7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1"/>
        </w:rPr>
        <w:t>Ateş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26" w:after="0" w:line="221" w:lineRule="exact"/>
        <w:ind w:left="226" w:right="-20"/>
        <w:jc w:val="left"/>
        <w:tabs>
          <w:tab w:pos="3580" w:val="left"/>
          <w:tab w:pos="6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3"/>
          <w:position w:val="-1"/>
        </w:rPr>
        <w:t>'angm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2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  <w:position w:val="-1"/>
        </w:rPr>
        <w:t>!Yapını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2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8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-1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96B"/>
          <w:spacing w:val="0"/>
          <w:w w:val="107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3611"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3.245453pt;margin-top:3.822842pt;width:85.380936pt;height:26pt;mso-position-horizontal-relative:page;mso-position-vertical-relative:paragraph;z-index:-15765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62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-65"/>
                      <w:w w:val="53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83838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262626"/>
                      <w:spacing w:val="0"/>
                      <w:w w:val="53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BeronarıneKagi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Ahşa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305"/>
        </w:rPr>
        <w:t>1-------------------;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22" w:lineRule="exact"/>
        <w:ind w:left="668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96B"/>
          <w:spacing w:val="0"/>
          <w:w w:val="10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80"/>
        </w:sectPr>
      </w:pPr>
      <w:rPr/>
    </w:p>
    <w:p>
      <w:pPr>
        <w:spacing w:before="97" w:after="0" w:line="240" w:lineRule="auto"/>
        <w:ind w:left="18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3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94" w:lineRule="exact"/>
        <w:ind w:left="16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15"/>
          <w:w w:val="100"/>
          <w:position w:val="-1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3" w:after="0" w:line="240" w:lineRule="auto"/>
        <w:ind w:right="-74"/>
        <w:jc w:val="left"/>
        <w:tabs>
          <w:tab w:pos="3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[Sahibi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:Öğrenilemedi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6"/>
        </w:rPr>
        <w:t>jKiracı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0"/>
          <w:w w:val="8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7"/>
        </w:rPr>
        <w:t>IAmi.ri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8"/>
          <w:w w:val="7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:Çavu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$AHBAZ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2" w:lineRule="auto"/>
        <w:ind w:right="1275"/>
        <w:jc w:val="left"/>
        <w:tabs>
          <w:tab w:pos="25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fı\raç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:1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26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:22:01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73"/>
        </w:rPr>
        <w:t>fı\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6"/>
          <w:w w:val="7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104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:22:03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80"/>
          <w:cols w:num="3" w:equalWidth="0">
            <w:col w:w="1227" w:space="896"/>
            <w:col w:w="5213" w:space="192"/>
            <w:col w:w="3852"/>
          </w:cols>
        </w:sectPr>
      </w:pPr>
      <w:rPr/>
    </w:p>
    <w:p>
      <w:pPr>
        <w:spacing w:before="0" w:after="0" w:line="216" w:lineRule="exact"/>
        <w:ind w:left="16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0" w:after="0" w:line="219" w:lineRule="auto"/>
        <w:ind w:left="2522" w:right="347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   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-5"/>
          <w:w w:val="148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5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2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5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5"/>
        </w:rPr>
        <w:t>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26" w:lineRule="exact"/>
        <w:ind w:right="-20"/>
        <w:jc w:val="left"/>
        <w:tabs>
          <w:tab w:pos="2500" w:val="left"/>
          <w:tab w:pos="4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  <w:position w:val="-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Sayısı:3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  <w:position w:val="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0"/>
        </w:rPr>
        <w:t>:Gelmedi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80"/>
          <w:cols w:num="2" w:equalWidth="0">
            <w:col w:w="681" w:space="1465"/>
            <w:col w:w="9234"/>
          </w:cols>
        </w:sectPr>
      </w:pPr>
      <w:rPr/>
    </w:p>
    <w:p>
      <w:pPr>
        <w:spacing w:before="11" w:after="0" w:line="242" w:lineRule="auto"/>
        <w:ind w:left="2137" w:right="1100" w:firstLine="-18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114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67696B"/>
          <w:spacing w:val="-13"/>
          <w:w w:val="137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rdımcı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Gitmişs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26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213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26" w:lineRule="exact"/>
        <w:ind w:left="2142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on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5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769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80"/>
          <w:cols w:num="2" w:equalWidth="0">
            <w:col w:w="4288" w:space="370"/>
            <w:col w:w="6722"/>
          </w:cols>
        </w:sectPr>
      </w:pPr>
      <w:rPr/>
    </w:p>
    <w:p>
      <w:pPr>
        <w:spacing w:before="16" w:after="0" w:line="240" w:lineRule="auto"/>
        <w:ind w:left="169" w:right="-76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ptayı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0" w:lineRule="exact"/>
        <w:ind w:left="183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w w:val="82"/>
        </w:rPr>
        <w:t>Du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1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dumanit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göıiildü.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6" w:lineRule="exact"/>
        <w:ind w:left="251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::Söndünnede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0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80"/>
          <w:cols w:num="2" w:equalWidth="0">
            <w:col w:w="1591" w:space="550"/>
            <w:col w:w="9239"/>
          </w:cols>
        </w:sectPr>
      </w:pPr>
      <w:rPr/>
    </w:p>
    <w:p>
      <w:pPr>
        <w:spacing w:before="7" w:after="0" w:line="135" w:lineRule="exact"/>
        <w:ind w:left="22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8"/>
        </w:rPr>
        <w:t>öndiirme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8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5" w:after="0" w:line="126" w:lineRule="exact"/>
        <w:ind w:right="-63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00"/>
          <w:position w:val="-4"/>
        </w:rPr>
        <w:t>Sul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00"/>
          <w:position w:val="-4"/>
        </w:rPr>
        <w:t>u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08"/>
          <w:position w:val="-4"/>
        </w:rPr>
        <w:t>Söndüerne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6" w:after="0" w:line="126" w:lineRule="exact"/>
        <w:ind w:right="-20"/>
        <w:jc w:val="left"/>
        <w:tabs>
          <w:tab w:pos="1860" w:val="left"/>
          <w:tab w:pos="34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87"/>
          <w:position w:val="-9"/>
        </w:rPr>
        <w:t>S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87"/>
          <w:position w:val="-9"/>
        </w:rPr>
        <w:t>u</w:t>
      </w:r>
      <w:r>
        <w:rPr>
          <w:rFonts w:ascii="Arial" w:hAnsi="Arial" w:cs="Arial" w:eastAsia="Arial"/>
          <w:sz w:val="19"/>
          <w:szCs w:val="19"/>
          <w:color w:val="262626"/>
          <w:spacing w:val="7"/>
          <w:w w:val="87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9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-9"/>
        </w:rPr>
        <w:t>IKöpil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-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5"/>
          <w:w w:val="87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9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0"/>
          <w:position w:val="-9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6"/>
          <w:w w:val="70"/>
          <w:position w:val="-9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67696B"/>
          <w:spacing w:val="0"/>
          <w:w w:val="109"/>
          <w:position w:val="-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7696B"/>
          <w:spacing w:val="-3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9"/>
        </w:rPr>
        <w:t>K.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9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7C7E7E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C7E7E"/>
          <w:spacing w:val="-6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9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80"/>
          <w:cols w:num="3" w:equalWidth="0">
            <w:col w:w="1438" w:space="1008"/>
            <w:col w:w="1054" w:space="1158"/>
            <w:col w:w="6722"/>
          </w:cols>
        </w:sectPr>
      </w:pPr>
      <w:rPr/>
    </w:p>
    <w:p>
      <w:pPr>
        <w:spacing w:before="0" w:after="0" w:line="375" w:lineRule="exact"/>
        <w:ind w:left="4954" w:right="-20"/>
        <w:jc w:val="left"/>
        <w:tabs>
          <w:tab w:pos="6540" w:val="left"/>
          <w:tab w:pos="80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0.2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69"/>
          <w:position w:val="-3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80"/>
        </w:sectPr>
      </w:pPr>
      <w:rPr/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5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1"/>
        </w:rPr>
        <w:t>öndilıme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3" w:lineRule="exact"/>
        <w:ind w:left="18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Yangında;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yanmıştır.Yangında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1" w:right="144" w:firstLine="148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0"/>
        </w:rPr>
        <w:t>anaatinc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80"/>
          <w:cols w:num="2" w:equalWidth="0">
            <w:col w:w="1909" w:space="238"/>
            <w:col w:w="9233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7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242" w:right="-6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45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0"/>
          <w:w w:val="14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2" w:after="0" w:line="240" w:lineRule="auto"/>
        <w:ind w:left="169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!Yangı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3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5" w:lineRule="exact"/>
        <w:ind w:left="16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C7E7E"/>
          <w:spacing w:val="0"/>
          <w:w w:val="80"/>
        </w:rPr>
        <w:t>,_</w:t>
      </w:r>
      <w:r>
        <w:rPr>
          <w:rFonts w:ascii="Times New Roman" w:hAnsi="Times New Roman" w:cs="Times New Roman" w:eastAsia="Times New Roman"/>
          <w:sz w:val="20"/>
          <w:szCs w:val="20"/>
          <w:color w:val="7C7E7E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E7E"/>
          <w:spacing w:val="4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3A7A8"/>
          <w:spacing w:val="-35"/>
          <w:w w:val="100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,tim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6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u w:val="single" w:color="00000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!Şirketi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9"/>
          <w:w w:val="9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.!Bedel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3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769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80"/>
          <w:cols w:num="3" w:equalWidth="0">
            <w:col w:w="1655" w:space="467"/>
            <w:col w:w="1047" w:space="3480"/>
            <w:col w:w="4731"/>
          </w:cols>
        </w:sectPr>
      </w:pPr>
      <w:rPr/>
    </w:p>
    <w:p>
      <w:pPr>
        <w:spacing w:before="0" w:after="0" w:line="275" w:lineRule="exact"/>
        <w:ind w:left="188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w w:val="50"/>
        </w:rPr>
        <w:t>._.__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62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Dönilşü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1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67696B"/>
          <w:spacing w:val="-5"/>
          <w:w w:val="112"/>
        </w:rPr>
        <w:t>: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6"/>
        </w:rPr>
        <w:t>ı</w:t>
      </w:r>
      <w:r>
        <w:rPr>
          <w:rFonts w:ascii="Arial" w:hAnsi="Arial" w:cs="Arial" w:eastAsia="Arial"/>
          <w:sz w:val="25"/>
          <w:szCs w:val="25"/>
          <w:color w:val="383838"/>
          <w:spacing w:val="-5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-7"/>
          <w:w w:val="12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9"/>
        </w:rPr>
        <w:t>.05.2017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26" w:lineRule="exact"/>
        <w:ind w:left="277" w:right="-70"/>
        <w:jc w:val="left"/>
        <w:tabs>
          <w:tab w:pos="1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3"/>
          <w:position w:val="-1"/>
        </w:rPr>
        <w:t>Q_iDE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3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9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6"/>
          <w:position w:val="-1"/>
        </w:rPr>
        <w:t>EKiP:Kemalpa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1"/>
          <w:w w:val="10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right="-7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8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8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9"/>
        </w:rPr>
        <w:t>:22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2"/>
          <w:w w:val="99"/>
        </w:rPr>
        <w:t>:</w:t>
      </w:r>
      <w:r>
        <w:rPr>
          <w:rFonts w:ascii="Arial" w:hAnsi="Arial" w:cs="Arial" w:eastAsia="Arial"/>
          <w:sz w:val="25"/>
          <w:szCs w:val="25"/>
          <w:color w:val="383838"/>
          <w:spacing w:val="-18"/>
          <w:w w:val="12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96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97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80"/>
          <w:cols w:num="3" w:equalWidth="0">
            <w:col w:w="5337" w:space="651"/>
            <w:col w:w="961" w:space="1537"/>
            <w:col w:w="2894"/>
          </w:cols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93" w:lineRule="exact"/>
        <w:ind w:left="207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itfaiyeci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78" w:lineRule="exact"/>
        <w:ind w:left="939" w:right="-20"/>
        <w:jc w:val="left"/>
        <w:rPr>
          <w:rFonts w:ascii="Courier New" w:hAnsi="Courier New" w:cs="Courier New" w:eastAsia="Courier New"/>
          <w:sz w:val="40"/>
          <w:szCs w:val="40"/>
        </w:rPr>
      </w:pPr>
      <w:rPr/>
      <w:r>
        <w:rPr>
          <w:rFonts w:ascii="Courier New" w:hAnsi="Courier New" w:cs="Courier New" w:eastAsia="Courier New"/>
          <w:sz w:val="40"/>
          <w:szCs w:val="40"/>
          <w:color w:val="282870"/>
          <w:spacing w:val="0"/>
          <w:w w:val="28"/>
          <w:position w:val="-19"/>
        </w:rPr>
        <w:t>/,</w:t>
      </w:r>
      <w:r>
        <w:rPr>
          <w:rFonts w:ascii="Courier New" w:hAnsi="Courier New" w:cs="Courier New" w:eastAsia="Courier New"/>
          <w:sz w:val="40"/>
          <w:szCs w:val="40"/>
          <w:color w:val="282870"/>
          <w:spacing w:val="0"/>
          <w:w w:val="28"/>
          <w:position w:val="-19"/>
        </w:rPr>
        <w:t> </w:t>
      </w:r>
      <w:r>
        <w:rPr>
          <w:rFonts w:ascii="Courier New" w:hAnsi="Courier New" w:cs="Courier New" w:eastAsia="Courier New"/>
          <w:sz w:val="40"/>
          <w:szCs w:val="40"/>
          <w:color w:val="282870"/>
          <w:spacing w:val="23"/>
          <w:w w:val="28"/>
          <w:position w:val="-19"/>
        </w:rPr>
        <w:t> </w:t>
      </w:r>
      <w:r>
        <w:rPr>
          <w:rFonts w:ascii="Courier New" w:hAnsi="Courier New" w:cs="Courier New" w:eastAsia="Courier New"/>
          <w:sz w:val="40"/>
          <w:szCs w:val="40"/>
          <w:color w:val="3B447E"/>
          <w:spacing w:val="0"/>
          <w:w w:val="52"/>
          <w:i/>
          <w:position w:val="-19"/>
        </w:rPr>
        <w:t>r,</w:t>
      </w:r>
      <w:r>
        <w:rPr>
          <w:rFonts w:ascii="Courier New" w:hAnsi="Courier New" w:cs="Courier New" w:eastAsia="Courier New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-37" w:right="-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240" w:lineRule="auto"/>
        <w:ind w:left="200" w:right="29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319" w:lineRule="exact"/>
        <w:ind w:left="53" w:right="1636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76"/>
          <w:position w:val="-1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-6"/>
          <w:w w:val="76"/>
          <w:position w:val="-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76"/>
          <w:i/>
          <w:position w:val="-1"/>
        </w:rPr>
        <w:t>7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32"/>
          <w:w w:val="76"/>
          <w:i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57"/>
          <w:position w:val="-1"/>
        </w:rPr>
        <w:t>MaYı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57"/>
          <w:position w:val="-1"/>
        </w:rPr>
        <w:t>s</w:t>
      </w:r>
      <w:r>
        <w:rPr>
          <w:rFonts w:ascii="Arial" w:hAnsi="Arial" w:cs="Arial" w:eastAsia="Arial"/>
          <w:sz w:val="24"/>
          <w:szCs w:val="24"/>
          <w:color w:val="383838"/>
          <w:spacing w:val="17"/>
          <w:w w:val="57"/>
          <w:position w:val="-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57"/>
          <w:position w:val="-1"/>
        </w:rPr>
        <w:t>Z017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302" w:right="176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67696B"/>
          <w:spacing w:val="0"/>
          <w:w w:val="69"/>
          <w:i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67696B"/>
          <w:spacing w:val="0"/>
          <w:w w:val="69"/>
          <w:i/>
        </w:rPr>
        <w:t>    </w:t>
      </w:r>
      <w:r>
        <w:rPr>
          <w:rFonts w:ascii="Times New Roman" w:hAnsi="Times New Roman" w:cs="Times New Roman" w:eastAsia="Times New Roman"/>
          <w:sz w:val="21"/>
          <w:szCs w:val="21"/>
          <w:color w:val="67696B"/>
          <w:spacing w:val="0"/>
          <w:w w:val="69"/>
          <w:i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7696B"/>
          <w:spacing w:val="0"/>
          <w:w w:val="69"/>
          <w:i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67696B"/>
          <w:spacing w:val="8"/>
          <w:w w:val="69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3" w:lineRule="exact"/>
        <w:ind w:left="-35" w:right="138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8"/>
          <w:w w:val="100"/>
          <w:position w:val="-1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8"/>
        </w:rPr>
        <w:t>faiye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  <w:position w:val="-1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5"/>
          <w:position w:val="-18"/>
        </w:rPr>
        <w:t>BirimA;:iri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60" w:right="80"/>
          <w:cols w:num="4" w:equalWidth="0">
            <w:col w:w="835" w:space="1457"/>
            <w:col w:w="1600" w:space="889"/>
            <w:col w:w="1457" w:space="2211"/>
            <w:col w:w="2931"/>
          </w:cols>
        </w:sectPr>
      </w:pPr>
      <w:rPr/>
    </w:p>
    <w:p>
      <w:pPr>
        <w:spacing w:before="0" w:after="0" w:line="620" w:lineRule="exact"/>
        <w:ind w:left="1297" w:right="-126"/>
        <w:jc w:val="left"/>
        <w:tabs>
          <w:tab w:pos="3380" w:val="left"/>
        </w:tabs>
        <w:rPr>
          <w:rFonts w:ascii="Arial" w:hAnsi="Arial" w:cs="Arial" w:eastAsia="Arial"/>
          <w:sz w:val="66"/>
          <w:szCs w:val="66"/>
        </w:rPr>
      </w:pPr>
      <w:rPr/>
      <w:r>
        <w:rPr>
          <w:rFonts w:ascii="Arial" w:hAnsi="Arial" w:cs="Arial" w:eastAsia="Arial"/>
          <w:sz w:val="32"/>
          <w:szCs w:val="32"/>
          <w:color w:val="4F4F4F"/>
          <w:spacing w:val="-161"/>
          <w:w w:val="584"/>
          <w:position w:val="-4"/>
        </w:rPr>
        <w:t>l</w:t>
      </w:r>
      <w:r>
        <w:rPr>
          <w:rFonts w:ascii="Arial" w:hAnsi="Arial" w:cs="Arial" w:eastAsia="Arial"/>
          <w:sz w:val="32"/>
          <w:szCs w:val="32"/>
          <w:color w:val="282870"/>
          <w:spacing w:val="20"/>
          <w:w w:val="66"/>
          <w:position w:val="-4"/>
        </w:rPr>
        <w:t>ı</w:t>
      </w:r>
      <w:r>
        <w:rPr>
          <w:rFonts w:ascii="Arial" w:hAnsi="Arial" w:cs="Arial" w:eastAsia="Arial"/>
          <w:sz w:val="32"/>
          <w:szCs w:val="32"/>
          <w:color w:val="939397"/>
          <w:spacing w:val="-45"/>
          <w:w w:val="82"/>
          <w:position w:val="-4"/>
        </w:rPr>
        <w:t>,</w:t>
      </w:r>
      <w:r>
        <w:rPr>
          <w:rFonts w:ascii="Arial" w:hAnsi="Arial" w:cs="Arial" w:eastAsia="Arial"/>
          <w:sz w:val="32"/>
          <w:szCs w:val="32"/>
          <w:color w:val="505677"/>
          <w:spacing w:val="0"/>
          <w:w w:val="261"/>
          <w:position w:val="-4"/>
        </w:rPr>
        <w:t>)</w:t>
      </w:r>
      <w:r>
        <w:rPr>
          <w:rFonts w:ascii="Arial" w:hAnsi="Arial" w:cs="Arial" w:eastAsia="Arial"/>
          <w:sz w:val="32"/>
          <w:szCs w:val="32"/>
          <w:color w:val="505677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2"/>
          <w:szCs w:val="32"/>
          <w:color w:val="505677"/>
          <w:spacing w:val="0"/>
          <w:w w:val="100"/>
          <w:position w:val="-4"/>
        </w:rPr>
      </w:r>
      <w:r>
        <w:rPr>
          <w:rFonts w:ascii="Arial" w:hAnsi="Arial" w:cs="Arial" w:eastAsia="Arial"/>
          <w:sz w:val="66"/>
          <w:szCs w:val="66"/>
          <w:color w:val="3B447E"/>
          <w:spacing w:val="0"/>
          <w:w w:val="92"/>
          <w:position w:val="-4"/>
        </w:rPr>
        <w:t>Ur</w:t>
      </w:r>
      <w:r>
        <w:rPr>
          <w:rFonts w:ascii="Arial" w:hAnsi="Arial" w:cs="Arial" w:eastAsia="Arial"/>
          <w:sz w:val="66"/>
          <w:szCs w:val="66"/>
          <w:color w:val="3B447E"/>
          <w:spacing w:val="-43"/>
          <w:w w:val="91"/>
          <w:position w:val="-4"/>
        </w:rPr>
        <w:t>ı</w:t>
      </w:r>
      <w:r>
        <w:rPr>
          <w:rFonts w:ascii="Arial" w:hAnsi="Arial" w:cs="Arial" w:eastAsia="Arial"/>
          <w:sz w:val="66"/>
          <w:szCs w:val="66"/>
          <w:color w:val="7C7E7E"/>
          <w:spacing w:val="0"/>
          <w:w w:val="66"/>
          <w:position w:val="-4"/>
        </w:rPr>
        <w:t>u</w:t>
      </w:r>
      <w:r>
        <w:rPr>
          <w:rFonts w:ascii="Arial" w:hAnsi="Arial" w:cs="Arial" w:eastAsia="Arial"/>
          <w:sz w:val="66"/>
          <w:szCs w:val="66"/>
          <w:color w:val="000000"/>
          <w:spacing w:val="0"/>
          <w:w w:val="100"/>
          <w:position w:val="0"/>
        </w:rPr>
      </w:r>
    </w:p>
    <w:p>
      <w:pPr>
        <w:spacing w:before="0" w:after="0" w:line="202" w:lineRule="exact"/>
        <w:ind w:left="2480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6"/>
          <w:szCs w:val="26"/>
          <w:color w:val="7C7E7E"/>
          <w:spacing w:val="-15"/>
          <w:w w:val="125"/>
          <w:position w:val="1"/>
        </w:rPr>
        <w:t>l</w:t>
      </w:r>
      <w:r>
        <w:rPr>
          <w:rFonts w:ascii="Arial" w:hAnsi="Arial" w:cs="Arial" w:eastAsia="Arial"/>
          <w:sz w:val="26"/>
          <w:szCs w:val="26"/>
          <w:color w:val="939397"/>
          <w:spacing w:val="-60"/>
          <w:w w:val="70"/>
          <w:position w:val="1"/>
        </w:rPr>
        <w:t>r</w:t>
      </w:r>
      <w:r>
        <w:rPr>
          <w:rFonts w:ascii="Arial" w:hAnsi="Arial" w:cs="Arial" w:eastAsia="Arial"/>
          <w:sz w:val="26"/>
          <w:szCs w:val="26"/>
          <w:color w:val="7C7E7E"/>
          <w:spacing w:val="-54"/>
          <w:w w:val="124"/>
          <w:position w:val="1"/>
        </w:rPr>
        <w:t>;</w:t>
      </w:r>
      <w:r>
        <w:rPr>
          <w:rFonts w:ascii="Arial" w:hAnsi="Arial" w:cs="Arial" w:eastAsia="Arial"/>
          <w:sz w:val="24"/>
          <w:szCs w:val="24"/>
          <w:color w:val="4F4F4F"/>
          <w:spacing w:val="0"/>
          <w:w w:val="73"/>
          <w:position w:val="1"/>
        </w:rPr>
        <w:t>v</w:t>
      </w:r>
      <w:r>
        <w:rPr>
          <w:rFonts w:ascii="Arial" w:hAnsi="Arial" w:cs="Arial" w:eastAsia="Arial"/>
          <w:sz w:val="24"/>
          <w:szCs w:val="24"/>
          <w:color w:val="4F4F4F"/>
          <w:spacing w:val="3"/>
          <w:w w:val="72"/>
          <w:position w:val="1"/>
        </w:rPr>
        <w:t>ı</w:t>
      </w:r>
      <w:r>
        <w:rPr>
          <w:rFonts w:ascii="Arial" w:hAnsi="Arial" w:cs="Arial" w:eastAsia="Arial"/>
          <w:sz w:val="24"/>
          <w:szCs w:val="24"/>
          <w:color w:val="7C7E7E"/>
          <w:spacing w:val="0"/>
          <w:w w:val="110"/>
          <w:position w:val="1"/>
        </w:rPr>
        <w:t>erk</w:t>
      </w:r>
      <w:r>
        <w:rPr>
          <w:rFonts w:ascii="Arial" w:hAnsi="Arial" w:cs="Arial" w:eastAsia="Arial"/>
          <w:sz w:val="24"/>
          <w:szCs w:val="24"/>
          <w:color w:val="7C7E7E"/>
          <w:spacing w:val="6"/>
          <w:w w:val="100"/>
          <w:position w:val="1"/>
        </w:rPr>
        <w:t> </w:t>
      </w:r>
      <w:r>
        <w:rPr>
          <w:rFonts w:ascii="Arial" w:hAnsi="Arial" w:cs="Arial" w:eastAsia="Arial"/>
          <w:sz w:val="24"/>
          <w:szCs w:val="24"/>
          <w:color w:val="7C7E7E"/>
          <w:spacing w:val="0"/>
          <w:w w:val="109"/>
          <w:position w:val="1"/>
        </w:rPr>
        <w:t>/ı/</w:t>
      </w:r>
      <w:r>
        <w:rPr>
          <w:rFonts w:ascii="Arial" w:hAnsi="Arial" w:cs="Arial" w:eastAsia="Arial"/>
          <w:sz w:val="24"/>
          <w:szCs w:val="24"/>
          <w:color w:val="7C7E7E"/>
          <w:spacing w:val="-21"/>
          <w:w w:val="110"/>
          <w:position w:val="1"/>
        </w:rPr>
        <w:t>ö</w:t>
      </w:r>
      <w:r>
        <w:rPr>
          <w:rFonts w:ascii="Arial" w:hAnsi="Arial" w:cs="Arial" w:eastAsia="Arial"/>
          <w:sz w:val="24"/>
          <w:szCs w:val="24"/>
          <w:color w:val="4F4F4F"/>
          <w:spacing w:val="0"/>
          <w:w w:val="88"/>
          <w:position w:val="1"/>
        </w:rPr>
        <w:t>ı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2451" w:right="-73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83838"/>
          <w:spacing w:val="-20"/>
          <w:w w:val="120"/>
        </w:rPr>
        <w:t>1</w:t>
      </w:r>
      <w:r>
        <w:rPr>
          <w:rFonts w:ascii="Arial" w:hAnsi="Arial" w:cs="Arial" w:eastAsia="Arial"/>
          <w:sz w:val="20"/>
          <w:szCs w:val="20"/>
          <w:color w:val="7C7E7E"/>
          <w:spacing w:val="0"/>
          <w:w w:val="120"/>
        </w:rPr>
        <w:t>.</w:t>
      </w:r>
      <w:r>
        <w:rPr>
          <w:rFonts w:ascii="Arial" w:hAnsi="Arial" w:cs="Arial" w:eastAsia="Arial"/>
          <w:sz w:val="20"/>
          <w:szCs w:val="20"/>
          <w:color w:val="7C7E7E"/>
          <w:spacing w:val="-27"/>
          <w:w w:val="12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C7E7E"/>
          <w:spacing w:val="-19"/>
          <w:w w:val="194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939397"/>
          <w:spacing w:val="0"/>
          <w:w w:val="107"/>
        </w:rPr>
        <w:t>o</w:t>
      </w:r>
      <w:r>
        <w:rPr>
          <w:rFonts w:ascii="Times New Roman" w:hAnsi="Times New Roman" w:cs="Times New Roman" w:eastAsia="Times New Roman"/>
          <w:sz w:val="22"/>
          <w:szCs w:val="22"/>
          <w:color w:val="939397"/>
          <w:spacing w:val="5"/>
          <w:w w:val="107"/>
        </w:rPr>
        <w:t>s</w:t>
      </w:r>
      <w:r>
        <w:rPr>
          <w:rFonts w:ascii="Times New Roman" w:hAnsi="Times New Roman" w:cs="Times New Roman" w:eastAsia="Times New Roman"/>
          <w:sz w:val="22"/>
          <w:szCs w:val="22"/>
          <w:color w:val="7C7E7E"/>
          <w:spacing w:val="0"/>
          <w:w w:val="95"/>
        </w:rPr>
        <w:t>ta</w:t>
      </w:r>
      <w:r>
        <w:rPr>
          <w:rFonts w:ascii="Times New Roman" w:hAnsi="Times New Roman" w:cs="Times New Roman" w:eastAsia="Times New Roman"/>
          <w:sz w:val="22"/>
          <w:szCs w:val="22"/>
          <w:color w:val="7C7E7E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96B"/>
          <w:spacing w:val="0"/>
          <w:w w:val="94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67696B"/>
          <w:spacing w:val="-1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7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7696B"/>
          <w:spacing w:val="0"/>
          <w:w w:val="100"/>
        </w:rPr>
        <w:t>up</w:t>
      </w:r>
      <w:r>
        <w:rPr>
          <w:rFonts w:ascii="Times New Roman" w:hAnsi="Times New Roman" w:cs="Times New Roman" w:eastAsia="Times New Roman"/>
          <w:sz w:val="20"/>
          <w:szCs w:val="20"/>
          <w:color w:val="67696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4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C7E7E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7C7E7E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7C7E7E"/>
          <w:spacing w:val="2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67696B"/>
          <w:spacing w:val="0"/>
          <w:w w:val="107"/>
        </w:rPr>
        <w:t>Anı</w:t>
      </w:r>
      <w:r>
        <w:rPr>
          <w:rFonts w:ascii="Arial" w:hAnsi="Arial" w:cs="Arial" w:eastAsia="Arial"/>
          <w:sz w:val="20"/>
          <w:szCs w:val="20"/>
          <w:color w:val="67696B"/>
          <w:spacing w:val="-10"/>
          <w:w w:val="108"/>
        </w:rPr>
        <w:t>i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17"/>
        </w:rPr>
        <w:t>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-37" w:right="-57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70.951019pt;margin-top:-26.370995pt;width:9.24075pt;height:37pt;mso-position-horizontal-relative:page;mso-position-vertical-relative:paragraph;z-index:-15764" type="#_x0000_t202" filled="f" stroked="f">
            <v:textbox inset="0,0,0,0">
              <w:txbxContent>
                <w:p>
                  <w:pPr>
                    <w:spacing w:before="0" w:after="0" w:line="740" w:lineRule="exact"/>
                    <w:ind w:right="-151"/>
                    <w:jc w:val="left"/>
                    <w:rPr>
                      <w:rFonts w:ascii="Times New Roman" w:hAnsi="Times New Roman" w:cs="Times New Roman" w:eastAsia="Times New Roman"/>
                      <w:sz w:val="74"/>
                      <w:szCs w:val="7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4957BF"/>
                      <w:spacing w:val="0"/>
                      <w:w w:val="75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Ahmet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ŞAHBAZ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8" w:lineRule="exact"/>
        <w:ind w:left="219" w:right="21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Çavuşu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97" w:lineRule="exact"/>
        <w:ind w:left="-54" w:right="-74"/>
        <w:jc w:val="center"/>
        <w:rPr>
          <w:rFonts w:ascii="Arial" w:hAnsi="Arial" w:cs="Arial" w:eastAsia="Arial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45"/>
          <w:szCs w:val="45"/>
          <w:color w:val="7C7E7E"/>
          <w:spacing w:val="0"/>
          <w:w w:val="100"/>
          <w:position w:val="-2"/>
        </w:rPr>
        <w:t>-</w:t>
      </w:r>
      <w:r>
        <w:rPr>
          <w:rFonts w:ascii="Times New Roman" w:hAnsi="Times New Roman" w:cs="Times New Roman" w:eastAsia="Times New Roman"/>
          <w:sz w:val="45"/>
          <w:szCs w:val="45"/>
          <w:color w:val="7C7E7E"/>
          <w:spacing w:val="-3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7C7E7E"/>
          <w:spacing w:val="-115"/>
          <w:w w:val="85"/>
          <w:position w:val="-2"/>
        </w:rPr>
        <w:t>u</w:t>
      </w:r>
      <w:r>
        <w:rPr>
          <w:rFonts w:ascii="Arial" w:hAnsi="Arial" w:cs="Arial" w:eastAsia="Arial"/>
          <w:sz w:val="12"/>
          <w:szCs w:val="12"/>
          <w:color w:val="BABABC"/>
          <w:spacing w:val="0"/>
          <w:w w:val="234"/>
          <w:position w:val="21"/>
        </w:rPr>
        <w:t>.</w:t>
      </w:r>
      <w:r>
        <w:rPr>
          <w:rFonts w:ascii="Arial" w:hAnsi="Arial" w:cs="Arial" w:eastAsia="Arial"/>
          <w:sz w:val="12"/>
          <w:szCs w:val="12"/>
          <w:color w:val="BABABC"/>
          <w:spacing w:val="-12"/>
          <w:w w:val="100"/>
          <w:position w:val="21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7C7E7E"/>
          <w:spacing w:val="-99"/>
          <w:w w:val="84"/>
          <w:position w:val="-2"/>
        </w:rPr>
        <w:t>ı</w:t>
      </w:r>
      <w:r>
        <w:rPr>
          <w:rFonts w:ascii="Arial" w:hAnsi="Arial" w:cs="Arial" w:eastAsia="Arial"/>
          <w:sz w:val="12"/>
          <w:szCs w:val="12"/>
          <w:color w:val="7C7E7E"/>
          <w:spacing w:val="0"/>
          <w:w w:val="181"/>
          <w:i/>
          <w:position w:val="21"/>
        </w:rPr>
        <w:t>i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40" w:right="-10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383838"/>
          <w:spacing w:val="0"/>
          <w:w w:val="76"/>
          <w:position w:val="1"/>
        </w:rPr>
        <w:t>Itfa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10" w:lineRule="exact"/>
        <w:ind w:left="61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4F4F4F"/>
          <w:spacing w:val="0"/>
          <w:w w:val="102"/>
          <w:position w:val="-16"/>
        </w:rPr>
        <w:t>M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25" w:lineRule="exact"/>
        <w:ind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38"/>
          <w:szCs w:val="38"/>
          <w:color w:val="67696B"/>
          <w:spacing w:val="0"/>
          <w:w w:val="100"/>
          <w:position w:val="-2"/>
        </w:rPr>
        <w:t>g</w:t>
      </w:r>
      <w:r>
        <w:rPr>
          <w:rFonts w:ascii="Arial" w:hAnsi="Arial" w:cs="Arial" w:eastAsia="Arial"/>
          <w:sz w:val="38"/>
          <w:szCs w:val="38"/>
          <w:color w:val="67696B"/>
          <w:spacing w:val="-89"/>
          <w:w w:val="100"/>
          <w:position w:val="-2"/>
        </w:rPr>
        <w:t> </w:t>
      </w:r>
      <w:r>
        <w:rPr>
          <w:rFonts w:ascii="Arial" w:hAnsi="Arial" w:cs="Arial" w:eastAsia="Arial"/>
          <w:sz w:val="38"/>
          <w:szCs w:val="38"/>
          <w:color w:val="67696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67696B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A3A7A8"/>
          <w:spacing w:val="0"/>
          <w:w w:val="69"/>
          <w:position w:val="-2"/>
        </w:rPr>
        <w:t>,</w:t>
      </w:r>
      <w:r>
        <w:rPr>
          <w:rFonts w:ascii="Arial" w:hAnsi="Arial" w:cs="Arial" w:eastAsia="Arial"/>
          <w:sz w:val="38"/>
          <w:szCs w:val="38"/>
          <w:color w:val="A3A7A8"/>
          <w:spacing w:val="0"/>
          <w:w w:val="69"/>
          <w:position w:val="-2"/>
        </w:rPr>
        <w:t> </w:t>
      </w:r>
      <w:r>
        <w:rPr>
          <w:rFonts w:ascii="Arial" w:hAnsi="Arial" w:cs="Arial" w:eastAsia="Arial"/>
          <w:sz w:val="38"/>
          <w:szCs w:val="38"/>
          <w:color w:val="A3A7A8"/>
          <w:spacing w:val="1"/>
          <w:w w:val="69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ABABC"/>
          <w:spacing w:val="-26"/>
          <w:w w:val="100"/>
          <w:position w:val="-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0"/>
          <w:w w:val="100"/>
          <w:position w:val="-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7" w:lineRule="exact"/>
        <w:ind w:left="155" w:right="1091"/>
        <w:jc w:val="center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24"/>
          <w:szCs w:val="24"/>
          <w:color w:val="4F4F4F"/>
          <w:spacing w:val="-37"/>
          <w:w w:val="66"/>
          <w:position w:val="-3"/>
        </w:rPr>
        <w:t>e</w:t>
      </w:r>
      <w:r>
        <w:rPr>
          <w:rFonts w:ascii="Arial" w:hAnsi="Arial" w:cs="Arial" w:eastAsia="Arial"/>
          <w:sz w:val="24"/>
          <w:szCs w:val="24"/>
          <w:color w:val="67696B"/>
          <w:spacing w:val="12"/>
          <w:w w:val="383"/>
          <w:position w:val="-3"/>
        </w:rPr>
        <w:t>ı</w:t>
      </w:r>
      <w:r>
        <w:rPr>
          <w:rFonts w:ascii="Arial" w:hAnsi="Arial" w:cs="Arial" w:eastAsia="Arial"/>
          <w:sz w:val="24"/>
          <w:szCs w:val="24"/>
          <w:color w:val="4F4F4F"/>
          <w:spacing w:val="0"/>
          <w:w w:val="97"/>
          <w:position w:val="-3"/>
        </w:rPr>
        <w:t>:.</w:t>
      </w:r>
      <w:r>
        <w:rPr>
          <w:rFonts w:ascii="Arial" w:hAnsi="Arial" w:cs="Arial" w:eastAsia="Arial"/>
          <w:sz w:val="24"/>
          <w:szCs w:val="24"/>
          <w:color w:val="4F4F4F"/>
          <w:spacing w:val="0"/>
          <w:w w:val="100"/>
          <w:position w:val="-3"/>
        </w:rPr>
        <w:t>  </w:t>
      </w:r>
      <w:r>
        <w:rPr>
          <w:rFonts w:ascii="Arial" w:hAnsi="Arial" w:cs="Arial" w:eastAsia="Arial"/>
          <w:sz w:val="24"/>
          <w:szCs w:val="24"/>
          <w:color w:val="4F4F4F"/>
          <w:spacing w:val="-3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39397"/>
          <w:spacing w:val="0"/>
          <w:w w:val="233"/>
          <w:position w:val="-3"/>
        </w:rPr>
        <w:t>!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77" w:lineRule="exact"/>
        <w:ind w:left="1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7C7E7E"/>
          <w:spacing w:val="-46"/>
          <w:w w:val="152"/>
          <w:i/>
          <w:position w:val="-2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9" w:lineRule="atLeast"/>
        <w:ind w:left="8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0"/>
          <w:szCs w:val="20"/>
          <w:color w:val="505677"/>
          <w:spacing w:val="0"/>
          <w:w w:val="321"/>
        </w:rPr>
        <w:t>t</w:t>
      </w:r>
      <w:r>
        <w:rPr>
          <w:rFonts w:ascii="Arial" w:hAnsi="Arial" w:cs="Arial" w:eastAsia="Arial"/>
          <w:sz w:val="20"/>
          <w:szCs w:val="20"/>
          <w:color w:val="505677"/>
          <w:spacing w:val="-99"/>
          <w:w w:val="321"/>
        </w:rPr>
        <w:t> 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70"/>
        </w:rPr>
        <w:t>Or</w:t>
      </w:r>
      <w:r>
        <w:rPr>
          <w:rFonts w:ascii="Arial" w:hAnsi="Arial" w:cs="Arial" w:eastAsia="Arial"/>
          <w:sz w:val="20"/>
          <w:szCs w:val="20"/>
          <w:color w:val="4F4F4F"/>
          <w:spacing w:val="8"/>
          <w:w w:val="7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7C7E7E"/>
          <w:spacing w:val="-21"/>
          <w:w w:val="70"/>
          <w:i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0"/>
          <w:i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70"/>
          <w:i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31"/>
          <w:w w:val="7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ABABC"/>
          <w:spacing w:val="0"/>
          <w:w w:val="100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80"/>
          <w:cols w:num="4" w:equalWidth="0">
            <w:col w:w="4405" w:space="408"/>
            <w:col w:w="1360" w:space="1936"/>
            <w:col w:w="483" w:space="714"/>
            <w:col w:w="2074"/>
          </w:cols>
        </w:sectPr>
      </w:pPr>
      <w:rPr/>
    </w:p>
    <w:p>
      <w:pPr>
        <w:spacing w:before="0" w:after="0" w:line="118" w:lineRule="exact"/>
        <w:ind w:right="1399"/>
        <w:jc w:val="right"/>
        <w:tabs>
          <w:tab w:pos="420" w:val="left"/>
          <w:tab w:pos="14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939397"/>
          <w:spacing w:val="0"/>
          <w:w w:val="151"/>
          <w:position w:val="1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939397"/>
          <w:spacing w:val="-23"/>
          <w:w w:val="151"/>
          <w:position w:val="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C7E7E"/>
          <w:spacing w:val="0"/>
          <w:w w:val="79"/>
          <w:position w:val="1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7C7E7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7C7E7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2"/>
          <w:szCs w:val="22"/>
          <w:color w:val="505677"/>
          <w:spacing w:val="0"/>
          <w:w w:val="57"/>
          <w:position w:val="1"/>
        </w:rPr>
        <w:t>r.p</w:t>
      </w:r>
      <w:r>
        <w:rPr>
          <w:rFonts w:ascii="Times New Roman" w:hAnsi="Times New Roman" w:cs="Times New Roman" w:eastAsia="Times New Roman"/>
          <w:sz w:val="22"/>
          <w:szCs w:val="22"/>
          <w:color w:val="505677"/>
          <w:spacing w:val="3"/>
          <w:w w:val="57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4F4F4F"/>
          <w:spacing w:val="-7"/>
          <w:w w:val="183"/>
          <w:position w:val="1"/>
        </w:rPr>
        <w:t>'</w:t>
      </w:r>
      <w:r>
        <w:rPr>
          <w:rFonts w:ascii="Arial" w:hAnsi="Arial" w:cs="Arial" w:eastAsia="Arial"/>
          <w:sz w:val="23"/>
          <w:szCs w:val="23"/>
          <w:color w:val="7C7E7E"/>
          <w:spacing w:val="-95"/>
          <w:w w:val="94"/>
          <w:position w:val="1"/>
        </w:rPr>
        <w:t>&lt;</w:t>
      </w:r>
      <w:r>
        <w:rPr>
          <w:rFonts w:ascii="Arial" w:hAnsi="Arial" w:cs="Arial" w:eastAsia="Arial"/>
          <w:sz w:val="20"/>
          <w:szCs w:val="20"/>
          <w:color w:val="505677"/>
          <w:spacing w:val="-168"/>
          <w:w w:val="323"/>
          <w:position w:val="14"/>
        </w:rPr>
        <w:t>(</w:t>
      </w:r>
      <w:r>
        <w:rPr>
          <w:rFonts w:ascii="Arial" w:hAnsi="Arial" w:cs="Arial" w:eastAsia="Arial"/>
          <w:sz w:val="23"/>
          <w:szCs w:val="23"/>
          <w:color w:val="939397"/>
          <w:spacing w:val="6"/>
          <w:w w:val="11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939397"/>
          <w:spacing w:val="0"/>
          <w:w w:val="111"/>
          <w:position w:val="1"/>
        </w:rPr>
        <w:t>-</w:t>
      </w:r>
      <w:r>
        <w:rPr>
          <w:rFonts w:ascii="Arial" w:hAnsi="Arial" w:cs="Arial" w:eastAsia="Arial"/>
          <w:sz w:val="23"/>
          <w:szCs w:val="23"/>
          <w:color w:val="939397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939397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BABABC"/>
          <w:spacing w:val="0"/>
          <w:w w:val="101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right="1363"/>
        <w:jc w:val="right"/>
        <w:tabs>
          <w:tab w:pos="900" w:val="left"/>
          <w:tab w:pos="150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ABABC"/>
          <w:spacing w:val="0"/>
          <w:w w:val="167"/>
        </w:rPr>
        <w:t>.</w:t>
      </w:r>
      <w:r>
        <w:rPr>
          <w:rFonts w:ascii="Arial" w:hAnsi="Arial" w:cs="Arial" w:eastAsia="Arial"/>
          <w:sz w:val="14"/>
          <w:szCs w:val="14"/>
          <w:color w:val="BABABC"/>
          <w:spacing w:val="0"/>
          <w:w w:val="167"/>
        </w:rPr>
        <w:t> </w:t>
      </w:r>
      <w:r>
        <w:rPr>
          <w:rFonts w:ascii="Arial" w:hAnsi="Arial" w:cs="Arial" w:eastAsia="Arial"/>
          <w:sz w:val="14"/>
          <w:szCs w:val="14"/>
          <w:color w:val="BABABC"/>
          <w:spacing w:val="49"/>
          <w:w w:val="167"/>
        </w:rPr>
        <w:t> </w:t>
      </w:r>
      <w:r>
        <w:rPr>
          <w:rFonts w:ascii="Arial" w:hAnsi="Arial" w:cs="Arial" w:eastAsia="Arial"/>
          <w:sz w:val="14"/>
          <w:szCs w:val="14"/>
          <w:color w:val="67696B"/>
          <w:spacing w:val="0"/>
          <w:w w:val="40"/>
        </w:rPr>
        <w:t>..</w:t>
      </w:r>
      <w:r>
        <w:rPr>
          <w:rFonts w:ascii="Arial" w:hAnsi="Arial" w:cs="Arial" w:eastAsia="Arial"/>
          <w:sz w:val="14"/>
          <w:szCs w:val="14"/>
          <w:color w:val="67696B"/>
          <w:spacing w:val="-1"/>
          <w:w w:val="40"/>
        </w:rPr>
        <w:t>,</w:t>
      </w:r>
      <w:r>
        <w:rPr>
          <w:rFonts w:ascii="Arial" w:hAnsi="Arial" w:cs="Arial" w:eastAsia="Arial"/>
          <w:sz w:val="14"/>
          <w:szCs w:val="14"/>
          <w:color w:val="939397"/>
          <w:spacing w:val="0"/>
          <w:w w:val="71"/>
        </w:rPr>
        <w:t>.,.</w:t>
      </w:r>
      <w:r>
        <w:rPr>
          <w:rFonts w:ascii="Arial" w:hAnsi="Arial" w:cs="Arial" w:eastAsia="Arial"/>
          <w:sz w:val="14"/>
          <w:szCs w:val="14"/>
          <w:color w:val="939397"/>
          <w:spacing w:val="0"/>
          <w:w w:val="100"/>
        </w:rPr>
        <w:t>   </w:t>
      </w:r>
      <w:r>
        <w:rPr>
          <w:rFonts w:ascii="Arial" w:hAnsi="Arial" w:cs="Arial" w:eastAsia="Arial"/>
          <w:sz w:val="14"/>
          <w:szCs w:val="14"/>
          <w:color w:val="939397"/>
          <w:spacing w:val="-14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939397"/>
          <w:spacing w:val="-14"/>
          <w:w w:val="198"/>
          <w:i/>
        </w:rPr>
        <w:t>l</w:t>
      </w:r>
      <w:r>
        <w:rPr>
          <w:rFonts w:ascii="Arial" w:hAnsi="Arial" w:cs="Arial" w:eastAsia="Arial"/>
          <w:sz w:val="14"/>
          <w:szCs w:val="14"/>
          <w:color w:val="4F4F4F"/>
          <w:spacing w:val="0"/>
          <w:w w:val="127"/>
          <w:i/>
        </w:rPr>
        <w:t>'f;</w:t>
      </w:r>
      <w:r>
        <w:rPr>
          <w:rFonts w:ascii="Arial" w:hAnsi="Arial" w:cs="Arial" w:eastAsia="Arial"/>
          <w:sz w:val="14"/>
          <w:szCs w:val="14"/>
          <w:color w:val="4F4F4F"/>
          <w:spacing w:val="0"/>
          <w:w w:val="100"/>
          <w:i/>
        </w:rPr>
        <w:tab/>
      </w:r>
      <w:r>
        <w:rPr>
          <w:rFonts w:ascii="Arial" w:hAnsi="Arial" w:cs="Arial" w:eastAsia="Arial"/>
          <w:sz w:val="14"/>
          <w:szCs w:val="14"/>
          <w:color w:val="4F4F4F"/>
          <w:spacing w:val="0"/>
          <w:w w:val="100"/>
          <w:i/>
        </w:rPr>
      </w:r>
      <w:r>
        <w:rPr>
          <w:rFonts w:ascii="Arial" w:hAnsi="Arial" w:cs="Arial" w:eastAsia="Arial"/>
          <w:sz w:val="14"/>
          <w:szCs w:val="14"/>
          <w:color w:val="67696B"/>
          <w:spacing w:val="0"/>
          <w:w w:val="133"/>
        </w:rPr>
        <w:t>.</w:t>
      </w:r>
      <w:r>
        <w:rPr>
          <w:rFonts w:ascii="Arial" w:hAnsi="Arial" w:cs="Arial" w:eastAsia="Arial"/>
          <w:sz w:val="14"/>
          <w:szCs w:val="14"/>
          <w:color w:val="67696B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67696B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A3A7A8"/>
          <w:spacing w:val="0"/>
          <w:w w:val="81"/>
        </w:rPr>
        <w:t>•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34" w:lineRule="exact"/>
        <w:ind w:right="2351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52"/>
          <w:position w:val="-13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460" w:right="80"/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30.170889pt;margin-top:32.166084pt;width:550.119774pt;height:771.648561pt;mso-position-horizontal-relative:page;mso-position-vertical-relative:page;z-index:-15766" coordorigin="603,643" coordsize="11002,15433">
            <v:group style="position:absolute;left:610;top:667;width:10965;height:2" coordorigin="610,667" coordsize="10965,2">
              <v:shape style="position:absolute;left:610;top:667;width:10965;height:2" coordorigin="610,667" coordsize="10965,0" path="m610,667l11575,667e" filled="f" stroked="t" strokeweight=".704379pt" strokecolor="#606060">
                <v:path arrowok="t"/>
              </v:shape>
            </v:group>
            <v:group style="position:absolute;left:625;top:655;width:2;height:5545" coordorigin="625,655" coordsize="2,5545">
              <v:shape style="position:absolute;left:625;top:655;width:2;height:5545" coordorigin="625,655" coordsize="0,5545" path="m625,6200l625,655e" filled="f" stroked="t" strokeweight=".704379pt" strokecolor="#575757">
                <v:path arrowok="t"/>
              </v:shape>
            </v:group>
            <v:group style="position:absolute;left:2580;top:665;width:2;height:1524" coordorigin="2580,665" coordsize="2,1524">
              <v:shape style="position:absolute;left:2580;top:665;width:2;height:1524" coordorigin="2580,665" coordsize="0,1524" path="m2580,2188l2580,665e" filled="f" stroked="t" strokeweight=".704379pt" strokecolor="#838383">
                <v:path arrowok="t"/>
              </v:shape>
            </v:group>
            <v:group style="position:absolute;left:9279;top:650;width:2;height:1529" coordorigin="9279,650" coordsize="2,1529">
              <v:shape style="position:absolute;left:9279;top:650;width:2;height:1529" coordorigin="9279,650" coordsize="0,1529" path="m9279,2179l9279,650e" filled="f" stroked="t" strokeweight=".704379pt" strokecolor="#575757">
                <v:path arrowok="t"/>
              </v:shape>
            </v:group>
            <v:group style="position:absolute;left:620;top:2174;width:10960;height:2" coordorigin="620,2174" coordsize="10960,2">
              <v:shape style="position:absolute;left:620;top:2174;width:10960;height:2" coordorigin="620,2174" coordsize="10960,0" path="m620,2174l11580,2174e" filled="f" stroked="t" strokeweight=".704379pt" strokecolor="#5B5B5B">
                <v:path arrowok="t"/>
              </v:shape>
            </v:group>
            <v:group style="position:absolute;left:615;top:2414;width:10965;height:2" coordorigin="615,2414" coordsize="10965,2">
              <v:shape style="position:absolute;left:615;top:2414;width:10965;height:2" coordorigin="615,2414" coordsize="10965,0" path="m615,2414l11580,2414e" filled="f" stroked="t" strokeweight=".704379pt" strokecolor="#5B5B5B">
                <v:path arrowok="t"/>
              </v:shape>
            </v:group>
            <v:group style="position:absolute;left:620;top:2656;width:10960;height:2" coordorigin="620,2656" coordsize="10960,2">
              <v:shape style="position:absolute;left:620;top:2656;width:10960;height:2" coordorigin="620,2656" coordsize="10960,0" path="m620,2656l11580,2656e" filled="f" stroked="t" strokeweight=".704379pt" strokecolor="#747474">
                <v:path arrowok="t"/>
              </v:shape>
            </v:group>
            <v:group style="position:absolute;left:615;top:2898;width:9359;height:2" coordorigin="615,2898" coordsize="9359,2">
              <v:shape style="position:absolute;left:615;top:2898;width:9359;height:2" coordorigin="615,2898" coordsize="9359,0" path="m615,2898l9974,2898e" filled="f" stroked="t" strokeweight=".469586pt" strokecolor="#707070">
                <v:path arrowok="t"/>
              </v:shape>
            </v:group>
            <v:group style="position:absolute;left:620;top:3140;width:9589;height:2" coordorigin="620,3140" coordsize="9589,2">
              <v:shape style="position:absolute;left:620;top:3140;width:9589;height:2" coordorigin="620,3140" coordsize="9589,0" path="m620,3140l10209,3140e" filled="f" stroked="t" strokeweight=".469586pt" strokecolor="#575757">
                <v:path arrowok="t"/>
              </v:shape>
            </v:group>
            <v:group style="position:absolute;left:4048;top:3375;width:2;height:774" coordorigin="4048,3375" coordsize="2,774">
              <v:shape style="position:absolute;left:4048;top:3375;width:2;height:774" coordorigin="4048,3375" coordsize="0,774" path="m4048,4149l4048,3375e" filled="f" stroked="t" strokeweight=".704379pt" strokecolor="#4F4F4F">
                <v:path arrowok="t"/>
              </v:shape>
            </v:group>
            <v:group style="position:absolute;left:620;top:3378;width:10965;height:2" coordorigin="620,3378" coordsize="10965,2">
              <v:shape style="position:absolute;left:620;top:3378;width:10965;height:2" coordorigin="620,3378" coordsize="10965,0" path="m620,3378l11585,3378e" filled="f" stroked="t" strokeweight=".704379pt" strokecolor="#575757">
                <v:path arrowok="t"/>
              </v:shape>
            </v:group>
            <v:group style="position:absolute;left:7121;top:3371;width:2;height:779" coordorigin="7121,3371" coordsize="2,779">
              <v:shape style="position:absolute;left:7121;top:3371;width:2;height:779" coordorigin="7121,3371" coordsize="0,779" path="m7121,4149l7121,3371e" filled="f" stroked="t" strokeweight=".704379pt" strokecolor="#4F4F4F">
                <v:path arrowok="t"/>
              </v:shape>
            </v:group>
            <v:group style="position:absolute;left:2590;top:4135;width:2;height:11934" coordorigin="2590,4135" coordsize="2,11934">
              <v:shape style="position:absolute;left:2590;top:4135;width:2;height:11934" coordorigin="2590,4135" coordsize="0,11934" path="m2590,16069l2590,4135e" filled="f" stroked="t" strokeweight=".704379pt" strokecolor="#4F4F4F">
                <v:path arrowok="t"/>
              </v:shape>
            </v:group>
            <v:group style="position:absolute;left:615;top:4137;width:10965;height:2" coordorigin="615,4137" coordsize="10965,2">
              <v:shape style="position:absolute;left:615;top:4137;width:10965;height:2" coordorigin="615,4137" coordsize="10965,0" path="m615,4137l11580,4137e" filled="f" stroked="t" strokeweight=".704379pt" strokecolor="#545454">
                <v:path arrowok="t"/>
              </v:shape>
            </v:group>
            <v:group style="position:absolute;left:11582;top:4263;width:2;height:11806" coordorigin="11582,4263" coordsize="2,11806">
              <v:shape style="position:absolute;left:11582;top:4263;width:2;height:11806" coordorigin="11582,4263" coordsize="0,11806" path="m11582,16069l11582,4263e" filled="f" stroked="t" strokeweight=".704379pt" strokecolor="#606060">
                <v:path arrowok="t"/>
              </v:shape>
            </v:group>
            <v:group style="position:absolute;left:615;top:4413;width:10970;height:2" coordorigin="615,4413" coordsize="10970,2">
              <v:shape style="position:absolute;left:615;top:4413;width:10970;height:2" coordorigin="615,4413" coordsize="10970,0" path="m615,4413l11585,4413e" filled="f" stroked="t" strokeweight=".704379pt" strokecolor="#5B5B5B">
                <v:path arrowok="t"/>
              </v:shape>
            </v:group>
            <v:group style="position:absolute;left:2573;top:4650;width:9011;height:2" coordorigin="2573,4650" coordsize="9011,2">
              <v:shape style="position:absolute;left:2573;top:4650;width:9011;height:2" coordorigin="2573,4650" coordsize="9011,0" path="m2573,4650l11585,4650e" filled="f" stroked="t" strokeweight=".704379pt" strokecolor="#5B5B5B">
                <v:path arrowok="t"/>
              </v:shape>
            </v:group>
            <v:group style="position:absolute;left:5104;top:4648;width:2;height:2174" coordorigin="5104,4648" coordsize="2,2174">
              <v:shape style="position:absolute;left:5104;top:4648;width:2;height:2174" coordorigin="5104,4648" coordsize="0,2174" path="m5104,6822l5104,4648e" filled="f" stroked="t" strokeweight=".704379pt" strokecolor="#4F4F4F">
                <v:path arrowok="t"/>
              </v:shape>
            </v:group>
            <v:group style="position:absolute;left:5100;top:5132;width:6485;height:2" coordorigin="5100,5132" coordsize="6485,2">
              <v:shape style="position:absolute;left:5100;top:5132;width:6485;height:2" coordorigin="5100,5132" coordsize="6485,0" path="m5100,5132l11585,5132e" filled="f" stroked="t" strokeweight=".704379pt" strokecolor="#646464">
                <v:path arrowok="t"/>
              </v:shape>
            </v:group>
            <v:group style="position:absolute;left:5100;top:5374;width:6490;height:2" coordorigin="5100,5374" coordsize="6490,2">
              <v:shape style="position:absolute;left:5100;top:5374;width:6490;height:2" coordorigin="5100,5374" coordsize="6490,0" path="m5100,5374l11589,5374e" filled="f" stroked="t" strokeweight=".704379pt" strokecolor="#5B5B5B">
                <v:path arrowok="t"/>
              </v:shape>
            </v:group>
            <v:group style="position:absolute;left:5095;top:5616;width:6494;height:2" coordorigin="5095,5616" coordsize="6494,2">
              <v:shape style="position:absolute;left:5095;top:5616;width:6494;height:2" coordorigin="5095,5616" coordsize="6494,0" path="m5095,5616l11589,5616e" filled="f" stroked="t" strokeweight=".704379pt" strokecolor="#606060">
                <v:path arrowok="t"/>
              </v:shape>
            </v:group>
            <v:group style="position:absolute;left:2573;top:5853;width:9011;height:2" coordorigin="2573,5853" coordsize="9011,2">
              <v:shape style="position:absolute;left:2573;top:5853;width:9011;height:2" coordorigin="2573,5853" coordsize="9011,0" path="m2573,5853l11585,5853e" filled="f" stroked="t" strokeweight=".704379pt" strokecolor="#5B5B5B">
                <v:path arrowok="t"/>
              </v:shape>
            </v:group>
            <v:group style="position:absolute;left:615;top:6100;width:10974;height:2" coordorigin="615,6100" coordsize="10974,2">
              <v:shape style="position:absolute;left:615;top:6100;width:10974;height:2" coordorigin="615,6100" coordsize="10974,0" path="m615,6100l11589,6100e" filled="f" stroked="t" strokeweight=".704379pt" strokecolor="#5B5B5B">
                <v:path arrowok="t"/>
              </v:shape>
            </v:group>
            <v:group style="position:absolute;left:2578;top:6568;width:9011;height:2" coordorigin="2578,6568" coordsize="9011,2">
              <v:shape style="position:absolute;left:2578;top:6568;width:9011;height:2" coordorigin="2578,6568" coordsize="9011,0" path="m2578,6568l11589,6568e" filled="f" stroked="t" strokeweight=".469586pt" strokecolor="#606060">
                <v:path arrowok="t"/>
              </v:shape>
            </v:group>
            <v:group style="position:absolute;left:7969;top:6086;width:2;height:736" coordorigin="7969,6086" coordsize="2,736">
              <v:shape style="position:absolute;left:7969;top:6086;width:2;height:736" coordorigin="7969,6086" coordsize="0,736" path="m7969,6822l7969,6086e" filled="f" stroked="t" strokeweight=".704379pt" strokecolor="#575757">
                <v:path arrowok="t"/>
              </v:shape>
            </v:group>
            <v:group style="position:absolute;left:2578;top:6807;width:9007;height:2" coordorigin="2578,6807" coordsize="9007,2">
              <v:shape style="position:absolute;left:2578;top:6807;width:9007;height:2" coordorigin="2578,6807" coordsize="9007,0" path="m2578,6807l11585,6807e" filled="f" stroked="t" strokeweight=".704379pt" strokecolor="#606060">
                <v:path arrowok="t"/>
              </v:shape>
            </v:group>
            <v:group style="position:absolute;left:625;top:6447;width:2;height:4272" coordorigin="625,6447" coordsize="2,4272">
              <v:shape style="position:absolute;left:625;top:6447;width:2;height:4272" coordorigin="625,6447" coordsize="0,4272" path="m625,10719l625,6447e" filled="f" stroked="t" strokeweight=".704379pt" strokecolor="#545454">
                <v:path arrowok="t"/>
              </v:shape>
            </v:group>
            <v:group style="position:absolute;left:620;top:7050;width:10970;height:2" coordorigin="620,7050" coordsize="10970,2">
              <v:shape style="position:absolute;left:620;top:7050;width:10970;height:2" coordorigin="620,7050" coordsize="10970,0" path="m620,7050l11589,7050e" filled="f" stroked="t" strokeweight=".704379pt" strokecolor="#5B5B5B">
                <v:path arrowok="t"/>
              </v:shape>
            </v:group>
            <v:group style="position:absolute;left:620;top:7520;width:10970;height:2" coordorigin="620,7520" coordsize="10970,2">
              <v:shape style="position:absolute;left:620;top:7520;width:10970;height:2" coordorigin="620,7520" coordsize="10970,0" path="m620,7520l11589,7520e" filled="f" stroked="t" strokeweight=".704379pt" strokecolor="#606060">
                <v:path arrowok="t"/>
              </v:shape>
            </v:group>
            <v:group style="position:absolute;left:5109;top:7515;width:2;height:731" coordorigin="5109,7515" coordsize="2,731">
              <v:shape style="position:absolute;left:5109;top:7515;width:2;height:731" coordorigin="5109,7515" coordsize="0,731" path="m5109,8246l5109,7515e" filled="f" stroked="t" strokeweight=".704379pt" strokecolor="#545454">
                <v:path arrowok="t"/>
              </v:shape>
            </v:group>
            <v:group style="position:absolute;left:5100;top:7759;width:6490;height:2" coordorigin="5100,7759" coordsize="6490,2">
              <v:shape style="position:absolute;left:5100;top:7759;width:6490;height:2" coordorigin="5100,7759" coordsize="6490,0" path="m5100,7759l11589,7759e" filled="f" stroked="t" strokeweight=".704379pt" strokecolor="#606060">
                <v:path arrowok="t"/>
              </v:shape>
            </v:group>
            <v:group style="position:absolute;left:5104;top:8004;width:6485;height:2" coordorigin="5104,8004" coordsize="6485,2">
              <v:shape style="position:absolute;left:5104;top:8004;width:6485;height:2" coordorigin="5104,8004" coordsize="6485,0" path="m5104,8004l11589,8004e" filled="f" stroked="t" strokeweight=".704379pt" strokecolor="#5B5B5B">
                <v:path arrowok="t"/>
              </v:shape>
            </v:group>
            <v:group style="position:absolute;left:620;top:8241;width:10970;height:2" coordorigin="620,8241" coordsize="10970,2">
              <v:shape style="position:absolute;left:620;top:8241;width:10970;height:2" coordorigin="620,8241" coordsize="10970,0" path="m620,8241l11589,8241e" filled="f" stroked="t" strokeweight=".704379pt" strokecolor="#606060">
                <v:path arrowok="t"/>
              </v:shape>
            </v:group>
            <v:group style="position:absolute;left:615;top:9048;width:10974;height:2" coordorigin="615,9048" coordsize="10974,2">
              <v:shape style="position:absolute;left:615;top:9048;width:10974;height:2" coordorigin="615,9048" coordsize="10974,0" path="m615,9048l11589,9048e" filled="f" stroked="t" strokeweight=".704379pt" strokecolor="#5B5B5B">
                <v:path arrowok="t"/>
              </v:shape>
            </v:group>
            <v:group style="position:absolute;left:620;top:9888;width:10974;height:2" coordorigin="620,9888" coordsize="10974,2">
              <v:shape style="position:absolute;left:620;top:9888;width:10974;height:2" coordorigin="620,9888" coordsize="10974,0" path="m620,9888l11594,9888e" filled="f" stroked="t" strokeweight=".704379pt" strokecolor="#606060">
                <v:path arrowok="t"/>
              </v:shape>
            </v:group>
            <v:group style="position:absolute;left:620;top:10126;width:10974;height:2" coordorigin="620,10126" coordsize="10974,2">
              <v:shape style="position:absolute;left:620;top:10126;width:10974;height:2" coordorigin="620,10126" coordsize="10974,0" path="m620,10126l11594,10126e" filled="f" stroked="t" strokeweight=".704379pt" strokecolor="#606060">
                <v:path arrowok="t"/>
              </v:shape>
            </v:group>
            <v:group style="position:absolute;left:615;top:10368;width:10979;height:2" coordorigin="615,10368" coordsize="10979,2">
              <v:shape style="position:absolute;left:615;top:10368;width:10979;height:2" coordorigin="615,10368" coordsize="10979,0" path="m615,10368l11594,10368e" filled="f" stroked="t" strokeweight=".704379pt" strokecolor="#606060">
                <v:path arrowok="t"/>
              </v:shape>
            </v:group>
            <v:group style="position:absolute;left:1925;top:11080;width:2;height:4985" coordorigin="1925,11080" coordsize="2,4985">
              <v:shape style="position:absolute;left:1925;top:11080;width:2;height:4985" coordorigin="1925,11080" coordsize="0,4985" path="m1925,16065l1925,11080e" filled="f" stroked="t" strokeweight=".704379pt" strokecolor="#646464">
                <v:path arrowok="t"/>
              </v:shape>
            </v:group>
            <v:group style="position:absolute;left:629;top:10947;width:2;height:5122" coordorigin="629,10947" coordsize="2,5122">
              <v:shape style="position:absolute;left:629;top:10947;width:2;height:5122" coordorigin="629,10947" coordsize="0,5122" path="m629,16069l629,10947e" filled="f" stroked="t" strokeweight=".704379pt" strokecolor="#575757">
                <v:path arrowok="t"/>
              </v:shape>
            </v:group>
            <v:group style="position:absolute;left:1432;top:11075;width:2;height:4994" coordorigin="1432,11075" coordsize="2,4994">
              <v:shape style="position:absolute;left:1432;top:11075;width:2;height:4994" coordorigin="1432,11075" coordsize="0,4994" path="m1432,16069l1432,11075e" filled="f" stroked="t" strokeweight=".704379pt" strokecolor="#545454">
                <v:path arrowok="t"/>
              </v:shape>
            </v:group>
            <v:group style="position:absolute;left:620;top:11085;width:10974;height:2" coordorigin="620,11085" coordsize="10974,2">
              <v:shape style="position:absolute;left:620;top:11085;width:10974;height:2" coordorigin="620,11085" coordsize="10974,0" path="m620,11085l11594,11085e" filled="f" stroked="t" strokeweight=".704379pt" strokecolor="#646464">
                <v:path arrowok="t"/>
              </v:shape>
            </v:group>
            <v:group style="position:absolute;left:7542;top:11075;width:2;height:4994" coordorigin="7542,11075" coordsize="2,4994">
              <v:shape style="position:absolute;left:7542;top:11075;width:2;height:4994" coordorigin="7542,11075" coordsize="0,4994" path="m7542,16069l7542,11075e" filled="f" stroked="t" strokeweight=".704379pt" strokecolor="#575757">
                <v:path arrowok="t"/>
              </v:shape>
            </v:group>
            <v:group style="position:absolute;left:620;top:11322;width:10974;height:2" coordorigin="620,11322" coordsize="10974,2">
              <v:shape style="position:absolute;left:620;top:11322;width:10974;height:2" coordorigin="620,11322" coordsize="10974,0" path="m620,11322l11594,11322e" filled="f" stroked="t" strokeweight=".704379pt" strokecolor="#646464">
                <v:path arrowok="t"/>
              </v:shape>
            </v:group>
            <v:group style="position:absolute;left:620;top:16062;width:10979;height:2" coordorigin="620,16062" coordsize="10979,2">
              <v:shape style="position:absolute;left:620;top:16062;width:10979;height:2" coordorigin="620,16062" coordsize="10979,0" path="m620,16062l11599,16062e" filled="f" stroked="t" strokeweight=".704379pt" strokecolor="#646467">
                <v:path arrowok="t"/>
              </v:shape>
            </v:group>
            <v:group style="position:absolute;left:625;top:13387;width:1977;height:2" coordorigin="625,13387" coordsize="1977,2">
              <v:shape style="position:absolute;left:625;top:13387;width:1977;height:2" coordorigin="625,13387" coordsize="1977,0" path="m625,13387l2602,13387e" filled="f" stroked="t" strokeweight=".704379pt" strokecolor="#606060">
                <v:path arrowok="t"/>
              </v:shape>
            </v:group>
            <v:group style="position:absolute;left:4153;top:14824;width:2;height:314" coordorigin="4153,14824" coordsize="2,314">
              <v:shape style="position:absolute;left:4153;top:14824;width:2;height:314" coordorigin="4153,14824" coordsize="0,314" path="m4153,15138l4153,14824e" filled="f" stroked="t" strokeweight="1.406055pt" strokecolor="#CCD4DD">
                <v:path arrowok="t"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3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exact"/>
        <w:ind w:left="244" w:right="-8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67696B"/>
          <w:spacing w:val="0"/>
          <w:w w:val="253"/>
          <w:position w:val="-4"/>
        </w:rPr>
        <w:t>d</w:t>
      </w:r>
      <w:r>
        <w:rPr>
          <w:rFonts w:ascii="Arial" w:hAnsi="Arial" w:cs="Arial" w:eastAsia="Arial"/>
          <w:sz w:val="25"/>
          <w:szCs w:val="25"/>
          <w:color w:val="67696B"/>
          <w:spacing w:val="1"/>
          <w:w w:val="253"/>
          <w:position w:val="-4"/>
        </w:rPr>
        <w:t> </w:t>
      </w:r>
      <w:r>
        <w:rPr>
          <w:rFonts w:ascii="Arial" w:hAnsi="Arial" w:cs="Arial" w:eastAsia="Arial"/>
          <w:sz w:val="25"/>
          <w:szCs w:val="25"/>
          <w:color w:val="67696B"/>
          <w:spacing w:val="0"/>
          <w:w w:val="253"/>
          <w:position w:val="-4"/>
        </w:rPr>
        <w:t>PÇU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96" w:lineRule="exact"/>
        <w:ind w:right="-20"/>
        <w:jc w:val="left"/>
        <w:tabs>
          <w:tab w:pos="1000" w:val="left"/>
          <w:tab w:pos="1760" w:val="left"/>
        </w:tabs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3"/>
          <w:szCs w:val="23"/>
          <w:color w:val="7C7E7E"/>
          <w:w w:val="81"/>
          <w:position w:val="1"/>
        </w:rPr>
        <w:t>ltf</w:t>
      </w:r>
      <w:r>
        <w:rPr>
          <w:rFonts w:ascii="Arial" w:hAnsi="Arial" w:cs="Arial" w:eastAsia="Arial"/>
          <w:sz w:val="23"/>
          <w:szCs w:val="23"/>
          <w:color w:val="7C7E7E"/>
          <w:spacing w:val="-13"/>
          <w:w w:val="82"/>
          <w:position w:val="1"/>
        </w:rPr>
        <w:t>a</w:t>
      </w:r>
      <w:r>
        <w:rPr>
          <w:rFonts w:ascii="Arial" w:hAnsi="Arial" w:cs="Arial" w:eastAsia="Arial"/>
          <w:sz w:val="23"/>
          <w:szCs w:val="23"/>
          <w:color w:val="383838"/>
          <w:spacing w:val="-20"/>
          <w:w w:val="138"/>
          <w:position w:val="1"/>
        </w:rPr>
        <w:t>ı</w:t>
      </w:r>
      <w:r>
        <w:rPr>
          <w:rFonts w:ascii="Arial" w:hAnsi="Arial" w:cs="Arial" w:eastAsia="Arial"/>
          <w:sz w:val="23"/>
          <w:szCs w:val="23"/>
          <w:color w:val="67696B"/>
          <w:spacing w:val="0"/>
          <w:w w:val="76"/>
          <w:position w:val="1"/>
        </w:rPr>
        <w:t>ye</w:t>
      </w:r>
      <w:r>
        <w:rPr>
          <w:rFonts w:ascii="Arial" w:hAnsi="Arial" w:cs="Arial" w:eastAsia="Arial"/>
          <w:sz w:val="23"/>
          <w:szCs w:val="23"/>
          <w:color w:val="67696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67696B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7C7E7E"/>
          <w:spacing w:val="0"/>
          <w:w w:val="100"/>
          <w:position w:val="1"/>
        </w:rPr>
        <w:t>·</w:t>
      </w:r>
      <w:r>
        <w:rPr>
          <w:rFonts w:ascii="Arial" w:hAnsi="Arial" w:cs="Arial" w:eastAsia="Arial"/>
          <w:sz w:val="23"/>
          <w:szCs w:val="23"/>
          <w:color w:val="7C7E7E"/>
          <w:spacing w:val="49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A3A7A8"/>
          <w:spacing w:val="0"/>
          <w:w w:val="4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A3A7A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A3A7A8"/>
          <w:spacing w:val="0"/>
          <w:w w:val="100"/>
          <w:position w:val="1"/>
        </w:rPr>
      </w:r>
      <w:r>
        <w:rPr>
          <w:rFonts w:ascii="Arial" w:hAnsi="Arial" w:cs="Arial" w:eastAsia="Arial"/>
          <w:sz w:val="22"/>
          <w:szCs w:val="22"/>
          <w:color w:val="67696B"/>
          <w:spacing w:val="-6"/>
          <w:w w:val="100"/>
          <w:position w:val="1"/>
        </w:rPr>
        <w:t>m</w:t>
      </w:r>
      <w:r>
        <w:rPr>
          <w:rFonts w:ascii="Arial" w:hAnsi="Arial" w:cs="Arial" w:eastAsia="Arial"/>
          <w:sz w:val="22"/>
          <w:szCs w:val="22"/>
          <w:color w:val="4F4F4F"/>
          <w:spacing w:val="0"/>
          <w:w w:val="100"/>
          <w:position w:val="1"/>
        </w:rPr>
        <w:t>ir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-7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3"/>
          <w:szCs w:val="23"/>
          <w:color w:val="383838"/>
          <w:spacing w:val="0"/>
          <w:w w:val="100"/>
        </w:rPr>
        <w:t>lt</w:t>
      </w:r>
      <w:r>
        <w:rPr>
          <w:rFonts w:ascii="Arial" w:hAnsi="Arial" w:cs="Arial" w:eastAsia="Arial"/>
          <w:sz w:val="23"/>
          <w:szCs w:val="23"/>
          <w:color w:val="383838"/>
          <w:spacing w:val="-22"/>
          <w:w w:val="100"/>
        </w:rPr>
        <w:t>r</w:t>
      </w:r>
      <w:r>
        <w:rPr>
          <w:rFonts w:ascii="Arial" w:hAnsi="Arial" w:cs="Arial" w:eastAsia="Arial"/>
          <w:sz w:val="23"/>
          <w:szCs w:val="23"/>
          <w:color w:val="67696B"/>
          <w:spacing w:val="0"/>
          <w:w w:val="100"/>
        </w:rPr>
        <w:t>.</w:t>
      </w:r>
      <w:r>
        <w:rPr>
          <w:rFonts w:ascii="Arial" w:hAnsi="Arial" w:cs="Arial" w:eastAsia="Arial"/>
          <w:sz w:val="23"/>
          <w:szCs w:val="23"/>
          <w:color w:val="67696B"/>
          <w:spacing w:val="0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67696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0"/>
        </w:rPr>
        <w:t>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347" w:lineRule="exact"/>
        <w:ind w:right="-20"/>
        <w:jc w:val="left"/>
        <w:tabs>
          <w:tab w:pos="44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7C7E7E"/>
          <w:spacing w:val="0"/>
          <w:w w:val="100"/>
          <w:position w:val="6"/>
        </w:rPr>
        <w:t>·'</w:t>
      </w:r>
      <w:r>
        <w:rPr>
          <w:rFonts w:ascii="Arial" w:hAnsi="Arial" w:cs="Arial" w:eastAsia="Arial"/>
          <w:sz w:val="13"/>
          <w:szCs w:val="13"/>
          <w:color w:val="7C7E7E"/>
          <w:spacing w:val="0"/>
          <w:w w:val="100"/>
          <w:position w:val="6"/>
        </w:rPr>
        <w:tab/>
      </w:r>
      <w:r>
        <w:rPr>
          <w:rFonts w:ascii="Arial" w:hAnsi="Arial" w:cs="Arial" w:eastAsia="Arial"/>
          <w:sz w:val="13"/>
          <w:szCs w:val="13"/>
          <w:color w:val="7C7E7E"/>
          <w:spacing w:val="0"/>
          <w:w w:val="100"/>
          <w:position w:val="6"/>
        </w:rPr>
      </w:r>
      <w:r>
        <w:rPr>
          <w:rFonts w:ascii="Times New Roman" w:hAnsi="Times New Roman" w:cs="Times New Roman" w:eastAsia="Times New Roman"/>
          <w:sz w:val="34"/>
          <w:szCs w:val="34"/>
          <w:color w:val="A3A7A8"/>
          <w:spacing w:val="0"/>
          <w:w w:val="69"/>
          <w:position w:val="0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A3A7A8"/>
          <w:spacing w:val="-14"/>
          <w:w w:val="69"/>
          <w:position w:val="0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7C7E7E"/>
          <w:spacing w:val="0"/>
          <w:w w:val="77"/>
          <w:position w:val="0"/>
        </w:rPr>
        <w:t>.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80"/>
          <w:cols w:num="4" w:equalWidth="0">
            <w:col w:w="551" w:space="1948"/>
            <w:col w:w="2113" w:space="558"/>
            <w:col w:w="494" w:space="3366"/>
            <w:col w:w="2350"/>
          </w:cols>
        </w:sectPr>
      </w:pPr>
      <w:rPr/>
    </w:p>
    <w:p>
      <w:pPr>
        <w:spacing w:before="0" w:after="0" w:line="841" w:lineRule="exact"/>
        <w:ind w:left="835"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531.511719pt;margin-top:31.431639pt;width:.1pt;height:10.636179pt;mso-position-horizontal-relative:page;mso-position-vertical-relative:paragraph;z-index:-15762" coordorigin="10630,629" coordsize="2,213">
            <v:shape style="position:absolute;left:10630;top:629;width:2;height:213" coordorigin="10630,629" coordsize="0,213" path="m10630,841l10630,629e" filled="f" stroked="t" strokeweight="1.164319pt" strokecolor="#706B7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89"/>
          <w:szCs w:val="89"/>
          <w:color w:val="363636"/>
          <w:spacing w:val="0"/>
          <w:w w:val="160"/>
          <w:b/>
          <w:bCs/>
          <w:position w:val="-15"/>
        </w:rPr>
        <w:t>1</w:t>
      </w:r>
      <w:r>
        <w:rPr>
          <w:rFonts w:ascii="Arial" w:hAnsi="Arial" w:cs="Arial" w:eastAsia="Arial"/>
          <w:sz w:val="89"/>
          <w:szCs w:val="89"/>
          <w:color w:val="363636"/>
          <w:spacing w:val="0"/>
          <w:w w:val="100"/>
          <w:b/>
          <w:bCs/>
          <w:position w:val="-15"/>
        </w:rPr>
        <w:tab/>
      </w:r>
      <w:r>
        <w:rPr>
          <w:rFonts w:ascii="Arial" w:hAnsi="Arial" w:cs="Arial" w:eastAsia="Arial"/>
          <w:sz w:val="89"/>
          <w:szCs w:val="89"/>
          <w:color w:val="363636"/>
          <w:spacing w:val="0"/>
          <w:w w:val="100"/>
          <w:b/>
          <w:bCs/>
          <w:position w:val="-15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7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1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7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1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7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9" w:lineRule="atLeast"/>
        <w:ind w:left="611" w:right="-20"/>
        <w:jc w:val="left"/>
        <w:tabs>
          <w:tab w:pos="4340" w:val="left"/>
          <w:tab w:pos="9640" w:val="left"/>
        </w:tabs>
        <w:rPr>
          <w:rFonts w:ascii="Arial" w:hAnsi="Arial" w:cs="Arial" w:eastAsia="Arial"/>
          <w:sz w:val="93"/>
          <w:szCs w:val="93"/>
        </w:rPr>
      </w:pPr>
      <w:rPr/>
      <w:r>
        <w:rPr/>
        <w:pict>
          <v:group style="position:absolute;margin-left:530.696716pt;margin-top:17.635031pt;width:.1pt;height:12.763416pt;mso-position-horizontal-relative:page;mso-position-vertical-relative:paragraph;z-index:-15761" coordorigin="10614,353" coordsize="2,255">
            <v:shape style="position:absolute;left:10614;top:353;width:2;height:255" coordorigin="10614,353" coordsize="0,255" path="m10614,608l10614,353e" filled="f" stroked="t" strokeweight="3.260094pt" strokecolor="#74777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11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63636"/>
          <w:spacing w:val="-35"/>
          <w:w w:val="111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1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0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0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Arial" w:hAnsi="Arial" w:cs="Arial" w:eastAsia="Arial"/>
          <w:sz w:val="93"/>
          <w:szCs w:val="93"/>
          <w:color w:val="4F4F4F"/>
          <w:spacing w:val="0"/>
          <w:w w:val="197"/>
          <w:position w:val="-8"/>
        </w:rPr>
        <w:t>-</w:t>
      </w:r>
      <w:r>
        <w:rPr>
          <w:rFonts w:ascii="Arial" w:hAnsi="Arial" w:cs="Arial" w:eastAsia="Arial"/>
          <w:sz w:val="93"/>
          <w:szCs w:val="9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20" w:bottom="280" w:left="460" w:right="280"/>
        </w:sectPr>
      </w:pPr>
      <w:rPr/>
    </w:p>
    <w:p>
      <w:pPr>
        <w:spacing w:before="0" w:after="0" w:line="647" w:lineRule="atLeast"/>
        <w:ind w:left="798" w:right="224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363636"/>
          <w:spacing w:val="0"/>
          <w:w w:val="101"/>
        </w:rPr>
        <w:t>!ZMIR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48" w:lineRule="exact"/>
        <w:ind w:left="533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42424"/>
          <w:spacing w:val="0"/>
          <w:w w:val="102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729" w:lineRule="atLeast"/>
        <w:ind w:left="503" w:right="-20"/>
        <w:jc w:val="left"/>
        <w:tabs>
          <w:tab w:pos="656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1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1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  <w:position w:val="2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Arial" w:hAnsi="Arial" w:cs="Arial" w:eastAsia="Arial"/>
          <w:sz w:val="6"/>
          <w:szCs w:val="6"/>
          <w:color w:val="4F4F4F"/>
          <w:spacing w:val="0"/>
          <w:w w:val="205"/>
          <w:b/>
          <w:bCs/>
          <w:position w:val="0"/>
        </w:rPr>
        <w:t>ll</w:t>
      </w:r>
      <w:r>
        <w:rPr>
          <w:rFonts w:ascii="Arial" w:hAnsi="Arial" w:cs="Arial" w:eastAsia="Arial"/>
          <w:sz w:val="6"/>
          <w:szCs w:val="6"/>
          <w:color w:val="4F4F4F"/>
          <w:spacing w:val="0"/>
          <w:w w:val="205"/>
          <w:b/>
          <w:bCs/>
          <w:position w:val="0"/>
        </w:rPr>
        <w:t>  </w:t>
      </w:r>
      <w:r>
        <w:rPr>
          <w:rFonts w:ascii="Arial" w:hAnsi="Arial" w:cs="Arial" w:eastAsia="Arial"/>
          <w:sz w:val="6"/>
          <w:szCs w:val="6"/>
          <w:color w:val="4F4F4F"/>
          <w:spacing w:val="6"/>
          <w:w w:val="205"/>
          <w:b/>
          <w:bCs/>
          <w:position w:val="0"/>
        </w:rPr>
        <w:t> </w:t>
      </w:r>
      <w:r>
        <w:rPr>
          <w:rFonts w:ascii="Arial" w:hAnsi="Arial" w:cs="Arial" w:eastAsia="Arial"/>
          <w:sz w:val="6"/>
          <w:szCs w:val="6"/>
          <w:color w:val="4F4F4F"/>
          <w:spacing w:val="0"/>
          <w:w w:val="358"/>
          <w:position w:val="0"/>
        </w:rPr>
        <w:t>'"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80"/>
          <w:cols w:num="2" w:equalWidth="0">
            <w:col w:w="1569" w:space="1646"/>
            <w:col w:w="7965"/>
          </w:cols>
        </w:sectPr>
      </w:pPr>
      <w:rPr/>
    </w:p>
    <w:p>
      <w:pPr>
        <w:spacing w:before="0" w:after="0" w:line="243" w:lineRule="auto"/>
        <w:ind w:left="118" w:right="3351" w:firstLine="-9"/>
        <w:jc w:val="left"/>
        <w:tabs>
          <w:tab w:pos="1440" w:val="left"/>
          <w:tab w:pos="3120" w:val="left"/>
          <w:tab w:pos="4420" w:val="left"/>
          <w:tab w:pos="5380" w:val="left"/>
          <w:tab w:pos="542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8"/>
          <w:position w:val="1"/>
        </w:rPr>
        <w:t>:11.05.2017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lBildirim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:52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100"/>
          <w:position w:val="0"/>
        </w:rPr>
        <w:t>ret: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11.05.2017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:2988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6"/>
          <w:position w:val="0"/>
        </w:rPr>
        <w:t>Til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İşitıne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Engeliileri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İ.Ö.O.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90.723028" w:type="dxa"/>
      </w:tblPr>
      <w:tblGrid/>
      <w:tr>
        <w:trPr>
          <w:trHeight w:val="234" w:hRule="exact"/>
        </w:trPr>
        <w:tc>
          <w:tcPr>
            <w:tcW w:w="1189" w:type="dxa"/>
            <w:tcBorders>
              <w:top w:val="single" w:sz="5.588736" w:space="0" w:color="545454"/>
              <w:bottom w:val="single" w:sz="5.588736" w:space="0" w:color="545454"/>
              <w:left w:val="single" w:sz="7.45164" w:space="0" w:color="484848"/>
              <w:right w:val="nil" w:sz="6" w:space="0" w:color="auto"/>
            </w:tcBorders>
          </w:tcPr>
          <w:p>
            <w:pPr>
              <w:spacing w:before="0" w:after="0" w:line="214" w:lineRule="exact"/>
              <w:ind w:left="1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Dogn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311" w:type="dxa"/>
            <w:tcBorders>
              <w:top w:val="single" w:sz="5.588736" w:space="0" w:color="545454"/>
              <w:bottom w:val="single" w:sz="5.58873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17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Bomova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Tnla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Akta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</w:rPr>
              <w:t>işit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6"/>
                <w:w w:val="100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1"/>
              </w:rPr>
              <w:t>Engelii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1"/>
                <w:w w:val="64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98"/>
              </w:rPr>
              <w:t>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İ.Ö.O.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450" w:type="dxa"/>
            <w:tcBorders>
              <w:top w:val="single" w:sz="5.588736" w:space="0" w:color="4F4F4F"/>
              <w:bottom w:val="single" w:sz="5.588736" w:space="0" w:color="545454"/>
              <w:left w:val="nil" w:sz="6" w:space="0" w:color="auto"/>
              <w:right w:val="single" w:sz="5.588736" w:space="0" w:color="575757"/>
            </w:tcBorders>
          </w:tcPr>
          <w:p>
            <w:pPr/>
            <w:rPr/>
          </w:p>
        </w:tc>
      </w:tr>
      <w:tr>
        <w:trPr>
          <w:trHeight w:val="229" w:hRule="exact"/>
        </w:trPr>
        <w:tc>
          <w:tcPr>
            <w:tcW w:w="1189" w:type="dxa"/>
            <w:tcBorders>
              <w:top w:val="single" w:sz="5.588736" w:space="0" w:color="545454"/>
              <w:bottom w:val="single" w:sz="5.588736" w:space="0" w:color="545454"/>
              <w:left w:val="single" w:sz="7.45164" w:space="0" w:color="484848"/>
              <w:right w:val="nil" w:sz="6" w:space="0" w:color="auto"/>
            </w:tcBorders>
          </w:tcPr>
          <w:p>
            <w:pPr>
              <w:spacing w:before="0" w:after="0" w:line="217" w:lineRule="exact"/>
              <w:ind w:left="1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Yanguı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311" w:type="dxa"/>
            <w:tcBorders>
              <w:top w:val="single" w:sz="5.588736" w:space="0" w:color="545454"/>
              <w:bottom w:val="single" w:sz="5.58873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1" w:lineRule="exact"/>
              <w:ind w:left="169" w:right="-20"/>
              <w:jc w:val="left"/>
              <w:tabs>
                <w:tab w:pos="31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0"/>
                <w:position w:val="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-3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1"/>
              </w:rPr>
              <w:t>Çö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1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7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1"/>
              </w:rPr>
              <w:t>Yangmı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41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0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8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450" w:type="dxa"/>
            <w:tcBorders>
              <w:top w:val="single" w:sz="5.588736" w:space="0" w:color="545454"/>
              <w:bottom w:val="single" w:sz="5.588736" w:space="0" w:color="5B5B5B"/>
              <w:left w:val="nil" w:sz="6" w:space="0" w:color="auto"/>
              <w:right w:val="single" w:sz="5.588736" w:space="0" w:color="575757"/>
            </w:tcBorders>
          </w:tcPr>
          <w:p>
            <w:pPr>
              <w:spacing w:before="13" w:after="0" w:line="208" w:lineRule="exact"/>
              <w:ind w:left="101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42424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Dikkatsizli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2"/>
                <w:position w:val="-1"/>
              </w:rPr>
              <w:t>(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1"/>
                <w:position w:val="-1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F4F4F"/>
                <w:spacing w:val="0"/>
                <w:w w:val="102"/>
                <w:position w:val="-1"/>
              </w:rPr>
              <w:t>)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</w:tbl>
    <w:p>
      <w:pPr>
        <w:spacing w:before="0" w:after="0" w:line="111" w:lineRule="exact"/>
        <w:ind w:left="118" w:right="-20"/>
        <w:jc w:val="left"/>
        <w:tabs>
          <w:tab w:pos="3540" w:val="left"/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2"/>
          <w:position w:val="-7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6"/>
        </w:rPr>
        <w:t>tyapını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6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5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5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1"/>
          <w:position w:val="-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80"/>
        </w:sectPr>
      </w:pPr>
      <w:rPr/>
    </w:p>
    <w:p>
      <w:pPr>
        <w:spacing w:before="0" w:after="0" w:line="627" w:lineRule="exact"/>
        <w:ind w:left="3573" w:right="-142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493.205658pt;margin-top:12.407187pt;width:12.341784pt;height:.1pt;mso-position-horizontal-relative:page;mso-position-vertical-relative:paragraph;z-index:-15760" coordorigin="9864,248" coordsize="247,2">
            <v:shape style="position:absolute;left:9864;top:248;width:247;height:2" coordorigin="9864,248" coordsize="247,0" path="m9864,248l10111,248e" filled="f" stroked="t" strokeweight=".232864pt" strokecolor="#777777">
              <v:path arrowok="t"/>
            </v:shape>
          </v:group>
          <w10:wrap type="none"/>
        </w:pict>
      </w:r>
      <w:r>
        <w:rPr/>
        <w:pict>
          <v:group style="position:absolute;margin-left:558.407532pt;margin-top:12.407187pt;width:10.944601pt;height:.1pt;mso-position-horizontal-relative:page;mso-position-vertical-relative:paragraph;z-index:-15759" coordorigin="11168,248" coordsize="219,2">
            <v:shape style="position:absolute;left:11168;top:248;width:219;height:2" coordorigin="11168,248" coordsize="219,0" path="m11168,248l11387,248e" filled="f" stroked="t" strokeweight=".232864pt" strokecolor="#60606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95"/>
          <w:position w:val="26"/>
        </w:rPr>
        <w:t>Bcloıınrııı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95"/>
          <w:position w:val="26"/>
        </w:rPr>
        <w:t>c</w:t>
      </w:r>
      <w:r>
        <w:rPr>
          <w:rFonts w:ascii="Arial" w:hAnsi="Arial" w:cs="Arial" w:eastAsia="Arial"/>
          <w:sz w:val="17"/>
          <w:szCs w:val="17"/>
          <w:color w:val="363636"/>
          <w:spacing w:val="-13"/>
          <w:w w:val="95"/>
          <w:position w:val="26"/>
        </w:rPr>
        <w:t> </w:t>
      </w:r>
      <w:r>
        <w:rPr>
          <w:rFonts w:ascii="Arial" w:hAnsi="Arial" w:cs="Arial" w:eastAsia="Arial"/>
          <w:sz w:val="52"/>
          <w:szCs w:val="52"/>
          <w:color w:val="4F4F4F"/>
          <w:spacing w:val="-16"/>
          <w:w w:val="50"/>
          <w:position w:val="-8"/>
        </w:rPr>
        <w:t>ı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99"/>
          <w:position w:val="26"/>
        </w:rPr>
        <w:t>Kııgi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26"/>
        </w:rPr>
        <w:t>r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26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5"/>
          <w:w w:val="100"/>
          <w:position w:val="26"/>
        </w:rPr>
        <w:t> </w:t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00"/>
          <w:position w:val="26"/>
        </w:rPr>
        <w:t>Ahşap</w:t>
      </w:r>
      <w:r>
        <w:rPr>
          <w:rFonts w:ascii="Arial" w:hAnsi="Arial" w:cs="Arial" w:eastAsia="Arial"/>
          <w:sz w:val="17"/>
          <w:szCs w:val="17"/>
          <w:color w:val="4F4F4F"/>
          <w:spacing w:val="-8"/>
          <w:w w:val="100"/>
          <w:position w:val="26"/>
        </w:rPr>
        <w:t> </w:t>
      </w:r>
      <w:r>
        <w:rPr>
          <w:rFonts w:ascii="Arial" w:hAnsi="Arial" w:cs="Arial" w:eastAsia="Arial"/>
          <w:sz w:val="56"/>
          <w:szCs w:val="56"/>
          <w:color w:val="AFAFAF"/>
          <w:spacing w:val="-99"/>
          <w:w w:val="69"/>
          <w:position w:val="5"/>
        </w:rPr>
        <w:t>,</w:t>
      </w:r>
      <w:r>
        <w:rPr>
          <w:rFonts w:ascii="Arial" w:hAnsi="Arial" w:cs="Arial" w:eastAsia="Arial"/>
          <w:sz w:val="18"/>
          <w:szCs w:val="18"/>
          <w:color w:val="4F4F4F"/>
          <w:spacing w:val="-54"/>
          <w:w w:val="94"/>
          <w:position w:val="25"/>
        </w:rPr>
        <w:t>Ç</w:t>
      </w:r>
      <w:r>
        <w:rPr>
          <w:rFonts w:ascii="Arial" w:hAnsi="Arial" w:cs="Arial" w:eastAsia="Arial"/>
          <w:sz w:val="56"/>
          <w:szCs w:val="56"/>
          <w:color w:val="AFAFAF"/>
          <w:spacing w:val="-111"/>
          <w:w w:val="70"/>
          <w:position w:val="5"/>
        </w:rPr>
        <w:t>·</w:t>
      </w:r>
      <w:r>
        <w:rPr>
          <w:rFonts w:ascii="Arial" w:hAnsi="Arial" w:cs="Arial" w:eastAsia="Arial"/>
          <w:sz w:val="18"/>
          <w:szCs w:val="18"/>
          <w:color w:val="4F4F4F"/>
          <w:spacing w:val="-15"/>
          <w:w w:val="94"/>
          <w:position w:val="25"/>
        </w:rPr>
        <w:t>e</w:t>
      </w:r>
      <w:r>
        <w:rPr>
          <w:rFonts w:ascii="Arial" w:hAnsi="Arial" w:cs="Arial" w:eastAsia="Arial"/>
          <w:sz w:val="56"/>
          <w:szCs w:val="56"/>
          <w:color w:val="AFAFAF"/>
          <w:spacing w:val="-161"/>
          <w:w w:val="70"/>
          <w:position w:val="5"/>
        </w:rPr>
        <w:t>-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94"/>
          <w:position w:val="25"/>
        </w:rPr>
        <w:t>li</w:t>
      </w:r>
      <w:r>
        <w:rPr>
          <w:rFonts w:ascii="Arial" w:hAnsi="Arial" w:cs="Arial" w:eastAsia="Arial"/>
          <w:sz w:val="18"/>
          <w:szCs w:val="18"/>
          <w:color w:val="4F4F4F"/>
          <w:spacing w:val="-46"/>
          <w:w w:val="94"/>
          <w:position w:val="25"/>
        </w:rPr>
        <w:t>k</w:t>
      </w:r>
      <w:r>
        <w:rPr>
          <w:rFonts w:ascii="Arial" w:hAnsi="Arial" w:cs="Arial" w:eastAsia="Arial"/>
          <w:sz w:val="56"/>
          <w:szCs w:val="56"/>
          <w:color w:val="AFAFAF"/>
          <w:spacing w:val="-83"/>
          <w:w w:val="70"/>
          <w:position w:val="5"/>
        </w:rPr>
        <w:t>-</w:t>
      </w:r>
      <w:r>
        <w:rPr>
          <w:rFonts w:ascii="Arial" w:hAnsi="Arial" w:cs="Arial" w:eastAsia="Arial"/>
          <w:sz w:val="56"/>
          <w:szCs w:val="56"/>
          <w:color w:val="242424"/>
          <w:spacing w:val="-97"/>
          <w:w w:val="46"/>
          <w:position w:val="5"/>
        </w:rPr>
        <w:t>ı</w:t>
      </w:r>
      <w:r>
        <w:rPr>
          <w:rFonts w:ascii="Arial" w:hAnsi="Arial" w:cs="Arial" w:eastAsia="Arial"/>
          <w:sz w:val="56"/>
          <w:szCs w:val="56"/>
          <w:color w:val="AFAFAF"/>
          <w:spacing w:val="-114"/>
          <w:w w:val="168"/>
          <w:position w:val="5"/>
        </w:rPr>
        <w:t>-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92"/>
          <w:position w:val="25"/>
        </w:rPr>
        <w:t>Diger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22:15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80"/>
          <w:cols w:num="3" w:equalWidth="0">
            <w:col w:w="6452" w:space="158"/>
            <w:col w:w="565" w:space="0"/>
            <w:col w:w="4005"/>
          </w:cols>
        </w:sectPr>
      </w:pPr>
      <w:rPr/>
    </w:p>
    <w:p>
      <w:pPr>
        <w:spacing w:before="0" w:after="0" w:line="203" w:lineRule="exact"/>
        <w:ind w:left="108" w:right="-20"/>
        <w:jc w:val="left"/>
        <w:tabs>
          <w:tab w:pos="210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  <w:position w:val="1"/>
        </w:rPr>
        <w:t>'Yana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96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5"/>
          <w:position w:val="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1" w:after="0" w:line="240" w:lineRule="auto"/>
        <w:ind w:left="21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28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28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tdri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GÖKDERE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24" w:lineRule="exact"/>
        <w:ind w:left="2102" w:right="-20"/>
        <w:jc w:val="left"/>
        <w:tabs>
          <w:tab w:pos="458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0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65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4"/>
          <w:w w:val="13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7"/>
          <w:position w:val="-1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:53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0"/>
        </w:rPr>
        <w:t>21:58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80"/>
        </w:sectPr>
      </w:pPr>
      <w:rPr/>
    </w:p>
    <w:p>
      <w:pPr>
        <w:spacing w:before="0" w:after="0" w:line="212" w:lineRule="exact"/>
        <w:ind w:left="10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7"/>
        </w:rPr>
        <w:t>pideıı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80"/>
          <w:cols w:num="2" w:equalWidth="0">
            <w:col w:w="575" w:space="1526"/>
            <w:col w:w="9079"/>
          </w:cols>
        </w:sectPr>
      </w:pPr>
      <w:rPr/>
    </w:p>
    <w:p>
      <w:pPr>
        <w:spacing w:before="0" w:after="0" w:line="240" w:lineRule="auto"/>
        <w:ind w:left="122" w:right="-20"/>
        <w:jc w:val="left"/>
        <w:tabs>
          <w:tab w:pos="460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9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6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8"/>
          <w:position w:val="0"/>
        </w:rPr>
        <w:t>ektr.i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8"/>
          <w:position w:val="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4630" w:right="-20"/>
        <w:jc w:val="left"/>
        <w:tabs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9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461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94"/>
        </w:rPr>
        <w:t>Em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yet-Jandarma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2" w:lineRule="exact"/>
        <w:ind w:left="2106" w:right="-20"/>
        <w:jc w:val="left"/>
        <w:tabs>
          <w:tab w:pos="460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9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22" w:right="-20"/>
        <w:jc w:val="left"/>
        <w:tabs>
          <w:tab w:pos="540" w:val="left"/>
          <w:tab w:pos="458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-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left="21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1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21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4" w:lineRule="auto"/>
        <w:ind w:left="122" w:right="2481" w:firstLine="-14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Playm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564" w:right="37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4"/>
        </w:rPr>
        <w:t>ISöndUnnede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8" w:lineRule="exact"/>
        <w:ind w:left="108" w:right="-20"/>
        <w:jc w:val="left"/>
        <w:tabs>
          <w:tab w:pos="2740" w:val="left"/>
          <w:tab w:pos="4580" w:val="left"/>
          <w:tab w:pos="6460" w:val="left"/>
          <w:tab w:pos="7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Söndnrme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0"/>
          <w:w w:val="61"/>
          <w:position w:val="-4"/>
        </w:rPr>
        <w:t>!Su</w:t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15"/>
          <w:w w:val="6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4"/>
          <w:position w:val="-3"/>
        </w:rPr>
        <w:t>IKö_Qük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7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4"/>
          <w:position w:val="-3"/>
        </w:rPr>
        <w:t>K_g.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lK.K.T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5" w:lineRule="exact"/>
        <w:ind w:left="5529" w:right="-20"/>
        <w:jc w:val="left"/>
        <w:tabs>
          <w:tab w:pos="6460" w:val="left"/>
          <w:tab w:pos="80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position w:val="3"/>
        </w:rPr>
        <w:t>ı</w:t>
      </w:r>
      <w:r>
        <w:rPr>
          <w:rFonts w:ascii="Arial" w:hAnsi="Arial" w:cs="Arial" w:eastAsia="Arial"/>
          <w:sz w:val="26"/>
          <w:szCs w:val="26"/>
          <w:color w:val="363636"/>
          <w:spacing w:val="-57"/>
          <w:w w:val="100"/>
          <w:position w:val="3"/>
        </w:rPr>
        <w:t> 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55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2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80"/>
        </w:sectPr>
      </w:pPr>
      <w:rPr/>
    </w:p>
    <w:p>
      <w:pPr>
        <w:spacing w:before="17" w:after="0" w:line="240" w:lineRule="auto"/>
        <w:ind w:left="10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5"/>
        </w:rPr>
        <w:t>ISöndürıne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80"/>
          <w:cols w:num="2" w:equalWidth="0">
            <w:col w:w="1789" w:space="466"/>
            <w:col w:w="8925"/>
          </w:cols>
        </w:sectPr>
      </w:pPr>
      <w:rPr/>
    </w:p>
    <w:p>
      <w:pPr>
        <w:spacing w:before="12" w:after="0" w:line="249" w:lineRule="auto"/>
        <w:ind w:left="2102" w:right="48" w:firstLine="-197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plup;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soruşhırmada,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belirlenemeye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tarafındar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söndürülınedeıı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kağıtları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çıkuğı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08" w:right="-20"/>
        <w:jc w:val="left"/>
        <w:tabs>
          <w:tab w:pos="210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fugortalı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53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50" w:right="-20"/>
        <w:jc w:val="left"/>
        <w:tabs>
          <w:tab w:pos="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67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4"/>
        </w:rPr>
        <w:t>Edi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2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08" w:right="-20"/>
        <w:jc w:val="left"/>
        <w:tabs>
          <w:tab w:pos="210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:rarib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11.05.2017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  <w:position w:val="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8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22:25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24" w:lineRule="exact"/>
        <w:ind w:left="206" w:right="-20"/>
        <w:jc w:val="left"/>
        <w:tabs>
          <w:tab w:pos="1000" w:val="left"/>
          <w:tab w:pos="1480" w:val="left"/>
          <w:tab w:pos="8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6"/>
          <w:position w:val="-1"/>
        </w:rPr>
        <w:t>ÖI'O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PiOE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position w:val="0"/>
        </w:rPr>
        <w:t>EKf</w:t>
      </w:r>
      <w:r>
        <w:rPr>
          <w:rFonts w:ascii="Arial" w:hAnsi="Arial" w:cs="Arial" w:eastAsia="Arial"/>
          <w:sz w:val="19"/>
          <w:szCs w:val="19"/>
          <w:color w:val="4F4F4F"/>
          <w:spacing w:val="-17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90"/>
          <w:position w:val="0"/>
        </w:rPr>
        <w:t>P:</w:t>
      </w:r>
      <w:r>
        <w:rPr>
          <w:rFonts w:ascii="Arial" w:hAnsi="Arial" w:cs="Arial" w:eastAsia="Arial"/>
          <w:sz w:val="19"/>
          <w:szCs w:val="19"/>
          <w:color w:val="242424"/>
          <w:spacing w:val="-15"/>
          <w:w w:val="9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0"/>
        </w:rPr>
        <w:t>1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17"/>
          <w:szCs w:val="17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2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0" w:after="0" w:line="240" w:lineRule="auto"/>
        <w:ind w:left="2255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8" w:lineRule="exact"/>
        <w:ind w:left="467" w:right="-20"/>
        <w:jc w:val="left"/>
        <w:tabs>
          <w:tab w:pos="1140" w:val="left"/>
          <w:tab w:pos="3460" w:val="left"/>
        </w:tabs>
        <w:rPr>
          <w:rFonts w:ascii="Arial" w:hAnsi="Arial" w:cs="Arial" w:eastAsia="Arial"/>
          <w:sz w:val="144"/>
          <w:szCs w:val="144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i/>
          <w:position w:val="-51"/>
        </w:rPr>
        <w:t>.Q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i/>
          <w:position w:val="-51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i/>
          <w:position w:val="-51"/>
        </w:rPr>
      </w:r>
      <w:r>
        <w:rPr>
          <w:rFonts w:ascii="Times New Roman" w:hAnsi="Times New Roman" w:cs="Times New Roman" w:eastAsia="Times New Roman"/>
          <w:sz w:val="25"/>
          <w:szCs w:val="25"/>
          <w:color w:val="6E6E6E"/>
          <w:spacing w:val="0"/>
          <w:w w:val="51"/>
          <w:position w:val="-74"/>
        </w:rPr>
        <w:t>..</w:t>
      </w:r>
      <w:r>
        <w:rPr>
          <w:rFonts w:ascii="Times New Roman" w:hAnsi="Times New Roman" w:cs="Times New Roman" w:eastAsia="Times New Roman"/>
          <w:sz w:val="25"/>
          <w:szCs w:val="25"/>
          <w:color w:val="6E6E6E"/>
          <w:spacing w:val="-18"/>
          <w:w w:val="51"/>
          <w:position w:val="-7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E6E6E"/>
          <w:spacing w:val="0"/>
          <w:w w:val="100"/>
          <w:position w:val="-7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6E6E6E"/>
          <w:spacing w:val="0"/>
          <w:w w:val="100"/>
          <w:position w:val="-74"/>
        </w:rPr>
      </w:r>
      <w:r>
        <w:rPr>
          <w:rFonts w:ascii="Arial" w:hAnsi="Arial" w:cs="Arial" w:eastAsia="Arial"/>
          <w:sz w:val="144"/>
          <w:szCs w:val="144"/>
          <w:color w:val="343B8E"/>
          <w:spacing w:val="0"/>
          <w:w w:val="51"/>
          <w:i/>
          <w:position w:val="-116"/>
        </w:rPr>
        <w:t>.,</w:t>
      </w:r>
      <w:r>
        <w:rPr>
          <w:rFonts w:ascii="Arial" w:hAnsi="Arial" w:cs="Arial" w:eastAsia="Arial"/>
          <w:sz w:val="144"/>
          <w:szCs w:val="144"/>
          <w:color w:val="343B8E"/>
          <w:spacing w:val="0"/>
          <w:w w:val="51"/>
          <w:i/>
          <w:position w:val="-116"/>
        </w:rPr>
        <w:t> </w:t>
      </w:r>
      <w:r>
        <w:rPr>
          <w:rFonts w:ascii="Arial" w:hAnsi="Arial" w:cs="Arial" w:eastAsia="Arial"/>
          <w:sz w:val="144"/>
          <w:szCs w:val="144"/>
          <w:color w:val="343B8E"/>
          <w:spacing w:val="83"/>
          <w:w w:val="51"/>
          <w:i/>
          <w:position w:val="-116"/>
        </w:rPr>
        <w:t> </w:t>
      </w:r>
      <w:r>
        <w:rPr>
          <w:rFonts w:ascii="Arial" w:hAnsi="Arial" w:cs="Arial" w:eastAsia="Arial"/>
          <w:sz w:val="144"/>
          <w:szCs w:val="144"/>
          <w:color w:val="232B7B"/>
          <w:spacing w:val="0"/>
          <w:w w:val="174"/>
          <w:position w:val="-116"/>
        </w:rPr>
        <w:t>a</w:t>
      </w:r>
      <w:r>
        <w:rPr>
          <w:rFonts w:ascii="Arial" w:hAnsi="Arial" w:cs="Arial" w:eastAsia="Arial"/>
          <w:sz w:val="144"/>
          <w:szCs w:val="1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80"/>
        </w:sectPr>
      </w:pPr>
      <w:rPr/>
    </w:p>
    <w:p>
      <w:pPr>
        <w:spacing w:before="0" w:after="0" w:line="295" w:lineRule="exact"/>
        <w:ind w:left="462" w:right="-85"/>
        <w:jc w:val="left"/>
        <w:tabs>
          <w:tab w:pos="4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F4F4F"/>
          <w:spacing w:val="0"/>
          <w:w w:val="50"/>
          <w:position w:val="-3"/>
        </w:rPr>
        <w:t>·c::ı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left="509" w:right="-20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363636"/>
          <w:w w:val="122"/>
          <w:i/>
        </w:rPr>
        <w:t>&lt;l</w:t>
      </w:r>
      <w:r>
        <w:rPr>
          <w:rFonts w:ascii="Arial" w:hAnsi="Arial" w:cs="Arial" w:eastAsia="Arial"/>
          <w:sz w:val="8"/>
          <w:szCs w:val="8"/>
          <w:color w:val="363636"/>
          <w:w w:val="123"/>
          <w:i/>
        </w:rPr>
        <w:t>)</w:t>
      </w:r>
      <w:r>
        <w:rPr>
          <w:rFonts w:ascii="Arial" w:hAnsi="Arial" w:cs="Arial" w:eastAsia="Arial"/>
          <w:sz w:val="8"/>
          <w:szCs w:val="8"/>
          <w:color w:val="00000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5"/>
          <w:szCs w:val="25"/>
          <w:color w:val="363636"/>
          <w:spacing w:val="0"/>
          <w:w w:val="58"/>
          <w:b/>
          <w:bCs/>
        </w:rPr>
        <w:t>2</w:t>
      </w:r>
      <w:r>
        <w:rPr>
          <w:rFonts w:ascii="Arial" w:hAnsi="Arial" w:cs="Arial" w:eastAsia="Arial"/>
          <w:sz w:val="25"/>
          <w:szCs w:val="25"/>
          <w:color w:val="363636"/>
          <w:spacing w:val="11"/>
          <w:w w:val="58"/>
          <w:b/>
          <w:bCs/>
        </w:rPr>
        <w:t> </w:t>
      </w:r>
      <w:r>
        <w:rPr>
          <w:rFonts w:ascii="Arial" w:hAnsi="Arial" w:cs="Arial" w:eastAsia="Arial"/>
          <w:sz w:val="28"/>
          <w:szCs w:val="28"/>
          <w:color w:val="242424"/>
          <w:spacing w:val="0"/>
          <w:w w:val="58"/>
          <w:b/>
          <w:bCs/>
        </w:rPr>
        <w:t>S!Muti72017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80"/>
          <w:cols w:num="2" w:equalWidth="0">
            <w:col w:w="5827" w:space="2897"/>
            <w:col w:w="2456"/>
          </w:cols>
        </w:sectPr>
      </w:pPr>
      <w:rPr/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v:group style="position:absolute;margin-left:167.079819pt;margin-top:5.348499pt;width:2.677934pt;height:19.480436pt;mso-position-horizontal-relative:page;mso-position-vertical-relative:paragraph;z-index:-15758" coordorigin="3342,107" coordsize="54,390">
            <v:group style="position:absolute;left:3386;top:116;width:2;height:142" coordorigin="3386,116" coordsize="2,142">
              <v:shape style="position:absolute;left:3386;top:116;width:2;height:142" coordorigin="3386,116" coordsize="0,142" path="m3386,258l3386,116e" filled="f" stroked="t" strokeweight=".931455pt" strokecolor="#3F4B93">
                <v:path arrowok="t"/>
              </v:shape>
            </v:group>
            <v:group style="position:absolute;left:3358;top:230;width:2;height:251" coordorigin="3358,230" coordsize="2,251">
              <v:shape style="position:absolute;left:3358;top:230;width:2;height:251" coordorigin="3358,230" coordsize="0,251" path="m3358,480l3358,230e" filled="f" stroked="t" strokeweight="1.630047pt" strokecolor="#3B3F9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7.442261pt;margin-top:4.868789pt;width:.1pt;height:6.618067pt;mso-position-horizontal-relative:page;mso-position-vertical-relative:paragraph;z-index:-15757" coordorigin="3549,97" coordsize="2,132">
            <v:shape style="position:absolute;left:3549;top:97;width:2;height:132" coordorigin="3549,97" coordsize="0,132" path="m3549,230l3549,97e" filled="f" stroked="t" strokeweight=".232864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55"/>
        </w:rPr>
        <w:t>........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28" w:after="0" w:line="240" w:lineRule="auto"/>
        <w:ind w:left="336" w:right="286"/>
        <w:jc w:val="center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AFAFAF"/>
          <w:spacing w:val="0"/>
          <w:w w:val="62"/>
        </w:rPr>
        <w:t>..</w:t>
      </w:r>
      <w:r>
        <w:rPr>
          <w:rFonts w:ascii="Times New Roman" w:hAnsi="Times New Roman" w:cs="Times New Roman" w:eastAsia="Times New Roman"/>
          <w:sz w:val="25"/>
          <w:szCs w:val="25"/>
          <w:color w:val="AFAFAF"/>
          <w:spacing w:val="7"/>
          <w:w w:val="62"/>
        </w:rPr>
        <w:t> </w:t>
      </w:r>
      <w:r>
        <w:rPr>
          <w:rFonts w:ascii="Arial" w:hAnsi="Arial" w:cs="Arial" w:eastAsia="Arial"/>
          <w:sz w:val="28"/>
          <w:szCs w:val="28"/>
          <w:color w:val="6E6E6E"/>
          <w:spacing w:val="0"/>
          <w:w w:val="82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72" w:after="0" w:line="240" w:lineRule="auto"/>
        <w:ind w:left="-38" w:right="-58"/>
        <w:jc w:val="center"/>
        <w:tabs>
          <w:tab w:pos="74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78.606583pt;margin-top:5.055996pt;width:.1pt;height:23.872314pt;mso-position-horizontal-relative:page;mso-position-vertical-relative:paragraph;z-index:-15756" coordorigin="3572,101" coordsize="2,477">
            <v:shape style="position:absolute;left:3572;top:101;width:2;height:477" coordorigin="3572,101" coordsize="0,477" path="m3572,579l3572,101e" filled="f" stroked="t" strokeweight=".931455pt" strokecolor="#343F8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3"/>
          <w:szCs w:val="13"/>
          <w:color w:val="AFAFAF"/>
          <w:spacing w:val="0"/>
          <w:w w:val="339"/>
        </w:rPr>
        <w:t>'.</w:t>
      </w:r>
      <w:r>
        <w:rPr>
          <w:rFonts w:ascii="Arial" w:hAnsi="Arial" w:cs="Arial" w:eastAsia="Arial"/>
          <w:sz w:val="13"/>
          <w:szCs w:val="13"/>
          <w:color w:val="AFAFAF"/>
          <w:spacing w:val="0"/>
          <w:w w:val="100"/>
        </w:rPr>
        <w:tab/>
      </w:r>
      <w:r>
        <w:rPr>
          <w:rFonts w:ascii="Arial" w:hAnsi="Arial" w:cs="Arial" w:eastAsia="Arial"/>
          <w:sz w:val="13"/>
          <w:szCs w:val="13"/>
          <w:color w:val="AFAFAF"/>
          <w:spacing w:val="0"/>
          <w:w w:val="100"/>
        </w:rPr>
      </w:r>
      <w:r>
        <w:rPr>
          <w:rFonts w:ascii="Arial" w:hAnsi="Arial" w:cs="Arial" w:eastAsia="Arial"/>
          <w:sz w:val="24"/>
          <w:szCs w:val="24"/>
          <w:color w:val="AFAFAF"/>
          <w:spacing w:val="0"/>
          <w:w w:val="250"/>
          <w:position w:val="-4"/>
        </w:rPr>
        <w:t>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616" w:lineRule="exact"/>
        <w:ind w:right="-20"/>
        <w:jc w:val="left"/>
        <w:tabs>
          <w:tab w:pos="23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808080"/>
          <w:w w:val="101"/>
          <w:position w:val="-13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808080"/>
          <w:spacing w:val="-17"/>
          <w:w w:val="101"/>
          <w:position w:val="-13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0"/>
          <w:w w:val="84"/>
          <w:position w:val="-13"/>
        </w:rPr>
        <w:t>•</w:t>
      </w:r>
      <w:r>
        <w:rPr>
          <w:rFonts w:ascii="Times New Roman" w:hAnsi="Times New Roman" w:cs="Times New Roman" w:eastAsia="Times New Roman"/>
          <w:sz w:val="27"/>
          <w:szCs w:val="27"/>
          <w:color w:val="4F4F4F"/>
          <w:spacing w:val="-49"/>
          <w:w w:val="100"/>
          <w:position w:val="-13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-19"/>
          <w:w w:val="96"/>
          <w:position w:val="-13"/>
        </w:rPr>
        <w:t>.</w:t>
      </w:r>
      <w:r>
        <w:rPr>
          <w:rFonts w:ascii="Arial" w:hAnsi="Arial" w:cs="Arial" w:eastAsia="Arial"/>
          <w:sz w:val="66"/>
          <w:szCs w:val="66"/>
          <w:color w:val="4F4F4F"/>
          <w:spacing w:val="-37"/>
          <w:w w:val="92"/>
          <w:position w:val="-13"/>
        </w:rPr>
        <w:t>,</w:t>
      </w:r>
      <w:r>
        <w:rPr>
          <w:rFonts w:ascii="Arial" w:hAnsi="Arial" w:cs="Arial" w:eastAsia="Arial"/>
          <w:sz w:val="66"/>
          <w:szCs w:val="66"/>
          <w:color w:val="3B4474"/>
          <w:spacing w:val="15"/>
          <w:w w:val="220"/>
          <w:position w:val="-13"/>
        </w:rPr>
        <w:t>d</w:t>
      </w:r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0"/>
          <w:w w:val="98"/>
          <w:position w:val="-13"/>
        </w:rPr>
        <w:t>T</w:t>
      </w:r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0"/>
          <w:w w:val="100"/>
          <w:position w:val="-13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0"/>
          <w:w w:val="100"/>
          <w:position w:val="-13"/>
        </w:rPr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10"/>
          <w:w w:val="82"/>
          <w:position w:val="-1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B4474"/>
          <w:spacing w:val="-8"/>
          <w:w w:val="178"/>
          <w:position w:val="-13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B4474"/>
          <w:spacing w:val="-20"/>
          <w:w w:val="178"/>
          <w:position w:val="-1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5"/>
          <w:position w:val="-13"/>
        </w:rPr>
        <w:t>;sGÖKDERE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80"/>
          <w:cols w:num="3" w:equalWidth="0">
            <w:col w:w="620" w:space="531"/>
            <w:col w:w="912" w:space="308"/>
            <w:col w:w="8809"/>
          </w:cols>
        </w:sectPr>
      </w:pPr>
      <w:rPr/>
    </w:p>
    <w:p>
      <w:pPr>
        <w:spacing w:before="30" w:after="0" w:line="68" w:lineRule="exact"/>
        <w:ind w:right="-20"/>
        <w:jc w:val="right"/>
        <w:tabs>
          <w:tab w:pos="48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2"/>
          <w:szCs w:val="22"/>
          <w:color w:val="AFAFAF"/>
          <w:w w:val="55"/>
          <w:position w:val="-20"/>
        </w:rPr>
        <w:t>.</w:t>
      </w:r>
      <w:r>
        <w:rPr>
          <w:rFonts w:ascii="Arial" w:hAnsi="Arial" w:cs="Arial" w:eastAsia="Arial"/>
          <w:sz w:val="22"/>
          <w:szCs w:val="22"/>
          <w:color w:val="AFAFAF"/>
          <w:spacing w:val="-34"/>
          <w:w w:val="55"/>
          <w:position w:val="-20"/>
        </w:rPr>
        <w:t>.</w:t>
      </w:r>
      <w:r>
        <w:rPr>
          <w:rFonts w:ascii="Arial" w:hAnsi="Arial" w:cs="Arial" w:eastAsia="Arial"/>
          <w:sz w:val="22"/>
          <w:szCs w:val="22"/>
          <w:color w:val="6E6E6E"/>
          <w:spacing w:val="6"/>
          <w:w w:val="84"/>
          <w:position w:val="-20"/>
        </w:rPr>
        <w:t>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23"/>
          <w:position w:val="-15"/>
        </w:rPr>
        <w:t>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-15"/>
        </w:rPr>
      </w:r>
      <w:r>
        <w:rPr>
          <w:rFonts w:ascii="Arial" w:hAnsi="Arial" w:cs="Arial" w:eastAsia="Arial"/>
          <w:sz w:val="27"/>
          <w:szCs w:val="27"/>
          <w:color w:val="AFAFAF"/>
          <w:spacing w:val="0"/>
          <w:w w:val="63"/>
          <w:position w:val="-24"/>
        </w:rPr>
        <w:t>..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38" w:after="0" w:line="61" w:lineRule="exact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4F4F4F"/>
          <w:w w:val="117"/>
          <w:position w:val="-14"/>
        </w:rPr>
        <w:t>lt</w:t>
      </w:r>
      <w:r>
        <w:rPr>
          <w:rFonts w:ascii="Arial" w:hAnsi="Arial" w:cs="Arial" w:eastAsia="Arial"/>
          <w:sz w:val="20"/>
          <w:szCs w:val="20"/>
          <w:color w:val="4F4F4F"/>
          <w:spacing w:val="-11"/>
          <w:w w:val="117"/>
          <w:position w:val="-14"/>
        </w:rPr>
        <w:t>f</w:t>
      </w:r>
      <w:r>
        <w:rPr>
          <w:rFonts w:ascii="Arial" w:hAnsi="Arial" w:cs="Arial" w:eastAsia="Arial"/>
          <w:sz w:val="20"/>
          <w:szCs w:val="20"/>
          <w:color w:val="6E6E6E"/>
          <w:spacing w:val="0"/>
          <w:w w:val="107"/>
          <w:position w:val="-14"/>
        </w:rPr>
        <w:t>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7" w:after="0" w:line="51" w:lineRule="exact"/>
        <w:ind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5"/>
          <w:position w:val="-14"/>
        </w:rPr>
        <w:t>Merke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97" w:lineRule="exact"/>
        <w:ind w:right="-76"/>
        <w:jc w:val="left"/>
        <w:tabs>
          <w:tab w:pos="186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5"/>
        </w:rPr>
        <w:t>z</w:t>
      </w:r>
      <w:r>
        <w:rPr>
          <w:rFonts w:ascii="Arial" w:hAnsi="Arial" w:cs="Arial" w:eastAsia="Arial"/>
          <w:sz w:val="19"/>
          <w:szCs w:val="19"/>
          <w:color w:val="363636"/>
          <w:spacing w:val="10"/>
          <w:w w:val="100"/>
          <w:position w:val="-15"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2"/>
          <w:w w:val="100"/>
          <w:position w:val="-15"/>
        </w:rPr>
        <w:t>B</w:t>
      </w:r>
      <w:r>
        <w:rPr>
          <w:rFonts w:ascii="Arial" w:hAnsi="Arial" w:cs="Arial" w:eastAsia="Arial"/>
          <w:sz w:val="19"/>
          <w:szCs w:val="19"/>
          <w:color w:val="808080"/>
          <w:spacing w:val="-13"/>
          <w:w w:val="100"/>
          <w:position w:val="-15"/>
        </w:rPr>
        <w:t>ö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5"/>
        </w:rPr>
        <w:t>lge</w:t>
      </w:r>
      <w:r>
        <w:rPr>
          <w:rFonts w:ascii="Arial" w:hAnsi="Arial" w:cs="Arial" w:eastAsia="Arial"/>
          <w:sz w:val="19"/>
          <w:szCs w:val="19"/>
          <w:color w:val="363636"/>
          <w:spacing w:val="9"/>
          <w:w w:val="100"/>
          <w:position w:val="-15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85"/>
          <w:position w:val="-15"/>
        </w:rPr>
        <w:t>ltf.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3"/>
          <w:w w:val="85"/>
          <w:position w:val="-15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15"/>
        </w:rPr>
        <w:t>Ed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9" w:lineRule="exact"/>
        <w:ind w:right="-20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4F4F4F"/>
          <w:spacing w:val="0"/>
          <w:w w:val="100"/>
          <w:position w:val="-10"/>
        </w:rPr>
        <w:t>:'f"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80"/>
          <w:cols w:num="5" w:equalWidth="0">
            <w:col w:w="1928" w:space="444"/>
            <w:col w:w="292" w:space="51"/>
            <w:col w:w="555" w:space="0"/>
            <w:col w:w="2403" w:space="4348"/>
            <w:col w:w="1159"/>
          </w:cols>
        </w:sectPr>
      </w:pPr>
      <w:rPr/>
    </w:p>
    <w:p>
      <w:pPr>
        <w:spacing w:before="0" w:after="0" w:line="64" w:lineRule="exact"/>
        <w:ind w:left="923" w:right="-20"/>
        <w:jc w:val="left"/>
        <w:tabs>
          <w:tab w:pos="9080" w:val="left"/>
          <w:tab w:pos="986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46"/>
          <w:szCs w:val="46"/>
          <w:color w:val="959595"/>
          <w:spacing w:val="0"/>
          <w:w w:val="60"/>
          <w:position w:val="-32"/>
        </w:rPr>
        <w:t>.</w:t>
      </w:r>
      <w:r>
        <w:rPr>
          <w:rFonts w:ascii="Arial" w:hAnsi="Arial" w:cs="Arial" w:eastAsia="Arial"/>
          <w:sz w:val="46"/>
          <w:szCs w:val="46"/>
          <w:color w:val="959595"/>
          <w:spacing w:val="0"/>
          <w:w w:val="100"/>
          <w:position w:val="-32"/>
        </w:rPr>
        <w:tab/>
      </w:r>
      <w:r>
        <w:rPr>
          <w:rFonts w:ascii="Arial" w:hAnsi="Arial" w:cs="Arial" w:eastAsia="Arial"/>
          <w:sz w:val="46"/>
          <w:szCs w:val="46"/>
          <w:color w:val="959595"/>
          <w:spacing w:val="0"/>
          <w:w w:val="100"/>
          <w:position w:val="-32"/>
        </w:rPr>
      </w:r>
      <w:r>
        <w:rPr>
          <w:rFonts w:ascii="Arial" w:hAnsi="Arial" w:cs="Arial" w:eastAsia="Arial"/>
          <w:sz w:val="21"/>
          <w:szCs w:val="21"/>
          <w:color w:val="959595"/>
          <w:spacing w:val="-21"/>
          <w:w w:val="100"/>
          <w:position w:val="-41"/>
        </w:rPr>
        <w:t>,</w:t>
      </w:r>
      <w:r>
        <w:rPr>
          <w:rFonts w:ascii="Arial" w:hAnsi="Arial" w:cs="Arial" w:eastAsia="Arial"/>
          <w:sz w:val="21"/>
          <w:szCs w:val="21"/>
          <w:color w:val="AFAFAF"/>
          <w:spacing w:val="0"/>
          <w:w w:val="100"/>
          <w:position w:val="-41"/>
        </w:rPr>
        <w:t>.</w:t>
      </w:r>
      <w:r>
        <w:rPr>
          <w:rFonts w:ascii="Arial" w:hAnsi="Arial" w:cs="Arial" w:eastAsia="Arial"/>
          <w:sz w:val="21"/>
          <w:szCs w:val="21"/>
          <w:color w:val="AFAFAF"/>
          <w:spacing w:val="-38"/>
          <w:w w:val="100"/>
          <w:position w:val="-41"/>
        </w:rPr>
        <w:t> </w:t>
      </w:r>
      <w:r>
        <w:rPr>
          <w:rFonts w:ascii="Arial" w:hAnsi="Arial" w:cs="Arial" w:eastAsia="Arial"/>
          <w:sz w:val="21"/>
          <w:szCs w:val="21"/>
          <w:color w:val="AFAFAF"/>
          <w:spacing w:val="0"/>
          <w:w w:val="100"/>
          <w:position w:val="-41"/>
        </w:rPr>
        <w:tab/>
      </w:r>
      <w:r>
        <w:rPr>
          <w:rFonts w:ascii="Arial" w:hAnsi="Arial" w:cs="Arial" w:eastAsia="Arial"/>
          <w:sz w:val="21"/>
          <w:szCs w:val="21"/>
          <w:color w:val="AFAFAF"/>
          <w:spacing w:val="0"/>
          <w:w w:val="100"/>
          <w:position w:val="-41"/>
        </w:rPr>
      </w:r>
      <w:r>
        <w:rPr>
          <w:rFonts w:ascii="Arial" w:hAnsi="Arial" w:cs="Arial" w:eastAsia="Arial"/>
          <w:sz w:val="28"/>
          <w:szCs w:val="28"/>
          <w:color w:val="959595"/>
          <w:spacing w:val="-34"/>
          <w:w w:val="82"/>
          <w:position w:val="-41"/>
        </w:rPr>
        <w:t>.</w:t>
      </w:r>
      <w:r>
        <w:rPr>
          <w:rFonts w:ascii="Arial" w:hAnsi="Arial" w:cs="Arial" w:eastAsia="Arial"/>
          <w:sz w:val="28"/>
          <w:szCs w:val="28"/>
          <w:color w:val="AFAFAF"/>
          <w:spacing w:val="0"/>
          <w:w w:val="67"/>
          <w:position w:val="-41"/>
        </w:rPr>
        <w:t>·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80"/>
        </w:sectPr>
      </w:pPr>
      <w:rPr/>
    </w:p>
    <w:p>
      <w:pPr>
        <w:spacing w:before="0" w:after="0" w:line="363" w:lineRule="exact"/>
        <w:ind w:left="625" w:right="-94"/>
        <w:jc w:val="left"/>
        <w:tabs>
          <w:tab w:pos="130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959595"/>
          <w:spacing w:val="0"/>
          <w:w w:val="55"/>
          <w:position w:val="8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959595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959595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0"/>
          <w:w w:val="81"/>
          <w:position w:val="-2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right="-82"/>
        <w:jc w:val="left"/>
        <w:tabs>
          <w:tab w:pos="5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959595"/>
          <w:w w:val="120"/>
          <w:position w:val="1"/>
        </w:rPr>
      </w:r>
      <w:r>
        <w:rPr>
          <w:rFonts w:ascii="Arial" w:hAnsi="Arial" w:cs="Arial" w:eastAsia="Arial"/>
          <w:sz w:val="27"/>
          <w:szCs w:val="27"/>
          <w:color w:val="959595"/>
          <w:spacing w:val="0"/>
          <w:w w:val="100"/>
          <w:emboss/>
          <w:position w:val="1"/>
        </w:rPr>
        <w:t>.</w:t>
      </w:r>
      <w:r>
        <w:rPr>
          <w:rFonts w:ascii="Arial" w:hAnsi="Arial" w:cs="Arial" w:eastAsia="Arial"/>
          <w:sz w:val="27"/>
          <w:szCs w:val="27"/>
          <w:color w:val="959595"/>
          <w:spacing w:val="-60"/>
          <w:w w:val="100"/>
          <w:emboss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959595"/>
          <w:spacing w:val="-60"/>
          <w:w w:val="100"/>
          <w:position w:val="1"/>
        </w:rPr>
      </w:r>
      <w:r>
        <w:rPr>
          <w:rFonts w:ascii="Arial" w:hAnsi="Arial" w:cs="Arial" w:eastAsia="Arial"/>
          <w:sz w:val="27"/>
          <w:szCs w:val="27"/>
          <w:color w:val="959595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959595"/>
          <w:spacing w:val="0"/>
          <w:w w:val="100"/>
          <w:position w:val="1"/>
        </w:rPr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2"/>
        </w:rPr>
        <w:t>1.Post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2"/>
        </w:rPr>
        <w:t>a</w:t>
      </w:r>
      <w:r>
        <w:rPr>
          <w:rFonts w:ascii="Arial" w:hAnsi="Arial" w:cs="Arial" w:eastAsia="Arial"/>
          <w:sz w:val="19"/>
          <w:szCs w:val="19"/>
          <w:color w:val="363636"/>
          <w:spacing w:val="16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2"/>
        </w:rPr>
        <w:t>Grupla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  <w:position w:val="-2"/>
        </w:rPr>
        <w:t>r</w:t>
      </w:r>
      <w:r>
        <w:rPr>
          <w:rFonts w:ascii="Arial" w:hAnsi="Arial" w:cs="Arial" w:eastAsia="Arial"/>
          <w:sz w:val="19"/>
          <w:szCs w:val="19"/>
          <w:color w:val="363636"/>
          <w:spacing w:val="43"/>
          <w:w w:val="100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4"/>
          <w:position w:val="-2"/>
        </w:rPr>
        <w:t>Arn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112" w:lineRule="exact"/>
        <w:ind w:left="37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AFAFAF"/>
          <w:spacing w:val="0"/>
          <w:w w:val="206"/>
          <w:position w:val="-8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right="-61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42424"/>
          <w:spacing w:val="0"/>
          <w:w w:val="100"/>
        </w:rPr>
        <w:t>ir&lt;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14" w:lineRule="exact"/>
        <w:ind w:right="-20"/>
        <w:jc w:val="left"/>
        <w:tabs>
          <w:tab w:pos="440" w:val="left"/>
          <w:tab w:pos="1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343B8E"/>
          <w:spacing w:val="0"/>
          <w:w w:val="464"/>
          <w:position w:val="-3"/>
        </w:rPr>
        <w:t>7</w:t>
      </w:r>
      <w:r>
        <w:rPr>
          <w:rFonts w:ascii="Times New Roman" w:hAnsi="Times New Roman" w:cs="Times New Roman" w:eastAsia="Times New Roman"/>
          <w:sz w:val="24"/>
          <w:szCs w:val="24"/>
          <w:color w:val="343B8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43B8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0"/>
          <w:w w:val="72"/>
          <w:position w:val="-3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2"/>
          <w:w w:val="72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0"/>
          <w:w w:val="72"/>
          <w:position w:val="-3"/>
        </w:rPr>
        <w:t>n&lt;ij</w:t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1"/>
          <w:w w:val="72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0"/>
          <w:w w:val="72"/>
          <w:position w:val="-3"/>
        </w:rPr>
        <w:t>'ŞJ.ı?</w:t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7"/>
          <w:w w:val="72"/>
          <w:position w:val="-3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AFAFAF"/>
          <w:spacing w:val="-27"/>
          <w:w w:val="108"/>
          <w:position w:val="-3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6E6E6E"/>
          <w:spacing w:val="0"/>
          <w:w w:val="196"/>
          <w:position w:val="-3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6E6E6E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6E6E6E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0"/>
          <w:w w:val="124"/>
          <w:position w:val="-3"/>
        </w:rPr>
        <w:t>rfı</w:t>
      </w:r>
      <w:r>
        <w:rPr>
          <w:rFonts w:ascii="Times New Roman" w:hAnsi="Times New Roman" w:cs="Times New Roman" w:eastAsia="Times New Roman"/>
          <w:sz w:val="24"/>
          <w:szCs w:val="24"/>
          <w:color w:val="4F4F4F"/>
          <w:spacing w:val="-35"/>
          <w:w w:val="12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3"/>
          <w:position w:val="-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1272" w:right="1336"/>
        <w:jc w:val="center"/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808080"/>
          <w:w w:val="362"/>
          <w:position w:val="-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808080"/>
          <w:spacing w:val="-15"/>
          <w:w w:val="100"/>
          <w:position w:val="-1"/>
        </w:rPr>
        <w:t> </w:t>
      </w:r>
      <w:r>
        <w:rPr>
          <w:rFonts w:ascii="Arial" w:hAnsi="Arial" w:cs="Arial" w:eastAsia="Arial"/>
          <w:sz w:val="28"/>
          <w:szCs w:val="28"/>
          <w:color w:val="808080"/>
          <w:spacing w:val="0"/>
          <w:w w:val="82"/>
          <w:position w:val="-1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60" w:right="280"/>
          <w:cols w:num="4" w:equalWidth="0">
            <w:col w:w="1387" w:space="435"/>
            <w:col w:w="2281" w:space="1"/>
            <w:col w:w="152" w:space="4031"/>
            <w:col w:w="2893"/>
          </w:cols>
        </w:sectPr>
      </w:pPr>
      <w:rPr/>
    </w:p>
    <w:p>
      <w:pPr>
        <w:spacing w:before="0" w:after="0" w:line="148" w:lineRule="exact"/>
        <w:ind w:right="2025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AFAFAF"/>
          <w:spacing w:val="-17"/>
          <w:w w:val="148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AFAFAF"/>
          <w:spacing w:val="0"/>
          <w:w w:val="101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55" w:lineRule="exact"/>
        <w:ind w:left="1380"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D1D1D1"/>
          <w:spacing w:val="0"/>
          <w:w w:val="82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80"/>
        </w:sectPr>
      </w:pPr>
      <w:rPr/>
    </w:p>
    <w:p>
      <w:pPr>
        <w:spacing w:before="31" w:after="0" w:line="240" w:lineRule="auto"/>
        <w:ind w:right="-20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0"/>
          <w:w w:val="49"/>
        </w:rPr>
        <w:t>::ı::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54" w:lineRule="auto"/>
        <w:ind w:left="633" w:right="4688" w:firstLine="-63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Özka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BAŞBOS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ANCI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60" w:right="280"/>
          <w:cols w:num="2" w:equalWidth="0">
            <w:col w:w="657" w:space="3862"/>
            <w:col w:w="6661"/>
          </w:cols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/>
        <w:pict>
          <v:group style="position:absolute;margin-left:27.128639pt;margin-top:37.588161pt;width:549.791561pt;height:769.336356pt;mso-position-horizontal-relative:page;mso-position-vertical-relative:page;z-index:-15763" coordorigin="543,752" coordsize="10996,15387">
            <v:group style="position:absolute;left:554;top:775;width:6995;height:2" coordorigin="554,775" coordsize="6995,2">
              <v:shape style="position:absolute;left:554;top:775;width:6995;height:2" coordorigin="554,775" coordsize="6995,0" path="m554,775l7549,775e" filled="f" stroked="t" strokeweight=".698592pt" strokecolor="#575757">
                <v:path arrowok="t"/>
              </v:shape>
            </v:group>
            <v:group style="position:absolute;left:978;top:771;width:261;height:2" coordorigin="978,771" coordsize="261,2">
              <v:shape style="position:absolute;left:978;top:771;width:261;height:2" coordorigin="978,771" coordsize="261,0" path="m978,771l1239,771e" filled="f" stroked="t" strokeweight=".931455pt" strokecolor="#6B6B6B">
                <v:path arrowok="t"/>
              </v:shape>
            </v:group>
            <v:group style="position:absolute;left:3689;top:778;width:154;height:2" coordorigin="3689,778" coordsize="154,2">
              <v:shape style="position:absolute;left:3689;top:778;width:154;height:2" coordorigin="3689,778" coordsize="154,0" path="m3689,778l3842,778e" filled="f" stroked="t" strokeweight=".698592pt" strokecolor="#4B4B4B">
                <v:path arrowok="t"/>
              </v:shape>
            </v:group>
            <v:group style="position:absolute;left:7270;top:789;width:4243;height:2" coordorigin="7270,789" coordsize="4243,2">
              <v:shape style="position:absolute;left:7270;top:789;width:4243;height:2" coordorigin="7270,789" coordsize="4243,0" path="m7270,789l11513,789e" filled="f" stroked="t" strokeweight=".698592pt" strokecolor="#575757">
                <v:path arrowok="t"/>
              </v:shape>
            </v:group>
            <v:group style="position:absolute;left:9189;top:775;width:2;height:1517" coordorigin="9189,775" coordsize="2,1517">
              <v:shape style="position:absolute;left:9189;top:775;width:2;height:1517" coordorigin="9189,775" coordsize="0,1517" path="m9189,2293l9189,775e" filled="f" stroked="t" strokeweight=".698592pt" strokecolor="#575757">
                <v:path arrowok="t"/>
              </v:shape>
            </v:group>
            <v:group style="position:absolute;left:11510;top:789;width:2;height:8291" coordorigin="11510,789" coordsize="2,8291">
              <v:shape style="position:absolute;left:11510;top:789;width:2;height:8291" coordorigin="11510,789" coordsize="0,8291" path="m11510,9081l11510,789e" filled="f" stroked="t" strokeweight=".698592pt" strokecolor="#5B5B5B">
                <v:path arrowok="t"/>
              </v:shape>
            </v:group>
            <v:group style="position:absolute;left:2545;top:766;width:2;height:1522" coordorigin="2545,766" coordsize="2,1522">
              <v:shape style="position:absolute;left:2545;top:766;width:2;height:1522" coordorigin="2545,766" coordsize="0,1522" path="m2545,2288l2545,766e" filled="f" stroked="t" strokeweight=".698592pt" strokecolor="#444444">
                <v:path arrowok="t"/>
              </v:shape>
            </v:group>
            <v:group style="position:absolute;left:9189;top:1456;width:2;height:151" coordorigin="9189,1456" coordsize="2,151">
              <v:shape style="position:absolute;left:9189;top:1456;width:2;height:151" coordorigin="9189,1456" coordsize="0,151" path="m9189,1607l9189,1456e" filled="f" stroked="t" strokeweight=".465728pt" strokecolor="#3F3F3F">
                <v:path arrowok="t"/>
              </v:shape>
            </v:group>
            <v:group style="position:absolute;left:554;top:1442;width:2;height:307" coordorigin="554,1442" coordsize="2,307">
              <v:shape style="position:absolute;left:554;top:1442;width:2;height:307" coordorigin="554,1442" coordsize="0,307" path="m554,1749l554,1442e" filled="f" stroked="t" strokeweight=".931455pt" strokecolor="#747474">
                <v:path arrowok="t"/>
              </v:shape>
            </v:group>
            <v:group style="position:absolute;left:557;top:761;width:2;height:15368" coordorigin="557,761" coordsize="2,15368">
              <v:shape style="position:absolute;left:557;top:761;width:2;height:15368" coordorigin="557,761" coordsize="0,15368" path="m557,16129l557,761e" filled="f" stroked="t" strokeweight=".931455pt" strokecolor="#484848">
                <v:path arrowok="t"/>
              </v:shape>
            </v:group>
            <v:group style="position:absolute;left:550;top:2271;width:270;height:2" coordorigin="550,2271" coordsize="270,2">
              <v:shape style="position:absolute;left:550;top:2271;width:270;height:2" coordorigin="550,2271" coordsize="270,0" path="m550,2271l820,2271e" filled="f" stroked="t" strokeweight=".465728pt" strokecolor="#444444">
                <v:path arrowok="t"/>
              </v:shape>
            </v:group>
            <v:group style="position:absolute;left:557;top:761;width:2;height:1546" coordorigin="557,761" coordsize="2,1546">
              <v:shape style="position:absolute;left:557;top:761;width:2;height:1546" coordorigin="557,761" coordsize="0,1546" path="m557,2307l557,761e" filled="f" stroked="t" strokeweight=".698592pt" strokecolor="#5B5B5B">
                <v:path arrowok="t"/>
              </v:shape>
            </v:group>
            <v:group style="position:absolute;left:764;top:2274;width:4764;height:2" coordorigin="764,2274" coordsize="4764,2">
              <v:shape style="position:absolute;left:764;top:2274;width:4764;height:2" coordorigin="764,2274" coordsize="4764,0" path="m764,2274l5528,2274e" filled="f" stroked="t" strokeweight=".698592pt" strokecolor="#575757">
                <v:path arrowok="t"/>
              </v:shape>
            </v:group>
            <v:group style="position:absolute;left:3982;top:2283;width:2920;height:2" coordorigin="3982,2283" coordsize="2920,2">
              <v:shape style="position:absolute;left:3982;top:2283;width:2920;height:2" coordorigin="3982,2283" coordsize="2920,0" path="m3982,2283l6902,2283e" filled="f" stroked="t" strokeweight=".698592pt" strokecolor="#606060">
                <v:path arrowok="t"/>
              </v:shape>
            </v:group>
            <v:group style="position:absolute;left:6846;top:2283;width:238;height:2" coordorigin="6846,2283" coordsize="238,2">
              <v:shape style="position:absolute;left:6846;top:2283;width:238;height:2" coordorigin="6846,2283" coordsize="238,0" path="m6846,2283l7084,2283e" filled="f" stroked="t" strokeweight=".465728pt" strokecolor="#4B4B4B">
                <v:path arrowok="t"/>
              </v:shape>
            </v:group>
            <v:group style="position:absolute;left:7014;top:2288;width:4504;height:2" coordorigin="7014,2288" coordsize="4504,2">
              <v:shape style="position:absolute;left:7014;top:2288;width:4504;height:2" coordorigin="7014,2288" coordsize="4504,0" path="m7014,2288l11517,2288e" filled="f" stroked="t" strokeweight=".698592pt" strokecolor="#575757">
                <v:path arrowok="t"/>
              </v:shape>
            </v:group>
            <v:group style="position:absolute;left:554;top:2515;width:7829;height:2" coordorigin="554,2515" coordsize="7829,2">
              <v:shape style="position:absolute;left:554;top:2515;width:7829;height:2" coordorigin="554,2515" coordsize="7829,0" path="m554,2515l8383,2515e" filled="f" stroked="t" strokeweight=".698592pt" strokecolor="#575757">
                <v:path arrowok="t"/>
              </v:shape>
            </v:group>
            <v:group style="position:absolute;left:566;top:1905;width:2;height:14224" coordorigin="566,1905" coordsize="2,14224">
              <v:shape style="position:absolute;left:566;top:1905;width:2;height:14224" coordorigin="566,1905" coordsize="0,14224" path="m566,16129l566,1905e" filled="f" stroked="t" strokeweight=".698592pt" strokecolor="#484848">
                <v:path arrowok="t"/>
              </v:shape>
            </v:group>
            <v:group style="position:absolute;left:3563;top:2269;width:2;height:492" coordorigin="3563,2269" coordsize="2,492">
              <v:shape style="position:absolute;left:3563;top:2269;width:2;height:492" coordorigin="3563,2269" coordsize="0,492" path="m3563,2761l3563,2269e" filled="f" stroked="t" strokeweight=".698592pt" strokecolor="#575757">
                <v:path arrowok="t"/>
              </v:shape>
            </v:group>
            <v:group style="position:absolute;left:5225;top:2517;width:256;height:2" coordorigin="5225,2517" coordsize="256,2">
              <v:shape style="position:absolute;left:5225;top:2517;width:256;height:2" coordorigin="5225,2517" coordsize="256,0" path="m5225,2517l5482,2517e" filled="f" stroked="t" strokeweight=".931455pt" strokecolor="#6B6B6B">
                <v:path arrowok="t"/>
              </v:shape>
            </v:group>
            <v:group style="position:absolute;left:7894;top:2279;width:2;height:251" coordorigin="7894,2279" coordsize="2,251">
              <v:shape style="position:absolute;left:7894;top:2279;width:2;height:251" coordorigin="7894,2279" coordsize="0,251" path="m7894,2529l7894,2279e" filled="f" stroked="t" strokeweight=".698592pt" strokecolor="#444444">
                <v:path arrowok="t"/>
              </v:shape>
            </v:group>
            <v:group style="position:absolute;left:7885;top:2527;width:3628;height:2" coordorigin="7885,2527" coordsize="3628,2">
              <v:shape style="position:absolute;left:7885;top:2527;width:3628;height:2" coordorigin="7885,2527" coordsize="3628,0" path="m7885,2527l11513,2527e" filled="f" stroked="t" strokeweight=".698592pt" strokecolor="#545454">
                <v:path arrowok="t"/>
              </v:shape>
            </v:group>
            <v:group style="position:absolute;left:554;top:2749;width:4457;height:2" coordorigin="554,2749" coordsize="4457,2">
              <v:shape style="position:absolute;left:554;top:2749;width:4457;height:2" coordorigin="554,2749" coordsize="4457,0" path="m554,2749l5011,2749e" filled="f" stroked="t" strokeweight=".698592pt" strokecolor="#4F4F4F">
                <v:path arrowok="t"/>
              </v:shape>
            </v:group>
            <v:group style="position:absolute;left:4764;top:2756;width:768;height:2" coordorigin="4764,2756" coordsize="768,2">
              <v:shape style="position:absolute;left:4764;top:2756;width:768;height:2" coordorigin="4764,2756" coordsize="768,0" path="m4764,2756l5533,2756e" filled="f" stroked="t" strokeweight=".698592pt" strokecolor="#646464">
                <v:path arrowok="t"/>
              </v:shape>
            </v:group>
            <v:group style="position:absolute;left:5393;top:2756;width:2520;height:2" coordorigin="5393,2756" coordsize="2520,2">
              <v:shape style="position:absolute;left:5393;top:2756;width:2520;height:2" coordorigin="5393,2756" coordsize="2520,0" path="m5393,2756l7913,2756e" filled="f" stroked="t" strokeweight=".465728pt" strokecolor="#545454">
                <v:path arrowok="t"/>
              </v:shape>
            </v:group>
            <v:group style="position:absolute;left:7857;top:2761;width:3661;height:2" coordorigin="7857,2761" coordsize="3661,2">
              <v:shape style="position:absolute;left:7857;top:2761;width:3661;height:2" coordorigin="7857,2761" coordsize="3661,0" path="m7857,2761l11517,2761e" filled="f" stroked="t" strokeweight=".698592pt" strokecolor="#575757">
                <v:path arrowok="t"/>
              </v:shape>
            </v:group>
            <v:group style="position:absolute;left:11508;top:3025;width:2;height:1711" coordorigin="11508,3025" coordsize="2,1711">
              <v:shape style="position:absolute;left:11508;top:3025;width:2;height:1711" coordorigin="11508,3025" coordsize="0,1711" path="m11508,4737l11508,3025e" filled="f" stroked="t" strokeweight=".698592pt" strokecolor="#575757">
                <v:path arrowok="t"/>
              </v:shape>
            </v:group>
            <v:group style="position:absolute;left:554;top:4188;width:3190;height:2" coordorigin="554,4188" coordsize="3190,2">
              <v:shape style="position:absolute;left:554;top:4188;width:3190;height:2" coordorigin="554,4188" coordsize="3190,0" path="m554,4188l3744,4188e" filled="f" stroked="t" strokeweight=".698592pt" strokecolor="#5B5B5B">
                <v:path arrowok="t"/>
              </v:shape>
            </v:group>
            <v:group style="position:absolute;left:3689;top:4188;width:154;height:2" coordorigin="3689,4188" coordsize="154,2">
              <v:shape style="position:absolute;left:3689;top:4188;width:154;height:2" coordorigin="3689,4188" coordsize="154,0" path="m3689,4188l3842,4188e" filled="f" stroked="t" strokeweight=".465728pt" strokecolor="#444444">
                <v:path arrowok="t"/>
              </v:shape>
            </v:group>
            <v:group style="position:absolute;left:3786;top:4191;width:1672;height:2" coordorigin="3786,4191" coordsize="1672,2">
              <v:shape style="position:absolute;left:3786;top:4191;width:1672;height:2" coordorigin="3786,4191" coordsize="1672,0" path="m3786,4191l5458,4191e" filled="f" stroked="t" strokeweight=".931455pt" strokecolor="#4F4F4F">
                <v:path arrowok="t"/>
              </v:shape>
            </v:group>
            <v:group style="position:absolute;left:4015;top:3456;width:2;height:274" coordorigin="4015,3456" coordsize="2,274">
              <v:shape style="position:absolute;left:4015;top:3456;width:2;height:274" coordorigin="4015,3456" coordsize="0,274" path="m4015,3730l4015,3456e" filled="f" stroked="t" strokeweight=".931455pt" strokecolor="#4F4F4F">
                <v:path arrowok="t"/>
              </v:shape>
            </v:group>
            <v:group style="position:absolute;left:4015;top:3673;width:2;height:232" coordorigin="4015,3673" coordsize="2,232">
              <v:shape style="position:absolute;left:4015;top:3673;width:2;height:232" coordorigin="4015,3673" coordsize="0,232" path="m4015,3905l4015,3673e" filled="f" stroked="t" strokeweight=".465728pt" strokecolor="#343434">
                <v:path arrowok="t"/>
              </v:shape>
            </v:group>
            <v:group style="position:absolute;left:4005;top:3883;width:1844;height:2" coordorigin="4005,3883" coordsize="1844,2">
              <v:shape style="position:absolute;left:4005;top:3883;width:1844;height:2" coordorigin="4005,3883" coordsize="1844,0" path="m4005,3883l5850,3883e" filled="f" stroked="t" strokeweight=".698592pt" strokecolor="#707070">
                <v:path arrowok="t"/>
              </v:shape>
            </v:group>
            <v:group style="position:absolute;left:4015;top:3848;width:2;height:355" coordorigin="4015,3848" coordsize="2,355">
              <v:shape style="position:absolute;left:4015;top:3848;width:2;height:355" coordorigin="4015,3848" coordsize="0,355" path="m4015,4202l4015,3848e" filled="f" stroked="t" strokeweight=".931455pt" strokecolor="#545454">
                <v:path arrowok="t"/>
              </v:shape>
            </v:group>
            <v:group style="position:absolute;left:5430;top:3881;width:2;height:321" coordorigin="5430,3881" coordsize="2,321">
              <v:shape style="position:absolute;left:5430;top:3881;width:2;height:321" coordorigin="5430,3881" coordsize="0,321" path="m5430,4202l5430,3881e" filled="f" stroked="t" strokeweight=".698592pt" strokecolor="#5B5B5B">
                <v:path arrowok="t"/>
              </v:shape>
            </v:group>
            <v:group style="position:absolute;left:7060;top:3460;width:2;height:742" coordorigin="7060,3460" coordsize="2,742">
              <v:shape style="position:absolute;left:7060;top:3460;width:2;height:742" coordorigin="7060,3460" coordsize="0,742" path="m7060,4202l7060,3460e" filled="f" stroked="t" strokeweight=".931455pt" strokecolor="#545454">
                <v:path arrowok="t"/>
              </v:shape>
            </v:group>
            <v:group style="position:absolute;left:7051;top:3876;width:1304;height:2" coordorigin="7051,3876" coordsize="1304,2">
              <v:shape style="position:absolute;left:7051;top:3876;width:1304;height:2" coordorigin="7051,3876" coordsize="1304,0" path="m7051,3876l8355,3876e" filled="f" stroked="t" strokeweight=".232864pt" strokecolor="#3B3B3B">
                <v:path arrowok="t"/>
              </v:shape>
            </v:group>
            <v:group style="position:absolute;left:8355;top:3876;width:1071;height:2" coordorigin="8355,3876" coordsize="1071,2">
              <v:shape style="position:absolute;left:8355;top:3876;width:1071;height:2" coordorigin="8355,3876" coordsize="1071,0" path="m8355,3876l9426,3876e" filled="f" stroked="t" strokeweight=".232864pt" strokecolor="#000000">
                <v:path arrowok="t"/>
              </v:shape>
            </v:group>
            <v:group style="position:absolute;left:5388;top:4195;width:6124;height:2" coordorigin="5388,4195" coordsize="6124,2">
              <v:shape style="position:absolute;left:5388;top:4195;width:6124;height:2" coordorigin="5388,4195" coordsize="6124,0" path="m5388,4195l11513,4195e" filled="f" stroked="t" strokeweight=".698592pt" strokecolor="#676767">
                <v:path arrowok="t"/>
              </v:shape>
            </v:group>
            <v:group style="position:absolute;left:559;top:4467;width:10959;height:2" coordorigin="559,4467" coordsize="10959,2">
              <v:shape style="position:absolute;left:559;top:4467;width:10959;height:2" coordorigin="559,4467" coordsize="10959,0" path="m559,4467l11517,4467e" filled="f" stroked="t" strokeweight=".698592pt" strokecolor="#676767">
                <v:path arrowok="t"/>
              </v:shape>
            </v:group>
            <v:group style="position:absolute;left:3689;top:4462;width:154;height:2" coordorigin="3689,4462" coordsize="154,2">
              <v:shape style="position:absolute;left:3689;top:4462;width:154;height:2" coordorigin="3689,4462" coordsize="154,0" path="m3689,4462l3842,4462e" filled="f" stroked="t" strokeweight=".465728pt" strokecolor="#484848">
                <v:path arrowok="t"/>
              </v:shape>
            </v:group>
            <v:group style="position:absolute;left:4732;top:4467;width:363;height:2" coordorigin="4732,4467" coordsize="363,2">
              <v:shape style="position:absolute;left:4732;top:4467;width:363;height:2" coordorigin="4732,4467" coordsize="363,0" path="m4732,4467l5095,4467e" filled="f" stroked="t" strokeweight=".931455pt" strokecolor="#878787">
                <v:path arrowok="t"/>
              </v:shape>
            </v:group>
            <v:group style="position:absolute;left:2548;top:4711;width:8970;height:2" coordorigin="2548,4711" coordsize="8970,2">
              <v:shape style="position:absolute;left:2548;top:4711;width:8970;height:2" coordorigin="2548,4711" coordsize="8970,0" path="m2548,4711l11517,4711e" filled="f" stroked="t" strokeweight=".698592pt" strokecolor="#575757">
                <v:path arrowok="t"/>
              </v:shape>
            </v:group>
            <v:group style="position:absolute;left:7899;top:4699;width:2;height:279" coordorigin="7899,4699" coordsize="2,279">
              <v:shape style="position:absolute;left:7899;top:4699;width:2;height:279" coordorigin="7899,4699" coordsize="0,279" path="m7899,4978l7899,4699e" filled="f" stroked="t" strokeweight=".698592pt" strokecolor="#3F3F3F">
                <v:path arrowok="t"/>
              </v:shape>
            </v:group>
            <v:group style="position:absolute;left:5048;top:5186;width:1854;height:2" coordorigin="5048,5186" coordsize="1854,2">
              <v:shape style="position:absolute;left:5048;top:5186;width:1854;height:2" coordorigin="5048,5186" coordsize="1854,0" path="m5048,5186l6902,5186e" filled="f" stroked="t" strokeweight=".698592pt" strokecolor="#5B5B5B">
                <v:path arrowok="t"/>
              </v:shape>
            </v:group>
            <v:group style="position:absolute;left:5055;top:4704;width:2;height:496" coordorigin="5055,4704" coordsize="2,496">
              <v:shape style="position:absolute;left:5055;top:4704;width:2;height:496" coordorigin="5055,4704" coordsize="0,496" path="m5055,5200l5055,4704e" filled="f" stroked="t" strokeweight=".698592pt" strokecolor="#646464">
                <v:path arrowok="t"/>
              </v:shape>
            </v:group>
            <v:group style="position:absolute;left:6846;top:5186;width:238;height:2" coordorigin="6846,5186" coordsize="238,2">
              <v:shape style="position:absolute;left:6846;top:5186;width:238;height:2" coordorigin="6846,5186" coordsize="238,0" path="m6846,5186l7084,5186e" filled="f" stroked="t" strokeweight=".465728pt" strokecolor="#2F2F2F">
                <v:path arrowok="t"/>
              </v:shape>
            </v:group>
            <v:group style="position:absolute;left:7028;top:5188;width:2426;height:2" coordorigin="7028,5188" coordsize="2426,2">
              <v:shape style="position:absolute;left:7028;top:5188;width:2426;height:2" coordorigin="7028,5188" coordsize="2426,0" path="m7028,5188l9454,5188e" filled="f" stroked="t" strokeweight=".698592pt" strokecolor="#575757">
                <v:path arrowok="t"/>
              </v:shape>
            </v:group>
            <v:group style="position:absolute;left:7899;top:4921;width:2;height:274" coordorigin="7899,4921" coordsize="2,274">
              <v:shape style="position:absolute;left:7899;top:4921;width:2;height:274" coordorigin="7899,4921" coordsize="0,274" path="m7899,5195l7899,4921e" filled="f" stroked="t" strokeweight=".931455pt" strokecolor="#575757">
                <v:path arrowok="t"/>
              </v:shape>
            </v:group>
            <v:group style="position:absolute;left:9398;top:5190;width:2124;height:2" coordorigin="9398,5190" coordsize="2124,2">
              <v:shape style="position:absolute;left:9398;top:5190;width:2124;height:2" coordorigin="9398,5190" coordsize="2124,0" path="m9398,5190l11522,5190e" filled="f" stroked="t" strokeweight=".698592pt" strokecolor="#707070">
                <v:path arrowok="t"/>
              </v:shape>
            </v:group>
            <v:group style="position:absolute;left:5053;top:5143;width:2;height:298" coordorigin="5053,5143" coordsize="2,298">
              <v:shape style="position:absolute;left:5053;top:5143;width:2;height:298" coordorigin="5053,5143" coordsize="0,298" path="m5053,5441l5053,5143e" filled="f" stroked="t" strokeweight=".465728pt" strokecolor="#484848">
                <v:path arrowok="t"/>
              </v:shape>
            </v:group>
            <v:group style="position:absolute;left:5048;top:5427;width:2450;height:2" coordorigin="5048,5427" coordsize="2450,2">
              <v:shape style="position:absolute;left:5048;top:5427;width:2450;height:2" coordorigin="5048,5427" coordsize="2450,0" path="m5048,5427l7498,5427e" filled="f" stroked="t" strokeweight=".698592pt" strokecolor="#5B5B5B">
                <v:path arrowok="t"/>
              </v:shape>
            </v:group>
            <v:group style="position:absolute;left:7428;top:5427;width:955;height:2" coordorigin="7428,5427" coordsize="955,2">
              <v:shape style="position:absolute;left:7428;top:5427;width:955;height:2" coordorigin="7428,5427" coordsize="955,0" path="m7428,5427l8383,5427e" filled="f" stroked="t" strokeweight=".465728pt" strokecolor="#484848">
                <v:path arrowok="t"/>
              </v:shape>
            </v:group>
            <v:group style="position:absolute;left:8141;top:5429;width:3377;height:2" coordorigin="8141,5429" coordsize="3377,2">
              <v:shape style="position:absolute;left:8141;top:5429;width:3377;height:2" coordorigin="8141,5429" coordsize="3377,0" path="m8141,5429l11517,5429e" filled="f" stroked="t" strokeweight=".698592pt" strokecolor="#575757">
                <v:path arrowok="t"/>
              </v:shape>
            </v:group>
            <v:group style="position:absolute;left:11508;top:5091;width:2;height:359" coordorigin="11508,5091" coordsize="2,359">
              <v:shape style="position:absolute;left:11508;top:5091;width:2;height:359" coordorigin="11508,5091" coordsize="0,359" path="m11508,5450l11508,5091e" filled="f" stroked="t" strokeweight=".931455pt" strokecolor="#606060">
                <v:path arrowok="t"/>
              </v:shape>
            </v:group>
            <v:group style="position:absolute;left:5055;top:5384;width:2;height:1465" coordorigin="5055,5384" coordsize="2,1465">
              <v:shape style="position:absolute;left:5055;top:5384;width:2;height:1465" coordorigin="5055,5384" coordsize="0,1465" path="m5055,6850l5055,5384e" filled="f" stroked="t" strokeweight=".698592pt" strokecolor="#646464">
                <v:path arrowok="t"/>
              </v:shape>
            </v:group>
            <v:group style="position:absolute;left:5044;top:5666;width:6474;height:2" coordorigin="5044,5666" coordsize="6474,2">
              <v:shape style="position:absolute;left:5044;top:5666;width:6474;height:2" coordorigin="5044,5666" coordsize="6474,0" path="m5044,5666l11517,5666e" filled="f" stroked="t" strokeweight=".698592pt" strokecolor="#575757">
                <v:path arrowok="t"/>
              </v:shape>
            </v:group>
            <v:group style="position:absolute;left:2538;top:5900;width:8979;height:2" coordorigin="2538,5900" coordsize="8979,2">
              <v:shape style="position:absolute;left:2538;top:5900;width:8979;height:2" coordorigin="2538,5900" coordsize="8979,0" path="m2538,5900l11517,5900e" filled="f" stroked="t" strokeweight=".698592pt" strokecolor="#545454">
                <v:path arrowok="t"/>
              </v:shape>
            </v:group>
            <v:group style="position:absolute;left:11508;top:5621;width:2;height:303" coordorigin="11508,5621" coordsize="2,303">
              <v:shape style="position:absolute;left:11508;top:5621;width:2;height:303" coordorigin="11508,5621" coordsize="0,303" path="m11508,5923l11508,5621e" filled="f" stroked="t" strokeweight=".931455pt" strokecolor="#606060">
                <v:path arrowok="t"/>
              </v:shape>
            </v:group>
            <v:group style="position:absolute;left:550;top:6136;width:10968;height:2" coordorigin="550,6136" coordsize="10968,2">
              <v:shape style="position:absolute;left:550;top:6136;width:10968;height:2" coordorigin="550,6136" coordsize="10968,0" path="m550,6136l11517,6136e" filled="f" stroked="t" strokeweight=".698592pt" strokecolor="#545454">
                <v:path arrowok="t"/>
              </v:shape>
            </v:group>
            <v:group style="position:absolute;left:1574;top:6131;width:224;height:2" coordorigin="1574,6131" coordsize="224,2">
              <v:shape style="position:absolute;left:1574;top:6131;width:224;height:2" coordorigin="1574,6131" coordsize="224,0" path="m1574,6131l1798,6131e" filled="f" stroked="t" strokeweight=".465728pt" strokecolor="#3B3B3B">
                <v:path arrowok="t"/>
              </v:shape>
            </v:group>
            <v:group style="position:absolute;left:2552;top:4179;width:2;height:10854" coordorigin="2552,4179" coordsize="2,10854">
              <v:shape style="position:absolute;left:2552;top:4179;width:2;height:10854" coordorigin="2552,4179" coordsize="0,10854" path="m2552,15032l2552,4179e" filled="f" stroked="t" strokeweight=".698592pt" strokecolor="#444444">
                <v:path arrowok="t"/>
              </v:shape>
            </v:group>
            <v:group style="position:absolute;left:7899;top:6126;width:2;height:723" coordorigin="7899,6126" coordsize="2,723">
              <v:shape style="position:absolute;left:7899;top:6126;width:2;height:723" coordorigin="7899,6126" coordsize="0,723" path="m7899,6850l7899,6126e" filled="f" stroked="t" strokeweight=".698592pt" strokecolor="#4B4B4B">
                <v:path arrowok="t"/>
              </v:shape>
            </v:group>
            <v:group style="position:absolute;left:2543;top:6602;width:8975;height:2" coordorigin="2543,6602" coordsize="8975,2">
              <v:shape style="position:absolute;left:2543;top:6602;width:8975;height:2" coordorigin="2543,6602" coordsize="8975,0" path="m2543,6602l11517,6602e" filled="f" stroked="t" strokeweight=".698592pt" strokecolor="#545454">
                <v:path arrowok="t"/>
              </v:shape>
            </v:group>
            <v:group style="position:absolute;left:2548;top:6840;width:2580;height:2" coordorigin="2548,6840" coordsize="2580,2">
              <v:shape style="position:absolute;left:2548;top:6840;width:2580;height:2" coordorigin="2548,6840" coordsize="2580,0" path="m2548,6840l5128,6840e" filled="f" stroked="t" strokeweight=".698592pt" strokecolor="#545454">
                <v:path arrowok="t"/>
              </v:shape>
            </v:group>
            <v:group style="position:absolute;left:5016;top:6840;width:265;height:2" coordorigin="5016,6840" coordsize="265,2">
              <v:shape style="position:absolute;left:5016;top:6840;width:265;height:2" coordorigin="5016,6840" coordsize="265,0" path="m5016,6840l5281,6840e" filled="f" stroked="t" strokeweight=".465728pt" strokecolor="#575757">
                <v:path arrowok="t"/>
              </v:shape>
            </v:group>
            <v:group style="position:absolute;left:5225;top:6840;width:1677;height:2" coordorigin="5225,6840" coordsize="1677,2">
              <v:shape style="position:absolute;left:5225;top:6840;width:1677;height:2" coordorigin="5225,6840" coordsize="1677,0" path="m5225,6840l6902,6840e" filled="f" stroked="t" strokeweight=".698592pt" strokecolor="#606060">
                <v:path arrowok="t"/>
              </v:shape>
            </v:group>
            <v:group style="position:absolute;left:6846;top:6840;width:238;height:2" coordorigin="6846,6840" coordsize="238,2">
              <v:shape style="position:absolute;left:6846;top:6840;width:238;height:2" coordorigin="6846,6840" coordsize="238,0" path="m6846,6840l7084,6840e" filled="f" stroked="t" strokeweight=".465728pt" strokecolor="#343434">
                <v:path arrowok="t"/>
              </v:shape>
            </v:group>
            <v:group style="position:absolute;left:7028;top:6843;width:4494;height:2" coordorigin="7028,6843" coordsize="4494,2">
              <v:shape style="position:absolute;left:7028;top:6843;width:4494;height:2" coordorigin="7028,6843" coordsize="4494,0" path="m7028,6843l11522,6843e" filled="f" stroked="t" strokeweight=".698592pt" strokecolor="#575757">
                <v:path arrowok="t"/>
              </v:shape>
            </v:group>
            <v:group style="position:absolute;left:559;top:7081;width:10968;height:2" coordorigin="559,7081" coordsize="10968,2">
              <v:shape style="position:absolute;left:559;top:7081;width:10968;height:2" coordorigin="559,7081" coordsize="10968,0" path="m559,7081l11527,7081e" filled="f" stroked="t" strokeweight=".698592pt" strokecolor="#545454">
                <v:path arrowok="t"/>
              </v:shape>
            </v:group>
            <v:group style="position:absolute;left:4974;top:7081;width:340;height:2" coordorigin="4974,7081" coordsize="340,2">
              <v:shape style="position:absolute;left:4974;top:7081;width:340;height:2" coordorigin="4974,7081" coordsize="340,0" path="m4974,7081l5314,7081e" filled="f" stroked="t" strokeweight=".931455pt" strokecolor="#676767">
                <v:path arrowok="t"/>
              </v:shape>
            </v:group>
            <v:group style="position:absolute;left:564;top:7308;width:2;height:265" coordorigin="564,7308" coordsize="2,265">
              <v:shape style="position:absolute;left:564;top:7308;width:2;height:265" coordorigin="564,7308" coordsize="0,265" path="m564,7573l564,7308e" filled="f" stroked="t" strokeweight=".465728pt" strokecolor="#383838">
                <v:path arrowok="t"/>
              </v:shape>
            </v:group>
            <v:group style="position:absolute;left:559;top:7545;width:10968;height:2" coordorigin="559,7545" coordsize="10968,2">
              <v:shape style="position:absolute;left:559;top:7545;width:10968;height:2" coordorigin="559,7545" coordsize="10968,0" path="m559,7545l11527,7545e" filled="f" stroked="t" strokeweight=".698592pt" strokecolor="#545454">
                <v:path arrowok="t"/>
              </v:shape>
            </v:group>
            <v:group style="position:absolute;left:5048;top:7545;width:801;height:2" coordorigin="5048,7545" coordsize="801,2">
              <v:shape style="position:absolute;left:5048;top:7545;width:801;height:2" coordorigin="5048,7545" coordsize="801,0" path="m5048,7545l5850,7545e" filled="f" stroked="t" strokeweight=".698592pt" strokecolor="#676767">
                <v:path arrowok="t"/>
              </v:shape>
            </v:group>
            <v:group style="position:absolute;left:5060;top:7540;width:2;height:728" coordorigin="5060,7540" coordsize="2,728">
              <v:shape style="position:absolute;left:5060;top:7540;width:2;height:728" coordorigin="5060,7540" coordsize="0,728" path="m5060,8268l5060,7540e" filled="f" stroked="t" strokeweight=".698592pt" strokecolor="#676767">
                <v:path arrowok="t"/>
              </v:shape>
            </v:group>
            <v:group style="position:absolute;left:5053;top:7788;width:6469;height:2" coordorigin="5053,7788" coordsize="6469,2">
              <v:shape style="position:absolute;left:5053;top:7788;width:6469;height:2" coordorigin="5053,7788" coordsize="6469,0" path="m5053,7788l11522,7788e" filled="f" stroked="t" strokeweight=".698592pt" strokecolor="#5B5B5B">
                <v:path arrowok="t"/>
              </v:shape>
            </v:group>
            <v:group style="position:absolute;left:5058;top:8024;width:6469;height:2" coordorigin="5058,8024" coordsize="6469,2">
              <v:shape style="position:absolute;left:5058;top:8024;width:6469;height:2" coordorigin="5058,8024" coordsize="6469,0" path="m5058,8024l11527,8024e" filled="f" stroked="t" strokeweight=".698592pt" strokecolor="#575757">
                <v:path arrowok="t"/>
              </v:shape>
            </v:group>
            <v:group style="position:absolute;left:559;top:8261;width:10963;height:2" coordorigin="559,8261" coordsize="10963,2">
              <v:shape style="position:absolute;left:559;top:8261;width:10963;height:2" coordorigin="559,8261" coordsize="10963,0" path="m559,8261l11522,8261e" filled="f" stroked="t" strokeweight=".698592pt" strokecolor="#575757">
                <v:path arrowok="t"/>
              </v:shape>
            </v:group>
            <v:group style="position:absolute;left:2555;top:8216;width:2;height:1068" coordorigin="2555,8216" coordsize="2,1068">
              <v:shape style="position:absolute;left:2555;top:8216;width:2;height:1068" coordorigin="2555,8216" coordsize="0,1068" path="m2555,9284l2555,8216e" filled="f" stroked="t" strokeweight=".698592pt" strokecolor="#484848">
                <v:path arrowok="t"/>
              </v:shape>
            </v:group>
            <v:group style="position:absolute;left:564;top:9057;width:10959;height:2" coordorigin="564,9057" coordsize="10959,2">
              <v:shape style="position:absolute;left:564;top:9057;width:10959;height:2" coordorigin="564,9057" coordsize="10959,0" path="m564,9057l11522,9057e" filled="f" stroked="t" strokeweight=".698592pt" strokecolor="#545454">
                <v:path arrowok="t"/>
              </v:shape>
            </v:group>
            <v:group style="position:absolute;left:4867;top:9057;width:210;height:2" coordorigin="4867,9057" coordsize="210,2">
              <v:shape style="position:absolute;left:4867;top:9057;width:210;height:2" coordorigin="4867,9057" coordsize="210,0" path="m4867,9057l5076,9057e" filled="f" stroked="t" strokeweight=".465728pt" strokecolor="#4F4F4F">
                <v:path arrowok="t"/>
              </v:shape>
            </v:group>
            <v:group style="position:absolute;left:11517;top:9010;width:2;height:563" coordorigin="11517,9010" coordsize="2,563">
              <v:shape style="position:absolute;left:11517;top:9010;width:2;height:563" coordorigin="11517,9010" coordsize="0,563" path="m11517,9573l11517,9010e" filled="f" stroked="t" strokeweight=".698592pt" strokecolor="#5B5B5B">
                <v:path arrowok="t"/>
              </v:shape>
            </v:group>
            <v:group style="position:absolute;left:564;top:9516;width:2;height:269" coordorigin="564,9516" coordsize="2,269">
              <v:shape style="position:absolute;left:564;top:9516;width:2;height:269" coordorigin="564,9516" coordsize="0,269" path="m564,9785l564,9516e" filled="f" stroked="t" strokeweight=".465728pt" strokecolor="#343434">
                <v:path arrowok="t"/>
              </v:shape>
            </v:group>
            <v:group style="position:absolute;left:11517;top:9516;width:2;height:269" coordorigin="11517,9516" coordsize="2,269">
              <v:shape style="position:absolute;left:11517;top:9516;width:2;height:269" coordorigin="11517,9516" coordsize="0,269" path="m11517,9785l11517,9516e" filled="f" stroked="t" strokeweight=".465728pt" strokecolor="#575757">
                <v:path arrowok="t"/>
              </v:shape>
            </v:group>
            <v:group style="position:absolute;left:554;top:9974;width:545;height:2" coordorigin="554,9974" coordsize="545,2">
              <v:shape style="position:absolute;left:554;top:9974;width:545;height:2" coordorigin="554,9974" coordsize="545,0" path="m554,9974l1099,9974e" filled="f" stroked="t" strokeweight=".698592pt" strokecolor="#575757">
                <v:path arrowok="t"/>
              </v:shape>
            </v:group>
            <v:group style="position:absolute;left:1043;top:9977;width:196;height:2" coordorigin="1043,9977" coordsize="196,2">
              <v:shape style="position:absolute;left:1043;top:9977;width:196;height:2" coordorigin="1043,9977" coordsize="196,0" path="m1043,9977l1239,9977e" filled="f" stroked="t" strokeweight=".465728pt" strokecolor="#2F2F2F">
                <v:path arrowok="t"/>
              </v:shape>
            </v:group>
            <v:group style="position:absolute;left:1169;top:9977;width:10353;height:2" coordorigin="1169,9977" coordsize="10353,2">
              <v:shape style="position:absolute;left:1169;top:9977;width:10353;height:2" coordorigin="1169,9977" coordsize="10353,0" path="m1169,9977l11522,9977e" filled="f" stroked="t" strokeweight=".698592pt" strokecolor="#545454">
                <v:path arrowok="t"/>
              </v:shape>
            </v:group>
            <v:group style="position:absolute;left:2552;top:9379;width:2;height:662" coordorigin="2552,9379" coordsize="2,662">
              <v:shape style="position:absolute;left:2552;top:9379;width:2;height:662" coordorigin="2552,9379" coordsize="0,662" path="m2552,10041l2552,9379e" filled="f" stroked="t" strokeweight=".698592pt" strokecolor="#3F3F3F">
                <v:path arrowok="t"/>
              </v:shape>
            </v:group>
            <v:group style="position:absolute;left:11520;top:9729;width:2;height:2595" coordorigin="11520,9729" coordsize="2,2595">
              <v:shape style="position:absolute;left:11520;top:9729;width:2;height:2595" coordorigin="11520,9729" coordsize="0,2595" path="m11520,12324l11520,9729e" filled="f" stroked="t" strokeweight=".698592pt" strokecolor="#5B5B5B">
                <v:path arrowok="t"/>
              </v:shape>
            </v:group>
            <v:group style="position:absolute;left:559;top:10215;width:1085;height:2" coordorigin="559,10215" coordsize="1085,2">
              <v:shape style="position:absolute;left:559;top:10215;width:1085;height:2" coordorigin="559,10215" coordsize="1085,0" path="m559,10215l1644,10215e" filled="f" stroked="t" strokeweight=".698592pt" strokecolor="#575757">
                <v:path arrowok="t"/>
              </v:shape>
            </v:group>
            <v:group style="position:absolute;left:564;top:9932;width:2;height:331" coordorigin="564,9932" coordsize="2,331">
              <v:shape style="position:absolute;left:564;top:9932;width:2;height:331" coordorigin="564,9932" coordsize="0,331" path="m564,10263l564,9932e" filled="f" stroked="t" strokeweight=".465728pt" strokecolor="#444444">
                <v:path arrowok="t"/>
              </v:shape>
            </v:group>
            <v:group style="position:absolute;left:1574;top:10213;width:224;height:2" coordorigin="1574,10213" coordsize="224,2">
              <v:shape style="position:absolute;left:1574;top:10213;width:224;height:2" coordorigin="1574,10213" coordsize="224,0" path="m1574,10213l1798,10213e" filled="f" stroked="t" strokeweight=".465728pt" strokecolor="#3F3F3F">
                <v:path arrowok="t"/>
              </v:shape>
            </v:group>
            <v:group style="position:absolute;left:1742;top:10213;width:3353;height:2" coordorigin="1742,10213" coordsize="3353,2">
              <v:shape style="position:absolute;left:1742;top:10213;width:3353;height:2" coordorigin="1742,10213" coordsize="3353,0" path="m1742,10213l5095,10213e" filled="f" stroked="t" strokeweight=".931455pt" strokecolor="#545454">
                <v:path arrowok="t"/>
              </v:shape>
            </v:group>
            <v:group style="position:absolute;left:5021;top:10215;width:261;height:2" coordorigin="5021,10215" coordsize="261,2">
              <v:shape style="position:absolute;left:5021;top:10215;width:261;height:2" coordorigin="5021,10215" coordsize="261,0" path="m5021,10215l5281,10215e" filled="f" stroked="t" strokeweight=".465728pt" strokecolor="#3F3F3F">
                <v:path arrowok="t"/>
              </v:shape>
            </v:group>
            <v:group style="position:absolute;left:5225;top:10213;width:5575;height:2" coordorigin="5225,10213" coordsize="5575,2">
              <v:shape style="position:absolute;left:5225;top:10213;width:5575;height:2" coordorigin="5225,10213" coordsize="5575,0" path="m5225,10213l10800,10213e" filled="f" stroked="t" strokeweight=".698592pt" strokecolor="#575757">
                <v:path arrowok="t"/>
              </v:shape>
            </v:group>
            <v:group style="position:absolute;left:10544;top:10215;width:983;height:2" coordorigin="10544,10215" coordsize="983,2">
              <v:shape style="position:absolute;left:10544;top:10215;width:983;height:2" coordorigin="10544,10215" coordsize="983,0" path="m10544,10215l11527,10215e" filled="f" stroked="t" strokeweight=".698592pt" strokecolor="#707070">
                <v:path arrowok="t"/>
              </v:shape>
            </v:group>
            <v:group style="position:absolute;left:554;top:10449;width:10973;height:2" coordorigin="554,10449" coordsize="10973,2">
              <v:shape style="position:absolute;left:554;top:10449;width:10973;height:2" coordorigin="554,10449" coordsize="10973,0" path="m554,10449l11527,10449e" filled="f" stroked="t" strokeweight=".698592pt" strokecolor="#545454">
                <v:path arrowok="t"/>
              </v:shape>
            </v:group>
            <v:group style="position:absolute;left:4783;top:10452;width:312;height:2" coordorigin="4783,10452" coordsize="312,2">
              <v:shape style="position:absolute;left:4783;top:10452;width:312;height:2" coordorigin="4783,10452" coordsize="312,0" path="m4783,10452l5095,10452e" filled="f" stroked="t" strokeweight=".931455pt" strokecolor="#6B6B6B">
                <v:path arrowok="t"/>
              </v:shape>
            </v:group>
            <v:group style="position:absolute;left:5207;top:10449;width:303;height:2" coordorigin="5207,10449" coordsize="303,2">
              <v:shape style="position:absolute;left:5207;top:10449;width:303;height:2" coordorigin="5207,10449" coordsize="303,0" path="m5207,10449l5510,10449e" filled="f" stroked="t" strokeweight=".931455pt" strokecolor="#707070">
                <v:path arrowok="t"/>
              </v:shape>
            </v:group>
            <v:group style="position:absolute;left:796;top:10922;width:10735;height:2" coordorigin="796,10922" coordsize="10735,2">
              <v:shape style="position:absolute;left:796;top:10922;width:10735;height:2" coordorigin="796,10922" coordsize="10735,0" path="m796,10922l11531,10922e" filled="f" stroked="t" strokeweight=".698592pt" strokecolor="#575757">
                <v:path arrowok="t"/>
              </v:shape>
            </v:group>
            <v:group style="position:absolute;left:554;top:11159;width:10977;height:2" coordorigin="554,11159" coordsize="10977,2">
              <v:shape style="position:absolute;left:554;top:11159;width:10977;height:2" coordorigin="554,11159" coordsize="10977,0" path="m554,11159l11531,11159e" filled="f" stroked="t" strokeweight=".698592pt" strokecolor="#575757">
                <v:path arrowok="t"/>
              </v:shape>
            </v:group>
            <v:group style="position:absolute;left:1211;top:11137;width:2;height:260" coordorigin="1211,11137" coordsize="2,260">
              <v:shape style="position:absolute;left:1211;top:11137;width:2;height:260" coordorigin="1211,11137" coordsize="0,260" path="m1211,11397l1211,11137e" filled="f" stroked="t" strokeweight=".232864pt" strokecolor="#545454">
                <v:path arrowok="t"/>
              </v:shape>
            </v:group>
            <v:group style="position:absolute;left:559;top:11395;width:10973;height:2" coordorigin="559,11395" coordsize="10973,2">
              <v:shape style="position:absolute;left:559;top:11395;width:10973;height:2" coordorigin="559,11395" coordsize="10973,0" path="m559,11395l11531,11395e" filled="f" stroked="t" strokeweight=".698592pt" strokecolor="#575757">
                <v:path arrowok="t"/>
              </v:shape>
            </v:group>
            <v:group style="position:absolute;left:1905;top:11151;width:2;height:1172" coordorigin="1905,11151" coordsize="2,1172">
              <v:shape style="position:absolute;left:1905;top:11151;width:2;height:1172" coordorigin="1905,11151" coordsize="0,1172" path="m1905,12324l1905,11151e" filled="f" stroked="t" strokeweight=".698592pt" strokecolor="#484848">
                <v:path arrowok="t"/>
              </v:shape>
            </v:group>
            <v:group style="position:absolute;left:7466;top:11147;width:2;height:4968" coordorigin="7466,11147" coordsize="2,4968">
              <v:shape style="position:absolute;left:7466;top:11147;width:2;height:4968" coordorigin="7466,11147" coordsize="0,4968" path="m7466,16115l7466,11147e" filled="f" stroked="t" strokeweight=".698592pt" strokecolor="#4F4F4F">
                <v:path arrowok="t"/>
              </v:shape>
            </v:group>
            <v:group style="position:absolute;left:1211;top:11383;width:2;height:496" coordorigin="1211,11383" coordsize="2,496">
              <v:shape style="position:absolute;left:1211;top:11383;width:2;height:496" coordorigin="1211,11383" coordsize="0,496" path="m1211,11879l1211,11383e" filled="f" stroked="t" strokeweight=".232864pt" strokecolor="#6B6B6B">
                <v:path arrowok="t"/>
              </v:shape>
            </v:group>
            <v:group style="position:absolute;left:2562;top:11355;width:2;height:841" coordorigin="2562,11355" coordsize="2,841">
              <v:shape style="position:absolute;left:2562;top:11355;width:2;height:841" coordorigin="2562,11355" coordsize="0,841" path="m2562,12196l2562,11355e" filled="f" stroked="t" strokeweight=".698592pt" strokecolor="#444444">
                <v:path arrowok="t"/>
              </v:shape>
            </v:group>
            <v:group style="position:absolute;left:1211;top:11879;width:2;height:1328" coordorigin="1211,11879" coordsize="2,1328">
              <v:shape style="position:absolute;left:1211;top:11879;width:2;height:1328" coordorigin="1211,11879" coordsize="0,1328" path="m1211,13208l1211,11879e" filled="f" stroked="t" strokeweight=".232864pt" strokecolor="#000000">
                <v:path arrowok="t"/>
              </v:shape>
            </v:group>
            <v:group style="position:absolute;left:2559;top:12139;width:2;height:184" coordorigin="2559,12139" coordsize="2,184">
              <v:shape style="position:absolute;left:2559;top:12139;width:2;height:184" coordorigin="2559,12139" coordsize="0,184" path="m2559,12324l2559,12139e" filled="f" stroked="t" strokeweight=".698592pt" strokecolor="#2F2F2F">
                <v:path arrowok="t"/>
              </v:shape>
            </v:group>
            <v:group style="position:absolute;left:1905;top:12267;width:2;height:165" coordorigin="1905,12267" coordsize="2,165">
              <v:shape style="position:absolute;left:1905;top:12267;width:2;height:165" coordorigin="1905,12267" coordsize="0,165" path="m1905,12433l1905,12267e" filled="f" stroked="t" strokeweight=".465728pt" strokecolor="#282828">
                <v:path arrowok="t"/>
              </v:shape>
            </v:group>
            <v:group style="position:absolute;left:11522;top:11931;width:2;height:785" coordorigin="11522,11931" coordsize="2,785">
              <v:shape style="position:absolute;left:11522;top:11931;width:2;height:785" coordorigin="11522,11931" coordsize="0,785" path="m11522,12716l11522,11931e" filled="f" stroked="t" strokeweight=".465728pt" strokecolor="#606060">
                <v:path arrowok="t"/>
              </v:shape>
            </v:group>
            <v:group style="position:absolute;left:568;top:12376;width:2;height:265" coordorigin="568,12376" coordsize="2,265">
              <v:shape style="position:absolute;left:568;top:12376;width:2;height:265" coordorigin="568,12376" coordsize="0,265" path="m568,12641l568,12376e" filled="f" stroked="t" strokeweight=".465728pt" strokecolor="#383838">
                <v:path arrowok="t"/>
              </v:shape>
            </v:group>
            <v:group style="position:absolute;left:1905;top:12376;width:2;height:1305" coordorigin="1905,12376" coordsize="2,1305">
              <v:shape style="position:absolute;left:1905;top:12376;width:2;height:1305" coordorigin="1905,12376" coordsize="0,1305" path="m1905,13680l1905,12376e" filled="f" stroked="t" strokeweight=".698592pt" strokecolor="#484848">
                <v:path arrowok="t"/>
              </v:shape>
            </v:group>
            <v:group style="position:absolute;left:2562;top:12258;width:2;height:1598" coordorigin="2562,12258" coordsize="2,1598">
              <v:shape style="position:absolute;left:2562;top:12258;width:2;height:1598" coordorigin="2562,12258" coordsize="0,1598" path="m2562,13855l2562,12258e" filled="f" stroked="t" strokeweight=".698592pt" strokecolor="#484848">
                <v:path arrowok="t"/>
              </v:shape>
            </v:group>
            <v:group style="position:absolute;left:8355;top:13439;width:3153;height:2" coordorigin="8355,13439" coordsize="3153,2">
              <v:shape style="position:absolute;left:8355;top:13439;width:3153;height:2" coordorigin="8355,13439" coordsize="3153,0" path="m8355,13439l11508,13439e" filled="f" stroked="t" strokeweight="1.630047pt" strokecolor="#484F77">
                <v:path arrowok="t"/>
              </v:shape>
            </v:group>
            <v:group style="position:absolute;left:11524;top:12376;width:2;height:3739" coordorigin="11524,12376" coordsize="2,3739">
              <v:shape style="position:absolute;left:11524;top:12376;width:2;height:3739" coordorigin="11524,12376" coordsize="0,3739" path="m11524,16115l11524,12376e" filled="f" stroked="t" strokeweight=".698592pt" strokecolor="#606060">
                <v:path arrowok="t"/>
              </v:shape>
            </v:group>
            <v:group style="position:absolute;left:564;top:13451;width:2003;height:2" coordorigin="564,13451" coordsize="2003,2">
              <v:shape style="position:absolute;left:564;top:13451;width:2003;height:2" coordorigin="564,13451" coordsize="2003,0" path="m564,13451l2566,13451e" filled="f" stroked="t" strokeweight=".698592pt" strokecolor="#4F4F4F">
                <v:path arrowok="t"/>
              </v:shape>
            </v:group>
            <v:group style="position:absolute;left:1211;top:13208;width:2;height:444" coordorigin="1211,13208" coordsize="2,444">
              <v:shape style="position:absolute;left:1211;top:13208;width:2;height:444" coordorigin="1211,13208" coordsize="0,444" path="m1211,13652l1211,13208e" filled="f" stroked="t" strokeweight=".232864pt" strokecolor="#5B5B5B">
                <v:path arrowok="t"/>
              </v:shape>
            </v:group>
            <v:group style="position:absolute;left:1211;top:13652;width:2;height:175" coordorigin="1211,13652" coordsize="2,175">
              <v:shape style="position:absolute;left:1211;top:13652;width:2;height:175" coordorigin="1211,13652" coordsize="0,175" path="m1211,13827l1211,13652e" filled="f" stroked="t" strokeweight=".232864pt" strokecolor="#000000">
                <v:path arrowok="t"/>
              </v:shape>
            </v:group>
            <v:group style="position:absolute;left:1905;top:13624;width:2;height:142" coordorigin="1905,13624" coordsize="2,142">
              <v:shape style="position:absolute;left:1905;top:13624;width:2;height:142" coordorigin="1905,13624" coordsize="0,142" path="m1905,13766l1905,13624e" filled="f" stroked="t" strokeweight=".465728pt" strokecolor="#232323">
                <v:path arrowok="t"/>
              </v:shape>
            </v:group>
            <v:group style="position:absolute;left:1211;top:13827;width:2;height:165" coordorigin="1211,13827" coordsize="2,165">
              <v:shape style="position:absolute;left:1211;top:13827;width:2;height:165" coordorigin="1211,13827" coordsize="0,165" path="m1211,13992l1211,13827e" filled="f" stroked="t" strokeweight=".232864pt" strokecolor="#CCCCCC">
                <v:path arrowok="t"/>
              </v:shape>
            </v:group>
            <v:group style="position:absolute;left:2562;top:13799;width:2;height:222" coordorigin="2562,13799" coordsize="2,222">
              <v:shape style="position:absolute;left:2562;top:13799;width:2;height:222" coordorigin="2562,13799" coordsize="0,222" path="m2562,14021l2562,13799e" filled="f" stroked="t" strokeweight=".465728pt" strokecolor="#282828">
                <v:path arrowok="t"/>
              </v:shape>
            </v:group>
            <v:group style="position:absolute;left:1211;top:13992;width:2;height:1054" coordorigin="1211,13992" coordsize="2,1054">
              <v:shape style="position:absolute;left:1211;top:13992;width:2;height:1054" coordorigin="1211,13992" coordsize="0,1054" path="m1211,15047l1211,13992e" filled="f" stroked="t" strokeweight=".232864pt" strokecolor="#000000">
                <v:path arrowok="t"/>
              </v:shape>
            </v:group>
            <v:group style="position:absolute;left:1905;top:13709;width:2;height:2411" coordorigin="1905,13709" coordsize="2,2411">
              <v:shape style="position:absolute;left:1905;top:13709;width:2;height:2411" coordorigin="1905,13709" coordsize="0,2411" path="m1905,16120l1905,13709e" filled="f" stroked="t" strokeweight=".698592pt" strokecolor="#4B4B4B">
                <v:path arrowok="t"/>
              </v:shape>
            </v:group>
            <v:group style="position:absolute;left:2562;top:13964;width:2;height:2160" coordorigin="2562,13964" coordsize="2,2160">
              <v:shape style="position:absolute;left:2562;top:13964;width:2;height:2160" coordorigin="2562,13964" coordsize="0,2160" path="m2562,16124l2562,13964e" filled="f" stroked="t" strokeweight=".698592pt" strokecolor="#484848">
                <v:path arrowok="t"/>
              </v:shape>
            </v:group>
            <v:group style="position:absolute;left:564;top:16113;width:2007;height:2" coordorigin="564,16113" coordsize="2007,2">
              <v:shape style="position:absolute;left:564;top:16113;width:2007;height:2" coordorigin="564,16113" coordsize="2007,0" path="m564,16113l2571,16113e" filled="f" stroked="t" strokeweight=".698592pt" strokecolor="#575757">
                <v:path arrowok="t"/>
              </v:shape>
            </v:group>
            <v:group style="position:absolute;left:1211;top:15047;width:2;height:1059" coordorigin="1211,15047" coordsize="2,1059">
              <v:shape style="position:absolute;left:1211;top:15047;width:2;height:1059" coordorigin="1211,15047" coordsize="0,1059" path="m1211,16106l1211,15047e" filled="f" stroked="t" strokeweight=".232864pt" strokecolor="#575757">
                <v:path arrowok="t"/>
              </v:shape>
            </v:group>
            <v:group style="position:absolute;left:3330;top:16115;width:247;height:2" coordorigin="3330,16115" coordsize="247,2">
              <v:shape style="position:absolute;left:3330;top:16115;width:247;height:2" coordorigin="3330,16115" coordsize="247,0" path="m3330,16115l3577,16115e" filled="f" stroked="t" strokeweight=".698592pt" strokecolor="#545454">
                <v:path arrowok="t"/>
              </v:shape>
            </v:group>
            <v:group style="position:absolute;left:4867;top:16113;width:414;height:2" coordorigin="4867,16113" coordsize="414,2">
              <v:shape style="position:absolute;left:4867;top:16113;width:414;height:2" coordorigin="4867,16113" coordsize="414,0" path="m4867,16113l5281,16113e" filled="f" stroked="t" strokeweight=".465728pt" strokecolor="#7C7C7C">
                <v:path arrowok="t"/>
              </v:shape>
            </v:group>
            <v:group style="position:absolute;left:5253;top:16096;width:168;height:2" coordorigin="5253,16096" coordsize="168,2">
              <v:shape style="position:absolute;left:5253;top:16096;width:168;height:2" coordorigin="5253,16096" coordsize="168,0" path="m5253,16096l5421,16096e" filled="f" stroked="t" strokeweight=".698592pt" strokecolor="#9C9C9C">
                <v:path arrowok="t"/>
              </v:shape>
            </v:group>
            <v:group style="position:absolute;left:2398;top:16110;width:9133;height:2" coordorigin="2398,16110" coordsize="9133,2">
              <v:shape style="position:absolute;left:2398;top:16110;width:9133;height:2" coordorigin="2398,16110" coordsize="9133,0" path="m2398,16110l11531,16110e" filled="f" stroked="t" strokeweight=".698592pt" strokecolor="#6B6B6B">
                <v:path arrowok="t"/>
              </v:shape>
            </v:group>
            <v:group style="position:absolute;left:8327;top:16108;width:1127;height:2" coordorigin="8327,16108" coordsize="1127,2">
              <v:shape style="position:absolute;left:8327;top:16108;width:1127;height:2" coordorigin="8327,16108" coordsize="1127,0" path="m8327,16108l9454,16108e" filled="f" stroked="t" strokeweight=".698592pt" strokecolor="#575757">
                <v:path arrowok="t"/>
              </v:shape>
            </v:group>
            <w10:wrap type="none"/>
          </v:group>
        </w:pict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3" w:after="0" w:line="240" w:lineRule="auto"/>
        <w:ind w:left="7091" w:right="389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4474"/>
          <w:spacing w:val="-18"/>
          <w:w w:val="137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82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60" w:right="280"/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pgSz w:w="11920" w:h="16840"/>
          <w:pgMar w:top="520" w:bottom="280" w:left="320" w:right="3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2" w:lineRule="exact"/>
        <w:ind w:left="655" w:right="-46" w:firstLine="-47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82828"/>
          <w:w w:val="104"/>
        </w:rPr>
        <w:t>BÜ</w:t>
      </w:r>
      <w:r>
        <w:rPr>
          <w:rFonts w:ascii="Arial" w:hAnsi="Arial" w:cs="Arial" w:eastAsia="Arial"/>
          <w:sz w:val="15"/>
          <w:szCs w:val="15"/>
          <w:color w:val="282828"/>
          <w:spacing w:val="3"/>
          <w:w w:val="104"/>
        </w:rPr>
        <w:t>Y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4"/>
        </w:rPr>
        <w:t>ÜKŞEHIR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4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6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85" w:lineRule="auto"/>
        <w:ind w:left="367" w:right="597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DAfRES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1"/>
        </w:rPr>
        <w:t>BAŞKANL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1"/>
          <w:w w:val="101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77"/>
        </w:rPr>
        <w:t>Gl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4" w:after="0" w:line="240" w:lineRule="auto"/>
        <w:ind w:right="-76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0" w:after="0" w:line="237" w:lineRule="exact"/>
        <w:ind w:left="1118" w:right="140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673" w:lineRule="exact"/>
        <w:ind w:right="-20"/>
        <w:jc w:val="left"/>
        <w:rPr>
          <w:rFonts w:ascii="Arial" w:hAnsi="Arial" w:cs="Arial" w:eastAsia="Arial"/>
          <w:sz w:val="60"/>
          <w:szCs w:val="60"/>
        </w:rPr>
      </w:pPr>
      <w:rPr/>
      <w:r>
        <w:rPr/>
        <w:br w:type="column"/>
      </w:r>
      <w:r>
        <w:rPr>
          <w:rFonts w:ascii="Arial" w:hAnsi="Arial" w:cs="Arial" w:eastAsia="Arial"/>
          <w:sz w:val="60"/>
          <w:szCs w:val="60"/>
          <w:color w:val="B8B8B8"/>
          <w:spacing w:val="-33"/>
          <w:w w:val="43"/>
          <w:position w:val="-1"/>
        </w:rPr>
        <w:t>,</w:t>
      </w:r>
      <w:r>
        <w:rPr>
          <w:rFonts w:ascii="Arial" w:hAnsi="Arial" w:cs="Arial" w:eastAsia="Arial"/>
          <w:sz w:val="60"/>
          <w:szCs w:val="60"/>
          <w:color w:val="282828"/>
          <w:spacing w:val="0"/>
          <w:w w:val="177"/>
          <w:position w:val="-1"/>
        </w:rPr>
        <w:t>&amp;</w:t>
      </w:r>
      <w:r>
        <w:rPr>
          <w:rFonts w:ascii="Arial" w:hAnsi="Arial" w:cs="Arial" w:eastAsia="Arial"/>
          <w:sz w:val="60"/>
          <w:szCs w:val="60"/>
          <w:color w:val="282828"/>
          <w:spacing w:val="-13"/>
          <w:w w:val="177"/>
          <w:position w:val="-1"/>
        </w:rPr>
        <w:t>\</w:t>
      </w:r>
      <w:r>
        <w:rPr>
          <w:rFonts w:ascii="Arial" w:hAnsi="Arial" w:cs="Arial" w:eastAsia="Arial"/>
          <w:sz w:val="60"/>
          <w:szCs w:val="60"/>
          <w:color w:val="B8B8B8"/>
          <w:spacing w:val="0"/>
          <w:w w:val="14"/>
          <w:position w:val="-1"/>
        </w:rPr>
        <w:t>;</w:t>
      </w:r>
      <w:r>
        <w:rPr>
          <w:rFonts w:ascii="Arial" w:hAnsi="Arial" w:cs="Arial" w:eastAsia="Arial"/>
          <w:sz w:val="60"/>
          <w:szCs w:val="6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40"/>
          <w:cols w:num="3" w:equalWidth="0">
            <w:col w:w="1631" w:space="1533"/>
            <w:col w:w="4378" w:space="1847"/>
            <w:col w:w="1871"/>
          </w:cols>
        </w:sectPr>
      </w:pPr>
      <w:rPr/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1.468363" w:type="dxa"/>
      </w:tblPr>
      <w:tblGrid/>
      <w:tr>
        <w:trPr>
          <w:trHeight w:val="238" w:hRule="exact"/>
        </w:trPr>
        <w:tc>
          <w:tcPr>
            <w:tcW w:w="1198" w:type="dxa"/>
            <w:tcBorders>
              <w:top w:val="single" w:sz="5.650632" w:space="0" w:color="484848"/>
              <w:bottom w:val="single" w:sz="5.65063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91" w:type="dxa"/>
            <w:tcBorders>
              <w:top w:val="single" w:sz="5.650632" w:space="0" w:color="484848"/>
              <w:bottom w:val="single" w:sz="5.65063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19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18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7"/>
                <w:w w:val="11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18"/>
              </w:rPr>
              <w:t>11/05/2017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52" w:type="dxa"/>
            <w:tcBorders>
              <w:top w:val="single" w:sz="5.650632" w:space="0" w:color="484848"/>
              <w:bottom w:val="single" w:sz="5.65063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280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6"/>
                <w:w w:val="108"/>
              </w:rPr>
              <w:t>2</w:t>
            </w:r>
            <w:r>
              <w:rPr>
                <w:rFonts w:ascii="Arial" w:hAnsi="Arial" w:cs="Arial" w:eastAsia="Arial"/>
                <w:sz w:val="19"/>
                <w:szCs w:val="19"/>
                <w:color w:val="282828"/>
                <w:spacing w:val="0"/>
                <w:w w:val="260"/>
              </w:rPr>
              <w:t>I</w:t>
            </w:r>
            <w:r>
              <w:rPr>
                <w:rFonts w:ascii="Arial" w:hAnsi="Arial" w:cs="Arial" w:eastAsia="Arial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17" w:type="dxa"/>
            <w:tcBorders>
              <w:top w:val="single" w:sz="5.650632" w:space="0" w:color="484848"/>
              <w:bottom w:val="single" w:sz="5.65063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4" w:lineRule="exact"/>
              <w:ind w:left="2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95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8"/>
                <w:w w:val="9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35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0"/>
                <w:w w:val="13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5"/>
                <w:w w:val="108"/>
                <w:position w:val="-1"/>
              </w:rPr>
              <w:t>2</w:t>
            </w:r>
            <w:r>
              <w:rPr>
                <w:rFonts w:ascii="Arial" w:hAnsi="Arial" w:cs="Arial" w:eastAsia="Arial"/>
                <w:sz w:val="20"/>
                <w:szCs w:val="20"/>
                <w:color w:val="282828"/>
                <w:spacing w:val="0"/>
                <w:w w:val="247"/>
                <w:position w:val="-1"/>
              </w:rPr>
              <w:t>I</w:t>
            </w:r>
            <w:r>
              <w:rPr>
                <w:rFonts w:ascii="Arial" w:hAnsi="Arial" w:cs="Arial" w:eastAsia="Arial"/>
                <w:sz w:val="20"/>
                <w:szCs w:val="20"/>
                <w:color w:val="282828"/>
                <w:spacing w:val="-3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3"/>
                <w:position w:val="-1"/>
              </w:rPr>
              <w:t>:22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764" w:type="dxa"/>
            <w:tcBorders>
              <w:top w:val="single" w:sz="5.650632" w:space="0" w:color="484848"/>
              <w:bottom w:val="single" w:sz="5.650632" w:space="0" w:color="484848"/>
              <w:left w:val="nil" w:sz="6" w:space="0" w:color="auto"/>
              <w:right w:val="single" w:sz="7.534176" w:space="0" w:color="545454"/>
            </w:tcBorders>
          </w:tcPr>
          <w:p>
            <w:pPr>
              <w:spacing w:before="8" w:after="0" w:line="215" w:lineRule="exact"/>
              <w:ind w:left="3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rreı: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0232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4"/>
              </w:rPr>
              <w:t>2938800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5" w:hRule="exact"/>
        </w:trPr>
        <w:tc>
          <w:tcPr>
            <w:tcW w:w="1198" w:type="dxa"/>
            <w:tcBorders>
              <w:top w:val="single" w:sz="5.650632" w:space="0" w:color="484848"/>
              <w:bottom w:val="single" w:sz="5.65063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91" w:type="dxa"/>
            <w:tcBorders>
              <w:top w:val="single" w:sz="5.650632" w:space="0" w:color="484848"/>
              <w:bottom w:val="single" w:sz="5.65063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20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85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6"/>
                <w:w w:val="8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l/05/20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7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352" w:type="dxa"/>
            <w:tcBorders>
              <w:top w:val="single" w:sz="5.650632" w:space="0" w:color="484848"/>
              <w:bottom w:val="single" w:sz="5.65063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7" w:lineRule="exact"/>
              <w:ind w:left="285" w:right="-20"/>
              <w:jc w:val="left"/>
              <w:tabs>
                <w:tab w:pos="16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3"/>
              </w:rPr>
              <w:t>2987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17" w:type="dxa"/>
            <w:tcBorders>
              <w:top w:val="single" w:sz="5.650632" w:space="0" w:color="484848"/>
              <w:bottom w:val="single" w:sz="5.650632" w:space="0" w:color="484848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3" w:lineRule="exact"/>
              <w:ind w:left="2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5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4"/>
                <w:w w:val="95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3"/>
                <w:position w:val="-1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764" w:type="dxa"/>
            <w:tcBorders>
              <w:top w:val="single" w:sz="5.650632" w:space="0" w:color="484848"/>
              <w:bottom w:val="single" w:sz="5.650632" w:space="0" w:color="484848"/>
              <w:left w:val="nil" w:sz="6" w:space="0" w:color="auto"/>
              <w:right w:val="single" w:sz="7.534176" w:space="0" w:color="545454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660" w:bottom="280" w:left="320" w:right="340"/>
        </w:sectPr>
      </w:pPr>
      <w:rPr/>
    </w:p>
    <w:p>
      <w:pPr>
        <w:spacing w:before="0" w:after="0" w:line="210" w:lineRule="exact"/>
        <w:ind w:left="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4"/>
        </w:rPr>
        <w:t>DuateQe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625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1"/>
        </w:rPr>
        <w:t>N0:34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46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Duatepe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625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</w:rPr>
        <w:t>N0:34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51" w:right="-69"/>
        <w:jc w:val="left"/>
        <w:tabs>
          <w:tab w:pos="1500" w:val="left"/>
          <w:tab w:pos="4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Metru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:Dikatsizli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1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40"/>
          <w:cols w:num="2" w:equalWidth="0">
            <w:col w:w="5539" w:space="1826"/>
            <w:col w:w="3895"/>
          </w:cols>
        </w:sectPr>
      </w:pPr>
      <w:rPr/>
    </w:p>
    <w:p>
      <w:pPr>
        <w:spacing w:before="13" w:after="0" w:line="240" w:lineRule="auto"/>
        <w:ind w:left="14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7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!Yapını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0"/>
          <w:w w:val="10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3" w:lineRule="exact"/>
        <w:ind w:left="1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3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0" w:lineRule="exact"/>
        <w:ind w:left="829" w:right="-84"/>
        <w:jc w:val="left"/>
        <w:tabs>
          <w:tab w:pos="1400" w:val="left"/>
          <w:tab w:pos="1920" w:val="left"/>
          <w:tab w:pos="2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43"/>
          <w:szCs w:val="43"/>
          <w:color w:val="181818"/>
          <w:spacing w:val="0"/>
          <w:w w:val="36"/>
        </w:rPr>
        <w:t>ı</w:t>
      </w:r>
      <w:r>
        <w:rPr>
          <w:rFonts w:ascii="Arial" w:hAnsi="Arial" w:cs="Arial" w:eastAsia="Arial"/>
          <w:sz w:val="43"/>
          <w:szCs w:val="43"/>
          <w:color w:val="181818"/>
          <w:spacing w:val="0"/>
          <w:w w:val="36"/>
        </w:rPr>
        <w:t>   </w:t>
      </w:r>
      <w:r>
        <w:rPr>
          <w:rFonts w:ascii="Arial" w:hAnsi="Arial" w:cs="Arial" w:eastAsia="Arial"/>
          <w:sz w:val="43"/>
          <w:szCs w:val="43"/>
          <w:color w:val="181818"/>
          <w:spacing w:val="24"/>
          <w:w w:val="36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</w:rPr>
        <w:t>X</w:t>
      </w:r>
      <w:r>
        <w:rPr>
          <w:rFonts w:ascii="Arial" w:hAnsi="Arial" w:cs="Arial" w:eastAsia="Arial"/>
          <w:sz w:val="19"/>
          <w:szCs w:val="19"/>
          <w:color w:val="282828"/>
          <w:spacing w:val="-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</w:rPr>
      </w:r>
      <w:r>
        <w:rPr>
          <w:rFonts w:ascii="Arial" w:hAnsi="Arial" w:cs="Arial" w:eastAsia="Arial"/>
          <w:sz w:val="43"/>
          <w:szCs w:val="43"/>
          <w:color w:val="282828"/>
          <w:spacing w:val="0"/>
          <w:w w:val="42"/>
        </w:rPr>
        <w:t>ı</w:t>
      </w:r>
      <w:r>
        <w:rPr>
          <w:rFonts w:ascii="Arial" w:hAnsi="Arial" w:cs="Arial" w:eastAsia="Arial"/>
          <w:sz w:val="43"/>
          <w:szCs w:val="43"/>
          <w:color w:val="282828"/>
          <w:spacing w:val="-42"/>
          <w:w w:val="42"/>
        </w:rPr>
        <w:t> </w:t>
      </w:r>
      <w:r>
        <w:rPr>
          <w:rFonts w:ascii="Arial" w:hAnsi="Arial" w:cs="Arial" w:eastAsia="Arial"/>
          <w:sz w:val="43"/>
          <w:szCs w:val="43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43"/>
          <w:szCs w:val="43"/>
          <w:color w:val="282828"/>
          <w:spacing w:val="0"/>
          <w:w w:val="100"/>
        </w:rPr>
      </w:r>
      <w:r>
        <w:rPr>
          <w:rFonts w:ascii="Arial" w:hAnsi="Arial" w:cs="Arial" w:eastAsia="Arial"/>
          <w:sz w:val="43"/>
          <w:szCs w:val="43"/>
          <w:color w:val="707070"/>
          <w:spacing w:val="0"/>
          <w:w w:val="42"/>
        </w:rPr>
        <w:t>ı</w:t>
      </w:r>
      <w:r>
        <w:rPr>
          <w:rFonts w:ascii="Arial" w:hAnsi="Arial" w:cs="Arial" w:eastAsia="Arial"/>
          <w:sz w:val="43"/>
          <w:szCs w:val="43"/>
          <w:color w:val="707070"/>
          <w:spacing w:val="0"/>
          <w:w w:val="100"/>
        </w:rPr>
        <w:tab/>
      </w:r>
      <w:r>
        <w:rPr>
          <w:rFonts w:ascii="Arial" w:hAnsi="Arial" w:cs="Arial" w:eastAsia="Arial"/>
          <w:sz w:val="43"/>
          <w:szCs w:val="43"/>
          <w:color w:val="707070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4" w:after="0" w:line="190" w:lineRule="exact"/>
        <w:ind w:left="1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5"/>
          <w:szCs w:val="15"/>
          <w:color w:val="282828"/>
          <w:spacing w:val="0"/>
          <w:w w:val="133"/>
          <w:position w:val="-2"/>
        </w:rPr>
        <w:t>:x.</w:t>
      </w:r>
      <w:r>
        <w:rPr>
          <w:rFonts w:ascii="Times New Roman" w:hAnsi="Times New Roman" w:cs="Times New Roman" w:eastAsia="Times New Roman"/>
          <w:sz w:val="15"/>
          <w:szCs w:val="15"/>
          <w:color w:val="282828"/>
          <w:spacing w:val="0"/>
          <w:w w:val="133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82828"/>
          <w:spacing w:val="37"/>
          <w:w w:val="13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5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3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Bo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2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Dı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5"/>
          <w:position w:val="-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1" w:lineRule="exact"/>
        <w:ind w:left="4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0"/>
          <w:szCs w:val="30"/>
          <w:color w:val="282828"/>
          <w:w w:val="55"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282828"/>
          <w:spacing w:val="1"/>
          <w:w w:val="5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  <w:position w:val="1"/>
        </w:rPr>
        <w:t>angır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9"/>
          <w:w w:val="103"/>
          <w:position w:val="1"/>
        </w:rPr>
        <w:t>2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285"/>
          <w:position w:val="1"/>
        </w:rPr>
        <w:t>I</w:t>
      </w:r>
      <w:r>
        <w:rPr>
          <w:rFonts w:ascii="Arial" w:hAnsi="Arial" w:cs="Arial" w:eastAsia="Arial"/>
          <w:sz w:val="19"/>
          <w:szCs w:val="19"/>
          <w:color w:val="282828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1"/>
        </w:rPr>
        <w:t>:24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40"/>
          <w:cols w:num="3" w:equalWidth="0">
            <w:col w:w="1700" w:space="1794"/>
            <w:col w:w="2444" w:space="146"/>
            <w:col w:w="5176"/>
          </w:cols>
        </w:sectPr>
      </w:pPr>
      <w:rPr/>
    </w:p>
    <w:p>
      <w:pPr>
        <w:spacing w:before="0" w:after="0" w:line="197" w:lineRule="exact"/>
        <w:ind w:left="15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7" w:lineRule="exact"/>
        <w:ind w:right="-20"/>
        <w:jc w:val="left"/>
        <w:tabs>
          <w:tab w:pos="3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Salıibi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5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Öğ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2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nilemedi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</w:rPr>
        <w:t>öwenilemedi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Ey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7"/>
          <w:w w:val="8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-3"/>
          <w:w w:val="8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4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ÖZDEMİR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tabs>
          <w:tab w:pos="2520" w:val="left"/>
          <w:tab w:pos="5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:22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4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9"/>
        </w:rPr>
        <w:t>21:23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8" w:after="0" w:line="240" w:lineRule="auto"/>
        <w:ind w:left="2533" w:right="-20"/>
        <w:jc w:val="left"/>
        <w:tabs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538" w:right="-20"/>
        <w:jc w:val="left"/>
        <w:tabs>
          <w:tab w:pos="4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25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9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mniyet-Jandarma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40"/>
          <w:cols w:num="2" w:equalWidth="0">
            <w:col w:w="1200" w:space="844"/>
            <w:col w:w="9216"/>
          </w:cols>
        </w:sectPr>
      </w:pPr>
      <w:rPr/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0" w:right="-73"/>
        <w:jc w:val="left"/>
        <w:tabs>
          <w:tab w:pos="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23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·mcı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Pıwıişse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5" w:lineRule="auto"/>
        <w:ind w:left="14" w:right="1113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282828"/>
          <w:w w:val="75"/>
          <w:i/>
          <w:position w:val="1"/>
        </w:rPr>
        <w:t>rt</w:t>
      </w:r>
      <w:r>
        <w:rPr>
          <w:rFonts w:ascii="Arial" w:hAnsi="Arial" w:cs="Arial" w:eastAsia="Arial"/>
          <w:sz w:val="27"/>
          <w:szCs w:val="27"/>
          <w:color w:val="282828"/>
          <w:spacing w:val="-54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14" w:lineRule="exact"/>
        <w:ind w:left="1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6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2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13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6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545456"/>
          <w:spacing w:val="-20"/>
          <w:w w:val="111"/>
        </w:rPr>
        <w:t>·</w:t>
      </w:r>
      <w:r>
        <w:rPr>
          <w:rFonts w:ascii="Arial" w:hAnsi="Arial" w:cs="Arial" w:eastAsia="Arial"/>
          <w:sz w:val="17"/>
          <w:szCs w:val="17"/>
          <w:color w:val="919191"/>
          <w:spacing w:val="0"/>
          <w:w w:val="83"/>
        </w:rPr>
        <w:t>,</w:t>
      </w:r>
      <w:r>
        <w:rPr>
          <w:rFonts w:ascii="Arial" w:hAnsi="Arial" w:cs="Arial" w:eastAsia="Arial"/>
          <w:sz w:val="17"/>
          <w:szCs w:val="17"/>
          <w:color w:val="919191"/>
          <w:spacing w:val="-37"/>
          <w:w w:val="83"/>
        </w:rPr>
        <w:t>;</w:t>
      </w:r>
      <w:r>
        <w:rPr>
          <w:rFonts w:ascii="Arial" w:hAnsi="Arial" w:cs="Arial" w:eastAsia="Arial"/>
          <w:sz w:val="17"/>
          <w:szCs w:val="17"/>
          <w:color w:val="B8B8B8"/>
          <w:spacing w:val="0"/>
          <w:w w:val="330"/>
        </w:rPr>
        <w:t>'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23" w:after="0" w:line="240" w:lineRule="auto"/>
        <w:ind w:left="14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Dogalgaz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40"/>
          <w:cols w:num="4" w:equalWidth="0">
            <w:col w:w="1321" w:space="723"/>
            <w:col w:w="2175" w:space="1"/>
            <w:col w:w="198" w:space="150"/>
            <w:col w:w="6692"/>
          </w:cols>
        </w:sectPr>
      </w:pPr>
      <w:rPr/>
    </w:p>
    <w:p>
      <w:pPr>
        <w:spacing w:before="23" w:after="0" w:line="240" w:lineRule="auto"/>
        <w:ind w:left="14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p!ayı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yanınakla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göıüldü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  <w:position w:val="-1"/>
        </w:rPr>
        <w:t>öndUr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7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9"/>
          <w:w w:val="10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7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40"/>
          <w:cols w:num="2" w:equalWidth="0">
            <w:col w:w="1570" w:space="526"/>
            <w:col w:w="9164"/>
          </w:cols>
        </w:sectPr>
      </w:pPr>
      <w:rPr/>
    </w:p>
    <w:p>
      <w:pPr>
        <w:spacing w:before="18" w:after="0" w:line="240" w:lineRule="auto"/>
        <w:ind w:left="19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74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3"/>
          <w:w w:val="17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söndüıüldü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71" w:lineRule="auto"/>
        <w:ind w:left="33" w:right="-53" w:firstLine="-33"/>
        <w:jc w:val="left"/>
        <w:tabs>
          <w:tab w:pos="18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u</w:t>
      </w:r>
      <w:r>
        <w:rPr>
          <w:rFonts w:ascii="Arial" w:hAnsi="Arial" w:cs="Arial" w:eastAsia="Arial"/>
          <w:sz w:val="18"/>
          <w:szCs w:val="18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181818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0" w:after="0" w:line="206" w:lineRule="exact"/>
        <w:ind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7"/>
          <w:position w:val="-4"/>
        </w:rPr>
        <w:t>IK..K.T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7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87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322" w:lineRule="exact"/>
        <w:ind w:left="5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282828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40"/>
          <w:cols w:num="4" w:equalWidth="0">
            <w:col w:w="1413" w:space="631"/>
            <w:col w:w="1352" w:space="1172"/>
            <w:col w:w="2778" w:space="660"/>
            <w:col w:w="3254"/>
          </w:cols>
        </w:sectPr>
      </w:pPr>
      <w:rPr/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left="203"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0"/>
          <w:w w:val="144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:m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dil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u w:val="single" w:color="000000"/>
          <w:position w:val="-1"/>
        </w:rPr>
        <w:t>diği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right="441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kullanılmaya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çekyat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yanmıştır.Zara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3" w:lineRule="auto"/>
        <w:ind w:right="65" w:firstLine="6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girişe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solda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banyoda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pencereleri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olmaya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atı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tutuşturup,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çekyata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sonucu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91"/>
        </w:rPr>
        <w:t>vaııgı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91"/>
        </w:rPr>
        <w:t>n</w:t>
      </w:r>
      <w:r>
        <w:rPr>
          <w:rFonts w:ascii="Arial" w:hAnsi="Arial" w:cs="Arial" w:eastAsia="Arial"/>
          <w:sz w:val="19"/>
          <w:szCs w:val="19"/>
          <w:color w:val="3B3B3B"/>
          <w:spacing w:val="-2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mıştı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364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Adı:Yok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7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2"/>
          <w:w w:val="7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edeli:Yok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2" w:right="876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320" w:right="340"/>
          <w:cols w:num="2" w:equalWidth="0">
            <w:col w:w="1872" w:space="191"/>
            <w:col w:w="9197"/>
          </w:cols>
        </w:sectPr>
      </w:pPr>
      <w:rPr/>
    </w:p>
    <w:p>
      <w:pPr>
        <w:spacing w:before="37" w:after="0" w:line="240" w:lineRule="auto"/>
        <w:ind w:left="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Dönüşil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254" w:right="-68"/>
        <w:jc w:val="left"/>
        <w:tabs>
          <w:tab w:pos="940" w:val="left"/>
          <w:tab w:pos="1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'[ar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i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>h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4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545456"/>
          <w:spacing w:val="0"/>
          <w:w w:val="140"/>
        </w:rPr>
        <w:t>:</w:t>
      </w:r>
      <w:r>
        <w:rPr>
          <w:rFonts w:ascii="Arial" w:hAnsi="Arial" w:cs="Arial" w:eastAsia="Arial"/>
          <w:sz w:val="20"/>
          <w:szCs w:val="20"/>
          <w:color w:val="545456"/>
          <w:spacing w:val="-42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1l/05/2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02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kadifekale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4545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1"/>
          <w:szCs w:val="21"/>
          <w:color w:val="54545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21:42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02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40"/>
          <w:cols w:num="4" w:equalWidth="0">
            <w:col w:w="1930" w:space="133"/>
            <w:col w:w="2658" w:space="1184"/>
            <w:col w:w="1026" w:space="1531"/>
            <w:col w:w="2798"/>
          </w:cols>
        </w:sectPr>
      </w:pPr>
      <w:rPr/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40"/>
        </w:sectPr>
      </w:pPr>
      <w:rPr/>
    </w:p>
    <w:p>
      <w:pPr>
        <w:spacing w:before="27" w:after="0" w:line="188" w:lineRule="exact"/>
        <w:ind w:left="1436" w:right="-111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5"/>
          <w:szCs w:val="35"/>
          <w:color w:val="545456"/>
          <w:spacing w:val="-30"/>
          <w:w w:val="95"/>
          <w:position w:val="-30"/>
        </w:rPr>
        <w:t>.</w:t>
      </w:r>
      <w:r>
        <w:rPr>
          <w:rFonts w:ascii="Arial" w:hAnsi="Arial" w:cs="Arial" w:eastAsia="Arial"/>
          <w:sz w:val="35"/>
          <w:szCs w:val="35"/>
          <w:color w:val="707070"/>
          <w:spacing w:val="-12"/>
          <w:w w:val="95"/>
          <w:position w:val="-30"/>
        </w:rPr>
        <w:t>.</w:t>
      </w:r>
      <w:r>
        <w:rPr>
          <w:rFonts w:ascii="Arial" w:hAnsi="Arial" w:cs="Arial" w:eastAsia="Arial"/>
          <w:sz w:val="32"/>
          <w:szCs w:val="32"/>
          <w:color w:val="282828"/>
          <w:spacing w:val="0"/>
          <w:w w:val="95"/>
          <w:position w:val="-15"/>
        </w:rPr>
        <w:t>.</w:t>
      </w:r>
      <w:r>
        <w:rPr>
          <w:rFonts w:ascii="Arial" w:hAnsi="Arial" w:cs="Arial" w:eastAsia="Arial"/>
          <w:sz w:val="32"/>
          <w:szCs w:val="32"/>
          <w:color w:val="282828"/>
          <w:spacing w:val="-84"/>
          <w:w w:val="95"/>
          <w:position w:val="-15"/>
        </w:rPr>
        <w:t> </w:t>
      </w:r>
      <w:r>
        <w:rPr>
          <w:rFonts w:ascii="Arial" w:hAnsi="Arial" w:cs="Arial" w:eastAsia="Arial"/>
          <w:sz w:val="32"/>
          <w:szCs w:val="32"/>
          <w:color w:val="282828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32"/>
          <w:szCs w:val="32"/>
          <w:color w:val="282828"/>
          <w:spacing w:val="0"/>
          <w:w w:val="100"/>
          <w:position w:val="-15"/>
        </w:rPr>
      </w:r>
      <w:r>
        <w:rPr>
          <w:rFonts w:ascii="Arial" w:hAnsi="Arial" w:cs="Arial" w:eastAsia="Arial"/>
          <w:sz w:val="23"/>
          <w:szCs w:val="23"/>
          <w:color w:val="919191"/>
          <w:spacing w:val="-13"/>
          <w:w w:val="101"/>
          <w:position w:val="-15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545456"/>
          <w:spacing w:val="-9"/>
          <w:w w:val="75"/>
          <w:position w:val="-15"/>
        </w:rPr>
        <w:t>.</w:t>
      </w:r>
      <w:r>
        <w:rPr>
          <w:rFonts w:ascii="Arial" w:hAnsi="Arial" w:cs="Arial" w:eastAsia="Arial"/>
          <w:sz w:val="32"/>
          <w:szCs w:val="32"/>
          <w:color w:val="545456"/>
          <w:spacing w:val="5"/>
          <w:w w:val="73"/>
          <w:position w:val="-3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0"/>
          <w:w w:val="44"/>
          <w:position w:val="-15"/>
        </w:rPr>
        <w:t>...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14"/>
          <w:w w:val="44"/>
          <w:position w:val="-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7"/>
          <w:w w:val="104"/>
          <w:position w:val="-4"/>
        </w:rPr>
        <w:t>G</w:t>
      </w:r>
      <w:r>
        <w:rPr>
          <w:rFonts w:ascii="Times New Roman" w:hAnsi="Times New Roman" w:cs="Times New Roman" w:eastAsia="Times New Roman"/>
          <w:sz w:val="30"/>
          <w:szCs w:val="30"/>
          <w:color w:val="545456"/>
          <w:spacing w:val="-31"/>
          <w:w w:val="87"/>
          <w:position w:val="-15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828282"/>
          <w:spacing w:val="-11"/>
          <w:w w:val="58"/>
          <w:position w:val="-15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282828"/>
          <w:spacing w:val="-51"/>
          <w:w w:val="87"/>
          <w:position w:val="-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4"/>
        </w:rPr>
        <w:t>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180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  <w:position w:val="-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40"/>
          <w:cols w:num="2" w:equalWidth="0">
            <w:col w:w="3815" w:space="890"/>
            <w:col w:w="6555"/>
          </w:cols>
        </w:sectPr>
      </w:pPr>
      <w:rPr/>
    </w:p>
    <w:p>
      <w:pPr>
        <w:spacing w:before="0" w:after="0" w:line="314" w:lineRule="exact"/>
        <w:ind w:right="-20"/>
        <w:jc w:val="righ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8"/>
          <w:w w:val="52"/>
          <w:position w:val="-10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52"/>
          <w:position w:val="-10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28"/>
          <w:w w:val="52"/>
          <w:position w:val="-10"/>
        </w:rPr>
        <w:t>,</w:t>
      </w:r>
      <w:r>
        <w:rPr>
          <w:rFonts w:ascii="Arial" w:hAnsi="Arial" w:cs="Arial" w:eastAsia="Arial"/>
          <w:sz w:val="12"/>
          <w:szCs w:val="12"/>
          <w:color w:val="919191"/>
          <w:spacing w:val="0"/>
          <w:w w:val="84"/>
          <w:position w:val="-1"/>
        </w:rPr>
        <w:t>\</w:t>
      </w:r>
      <w:r>
        <w:rPr>
          <w:rFonts w:ascii="Arial" w:hAnsi="Arial" w:cs="Arial" w:eastAsia="Arial"/>
          <w:sz w:val="12"/>
          <w:szCs w:val="12"/>
          <w:color w:val="919191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2"/>
          <w:szCs w:val="12"/>
          <w:color w:val="919191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44"/>
          <w:szCs w:val="44"/>
          <w:color w:val="545456"/>
          <w:spacing w:val="0"/>
          <w:w w:val="21"/>
          <w:position w:val="-10"/>
        </w:rPr>
        <w:t>..</w:t>
      </w:r>
      <w:r>
        <w:rPr>
          <w:rFonts w:ascii="Times New Roman" w:hAnsi="Times New Roman" w:cs="Times New Roman" w:eastAsia="Times New Roman"/>
          <w:sz w:val="44"/>
          <w:szCs w:val="44"/>
          <w:color w:val="545456"/>
          <w:spacing w:val="-5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45456"/>
          <w:spacing w:val="0"/>
          <w:w w:val="112"/>
          <w:position w:val="-10"/>
        </w:rPr>
        <w:t>,.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828282"/>
          <w:spacing w:val="0"/>
          <w:w w:val="53"/>
        </w:rPr>
        <w:t>...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149" w:lineRule="exact"/>
        <w:ind w:right="-85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shape style="position:absolute;margin-left:399.359985pt;margin-top:9.125664pt;width:144.960007pt;height:105.599998pt;mso-position-horizontal-relative:page;mso-position-vertical-relative:paragraph;z-index:-15755" type="#_x0000_t75">
            <v:imagedata r:id="rId15" o:title=""/>
          </v:shape>
        </w:pict>
      </w:r>
      <w:r>
        <w:rPr>
          <w:rFonts w:ascii="Times New Roman" w:hAnsi="Times New Roman" w:cs="Times New Roman" w:eastAsia="Times New Roman"/>
          <w:sz w:val="30"/>
          <w:szCs w:val="30"/>
          <w:color w:val="545456"/>
          <w:spacing w:val="-20"/>
          <w:w w:val="58"/>
          <w:position w:val="-16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3B3B3B"/>
          <w:spacing w:val="-12"/>
          <w:w w:val="151"/>
          <w:position w:val="-16"/>
        </w:rPr>
        <w:t>,</w:t>
      </w:r>
      <w:r>
        <w:rPr>
          <w:rFonts w:ascii="Times New Roman" w:hAnsi="Times New Roman" w:cs="Times New Roman" w:eastAsia="Times New Roman"/>
          <w:sz w:val="30"/>
          <w:szCs w:val="30"/>
          <w:color w:val="B8B8B8"/>
          <w:spacing w:val="0"/>
          <w:w w:val="29"/>
          <w:position w:val="-16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5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40"/>
          <w:cols w:num="4" w:equalWidth="0">
            <w:col w:w="1864" w:space="528"/>
            <w:col w:w="64" w:space="101"/>
            <w:col w:w="135" w:space="2238"/>
            <w:col w:w="6330"/>
          </w:cols>
        </w:sectPr>
      </w:pPr>
      <w:rPr/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2" w:lineRule="exact"/>
        <w:ind w:left="19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57" w:lineRule="exact"/>
        <w:ind w:right="-102"/>
        <w:jc w:val="left"/>
        <w:tabs>
          <w:tab w:pos="56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Times New Roman" w:hAnsi="Times New Roman" w:cs="Times New Roman" w:eastAsia="Times New Roman"/>
          <w:sz w:val="37"/>
          <w:szCs w:val="37"/>
          <w:color w:val="707070"/>
          <w:spacing w:val="-71"/>
          <w:w w:val="39"/>
          <w:i/>
          <w:position w:val="-3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77"/>
          <w:w w:val="187"/>
          <w:position w:val="-14"/>
        </w:rPr>
        <w:t>,</w:t>
      </w:r>
      <w:r>
        <w:rPr>
          <w:rFonts w:ascii="Times New Roman" w:hAnsi="Times New Roman" w:cs="Times New Roman" w:eastAsia="Times New Roman"/>
          <w:sz w:val="37"/>
          <w:szCs w:val="37"/>
          <w:color w:val="545456"/>
          <w:spacing w:val="-16"/>
          <w:w w:val="25"/>
          <w:i/>
          <w:position w:val="-32"/>
        </w:rPr>
        <w:t>:</w:t>
      </w:r>
      <w:r>
        <w:rPr>
          <w:rFonts w:ascii="Times New Roman" w:hAnsi="Times New Roman" w:cs="Times New Roman" w:eastAsia="Times New Roman"/>
          <w:sz w:val="37"/>
          <w:szCs w:val="37"/>
          <w:color w:val="545456"/>
          <w:spacing w:val="0"/>
          <w:w w:val="25"/>
          <w:i/>
          <w:position w:val="-32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545456"/>
          <w:spacing w:val="-41"/>
          <w:w w:val="100"/>
          <w:i/>
          <w:position w:val="-32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282828"/>
          <w:spacing w:val="0"/>
          <w:w w:val="100"/>
          <w:position w:val="-32"/>
        </w:rPr>
        <w:t>•</w:t>
      </w:r>
      <w:r>
        <w:rPr>
          <w:rFonts w:ascii="Times New Roman" w:hAnsi="Times New Roman" w:cs="Times New Roman" w:eastAsia="Times New Roman"/>
          <w:sz w:val="37"/>
          <w:szCs w:val="37"/>
          <w:color w:val="282828"/>
          <w:spacing w:val="-60"/>
          <w:w w:val="100"/>
          <w:position w:val="-32"/>
        </w:rPr>
        <w:t> </w:t>
      </w:r>
      <w:r>
        <w:rPr>
          <w:rFonts w:ascii="Times New Roman" w:hAnsi="Times New Roman" w:cs="Times New Roman" w:eastAsia="Times New Roman"/>
          <w:sz w:val="37"/>
          <w:szCs w:val="37"/>
          <w:color w:val="282828"/>
          <w:spacing w:val="0"/>
          <w:w w:val="100"/>
          <w:position w:val="-32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282828"/>
          <w:spacing w:val="0"/>
          <w:w w:val="100"/>
          <w:position w:val="-32"/>
        </w:rPr>
      </w:r>
      <w:r>
        <w:rPr>
          <w:rFonts w:ascii="Times New Roman" w:hAnsi="Times New Roman" w:cs="Times New Roman" w:eastAsia="Times New Roman"/>
          <w:sz w:val="37"/>
          <w:szCs w:val="37"/>
          <w:color w:val="919191"/>
          <w:spacing w:val="0"/>
          <w:w w:val="120"/>
          <w:position w:val="-32"/>
        </w:rPr>
        <w:t>',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right="-20"/>
        <w:jc w:val="left"/>
        <w:tabs>
          <w:tab w:pos="1740" w:val="left"/>
          <w:tab w:pos="3940" w:val="left"/>
        </w:tabs>
        <w:rPr>
          <w:rFonts w:ascii="Times New Roman" w:hAnsi="Times New Roman" w:cs="Times New Roman" w:eastAsia="Times New Roman"/>
          <w:sz w:val="44"/>
          <w:szCs w:val="4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-20"/>
          <w:w w:val="148"/>
          <w:i/>
          <w:position w:val="-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-108"/>
          <w:w w:val="148"/>
          <w:i/>
          <w:position w:val="-18"/>
        </w:rPr>
        <w:t>:</w:t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-3"/>
          <w:w w:val="24"/>
          <w:position w:val="-36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0"/>
          <w:w w:val="24"/>
          <w:position w:val="-36"/>
        </w:rPr>
        <w:t>.,</w:t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6"/>
          <w:w w:val="100"/>
          <w:position w:val="-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0"/>
          <w:w w:val="136"/>
          <w:position w:val="-18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-19"/>
          <w:w w:val="136"/>
          <w:position w:val="-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8B8B8"/>
          <w:spacing w:val="-26"/>
          <w:w w:val="92"/>
          <w:position w:val="-1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0"/>
          <w:w w:val="79"/>
          <w:position w:val="-18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12"/>
          <w:w w:val="79"/>
          <w:position w:val="-18"/>
        </w:rPr>
        <w:t>,</w:t>
      </w:r>
      <w:r>
        <w:rPr>
          <w:rFonts w:ascii="Times New Roman" w:hAnsi="Times New Roman" w:cs="Times New Roman" w:eastAsia="Times New Roman"/>
          <w:sz w:val="37"/>
          <w:szCs w:val="37"/>
          <w:color w:val="A5A5A5"/>
          <w:spacing w:val="-16"/>
          <w:w w:val="47"/>
          <w:position w:val="-3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47"/>
          <w:w w:val="96"/>
          <w:position w:val="-18"/>
        </w:rPr>
        <w:t>·</w:t>
      </w:r>
      <w:r>
        <w:rPr>
          <w:rFonts w:ascii="Times New Roman" w:hAnsi="Times New Roman" w:cs="Times New Roman" w:eastAsia="Times New Roman"/>
          <w:sz w:val="37"/>
          <w:szCs w:val="37"/>
          <w:color w:val="3B3B3B"/>
          <w:spacing w:val="8"/>
          <w:w w:val="47"/>
          <w:position w:val="-36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B8B8B8"/>
          <w:spacing w:val="-72"/>
          <w:w w:val="47"/>
          <w:position w:val="-3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28282"/>
          <w:spacing w:val="-33"/>
          <w:w w:val="96"/>
          <w:position w:val="-1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5A5A5"/>
          <w:spacing w:val="-22"/>
          <w:w w:val="113"/>
          <w:position w:val="-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5"/>
          <w:w w:val="115"/>
          <w:position w:val="-18"/>
        </w:rPr>
        <w:t>\</w:t>
      </w:r>
      <w:r>
        <w:rPr>
          <w:rFonts w:ascii="Times New Roman" w:hAnsi="Times New Roman" w:cs="Times New Roman" w:eastAsia="Times New Roman"/>
          <w:sz w:val="37"/>
          <w:szCs w:val="37"/>
          <w:color w:val="919191"/>
          <w:spacing w:val="0"/>
          <w:w w:val="82"/>
          <w:position w:val="-36"/>
        </w:rPr>
        <w:t>.</w:t>
      </w:r>
      <w:r>
        <w:rPr>
          <w:rFonts w:ascii="Times New Roman" w:hAnsi="Times New Roman" w:cs="Times New Roman" w:eastAsia="Times New Roman"/>
          <w:sz w:val="37"/>
          <w:szCs w:val="37"/>
          <w:color w:val="919191"/>
          <w:spacing w:val="0"/>
          <w:w w:val="100"/>
          <w:position w:val="-36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919191"/>
          <w:spacing w:val="0"/>
          <w:w w:val="100"/>
          <w:position w:val="-36"/>
        </w:rPr>
      </w:r>
      <w:r>
        <w:rPr>
          <w:rFonts w:ascii="Times New Roman" w:hAnsi="Times New Roman" w:cs="Times New Roman" w:eastAsia="Times New Roman"/>
          <w:sz w:val="37"/>
          <w:szCs w:val="37"/>
          <w:color w:val="2F3377"/>
          <w:spacing w:val="0"/>
          <w:w w:val="58"/>
          <w:position w:val="-36"/>
        </w:rPr>
        <w:t>1</w:t>
      </w:r>
      <w:r>
        <w:rPr>
          <w:rFonts w:ascii="Times New Roman" w:hAnsi="Times New Roman" w:cs="Times New Roman" w:eastAsia="Times New Roman"/>
          <w:sz w:val="37"/>
          <w:szCs w:val="37"/>
          <w:color w:val="2F3377"/>
          <w:spacing w:val="0"/>
          <w:w w:val="100"/>
          <w:position w:val="-36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2F3377"/>
          <w:spacing w:val="0"/>
          <w:w w:val="100"/>
          <w:position w:val="-36"/>
        </w:rPr>
      </w:r>
      <w:r>
        <w:rPr>
          <w:rFonts w:ascii="Times New Roman" w:hAnsi="Times New Roman" w:cs="Times New Roman" w:eastAsia="Times New Roman"/>
          <w:sz w:val="44"/>
          <w:szCs w:val="44"/>
          <w:color w:val="2F3377"/>
          <w:spacing w:val="0"/>
          <w:w w:val="80"/>
          <w:i/>
          <w:position w:val="-14"/>
        </w:rPr>
        <w:t>L1</w:t>
      </w:r>
      <w:r>
        <w:rPr>
          <w:rFonts w:ascii="Times New Roman" w:hAnsi="Times New Roman" w:cs="Times New Roman" w:eastAsia="Times New Roman"/>
          <w:sz w:val="44"/>
          <w:szCs w:val="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40"/>
          <w:cols w:num="3" w:equalWidth="0">
            <w:col w:w="693" w:space="183"/>
            <w:col w:w="771" w:space="237"/>
            <w:col w:w="9376"/>
          </w:cols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/>
        <w:pict>
          <v:group style="position:absolute;margin-left:21.660761pt;margin-top:31.617928pt;width:552.4671pt;height:774.045612pt;mso-position-horizontal-relative:page;mso-position-vertical-relative:page;z-index:-15754" coordorigin="433,632" coordsize="11049,15481">
            <v:group style="position:absolute;left:443;top:663;width:10995;height:2" coordorigin="443,663" coordsize="10995,2">
              <v:shape style="position:absolute;left:443;top:663;width:10995;height:2" coordorigin="443,663" coordsize="10995,0" path="m443,663l11438,663e" filled="f" stroked="t" strokeweight=".706329pt" strokecolor="#4B4B4B">
                <v:path arrowok="t"/>
              </v:shape>
            </v:group>
            <v:group style="position:absolute;left:471;top:642;width:2;height:10715" coordorigin="471,642" coordsize="2,10715">
              <v:shape style="position:absolute;left:471;top:642;width:2;height:10715" coordorigin="471,642" coordsize="0,10715" path="m471,11357l471,642e" filled="f" stroked="t" strokeweight=".941772pt" strokecolor="#484848">
                <v:path arrowok="t"/>
              </v:shape>
            </v:group>
            <v:group style="position:absolute;left:2352;top:651;width:2;height:1521" coordorigin="2352,651" coordsize="2,1521">
              <v:shape style="position:absolute;left:2352;top:651;width:2;height:1521" coordorigin="2352,651" coordsize="0,1521" path="m2352,2173l2352,651e" filled="f" stroked="t" strokeweight=".706329pt" strokecolor="#4F4F4F">
                <v:path arrowok="t"/>
              </v:shape>
            </v:group>
            <v:group style="position:absolute;left:9032;top:656;width:2;height:1526" coordorigin="9032,656" coordsize="2,1526">
              <v:shape style="position:absolute;left:9032;top:656;width:2;height:1526" coordorigin="9032,656" coordsize="0,1526" path="m9032,2182l9032,656e" filled="f" stroked="t" strokeweight=".706329pt" strokecolor="#4F4F4F">
                <v:path arrowok="t"/>
              </v:shape>
            </v:group>
            <v:group style="position:absolute;left:443;top:2881;width:11005;height:2" coordorigin="443,2881" coordsize="11005,2">
              <v:shape style="position:absolute;left:443;top:2881;width:11005;height:2" coordorigin="443,2881" coordsize="11005,0" path="m443,2881l11447,2881e" filled="f" stroked="t" strokeweight=".706329pt" strokecolor="#545454">
                <v:path arrowok="t"/>
              </v:shape>
            </v:group>
            <v:group style="position:absolute;left:447;top:3119;width:11000;height:2" coordorigin="447,3119" coordsize="11000,2">
              <v:shape style="position:absolute;left:447;top:3119;width:11000;height:2" coordorigin="447,3119" coordsize="11000,0" path="m447,3119l11447,3119e" filled="f" stroked="t" strokeweight=".706329pt" strokecolor="#484848">
                <v:path arrowok="t"/>
              </v:shape>
            </v:group>
            <v:group style="position:absolute;left:443;top:3359;width:11005;height:2" coordorigin="443,3359" coordsize="11005,2">
              <v:shape style="position:absolute;left:443;top:3359;width:11005;height:2" coordorigin="443,3359" coordsize="11005,0" path="m443,3359l11447,3359e" filled="f" stroked="t" strokeweight=".706329pt" strokecolor="#484848">
                <v:path arrowok="t"/>
              </v:shape>
            </v:group>
            <v:group style="position:absolute;left:3819;top:3351;width:2;height:770" coordorigin="3819,3351" coordsize="2,770">
              <v:shape style="position:absolute;left:3819;top:3351;width:2;height:770" coordorigin="3819,3351" coordsize="0,770" path="m3819,4122l3819,3351e" filled="f" stroked="t" strokeweight=".941772pt" strokecolor="#484848">
                <v:path arrowok="t"/>
              </v:shape>
            </v:group>
            <v:group style="position:absolute;left:6880;top:3725;width:4563;height:2" coordorigin="6880,3725" coordsize="4563,2">
              <v:shape style="position:absolute;left:6880;top:3725;width:4563;height:2" coordorigin="6880,3725" coordsize="4563,0" path="m6880,3725l11443,3725e" filled="f" stroked="t" strokeweight=".941772pt" strokecolor="#444444">
                <v:path arrowok="t"/>
              </v:shape>
            </v:group>
            <v:group style="position:absolute;left:6887;top:3347;width:2;height:780" coordorigin="6887,3347" coordsize="2,780">
              <v:shape style="position:absolute;left:6887;top:3347;width:2;height:780" coordorigin="6887,3347" coordsize="0,780" path="m6887,4126l6887,3347e" filled="f" stroked="t" strokeweight=".941772pt" strokecolor="#444444">
                <v:path arrowok="t"/>
              </v:shape>
            </v:group>
            <v:group style="position:absolute;left:2371;top:4103;width:2;height:7254" coordorigin="2371,4103" coordsize="2,7254">
              <v:shape style="position:absolute;left:2371;top:4103;width:2;height:7254" coordorigin="2371,4103" coordsize="0,7254" path="m2371,11357l2371,4103e" filled="f" stroked="t" strokeweight=".941772pt" strokecolor="#484848">
                <v:path arrowok="t"/>
              </v:shape>
            </v:group>
            <v:group style="position:absolute;left:2350;top:4626;width:9098;height:2" coordorigin="2350,4626" coordsize="9098,2">
              <v:shape style="position:absolute;left:2350;top:4626;width:9098;height:2" coordorigin="2350,4626" coordsize="9098,0" path="m2350,4626l11447,4626e" filled="f" stroked="t" strokeweight=".706329pt" strokecolor="#484848">
                <v:path arrowok="t"/>
              </v:shape>
            </v:group>
            <v:group style="position:absolute;left:4878;top:4621;width:2;height:2158" coordorigin="4878,4621" coordsize="2,2158">
              <v:shape style="position:absolute;left:4878;top:4621;width:2;height:2158" coordorigin="4878,4621" coordsize="0,2158" path="m4878,6779l4878,4621e" filled="f" stroked="t" strokeweight=".706329pt" strokecolor="#444444">
                <v:path arrowok="t"/>
              </v:shape>
            </v:group>
            <v:group style="position:absolute;left:11443;top:647;width:2;height:15441" coordorigin="11443,647" coordsize="2,15441">
              <v:shape style="position:absolute;left:11443;top:647;width:2;height:15441" coordorigin="11443,647" coordsize="0,15441" path="m11443,16087l11443,647e" filled="f" stroked="t" strokeweight=".941772pt" strokecolor="#545454">
                <v:path arrowok="t"/>
              </v:shape>
            </v:group>
            <v:group style="position:absolute;left:4864;top:5106;width:6588;height:2" coordorigin="4864,5106" coordsize="6588,2">
              <v:shape style="position:absolute;left:4864;top:5106;width:6588;height:2" coordorigin="4864,5106" coordsize="6588,0" path="m4864,5106l11452,5106e" filled="f" stroked="t" strokeweight=".706329pt" strokecolor="#575757">
                <v:path arrowok="t"/>
              </v:shape>
            </v:group>
            <v:group style="position:absolute;left:4874;top:5346;width:6574;height:2" coordorigin="4874,5346" coordsize="6574,2">
              <v:shape style="position:absolute;left:4874;top:5346;width:6574;height:2" coordorigin="4874,5346" coordsize="6574,0" path="m4874,5346l11447,5346e" filled="f" stroked="t" strokeweight=".941772pt" strokecolor="#484848">
                <v:path arrowok="t"/>
              </v:shape>
            </v:group>
            <v:group style="position:absolute;left:4869;top:5586;width:6583;height:2" coordorigin="4869,5586" coordsize="6583,2">
              <v:shape style="position:absolute;left:4869;top:5586;width:6583;height:2" coordorigin="4869,5586" coordsize="6583,0" path="m4869,5586l11452,5586e" filled="f" stroked="t" strokeweight=".706329pt" strokecolor="#484848">
                <v:path arrowok="t"/>
              </v:shape>
            </v:group>
            <v:group style="position:absolute;left:2350;top:5824;width:9102;height:2" coordorigin="2350,5824" coordsize="9102,2">
              <v:shape style="position:absolute;left:2350;top:5824;width:9102;height:2" coordorigin="2350,5824" coordsize="9102,0" path="m2350,5824l11452,5824e" filled="f" stroked="t" strokeweight=".706329pt" strokecolor="#4B4B4B">
                <v:path arrowok="t"/>
              </v:shape>
            </v:group>
            <v:group style="position:absolute;left:7737;top:6056;width:2;height:718" coordorigin="7737,6056" coordsize="2,718">
              <v:shape style="position:absolute;left:7737;top:6056;width:2;height:718" coordorigin="7737,6056" coordsize="0,718" path="m7737,6774l7737,6056e" filled="f" stroked="t" strokeweight=".941772pt" strokecolor="#444444">
                <v:path arrowok="t"/>
              </v:shape>
            </v:group>
            <v:group style="position:absolute;left:2350;top:6532;width:9102;height:2" coordorigin="2350,6532" coordsize="9102,2">
              <v:shape style="position:absolute;left:2350;top:6532;width:9102;height:2" coordorigin="2350,6532" coordsize="9102,0" path="m2350,6532l11452,6532e" filled="f" stroked="t" strokeweight=".706329pt" strokecolor="#4F4F4F">
                <v:path arrowok="t"/>
              </v:shape>
            </v:group>
            <v:group style="position:absolute;left:2350;top:6770;width:9107;height:2" coordorigin="2350,6770" coordsize="9107,2">
              <v:shape style="position:absolute;left:2350;top:6770;width:9107;height:2" coordorigin="2350,6770" coordsize="9107,0" path="m2350,6770l11457,6770e" filled="f" stroked="t" strokeweight=".706329pt" strokecolor="#484848">
                <v:path arrowok="t"/>
              </v:shape>
            </v:group>
            <v:group style="position:absolute;left:4885;top:7473;width:2;height:732" coordorigin="4885,7473" coordsize="2,732">
              <v:shape style="position:absolute;left:4885;top:7473;width:2;height:732" coordorigin="4885,7473" coordsize="0,732" path="m4885,8205l4885,7473e" filled="f" stroked="t" strokeweight=".706329pt" strokecolor="#4B4B4B">
                <v:path arrowok="t"/>
              </v:shape>
            </v:group>
            <v:group style="position:absolute;left:4878;top:7711;width:6583;height:2" coordorigin="4878,7711" coordsize="6583,2">
              <v:shape style="position:absolute;left:4878;top:7711;width:6583;height:2" coordorigin="4878,7711" coordsize="6583,0" path="m4878,7711l11461,7711e" filled="f" stroked="t" strokeweight=".706329pt" strokecolor="#4B4B4B">
                <v:path arrowok="t"/>
              </v:shape>
            </v:group>
            <v:group style="position:absolute;left:4878;top:7953;width:6583;height:2" coordorigin="4878,7953" coordsize="6583,2">
              <v:shape style="position:absolute;left:4878;top:7953;width:6583;height:2" coordorigin="4878,7953" coordsize="6583,0" path="m4878,7953l11461,7953e" filled="f" stroked="t" strokeweight=".706329pt" strokecolor="#4B4B4B">
                <v:path arrowok="t"/>
              </v:shape>
            </v:group>
            <v:group style="position:absolute;left:443;top:4110;width:11005;height:2" coordorigin="443,4110" coordsize="11005,2">
              <v:shape style="position:absolute;left:443;top:4110;width:11005;height:2" coordorigin="443,4110" coordsize="11005,0" path="m443,4110l11447,4110e" filled="f" stroked="t" strokeweight=".941772pt" strokecolor="#444444">
                <v:path arrowok="t"/>
              </v:shape>
            </v:group>
            <v:group style="position:absolute;left:447;top:4388;width:10995;height:2" coordorigin="447,4388" coordsize="10995,2">
              <v:shape style="position:absolute;left:447;top:4388;width:10995;height:2" coordorigin="447,4388" coordsize="10995,0" path="m447,4388l11443,4388e" filled="f" stroked="t" strokeweight=".706329pt" strokecolor="#4B4B4B">
                <v:path arrowok="t"/>
              </v:shape>
            </v:group>
            <v:group style="position:absolute;left:452;top:6061;width:10995;height:2" coordorigin="452,6061" coordsize="10995,2">
              <v:shape style="position:absolute;left:452;top:6061;width:10995;height:2" coordorigin="452,6061" coordsize="10995,0" path="m452,6061l11447,6061e" filled="f" stroked="t" strokeweight=".706329pt" strokecolor="#4B4B4B">
                <v:path arrowok="t"/>
              </v:shape>
            </v:group>
            <v:group style="position:absolute;left:452;top:7007;width:11005;height:2" coordorigin="452,7007" coordsize="11005,2">
              <v:shape style="position:absolute;left:452;top:7007;width:11005;height:2" coordorigin="452,7007" coordsize="11005,0" path="m452,7007l11457,7007e" filled="f" stroked="t" strokeweight=".706329pt" strokecolor="#4B4B4B">
                <v:path arrowok="t"/>
              </v:shape>
            </v:group>
            <v:group style="position:absolute;left:452;top:7473;width:11005;height:2" coordorigin="452,7473" coordsize="11005,2">
              <v:shape style="position:absolute;left:452;top:7473;width:11005;height:2" coordorigin="452,7473" coordsize="11005,0" path="m452,7473l11457,7473e" filled="f" stroked="t" strokeweight=".706329pt" strokecolor="#4B4B4B">
                <v:path arrowok="t"/>
              </v:shape>
            </v:group>
            <v:group style="position:absolute;left:452;top:8196;width:11005;height:2" coordorigin="452,8196" coordsize="11005,2">
              <v:shape style="position:absolute;left:452;top:8196;width:11005;height:2" coordorigin="452,8196" coordsize="11005,0" path="m452,8196l11457,8196e" filled="f" stroked="t" strokeweight=".706329pt" strokecolor="#4B4B4B">
                <v:path arrowok="t"/>
              </v:shape>
            </v:group>
            <v:group style="position:absolute;left:461;top:8994;width:11005;height:2" coordorigin="461,8994" coordsize="11005,2">
              <v:shape style="position:absolute;left:461;top:8994;width:11005;height:2" coordorigin="461,8994" coordsize="11005,0" path="m461,8994l11466,8994e" filled="f" stroked="t" strokeweight=".706329pt" strokecolor="#4B4B4B">
                <v:path arrowok="t"/>
              </v:shape>
            </v:group>
            <v:group style="position:absolute;left:457;top:9919;width:11005;height:2" coordorigin="457,9919" coordsize="11005,2">
              <v:shape style="position:absolute;left:457;top:9919;width:11005;height:2" coordorigin="457,9919" coordsize="11005,0" path="m457,9919l11461,9919e" filled="f" stroked="t" strokeweight=".706329pt" strokecolor="#4B4B4B">
                <v:path arrowok="t"/>
              </v:shape>
            </v:group>
            <v:group style="position:absolute;left:466;top:10157;width:11000;height:2" coordorigin="466,10157" coordsize="11000,2">
              <v:shape style="position:absolute;left:466;top:10157;width:11000;height:2" coordorigin="466,10157" coordsize="11000,0" path="m466,10157l11466,10157e" filled="f" stroked="t" strokeweight=".706329pt" strokecolor="#4B4B4B">
                <v:path arrowok="t"/>
              </v:shape>
            </v:group>
            <v:group style="position:absolute;left:461;top:10394;width:11005;height:2" coordorigin="461,10394" coordsize="11005,2">
              <v:shape style="position:absolute;left:461;top:10394;width:11005;height:2" coordorigin="461,10394" coordsize="11005,0" path="m461,10394l11466,10394e" filled="f" stroked="t" strokeweight=".706329pt" strokecolor="#4F4F4F">
                <v:path arrowok="t"/>
              </v:shape>
            </v:group>
            <v:group style="position:absolute;left:1714;top:11100;width:2;height:1497" coordorigin="1714,11100" coordsize="2,1497">
              <v:shape style="position:absolute;left:1714;top:11100;width:2;height:1497" coordorigin="1714,11100" coordsize="0,1497" path="m1714,12598l1714,11100e" filled="f" stroked="t" strokeweight=".706329pt" strokecolor="#444444">
                <v:path arrowok="t"/>
              </v:shape>
            </v:group>
            <v:group style="position:absolute;left:1147;top:11024;width:2;height:5082" coordorigin="1147,11024" coordsize="2,5082">
              <v:shape style="position:absolute;left:1147;top:11024;width:2;height:5082" coordorigin="1147,11024" coordsize="0,5082" path="m1147,16106l1147,11024e" filled="f" stroked="t" strokeweight=".706329pt" strokecolor="#484848">
                <v:path arrowok="t"/>
              </v:shape>
            </v:group>
            <v:group style="position:absolute;left:466;top:11105;width:11009;height:2" coordorigin="466,11105" coordsize="11009,2">
              <v:shape style="position:absolute;left:466;top:11105;width:11009;height:2" coordorigin="466,11105" coordsize="11009,0" path="m466,11105l11475,11105e" filled="f" stroked="t" strokeweight=".706329pt" strokecolor="#4B4B4B">
                <v:path arrowok="t"/>
              </v:shape>
            </v:group>
            <v:group style="position:absolute;left:466;top:11345;width:11009;height:2" coordorigin="466,11345" coordsize="11009,2">
              <v:shape style="position:absolute;left:466;top:11345;width:11009;height:2" coordorigin="466,11345" coordsize="11009,0" path="m466,11345l11475,11345e" filled="f" stroked="t" strokeweight=".706329pt" strokecolor="#4B4B4B">
                <v:path arrowok="t"/>
              </v:shape>
            </v:group>
            <v:group style="position:absolute;left:490;top:16082;width:10981;height:2" coordorigin="490,16082" coordsize="10981,2">
              <v:shape style="position:absolute;left:490;top:16082;width:10981;height:2" coordorigin="490,16082" coordsize="10981,0" path="m490,16082l11471,16082e" filled="f" stroked="t" strokeweight=".706329pt" strokecolor="#545454">
                <v:path arrowok="t"/>
              </v:shape>
            </v:group>
            <v:group style="position:absolute;left:7325;top:11091;width:2;height:4996" coordorigin="7325,11091" coordsize="2,4996">
              <v:shape style="position:absolute;left:7325;top:11091;width:2;height:4996" coordorigin="7325,11091" coordsize="0,4996" path="m7325,16087l7325,11091e" filled="f" stroked="t" strokeweight=".706329pt" strokecolor="#3F3F3F">
                <v:path arrowok="t"/>
              </v:shape>
            </v:group>
            <v:group style="position:absolute;left:3744;top:4376;width:2;height:256" coordorigin="3744,4376" coordsize="2,256">
              <v:shape style="position:absolute;left:3744;top:4376;width:2;height:256" coordorigin="3744,4376" coordsize="0,256" path="m3744,4632l3744,4376e" filled="f" stroked="t" strokeweight="2.37772pt" strokecolor="#DBDDE1">
                <v:path arrowok="t"/>
              </v:shape>
            </v:group>
            <w10:wrap type="none"/>
          </v:group>
        </w:pict>
      </w:r>
      <w:r>
        <w:rPr>
          <w:sz w:val="18"/>
          <w:szCs w:val="18"/>
        </w:rPr>
      </w:r>
    </w:p>
    <w:p>
      <w:pPr>
        <w:spacing w:before="0" w:after="0" w:line="240" w:lineRule="auto"/>
        <w:ind w:right="11"/>
        <w:jc w:val="righ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82828"/>
          <w:spacing w:val="0"/>
          <w:w w:val="104"/>
        </w:rPr>
        <w:t>ci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87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w w:val="9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347" w:lineRule="exact"/>
        <w:ind w:right="-20"/>
        <w:jc w:val="left"/>
        <w:tabs>
          <w:tab w:pos="1240" w:val="left"/>
          <w:tab w:pos="1640" w:val="left"/>
          <w:tab w:pos="226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0.989456pt;margin-top:1.831895pt;width:22.953691pt;height:56.5pt;mso-position-horizontal-relative:page;mso-position-vertical-relative:paragraph;z-index:-15752" type="#_x0000_t202" filled="f" stroked="f">
            <v:textbox inset="0,0,0,0">
              <w:txbxContent>
                <w:p>
                  <w:pPr>
                    <w:spacing w:before="0" w:after="0" w:line="1130" w:lineRule="exact"/>
                    <w:ind w:right="-209"/>
                    <w:jc w:val="left"/>
                    <w:rPr>
                      <w:rFonts w:ascii="Times New Roman" w:hAnsi="Times New Roman" w:cs="Times New Roman" w:eastAsia="Times New Roman"/>
                      <w:sz w:val="113"/>
                      <w:szCs w:val="1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3"/>
                      <w:szCs w:val="113"/>
                      <w:color w:val="3F4479"/>
                      <w:spacing w:val="0"/>
                      <w:w w:val="122"/>
                      <w:position w:val="-1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113"/>
                      <w:szCs w:val="11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-17"/>
          <w:w w:val="92"/>
          <w:position w:val="-8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545456"/>
          <w:spacing w:val="0"/>
          <w:w w:val="57"/>
          <w:position w:val="-8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45456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45456"/>
          <w:spacing w:val="2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-39"/>
          <w:w w:val="100"/>
          <w:position w:val="-8"/>
        </w:rPr>
        <w:t>•</w:t>
      </w:r>
      <w:r>
        <w:rPr>
          <w:rFonts w:ascii="Times New Roman" w:hAnsi="Times New Roman" w:cs="Times New Roman" w:eastAsia="Times New Roman"/>
          <w:sz w:val="23"/>
          <w:szCs w:val="23"/>
          <w:color w:val="545456"/>
          <w:spacing w:val="0"/>
          <w:w w:val="100"/>
          <w:position w:val="-8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545456"/>
          <w:spacing w:val="1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45456"/>
          <w:spacing w:val="2"/>
          <w:w w:val="81"/>
          <w:position w:val="-8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919191"/>
          <w:spacing w:val="0"/>
          <w:w w:val="63"/>
          <w:position w:val="-8"/>
        </w:rPr>
        <w:t>'"</w:t>
      </w:r>
      <w:r>
        <w:rPr>
          <w:rFonts w:ascii="Times New Roman" w:hAnsi="Times New Roman" w:cs="Times New Roman" w:eastAsia="Times New Roman"/>
          <w:sz w:val="23"/>
          <w:szCs w:val="23"/>
          <w:color w:val="919191"/>
          <w:spacing w:val="-12"/>
          <w:w w:val="63"/>
          <w:position w:val="-8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545456"/>
          <w:spacing w:val="0"/>
          <w:w w:val="186"/>
          <w:position w:val="-8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545456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45456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00"/>
          <w:i/>
          <w:position w:val="-8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00"/>
          <w:i/>
          <w:position w:val="-8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282828"/>
          <w:spacing w:val="0"/>
          <w:w w:val="100"/>
          <w:i/>
          <w:position w:val="-8"/>
        </w:rPr>
      </w:r>
      <w:r>
        <w:rPr>
          <w:rFonts w:ascii="Times New Roman" w:hAnsi="Times New Roman" w:cs="Times New Roman" w:eastAsia="Times New Roman"/>
          <w:sz w:val="22"/>
          <w:szCs w:val="22"/>
          <w:color w:val="A5A5A5"/>
          <w:spacing w:val="0"/>
          <w:w w:val="99"/>
          <w:position w:val="-8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A5A5A5"/>
          <w:spacing w:val="-3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5A5A5"/>
          <w:spacing w:val="0"/>
          <w:w w:val="52"/>
          <w:position w:val="-8"/>
        </w:rPr>
        <w:t>•</w:t>
      </w:r>
      <w:r>
        <w:rPr>
          <w:rFonts w:ascii="Times New Roman" w:hAnsi="Times New Roman" w:cs="Times New Roman" w:eastAsia="Times New Roman"/>
          <w:sz w:val="22"/>
          <w:szCs w:val="22"/>
          <w:color w:val="A5A5A5"/>
          <w:spacing w:val="0"/>
          <w:w w:val="52"/>
          <w:position w:val="-8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A5A5A5"/>
          <w:spacing w:val="28"/>
          <w:w w:val="52"/>
          <w:position w:val="-8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5A5A5"/>
          <w:spacing w:val="0"/>
          <w:w w:val="130"/>
          <w:position w:val="-8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A5A5A5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A5A5A5"/>
          <w:spacing w:val="0"/>
          <w:w w:val="100"/>
          <w:position w:val="-8"/>
        </w:rPr>
      </w:r>
      <w:r>
        <w:rPr>
          <w:rFonts w:ascii="Arial" w:hAnsi="Arial" w:cs="Arial" w:eastAsia="Arial"/>
          <w:sz w:val="38"/>
          <w:szCs w:val="38"/>
          <w:color w:val="2F3377"/>
          <w:spacing w:val="6"/>
          <w:w w:val="154"/>
          <w:position w:val="-8"/>
        </w:rPr>
        <w:t>ı</w:t>
      </w:r>
      <w:r>
        <w:rPr>
          <w:rFonts w:ascii="Times New Roman" w:hAnsi="Times New Roman" w:cs="Times New Roman" w:eastAsia="Times New Roman"/>
          <w:sz w:val="30"/>
          <w:szCs w:val="30"/>
          <w:color w:val="2F3377"/>
          <w:spacing w:val="0"/>
          <w:w w:val="51"/>
          <w:i/>
          <w:position w:val="-8"/>
        </w:rPr>
        <w:t>6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779" w:lineRule="exact"/>
        <w:ind w:left="52" w:right="-20"/>
        <w:jc w:val="left"/>
        <w:rPr>
          <w:rFonts w:ascii="Arial" w:hAnsi="Arial" w:cs="Arial" w:eastAsia="Arial"/>
          <w:sz w:val="85"/>
          <w:szCs w:val="85"/>
        </w:rPr>
      </w:pPr>
      <w:rPr/>
      <w:r>
        <w:rPr/>
        <w:pict>
          <v:group style="position:absolute;margin-left:219.315201pt;margin-top:4.985123pt;width:.1pt;height:48.014373pt;mso-position-horizontal-relative:page;mso-position-vertical-relative:paragraph;z-index:-15753" coordorigin="4386,100" coordsize="2,960">
            <v:shape style="position:absolute;left:4386;top:100;width:2;height:960" coordorigin="4386,100" coordsize="0,960" path="m4386,1060l4386,100e" filled="f" stroked="t" strokeweight="1.412658pt" strokecolor="#2F3B7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85"/>
          <w:szCs w:val="85"/>
          <w:color w:val="A5A5A5"/>
          <w:w w:val="29"/>
          <w:position w:val="2"/>
        </w:rPr>
        <w:t>-</w:t>
      </w:r>
      <w:r>
        <w:rPr>
          <w:rFonts w:ascii="Arial" w:hAnsi="Arial" w:cs="Arial" w:eastAsia="Arial"/>
          <w:sz w:val="85"/>
          <w:szCs w:val="85"/>
          <w:color w:val="A5A5A5"/>
          <w:spacing w:val="-177"/>
          <w:w w:val="28"/>
          <w:position w:val="2"/>
        </w:rPr>
        <w:t>.</w:t>
      </w:r>
      <w:r>
        <w:rPr>
          <w:rFonts w:ascii="Arial" w:hAnsi="Arial" w:cs="Arial" w:eastAsia="Arial"/>
          <w:sz w:val="85"/>
          <w:szCs w:val="85"/>
          <w:color w:val="545456"/>
          <w:spacing w:val="0"/>
          <w:w w:val="72"/>
          <w:position w:val="2"/>
        </w:rPr>
        <w:t>;</w:t>
      </w:r>
      <w:r>
        <w:rPr>
          <w:rFonts w:ascii="Arial" w:hAnsi="Arial" w:cs="Arial" w:eastAsia="Arial"/>
          <w:sz w:val="85"/>
          <w:szCs w:val="85"/>
          <w:color w:val="545456"/>
          <w:spacing w:val="-28"/>
          <w:w w:val="100"/>
          <w:position w:val="2"/>
        </w:rPr>
        <w:t> </w:t>
      </w:r>
      <w:r>
        <w:rPr>
          <w:rFonts w:ascii="Arial" w:hAnsi="Arial" w:cs="Arial" w:eastAsia="Arial"/>
          <w:sz w:val="85"/>
          <w:szCs w:val="85"/>
          <w:color w:val="3B3B3B"/>
          <w:spacing w:val="0"/>
          <w:w w:val="50"/>
          <w:position w:val="2"/>
        </w:rPr>
        <w:t>:</w:t>
      </w:r>
      <w:r>
        <w:rPr>
          <w:rFonts w:ascii="Arial" w:hAnsi="Arial" w:cs="Arial" w:eastAsia="Arial"/>
          <w:sz w:val="85"/>
          <w:szCs w:val="85"/>
          <w:color w:val="3B3B3B"/>
          <w:spacing w:val="16"/>
          <w:w w:val="50"/>
          <w:position w:val="2"/>
        </w:rPr>
        <w:t>:</w:t>
      </w:r>
      <w:r>
        <w:rPr>
          <w:rFonts w:ascii="Arial" w:hAnsi="Arial" w:cs="Arial" w:eastAsia="Arial"/>
          <w:sz w:val="85"/>
          <w:szCs w:val="85"/>
          <w:color w:val="545456"/>
          <w:spacing w:val="16"/>
          <w:w w:val="88"/>
          <w:position w:val="2"/>
        </w:rPr>
      </w:r>
      <w:r>
        <w:rPr>
          <w:rFonts w:ascii="Arial" w:hAnsi="Arial" w:cs="Arial" w:eastAsia="Arial"/>
          <w:sz w:val="85"/>
          <w:szCs w:val="85"/>
          <w:color w:val="545456"/>
          <w:spacing w:val="-48"/>
          <w:w w:val="88"/>
          <w:emboss/>
          <w:position w:val="2"/>
        </w:rPr>
        <w:t>:</w:t>
      </w:r>
      <w:r>
        <w:rPr>
          <w:rFonts w:ascii="Arial" w:hAnsi="Arial" w:cs="Arial" w:eastAsia="Arial"/>
          <w:sz w:val="85"/>
          <w:szCs w:val="85"/>
          <w:color w:val="545456"/>
          <w:spacing w:val="-48"/>
          <w:w w:val="88"/>
          <w:emboss/>
          <w:position w:val="2"/>
        </w:rPr>
      </w:r>
      <w:r>
        <w:rPr>
          <w:rFonts w:ascii="Arial" w:hAnsi="Arial" w:cs="Arial" w:eastAsia="Arial"/>
          <w:sz w:val="85"/>
          <w:szCs w:val="85"/>
          <w:color w:val="545456"/>
          <w:spacing w:val="-48"/>
          <w:w w:val="88"/>
          <w:position w:val="2"/>
        </w:rPr>
      </w:r>
      <w:r>
        <w:rPr>
          <w:rFonts w:ascii="Arial" w:hAnsi="Arial" w:cs="Arial" w:eastAsia="Arial"/>
          <w:sz w:val="85"/>
          <w:szCs w:val="85"/>
          <w:color w:val="545456"/>
          <w:spacing w:val="-48"/>
          <w:w w:val="88"/>
          <w:position w:val="2"/>
        </w:rPr>
      </w:r>
      <w:r>
        <w:rPr>
          <w:rFonts w:ascii="Arial" w:hAnsi="Arial" w:cs="Arial" w:eastAsia="Arial"/>
          <w:sz w:val="85"/>
          <w:szCs w:val="85"/>
          <w:color w:val="707070"/>
          <w:spacing w:val="-152"/>
          <w:w w:val="83"/>
          <w:position w:val="2"/>
        </w:rPr>
        <w:t>;</w:t>
      </w:r>
      <w:r>
        <w:rPr>
          <w:rFonts w:ascii="Arial" w:hAnsi="Arial" w:cs="Arial" w:eastAsia="Arial"/>
          <w:sz w:val="85"/>
          <w:szCs w:val="85"/>
          <w:color w:val="B8B8B8"/>
          <w:spacing w:val="-120"/>
          <w:w w:val="32"/>
          <w:position w:val="2"/>
        </w:rPr>
        <w:t>:</w:t>
      </w:r>
      <w:r>
        <w:rPr>
          <w:rFonts w:ascii="Arial" w:hAnsi="Arial" w:cs="Arial" w:eastAsia="Arial"/>
          <w:sz w:val="85"/>
          <w:szCs w:val="85"/>
          <w:color w:val="707070"/>
          <w:spacing w:val="0"/>
          <w:w w:val="91"/>
          <w:position w:val="2"/>
        </w:rPr>
        <w:t>:</w:t>
      </w:r>
      <w:r>
        <w:rPr>
          <w:rFonts w:ascii="Arial" w:hAnsi="Arial" w:cs="Arial" w:eastAsia="Arial"/>
          <w:sz w:val="85"/>
          <w:szCs w:val="85"/>
          <w:color w:val="A5A5A5"/>
          <w:spacing w:val="-37"/>
          <w:w w:val="83"/>
          <w:position w:val="2"/>
        </w:rPr>
        <w:t>,</w:t>
      </w:r>
      <w:r>
        <w:rPr>
          <w:rFonts w:ascii="Arial" w:hAnsi="Arial" w:cs="Arial" w:eastAsia="Arial"/>
          <w:sz w:val="85"/>
          <w:szCs w:val="85"/>
          <w:color w:val="707070"/>
          <w:spacing w:val="-15"/>
          <w:w w:val="34"/>
          <w:position w:val="2"/>
        </w:rPr>
        <w:t>A</w:t>
      </w:r>
      <w:r>
        <w:rPr>
          <w:rFonts w:ascii="Arial" w:hAnsi="Arial" w:cs="Arial" w:eastAsia="Arial"/>
          <w:sz w:val="85"/>
          <w:szCs w:val="85"/>
          <w:color w:val="3B3F59"/>
          <w:spacing w:val="0"/>
          <w:w w:val="64"/>
          <w:position w:val="2"/>
        </w:rPr>
        <w:t>tJ</w:t>
      </w:r>
      <w:r>
        <w:rPr>
          <w:rFonts w:ascii="Arial" w:hAnsi="Arial" w:cs="Arial" w:eastAsia="Arial"/>
          <w:sz w:val="85"/>
          <w:szCs w:val="85"/>
          <w:color w:val="000000"/>
          <w:spacing w:val="0"/>
          <w:w w:val="100"/>
          <w:position w:val="0"/>
        </w:rPr>
      </w:r>
    </w:p>
    <w:p>
      <w:pPr>
        <w:spacing w:before="79" w:after="0" w:line="240" w:lineRule="auto"/>
        <w:ind w:left="1436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545456"/>
          <w:spacing w:val="0"/>
          <w:w w:val="100"/>
        </w:rPr>
        <w:t>It</w:t>
      </w:r>
      <w:r>
        <w:rPr>
          <w:rFonts w:ascii="Arial" w:hAnsi="Arial" w:cs="Arial" w:eastAsia="Arial"/>
          <w:sz w:val="20"/>
          <w:szCs w:val="20"/>
          <w:color w:val="545456"/>
          <w:spacing w:val="10"/>
          <w:w w:val="100"/>
        </w:rPr>
        <w:t>f</w:t>
      </w:r>
      <w:r>
        <w:rPr>
          <w:rFonts w:ascii="Arial" w:hAnsi="Arial" w:cs="Arial" w:eastAsia="Arial"/>
          <w:sz w:val="20"/>
          <w:szCs w:val="20"/>
          <w:color w:val="707070"/>
          <w:spacing w:val="8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545456"/>
          <w:spacing w:val="0"/>
          <w:w w:val="100"/>
        </w:rPr>
        <w:t>i</w:t>
      </w:r>
      <w:r>
        <w:rPr>
          <w:rFonts w:ascii="Arial" w:hAnsi="Arial" w:cs="Arial" w:eastAsia="Arial"/>
          <w:sz w:val="20"/>
          <w:szCs w:val="20"/>
          <w:color w:val="545456"/>
          <w:spacing w:val="5"/>
          <w:w w:val="100"/>
        </w:rPr>
        <w:t>y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>e</w:t>
      </w:r>
      <w:r>
        <w:rPr>
          <w:rFonts w:ascii="Arial" w:hAnsi="Arial" w:cs="Arial" w:eastAsia="Arial"/>
          <w:sz w:val="20"/>
          <w:szCs w:val="20"/>
          <w:color w:val="282828"/>
          <w:spacing w:val="27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>Merkez</w:t>
      </w:r>
      <w:r>
        <w:rPr>
          <w:rFonts w:ascii="Arial" w:hAnsi="Arial" w:cs="Arial" w:eastAsia="Arial"/>
          <w:sz w:val="20"/>
          <w:szCs w:val="20"/>
          <w:color w:val="282828"/>
          <w:spacing w:val="1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6"/>
        </w:rPr>
        <w:t>Bö</w:t>
      </w:r>
      <w:r>
        <w:rPr>
          <w:rFonts w:ascii="Arial" w:hAnsi="Arial" w:cs="Arial" w:eastAsia="Arial"/>
          <w:sz w:val="20"/>
          <w:szCs w:val="20"/>
          <w:color w:val="282828"/>
          <w:spacing w:val="-25"/>
          <w:w w:val="107"/>
        </w:rPr>
        <w:t>l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99"/>
        </w:rPr>
        <w:t>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9" w:lineRule="exact"/>
        <w:ind w:left="1403"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>1.Post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>a</w:t>
      </w:r>
      <w:r>
        <w:rPr>
          <w:rFonts w:ascii="Arial" w:hAnsi="Arial" w:cs="Arial" w:eastAsia="Arial"/>
          <w:sz w:val="20"/>
          <w:szCs w:val="20"/>
          <w:color w:val="282828"/>
          <w:spacing w:val="-1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>Grupla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>r</w:t>
      </w:r>
      <w:r>
        <w:rPr>
          <w:rFonts w:ascii="Arial" w:hAnsi="Arial" w:cs="Arial" w:eastAsia="Arial"/>
          <w:sz w:val="20"/>
          <w:szCs w:val="20"/>
          <w:color w:val="282828"/>
          <w:spacing w:val="2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10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786" w:lineRule="exact"/>
        <w:ind w:left="268" w:right="-20"/>
        <w:jc w:val="left"/>
        <w:rPr>
          <w:rFonts w:ascii="Times New Roman" w:hAnsi="Times New Roman" w:cs="Times New Roman" w:eastAsia="Times New Roman"/>
          <w:sz w:val="77"/>
          <w:szCs w:val="7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77"/>
          <w:szCs w:val="77"/>
          <w:color w:val="2F3377"/>
          <w:spacing w:val="0"/>
          <w:w w:val="127"/>
          <w:i/>
          <w:position w:val="1"/>
        </w:rPr>
        <w:t>'n,L</w:t>
      </w:r>
      <w:r>
        <w:rPr>
          <w:rFonts w:ascii="Times New Roman" w:hAnsi="Times New Roman" w:cs="Times New Roman" w:eastAsia="Times New Roman"/>
          <w:sz w:val="77"/>
          <w:szCs w:val="77"/>
          <w:color w:val="000000"/>
          <w:spacing w:val="0"/>
          <w:w w:val="100"/>
          <w:position w:val="0"/>
        </w:rPr>
      </w:r>
    </w:p>
    <w:p>
      <w:pPr>
        <w:spacing w:before="74" w:after="0" w:line="287" w:lineRule="auto"/>
        <w:ind w:left="532" w:right="5358" w:firstLine="-43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3.696198pt;margin-top:31.261156pt;width:23.942875pt;height:62pt;mso-position-horizontal-relative:page;mso-position-vertical-relative:paragraph;z-index:-15751" type="#_x0000_t202" filled="f" stroked="f">
            <v:textbox inset="0,0,0,0">
              <w:txbxContent>
                <w:p>
                  <w:pPr>
                    <w:spacing w:before="0" w:after="0" w:line="1240" w:lineRule="exact"/>
                    <w:ind w:right="-226"/>
                    <w:jc w:val="left"/>
                    <w:rPr>
                      <w:rFonts w:ascii="Arial" w:hAnsi="Arial" w:cs="Arial" w:eastAsia="Arial"/>
                      <w:sz w:val="124"/>
                      <w:szCs w:val="124"/>
                    </w:rPr>
                  </w:pPr>
                  <w:rPr/>
                  <w:r>
                    <w:rPr>
                      <w:rFonts w:ascii="Arial" w:hAnsi="Arial" w:cs="Arial" w:eastAsia="Arial"/>
                      <w:sz w:val="124"/>
                      <w:szCs w:val="124"/>
                      <w:color w:val="3F4479"/>
                      <w:w w:val="101"/>
                      <w:i/>
                      <w:position w:val="-1"/>
                    </w:rPr>
                    <w:t>i</w:t>
                  </w:r>
                  <w:r>
                    <w:rPr>
                      <w:rFonts w:ascii="Arial" w:hAnsi="Arial" w:cs="Arial" w:eastAsia="Arial"/>
                      <w:sz w:val="124"/>
                      <w:szCs w:val="124"/>
                      <w:color w:val="3F4479"/>
                      <w:spacing w:val="-145"/>
                      <w:w w:val="100"/>
                      <w:i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24"/>
                      <w:szCs w:val="1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Eyü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4479"/>
          <w:spacing w:val="-20"/>
          <w:w w:val="7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F59"/>
          <w:spacing w:val="0"/>
          <w:w w:val="6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B3F59"/>
          <w:spacing w:val="0"/>
          <w:w w:val="6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56" w:lineRule="exact"/>
        <w:ind w:left="984" w:right="-20"/>
        <w:jc w:val="left"/>
        <w:rPr>
          <w:rFonts w:ascii="Times New Roman" w:hAnsi="Times New Roman" w:cs="Times New Roman" w:eastAsia="Times New Roman"/>
          <w:sz w:val="77"/>
          <w:szCs w:val="77"/>
        </w:rPr>
      </w:pPr>
      <w:rPr/>
      <w:r>
        <w:rPr>
          <w:rFonts w:ascii="Times New Roman" w:hAnsi="Times New Roman" w:cs="Times New Roman" w:eastAsia="Times New Roman"/>
          <w:sz w:val="77"/>
          <w:szCs w:val="77"/>
          <w:color w:val="5D629C"/>
          <w:spacing w:val="0"/>
          <w:w w:val="132"/>
          <w:i/>
          <w:position w:val="-3"/>
        </w:rPr>
        <w:t>-i</w:t>
      </w:r>
      <w:r>
        <w:rPr>
          <w:rFonts w:ascii="Times New Roman" w:hAnsi="Times New Roman" w:cs="Times New Roman" w:eastAsia="Times New Roman"/>
          <w:sz w:val="77"/>
          <w:szCs w:val="77"/>
          <w:color w:val="000000"/>
          <w:spacing w:val="0"/>
          <w:w w:val="100"/>
          <w:position w:val="0"/>
        </w:rPr>
      </w:r>
    </w:p>
    <w:p>
      <w:pPr>
        <w:spacing w:before="0" w:after="0" w:line="16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01"/>
          <w:position w:val="1"/>
        </w:rPr>
        <w:t>Z.A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4"/>
          <w:w w:val="102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1"/>
        </w:rPr>
        <w:t>KKAPTAN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6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İtf..Eri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20" w:right="340"/>
          <w:cols w:num="3" w:equalWidth="0">
            <w:col w:w="554" w:space="336"/>
            <w:col w:w="3386" w:space="174"/>
            <w:col w:w="681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3779" w:right="-20"/>
        <w:jc w:val="left"/>
        <w:tabs>
          <w:tab w:pos="1006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.549pt;margin-top:-18.598383pt;width:308.528789pt;height:53.5pt;mso-position-horizontal-relative:page;mso-position-vertical-relative:paragraph;z-index:-15749" type="#_x0000_t202" filled="f" stroked="f">
            <v:textbox inset="0,0,0,0">
              <w:txbxContent>
                <w:p>
                  <w:pPr>
                    <w:spacing w:before="0" w:after="0" w:line="1070" w:lineRule="exact"/>
                    <w:ind w:right="-200"/>
                    <w:jc w:val="left"/>
                    <w:tabs>
                      <w:tab w:pos="276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7"/>
                      <w:szCs w:val="107"/>
                      <w:color w:val="232323"/>
                      <w:spacing w:val="0"/>
                      <w:w w:val="389"/>
                      <w:position w:val="-1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07"/>
                      <w:szCs w:val="107"/>
                      <w:color w:val="232323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07"/>
                      <w:szCs w:val="107"/>
                      <w:color w:val="232323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13"/>
                      <w:position w:val="35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17"/>
                      <w:w w:val="113"/>
                      <w:position w:val="3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13"/>
                      <w:position w:val="35"/>
                    </w:rPr>
                    <w:t>BÜYÜKŞEHİR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19"/>
                      <w:w w:val="113"/>
                      <w:position w:val="3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63636"/>
                      <w:spacing w:val="0"/>
                      <w:w w:val="113"/>
                      <w:position w:val="35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14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1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939397"/>
          <w:spacing w:val="0"/>
          <w:w w:val="51"/>
          <w:position w:val="6"/>
        </w:rPr>
        <w:t>..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35" w:after="0" w:line="226" w:lineRule="exact"/>
        <w:ind w:left="628" w:right="-20"/>
        <w:jc w:val="left"/>
        <w:tabs>
          <w:tab w:pos="3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2"/>
        </w:rPr>
        <w:t>BÜYÜKŞEHIR</w:t>
      </w:r>
      <w:r>
        <w:rPr>
          <w:rFonts w:ascii="Arial" w:hAnsi="Arial" w:cs="Arial" w:eastAsia="Arial"/>
          <w:sz w:val="15"/>
          <w:szCs w:val="15"/>
          <w:color w:val="363636"/>
          <w:spacing w:val="7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1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0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671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63636"/>
          <w:w w:val="107"/>
          <w:position w:val="7"/>
        </w:rPr>
        <w:t>BELE</w:t>
      </w:r>
      <w:r>
        <w:rPr>
          <w:rFonts w:ascii="Arial" w:hAnsi="Arial" w:cs="Arial" w:eastAsia="Arial"/>
          <w:sz w:val="15"/>
          <w:szCs w:val="15"/>
          <w:color w:val="363636"/>
          <w:spacing w:val="5"/>
          <w:w w:val="108"/>
          <w:position w:val="7"/>
        </w:rPr>
        <w:t>D</w:t>
      </w:r>
      <w:r>
        <w:rPr>
          <w:rFonts w:ascii="Arial" w:hAnsi="Arial" w:cs="Arial" w:eastAsia="Arial"/>
          <w:sz w:val="15"/>
          <w:szCs w:val="15"/>
          <w:color w:val="505050"/>
          <w:spacing w:val="-8"/>
          <w:w w:val="166"/>
          <w:position w:val="7"/>
        </w:rPr>
        <w:t>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96"/>
          <w:position w:val="7"/>
        </w:rPr>
        <w:t>YE</w:t>
      </w:r>
      <w:r>
        <w:rPr>
          <w:rFonts w:ascii="Arial" w:hAnsi="Arial" w:cs="Arial" w:eastAsia="Arial"/>
          <w:sz w:val="15"/>
          <w:szCs w:val="15"/>
          <w:color w:val="363636"/>
          <w:spacing w:val="-27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505050"/>
          <w:spacing w:val="8"/>
          <w:w w:val="100"/>
          <w:position w:val="7"/>
        </w:rPr>
        <w:t>S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7"/>
        </w:rPr>
        <w:t>I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7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5.929441" w:type="dxa"/>
      </w:tblPr>
      <w:tblGrid/>
      <w:tr>
        <w:trPr>
          <w:trHeight w:val="235" w:hRule="exact"/>
        </w:trPr>
        <w:tc>
          <w:tcPr>
            <w:tcW w:w="2739" w:type="dxa"/>
            <w:gridSpan w:val="2"/>
            <w:tcBorders>
              <w:top w:val="single" w:sz="5.727664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2" w:lineRule="exact"/>
              <w:ind w:left="40" w:right="-20"/>
              <w:jc w:val="left"/>
              <w:tabs>
                <w:tab w:pos="14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1"/>
                <w:w w:val="100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00"/>
                <w:position w:val="-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00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2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</w:r>
            <w:r>
              <w:rPr>
                <w:rFonts w:ascii="Arial" w:hAnsi="Arial" w:cs="Arial" w:eastAsia="Arial"/>
                <w:sz w:val="26"/>
                <w:szCs w:val="26"/>
                <w:color w:val="505050"/>
                <w:spacing w:val="0"/>
                <w:w w:val="100"/>
                <w:position w:val="-1"/>
              </w:rPr>
              <w:t>:</w:t>
            </w:r>
            <w:r>
              <w:rPr>
                <w:rFonts w:ascii="Arial" w:hAnsi="Arial" w:cs="Arial" w:eastAsia="Arial"/>
                <w:sz w:val="26"/>
                <w:szCs w:val="26"/>
                <w:color w:val="505050"/>
                <w:spacing w:val="-28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26"/>
                <w:szCs w:val="26"/>
                <w:color w:val="363636"/>
                <w:spacing w:val="-3"/>
                <w:w w:val="187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3"/>
                <w:position w:val="-1"/>
              </w:rPr>
              <w:t>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21" w:type="dxa"/>
            <w:tcBorders>
              <w:top w:val="single" w:sz="5.727664" w:space="0" w:color="5B5B5B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11" w:lineRule="exact"/>
              <w:ind w:left="29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w w:val="81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8"/>
                <w:w w:val="80"/>
                <w:position w:val="-1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66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3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6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97"/>
                <w:position w:val="-1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2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66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2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7"/>
                <w:position w:val="-1"/>
              </w:rPr>
              <w:t>20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033" w:type="dxa"/>
            <w:gridSpan w:val="2"/>
            <w:tcBorders>
              <w:top w:val="nil" w:sz="6" w:space="0" w:color="auto"/>
              <w:bottom w:val="single" w:sz="5.727664" w:space="0" w:color="575757"/>
              <w:left w:val="nil" w:sz="6" w:space="0" w:color="auto"/>
              <w:right w:val="single" w:sz="7.636888" w:space="0" w:color="575757"/>
            </w:tcBorders>
          </w:tcPr>
          <w:p>
            <w:pPr>
              <w:spacing w:before="16" w:after="0" w:line="216" w:lineRule="exact"/>
              <w:ind w:left="255" w:right="-20"/>
              <w:jc w:val="left"/>
              <w:tabs>
                <w:tab w:pos="22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11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18:46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trel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0551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236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40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4"/>
              </w:rPr>
              <w:t>92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9" w:hRule="exact"/>
        </w:trPr>
        <w:tc>
          <w:tcPr>
            <w:tcW w:w="1251" w:type="dxa"/>
            <w:tcBorders>
              <w:top w:val="single" w:sz="7.636888" w:space="0" w:color="575757"/>
              <w:bottom w:val="single" w:sz="5.7276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18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w w:val="98"/>
              </w:rPr>
              <w:t>Kayı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88" w:type="dxa"/>
            <w:tcBorders>
              <w:top w:val="single" w:sz="3.818448" w:space="0" w:color="444444"/>
              <w:bottom w:val="single" w:sz="5.7276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21" w:after="0" w:line="218" w:lineRule="exact"/>
              <w:ind w:left="17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5"/>
              </w:rPr>
              <w:t>11.05.2017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21" w:type="dxa"/>
            <w:tcBorders>
              <w:top w:val="single" w:sz="5.727664" w:space="0" w:color="57575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8" w:after="0" w:line="240" w:lineRule="auto"/>
              <w:ind w:left="299" w:right="-20"/>
              <w:jc w:val="left"/>
              <w:tabs>
                <w:tab w:pos="16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2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10"/>
                <w:w w:val="12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21"/>
              </w:rPr>
              <w:t>2986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33" w:type="dxa"/>
            <w:gridSpan w:val="2"/>
            <w:tcBorders>
              <w:top w:val="single" w:sz="5.727664" w:space="0" w:color="575757"/>
              <w:bottom w:val="single" w:sz="5.727664" w:space="0" w:color="575757"/>
              <w:left w:val="nil" w:sz="6" w:space="0" w:color="auto"/>
              <w:right w:val="single" w:sz="7.636888" w:space="0" w:color="575757"/>
            </w:tcBorders>
          </w:tcPr>
          <w:p>
            <w:pPr>
              <w:spacing w:before="13" w:after="0" w:line="240" w:lineRule="auto"/>
              <w:ind w:left="25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22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15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41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Furga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4"/>
              </w:rPr>
              <w:t>ÖLMEZ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28" w:hRule="exact"/>
        </w:trPr>
        <w:tc>
          <w:tcPr>
            <w:tcW w:w="11192" w:type="dxa"/>
            <w:gridSpan w:val="5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32" w:lineRule="exact"/>
              <w:ind w:left="5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w w:val="99"/>
                <w:position w:val="-1"/>
              </w:rPr>
              <w:t>Bild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6"/>
                <w:w w:val="99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5"/>
                <w:w w:val="106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89"/>
                <w:position w:val="-1"/>
              </w:rPr>
              <w:t>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7"/>
                <w:w w:val="100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37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31"/>
                <w:w w:val="13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Ilctı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1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köyü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636"/>
                <w:spacing w:val="-11"/>
                <w:w w:val="90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505050"/>
                <w:spacing w:val="-5"/>
                <w:w w:val="108"/>
                <w:position w:val="-1"/>
              </w:rPr>
              <w:t>ç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636"/>
                <w:spacing w:val="0"/>
                <w:w w:val="60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636"/>
                <w:spacing w:val="0"/>
                <w:w w:val="100"/>
                <w:position w:val="-1"/>
              </w:rPr>
              <w:t> 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63636"/>
                <w:spacing w:val="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00"/>
                <w:position w:val="0"/>
              </w:rPr>
              <w:t>/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2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10"/>
                <w:w w:val="109"/>
                <w:position w:val="0"/>
              </w:rPr>
              <w:t>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08"/>
                <w:position w:val="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5"/>
                <w:w w:val="109"/>
                <w:position w:val="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"/>
                <w:w w:val="94"/>
                <w:position w:val="0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12"/>
                <w:position w:val="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53" w:hRule="exact"/>
        </w:trPr>
        <w:tc>
          <w:tcPr>
            <w:tcW w:w="1251" w:type="dxa"/>
            <w:tcBorders>
              <w:top w:val="nil" w:sz="6" w:space="0" w:color="auto"/>
              <w:bottom w:val="single" w:sz="3.818448" w:space="0" w:color="444444"/>
              <w:left w:val="nil" w:sz="6" w:space="0" w:color="auto"/>
              <w:right w:val="nil" w:sz="6" w:space="0" w:color="auto"/>
            </w:tcBorders>
          </w:tcPr>
          <w:p>
            <w:pPr>
              <w:spacing w:before="42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3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16"/>
                <w:w w:val="100"/>
              </w:rPr>
              <w:t>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4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760" w:type="dxa"/>
            <w:gridSpan w:val="3"/>
            <w:tcBorders>
              <w:top w:val="nil" w:sz="6" w:space="0" w:color="auto"/>
              <w:bottom w:val="single" w:sz="5.727664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61" w:lineRule="exact"/>
              <w:ind w:left="18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5"/>
                <w:w w:val="100"/>
                <w:position w:val="-1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dı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3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Ildı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Gazi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Mustafa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3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Kemal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  <w:position w:val="-1"/>
              </w:rPr>
              <w:t>caddesi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3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4"/>
                <w:w w:val="103"/>
                <w:position w:val="-1"/>
              </w:rPr>
              <w:t>:</w:t>
            </w:r>
            <w:r>
              <w:rPr>
                <w:rFonts w:ascii="Arial" w:hAnsi="Arial" w:cs="Arial" w:eastAsia="Arial"/>
                <w:sz w:val="26"/>
                <w:szCs w:val="26"/>
                <w:color w:val="363636"/>
                <w:spacing w:val="-6"/>
                <w:w w:val="187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8"/>
                <w:position w:val="-1"/>
              </w:rPr>
              <w:t>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1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505050"/>
                <w:spacing w:val="0"/>
                <w:w w:val="91"/>
                <w:i/>
                <w:position w:val="-1"/>
              </w:rPr>
              <w:t>1</w:t>
            </w:r>
            <w:r>
              <w:rPr>
                <w:rFonts w:ascii="Arial" w:hAnsi="Arial" w:cs="Arial" w:eastAsia="Arial"/>
                <w:sz w:val="19"/>
                <w:szCs w:val="19"/>
                <w:color w:val="505050"/>
                <w:spacing w:val="-13"/>
                <w:w w:val="91"/>
                <w:i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07"/>
                <w:position w:val="-1"/>
              </w:rPr>
              <w:t>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-13"/>
                <w:w w:val="107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4"/>
                <w:position w:val="-1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2"/>
                <w:w w:val="103"/>
                <w:position w:val="-1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12"/>
                <w:position w:val="-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18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37" w:hRule="exact"/>
        </w:trPr>
        <w:tc>
          <w:tcPr>
            <w:tcW w:w="1251" w:type="dxa"/>
            <w:tcBorders>
              <w:top w:val="single" w:sz="3.818448" w:space="0" w:color="444444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4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760" w:type="dxa"/>
            <w:gridSpan w:val="3"/>
            <w:tcBorders>
              <w:top w:val="single" w:sz="5.727664" w:space="0" w:color="545454"/>
              <w:bottom w:val="single" w:sz="5.727664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173" w:right="-20"/>
              <w:jc w:val="left"/>
              <w:tabs>
                <w:tab w:pos="27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25"/>
              </w:rPr>
              <w:t>:E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25"/>
              </w:rPr>
              <w:t>v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2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Sınıf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4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18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40" w:lineRule="auto"/>
              <w:ind w:left="29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6"/>
                <w:w w:val="101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9"/>
                <w:w w:val="93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1"/>
              </w:rPr>
              <w:t>K.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3"/>
                <w:w w:val="101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05050"/>
                <w:spacing w:val="0"/>
                <w:w w:val="116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66" w:after="0" w:line="156" w:lineRule="auto"/>
        <w:ind w:left="3612" w:right="2666" w:firstLine="-3441"/>
        <w:jc w:val="left"/>
        <w:tabs>
          <w:tab w:pos="3620" w:val="left"/>
          <w:tab w:pos="674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8.868011pt;margin-top:15.476395pt;width:33.061852pt;height:24pt;mso-position-horizontal-relative:page;mso-position-vertical-relative:paragraph;z-index:-15748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44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6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76"/>
          <w:position w:val="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2"/>
          <w:position w:val="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  <w:position w:val="8"/>
        </w:rPr>
        <w:t>pıııuı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88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8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  <w:position w:val="0"/>
        </w:rPr>
        <w:t>K1ıl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81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5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0"/>
        </w:rPr>
        <w:t>ton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8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505050"/>
          <w:spacing w:val="0"/>
          <w:w w:val="82"/>
          <w:position w:val="0"/>
        </w:rPr>
        <w:t>Qi</w:t>
      </w:r>
      <w:r>
        <w:rPr>
          <w:rFonts w:ascii="Arial" w:hAnsi="Arial" w:cs="Arial" w:eastAsia="Arial"/>
          <w:sz w:val="23"/>
          <w:szCs w:val="23"/>
          <w:color w:val="505050"/>
          <w:spacing w:val="0"/>
          <w:w w:val="83"/>
          <w:position w:val="0"/>
        </w:rPr>
        <w:t>g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3946" w:right="-20"/>
        <w:jc w:val="left"/>
        <w:tabs>
          <w:tab w:pos="5540" w:val="left"/>
          <w:tab w:pos="6020" w:val="left"/>
          <w:tab w:pos="6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100"/>
          <w:position w:val="-9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-57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7"/>
          <w:szCs w:val="7"/>
          <w:color w:val="A3A3A3"/>
          <w:spacing w:val="0"/>
          <w:w w:val="52"/>
          <w:position w:val="-9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A3A3A3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A3A3A3"/>
          <w:spacing w:val="0"/>
          <w:w w:val="100"/>
          <w:position w:val="-9"/>
        </w:rPr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52"/>
          <w:position w:val="-9"/>
        </w:rPr>
        <w:t>1</w:t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-9"/>
        </w:rPr>
        <w:tab/>
      </w:r>
      <w:r>
        <w:rPr>
          <w:rFonts w:ascii="Arial" w:hAnsi="Arial" w:cs="Arial" w:eastAsia="Arial"/>
          <w:sz w:val="14"/>
          <w:szCs w:val="14"/>
          <w:color w:val="232323"/>
          <w:spacing w:val="0"/>
          <w:w w:val="100"/>
          <w:position w:val="-9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19:30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305" w:lineRule="auto"/>
        <w:ind w:left="2142" w:right="2303" w:firstLine="-1971"/>
        <w:jc w:val="left"/>
        <w:tabs>
          <w:tab w:pos="214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AKSU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5"/>
        </w:rPr>
        <w:t>IK.i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"/>
          <w:w w:val="8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"/>
          <w:w w:val="8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5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Burha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AKSU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4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</w:rPr>
        <w:t>tt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5"/>
          <w:w w:val="109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1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8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0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6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7" w:lineRule="exact"/>
        <w:ind w:left="2142" w:right="-20"/>
        <w:jc w:val="left"/>
        <w:tabs>
          <w:tab w:pos="4680" w:val="left"/>
          <w:tab w:pos="75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2"/>
          <w:position w:val="0"/>
        </w:rPr>
        <w:t>K:ı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3"/>
          <w:position w:val="0"/>
        </w:rPr>
        <w:t>k.ı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7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18:47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!Var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1"/>
        </w:rPr>
        <w:t>19: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3"/>
          <w:position w:val="1"/>
        </w:rPr>
        <w:t>1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65"/>
          <w:position w:val="1"/>
        </w:rPr>
        <w:t>O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56" w:right="-20"/>
        <w:jc w:val="left"/>
        <w:tabs>
          <w:tab w:pos="2140" w:val="left"/>
          <w:tab w:pos="4700" w:val="left"/>
          <w:tab w:pos="7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Oiden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RR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482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3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1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19:20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75" w:right="-20"/>
        <w:jc w:val="left"/>
        <w:tabs>
          <w:tab w:pos="3280" w:val="left"/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PS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337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6"/>
          <w:w w:val="114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5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105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73" w:lineRule="auto"/>
        <w:ind w:left="2156" w:right="2019" w:firstLine="2544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w w:val="97"/>
        </w:rPr>
        <w:t>Em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crindeydi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Savısı: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2142" w:right="-20"/>
        <w:jc w:val="left"/>
        <w:tabs>
          <w:tab w:pos="468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307" w:lineRule="exact"/>
        <w:ind w:left="156"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9"/>
          <w:szCs w:val="29"/>
          <w:color w:val="363636"/>
          <w:spacing w:val="0"/>
          <w:w w:val="12"/>
          <w:position w:val="-4"/>
        </w:rPr>
        <w:t>r</w:t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9"/>
          <w:szCs w:val="29"/>
          <w:color w:val="36363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1ımcı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5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2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9"/>
          <w:position w:val="1"/>
        </w:rPr>
        <w:t>rd1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89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89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5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2"/>
          <w:w w:val="11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93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5"/>
          <w:w w:val="115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21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Adı-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D6D6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56" w:right="-20"/>
        <w:jc w:val="left"/>
        <w:tabs>
          <w:tab w:pos="2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piayı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ikinci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mutfağı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75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Durum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178" w:lineRule="exact"/>
        <w:ind w:left="66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6" w:lineRule="exact"/>
        <w:ind w:left="212" w:right="-20"/>
        <w:jc w:val="left"/>
        <w:tabs>
          <w:tab w:pos="2140" w:val="left"/>
          <w:tab w:pos="5400" w:val="left"/>
          <w:tab w:pos="6580" w:val="left"/>
          <w:tab w:pos="6940" w:val="left"/>
          <w:tab w:pos="8160" w:val="left"/>
          <w:tab w:pos="9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8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1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-2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56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  <w:position w:val="-2"/>
        </w:rPr>
        <w:t>KöpükK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12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12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51"/>
          <w:w w:val="112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505050"/>
          <w:spacing w:val="0"/>
          <w:w w:val="56"/>
          <w:position w:val="-5"/>
        </w:rPr>
        <w:t>ı</w:t>
      </w:r>
      <w:r>
        <w:rPr>
          <w:rFonts w:ascii="Arial" w:hAnsi="Arial" w:cs="Arial" w:eastAsia="Arial"/>
          <w:sz w:val="38"/>
          <w:szCs w:val="38"/>
          <w:color w:val="505050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38"/>
          <w:szCs w:val="38"/>
          <w:color w:val="505050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4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93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9" w:lineRule="exact"/>
        <w:ind w:left="5607" w:right="-20"/>
        <w:jc w:val="left"/>
        <w:tabs>
          <w:tab w:pos="6580" w:val="left"/>
          <w:tab w:pos="7180" w:val="left"/>
          <w:tab w:pos="8160" w:val="left"/>
          <w:tab w:pos="93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232323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23232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232323"/>
          <w:spacing w:val="0"/>
          <w:w w:val="100"/>
          <w:position w:val="1"/>
        </w:rPr>
      </w:r>
      <w:r>
        <w:rPr>
          <w:rFonts w:ascii="Arial" w:hAnsi="Arial" w:cs="Arial" w:eastAsia="Arial"/>
          <w:sz w:val="26"/>
          <w:szCs w:val="26"/>
          <w:color w:val="505050"/>
          <w:spacing w:val="-9"/>
          <w:w w:val="88"/>
          <w:position w:val="2"/>
        </w:rPr>
        <w:t>-</w:t>
      </w:r>
      <w:r>
        <w:rPr>
          <w:rFonts w:ascii="Arial" w:hAnsi="Arial" w:cs="Arial" w:eastAsia="Arial"/>
          <w:sz w:val="26"/>
          <w:szCs w:val="26"/>
          <w:color w:val="363636"/>
          <w:spacing w:val="-36"/>
          <w:w w:val="74"/>
          <w:position w:val="2"/>
        </w:rPr>
        <w:t>-</w:t>
      </w:r>
      <w:r>
        <w:rPr>
          <w:rFonts w:ascii="Arial" w:hAnsi="Arial" w:cs="Arial" w:eastAsia="Arial"/>
          <w:sz w:val="26"/>
          <w:szCs w:val="26"/>
          <w:color w:val="505050"/>
          <w:spacing w:val="16"/>
          <w:w w:val="18"/>
          <w:position w:val="2"/>
        </w:rPr>
        <w:t>·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76"/>
          <w:position w:val="2"/>
        </w:rPr>
        <w:t>--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1"/>
          <w:szCs w:val="31"/>
          <w:color w:val="363636"/>
          <w:spacing w:val="-10"/>
          <w:w w:val="79"/>
          <w:position w:val="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505050"/>
          <w:spacing w:val="-46"/>
          <w:w w:val="67"/>
          <w:position w:val="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7C7E80"/>
          <w:spacing w:val="17"/>
          <w:w w:val="15"/>
          <w:position w:val="1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363636"/>
          <w:spacing w:val="0"/>
          <w:w w:val="152"/>
          <w:position w:val="1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24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sonrası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bölümünde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buzdolabı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</w:rPr>
        <w:t>fnn,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pmtfa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dolapları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boy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dolabı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tost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makinası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muhteli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eşyaları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kapısı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ekran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9" w:lineRule="exact"/>
        <w:ind w:left="212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8"/>
          <w:position w:val="-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18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9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elevizyon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tesisatı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taba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tavan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mutfağı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uzerinde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çatı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3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00" w:bottom="280" w:left="140" w:right="320"/>
        </w:sectPr>
      </w:pPr>
      <w:rPr/>
    </w:p>
    <w:p>
      <w:pPr>
        <w:spacing w:before="90" w:after="0" w:line="240" w:lineRule="auto"/>
        <w:ind w:left="17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rıutfakta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çamaşı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makinesi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oca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kanepe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halı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sandalyele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isten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tkilenme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odaları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eşyala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süretiyle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2" w:lineRule="auto"/>
        <w:ind w:left="353" w:right="2852" w:firstLine="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Eşyada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30.000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Evde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20.000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5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000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left="3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mutfa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bölümünde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buzdolabında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320"/>
          <w:cols w:num="2" w:equalWidth="0">
            <w:col w:w="1333" w:space="809"/>
            <w:col w:w="9318"/>
          </w:cols>
        </w:sectPr>
      </w:pPr>
      <w:rPr/>
    </w:p>
    <w:p>
      <w:pPr>
        <w:spacing w:before="20" w:after="0" w:line="252" w:lineRule="auto"/>
        <w:ind w:left="2195" w:right="52" w:firstLine="-2015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buzdolabı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kaça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akım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kablo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eformasyon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sebeplerde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klsa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varılmıştır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14" w:lineRule="exact"/>
        <w:ind w:left="156" w:right="-20"/>
        <w:jc w:val="left"/>
        <w:tabs>
          <w:tab w:pos="214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belirlenemedi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  <w:position w:val="0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4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1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belirlenemedi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64" w:lineRule="exact"/>
        <w:ind w:left="175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63636"/>
          <w:spacing w:val="0"/>
          <w:w w:val="100"/>
          <w:position w:val="-11"/>
        </w:rPr>
        <w:t>y</w:t>
      </w:r>
      <w:r>
        <w:rPr>
          <w:rFonts w:ascii="Arial" w:hAnsi="Arial" w:cs="Arial" w:eastAsia="Arial"/>
          <w:sz w:val="27"/>
          <w:szCs w:val="27"/>
          <w:color w:val="363636"/>
          <w:spacing w:val="-55"/>
          <w:w w:val="100"/>
          <w:position w:val="-11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Sereç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2"/>
          <w:position w:val="3"/>
        </w:rPr>
        <w:t>a</w:t>
      </w:r>
      <w:r>
        <w:rPr>
          <w:rFonts w:ascii="Arial" w:hAnsi="Arial" w:cs="Arial" w:eastAsia="Arial"/>
          <w:sz w:val="27"/>
          <w:szCs w:val="27"/>
          <w:color w:val="363636"/>
          <w:spacing w:val="-60"/>
          <w:w w:val="70"/>
          <w:position w:val="-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3"/>
        </w:rPr>
        <w:t>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320"/>
        </w:sectPr>
      </w:pPr>
      <w:rPr/>
    </w:p>
    <w:p>
      <w:pPr>
        <w:spacing w:before="71" w:after="0" w:line="164" w:lineRule="auto"/>
        <w:ind w:left="175" w:right="-66" w:firstLine="138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  <w:t>Kıme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5"/>
          <w:w w:val="100"/>
          <w:position w:val="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Burha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AKSU'y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0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3" w:after="0" w:line="214" w:lineRule="exact"/>
        <w:ind w:left="175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[Tarih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0"/>
          <w:w w:val="13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1"/>
        </w:rPr>
        <w:t>11.0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2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"/>
          <w:w w:val="116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5"/>
          <w:position w:val="-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-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3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4"/>
          <w:w w:val="91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6"/>
          <w:position w:val="-1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320"/>
          <w:cols w:num="2" w:equalWidth="0">
            <w:col w:w="4957" w:space="2187"/>
            <w:col w:w="4316"/>
          </w:cols>
        </w:sectPr>
      </w:pPr>
      <w:rPr/>
    </w:p>
    <w:p>
      <w:pPr>
        <w:spacing w:before="29" w:after="0" w:line="240" w:lineRule="auto"/>
        <w:ind w:left="270" w:right="-20"/>
        <w:jc w:val="left"/>
        <w:tabs>
          <w:tab w:pos="1080" w:val="left"/>
          <w:tab w:pos="8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ILlC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Grb.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l.Posta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304" w:right="-20"/>
        <w:jc w:val="left"/>
        <w:tabs>
          <w:tab w:pos="4800" w:val="left"/>
          <w:tab w:pos="898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1.132965pt;margin-top:4.749716pt;width:11.629673pt;height:27pt;mso-position-horizontal-relative:page;mso-position-vertical-relative:paragraph;z-index:-15747" type="#_x0000_t202" filled="f" stroked="f">
            <v:textbox inset="0,0,0,0">
              <w:txbxContent>
                <w:p>
                  <w:pPr>
                    <w:spacing w:before="0" w:after="0" w:line="540" w:lineRule="exact"/>
                    <w:ind w:right="-121"/>
                    <w:jc w:val="left"/>
                    <w:rPr>
                      <w:rFonts w:ascii="Times New Roman" w:hAnsi="Times New Roman" w:cs="Times New Roman" w:eastAsia="Times New Roman"/>
                      <w:sz w:val="54"/>
                      <w:szCs w:val="5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363636"/>
                      <w:spacing w:val="-165"/>
                      <w:w w:val="35"/>
                      <w:i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484F6B"/>
                      <w:spacing w:val="0"/>
                      <w:w w:val="123"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54"/>
                      <w:szCs w:val="5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Amir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9"/>
          <w:w w:val="92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5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.Ko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100"/>
          <w:position w:val="0"/>
        </w:rPr>
        <w:t>17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-16"/>
          <w:w w:val="100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52"/>
          <w:position w:val="0"/>
        </w:rPr>
        <w:t>MaYıs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52"/>
          <w:position w:val="0"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52"/>
          <w:position w:val="0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63"/>
          <w:position w:val="0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11" w:after="0" w:line="224" w:lineRule="exact"/>
        <w:ind w:left="5017" w:right="5407"/>
        <w:jc w:val="center"/>
        <w:tabs>
          <w:tab w:pos="578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2"/>
        </w:rPr>
        <w:t>Ekip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2"/>
        </w:rPr>
      </w:r>
      <w:r>
        <w:rPr>
          <w:rFonts w:ascii="Arial" w:hAnsi="Arial" w:cs="Arial" w:eastAsia="Arial"/>
          <w:sz w:val="16"/>
          <w:szCs w:val="16"/>
          <w:color w:val="363636"/>
          <w:spacing w:val="0"/>
          <w:w w:val="205"/>
          <w:position w:val="-2"/>
        </w:rPr>
        <w:t>,j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right="175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05050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505050"/>
          <w:spacing w:val="0"/>
          <w:w w:val="100"/>
          <w:i/>
        </w:rPr>
        <w:t> </w:t>
      </w:r>
      <w:r>
        <w:rPr>
          <w:rFonts w:ascii="Arial" w:hAnsi="Arial" w:cs="Arial" w:eastAsia="Arial"/>
          <w:sz w:val="19"/>
          <w:szCs w:val="19"/>
          <w:color w:val="505050"/>
          <w:spacing w:val="41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0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185" w:right="-20"/>
        <w:jc w:val="left"/>
        <w:tabs>
          <w:tab w:pos="8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6" w:after="0" w:line="135" w:lineRule="exact"/>
        <w:ind w:right="1757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A3A3A3"/>
          <w:w w:val="99"/>
        </w:rPr>
        <w:t>'/-,;tr</w:t>
      </w:r>
      <w:r>
        <w:rPr>
          <w:rFonts w:ascii="Times New Roman" w:hAnsi="Times New Roman" w:cs="Times New Roman" w:eastAsia="Times New Roman"/>
          <w:sz w:val="12"/>
          <w:szCs w:val="12"/>
          <w:color w:val="A3A3A3"/>
          <w:spacing w:val="-18"/>
          <w:w w:val="100"/>
        </w:rPr>
        <w:t>r</w:t>
      </w:r>
      <w:r>
        <w:rPr>
          <w:rFonts w:ascii="Times New Roman" w:hAnsi="Times New Roman" w:cs="Times New Roman" w:eastAsia="Times New Roman"/>
          <w:sz w:val="12"/>
          <w:szCs w:val="12"/>
          <w:color w:val="6D6D6D"/>
          <w:spacing w:val="0"/>
          <w:w w:val="199"/>
        </w:rPr>
        <w:t>/</w:t>
      </w:r>
      <w:r>
        <w:rPr>
          <w:rFonts w:ascii="Times New Roman" w:hAnsi="Times New Roman" w:cs="Times New Roman" w:eastAsia="Times New Roman"/>
          <w:sz w:val="12"/>
          <w:szCs w:val="12"/>
          <w:color w:val="A3A3A3"/>
          <w:spacing w:val="0"/>
          <w:w w:val="128"/>
        </w:rPr>
        <w:t>,.4'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140" w:right="320"/>
        </w:sectPr>
      </w:pPr>
      <w:rPr/>
    </w:p>
    <w:p>
      <w:pPr>
        <w:spacing w:before="33" w:after="0" w:line="188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3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188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3"/>
        </w:rPr>
        <w:t>GÜZEL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6" w:after="0" w:line="156" w:lineRule="exact"/>
        <w:ind w:right="-20"/>
        <w:jc w:val="left"/>
        <w:tabs>
          <w:tab w:pos="92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B6B6B6"/>
          <w:spacing w:val="1"/>
          <w:w w:val="111"/>
          <w:position w:val="-4"/>
        </w:rPr>
        <w:t>.</w:t>
      </w:r>
      <w:r>
        <w:rPr>
          <w:rFonts w:ascii="Arial" w:hAnsi="Arial" w:cs="Arial" w:eastAsia="Arial"/>
          <w:sz w:val="17"/>
          <w:szCs w:val="17"/>
          <w:color w:val="7C7E80"/>
          <w:spacing w:val="0"/>
          <w:w w:val="168"/>
          <w:position w:val="-4"/>
        </w:rPr>
        <w:t>/</w:t>
      </w:r>
      <w:r>
        <w:rPr>
          <w:rFonts w:ascii="Arial" w:hAnsi="Arial" w:cs="Arial" w:eastAsia="Arial"/>
          <w:sz w:val="17"/>
          <w:szCs w:val="17"/>
          <w:color w:val="7C7E80"/>
          <w:spacing w:val="-29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7C7E80"/>
          <w:spacing w:val="0"/>
          <w:w w:val="168"/>
          <w:position w:val="-4"/>
        </w:rPr>
        <w:t>,</w:t>
      </w:r>
      <w:r>
        <w:rPr>
          <w:rFonts w:ascii="Arial" w:hAnsi="Arial" w:cs="Arial" w:eastAsia="Arial"/>
          <w:sz w:val="17"/>
          <w:szCs w:val="17"/>
          <w:color w:val="7C7E80"/>
          <w:spacing w:val="-19"/>
          <w:w w:val="100"/>
          <w:position w:val="-4"/>
        </w:rPr>
        <w:t> </w:t>
      </w:r>
      <w:r>
        <w:rPr>
          <w:rFonts w:ascii="Arial" w:hAnsi="Arial" w:cs="Arial" w:eastAsia="Arial"/>
          <w:sz w:val="17"/>
          <w:szCs w:val="17"/>
          <w:color w:val="939397"/>
          <w:spacing w:val="0"/>
          <w:w w:val="412"/>
          <w:position w:val="-4"/>
        </w:rPr>
        <w:t>\</w:t>
      </w:r>
      <w:r>
        <w:rPr>
          <w:rFonts w:ascii="Arial" w:hAnsi="Arial" w:cs="Arial" w:eastAsia="Arial"/>
          <w:sz w:val="17"/>
          <w:szCs w:val="17"/>
          <w:color w:val="939397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7"/>
          <w:szCs w:val="17"/>
          <w:color w:val="939397"/>
          <w:spacing w:val="0"/>
          <w:w w:val="100"/>
          <w:position w:val="-4"/>
        </w:rPr>
      </w:r>
      <w:r>
        <w:rPr>
          <w:rFonts w:ascii="Arial" w:hAnsi="Arial" w:cs="Arial" w:eastAsia="Arial"/>
          <w:sz w:val="17"/>
          <w:szCs w:val="17"/>
          <w:color w:val="7C7E80"/>
          <w:spacing w:val="0"/>
          <w:w w:val="149"/>
          <w:i/>
          <w:position w:val="-4"/>
        </w:rPr>
        <w:t>8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320"/>
          <w:cols w:num="3" w:equalWidth="0">
            <w:col w:w="5443" w:space="574"/>
            <w:col w:w="654" w:space="2224"/>
            <w:col w:w="2565"/>
          </w:cols>
        </w:sectPr>
      </w:pPr>
      <w:rPr/>
    </w:p>
    <w:p>
      <w:pPr>
        <w:spacing w:before="0" w:after="0" w:line="148" w:lineRule="exact"/>
        <w:ind w:left="2595" w:right="-20"/>
        <w:jc w:val="left"/>
        <w:tabs>
          <w:tab w:pos="4240" w:val="left"/>
          <w:tab w:pos="5160" w:val="left"/>
          <w:tab w:pos="5760" w:val="left"/>
          <w:tab w:pos="8820" w:val="left"/>
          <w:tab w:pos="104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24"/>
          <w:szCs w:val="24"/>
          <w:color w:val="363636"/>
          <w:spacing w:val="12"/>
          <w:w w:val="96"/>
          <w:position w:val="-15"/>
        </w:rPr>
        <w:t>•</w:t>
      </w:r>
      <w:r>
        <w:rPr>
          <w:rFonts w:ascii="Arial" w:hAnsi="Arial" w:cs="Arial" w:eastAsia="Arial"/>
          <w:sz w:val="24"/>
          <w:szCs w:val="24"/>
          <w:color w:val="505050"/>
          <w:spacing w:val="-21"/>
          <w:w w:val="161"/>
          <w:position w:val="-15"/>
        </w:rPr>
        <w:t>n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85"/>
          <w:position w:val="-15"/>
        </w:rPr>
        <w:t>=Af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86"/>
          <w:position w:val="-15"/>
        </w:rPr>
        <w:t>y</w:t>
      </w:r>
      <w:r>
        <w:rPr>
          <w:rFonts w:ascii="Arial" w:hAnsi="Arial" w:cs="Arial" w:eastAsia="Arial"/>
          <w:sz w:val="24"/>
          <w:szCs w:val="24"/>
          <w:color w:val="363636"/>
          <w:spacing w:val="-20"/>
          <w:w w:val="100"/>
          <w:position w:val="-15"/>
        </w:rPr>
        <w:t> </w:t>
      </w:r>
      <w:r>
        <w:rPr>
          <w:rFonts w:ascii="Arial" w:hAnsi="Arial" w:cs="Arial" w:eastAsia="Arial"/>
          <w:sz w:val="24"/>
          <w:szCs w:val="24"/>
          <w:color w:val="7C7E80"/>
          <w:spacing w:val="0"/>
          <w:w w:val="41"/>
          <w:position w:val="-15"/>
        </w:rPr>
        <w:t>..</w:t>
      </w:r>
      <w:r>
        <w:rPr>
          <w:rFonts w:ascii="Arial" w:hAnsi="Arial" w:cs="Arial" w:eastAsia="Arial"/>
          <w:sz w:val="24"/>
          <w:szCs w:val="24"/>
          <w:color w:val="7C7E80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24"/>
          <w:szCs w:val="24"/>
          <w:color w:val="7C7E80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28"/>
          <w:position w:val="-2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0"/>
          <w:w w:val="129"/>
          <w:position w:val="-2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05050"/>
          <w:spacing w:val="-30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2"/>
        </w:rPr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89"/>
          <w:position w:val="-11"/>
        </w:rPr>
        <w:t>i</w:t>
      </w:r>
      <w:r>
        <w:rPr>
          <w:rFonts w:ascii="Arial" w:hAnsi="Arial" w:cs="Arial" w:eastAsia="Arial"/>
          <w:sz w:val="23"/>
          <w:szCs w:val="23"/>
          <w:color w:val="363636"/>
          <w:spacing w:val="-41"/>
          <w:w w:val="189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1"/>
        </w:rPr>
        <w:t>avuşu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7"/>
          <w:szCs w:val="27"/>
          <w:color w:val="939397"/>
          <w:spacing w:val="-2"/>
          <w:w w:val="173"/>
          <w:i/>
          <w:position w:val="-16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B6B6B6"/>
          <w:spacing w:val="-87"/>
          <w:w w:val="143"/>
          <w:i/>
          <w:position w:val="-16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A3A3A3"/>
          <w:spacing w:val="0"/>
          <w:w w:val="52"/>
          <w:i/>
          <w:position w:val="-16"/>
        </w:rPr>
        <w:t>-</w:t>
      </w:r>
      <w:r>
        <w:rPr>
          <w:rFonts w:ascii="Times New Roman" w:hAnsi="Times New Roman" w:cs="Times New Roman" w:eastAsia="Times New Roman"/>
          <w:sz w:val="27"/>
          <w:szCs w:val="27"/>
          <w:color w:val="A3A3A3"/>
          <w:spacing w:val="0"/>
          <w:w w:val="100"/>
          <w:i/>
          <w:position w:val="-1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A3A3A3"/>
          <w:spacing w:val="-3"/>
          <w:w w:val="100"/>
          <w:i/>
          <w:position w:val="-16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7477A5"/>
          <w:spacing w:val="0"/>
          <w:w w:val="55"/>
          <w:i/>
          <w:position w:val="-16"/>
        </w:rPr>
        <w:t>..</w:t>
      </w:r>
      <w:r>
        <w:rPr>
          <w:rFonts w:ascii="Times New Roman" w:hAnsi="Times New Roman" w:cs="Times New Roman" w:eastAsia="Times New Roman"/>
          <w:sz w:val="35"/>
          <w:szCs w:val="35"/>
          <w:color w:val="7477A5"/>
          <w:spacing w:val="0"/>
          <w:w w:val="100"/>
          <w:i/>
          <w:position w:val="-16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7477A5"/>
          <w:spacing w:val="0"/>
          <w:w w:val="100"/>
          <w:i/>
          <w:position w:val="-16"/>
        </w:rPr>
      </w:r>
      <w:r>
        <w:rPr>
          <w:rFonts w:ascii="Times New Roman" w:hAnsi="Times New Roman" w:cs="Times New Roman" w:eastAsia="Times New Roman"/>
          <w:sz w:val="16"/>
          <w:szCs w:val="16"/>
          <w:color w:val="939397"/>
          <w:spacing w:val="0"/>
          <w:w w:val="241"/>
          <w:position w:val="-16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320"/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228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4.838821pt;margin-top:3.290639pt;width:120.042344pt;height:48.5pt;mso-position-horizontal-relative:page;mso-position-vertical-relative:paragraph;z-index:-15746" type="#_x0000_t202" filled="f" stroked="f">
            <v:textbox inset="0,0,0,0">
              <w:txbxContent>
                <w:p>
                  <w:pPr>
                    <w:spacing w:before="0" w:after="0" w:line="970" w:lineRule="exact"/>
                    <w:ind w:right="-186"/>
                    <w:jc w:val="left"/>
                    <w:tabs>
                      <w:tab w:pos="2400" w:val="left"/>
                    </w:tabs>
                    <w:rPr>
                      <w:rFonts w:ascii="Times New Roman" w:hAnsi="Times New Roman" w:cs="Times New Roman" w:eastAsia="Times New Roman"/>
                      <w:sz w:val="97"/>
                      <w:szCs w:val="9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7"/>
                      <w:szCs w:val="97"/>
                      <w:color w:val="34427E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7"/>
                      <w:szCs w:val="97"/>
                      <w:color w:val="34427E"/>
                      <w:spacing w:val="-47"/>
                      <w:i/>
                      <w:u w:val="single" w:color="3874C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7"/>
                      <w:szCs w:val="97"/>
                      <w:color w:val="34427E"/>
                      <w:spacing w:val="-47"/>
                      <w:i/>
                      <w:u w:val="single" w:color="3874C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7"/>
                      <w:szCs w:val="97"/>
                      <w:color w:val="34427E"/>
                      <w:spacing w:val="-131"/>
                      <w:w w:val="211"/>
                      <w:i/>
                      <w:u w:val="single" w:color="3874C3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97"/>
                      <w:szCs w:val="97"/>
                      <w:color w:val="34427E"/>
                      <w:spacing w:val="-131"/>
                      <w:w w:val="211"/>
                      <w:i/>
                      <w:u w:val="single" w:color="3874C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7"/>
                      <w:szCs w:val="97"/>
                      <w:color w:val="34427E"/>
                      <w:spacing w:val="-97"/>
                      <w:w w:val="100"/>
                      <w:i/>
                      <w:u w:val="single" w:color="3874C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7"/>
                      <w:szCs w:val="97"/>
                      <w:color w:val="34427E"/>
                      <w:spacing w:val="-97"/>
                      <w:w w:val="100"/>
                      <w:i/>
                      <w:u w:val="single" w:color="3874C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7"/>
                      <w:szCs w:val="97"/>
                      <w:color w:val="34427E"/>
                      <w:spacing w:val="-97"/>
                      <w:w w:val="100"/>
                      <w:i/>
                      <w:u w:val="single" w:color="3874C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7"/>
                      <w:szCs w:val="97"/>
                      <w:color w:val="363636"/>
                      <w:spacing w:val="0"/>
                      <w:w w:val="27"/>
                      <w:i/>
                      <w:u w:val="single" w:color="3874C3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97"/>
                      <w:szCs w:val="97"/>
                      <w:color w:val="363636"/>
                      <w:spacing w:val="0"/>
                      <w:w w:val="27"/>
                      <w:i/>
                      <w:u w:val="single" w:color="3874C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7"/>
                      <w:szCs w:val="97"/>
                      <w:color w:val="363636"/>
                      <w:spacing w:val="0"/>
                      <w:w w:val="100"/>
                      <w:i/>
                      <w:u w:val="single" w:color="3874C3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7"/>
                      <w:szCs w:val="97"/>
                      <w:color w:val="363636"/>
                      <w:spacing w:val="0"/>
                      <w:w w:val="100"/>
                      <w:i/>
                      <w:u w:val="single" w:color="3874C3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97"/>
                      <w:szCs w:val="97"/>
                      <w:color w:val="363636"/>
                      <w:spacing w:val="0"/>
                      <w:w w:val="100"/>
                      <w:i/>
                      <w:u w:val="single" w:color="3874C3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7"/>
                      <w:szCs w:val="97"/>
                      <w:color w:val="363636"/>
                      <w:spacing w:val="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97"/>
                      <w:szCs w:val="9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0.553009pt;margin-top:3.920651pt;width:30.155251pt;height:33.5pt;mso-position-horizontal-relative:page;mso-position-vertical-relative:paragraph;z-index:-15745" type="#_x0000_t202" filled="f" stroked="f">
            <v:textbox inset="0,0,0,0">
              <w:txbxContent>
                <w:p>
                  <w:pPr>
                    <w:spacing w:before="0" w:after="0" w:line="670" w:lineRule="exact"/>
                    <w:ind w:right="-140"/>
                    <w:jc w:val="left"/>
                    <w:rPr>
                      <w:rFonts w:ascii="Arial" w:hAnsi="Arial" w:cs="Arial" w:eastAsia="Arial"/>
                      <w:sz w:val="67"/>
                      <w:szCs w:val="67"/>
                    </w:rPr>
                  </w:pPr>
                  <w:rPr/>
                  <w:r>
                    <w:rPr>
                      <w:rFonts w:ascii="Arial" w:hAnsi="Arial" w:cs="Arial" w:eastAsia="Arial"/>
                      <w:sz w:val="67"/>
                      <w:szCs w:val="67"/>
                      <w:color w:val="939397"/>
                      <w:spacing w:val="-31"/>
                      <w:w w:val="53"/>
                      <w:i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6D6D6D"/>
                      <w:spacing w:val="0"/>
                      <w:w w:val="60"/>
                      <w:position w:val="-7"/>
                    </w:rPr>
                    <w:t>1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6D6D6D"/>
                      <w:spacing w:val="-33"/>
                      <w:w w:val="100"/>
                      <w:position w:val="-7"/>
                    </w:rPr>
                    <w:t> </w:t>
                  </w:r>
                  <w:r>
                    <w:rPr>
                      <w:rFonts w:ascii="Arial" w:hAnsi="Arial" w:cs="Arial" w:eastAsia="Arial"/>
                      <w:sz w:val="67"/>
                      <w:szCs w:val="67"/>
                      <w:color w:val="505050"/>
                      <w:spacing w:val="-181"/>
                      <w:w w:val="96"/>
                      <w:i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67"/>
                      <w:szCs w:val="67"/>
                      <w:color w:val="505050"/>
                      <w:spacing w:val="0"/>
                      <w:w w:val="23"/>
                      <w:i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67"/>
                      <w:szCs w:val="67"/>
                      <w:color w:val="505050"/>
                      <w:spacing w:val="-90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7"/>
                      <w:szCs w:val="67"/>
                      <w:color w:val="363636"/>
                      <w:spacing w:val="0"/>
                      <w:w w:val="41"/>
                      <w:i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67"/>
                      <w:szCs w:val="67"/>
                      <w:color w:val="363636"/>
                      <w:spacing w:val="-8"/>
                      <w:w w:val="41"/>
                      <w:i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67"/>
                      <w:szCs w:val="67"/>
                      <w:color w:val="505050"/>
                      <w:spacing w:val="0"/>
                      <w:w w:val="57"/>
                      <w:i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67"/>
                      <w:szCs w:val="6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67"/>
          <w:i/>
        </w:rPr>
        <w:t>1</w:t>
      </w:r>
      <w:r>
        <w:rPr>
          <w:rFonts w:ascii="Arial" w:hAnsi="Arial" w:cs="Arial" w:eastAsia="Arial"/>
          <w:sz w:val="30"/>
          <w:szCs w:val="30"/>
          <w:color w:val="363636"/>
          <w:spacing w:val="0"/>
          <w:w w:val="67"/>
          <w:i/>
        </w:rPr>
        <w:t>.</w:t>
      </w:r>
      <w:r>
        <w:rPr>
          <w:rFonts w:ascii="Arial" w:hAnsi="Arial" w:cs="Arial" w:eastAsia="Arial"/>
          <w:sz w:val="30"/>
          <w:szCs w:val="30"/>
          <w:color w:val="363636"/>
          <w:spacing w:val="29"/>
          <w:w w:val="67"/>
          <w:i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0"/>
          <w:w w:val="81"/>
          <w:i/>
        </w:rPr>
        <w:t>p</w:t>
      </w:r>
      <w:r>
        <w:rPr>
          <w:rFonts w:ascii="Arial" w:hAnsi="Arial" w:cs="Arial" w:eastAsia="Arial"/>
          <w:sz w:val="27"/>
          <w:szCs w:val="27"/>
          <w:color w:val="363636"/>
          <w:spacing w:val="-35"/>
          <w:w w:val="100"/>
          <w:i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90"/>
          <w:i/>
        </w:rPr>
        <w:t>o$1!4</w:t>
      </w:r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15"/>
          <w:w w:val="9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39397"/>
          <w:spacing w:val="-3"/>
          <w:w w:val="121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3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0"/>
          <w:w w:val="136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05050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11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" w:lineRule="exact"/>
        <w:ind w:left="43"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A3A3A3"/>
          <w:spacing w:val="-2"/>
          <w:w w:val="88"/>
          <w:position w:val="-10"/>
        </w:rPr>
        <w:t>,</w:t>
      </w:r>
      <w:r>
        <w:rPr>
          <w:rFonts w:ascii="Arial" w:hAnsi="Arial" w:cs="Arial" w:eastAsia="Arial"/>
          <w:sz w:val="11"/>
          <w:szCs w:val="11"/>
          <w:color w:val="A3A3A3"/>
          <w:spacing w:val="0"/>
          <w:w w:val="88"/>
          <w:position w:val="-10"/>
        </w:rPr>
        <w:t>'</w:t>
      </w:r>
      <w:r>
        <w:rPr>
          <w:rFonts w:ascii="Arial" w:hAnsi="Arial" w:cs="Arial" w:eastAsia="Arial"/>
          <w:sz w:val="11"/>
          <w:szCs w:val="11"/>
          <w:color w:val="A3A3A3"/>
          <w:spacing w:val="0"/>
          <w:w w:val="88"/>
          <w:position w:val="-10"/>
        </w:rPr>
        <w:t>i</w:t>
      </w:r>
      <w:r>
        <w:rPr>
          <w:rFonts w:ascii="Arial" w:hAnsi="Arial" w:cs="Arial" w:eastAsia="Arial"/>
          <w:sz w:val="11"/>
          <w:szCs w:val="11"/>
          <w:color w:val="A3A3A3"/>
          <w:spacing w:val="-1"/>
          <w:w w:val="88"/>
          <w:position w:val="-10"/>
        </w:rPr>
        <w:t> </w:t>
      </w:r>
      <w:r>
        <w:rPr>
          <w:rFonts w:ascii="Arial" w:hAnsi="Arial" w:cs="Arial" w:eastAsia="Arial"/>
          <w:sz w:val="11"/>
          <w:szCs w:val="11"/>
          <w:color w:val="A3A3A3"/>
          <w:spacing w:val="-14"/>
          <w:w w:val="173"/>
          <w:position w:val="-10"/>
        </w:rPr>
        <w:t>.</w:t>
      </w:r>
      <w:r>
        <w:rPr>
          <w:rFonts w:ascii="Arial" w:hAnsi="Arial" w:cs="Arial" w:eastAsia="Arial"/>
          <w:sz w:val="11"/>
          <w:szCs w:val="11"/>
          <w:color w:val="A3A3A3"/>
          <w:spacing w:val="-3"/>
          <w:w w:val="81"/>
          <w:position w:val="-10"/>
        </w:rPr>
        <w:t>,</w:t>
      </w:r>
      <w:r>
        <w:rPr>
          <w:rFonts w:ascii="Arial" w:hAnsi="Arial" w:cs="Arial" w:eastAsia="Arial"/>
          <w:sz w:val="11"/>
          <w:szCs w:val="11"/>
          <w:color w:val="363636"/>
          <w:spacing w:val="6"/>
          <w:w w:val="221"/>
          <w:position w:val="-10"/>
        </w:rPr>
        <w:t>(</w:t>
      </w:r>
      <w:r>
        <w:rPr>
          <w:rFonts w:ascii="Arial" w:hAnsi="Arial" w:cs="Arial" w:eastAsia="Arial"/>
          <w:sz w:val="11"/>
          <w:szCs w:val="11"/>
          <w:color w:val="BACD9A"/>
          <w:spacing w:val="0"/>
          <w:w w:val="42"/>
          <w:position w:val="-10"/>
        </w:rPr>
        <w:t>.</w:t>
      </w:r>
      <w:r>
        <w:rPr>
          <w:rFonts w:ascii="Arial" w:hAnsi="Arial" w:cs="Arial" w:eastAsia="Arial"/>
          <w:sz w:val="11"/>
          <w:szCs w:val="11"/>
          <w:color w:val="BACD9A"/>
          <w:spacing w:val="0"/>
          <w:w w:val="100"/>
          <w:position w:val="-10"/>
        </w:rPr>
        <w:t>   </w:t>
      </w:r>
      <w:r>
        <w:rPr>
          <w:rFonts w:ascii="Arial" w:hAnsi="Arial" w:cs="Arial" w:eastAsia="Arial"/>
          <w:sz w:val="11"/>
          <w:szCs w:val="11"/>
          <w:color w:val="BACD9A"/>
          <w:spacing w:val="10"/>
          <w:w w:val="100"/>
          <w:position w:val="-10"/>
        </w:rPr>
        <w:t> </w:t>
      </w:r>
      <w:r>
        <w:rPr>
          <w:rFonts w:ascii="Arial" w:hAnsi="Arial" w:cs="Arial" w:eastAsia="Arial"/>
          <w:sz w:val="11"/>
          <w:szCs w:val="11"/>
          <w:color w:val="BCC3D8"/>
          <w:spacing w:val="0"/>
          <w:w w:val="45"/>
          <w:position w:val="-10"/>
        </w:rPr>
        <w:t>...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306" w:lineRule="exact"/>
        <w:ind w:left="181" w:right="1123"/>
        <w:jc w:val="center"/>
        <w:rPr>
          <w:rFonts w:ascii="Arial" w:hAnsi="Arial" w:cs="Arial" w:eastAsia="Arial"/>
          <w:sz w:val="36"/>
          <w:szCs w:val="36"/>
        </w:rPr>
      </w:pPr>
      <w:rPr/>
      <w:r>
        <w:rPr/>
        <w:br w:type="column"/>
      </w:r>
      <w:r>
        <w:rPr>
          <w:rFonts w:ascii="Arial" w:hAnsi="Arial" w:cs="Arial" w:eastAsia="Arial"/>
          <w:sz w:val="29"/>
          <w:szCs w:val="29"/>
          <w:color w:val="B6B6B6"/>
          <w:w w:val="71"/>
          <w:position w:val="-7"/>
        </w:rPr>
        <w:t>,</w:t>
      </w:r>
      <w:r>
        <w:rPr>
          <w:rFonts w:ascii="Arial" w:hAnsi="Arial" w:cs="Arial" w:eastAsia="Arial"/>
          <w:sz w:val="29"/>
          <w:szCs w:val="29"/>
          <w:color w:val="B6B6B6"/>
          <w:spacing w:val="-53"/>
          <w:w w:val="72"/>
          <w:position w:val="-7"/>
        </w:rPr>
        <w:t>·</w:t>
      </w:r>
      <w:r>
        <w:rPr>
          <w:rFonts w:ascii="Arial" w:hAnsi="Arial" w:cs="Arial" w:eastAsia="Arial"/>
          <w:sz w:val="39"/>
          <w:szCs w:val="39"/>
          <w:color w:val="B6B6B6"/>
          <w:spacing w:val="0"/>
          <w:w w:val="51"/>
          <w:position w:val="-7"/>
        </w:rPr>
        <w:t>..</w:t>
      </w:r>
      <w:r>
        <w:rPr>
          <w:rFonts w:ascii="Arial" w:hAnsi="Arial" w:cs="Arial" w:eastAsia="Arial"/>
          <w:sz w:val="39"/>
          <w:szCs w:val="39"/>
          <w:color w:val="B6B6B6"/>
          <w:spacing w:val="-16"/>
          <w:w w:val="100"/>
          <w:position w:val="-7"/>
        </w:rPr>
        <w:t> </w:t>
      </w:r>
      <w:r>
        <w:rPr>
          <w:rFonts w:ascii="Arial" w:hAnsi="Arial" w:cs="Arial" w:eastAsia="Arial"/>
          <w:sz w:val="11"/>
          <w:szCs w:val="11"/>
          <w:color w:val="939397"/>
          <w:spacing w:val="0"/>
          <w:w w:val="345"/>
          <w:position w:val="-7"/>
        </w:rPr>
        <w:t>'</w:t>
      </w:r>
      <w:r>
        <w:rPr>
          <w:rFonts w:ascii="Arial" w:hAnsi="Arial" w:cs="Arial" w:eastAsia="Arial"/>
          <w:sz w:val="11"/>
          <w:szCs w:val="11"/>
          <w:color w:val="939397"/>
          <w:spacing w:val="-58"/>
          <w:w w:val="345"/>
          <w:position w:val="-7"/>
        </w:rPr>
        <w:t> </w:t>
      </w:r>
      <w:r>
        <w:rPr>
          <w:rFonts w:ascii="Arial" w:hAnsi="Arial" w:cs="Arial" w:eastAsia="Arial"/>
          <w:sz w:val="36"/>
          <w:szCs w:val="36"/>
          <w:color w:val="7C7E80"/>
          <w:spacing w:val="0"/>
          <w:w w:val="52"/>
          <w:position w:val="-7"/>
        </w:rPr>
        <w:t>...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463" w:lineRule="exact"/>
        <w:ind w:left="-70" w:right="699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67"/>
          <w:szCs w:val="67"/>
          <w:color w:val="34427E"/>
          <w:w w:val="101"/>
          <w:i/>
          <w:position w:val="-8"/>
        </w:rPr>
        <w:t>r</w:t>
      </w:r>
      <w:r>
        <w:rPr>
          <w:rFonts w:ascii="Arial" w:hAnsi="Arial" w:cs="Arial" w:eastAsia="Arial"/>
          <w:sz w:val="67"/>
          <w:szCs w:val="67"/>
          <w:color w:val="34427E"/>
          <w:spacing w:val="-11"/>
          <w:w w:val="101"/>
          <w:i/>
          <w:position w:val="-8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A3A3A3"/>
          <w:spacing w:val="-12"/>
          <w:w w:val="76"/>
          <w:position w:val="-10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0"/>
          <w:w w:val="50"/>
          <w:position w:val="-10"/>
        </w:rPr>
        <w:t>J.</w:t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-3"/>
          <w:w w:val="50"/>
          <w:position w:val="-10"/>
        </w:rPr>
        <w:t>f</w:t>
      </w:r>
      <w:r>
        <w:rPr>
          <w:rFonts w:ascii="Times New Roman" w:hAnsi="Times New Roman" w:cs="Times New Roman" w:eastAsia="Times New Roman"/>
          <w:sz w:val="29"/>
          <w:szCs w:val="29"/>
          <w:color w:val="939397"/>
          <w:spacing w:val="-3"/>
          <w:w w:val="46"/>
          <w:position w:val="-10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0"/>
          <w:w w:val="87"/>
          <w:position w:val="-10"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505050"/>
          <w:spacing w:val="-28"/>
          <w:w w:val="100"/>
          <w:position w:val="-10"/>
        </w:rPr>
        <w:t> </w:t>
      </w:r>
      <w:r>
        <w:rPr>
          <w:rFonts w:ascii="Arial" w:hAnsi="Arial" w:cs="Arial" w:eastAsia="Arial"/>
          <w:sz w:val="27"/>
          <w:szCs w:val="27"/>
          <w:color w:val="363636"/>
          <w:spacing w:val="-2"/>
          <w:w w:val="56"/>
          <w:position w:val="-10"/>
        </w:rPr>
        <w:t>r</w:t>
      </w:r>
      <w:r>
        <w:rPr>
          <w:rFonts w:ascii="Arial" w:hAnsi="Arial" w:cs="Arial" w:eastAsia="Arial"/>
          <w:sz w:val="27"/>
          <w:szCs w:val="27"/>
          <w:color w:val="505050"/>
          <w:spacing w:val="0"/>
          <w:w w:val="89"/>
          <w:position w:val="-10"/>
        </w:rPr>
        <w:t>ıı</w:t>
      </w:r>
      <w:r>
        <w:rPr>
          <w:rFonts w:ascii="Arial" w:hAnsi="Arial" w:cs="Arial" w:eastAsia="Arial"/>
          <w:sz w:val="27"/>
          <w:szCs w:val="27"/>
          <w:color w:val="505050"/>
          <w:spacing w:val="-34"/>
          <w:w w:val="90"/>
          <w:position w:val="-10"/>
        </w:rPr>
        <w:t>v</w:t>
      </w:r>
      <w:r>
        <w:rPr>
          <w:rFonts w:ascii="Arial" w:hAnsi="Arial" w:cs="Arial" w:eastAsia="Arial"/>
          <w:sz w:val="17"/>
          <w:szCs w:val="17"/>
          <w:color w:val="6D6D6D"/>
          <w:spacing w:val="0"/>
          <w:w w:val="149"/>
          <w:position w:val="-9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40" w:right="320"/>
          <w:cols w:num="3" w:equalWidth="0">
            <w:col w:w="4958" w:space="3713"/>
            <w:col w:w="604" w:space="121"/>
            <w:col w:w="2064"/>
          </w:cols>
        </w:sectPr>
      </w:pPr>
      <w:rPr/>
    </w:p>
    <w:p>
      <w:pPr>
        <w:spacing w:before="0" w:after="0" w:line="123" w:lineRule="exact"/>
        <w:ind w:right="855"/>
        <w:jc w:val="right"/>
        <w:tabs>
          <w:tab w:pos="110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7C7E80"/>
          <w:spacing w:val="0"/>
          <w:w w:val="137"/>
        </w:rPr>
        <w:t>y</w:t>
      </w:r>
      <w:r>
        <w:rPr>
          <w:rFonts w:ascii="Times New Roman" w:hAnsi="Times New Roman" w:cs="Times New Roman" w:eastAsia="Times New Roman"/>
          <w:sz w:val="10"/>
          <w:szCs w:val="10"/>
          <w:color w:val="7C7E80"/>
          <w:spacing w:val="-14"/>
          <w:w w:val="137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7C7E80"/>
          <w:spacing w:val="0"/>
          <w:w w:val="63"/>
        </w:rPr>
        <w:t>...</w:t>
      </w:r>
      <w:r>
        <w:rPr>
          <w:rFonts w:ascii="Times New Roman" w:hAnsi="Times New Roman" w:cs="Times New Roman" w:eastAsia="Times New Roman"/>
          <w:sz w:val="10"/>
          <w:szCs w:val="10"/>
          <w:color w:val="7C7E80"/>
          <w:spacing w:val="0"/>
          <w:w w:val="63"/>
        </w:rPr>
        <w:t>  </w:t>
      </w:r>
      <w:r>
        <w:rPr>
          <w:rFonts w:ascii="Times New Roman" w:hAnsi="Times New Roman" w:cs="Times New Roman" w:eastAsia="Times New Roman"/>
          <w:sz w:val="10"/>
          <w:szCs w:val="10"/>
          <w:color w:val="7C7E80"/>
          <w:spacing w:val="1"/>
          <w:w w:val="63"/>
        </w:rPr>
        <w:t> </w:t>
      </w:r>
      <w:r>
        <w:rPr>
          <w:rFonts w:ascii="Arial" w:hAnsi="Arial" w:cs="Arial" w:eastAsia="Arial"/>
          <w:sz w:val="8"/>
          <w:szCs w:val="8"/>
          <w:color w:val="A3A3A3"/>
          <w:spacing w:val="0"/>
          <w:w w:val="270"/>
        </w:rPr>
        <w:t>ı</w:t>
      </w:r>
      <w:r>
        <w:rPr>
          <w:rFonts w:ascii="Arial" w:hAnsi="Arial" w:cs="Arial" w:eastAsia="Arial"/>
          <w:sz w:val="8"/>
          <w:szCs w:val="8"/>
          <w:color w:val="A3A3A3"/>
          <w:spacing w:val="-45"/>
          <w:w w:val="270"/>
        </w:rPr>
        <w:t> </w:t>
      </w:r>
      <w:r>
        <w:rPr>
          <w:rFonts w:ascii="Arial" w:hAnsi="Arial" w:cs="Arial" w:eastAsia="Arial"/>
          <w:sz w:val="8"/>
          <w:szCs w:val="8"/>
          <w:color w:val="B6B6B6"/>
          <w:spacing w:val="0"/>
          <w:w w:val="187"/>
        </w:rPr>
        <w:t>.....</w:t>
      </w:r>
      <w:r>
        <w:rPr>
          <w:rFonts w:ascii="Arial" w:hAnsi="Arial" w:cs="Arial" w:eastAsia="Arial"/>
          <w:sz w:val="8"/>
          <w:szCs w:val="8"/>
          <w:color w:val="B6B6B6"/>
          <w:spacing w:val="-15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B6B6B6"/>
          <w:spacing w:val="0"/>
          <w:w w:val="210"/>
        </w:rPr>
        <w:t>_</w:t>
      </w:r>
      <w:r>
        <w:rPr>
          <w:rFonts w:ascii="Arial" w:hAnsi="Arial" w:cs="Arial" w:eastAsia="Arial"/>
          <w:sz w:val="8"/>
          <w:szCs w:val="8"/>
          <w:color w:val="B6B6B6"/>
          <w:spacing w:val="0"/>
          <w:w w:val="210"/>
        </w:rPr>
        <w:t>.</w:t>
      </w:r>
      <w:r>
        <w:rPr>
          <w:rFonts w:ascii="Arial" w:hAnsi="Arial" w:cs="Arial" w:eastAsia="Arial"/>
          <w:sz w:val="8"/>
          <w:szCs w:val="8"/>
          <w:color w:val="B6B6B6"/>
          <w:spacing w:val="-26"/>
          <w:w w:val="210"/>
        </w:rPr>
        <w:t> </w:t>
      </w:r>
      <w:r>
        <w:rPr>
          <w:rFonts w:ascii="Arial" w:hAnsi="Arial" w:cs="Arial" w:eastAsia="Arial"/>
          <w:sz w:val="8"/>
          <w:szCs w:val="8"/>
          <w:color w:val="939397"/>
          <w:spacing w:val="0"/>
          <w:w w:val="298"/>
        </w:rPr>
        <w:t>·</w:t>
      </w:r>
      <w:r>
        <w:rPr>
          <w:rFonts w:ascii="Arial" w:hAnsi="Arial" w:cs="Arial" w:eastAsia="Arial"/>
          <w:sz w:val="8"/>
          <w:szCs w:val="8"/>
          <w:color w:val="939397"/>
          <w:spacing w:val="-45"/>
          <w:w w:val="298"/>
        </w:rPr>
        <w:t> </w:t>
      </w:r>
      <w:r>
        <w:rPr>
          <w:rFonts w:ascii="Arial" w:hAnsi="Arial" w:cs="Arial" w:eastAsia="Arial"/>
          <w:sz w:val="8"/>
          <w:szCs w:val="8"/>
          <w:color w:val="B6B6B6"/>
          <w:spacing w:val="0"/>
          <w:w w:val="534"/>
        </w:rPr>
        <w:t>'</w:t>
      </w:r>
      <w:r>
        <w:rPr>
          <w:rFonts w:ascii="Arial" w:hAnsi="Arial" w:cs="Arial" w:eastAsia="Arial"/>
          <w:sz w:val="8"/>
          <w:szCs w:val="8"/>
          <w:color w:val="B6B6B6"/>
          <w:spacing w:val="-27"/>
          <w:w w:val="534"/>
        </w:rPr>
        <w:t> </w:t>
      </w:r>
      <w:r>
        <w:rPr>
          <w:rFonts w:ascii="Arial" w:hAnsi="Arial" w:cs="Arial" w:eastAsia="Arial"/>
          <w:sz w:val="8"/>
          <w:szCs w:val="8"/>
          <w:color w:val="939397"/>
          <w:spacing w:val="0"/>
          <w:w w:val="178"/>
        </w:rPr>
        <w:t>'</w:t>
      </w:r>
      <w:r>
        <w:rPr>
          <w:rFonts w:ascii="Arial" w:hAnsi="Arial" w:cs="Arial" w:eastAsia="Arial"/>
          <w:sz w:val="8"/>
          <w:szCs w:val="8"/>
          <w:color w:val="939397"/>
          <w:spacing w:val="0"/>
          <w:w w:val="100"/>
        </w:rPr>
        <w:tab/>
      </w:r>
      <w:r>
        <w:rPr>
          <w:rFonts w:ascii="Arial" w:hAnsi="Arial" w:cs="Arial" w:eastAsia="Arial"/>
          <w:sz w:val="8"/>
          <w:szCs w:val="8"/>
          <w:color w:val="939397"/>
          <w:spacing w:val="0"/>
          <w:w w:val="100"/>
        </w:rPr>
      </w:r>
      <w:r>
        <w:rPr>
          <w:rFonts w:ascii="Arial" w:hAnsi="Arial" w:cs="Arial" w:eastAsia="Arial"/>
          <w:sz w:val="12"/>
          <w:szCs w:val="12"/>
          <w:color w:val="A3A3A3"/>
          <w:spacing w:val="0"/>
          <w:w w:val="194"/>
        </w:rPr>
        <w:t>l</w:t>
      </w:r>
      <w:r>
        <w:rPr>
          <w:rFonts w:ascii="Arial" w:hAnsi="Arial" w:cs="Arial" w:eastAsia="Arial"/>
          <w:sz w:val="12"/>
          <w:szCs w:val="12"/>
          <w:color w:val="A3A3A3"/>
          <w:spacing w:val="0"/>
          <w:w w:val="194"/>
        </w:rPr>
        <w:t>;</w:t>
      </w:r>
      <w:r>
        <w:rPr>
          <w:rFonts w:ascii="Arial" w:hAnsi="Arial" w:cs="Arial" w:eastAsia="Arial"/>
          <w:sz w:val="12"/>
          <w:szCs w:val="12"/>
          <w:color w:val="A3A3A3"/>
          <w:spacing w:val="27"/>
          <w:w w:val="194"/>
        </w:rPr>
        <w:t> </w:t>
      </w:r>
      <w:r>
        <w:rPr>
          <w:rFonts w:ascii="Arial" w:hAnsi="Arial" w:cs="Arial" w:eastAsia="Arial"/>
          <w:sz w:val="12"/>
          <w:szCs w:val="12"/>
          <w:color w:val="7C7E80"/>
          <w:spacing w:val="0"/>
          <w:w w:val="106"/>
        </w:rPr>
        <w:t>'-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140" w:right="320"/>
        </w:sectPr>
      </w:pPr>
      <w:rPr/>
    </w:p>
    <w:p>
      <w:pPr>
        <w:spacing w:before="0" w:after="0" w:line="20" w:lineRule="exact"/>
        <w:ind w:right="-20"/>
        <w:jc w:val="right"/>
        <w:rPr>
          <w:rFonts w:ascii="Arial" w:hAnsi="Arial" w:cs="Arial" w:eastAsia="Arial"/>
          <w:sz w:val="30"/>
          <w:szCs w:val="30"/>
        </w:rPr>
      </w:pPr>
      <w:rPr/>
      <w:r>
        <w:rPr>
          <w:rFonts w:ascii="Arial" w:hAnsi="Arial" w:cs="Arial" w:eastAsia="Arial"/>
          <w:sz w:val="21"/>
          <w:szCs w:val="21"/>
          <w:color w:val="A3A3A3"/>
          <w:spacing w:val="-7"/>
          <w:w w:val="192"/>
          <w:position w:val="-25"/>
        </w:rPr>
        <w:t>,</w:t>
      </w:r>
      <w:r>
        <w:rPr>
          <w:rFonts w:ascii="Arial" w:hAnsi="Arial" w:cs="Arial" w:eastAsia="Arial"/>
          <w:sz w:val="30"/>
          <w:szCs w:val="30"/>
          <w:color w:val="A3A3A3"/>
          <w:spacing w:val="0"/>
          <w:w w:val="91"/>
          <w:position w:val="-25"/>
        </w:rPr>
        <w:t>....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18" w:after="0" w:line="2" w:lineRule="exact"/>
        <w:ind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A3A3A3"/>
          <w:spacing w:val="6"/>
          <w:w w:val="36"/>
          <w:position w:val="-24"/>
        </w:rPr>
        <w:t>'</w:t>
      </w:r>
      <w:r>
        <w:rPr>
          <w:rFonts w:ascii="Arial" w:hAnsi="Arial" w:cs="Arial" w:eastAsia="Arial"/>
          <w:sz w:val="26"/>
          <w:szCs w:val="26"/>
          <w:color w:val="7C7E80"/>
          <w:spacing w:val="0"/>
          <w:w w:val="104"/>
          <w:position w:val="-24"/>
        </w:rPr>
        <w:t>'./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320"/>
          <w:cols w:num="2" w:equalWidth="0">
            <w:col w:w="9560" w:space="639"/>
            <w:col w:w="1261"/>
          </w:cols>
        </w:sectPr>
      </w:pPr>
      <w:rPr/>
    </w:p>
    <w:p>
      <w:pPr>
        <w:spacing w:before="0" w:after="0" w:line="96" w:lineRule="exact"/>
        <w:ind w:right="925"/>
        <w:jc w:val="right"/>
        <w:tabs>
          <w:tab w:pos="420" w:val="left"/>
          <w:tab w:pos="960" w:val="left"/>
          <w:tab w:pos="136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939397"/>
          <w:spacing w:val="0"/>
          <w:w w:val="100"/>
          <w:position w:val="-4"/>
        </w:rPr>
        <w:t>-</w:t>
      </w:r>
      <w:r>
        <w:rPr>
          <w:rFonts w:ascii="Times New Roman" w:hAnsi="Times New Roman" w:cs="Times New Roman" w:eastAsia="Times New Roman"/>
          <w:sz w:val="14"/>
          <w:szCs w:val="14"/>
          <w:color w:val="939397"/>
          <w:spacing w:val="1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484F6B"/>
          <w:spacing w:val="0"/>
          <w:w w:val="93"/>
          <w:position w:val="-4"/>
        </w:rPr>
        <w:t>1(</w:t>
      </w:r>
      <w:r>
        <w:rPr>
          <w:rFonts w:ascii="Times New Roman" w:hAnsi="Times New Roman" w:cs="Times New Roman" w:eastAsia="Times New Roman"/>
          <w:sz w:val="14"/>
          <w:szCs w:val="14"/>
          <w:color w:val="484F6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84F6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0"/>
          <w:w w:val="164"/>
          <w:position w:val="-4"/>
        </w:rPr>
        <w:t>,•.'</w:t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0"/>
          <w:w w:val="208"/>
          <w:position w:val="-4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B6B6B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4"/>
          <w:szCs w:val="14"/>
          <w:color w:val="939397"/>
          <w:spacing w:val="0"/>
          <w:w w:val="100"/>
          <w:position w:val="-4"/>
        </w:rPr>
        <w:t>(..</w:t>
      </w:r>
      <w:r>
        <w:rPr>
          <w:rFonts w:ascii="Times New Roman" w:hAnsi="Times New Roman" w:cs="Times New Roman" w:eastAsia="Times New Roman"/>
          <w:sz w:val="14"/>
          <w:szCs w:val="14"/>
          <w:color w:val="939397"/>
          <w:spacing w:val="19"/>
          <w:w w:val="100"/>
          <w:position w:val="-4"/>
        </w:rPr>
        <w:t> </w:t>
      </w:r>
      <w:r>
        <w:rPr>
          <w:rFonts w:ascii="Arial" w:hAnsi="Arial" w:cs="Arial" w:eastAsia="Arial"/>
          <w:sz w:val="11"/>
          <w:szCs w:val="11"/>
          <w:color w:val="505050"/>
          <w:spacing w:val="0"/>
          <w:w w:val="157"/>
          <w:i/>
          <w:position w:val="-4"/>
        </w:rPr>
        <w:t>1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140" w:right="320"/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8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312" w:lineRule="exact"/>
        <w:ind w:right="-8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A3A3A3"/>
          <w:spacing w:val="0"/>
          <w:w w:val="69"/>
          <w:position w:val="-2"/>
        </w:rPr>
        <w:t>..</w:t>
      </w:r>
      <w:r>
        <w:rPr>
          <w:rFonts w:ascii="Times New Roman" w:hAnsi="Times New Roman" w:cs="Times New Roman" w:eastAsia="Times New Roman"/>
          <w:sz w:val="29"/>
          <w:szCs w:val="29"/>
          <w:color w:val="A3A3A3"/>
          <w:spacing w:val="9"/>
          <w:w w:val="69"/>
          <w:position w:val="-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B6B6B6"/>
          <w:spacing w:val="0"/>
          <w:w w:val="100"/>
          <w:position w:val="-2"/>
        </w:rPr>
        <w:t>ıail</w:t>
      </w:r>
      <w:r>
        <w:rPr>
          <w:rFonts w:ascii="Times New Roman" w:hAnsi="Times New Roman" w:cs="Times New Roman" w:eastAsia="Times New Roman"/>
          <w:sz w:val="29"/>
          <w:szCs w:val="29"/>
          <w:color w:val="B6B6B6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39397"/>
          <w:spacing w:val="0"/>
          <w:w w:val="131"/>
          <w:position w:val="-2"/>
        </w:rPr>
        <w:t>Y.AYI</w:t>
      </w:r>
      <w:r>
        <w:rPr>
          <w:rFonts w:ascii="Times New Roman" w:hAnsi="Times New Roman" w:cs="Times New Roman" w:eastAsia="Times New Roman"/>
          <w:sz w:val="20"/>
          <w:szCs w:val="20"/>
          <w:color w:val="939397"/>
          <w:spacing w:val="0"/>
          <w:w w:val="130"/>
          <w:position w:val="-2"/>
        </w:rPr>
        <w:t>\./i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42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6"/>
        </w:rPr>
        <w:t>Nevzat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6"/>
        </w:rPr>
        <w:t>BOZTEPE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right="-67"/>
        <w:jc w:val="lef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A3BA9C"/>
          <w:spacing w:val="0"/>
          <w:w w:val="100"/>
        </w:rPr>
        <w:t>.</w:t>
      </w:r>
      <w:r>
        <w:rPr>
          <w:rFonts w:ascii="Arial" w:hAnsi="Arial" w:cs="Arial" w:eastAsia="Arial"/>
          <w:sz w:val="18"/>
          <w:szCs w:val="18"/>
          <w:color w:val="A3BA9C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A3BA9C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6D6D6D"/>
          <w:spacing w:val="0"/>
          <w:w w:val="121"/>
        </w:rPr>
        <w:t>/;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89" w:after="0" w:line="240" w:lineRule="auto"/>
        <w:ind w:left="186" w:right="95"/>
        <w:jc w:val="center"/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6"/>
          <w:szCs w:val="6"/>
          <w:color w:val="A3A3A3"/>
          <w:spacing w:val="0"/>
          <w:w w:val="190"/>
        </w:rPr>
        <w:t>.;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</w:rPr>
      </w:r>
    </w:p>
    <w:p>
      <w:pPr>
        <w:spacing w:before="14" w:after="0" w:line="240" w:lineRule="auto"/>
        <w:ind w:left="-41" w:right="-20"/>
        <w:jc w:val="righ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6B6B6"/>
          <w:w w:val="80"/>
        </w:rPr>
        <w:t>.</w:t>
      </w:r>
      <w:r>
        <w:rPr>
          <w:rFonts w:ascii="Arial" w:hAnsi="Arial" w:cs="Arial" w:eastAsia="Arial"/>
          <w:sz w:val="14"/>
          <w:szCs w:val="14"/>
          <w:color w:val="A3A3A3"/>
          <w:w w:val="348"/>
        </w:rPr>
      </w:r>
      <w:r>
        <w:rPr>
          <w:rFonts w:ascii="Arial" w:hAnsi="Arial" w:cs="Arial" w:eastAsia="Arial"/>
          <w:sz w:val="14"/>
          <w:szCs w:val="14"/>
          <w:color w:val="A3A3A3"/>
          <w:spacing w:val="-2"/>
          <w:w w:val="348"/>
          <w:emboss/>
        </w:rPr>
        <w:t>.</w:t>
      </w:r>
      <w:r>
        <w:rPr>
          <w:rFonts w:ascii="Arial" w:hAnsi="Arial" w:cs="Arial" w:eastAsia="Arial"/>
          <w:sz w:val="14"/>
          <w:szCs w:val="14"/>
          <w:color w:val="A3A3A3"/>
          <w:spacing w:val="-2"/>
          <w:w w:val="348"/>
          <w:emboss/>
        </w:rPr>
      </w:r>
      <w:r>
        <w:rPr>
          <w:rFonts w:ascii="Arial" w:hAnsi="Arial" w:cs="Arial" w:eastAsia="Arial"/>
          <w:sz w:val="14"/>
          <w:szCs w:val="14"/>
          <w:color w:val="A3A3A3"/>
          <w:spacing w:val="-2"/>
          <w:w w:val="348"/>
        </w:rPr>
      </w:r>
      <w:r>
        <w:rPr>
          <w:rFonts w:ascii="Arial" w:hAnsi="Arial" w:cs="Arial" w:eastAsia="Arial"/>
          <w:sz w:val="14"/>
          <w:szCs w:val="14"/>
          <w:color w:val="A3A3A3"/>
          <w:spacing w:val="-2"/>
          <w:w w:val="348"/>
        </w:rPr>
      </w:r>
      <w:r>
        <w:rPr>
          <w:rFonts w:ascii="Arial" w:hAnsi="Arial" w:cs="Arial" w:eastAsia="Arial"/>
          <w:sz w:val="14"/>
          <w:szCs w:val="14"/>
          <w:color w:val="A3A3A3"/>
          <w:spacing w:val="0"/>
          <w:w w:val="145"/>
          <w:i/>
        </w:rPr>
        <w:t>(</w:t>
      </w:r>
      <w:r>
        <w:rPr>
          <w:rFonts w:ascii="Arial" w:hAnsi="Arial" w:cs="Arial" w:eastAsia="Arial"/>
          <w:sz w:val="14"/>
          <w:szCs w:val="14"/>
          <w:color w:val="A3A3A3"/>
          <w:spacing w:val="0"/>
          <w:w w:val="100"/>
          <w:i/>
        </w:rPr>
        <w:t>  </w:t>
      </w:r>
      <w:r>
        <w:rPr>
          <w:rFonts w:ascii="Arial" w:hAnsi="Arial" w:cs="Arial" w:eastAsia="Arial"/>
          <w:sz w:val="14"/>
          <w:szCs w:val="14"/>
          <w:color w:val="A3A3A3"/>
          <w:spacing w:val="-5"/>
          <w:w w:val="100"/>
          <w:i/>
        </w:rPr>
        <w:t> </w:t>
      </w:r>
      <w:r>
        <w:rPr>
          <w:rFonts w:ascii="Arial" w:hAnsi="Arial" w:cs="Arial" w:eastAsia="Arial"/>
          <w:sz w:val="14"/>
          <w:szCs w:val="14"/>
          <w:color w:val="A3A3A3"/>
          <w:spacing w:val="0"/>
          <w:w w:val="147"/>
          <w:i/>
        </w:rPr>
        <w:t>·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63" w:after="0" w:line="15" w:lineRule="exact"/>
        <w:ind w:right="-14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A3A3A3"/>
          <w:spacing w:val="0"/>
          <w:w w:val="388"/>
          <w:position w:val="-9"/>
        </w:rPr>
        <w:t>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149" w:lineRule="exact"/>
        <w:ind w:left="239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505050"/>
          <w:spacing w:val="-1"/>
          <w:w w:val="196"/>
          <w:i/>
          <w:position w:val="-1"/>
        </w:rPr>
        <w:t>.</w:t>
      </w:r>
      <w:r>
        <w:rPr>
          <w:rFonts w:ascii="Arial" w:hAnsi="Arial" w:cs="Arial" w:eastAsia="Arial"/>
          <w:sz w:val="14"/>
          <w:szCs w:val="14"/>
          <w:color w:val="7C7E80"/>
          <w:spacing w:val="0"/>
          <w:w w:val="113"/>
          <w:i/>
          <w:position w:val="-1"/>
        </w:rPr>
        <w:t>t'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90" w:lineRule="exact"/>
        <w:ind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7C7E80"/>
          <w:w w:val="168"/>
          <w:i/>
        </w:rPr>
        <w:t>-l</w:t>
      </w:r>
      <w:r>
        <w:rPr>
          <w:rFonts w:ascii="Arial" w:hAnsi="Arial" w:cs="Arial" w:eastAsia="Arial"/>
          <w:sz w:val="10"/>
          <w:szCs w:val="10"/>
          <w:color w:val="7C7E80"/>
          <w:w w:val="167"/>
          <w:i/>
        </w:rPr>
        <w:t>'</w:t>
      </w:r>
      <w:r>
        <w:rPr>
          <w:rFonts w:ascii="Arial" w:hAnsi="Arial" w:cs="Arial" w:eastAsia="Arial"/>
          <w:sz w:val="10"/>
          <w:szCs w:val="10"/>
          <w:color w:val="7C7E80"/>
          <w:spacing w:val="-18"/>
          <w:w w:val="100"/>
          <w:i/>
        </w:rPr>
        <w:t> </w:t>
      </w:r>
      <w:r>
        <w:rPr>
          <w:rFonts w:ascii="Arial" w:hAnsi="Arial" w:cs="Arial" w:eastAsia="Arial"/>
          <w:sz w:val="10"/>
          <w:szCs w:val="10"/>
          <w:color w:val="A3A3A3"/>
          <w:spacing w:val="0"/>
          <w:w w:val="144"/>
          <w:i/>
        </w:rPr>
        <w:t>'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320"/>
          <w:cols w:num="6" w:equalWidth="0">
            <w:col w:w="563" w:space="2343"/>
            <w:col w:w="1639" w:space="457"/>
            <w:col w:w="1494" w:space="2386"/>
            <w:col w:w="277" w:space="190"/>
            <w:col w:w="413" w:space="107"/>
            <w:col w:w="1591"/>
          </w:cols>
        </w:sectPr>
      </w:pPr>
      <w:rPr/>
    </w:p>
    <w:p>
      <w:pPr>
        <w:spacing w:before="0" w:after="0" w:line="577" w:lineRule="exact"/>
        <w:ind w:left="2589" w:right="-20"/>
        <w:jc w:val="left"/>
        <w:tabs>
          <w:tab w:pos="5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3.245229pt;margin-top:31.839735pt;width:561.072666pt;height:764.714389pt;mso-position-horizontal-relative:page;mso-position-vertical-relative:page;z-index:-15750" coordorigin="265,637" coordsize="11221,15294">
            <v:group style="position:absolute;left:272;top:658;width:339;height:2" coordorigin="272,658" coordsize="339,2">
              <v:shape style="position:absolute;left:272;top:658;width:339;height:2" coordorigin="272,658" coordsize="339,0" path="m272,658l611,658e" filled="f" stroked="t" strokeweight=".715958pt" strokecolor="#707070">
                <v:path arrowok="t"/>
              </v:shape>
            </v:group>
            <v:group style="position:absolute;left:277;top:651;width:2;height:3734" coordorigin="277,651" coordsize="2,3734">
              <v:shape style="position:absolute;left:277;top:651;width:2;height:3734" coordorigin="277,651" coordsize="0,3734" path="m277,4386l277,651e" filled="f" stroked="t" strokeweight=".477306pt" strokecolor="#646464">
                <v:path arrowok="t"/>
              </v:shape>
            </v:group>
            <v:group style="position:absolute;left:372;top:661;width:1284;height:2" coordorigin="372,661" coordsize="1284,2">
              <v:shape style="position:absolute;left:372;top:661;width:1284;height:2" coordorigin="372,661" coordsize="1284,0" path="m372,661l1656,661e" filled="f" stroked="t" strokeweight=".477306pt" strokecolor="#545454">
                <v:path arrowok="t"/>
              </v:shape>
            </v:group>
            <v:group style="position:absolute;left:2262;top:651;width:2;height:1513" coordorigin="2262,651" coordsize="2,1513">
              <v:shape style="position:absolute;left:2262;top:651;width:2;height:1513" coordorigin="2262,651" coordsize="0,1513" path="m2262,2164l2262,651e" filled="f" stroked="t" strokeweight=".477306pt" strokecolor="#606060">
                <v:path arrowok="t"/>
              </v:shape>
            </v:group>
            <v:group style="position:absolute;left:1737;top:661;width:1088;height:2" coordorigin="1737,661" coordsize="1088,2">
              <v:shape style="position:absolute;left:1737;top:661;width:1088;height:2" coordorigin="1737,661" coordsize="1088,0" path="m1737,661l2826,661e" filled="f" stroked="t" strokeweight=".954611pt" strokecolor="#6B6B6B">
                <v:path arrowok="t"/>
              </v:shape>
            </v:group>
            <v:group style="position:absolute;left:2697;top:658;width:1069;height:2" coordorigin="2697,658" coordsize="1069,2">
              <v:shape style="position:absolute;left:2697;top:658;width:1069;height:2" coordorigin="2697,658" coordsize="1069,0" path="m2697,658l3766,658e" filled="f" stroked="t" strokeweight=".477306pt" strokecolor="#4B4B4B">
                <v:path arrowok="t"/>
              </v:shape>
            </v:group>
            <v:group style="position:absolute;left:272;top:656;width:11169;height:2" coordorigin="272,656" coordsize="11169,2">
              <v:shape style="position:absolute;left:272;top:656;width:11169;height:2" coordorigin="272,656" coordsize="11169,0" path="m272,656l11441,656e" filled="f" stroked="t" strokeweight=".715958pt" strokecolor="#575757">
                <v:path arrowok="t"/>
              </v:shape>
            </v:group>
            <v:group style="position:absolute;left:8663;top:651;width:396;height:2" coordorigin="8663,651" coordsize="396,2">
              <v:shape style="position:absolute;left:8663;top:651;width:396;height:2" coordorigin="8663,651" coordsize="396,0" path="m8663,651l9059,651e" filled="f" stroked="t" strokeweight=".477306pt" strokecolor="#3F3F3F">
                <v:path arrowok="t"/>
              </v:shape>
            </v:group>
            <v:group style="position:absolute;left:9035;top:646;width:2;height:1513" coordorigin="9035,646" coordsize="2,1513">
              <v:shape style="position:absolute;left:9035;top:646;width:2;height:1513" coordorigin="9035,646" coordsize="0,1513" path="m9035,2159l9035,646e" filled="f" stroked="t" strokeweight=".715958pt" strokecolor="#606060">
                <v:path arrowok="t"/>
              </v:shape>
            </v:group>
            <v:group style="position:absolute;left:11436;top:646;width:2;height:3955" coordorigin="11436,646" coordsize="2,3955">
              <v:shape style="position:absolute;left:11436;top:646;width:2;height:3955" coordorigin="11436,646" coordsize="0,3955" path="m11436,4601l11436,646e" filled="f" stroked="t" strokeweight=".954611pt" strokecolor="#575757">
                <v:path arrowok="t"/>
              </v:shape>
            </v:group>
            <v:group style="position:absolute;left:286;top:1125;width:2;height:14789" coordorigin="286,1125" coordsize="2,14789">
              <v:shape style="position:absolute;left:286;top:1125;width:2;height:14789" coordorigin="286,1125" coordsize="0,14789" path="m286,15914l286,1125e" filled="f" stroked="t" strokeweight=".715958pt" strokecolor="#4F4F4F">
                <v:path arrowok="t"/>
              </v:shape>
            </v:group>
            <v:group style="position:absolute;left:282;top:1283;width:2;height:484" coordorigin="282,1283" coordsize="2,484">
              <v:shape style="position:absolute;left:282;top:1283;width:2;height:484" coordorigin="282,1283" coordsize="0,484" path="m282,1767l282,1283e" filled="f" stroked="t" strokeweight=".954611pt" strokecolor="#909090">
                <v:path arrowok="t"/>
              </v:shape>
            </v:group>
            <v:group style="position:absolute;left:284;top:1283;width:2;height:1029" coordorigin="284,1283" coordsize="2,1029">
              <v:shape style="position:absolute;left:284;top:1283;width:2;height:1029" coordorigin="284,1283" coordsize="0,1029" path="m284,2312l284,1283e" filled="f" stroked="t" strokeweight=".715958pt" strokecolor="#747474">
                <v:path arrowok="t"/>
              </v:shape>
            </v:group>
            <v:group style="position:absolute;left:2265;top:1125;width:2;height:1039" coordorigin="2265,1125" coordsize="2,1039">
              <v:shape style="position:absolute;left:2265;top:1125;width:2;height:1039" coordorigin="2265,1125" coordsize="0,1039" path="m2265,2164l2265,1125e" filled="f" stroked="t" strokeweight=".954611pt" strokecolor="#676767">
                <v:path arrowok="t"/>
              </v:shape>
            </v:group>
            <v:group style="position:absolute;left:277;top:2877;width:4267;height:2" coordorigin="277,2877" coordsize="4267,2">
              <v:shape style="position:absolute;left:277;top:2877;width:4267;height:2" coordorigin="277,2877" coordsize="4267,0" path="m277,2877l4544,2877e" filled="f" stroked="t" strokeweight=".715958pt" strokecolor="#4F4F4F">
                <v:path arrowok="t"/>
              </v:shape>
            </v:group>
            <v:group style="position:absolute;left:4487;top:2877;width:678;height:2" coordorigin="4487,2877" coordsize="678,2">
              <v:shape style="position:absolute;left:4487;top:2877;width:678;height:2" coordorigin="4487,2877" coordsize="678,0" path="m4487,2877l5164,2877e" filled="f" stroked="t" strokeweight=".477306pt" strokecolor="#343434">
                <v:path arrowok="t"/>
              </v:shape>
            </v:group>
            <v:group style="position:absolute;left:5098;top:2875;width:3045;height:2" coordorigin="5098,2875" coordsize="3045,2">
              <v:shape style="position:absolute;left:5098;top:2875;width:3045;height:2" coordorigin="5098,2875" coordsize="3045,0" path="m5098,2875l8143,2875e" filled="f" stroked="t" strokeweight=".954611pt" strokecolor="#5B5B5B">
                <v:path arrowok="t"/>
              </v:shape>
            </v:group>
            <v:group style="position:absolute;left:8086;top:2873;width:964;height:2" coordorigin="8086,2873" coordsize="964,2">
              <v:shape style="position:absolute;left:8086;top:2873;width:964;height:2" coordorigin="8086,2873" coordsize="964,0" path="m8086,2873l9050,2873e" filled="f" stroked="t" strokeweight=".477306pt" strokecolor="#343434">
                <v:path arrowok="t"/>
              </v:shape>
            </v:group>
            <v:group style="position:absolute;left:8992;top:2873;width:2453;height:2" coordorigin="8992,2873" coordsize="2453,2">
              <v:shape style="position:absolute;left:8992;top:2873;width:2453;height:2" coordorigin="8992,2873" coordsize="2453,0" path="m8992,2873l11446,2873e" filled="f" stroked="t" strokeweight=".715958pt" strokecolor="#575757">
                <v:path arrowok="t"/>
              </v:shape>
            </v:group>
            <v:group style="position:absolute;left:298;top:3332;width:2;height:12587" coordorigin="298,3332" coordsize="2,12587">
              <v:shape style="position:absolute;left:298;top:3332;width:2;height:12587" coordorigin="298,3332" coordsize="0,12587" path="m298,15919l298,3332e" filled="f" stroked="t" strokeweight=".715958pt" strokecolor="#4F4F4F">
                <v:path arrowok="t"/>
              </v:shape>
            </v:group>
            <v:group style="position:absolute;left:6859;top:3351;width:2;height:507" coordorigin="6859,3351" coordsize="2,507">
              <v:shape style="position:absolute;left:6859;top:3351;width:2;height:507" coordorigin="6859,3351" coordsize="0,507" path="m6859,3859l6859,3351e" filled="f" stroked="t" strokeweight=".954611pt" strokecolor="#575757">
                <v:path arrowok="t"/>
              </v:shape>
            </v:group>
            <v:group style="position:absolute;left:9537;top:3720;width:496;height:2" coordorigin="9537,3720" coordsize="496,2">
              <v:shape style="position:absolute;left:9537;top:3720;width:496;height:2" coordorigin="9537,3720" coordsize="496,0" path="m9537,3720l10033,3720e" filled="f" stroked="t" strokeweight=".477306pt" strokecolor="#484848">
                <v:path arrowok="t"/>
              </v:shape>
            </v:group>
            <v:group style="position:absolute;left:6849;top:3722;width:4601;height:2" coordorigin="6849,3722" coordsize="4601,2">
              <v:shape style="position:absolute;left:6849;top:3722;width:4601;height:2" coordorigin="6849,3722" coordsize="4601,0" path="m6849,3722l11451,3722e" filled="f" stroked="t" strokeweight=".715958pt" strokecolor="#6B6B6B">
                <v:path arrowok="t"/>
              </v:shape>
            </v:group>
            <v:group style="position:absolute;left:282;top:4122;width:148;height:2" coordorigin="282,4122" coordsize="148,2">
              <v:shape style="position:absolute;left:282;top:4122;width:148;height:2" coordorigin="282,4122" coordsize="148,0" path="m282,4122l430,4122e" filled="f" stroked="t" strokeweight=".477306pt" strokecolor="#444444">
                <v:path arrowok="t"/>
              </v:shape>
            </v:group>
            <v:group style="position:absolute;left:353;top:4125;width:1933;height:2" coordorigin="353,4125" coordsize="1933,2">
              <v:shape style="position:absolute;left:353;top:4125;width:1933;height:2" coordorigin="353,4125" coordsize="1933,0" path="m353,4125l2286,4125e" filled="f" stroked="t" strokeweight=".954611pt" strokecolor="#606060">
                <v:path arrowok="t"/>
              </v:shape>
            </v:group>
            <v:group style="position:absolute;left:2229;top:4122;width:525;height:2" coordorigin="2229,4122" coordsize="525,2">
              <v:shape style="position:absolute;left:2229;top:4122;width:525;height:2" coordorigin="2229,4122" coordsize="525,0" path="m2229,4122l2754,4122e" filled="f" stroked="t" strokeweight=".477306pt" strokecolor="#2B2B2B">
                <v:path arrowok="t"/>
              </v:shape>
            </v:group>
            <v:group style="position:absolute;left:3747;top:3347;width:2;height:785" coordorigin="3747,3347" coordsize="2,785">
              <v:shape style="position:absolute;left:3747;top:3347;width:2;height:785" coordorigin="3747,3347" coordsize="0,785" path="m3747,4132l3747,3347e" filled="f" stroked="t" strokeweight=".954611pt" strokecolor="#4F4F4F">
                <v:path arrowok="t"/>
              </v:shape>
            </v:group>
            <v:group style="position:absolute;left:3737;top:3806;width:2377;height:2" coordorigin="3737,3806" coordsize="2377,2">
              <v:shape style="position:absolute;left:3737;top:3806;width:2377;height:2" coordorigin="3737,3806" coordsize="2377,0" path="m3737,3806l6114,3806e" filled="f" stroked="t" strokeweight=".715958pt" strokecolor="#5B5B5B">
                <v:path arrowok="t"/>
              </v:shape>
            </v:group>
            <v:group style="position:absolute;left:2697;top:4122;width:1079;height:2" coordorigin="2697,4122" coordsize="1079,2">
              <v:shape style="position:absolute;left:2697;top:4122;width:1079;height:2" coordorigin="2697,4122" coordsize="1079,0" path="m2697,4122l3775,4122e" filled="f" stroked="t" strokeweight=".954611pt" strokecolor="#575757">
                <v:path arrowok="t"/>
              </v:shape>
            </v:group>
            <v:group style="position:absolute;left:2955;top:4113;width:3761;height:2" coordorigin="2955,4113" coordsize="3761,2">
              <v:shape style="position:absolute;left:2955;top:4113;width:3761;height:2" coordorigin="2955,4113" coordsize="3761,0" path="m2955,4113l6716,4113e" filled="f" stroked="t" strokeweight="1.193264pt" strokecolor="#4F4F4F">
                <v:path arrowok="t"/>
              </v:shape>
            </v:group>
            <v:group style="position:absolute;left:6687;top:4103;width:167;height:2" coordorigin="6687,4103" coordsize="167,2">
              <v:shape style="position:absolute;left:6687;top:4103;width:167;height:2" coordorigin="6687,4103" coordsize="167,0" path="m6687,4103l6854,4103e" filled="f" stroked="t" strokeweight=".715958pt" strokecolor="#939393">
                <v:path arrowok="t"/>
              </v:shape>
            </v:group>
            <v:group style="position:absolute;left:6859;top:3778;width:2;height:350" coordorigin="6859,3778" coordsize="2,350">
              <v:shape style="position:absolute;left:6859;top:3778;width:2;height:350" coordorigin="6859,3778" coordsize="0,350" path="m6859,4127l6859,3778e" filled="f" stroked="t" strokeweight=".715958pt" strokecolor="#444444">
                <v:path arrowok="t"/>
              </v:shape>
            </v:group>
            <v:group style="position:absolute;left:6811;top:4117;width:4639;height:2" coordorigin="6811,4117" coordsize="4639,2">
              <v:shape style="position:absolute;left:6811;top:4117;width:4639;height:2" coordorigin="6811,4117" coordsize="4639,0" path="m6811,4117l11451,4117e" filled="f" stroked="t" strokeweight=".715958pt" strokecolor="#545454">
                <v:path arrowok="t"/>
              </v:shape>
            </v:group>
            <v:group style="position:absolute;left:277;top:4398;width:11174;height:2" coordorigin="277,4398" coordsize="11174,2">
              <v:shape style="position:absolute;left:277;top:4398;width:11174;height:2" coordorigin="277,4398" coordsize="11174,0" path="m277,4398l11451,4398e" filled="f" stroked="t" strokeweight=".715958pt" strokecolor="#575757">
                <v:path arrowok="t"/>
              </v:shape>
            </v:group>
            <v:group style="position:absolute;left:2262;top:4639;width:4611;height:2" coordorigin="2262,4639" coordsize="4611,2">
              <v:shape style="position:absolute;left:2262;top:4639;width:4611;height:2" coordorigin="2262,4639" coordsize="4611,0" path="m2262,4639l6873,4639e" filled="f" stroked="t" strokeweight=".715958pt" strokecolor="#545454">
                <v:path arrowok="t"/>
              </v:shape>
            </v:group>
            <v:group style="position:absolute;left:6816;top:4639;width:477;height:2" coordorigin="6816,4639" coordsize="477,2">
              <v:shape style="position:absolute;left:6816;top:4639;width:477;height:2" coordorigin="6816,4639" coordsize="477,0" path="m6816,4639l7293,4639e" filled="f" stroked="t" strokeweight=".477306pt" strokecolor="#383838">
                <v:path arrowok="t"/>
              </v:shape>
            </v:group>
            <v:group style="position:absolute;left:7231;top:4637;width:1489;height:2" coordorigin="7231,4637" coordsize="1489,2">
              <v:shape style="position:absolute;left:7231;top:4637;width:1489;height:2" coordorigin="7231,4637" coordsize="1489,0" path="m7231,4637l8720,4637e" filled="f" stroked="t" strokeweight=".954611pt" strokecolor="#575757">
                <v:path arrowok="t"/>
              </v:shape>
            </v:group>
            <v:group style="position:absolute;left:8663;top:4635;width:387;height:2" coordorigin="8663,4635" coordsize="387,2">
              <v:shape style="position:absolute;left:8663;top:4635;width:387;height:2" coordorigin="8663,4635" coordsize="387,0" path="m8663,4635l9050,4635e" filled="f" stroked="t" strokeweight=".477306pt" strokecolor="#3B3B3B">
                <v:path arrowok="t"/>
              </v:shape>
            </v:group>
            <v:group style="position:absolute;left:8992;top:4637;width:2458;height:2" coordorigin="8992,4637" coordsize="2458,2">
              <v:shape style="position:absolute;left:8992;top:4637;width:2458;height:2" coordorigin="8992,4637" coordsize="2458,0" path="m8992,4637l11451,4637e" filled="f" stroked="t" strokeweight=".715958pt" strokecolor="#5B5B5B">
                <v:path arrowok="t"/>
              </v:shape>
            </v:group>
            <v:group style="position:absolute;left:291;top:4620;width:2;height:297" coordorigin="291,4620" coordsize="2,297">
              <v:shape style="position:absolute;left:291;top:4620;width:2;height:297" coordorigin="291,4620" coordsize="0,297" path="m291,4917l291,4620e" filled="f" stroked="t" strokeweight=".477306pt" strokecolor="#131313">
                <v:path arrowok="t"/>
              </v:shape>
            </v:group>
            <v:group style="position:absolute;left:4816;top:4635;width:2;height:282" coordorigin="4816,4635" coordsize="2,282">
              <v:shape style="position:absolute;left:4816;top:4635;width:2;height:282" coordorigin="4816,4635" coordsize="0,282" path="m4816,4917l4816,4635e" filled="f" stroked="t" strokeweight=".477306pt" strokecolor="#232323">
                <v:path arrowok="t"/>
              </v:shape>
            </v:group>
            <v:group style="position:absolute;left:4811;top:4879;width:2033;height:2" coordorigin="4811,4879" coordsize="2033,2">
              <v:shape style="position:absolute;left:4811;top:4879;width:2033;height:2" coordorigin="4811,4879" coordsize="2033,0" path="m4811,4879l6845,4879e" filled="f" stroked="t" strokeweight=".715958pt" strokecolor="#545454">
                <v:path arrowok="t"/>
              </v:shape>
            </v:group>
            <v:group style="position:absolute;left:6658;top:4881;width:215;height:2" coordorigin="6658,4881" coordsize="215,2">
              <v:shape style="position:absolute;left:6658;top:4881;width:215;height:2" coordorigin="6658,4881" coordsize="215,0" path="m6658,4881l6873,4881e" filled="f" stroked="t" strokeweight=".954611pt" strokecolor="#676767">
                <v:path arrowok="t"/>
              </v:shape>
            </v:group>
            <v:group style="position:absolute;left:6816;top:4879;width:477;height:2" coordorigin="6816,4879" coordsize="477,2">
              <v:shape style="position:absolute;left:6816;top:4879;width:477;height:2" coordorigin="6816,4879" coordsize="477,0" path="m6816,4879l7293,4879e" filled="f" stroked="t" strokeweight=".477306pt" strokecolor="#2F2F2F">
                <v:path arrowok="t"/>
              </v:shape>
            </v:group>
            <v:group style="position:absolute;left:7236;top:4879;width:2191;height:2" coordorigin="7236,4879" coordsize="2191,2">
              <v:shape style="position:absolute;left:7236;top:4879;width:2191;height:2" coordorigin="7236,4879" coordsize="2191,0" path="m7236,4879l9427,4879e" filled="f" stroked="t" strokeweight=".715958pt" strokecolor="#5B5B5B">
                <v:path arrowok="t"/>
              </v:shape>
            </v:group>
            <v:group style="position:absolute;left:9370;top:4879;width:224;height:2" coordorigin="9370,4879" coordsize="224,2">
              <v:shape style="position:absolute;left:9370;top:4879;width:224;height:2" coordorigin="9370,4879" coordsize="224,0" path="m9370,4879l9594,4879e" filled="f" stroked="t" strokeweight=".477306pt" strokecolor="#3F3F3F">
                <v:path arrowok="t"/>
              </v:shape>
            </v:group>
            <v:group style="position:absolute;left:9537;top:4874;width:496;height:2" coordorigin="9537,4874" coordsize="496,2">
              <v:shape style="position:absolute;left:9537;top:4874;width:496;height:2" coordorigin="9537,4874" coordsize="496,0" path="m9537,4874l10033,4874e" filled="f" stroked="t" strokeweight=".715958pt" strokecolor="#444444">
                <v:path arrowok="t"/>
              </v:shape>
            </v:group>
            <v:group style="position:absolute;left:9828;top:4879;width:1623;height:2" coordorigin="9828,4879" coordsize="1623,2">
              <v:shape style="position:absolute;left:9828;top:4879;width:1623;height:2" coordorigin="9828,4879" coordsize="1623,0" path="m9828,4879l11451,4879e" filled="f" stroked="t" strokeweight=".715958pt" strokecolor="#606060">
                <v:path arrowok="t"/>
              </v:shape>
            </v:group>
            <v:group style="position:absolute;left:11448;top:646;width:2;height:6899" coordorigin="11448,646" coordsize="2,6899">
              <v:shape style="position:absolute;left:11448;top:646;width:2;height:6899" coordorigin="11448,646" coordsize="0,6899" path="m11448,7545l11448,646e" filled="f" stroked="t" strokeweight=".715958pt" strokecolor="#545454">
                <v:path arrowok="t"/>
              </v:shape>
            </v:group>
            <v:group style="position:absolute;left:4821;top:4860;width:2;height:1034" coordorigin="4821,4860" coordsize="2,1034">
              <v:shape style="position:absolute;left:4821;top:4860;width:2;height:1034" coordorigin="4821,4860" coordsize="0,1034" path="m4821,5894l4821,4860e" filled="f" stroked="t" strokeweight=".954611pt" strokecolor="#545454">
                <v:path arrowok="t"/>
              </v:shape>
            </v:group>
            <v:group style="position:absolute;left:4811;top:5123;width:3332;height:2" coordorigin="4811,5123" coordsize="3332,2">
              <v:shape style="position:absolute;left:4811;top:5123;width:3332;height:2" coordorigin="4811,5123" coordsize="3332,0" path="m4811,5123l8143,5123e" filled="f" stroked="t" strokeweight=".715958pt" strokecolor="#4F4F4F">
                <v:path arrowok="t"/>
              </v:shape>
            </v:group>
            <v:group style="position:absolute;left:8086;top:5123;width:964;height:2" coordorigin="8086,5123" coordsize="964,2">
              <v:shape style="position:absolute;left:8086;top:5123;width:964;height:2" coordorigin="8086,5123" coordsize="964,0" path="m8086,5123l9050,5123e" filled="f" stroked="t" strokeweight=".477306pt" strokecolor="#343434">
                <v:path arrowok="t"/>
              </v:shape>
            </v:group>
            <v:group style="position:absolute;left:8973;top:5120;width:2482;height:2" coordorigin="8973,5120" coordsize="2482,2">
              <v:shape style="position:absolute;left:8973;top:5120;width:2482;height:2" coordorigin="8973,5120" coordsize="2482,0" path="m8973,5120l11455,5120e" filled="f" stroked="t" strokeweight=".715958pt" strokecolor="#646464">
                <v:path arrowok="t"/>
              </v:shape>
            </v:group>
            <v:group style="position:absolute;left:4811;top:5362;width:3332;height:2" coordorigin="4811,5362" coordsize="3332,2">
              <v:shape style="position:absolute;left:4811;top:5362;width:3332;height:2" coordorigin="4811,5362" coordsize="3332,0" path="m4811,5362l8143,5362e" filled="f" stroked="t" strokeweight=".715958pt" strokecolor="#575757">
                <v:path arrowok="t"/>
              </v:shape>
            </v:group>
            <v:group style="position:absolute;left:8086;top:5362;width:964;height:2" coordorigin="8086,5362" coordsize="964,2">
              <v:shape style="position:absolute;left:8086;top:5362;width:964;height:2" coordorigin="8086,5362" coordsize="964,0" path="m8086,5362l9050,5362e" filled="f" stroked="t" strokeweight=".477306pt" strokecolor="#2F2F2F">
                <v:path arrowok="t"/>
              </v:shape>
            </v:group>
            <v:group style="position:absolute;left:8992;top:5362;width:1146;height:2" coordorigin="8992,5362" coordsize="1146,2">
              <v:shape style="position:absolute;left:8992;top:5362;width:1146;height:2" coordorigin="8992,5362" coordsize="1146,0" path="m8992,5362l10138,5362e" filled="f" stroked="t" strokeweight=".954611pt" strokecolor="#5B5B5B">
                <v:path arrowok="t"/>
              </v:shape>
            </v:group>
            <v:group style="position:absolute;left:9976;top:5362;width:1480;height:2" coordorigin="9976,5362" coordsize="1480,2">
              <v:shape style="position:absolute;left:9976;top:5362;width:1480;height:2" coordorigin="9976,5362" coordsize="1480,0" path="m9976,5362l11455,5362e" filled="f" stroked="t" strokeweight=".477306pt" strokecolor="#444444">
                <v:path arrowok="t"/>
              </v:shape>
            </v:group>
            <v:group style="position:absolute;left:294;top:5099;width:2;height:527" coordorigin="294,5099" coordsize="2,527">
              <v:shape style="position:absolute;left:294;top:5099;width:2;height:527" coordorigin="294,5099" coordsize="0,527" path="m294,5626l294,5099e" filled="f" stroked="t" strokeweight=".954611pt" strokecolor="#646464">
                <v:path arrowok="t"/>
              </v:shape>
            </v:group>
            <v:group style="position:absolute;left:2272;top:5319;width:2;height:306" coordorigin="2272,5319" coordsize="2,306">
              <v:shape style="position:absolute;left:2272;top:5319;width:2;height:306" coordorigin="2272,5319" coordsize="0,306" path="m2272,5626l2272,5319e" filled="f" stroked="t" strokeweight=".954611pt" strokecolor="#606060">
                <v:path arrowok="t"/>
              </v:shape>
            </v:group>
            <v:group style="position:absolute;left:2267;top:5609;width:9188;height:2" coordorigin="2267,5609" coordsize="9188,2">
              <v:shape style="position:absolute;left:2267;top:5609;width:9188;height:2" coordorigin="2267,5609" coordsize="9188,0" path="m2267,5609l11455,5609e" filled="f" stroked="t" strokeweight=".715958pt" strokecolor="#575757">
                <v:path arrowok="t"/>
              </v:shape>
            </v:group>
            <v:group style="position:absolute;left:9537;top:5606;width:496;height:2" coordorigin="9537,5606" coordsize="496,2">
              <v:shape style="position:absolute;left:9537;top:5606;width:496;height:2" coordorigin="9537,5606" coordsize="496,0" path="m9537,5606l10033,5606e" filled="f" stroked="t" strokeweight=".477306pt" strokecolor="#282828">
                <v:path arrowok="t"/>
              </v:shape>
            </v:group>
            <v:group style="position:absolute;left:282;top:5848;width:7012;height:2" coordorigin="282,5848" coordsize="7012,2">
              <v:shape style="position:absolute;left:282;top:5848;width:7012;height:2" coordorigin="282,5848" coordsize="7012,0" path="m282,5848l7293,5848e" filled="f" stroked="t" strokeweight=".715958pt" strokecolor="#575757">
                <v:path arrowok="t"/>
              </v:shape>
            </v:group>
            <v:group style="position:absolute;left:2274;top:4117;width:2;height:8455" coordorigin="2274,4117" coordsize="2,8455">
              <v:shape style="position:absolute;left:2274;top:4117;width:2;height:8455" coordorigin="2274,4117" coordsize="0,8455" path="m2274,12573l2274,4117e" filled="f" stroked="t" strokeweight=".715958pt" strokecolor="#4B4B4B">
                <v:path arrowok="t"/>
              </v:shape>
            </v:group>
            <v:group style="position:absolute;left:7236;top:5848;width:907;height:2" coordorigin="7236,5848" coordsize="907,2">
              <v:shape style="position:absolute;left:7236;top:5848;width:907;height:2" coordorigin="7236,5848" coordsize="907,0" path="m7236,5848l8143,5848e" filled="f" stroked="t" strokeweight=".477306pt" strokecolor="#444444">
                <v:path arrowok="t"/>
              </v:shape>
            </v:group>
            <v:group style="position:absolute;left:7952;top:5848;width:1642;height:2" coordorigin="7952,5848" coordsize="1642,2">
              <v:shape style="position:absolute;left:7952;top:5848;width:1642;height:2" coordorigin="7952,5848" coordsize="1642,0" path="m7952,5848l9594,5848e" filled="f" stroked="t" strokeweight=".954611pt" strokecolor="#606060">
                <v:path arrowok="t"/>
              </v:shape>
            </v:group>
            <v:group style="position:absolute;left:9537;top:5846;width:496;height:2" coordorigin="9537,5846" coordsize="496,2">
              <v:shape style="position:absolute;left:9537;top:5846;width:496;height:2" coordorigin="9537,5846" coordsize="496,0" path="m9537,5846l10033,5846e" filled="f" stroked="t" strokeweight=".477306pt" strokecolor="#2F2F2F">
                <v:path arrowok="t"/>
              </v:shape>
            </v:group>
            <v:group style="position:absolute;left:9976;top:5846;width:1475;height:2" coordorigin="9976,5846" coordsize="1475,2">
              <v:shape style="position:absolute;left:9976;top:5846;width:1475;height:2" coordorigin="9976,5846" coordsize="1475,0" path="m9976,5846l11451,5846e" filled="f" stroked="t" strokeweight=".715958pt" strokecolor="#5B5B5B">
                <v:path arrowok="t"/>
              </v:shape>
            </v:group>
            <v:group style="position:absolute;left:2272;top:5822;width:2;height:335" coordorigin="2272,5822" coordsize="2,335">
              <v:shape style="position:absolute;left:2272;top:5822;width:2;height:335" coordorigin="2272,5822" coordsize="0,335" path="m2272,6157l2272,5822e" filled="f" stroked="t" strokeweight=".715958pt" strokecolor="#282828">
                <v:path arrowok="t"/>
              </v:shape>
            </v:group>
            <v:group style="position:absolute;left:4821;top:4635;width:2;height:1934" coordorigin="4821,4635" coordsize="2,1934">
              <v:shape style="position:absolute;left:4821;top:4635;width:2;height:1934" coordorigin="4821,4635" coordsize="0,1934" path="m4821,6569l4821,4635e" filled="f" stroked="t" strokeweight=".715958pt" strokecolor="#3F3F3F">
                <v:path arrowok="t"/>
              </v:shape>
            </v:group>
            <v:group style="position:absolute;left:7718;top:5841;width:2;height:316" coordorigin="7718,5841" coordsize="2,316">
              <v:shape style="position:absolute;left:7718;top:5841;width:2;height:316" coordorigin="7718,5841" coordsize="0,316" path="m7718,6157l7718,5841e" filled="f" stroked="t" strokeweight=".954611pt" strokecolor="#4B4B4B">
                <v:path arrowok="t"/>
              </v:shape>
            </v:group>
            <v:group style="position:absolute;left:11446;top:5822;width:2;height:771" coordorigin="11446,5822" coordsize="2,771">
              <v:shape style="position:absolute;left:11446;top:5822;width:2;height:771" coordorigin="11446,5822" coordsize="0,771" path="m11446,6593l11446,5822e" filled="f" stroked="t" strokeweight=".477306pt" strokecolor="#343434">
                <v:path arrowok="t"/>
              </v:shape>
            </v:group>
            <v:group style="position:absolute;left:2267;top:6322;width:5876;height:2" coordorigin="2267,6322" coordsize="5876,2">
              <v:shape style="position:absolute;left:2267;top:6322;width:5876;height:2" coordorigin="2267,6322" coordsize="5876,0" path="m2267,6322l8143,6322e" filled="f" stroked="t" strokeweight=".715958pt" strokecolor="#575757">
                <v:path arrowok="t"/>
              </v:shape>
            </v:group>
            <v:group style="position:absolute;left:7723;top:5841;width:2;height:728" coordorigin="7723,5841" coordsize="2,728">
              <v:shape style="position:absolute;left:7723;top:5841;width:2;height:728" coordorigin="7723,5841" coordsize="0,728" path="m7723,6569l7723,5841e" filled="f" stroked="t" strokeweight=".715958pt" strokecolor="#343434">
                <v:path arrowok="t"/>
              </v:shape>
            </v:group>
            <v:group style="position:absolute;left:8086;top:6320;width:964;height:2" coordorigin="8086,6320" coordsize="964,2">
              <v:shape style="position:absolute;left:8086;top:6320;width:964;height:2" coordorigin="8086,6320" coordsize="964,0" path="m8086,6320l9050,6320e" filled="f" stroked="t" strokeweight=".477306pt" strokecolor="#343434">
                <v:path arrowok="t"/>
              </v:shape>
            </v:group>
            <v:group style="position:absolute;left:8992;top:6320;width:2458;height:2" coordorigin="8992,6320" coordsize="2458,2">
              <v:shape style="position:absolute;left:8992;top:6320;width:2458;height:2" coordorigin="8992,6320" coordsize="2458,0" path="m8992,6320l11451,6320e" filled="f" stroked="t" strokeweight=".715958pt" strokecolor="#5B5B5B">
                <v:path arrowok="t"/>
              </v:shape>
            </v:group>
            <v:group style="position:absolute;left:2267;top:6564;width:2582;height:2" coordorigin="2267,6564" coordsize="2582,2">
              <v:shape style="position:absolute;left:2267;top:6564;width:2582;height:2" coordorigin="2267,6564" coordsize="2582,0" path="m2267,6564l4849,6564e" filled="f" stroked="t" strokeweight=".715958pt" strokecolor="#484848">
                <v:path arrowok="t"/>
              </v:shape>
            </v:group>
            <v:group style="position:absolute;left:4778;top:6564;width:387;height:2" coordorigin="4778,6564" coordsize="387,2">
              <v:shape style="position:absolute;left:4778;top:6564;width:387;height:2" coordorigin="4778,6564" coordsize="387,0" path="m4778,6564l5164,6564e" filled="f" stroked="t" strokeweight=".477306pt" strokecolor="#2B2B2B">
                <v:path arrowok="t"/>
              </v:shape>
            </v:group>
            <v:group style="position:absolute;left:5107;top:6562;width:535;height:2" coordorigin="5107,6562" coordsize="535,2">
              <v:shape style="position:absolute;left:5107;top:6562;width:535;height:2" coordorigin="5107,6562" coordsize="535,0" path="m5107,6562l5642,6562e" filled="f" stroked="t" strokeweight=".477306pt" strokecolor="#484848">
                <v:path arrowok="t"/>
              </v:shape>
            </v:group>
            <v:group style="position:absolute;left:5460;top:6564;width:1293;height:2" coordorigin="5460,6564" coordsize="1293,2">
              <v:shape style="position:absolute;left:5460;top:6564;width:1293;height:2" coordorigin="5460,6564" coordsize="1293,0" path="m5460,6564l6754,6564e" filled="f" stroked="t" strokeweight=".954611pt" strokecolor="#5B5B5B">
                <v:path arrowok="t"/>
              </v:shape>
            </v:group>
            <v:group style="position:absolute;left:6658;top:6562;width:635;height:2" coordorigin="6658,6562" coordsize="635,2">
              <v:shape style="position:absolute;left:6658;top:6562;width:635;height:2" coordorigin="6658,6562" coordsize="635,0" path="m6658,6562l7293,6562e" filled="f" stroked="t" strokeweight=".477306pt" strokecolor="#3B3B3B">
                <v:path arrowok="t"/>
              </v:shape>
            </v:group>
            <v:group style="position:absolute;left:7236;top:6562;width:2191;height:2" coordorigin="7236,6562" coordsize="2191,2">
              <v:shape style="position:absolute;left:7236;top:6562;width:2191;height:2" coordorigin="7236,6562" coordsize="2191,0" path="m7236,6562l9427,6562e" filled="f" stroked="t" strokeweight=".954611pt" strokecolor="#5B5B5B">
                <v:path arrowok="t"/>
              </v:shape>
            </v:group>
            <v:group style="position:absolute;left:9370;top:6564;width:224;height:2" coordorigin="9370,6564" coordsize="224,2">
              <v:shape style="position:absolute;left:9370;top:6564;width:224;height:2" coordorigin="9370,6564" coordsize="224,0" path="m9370,6564l9594,6564e" filled="f" stroked="t" strokeweight=".477306pt" strokecolor="#3B3B3B">
                <v:path arrowok="t"/>
              </v:shape>
            </v:group>
            <v:group style="position:absolute;left:9537;top:6559;width:1924;height:2" coordorigin="9537,6559" coordsize="1924,2">
              <v:shape style="position:absolute;left:9537;top:6559;width:1924;height:2" coordorigin="9537,6559" coordsize="1924,0" path="m9537,6559l11460,6559e" filled="f" stroked="t" strokeweight=".715958pt" strokecolor="#575757">
                <v:path arrowok="t"/>
              </v:shape>
            </v:group>
            <v:group style="position:absolute;left:286;top:6808;width:210;height:2" coordorigin="286,6808" coordsize="210,2">
              <v:shape style="position:absolute;left:286;top:6808;width:210;height:2" coordorigin="286,6808" coordsize="210,0" path="m286,6808l496,6808e" filled="f" stroked="t" strokeweight=".954611pt" strokecolor="#5B5B5B">
                <v:path arrowok="t"/>
              </v:shape>
            </v:group>
            <v:group style="position:absolute;left:372;top:6808;width:764;height:2" coordorigin="372,6808" coordsize="764,2">
              <v:shape style="position:absolute;left:372;top:6808;width:764;height:2" coordorigin="372,6808" coordsize="764,0" path="m372,6808l1136,6808e" filled="f" stroked="t" strokeweight=".477306pt" strokecolor="#484848">
                <v:path arrowok="t"/>
              </v:shape>
            </v:group>
            <v:group style="position:absolute;left:1079;top:6806;width:4563;height:2" coordorigin="1079,6806" coordsize="4563,2">
              <v:shape style="position:absolute;left:1079;top:6806;width:4563;height:2" coordorigin="1079,6806" coordsize="4563,0" path="m1079,6806l5642,6806e" filled="f" stroked="t" strokeweight=".954611pt" strokecolor="#575757">
                <v:path arrowok="t"/>
              </v:shape>
            </v:group>
            <v:group style="position:absolute;left:5584;top:6808;width:243;height:2" coordorigin="5584,6808" coordsize="243,2">
              <v:shape style="position:absolute;left:5584;top:6808;width:243;height:2" coordorigin="5584,6808" coordsize="243,0" path="m5584,6808l5828,6808e" filled="f" stroked="t" strokeweight=".477306pt" strokecolor="#444444">
                <v:path arrowok="t"/>
              </v:shape>
            </v:group>
            <v:group style="position:absolute;left:5771;top:6806;width:1523;height:2" coordorigin="5771,6806" coordsize="1523,2">
              <v:shape style="position:absolute;left:5771;top:6806;width:1523;height:2" coordorigin="5771,6806" coordsize="1523,0" path="m5771,6806l7293,6806e" filled="f" stroked="t" strokeweight=".715958pt" strokecolor="#575757">
                <v:path arrowok="t"/>
              </v:shape>
            </v:group>
            <v:group style="position:absolute;left:7236;top:6803;width:501;height:2" coordorigin="7236,6803" coordsize="501,2">
              <v:shape style="position:absolute;left:7236;top:6803;width:501;height:2" coordorigin="7236,6803" coordsize="501,0" path="m7236,6803l7737,6803e" filled="f" stroked="t" strokeweight=".477306pt" strokecolor="#2B2B2B">
                <v:path arrowok="t"/>
              </v:shape>
            </v:group>
            <v:group style="position:absolute;left:7680;top:6806;width:463;height:2" coordorigin="7680,6806" coordsize="463,2">
              <v:shape style="position:absolute;left:7680;top:6806;width:463;height:2" coordorigin="7680,6806" coordsize="463,0" path="m7680,6806l8143,6806e" filled="f" stroked="t" strokeweight=".477306pt" strokecolor="#484848">
                <v:path arrowok="t"/>
              </v:shape>
            </v:group>
            <v:group style="position:absolute;left:7952;top:6806;width:1709;height:2" coordorigin="7952,6806" coordsize="1709,2">
              <v:shape style="position:absolute;left:7952;top:6806;width:1709;height:2" coordorigin="7952,6806" coordsize="1709,0" path="m7952,6806l9661,6806e" filled="f" stroked="t" strokeweight=".954611pt" strokecolor="#606060">
                <v:path arrowok="t"/>
              </v:shape>
            </v:group>
            <v:group style="position:absolute;left:9537;top:6803;width:496;height:2" coordorigin="9537,6803" coordsize="496,2">
              <v:shape style="position:absolute;left:9537;top:6803;width:496;height:2" coordorigin="9537,6803" coordsize="496,0" path="m9537,6803l10033,6803e" filled="f" stroked="t" strokeweight=".477306pt" strokecolor="#2F2F2F">
                <v:path arrowok="t"/>
              </v:shape>
            </v:group>
            <v:group style="position:absolute;left:9976;top:6803;width:1484;height:2" coordorigin="9976,6803" coordsize="1484,2">
              <v:shape style="position:absolute;left:9976;top:6803;width:1484;height:2" coordorigin="9976,6803" coordsize="1484,0" path="m9976,6803l11460,6803e" filled="f" stroked="t" strokeweight=".715958pt" strokecolor="#575757">
                <v:path arrowok="t"/>
              </v:shape>
            </v:group>
            <v:group style="position:absolute;left:2272;top:6492;width:2;height:589" coordorigin="2272,6492" coordsize="2,589">
              <v:shape style="position:absolute;left:2272;top:6492;width:2;height:589" coordorigin="2272,6492" coordsize="0,589" path="m2272,7081l2272,6492e" filled="f" stroked="t" strokeweight=".954611pt" strokecolor="#606060">
                <v:path arrowok="t"/>
              </v:shape>
            </v:group>
            <v:group style="position:absolute;left:286;top:7280;width:897;height:2" coordorigin="286,7280" coordsize="897,2">
              <v:shape style="position:absolute;left:286;top:7280;width:897;height:2" coordorigin="286,7280" coordsize="897,0" path="m286,7280l1184,7280e" filled="f" stroked="t" strokeweight=".715958pt" strokecolor="#676767">
                <v:path arrowok="t"/>
              </v:shape>
            </v:group>
            <v:group style="position:absolute;left:1079;top:7277;width:578;height:2" coordorigin="1079,7277" coordsize="578,2">
              <v:shape style="position:absolute;left:1079;top:7277;width:578;height:2" coordorigin="1079,7277" coordsize="578,0" path="m1079,7277l1656,7277e" filled="f" stroked="t" strokeweight=".477306pt" strokecolor="#383838">
                <v:path arrowok="t"/>
              </v:shape>
            </v:group>
            <v:group style="position:absolute;left:1599;top:7277;width:4043;height:2" coordorigin="1599,7277" coordsize="4043,2">
              <v:shape style="position:absolute;left:1599;top:7277;width:4043;height:2" coordorigin="1599,7277" coordsize="4043,0" path="m1599,7277l5642,7277e" filled="f" stroked="t" strokeweight=".715958pt" strokecolor="#575757">
                <v:path arrowok="t"/>
              </v:shape>
            </v:group>
            <v:group style="position:absolute;left:5584;top:7277;width:243;height:2" coordorigin="5584,7277" coordsize="243,2">
              <v:shape style="position:absolute;left:5584;top:7277;width:243;height:2" coordorigin="5584,7277" coordsize="243,0" path="m5584,7277l5828,7277e" filled="f" stroked="t" strokeweight=".477306pt" strokecolor="#3B3B3B">
                <v:path arrowok="t"/>
              </v:shape>
            </v:group>
            <v:group style="position:absolute;left:5771;top:7275;width:2372;height:2" coordorigin="5771,7275" coordsize="2372,2">
              <v:shape style="position:absolute;left:5771;top:7275;width:2372;height:2" coordorigin="5771,7275" coordsize="2372,0" path="m5771,7275l8143,7275e" filled="f" stroked="t" strokeweight=".715958pt" strokecolor="#545454">
                <v:path arrowok="t"/>
              </v:shape>
            </v:group>
            <v:group style="position:absolute;left:8086;top:7277;width:635;height:2" coordorigin="8086,7277" coordsize="635,2">
              <v:shape style="position:absolute;left:8086;top:7277;width:635;height:2" coordorigin="8086,7277" coordsize="635,0" path="m8086,7277l8720,7277e" filled="f" stroked="t" strokeweight=".477306pt" strokecolor="#2B2B2B">
                <v:path arrowok="t"/>
              </v:shape>
            </v:group>
            <v:group style="position:absolute;left:8663;top:7275;width:387;height:2" coordorigin="8663,7275" coordsize="387,2">
              <v:shape style="position:absolute;left:8663;top:7275;width:387;height:2" coordorigin="8663,7275" coordsize="387,0" path="m8663,7275l9050,7275e" filled="f" stroked="t" strokeweight=".477306pt" strokecolor="#4B4B4B">
                <v:path arrowok="t"/>
              </v:shape>
            </v:group>
            <v:group style="position:absolute;left:8964;top:7275;width:1069;height:2" coordorigin="8964,7275" coordsize="1069,2">
              <v:shape style="position:absolute;left:8964;top:7275;width:1069;height:2" coordorigin="8964,7275" coordsize="1069,0" path="m8964,7275l10033,7275e" filled="f" stroked="t" strokeweight=".954611pt" strokecolor="#646464">
                <v:path arrowok="t"/>
              </v:shape>
            </v:group>
            <v:group style="position:absolute;left:9976;top:7275;width:1480;height:2" coordorigin="9976,7275" coordsize="1480,2">
              <v:shape style="position:absolute;left:9976;top:7275;width:1480;height:2" coordorigin="9976,7275" coordsize="1480,0" path="m9976,7275l11455,7275e" filled="f" stroked="t" strokeweight=".477306pt" strokecolor="#4F4F4F">
                <v:path arrowok="t"/>
              </v:shape>
            </v:group>
            <v:group style="position:absolute;left:4821;top:7268;width:2;height:268" coordorigin="4821,7268" coordsize="2,268">
              <v:shape style="position:absolute;left:4821;top:7268;width:2;height:268" coordorigin="4821,7268" coordsize="0,268" path="m4821,7536l4821,7268e" filled="f" stroked="t" strokeweight=".954611pt" strokecolor="#484848">
                <v:path arrowok="t"/>
              </v:shape>
            </v:group>
            <v:group style="position:absolute;left:4816;top:7521;width:348;height:2" coordorigin="4816,7521" coordsize="348,2">
              <v:shape style="position:absolute;left:4816;top:7521;width:348;height:2" coordorigin="4816,7521" coordsize="348,0" path="m4816,7521l5164,7521e" filled="f" stroked="t" strokeweight=".477306pt" strokecolor="#2F2F2F">
                <v:path arrowok="t"/>
              </v:shape>
            </v:group>
            <v:group style="position:absolute;left:5107;top:7519;width:6348;height:2" coordorigin="5107,7519" coordsize="6348,2">
              <v:shape style="position:absolute;left:5107;top:7519;width:6348;height:2" coordorigin="5107,7519" coordsize="6348,0" path="m5107,7519l11455,7519e" filled="f" stroked="t" strokeweight=".715958pt" strokecolor="#575757">
                <v:path arrowok="t"/>
              </v:shape>
            </v:group>
            <v:group style="position:absolute;left:4826;top:7268;width:2;height:747" coordorigin="4826,7268" coordsize="2,747">
              <v:shape style="position:absolute;left:4826;top:7268;width:2;height:747" coordorigin="4826,7268" coordsize="0,747" path="m4826,8015l4826,7268e" filled="f" stroked="t" strokeweight=".477306pt" strokecolor="#383838">
                <v:path arrowok="t"/>
              </v:shape>
            </v:group>
            <v:group style="position:absolute;left:4816;top:7763;width:2095;height:2" coordorigin="4816,7763" coordsize="2095,2">
              <v:shape style="position:absolute;left:4816;top:7763;width:2095;height:2" coordorigin="4816,7763" coordsize="2095,0" path="m4816,7763l6911,7763e" filled="f" stroked="t" strokeweight=".715958pt" strokecolor="#5B5B5B">
                <v:path arrowok="t"/>
              </v:shape>
            </v:group>
            <v:group style="position:absolute;left:6816;top:7761;width:1327;height:2" coordorigin="6816,7761" coordsize="1327,2">
              <v:shape style="position:absolute;left:6816;top:7761;width:1327;height:2" coordorigin="6816,7761" coordsize="1327,0" path="m6816,7761l8143,7761e" filled="f" stroked="t" strokeweight=".477306pt" strokecolor="#484848">
                <v:path arrowok="t"/>
              </v:shape>
            </v:group>
            <v:group style="position:absolute;left:7942;top:7761;width:3513;height:2" coordorigin="7942,7761" coordsize="3513,2">
              <v:shape style="position:absolute;left:7942;top:7761;width:3513;height:2" coordorigin="7942,7761" coordsize="3513,0" path="m7942,7761l11455,7761e" filled="f" stroked="t" strokeweight=".715958pt" strokecolor="#606060">
                <v:path arrowok="t"/>
              </v:shape>
            </v:group>
            <v:group style="position:absolute;left:11451;top:7474;width:2;height:555" coordorigin="11451,7474" coordsize="2,555">
              <v:shape style="position:absolute;left:11451;top:7474;width:2;height:555" coordorigin="11451,7474" coordsize="0,555" path="m11451,8029l11451,7474e" filled="f" stroked="t" strokeweight=".477306pt" strokecolor="#3F3F3F">
                <v:path arrowok="t"/>
              </v:shape>
            </v:group>
            <v:group style="position:absolute;left:282;top:8007;width:854;height:2" coordorigin="282,8007" coordsize="854,2">
              <v:shape style="position:absolute;left:282;top:8007;width:854;height:2" coordorigin="282,8007" coordsize="854,0" path="m282,8007l1136,8007e" filled="f" stroked="t" strokeweight=".954611pt" strokecolor="#606060">
                <v:path arrowok="t"/>
              </v:shape>
            </v:group>
            <v:group style="position:absolute;left:1079;top:8005;width:578;height:2" coordorigin="1079,8005" coordsize="578,2">
              <v:shape style="position:absolute;left:1079;top:8005;width:578;height:2" coordorigin="1079,8005" coordsize="578,0" path="m1079,8005l1656,8005e" filled="f" stroked="t" strokeweight=".477306pt" strokecolor="#2B2B2B">
                <v:path arrowok="t"/>
              </v:shape>
            </v:group>
            <v:group style="position:absolute;left:1599;top:8007;width:4167;height:2" coordorigin="1599,8007" coordsize="4167,2">
              <v:shape style="position:absolute;left:1599;top:8007;width:4167;height:2" coordorigin="1599,8007" coordsize="4167,0" path="m1599,8007l5766,8007e" filled="f" stroked="t" strokeweight=".715958pt" strokecolor="#575757">
                <v:path arrowok="t"/>
              </v:shape>
            </v:group>
            <v:group style="position:absolute;left:5584;top:8005;width:1131;height:2" coordorigin="5584,8005" coordsize="1131,2">
              <v:shape style="position:absolute;left:5584;top:8005;width:1131;height:2" coordorigin="5584,8005" coordsize="1131,0" path="m5584,8005l6716,8005e" filled="f" stroked="t" strokeweight=".477306pt" strokecolor="#444444">
                <v:path arrowok="t"/>
              </v:shape>
            </v:group>
            <v:group style="position:absolute;left:6606;top:8003;width:4849;height:2" coordorigin="6606,8003" coordsize="4849,2">
              <v:shape style="position:absolute;left:6606;top:8003;width:4849;height:2" coordorigin="6606,8003" coordsize="4849,0" path="m6606,8003l11455,8003e" filled="f" stroked="t" strokeweight=".715958pt" strokecolor="#5B5B5B">
                <v:path arrowok="t"/>
              </v:shape>
            </v:group>
            <v:group style="position:absolute;left:11451;top:7957;width:2;height:1700" coordorigin="11451,7957" coordsize="2,1700">
              <v:shape style="position:absolute;left:11451;top:7957;width:2;height:1700" coordorigin="11451,7957" coordsize="0,1700" path="m11451,9657l11451,7957e" filled="f" stroked="t" strokeweight=".715958pt" strokecolor="#575757">
                <v:path arrowok="t"/>
              </v:shape>
            </v:group>
            <v:group style="position:absolute;left:296;top:8469;width:2;height:752" coordorigin="296,8469" coordsize="2,752">
              <v:shape style="position:absolute;left:296;top:8469;width:2;height:752" coordorigin="296,8469" coordsize="0,752" path="m296,9221l296,8469e" filled="f" stroked="t" strokeweight=".477306pt" strokecolor="#2B2B2B">
                <v:path arrowok="t"/>
              </v:shape>
            </v:group>
            <v:group style="position:absolute;left:2277;top:9164;width:2;height:1001" coordorigin="2277,9164" coordsize="2,1001">
              <v:shape style="position:absolute;left:2277;top:9164;width:2;height:1001" coordorigin="2277,9164" coordsize="0,1001" path="m2277,10164l2277,9164e" filled="f" stroked="t" strokeweight=".477306pt" strokecolor="#2B2B2B">
                <v:path arrowok="t"/>
              </v:shape>
            </v:group>
            <v:group style="position:absolute;left:286;top:9633;width:277;height:2" coordorigin="286,9633" coordsize="277,2">
              <v:shape style="position:absolute;left:286;top:9633;width:277;height:2" coordorigin="286,9633" coordsize="277,0" path="m286,9633l563,9633e" filled="f" stroked="t" strokeweight=".954611pt" strokecolor="#606060">
                <v:path arrowok="t"/>
              </v:shape>
            </v:group>
            <v:group style="position:absolute;left:372;top:9633;width:764;height:2" coordorigin="372,9633" coordsize="764,2">
              <v:shape style="position:absolute;left:372;top:9633;width:764;height:2" coordorigin="372,9633" coordsize="764,0" path="m372,9633l1136,9633e" filled="f" stroked="t" strokeweight=".477306pt" strokecolor="#484848">
                <v:path arrowok="t"/>
              </v:shape>
            </v:group>
            <v:group style="position:absolute;left:1079;top:9633;width:578;height:2" coordorigin="1079,9633" coordsize="578,2">
              <v:shape style="position:absolute;left:1079;top:9633;width:578;height:2" coordorigin="1079,9633" coordsize="578,0" path="m1079,9633l1656,9633e" filled="f" stroked="t" strokeweight=".477306pt" strokecolor="#343434">
                <v:path arrowok="t"/>
              </v:shape>
            </v:group>
            <v:group style="position:absolute;left:1484;top:9630;width:5947;height:2" coordorigin="1484,9630" coordsize="5947,2">
              <v:shape style="position:absolute;left:1484;top:9630;width:5947;height:2" coordorigin="1484,9630" coordsize="5947,0" path="m1484,9630l7432,9630e" filled="f" stroked="t" strokeweight=".715958pt" strokecolor="#545454">
                <v:path arrowok="t"/>
              </v:shape>
            </v:group>
            <v:group style="position:absolute;left:7236;top:9628;width:501;height:2" coordorigin="7236,9628" coordsize="501,2">
              <v:shape style="position:absolute;left:7236;top:9628;width:501;height:2" coordorigin="7236,9628" coordsize="501,0" path="m7236,9628l7737,9628e" filled="f" stroked="t" strokeweight=".477306pt" strokecolor="#383838">
                <v:path arrowok="t"/>
              </v:shape>
            </v:group>
            <v:group style="position:absolute;left:7680;top:9630;width:463;height:2" coordorigin="7680,9630" coordsize="463,2">
              <v:shape style="position:absolute;left:7680;top:9630;width:463;height:2" coordorigin="7680,9630" coordsize="463,0" path="m7680,9630l8143,9630e" filled="f" stroked="t" strokeweight=".477306pt" strokecolor="#4F4F4F">
                <v:path arrowok="t"/>
              </v:shape>
            </v:group>
            <v:group style="position:absolute;left:8052;top:9630;width:1599;height:2" coordorigin="8052,9630" coordsize="1599,2">
              <v:shape style="position:absolute;left:8052;top:9630;width:1599;height:2" coordorigin="8052,9630" coordsize="1599,0" path="m8052,9630l9651,9630e" filled="f" stroked="t" strokeweight=".954611pt" strokecolor="#646464">
                <v:path arrowok="t"/>
              </v:shape>
            </v:group>
            <v:group style="position:absolute;left:9537;top:9628;width:496;height:2" coordorigin="9537,9628" coordsize="496,2">
              <v:shape style="position:absolute;left:9537;top:9628;width:496;height:2" coordorigin="9537,9628" coordsize="496,0" path="m9537,9628l10033,9628e" filled="f" stroked="t" strokeweight=".477306pt" strokecolor="#3B3B3B">
                <v:path arrowok="t"/>
              </v:shape>
            </v:group>
            <v:group style="position:absolute;left:9976;top:9628;width:1484;height:2" coordorigin="9976,9628" coordsize="1484,2">
              <v:shape style="position:absolute;left:9976;top:9628;width:1484;height:2" coordorigin="9976,9628" coordsize="1484,0" path="m9976,9628l11460,9628e" filled="f" stroked="t" strokeweight=".715958pt" strokecolor="#575757">
                <v:path arrowok="t"/>
              </v:shape>
            </v:group>
            <v:group style="position:absolute;left:11451;top:9585;width:2;height:335" coordorigin="11451,9585" coordsize="2,335">
              <v:shape style="position:absolute;left:11451;top:9585;width:2;height:335" coordorigin="11451,9585" coordsize="0,335" path="m11451,9920l11451,9585e" filled="f" stroked="t" strokeweight=".477306pt" strokecolor="#444444">
                <v:path arrowok="t"/>
              </v:shape>
            </v:group>
            <v:group style="position:absolute;left:291;top:10480;width:138;height:2" coordorigin="291,10480" coordsize="138,2">
              <v:shape style="position:absolute;left:291;top:10480;width:138;height:2" coordorigin="291,10480" coordsize="138,0" path="m291,10480l430,10480e" filled="f" stroked="t" strokeweight=".477306pt" strokecolor="#3F3F3F">
                <v:path arrowok="t"/>
              </v:shape>
            </v:group>
            <v:group style="position:absolute;left:372;top:10483;width:11093;height:2" coordorigin="372,10483" coordsize="11093,2">
              <v:shape style="position:absolute;left:372;top:10483;width:11093;height:2" coordorigin="372,10483" coordsize="11093,0" path="m372,10483l11465,10483e" filled="f" stroked="t" strokeweight=".715958pt" strokecolor="#545454">
                <v:path arrowok="t"/>
              </v:shape>
            </v:group>
            <v:group style="position:absolute;left:291;top:10724;width:1365;height:2" coordorigin="291,10724" coordsize="1365,2">
              <v:shape style="position:absolute;left:291;top:10724;width:1365;height:2" coordorigin="291,10724" coordsize="1365,0" path="m291,10724l1656,10724e" filled="f" stroked="t" strokeweight=".477306pt" strokecolor="#3F3F3F">
                <v:path arrowok="t"/>
              </v:shape>
            </v:group>
            <v:group style="position:absolute;left:1599;top:10724;width:4043;height:2" coordorigin="1599,10724" coordsize="4043,2">
              <v:shape style="position:absolute;left:1599;top:10724;width:4043;height:2" coordorigin="1599,10724" coordsize="4043,0" path="m1599,10724l5642,10724e" filled="f" stroked="t" strokeweight=".715958pt" strokecolor="#5B5B5B">
                <v:path arrowok="t"/>
              </v:shape>
            </v:group>
            <v:group style="position:absolute;left:5584;top:10724;width:243;height:2" coordorigin="5584,10724" coordsize="243,2">
              <v:shape style="position:absolute;left:5584;top:10724;width:243;height:2" coordorigin="5584,10724" coordsize="243,0" path="m5584,10724l5828,10724e" filled="f" stroked="t" strokeweight=".477306pt" strokecolor="#3F3F3F">
                <v:path arrowok="t"/>
              </v:shape>
            </v:group>
            <v:group style="position:absolute;left:5771;top:10722;width:3656;height:2" coordorigin="5771,10722" coordsize="3656,2">
              <v:shape style="position:absolute;left:5771;top:10722;width:3656;height:2" coordorigin="5771,10722" coordsize="3656,0" path="m5771,10722l9427,10722e" filled="f" stroked="t" strokeweight=".715958pt" strokecolor="#575757">
                <v:path arrowok="t"/>
              </v:shape>
            </v:group>
            <v:group style="position:absolute;left:7279;top:10476;width:2;height:249" coordorigin="7279,10476" coordsize="2,249">
              <v:shape style="position:absolute;left:7279;top:10476;width:2;height:249" coordorigin="7279,10476" coordsize="0,249" path="m7279,10724l7279,10476e" filled="f" stroked="t" strokeweight=".954611pt" strokecolor="#5B5B5B">
                <v:path arrowok="t"/>
              </v:shape>
            </v:group>
            <v:group style="position:absolute;left:9370;top:10720;width:663;height:2" coordorigin="9370,10720" coordsize="663,2">
              <v:shape style="position:absolute;left:9370;top:10720;width:663;height:2" coordorigin="9370,10720" coordsize="663,0" path="m9370,10720l10033,10720e" filled="f" stroked="t" strokeweight=".477306pt" strokecolor="#2F2F2F">
                <v:path arrowok="t"/>
              </v:shape>
            </v:group>
            <v:group style="position:absolute;left:9976;top:10720;width:1489;height:2" coordorigin="9976,10720" coordsize="1489,2">
              <v:shape style="position:absolute;left:9976;top:10720;width:1489;height:2" coordorigin="9976,10720" coordsize="1489,0" path="m9976,10720l11465,10720e" filled="f" stroked="t" strokeweight=".715958pt" strokecolor="#575757">
                <v:path arrowok="t"/>
              </v:shape>
            </v:group>
            <v:group style="position:absolute;left:11453;top:9829;width:2;height:938" coordorigin="11453,9829" coordsize="2,938">
              <v:shape style="position:absolute;left:11453;top:9829;width:2;height:938" coordorigin="11453,9829" coordsize="0,938" path="m11453,10768l11453,9829e" filled="f" stroked="t" strokeweight=".954611pt" strokecolor="#606060">
                <v:path arrowok="t"/>
              </v:shape>
            </v:group>
            <v:group style="position:absolute;left:768;top:10964;width:1527;height:2" coordorigin="768,10964" coordsize="1527,2">
              <v:shape style="position:absolute;left:768;top:10964;width:1527;height:2" coordorigin="768,10964" coordsize="1527,0" path="m768,10964l2296,10964e" filled="f" stroked="t" strokeweight=".477306pt" strokecolor="#4B4B4B">
                <v:path arrowok="t"/>
              </v:shape>
            </v:group>
            <v:group style="position:absolute;left:2009;top:10964;width:1756;height:2" coordorigin="2009,10964" coordsize="1756,2">
              <v:shape style="position:absolute;left:2009;top:10964;width:1756;height:2" coordorigin="2009,10964" coordsize="1756,0" path="m2009,10964l3766,10964e" filled="f" stroked="t" strokeweight=".715958pt" strokecolor="#606060">
                <v:path arrowok="t"/>
              </v:shape>
            </v:group>
            <v:group style="position:absolute;left:3709;top:10964;width:835;height:2" coordorigin="3709,10964" coordsize="835,2">
              <v:shape style="position:absolute;left:3709;top:10964;width:835;height:2" coordorigin="3709,10964" coordsize="835,0" path="m3709,10964l4544,10964e" filled="f" stroked="t" strokeweight=".477306pt" strokecolor="#484848">
                <v:path arrowok="t"/>
              </v:shape>
            </v:group>
            <v:group style="position:absolute;left:4372;top:10964;width:1270;height:2" coordorigin="4372,10964" coordsize="1270,2">
              <v:shape style="position:absolute;left:4372;top:10964;width:1270;height:2" coordorigin="4372,10964" coordsize="1270,0" path="m4372,10964l5642,10964e" filled="f" stroked="t" strokeweight=".954611pt" strokecolor="#5B5B5B">
                <v:path arrowok="t"/>
              </v:shape>
            </v:group>
            <v:group style="position:absolute;left:5584;top:10964;width:243;height:2" coordorigin="5584,10964" coordsize="243,2">
              <v:shape style="position:absolute;left:5584;top:10964;width:243;height:2" coordorigin="5584,10964" coordsize="243,0" path="m5584,10964l5828,10964e" filled="f" stroked="t" strokeweight=".477306pt" strokecolor="#383838">
                <v:path arrowok="t"/>
              </v:shape>
            </v:group>
            <v:group style="position:absolute;left:5771;top:10961;width:3823;height:2" coordorigin="5771,10961" coordsize="3823,2">
              <v:shape style="position:absolute;left:5771;top:10961;width:3823;height:2" coordorigin="5771,10961" coordsize="3823,0" path="m5771,10961l9594,10961e" filled="f" stroked="t" strokeweight=".715958pt" strokecolor="#5B5B5B">
                <v:path arrowok="t"/>
              </v:shape>
            </v:group>
            <v:group style="position:absolute;left:9537;top:10959;width:496;height:2" coordorigin="9537,10959" coordsize="496,2">
              <v:shape style="position:absolute;left:9537;top:10959;width:496;height:2" coordorigin="9537,10959" coordsize="496,0" path="m9537,10959l10033,10959e" filled="f" stroked="t" strokeweight=".477306pt" strokecolor="#282828">
                <v:path arrowok="t"/>
              </v:shape>
            </v:group>
            <v:group style="position:absolute;left:9976;top:10959;width:1484;height:2" coordorigin="9976,10959" coordsize="1484,2">
              <v:shape style="position:absolute;left:9976;top:10959;width:1484;height:2" coordorigin="9976,10959" coordsize="1484,0" path="m9976,10959l11460,10959e" filled="f" stroked="t" strokeweight=".715958pt" strokecolor="#575757">
                <v:path arrowok="t"/>
              </v:shape>
            </v:group>
            <v:group style="position:absolute;left:11453;top:10677;width:2;height:311" coordorigin="11453,10677" coordsize="2,311">
              <v:shape style="position:absolute;left:11453;top:10677;width:2;height:311" coordorigin="11453,10677" coordsize="0,311" path="m11453,10988l11453,10677e" filled="f" stroked="t" strokeweight=".477306pt" strokecolor="#484848">
                <v:path arrowok="t"/>
              </v:shape>
            </v:group>
            <v:group style="position:absolute;left:11455;top:10916;width:2;height:321" coordorigin="11455,10916" coordsize="2,321">
              <v:shape style="position:absolute;left:11455;top:10916;width:2;height:321" coordorigin="11455,10916" coordsize="0,321" path="m11455,11237l11455,10916e" filled="f" stroked="t" strokeweight=".477306pt" strokecolor="#2F2F2F">
                <v:path arrowok="t"/>
              </v:shape>
            </v:group>
            <v:group style="position:absolute;left:291;top:11445;width:5551;height:2" coordorigin="291,11445" coordsize="5551,2">
              <v:shape style="position:absolute;left:291;top:11445;width:5551;height:2" coordorigin="291,11445" coordsize="5551,0" path="m291,11445l5842,11445e" filled="f" stroked="t" strokeweight=".954611pt" strokecolor="#606060">
                <v:path arrowok="t"/>
              </v:shape>
            </v:group>
            <v:group style="position:absolute;left:5771;top:11443;width:945;height:2" coordorigin="5771,11443" coordsize="945,2">
              <v:shape style="position:absolute;left:5771;top:11443;width:945;height:2" coordorigin="5771,11443" coordsize="945,0" path="m5771,11443l6716,11443e" filled="f" stroked="t" strokeweight=".477306pt" strokecolor="#3F3F3F">
                <v:path arrowok="t"/>
              </v:shape>
            </v:group>
            <v:group style="position:absolute;left:6658;top:11443;width:1484;height:2" coordorigin="6658,11443" coordsize="1484,2">
              <v:shape style="position:absolute;left:6658;top:11443;width:1484;height:2" coordorigin="6658,11443" coordsize="1484,0" path="m6658,11443l8143,11443e" filled="f" stroked="t" strokeweight=".954611pt" strokecolor="#606060">
                <v:path arrowok="t"/>
              </v:shape>
            </v:group>
            <v:group style="position:absolute;left:8086;top:11443;width:964;height:2" coordorigin="8086,11443" coordsize="964,2">
              <v:shape style="position:absolute;left:8086;top:11443;width:964;height:2" coordorigin="8086,11443" coordsize="964,0" path="m8086,11443l9050,11443e" filled="f" stroked="t" strokeweight=".477306pt" strokecolor="#343434">
                <v:path arrowok="t"/>
              </v:shape>
            </v:group>
            <v:group style="position:absolute;left:8992;top:11440;width:2472;height:2" coordorigin="8992,11440" coordsize="2472,2">
              <v:shape style="position:absolute;left:8992;top:11440;width:2472;height:2" coordorigin="8992,11440" coordsize="2472,0" path="m8992,11440l11465,11440e" filled="f" stroked="t" strokeweight=".715958pt" strokecolor="#606060">
                <v:path arrowok="t"/>
              </v:shape>
            </v:group>
            <v:group style="position:absolute;left:11458;top:11179;width:2;height:292" coordorigin="11458,11179" coordsize="2,292">
              <v:shape style="position:absolute;left:11458;top:11179;width:2;height:292" coordorigin="11458,11179" coordsize="0,292" path="m11458,11471l11458,11179e" filled="f" stroked="t" strokeweight=".715958pt" strokecolor="#4F4F4F">
                <v:path arrowok="t"/>
              </v:shape>
            </v:group>
            <v:group style="position:absolute;left:286;top:11687;width:1499;height:2" coordorigin="286,11687" coordsize="1499,2">
              <v:shape style="position:absolute;left:286;top:11687;width:1499;height:2" coordorigin="286,11687" coordsize="1499,0" path="m286,11687l1785,11687e" filled="f" stroked="t" strokeweight=".954611pt" strokecolor="#646464">
                <v:path arrowok="t"/>
              </v:shape>
            </v:group>
            <v:group style="position:absolute;left:1599;top:11684;width:697;height:2" coordorigin="1599,11684" coordsize="697,2">
              <v:shape style="position:absolute;left:1599;top:11684;width:697;height:2" coordorigin="1599,11684" coordsize="697,0" path="m1599,11684l2296,11684e" filled="f" stroked="t" strokeweight=".477306pt" strokecolor="#4B4B4B">
                <v:path arrowok="t"/>
              </v:shape>
            </v:group>
            <v:group style="position:absolute;left:2279;top:10916;width:2;height:819" coordorigin="2279,10916" coordsize="2,819">
              <v:shape style="position:absolute;left:2279;top:10916;width:2;height:819" coordorigin="2279,10916" coordsize="0,819" path="m2279,11735l2279,10916e" filled="f" stroked="t" strokeweight=".477306pt" strokecolor="#2F2F2F">
                <v:path arrowok="t"/>
              </v:shape>
            </v:group>
            <v:group style="position:absolute;left:2224;top:11687;width:530;height:2" coordorigin="2224,11687" coordsize="530,2">
              <v:shape style="position:absolute;left:2224;top:11687;width:530;height:2" coordorigin="2224,11687" coordsize="530,0" path="m2224,11687l2754,11687e" filled="f" stroked="t" strokeweight=".477306pt" strokecolor="#2F2F2F">
                <v:path arrowok="t"/>
              </v:shape>
            </v:group>
            <v:group style="position:absolute;left:2697;top:11684;width:4176;height:2" coordorigin="2697,11684" coordsize="4176,2">
              <v:shape style="position:absolute;left:2697;top:11684;width:4176;height:2" coordorigin="2697,11684" coordsize="4176,0" path="m2697,11684l6873,11684e" filled="f" stroked="t" strokeweight=".715958pt" strokecolor="#5B5B5B">
                <v:path arrowok="t"/>
              </v:shape>
            </v:group>
            <v:group style="position:absolute;left:6816;top:11687;width:487;height:2" coordorigin="6816,11687" coordsize="487,2">
              <v:shape style="position:absolute;left:6816;top:11687;width:487;height:2" coordorigin="6816,11687" coordsize="487,0" path="m6816,11687l7303,11687e" filled="f" stroked="t" strokeweight=".477306pt" strokecolor="#444444">
                <v:path arrowok="t"/>
              </v:shape>
            </v:group>
            <v:group style="position:absolute;left:7231;top:11682;width:4234;height:2" coordorigin="7231,11682" coordsize="4234,2">
              <v:shape style="position:absolute;left:7231;top:11682;width:4234;height:2" coordorigin="7231,11682" coordsize="4234,0" path="m7231,11682l11465,11682e" filled="f" stroked="t" strokeweight=".715958pt" strokecolor="#575757">
                <v:path arrowok="t"/>
              </v:shape>
            </v:group>
            <v:group style="position:absolute;left:296;top:11931;width:850;height:2" coordorigin="296,11931" coordsize="850,2">
              <v:shape style="position:absolute;left:296;top:11931;width:850;height:2" coordorigin="296,11931" coordsize="850,0" path="m296,11931l1146,11931e" filled="f" stroked="t" strokeweight=".715958pt" strokecolor="#545454">
                <v:path arrowok="t"/>
              </v:shape>
            </v:group>
            <v:group style="position:absolute;left:1119;top:11677;width:2;height:4242" coordorigin="1119,11677" coordsize="2,4242">
              <v:shape style="position:absolute;left:1119;top:11677;width:2;height:4242" coordorigin="1119,11677" coordsize="0,4242" path="m1119,15919l1119,11677e" filled="f" stroked="t" strokeweight=".715958pt" strokecolor="#575757">
                <v:path arrowok="t"/>
              </v:shape>
            </v:group>
            <v:group style="position:absolute;left:1074;top:11931;width:592;height:2" coordorigin="1074,11931" coordsize="592,2">
              <v:shape style="position:absolute;left:1074;top:11931;width:592;height:2" coordorigin="1074,11931" coordsize="592,0" path="m1074,11931l1666,11931e" filled="f" stroked="t" strokeweight=".477306pt" strokecolor="#343434">
                <v:path arrowok="t"/>
              </v:shape>
            </v:group>
            <v:group style="position:absolute;left:1637;top:11677;width:2;height:278" coordorigin="1637,11677" coordsize="2,278">
              <v:shape style="position:absolute;left:1637;top:11677;width:2;height:278" coordorigin="1637,11677" coordsize="0,278" path="m1637,11955l1637,11677e" filled="f" stroked="t" strokeweight=".477306pt" strokecolor="#444444">
                <v:path arrowok="t"/>
              </v:shape>
            </v:group>
            <v:group style="position:absolute;left:2284;top:11634;width:2;height:2739" coordorigin="2284,11634" coordsize="2,2739">
              <v:shape style="position:absolute;left:2284;top:11634;width:2;height:2739" coordorigin="2284,11634" coordsize="0,2739" path="m2284,14373l2284,11634e" filled="f" stroked="t" strokeweight=".954611pt" strokecolor="#545454">
                <v:path arrowok="t"/>
              </v:shape>
            </v:group>
            <v:group style="position:absolute;left:2224;top:11931;width:3604;height:2" coordorigin="2224,11931" coordsize="3604,2">
              <v:shape style="position:absolute;left:2224;top:11931;width:3604;height:2" coordorigin="2224,11931" coordsize="3604,0" path="m2224,11931l5828,11931e" filled="f" stroked="t" strokeweight=".477306pt" strokecolor="#545454">
                <v:path arrowok="t"/>
              </v:shape>
            </v:group>
            <v:group style="position:absolute;left:6425;top:11929;width:449;height:2" coordorigin="6425,11929" coordsize="449,2">
              <v:shape style="position:absolute;left:6425;top:11929;width:449;height:2" coordorigin="6425,11929" coordsize="449,0" path="m6425,11929l6873,11929e" filled="f" stroked="t" strokeweight=".954611pt" strokecolor="#6B6B6B">
                <v:path arrowok="t"/>
              </v:shape>
            </v:group>
            <v:group style="position:absolute;left:7286;top:11433;width:2;height:2408" coordorigin="7286,11433" coordsize="2,2408">
              <v:shape style="position:absolute;left:7286;top:11433;width:2;height:2408" coordorigin="7286,11433" coordsize="0,2408" path="m7286,13841l7286,11433e" filled="f" stroked="t" strokeweight=".715958pt" strokecolor="#4F4F4F">
                <v:path arrowok="t"/>
              </v:shape>
            </v:group>
            <v:group style="position:absolute;left:1594;top:11929;width:9875;height:2" coordorigin="1594,11929" coordsize="9875,2">
              <v:shape style="position:absolute;left:1594;top:11929;width:9875;height:2" coordorigin="1594,11929" coordsize="9875,0" path="m1594,11929l11470,11929e" filled="f" stroked="t" strokeweight=".715958pt" strokecolor="#575757">
                <v:path arrowok="t"/>
              </v:shape>
            </v:group>
            <v:group style="position:absolute;left:11458;top:11227;width:2;height:1197" coordorigin="11458,11227" coordsize="2,1197">
              <v:shape style="position:absolute;left:11458;top:11227;width:2;height:1197" coordorigin="11458,11227" coordsize="0,1197" path="m11458,12424l11458,11227e" filled="f" stroked="t" strokeweight=".954611pt" strokecolor="#646464">
                <v:path arrowok="t"/>
              </v:shape>
            </v:group>
            <v:group style="position:absolute;left:301;top:11883;width:2;height:541" coordorigin="301,11883" coordsize="2,541">
              <v:shape style="position:absolute;left:301;top:11883;width:2;height:541" coordorigin="301,11883" coordsize="0,541" path="m301,12424l301,11883e" filled="f" stroked="t" strokeweight=".477306pt" strokecolor="#232323">
                <v:path arrowok="t"/>
              </v:shape>
            </v:group>
            <v:group style="position:absolute;left:1642;top:11883;width:2;height:541" coordorigin="1642,11883" coordsize="2,541">
              <v:shape style="position:absolute;left:1642;top:11883;width:2;height:541" coordorigin="1642,11883" coordsize="0,541" path="m1642,12424l1642,11883e" filled="f" stroked="t" strokeweight=".715958pt" strokecolor="#4B4B4B">
                <v:path arrowok="t"/>
              </v:shape>
            </v:group>
            <v:group style="position:absolute;left:1117;top:12367;width:2;height:689" coordorigin="1117,12367" coordsize="2,689">
              <v:shape style="position:absolute;left:1117;top:12367;width:2;height:689" coordorigin="1117,12367" coordsize="0,689" path="m1117,13056l1117,12367e" filled="f" stroked="t" strokeweight=".954611pt" strokecolor="#6B6B6B">
                <v:path arrowok="t"/>
              </v:shape>
            </v:group>
            <v:group style="position:absolute;left:11460;top:12367;width:2;height:689" coordorigin="11460,12367" coordsize="2,689">
              <v:shape style="position:absolute;left:11460;top:12367;width:2;height:689" coordorigin="11460,12367" coordsize="0,689" path="m11460,13056l11460,12367e" filled="f" stroked="t" strokeweight=".477306pt" strokecolor="#444444">
                <v:path arrowok="t"/>
              </v:shape>
            </v:group>
            <v:group style="position:absolute;left:1117;top:12999;width:2;height:843" coordorigin="1117,12999" coordsize="2,843">
              <v:shape style="position:absolute;left:1117;top:12999;width:2;height:843" coordorigin="1117,12999" coordsize="0,843" path="m1117,13841l1117,12999e" filled="f" stroked="t" strokeweight=".477306pt" strokecolor="#343434">
                <v:path arrowok="t"/>
              </v:shape>
            </v:group>
            <v:group style="position:absolute;left:1640;top:12257;width:2;height:1139" coordorigin="1640,12257" coordsize="2,1139">
              <v:shape style="position:absolute;left:1640;top:12257;width:2;height:1139" coordorigin="1640,12257" coordsize="0,1139" path="m1640,13396l1640,12257e" filled="f" stroked="t" strokeweight=".954611pt" strokecolor="#646464">
                <v:path arrowok="t"/>
              </v:shape>
            </v:group>
            <v:group style="position:absolute;left:11458;top:12831;width:2;height:804" coordorigin="11458,12831" coordsize="2,804">
              <v:shape style="position:absolute;left:11458;top:12831;width:2;height:804" coordorigin="11458,12831" coordsize="0,804" path="m11458,13635l11458,12831e" filled="f" stroked="t" strokeweight=".715958pt" strokecolor="#606060">
                <v:path arrowok="t"/>
              </v:shape>
            </v:group>
            <v:group style="position:absolute;left:1642;top:13339;width:2;height:503" coordorigin="1642,13339" coordsize="2,503">
              <v:shape style="position:absolute;left:1642;top:13339;width:2;height:503" coordorigin="1642,13339" coordsize="0,503" path="m1642,13841l1642,13339e" filled="f" stroked="t" strokeweight=".477306pt" strokecolor="#282828">
                <v:path arrowok="t"/>
              </v:shape>
            </v:group>
            <v:group style="position:absolute;left:5794;top:13027;width:2;height:594" coordorigin="5794,13027" coordsize="2,594">
              <v:shape style="position:absolute;left:5794;top:13027;width:2;height:594" coordorigin="5794,13027" coordsize="0,594" path="m5794,13621l5794,13027e" filled="f" stroked="t" strokeweight="1.431917pt" strokecolor="#2B388C">
                <v:path arrowok="t"/>
              </v:shape>
            </v:group>
            <v:group style="position:absolute;left:305;top:13564;width:2;height:512" coordorigin="305,13564" coordsize="2,512">
              <v:shape style="position:absolute;left:305;top:13564;width:2;height:512" coordorigin="305,13564" coordsize="0,512" path="m305,14076l305,13564e" filled="f" stroked="t" strokeweight=".477306pt" strokecolor="#2F2F2F">
                <v:path arrowok="t"/>
              </v:shape>
            </v:group>
            <v:group style="position:absolute;left:5799;top:13592;width:2;height:220" coordorigin="5799,13592" coordsize="2,220">
              <v:shape style="position:absolute;left:5799;top:13592;width:2;height:220" coordorigin="5799,13592" coordsize="0,220" path="m5799,13813l5799,13592e" filled="f" stroked="t" strokeweight="3.818444pt" strokecolor="#3B4480">
                <v:path arrowok="t"/>
              </v:shape>
            </v:group>
            <v:group style="position:absolute;left:11462;top:13564;width:2;height:503" coordorigin="11462,13564" coordsize="2,503">
              <v:shape style="position:absolute;left:11462;top:13564;width:2;height:503" coordorigin="11462,13564" coordsize="0,503" path="m11462,14066l11462,13564e" filled="f" stroked="t" strokeweight=".477306pt" strokecolor="#3B3B3B">
                <v:path arrowok="t"/>
              </v:shape>
            </v:group>
            <v:group style="position:absolute;left:296;top:14050;width:2000;height:2" coordorigin="296,14050" coordsize="2000,2">
              <v:shape style="position:absolute;left:296;top:14050;width:2000;height:2" coordorigin="296,14050" coordsize="2000,0" path="m296,14050l2296,14050e" filled="f" stroked="t" strokeweight=".954611pt" strokecolor="#707070">
                <v:path arrowok="t"/>
              </v:shape>
            </v:group>
            <v:group style="position:absolute;left:5799;top:13827;width:2;height:148" coordorigin="5799,13827" coordsize="2,148">
              <v:shape style="position:absolute;left:5799;top:13827;width:2;height:148" coordorigin="5799,13827" coordsize="0,148" path="m5799,13975l5799,13827e" filled="f" stroked="t" strokeweight="1.670569pt" strokecolor="#545B83">
                <v:path arrowok="t"/>
              </v:shape>
            </v:group>
            <v:group style="position:absolute;left:7293;top:13784;width:2;height:282" coordorigin="7293,13784" coordsize="2,282">
              <v:shape style="position:absolute;left:7293;top:13784;width:2;height:282" coordorigin="7293,13784" coordsize="0,282" path="m7293,14066l7293,13784e" filled="f" stroked="t" strokeweight=".477306pt" strokecolor="#3B3B3B">
                <v:path arrowok="t"/>
              </v:shape>
            </v:group>
            <v:group style="position:absolute;left:305;top:14004;width:2;height:1915" coordorigin="305,14004" coordsize="2,1915">
              <v:shape style="position:absolute;left:305;top:14004;width:2;height:1915" coordorigin="305,14004" coordsize="0,1915" path="m305,15919l305,14004e" filled="f" stroked="t" strokeweight=".715958pt" strokecolor="#4F4F4F">
                <v:path arrowok="t"/>
              </v:shape>
            </v:group>
            <v:group style="position:absolute;left:1644;top:13784;width:2;height:934" coordorigin="1644,13784" coordsize="2,934">
              <v:shape style="position:absolute;left:1644;top:13784;width:2;height:934" coordorigin="1644,13784" coordsize="0,934" path="m1644,14717l1644,13784e" filled="f" stroked="t" strokeweight=".954611pt" strokecolor="#646464">
                <v:path arrowok="t"/>
              </v:shape>
            </v:group>
            <v:group style="position:absolute;left:7291;top:14009;width:2;height:1906" coordorigin="7291,14009" coordsize="2,1906">
              <v:shape style="position:absolute;left:7291;top:14009;width:2;height:1906" coordorigin="7291,14009" coordsize="0,1906" path="m7291,15914l7291,14009e" filled="f" stroked="t" strokeweight=".477306pt" strokecolor="#4F4F4F">
                <v:path arrowok="t"/>
              </v:shape>
            </v:group>
            <v:group style="position:absolute;left:11460;top:14009;width:2;height:1901" coordorigin="11460,14009" coordsize="2,1901">
              <v:shape style="position:absolute;left:11460;top:14009;width:2;height:1901" coordorigin="11460,14009" coordsize="0,1901" path="m11460,15910l11460,14009e" filled="f" stroked="t" strokeweight=".477306pt" strokecolor="#575757">
                <v:path arrowok="t"/>
              </v:shape>
            </v:group>
            <v:group style="position:absolute;left:2286;top:14315;width:2;height:522" coordorigin="2286,14315" coordsize="2,522">
              <v:shape style="position:absolute;left:2286;top:14315;width:2;height:522" coordorigin="2286,14315" coordsize="0,522" path="m2286,14837l2286,14315e" filled="f" stroked="t" strokeweight=".477306pt" strokecolor="#1F1F1F">
                <v:path arrowok="t"/>
              </v:shape>
            </v:group>
            <v:group style="position:absolute;left:1122;top:14622;width:2;height:618" coordorigin="1122,14622" coordsize="2,618">
              <v:shape style="position:absolute;left:1122;top:14622;width:2;height:618" coordorigin="1122,14622" coordsize="0,618" path="m1122,15239l1122,14622e" filled="f" stroked="t" strokeweight=".477306pt" strokecolor="#3F3F3F">
                <v:path arrowok="t"/>
              </v:shape>
            </v:group>
            <v:group style="position:absolute;left:1642;top:14622;width:2;height:215" coordorigin="1642,14622" coordsize="2,215">
              <v:shape style="position:absolute;left:1642;top:14622;width:2;height:215" coordorigin="1642,14622" coordsize="0,215" path="m1642,14837l1642,14622e" filled="f" stroked="t" strokeweight=".715958pt" strokecolor="#4B4B4B">
                <v:path arrowok="t"/>
              </v:shape>
            </v:group>
            <v:group style="position:absolute;left:1647;top:14780;width:2;height:460" coordorigin="1647,14780" coordsize="2,460">
              <v:shape style="position:absolute;left:1647;top:14780;width:2;height:460" coordorigin="1647,14780" coordsize="0,460" path="m1647,15239l1647,14780e" filled="f" stroked="t" strokeweight=".477306pt" strokecolor="#3F3F3F">
                <v:path arrowok="t"/>
              </v:shape>
            </v:group>
            <v:group style="position:absolute;left:2286;top:14780;width:2;height:460" coordorigin="2286,14780" coordsize="2,460">
              <v:shape style="position:absolute;left:2286;top:14780;width:2;height:460" coordorigin="2286,14780" coordsize="0,460" path="m2286,15239l2286,14780e" filled="f" stroked="t" strokeweight=".477306pt" strokecolor="#444444">
                <v:path arrowok="t"/>
              </v:shape>
            </v:group>
            <v:group style="position:absolute;left:1647;top:15182;width:2;height:737" coordorigin="1647,15182" coordsize="2,737">
              <v:shape style="position:absolute;left:1647;top:15182;width:2;height:737" coordorigin="1647,15182" coordsize="0,737" path="m1647,15919l1647,15182e" filled="f" stroked="t" strokeweight=".715958pt" strokecolor="#606060">
                <v:path arrowok="t"/>
              </v:shape>
            </v:group>
            <v:group style="position:absolute;left:2286;top:14842;width:2;height:1082" coordorigin="2286,14842" coordsize="2,1082">
              <v:shape style="position:absolute;left:2286;top:14842;width:2;height:1082" coordorigin="2286,14842" coordsize="0,1082" path="m2286,15924l2286,14842e" filled="f" stroked="t" strokeweight=".715958pt" strokecolor="#575757">
                <v:path arrowok="t"/>
              </v:shape>
            </v:group>
            <v:group style="position:absolute;left:305;top:15373;width:2;height:551" coordorigin="305,15373" coordsize="2,551">
              <v:shape style="position:absolute;left:305;top:15373;width:2;height:551" coordorigin="305,15373" coordsize="0,551" path="m305,15924l305,15373e" filled="f" stroked="t" strokeweight=".477306pt" strokecolor="#3B3B3B">
                <v:path arrowok="t"/>
              </v:shape>
            </v:group>
            <v:group style="position:absolute;left:301;top:15912;width:845;height:2" coordorigin="301,15912" coordsize="845,2">
              <v:shape style="position:absolute;left:301;top:15912;width:845;height:2" coordorigin="301,15912" coordsize="845,0" path="m301,15912l1146,15912e" filled="f" stroked="t" strokeweight=".477306pt" strokecolor="#5B5B5B">
                <v:path arrowok="t"/>
              </v:shape>
            </v:group>
            <v:group style="position:absolute;left:1074;top:15912;width:1222;height:2" coordorigin="1074,15912" coordsize="1222,2">
              <v:shape style="position:absolute;left:1074;top:15912;width:1222;height:2" coordorigin="1074,15912" coordsize="1222,0" path="m1074,15912l2296,15912e" filled="f" stroked="t" strokeweight=".954611pt" strokecolor="#7C7C7C">
                <v:path arrowok="t"/>
              </v:shape>
            </v:group>
            <v:group style="position:absolute;left:2224;top:15910;width:530;height:2" coordorigin="2224,15910" coordsize="530,2">
              <v:shape style="position:absolute;left:2224;top:15910;width:530;height:2" coordorigin="2224,15910" coordsize="530,0" path="m2224,15910l2754,15910e" filled="f" stroked="t" strokeweight=".477306pt" strokecolor="#545B5B">
                <v:path arrowok="t"/>
              </v:shape>
            </v:group>
            <v:group style="position:absolute;left:6816;top:15910;width:482;height:2" coordorigin="6816,15910" coordsize="482,2">
              <v:shape style="position:absolute;left:6816;top:15910;width:482;height:2" coordorigin="6816,15910" coordsize="482,0" path="m6816,15910l7298,15910e" filled="f" stroked="t" strokeweight=".477306pt" strokecolor="#545454">
                <v:path arrowok="t"/>
              </v:shape>
            </v:group>
            <v:group style="position:absolute;left:2697;top:15907;width:8782;height:2" coordorigin="2697,15907" coordsize="8782,2">
              <v:shape style="position:absolute;left:2697;top:15907;width:8782;height:2" coordorigin="2697,15907" coordsize="8782,0" path="m2697,15907l11479,15907e" filled="f" stroked="t" strokeweight=".715958pt" strokecolor="#707474">
                <v:path arrowok="t"/>
              </v:shape>
            </v:group>
            <v:group style="position:absolute;left:7556;top:15907;width:778;height:2" coordorigin="7556,15907" coordsize="778,2">
              <v:shape style="position:absolute;left:7556;top:15907;width:778;height:2" coordorigin="7556,15907" coordsize="778,0" path="m7556,15907l8334,15907e" filled="f" stroked="t" strokeweight=".954611pt" strokecolor="#838383">
                <v:path arrowok="t"/>
              </v:shape>
            </v:group>
            <v:group style="position:absolute;left:8663;top:15905;width:506;height:2" coordorigin="8663,15905" coordsize="506,2">
              <v:shape style="position:absolute;left:8663;top:15905;width:506;height:2" coordorigin="8663,15905" coordsize="506,0" path="m8663,15905l9169,15905e" filled="f" stroked="t" strokeweight=".477306pt" strokecolor="#646767">
                <v:path arrowok="t"/>
              </v:shape>
            </v:group>
            <v:group style="position:absolute;left:8980;top:14651;width:2;height:150" coordorigin="8980,14651" coordsize="2,150">
              <v:shape style="position:absolute;left:8980;top:14651;width:2;height:150" coordorigin="8980,14651" coordsize="0,150" path="m8980,14801l8980,14651e" filled="f" stroked="t" strokeweight="2.75089pt" strokecolor="#D8DBDB">
                <v:path arrowok="t"/>
              </v:shape>
            </v:group>
            <v:group style="position:absolute;left:10230;top:15197;width:2;height:132" coordorigin="10230,15197" coordsize="2,132">
              <v:shape style="position:absolute;left:10230;top:15197;width:2;height:132" coordorigin="10230,15197" coordsize="0,132" path="m10230,15329l10230,15197e" filled="f" stroked="t" strokeweight="1.4775pt" strokecolor="#D8DBD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1"/>
          <w:szCs w:val="11"/>
          <w:color w:val="A3A3A3"/>
          <w:spacing w:val="-42"/>
          <w:w w:val="136"/>
          <w:position w:val="27"/>
        </w:rPr>
        <w:t>;</w:t>
      </w:r>
      <w:r>
        <w:rPr>
          <w:rFonts w:ascii="Arial" w:hAnsi="Arial" w:cs="Arial" w:eastAsia="Arial"/>
          <w:sz w:val="49"/>
          <w:szCs w:val="49"/>
          <w:color w:val="B6B6B6"/>
          <w:spacing w:val="-43"/>
          <w:w w:val="51"/>
          <w:i/>
          <w:position w:val="-1"/>
        </w:rPr>
        <w:t>:</w:t>
      </w:r>
      <w:r>
        <w:rPr>
          <w:rFonts w:ascii="Arial" w:hAnsi="Arial" w:cs="Arial" w:eastAsia="Arial"/>
          <w:sz w:val="11"/>
          <w:szCs w:val="11"/>
          <w:color w:val="A3A3A3"/>
          <w:spacing w:val="-8"/>
          <w:w w:val="136"/>
          <w:position w:val="27"/>
        </w:rPr>
        <w:t>.</w:t>
      </w:r>
      <w:r>
        <w:rPr>
          <w:rFonts w:ascii="Arial" w:hAnsi="Arial" w:cs="Arial" w:eastAsia="Arial"/>
          <w:sz w:val="49"/>
          <w:szCs w:val="49"/>
          <w:color w:val="B6B6B6"/>
          <w:spacing w:val="0"/>
          <w:w w:val="51"/>
          <w:i/>
          <w:position w:val="-1"/>
        </w:rPr>
        <w:t>'</w:t>
      </w:r>
      <w:r>
        <w:rPr>
          <w:rFonts w:ascii="Arial" w:hAnsi="Arial" w:cs="Arial" w:eastAsia="Arial"/>
          <w:sz w:val="49"/>
          <w:szCs w:val="49"/>
          <w:color w:val="B6B6B6"/>
          <w:spacing w:val="-144"/>
          <w:w w:val="51"/>
          <w:i/>
          <w:position w:val="-1"/>
        </w:rPr>
        <w:t>"</w:t>
      </w:r>
      <w:r>
        <w:rPr>
          <w:rFonts w:ascii="Arial" w:hAnsi="Arial" w:cs="Arial" w:eastAsia="Arial"/>
          <w:sz w:val="11"/>
          <w:szCs w:val="11"/>
          <w:color w:val="A3A3A3"/>
          <w:spacing w:val="0"/>
          <w:w w:val="136"/>
          <w:position w:val="27"/>
        </w:rPr>
        <w:t>·</w:t>
      </w:r>
      <w:r>
        <w:rPr>
          <w:rFonts w:ascii="Arial" w:hAnsi="Arial" w:cs="Arial" w:eastAsia="Arial"/>
          <w:sz w:val="11"/>
          <w:szCs w:val="11"/>
          <w:color w:val="A3A3A3"/>
          <w:spacing w:val="-8"/>
          <w:w w:val="136"/>
          <w:position w:val="27"/>
        </w:rPr>
        <w:t>.</w:t>
      </w:r>
      <w:r>
        <w:rPr>
          <w:rFonts w:ascii="Arial" w:hAnsi="Arial" w:cs="Arial" w:eastAsia="Arial"/>
          <w:sz w:val="49"/>
          <w:szCs w:val="49"/>
          <w:color w:val="B6B6B6"/>
          <w:spacing w:val="1"/>
          <w:w w:val="51"/>
          <w:i/>
          <w:position w:val="-1"/>
        </w:rPr>
        <w:t>'</w:t>
      </w:r>
      <w:r>
        <w:rPr>
          <w:rFonts w:ascii="Arial" w:hAnsi="Arial" w:cs="Arial" w:eastAsia="Arial"/>
          <w:sz w:val="11"/>
          <w:szCs w:val="11"/>
          <w:color w:val="A3A3A3"/>
          <w:spacing w:val="-3"/>
          <w:w w:val="136"/>
          <w:position w:val="27"/>
        </w:rPr>
        <w:t>.</w:t>
      </w:r>
      <w:r>
        <w:rPr>
          <w:rFonts w:ascii="Arial" w:hAnsi="Arial" w:cs="Arial" w:eastAsia="Arial"/>
          <w:sz w:val="49"/>
          <w:szCs w:val="49"/>
          <w:color w:val="1652CD"/>
          <w:spacing w:val="-124"/>
          <w:w w:val="66"/>
          <w:i/>
          <w:position w:val="-1"/>
        </w:rPr>
        <w:t>\</w:t>
      </w:r>
      <w:r>
        <w:rPr>
          <w:rFonts w:ascii="Arial" w:hAnsi="Arial" w:cs="Arial" w:eastAsia="Arial"/>
          <w:sz w:val="11"/>
          <w:szCs w:val="11"/>
          <w:color w:val="A3A3A3"/>
          <w:spacing w:val="0"/>
          <w:w w:val="136"/>
          <w:position w:val="27"/>
        </w:rPr>
        <w:t>;</w:t>
      </w:r>
      <w:r>
        <w:rPr>
          <w:rFonts w:ascii="Arial" w:hAnsi="Arial" w:cs="Arial" w:eastAsia="Arial"/>
          <w:sz w:val="11"/>
          <w:szCs w:val="11"/>
          <w:color w:val="A3A3A3"/>
          <w:spacing w:val="-14"/>
          <w:w w:val="136"/>
          <w:position w:val="27"/>
        </w:rPr>
        <w:t>\</w:t>
      </w:r>
      <w:r>
        <w:rPr>
          <w:rFonts w:ascii="Arial" w:hAnsi="Arial" w:cs="Arial" w:eastAsia="Arial"/>
          <w:sz w:val="49"/>
          <w:szCs w:val="49"/>
          <w:color w:val="B6B6B6"/>
          <w:spacing w:val="-12"/>
          <w:w w:val="36"/>
          <w:i/>
          <w:position w:val="-1"/>
        </w:rPr>
        <w:t>'</w:t>
      </w:r>
      <w:r>
        <w:rPr>
          <w:rFonts w:ascii="Arial" w:hAnsi="Arial" w:cs="Arial" w:eastAsia="Arial"/>
          <w:sz w:val="11"/>
          <w:szCs w:val="11"/>
          <w:color w:val="A3A3A3"/>
          <w:spacing w:val="-11"/>
          <w:w w:val="136"/>
          <w:position w:val="27"/>
        </w:rPr>
        <w:t>'</w:t>
      </w:r>
      <w:r>
        <w:rPr>
          <w:rFonts w:ascii="Arial" w:hAnsi="Arial" w:cs="Arial" w:eastAsia="Arial"/>
          <w:sz w:val="11"/>
          <w:szCs w:val="11"/>
          <w:color w:val="A3A3A3"/>
          <w:spacing w:val="-49"/>
          <w:w w:val="136"/>
          <w:position w:val="27"/>
        </w:rPr>
        <w:t>f</w:t>
      </w:r>
      <w:r>
        <w:rPr>
          <w:rFonts w:ascii="Arial" w:hAnsi="Arial" w:cs="Arial" w:eastAsia="Arial"/>
          <w:sz w:val="49"/>
          <w:szCs w:val="49"/>
          <w:color w:val="0346D3"/>
          <w:spacing w:val="-107"/>
          <w:w w:val="135"/>
          <w:i/>
          <w:position w:val="-1"/>
        </w:rPr>
        <w:t>ı</w:t>
      </w:r>
      <w:r>
        <w:rPr>
          <w:rFonts w:ascii="Arial" w:hAnsi="Arial" w:cs="Arial" w:eastAsia="Arial"/>
          <w:sz w:val="11"/>
          <w:szCs w:val="11"/>
          <w:color w:val="A3A3A3"/>
          <w:spacing w:val="0"/>
          <w:w w:val="136"/>
          <w:position w:val="27"/>
        </w:rPr>
        <w:t>:\</w:t>
      </w:r>
      <w:r>
        <w:rPr>
          <w:rFonts w:ascii="Arial" w:hAnsi="Arial" w:cs="Arial" w:eastAsia="Arial"/>
          <w:sz w:val="11"/>
          <w:szCs w:val="11"/>
          <w:color w:val="A3A3A3"/>
          <w:spacing w:val="6"/>
          <w:w w:val="100"/>
          <w:position w:val="27"/>
        </w:rPr>
        <w:t> </w:t>
      </w:r>
      <w:r>
        <w:rPr>
          <w:rFonts w:ascii="Arial" w:hAnsi="Arial" w:cs="Arial" w:eastAsia="Arial"/>
          <w:sz w:val="49"/>
          <w:szCs w:val="49"/>
          <w:color w:val="0346D3"/>
          <w:spacing w:val="-186"/>
          <w:w w:val="136"/>
          <w:i/>
          <w:position w:val="-1"/>
        </w:rPr>
        <w:t>-</w:t>
      </w:r>
      <w:r>
        <w:rPr>
          <w:rFonts w:ascii="Times New Roman" w:hAnsi="Times New Roman" w:cs="Times New Roman" w:eastAsia="Times New Roman"/>
          <w:sz w:val="21"/>
          <w:szCs w:val="21"/>
          <w:color w:val="A3A3A3"/>
          <w:spacing w:val="-15"/>
          <w:w w:val="62"/>
          <w:position w:val="27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A3A3A3"/>
          <w:spacing w:val="0"/>
          <w:w w:val="61"/>
          <w:position w:val="27"/>
        </w:rPr>
        <w:t>.':</w:t>
      </w:r>
      <w:r>
        <w:rPr>
          <w:rFonts w:ascii="Times New Roman" w:hAnsi="Times New Roman" w:cs="Times New Roman" w:eastAsia="Times New Roman"/>
          <w:sz w:val="21"/>
          <w:szCs w:val="21"/>
          <w:color w:val="A3A3A3"/>
          <w:spacing w:val="-4"/>
          <w:w w:val="62"/>
          <w:position w:val="27"/>
        </w:rPr>
        <w:t>"</w:t>
      </w:r>
      <w:r>
        <w:rPr>
          <w:rFonts w:ascii="Times New Roman" w:hAnsi="Times New Roman" w:cs="Times New Roman" w:eastAsia="Times New Roman"/>
          <w:sz w:val="21"/>
          <w:szCs w:val="21"/>
          <w:color w:val="A3A3A3"/>
          <w:spacing w:val="0"/>
          <w:w w:val="62"/>
          <w:position w:val="27"/>
        </w:rPr>
        <w:t>JH</w:t>
      </w:r>
      <w:r>
        <w:rPr>
          <w:rFonts w:ascii="Times New Roman" w:hAnsi="Times New Roman" w:cs="Times New Roman" w:eastAsia="Times New Roman"/>
          <w:sz w:val="21"/>
          <w:szCs w:val="21"/>
          <w:color w:val="A3A3A3"/>
          <w:spacing w:val="23"/>
          <w:w w:val="100"/>
          <w:position w:val="27"/>
        </w:rPr>
        <w:t> </w:t>
      </w:r>
      <w:r>
        <w:rPr>
          <w:rFonts w:ascii="Arial" w:hAnsi="Arial" w:cs="Arial" w:eastAsia="Arial"/>
          <w:sz w:val="21"/>
          <w:szCs w:val="21"/>
          <w:color w:val="A3A3A3"/>
          <w:spacing w:val="-114"/>
          <w:w w:val="91"/>
          <w:position w:val="27"/>
        </w:rPr>
        <w:t>8</w:t>
      </w:r>
      <w:r>
        <w:rPr>
          <w:rFonts w:ascii="Arial" w:hAnsi="Arial" w:cs="Arial" w:eastAsia="Arial"/>
          <w:sz w:val="49"/>
          <w:szCs w:val="49"/>
          <w:color w:val="B6B6B6"/>
          <w:spacing w:val="0"/>
          <w:w w:val="31"/>
          <w:i/>
          <w:position w:val="-1"/>
        </w:rPr>
        <w:t>.</w:t>
      </w:r>
      <w:r>
        <w:rPr>
          <w:rFonts w:ascii="Arial" w:hAnsi="Arial" w:cs="Arial" w:eastAsia="Arial"/>
          <w:sz w:val="49"/>
          <w:szCs w:val="49"/>
          <w:color w:val="B6B6B6"/>
          <w:spacing w:val="18"/>
          <w:w w:val="31"/>
          <w:i/>
          <w:position w:val="-1"/>
        </w:rPr>
        <w:t>.</w:t>
      </w:r>
      <w:r>
        <w:rPr>
          <w:rFonts w:ascii="Arial" w:hAnsi="Arial" w:cs="Arial" w:eastAsia="Arial"/>
          <w:sz w:val="21"/>
          <w:szCs w:val="21"/>
          <w:color w:val="A3A3A3"/>
          <w:spacing w:val="0"/>
          <w:w w:val="90"/>
          <w:position w:val="27"/>
        </w:rPr>
        <w:t>öiQ</w:t>
      </w:r>
      <w:r>
        <w:rPr>
          <w:rFonts w:ascii="Arial" w:hAnsi="Arial" w:cs="Arial" w:eastAsia="Arial"/>
          <w:sz w:val="21"/>
          <w:szCs w:val="21"/>
          <w:color w:val="A3A3A3"/>
          <w:spacing w:val="0"/>
          <w:w w:val="91"/>
          <w:position w:val="27"/>
        </w:rPr>
        <w:t>e</w:t>
      </w:r>
      <w:r>
        <w:rPr>
          <w:rFonts w:ascii="Arial" w:hAnsi="Arial" w:cs="Arial" w:eastAsia="Arial"/>
          <w:sz w:val="21"/>
          <w:szCs w:val="21"/>
          <w:color w:val="A3A3A3"/>
          <w:spacing w:val="-11"/>
          <w:w w:val="100"/>
          <w:position w:val="2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39397"/>
          <w:spacing w:val="0"/>
          <w:w w:val="79"/>
          <w:position w:val="27"/>
        </w:rPr>
        <w:t>Amtr</w:t>
      </w:r>
      <w:r>
        <w:rPr>
          <w:rFonts w:ascii="Times New Roman" w:hAnsi="Times New Roman" w:cs="Times New Roman" w:eastAsia="Times New Roman"/>
          <w:sz w:val="24"/>
          <w:szCs w:val="24"/>
          <w:color w:val="939397"/>
          <w:spacing w:val="0"/>
          <w:w w:val="100"/>
          <w:position w:val="27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939397"/>
          <w:spacing w:val="0"/>
          <w:w w:val="100"/>
          <w:position w:val="27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  <w:position w:val="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2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40" w:right="320"/>
        </w:sectPr>
      </w:pPr>
      <w:rPr/>
    </w:p>
    <w:p>
      <w:pPr>
        <w:spacing w:before="93" w:after="0" w:line="214" w:lineRule="auto"/>
        <w:ind w:left="586" w:right="-163" w:firstLine="15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5"/>
          <w:szCs w:val="95"/>
          <w:color w:val="262626"/>
          <w:spacing w:val="-577"/>
          <w:w w:val="129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43434"/>
          <w:spacing w:val="5"/>
          <w:w w:val="120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20"/>
          <w:position w:val="0"/>
        </w:rPr>
        <w:t>Z</w:t>
      </w:r>
      <w:r>
        <w:rPr>
          <w:rFonts w:ascii="Arial" w:hAnsi="Arial" w:cs="Arial" w:eastAsia="Arial"/>
          <w:sz w:val="15"/>
          <w:szCs w:val="15"/>
          <w:color w:val="343434"/>
          <w:spacing w:val="3"/>
          <w:w w:val="121"/>
          <w:position w:val="0"/>
        </w:rPr>
        <w:t>M</w:t>
      </w:r>
      <w:r>
        <w:rPr>
          <w:rFonts w:ascii="Arial" w:hAnsi="Arial" w:cs="Arial" w:eastAsia="Arial"/>
          <w:sz w:val="15"/>
          <w:szCs w:val="15"/>
          <w:color w:val="0C0C0C"/>
          <w:spacing w:val="8"/>
          <w:w w:val="98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94"/>
          <w:position w:val="0"/>
        </w:rPr>
        <w:t>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94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1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1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43434"/>
          <w:spacing w:val="0"/>
          <w:w w:val="106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40" w:lineRule="auto"/>
        <w:ind w:left="1199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pict>
          <v:shape style="position:absolute;margin-left:503.040009pt;margin-top:8.078323pt;width:51.84pt;height:46.080002pt;mso-position-horizontal-relative:page;mso-position-vertical-relative:paragraph;z-index:-15744" type="#_x0000_t75">
            <v:imagedata r:id="rId16" o:title=""/>
          </v:shape>
        </w:pict>
      </w:r>
      <w:r>
        <w:rPr>
          <w:rFonts w:ascii="Arial" w:hAnsi="Arial" w:cs="Arial" w:eastAsia="Arial"/>
          <w:sz w:val="13"/>
          <w:szCs w:val="13"/>
          <w:color w:val="5D5D5D"/>
          <w:w w:val="113"/>
          <w:b/>
          <w:bCs/>
        </w:rPr>
        <w:t>f</w:t>
      </w:r>
      <w:r>
        <w:rPr>
          <w:rFonts w:ascii="Arial" w:hAnsi="Arial" w:cs="Arial" w:eastAsia="Arial"/>
          <w:sz w:val="13"/>
          <w:szCs w:val="13"/>
          <w:color w:val="5D5D5D"/>
          <w:spacing w:val="-24"/>
          <w:w w:val="100"/>
          <w:b/>
          <w:bCs/>
        </w:rPr>
        <w:t> </w:t>
      </w:r>
      <w:r>
        <w:rPr>
          <w:rFonts w:ascii="Arial" w:hAnsi="Arial" w:cs="Arial" w:eastAsia="Arial"/>
          <w:sz w:val="13"/>
          <w:szCs w:val="13"/>
          <w:color w:val="A1A1A1"/>
          <w:spacing w:val="0"/>
          <w:w w:val="120"/>
          <w:b/>
          <w:bCs/>
        </w:rPr>
        <w:t>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52" w:lineRule="exact"/>
        <w:ind w:left="361" w:right="4223"/>
        <w:jc w:val="center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6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11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0"/>
          <w:szCs w:val="20"/>
          <w:color w:val="343434"/>
          <w:spacing w:val="4"/>
          <w:w w:val="100"/>
        </w:rPr>
        <w:t>F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6"/>
        </w:rPr>
        <w:t>BAŞKANLI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43434"/>
          <w:spacing w:val="0"/>
          <w:w w:val="83"/>
        </w:rPr>
        <w:t>Gl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İtfaiye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7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37" w:lineRule="exact"/>
        <w:ind w:left="1107" w:right="5026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1"/>
          <w:szCs w:val="21"/>
          <w:color w:val="262626"/>
          <w:spacing w:val="7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6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40" w:bottom="280" w:left="360" w:right="300"/>
          <w:cols w:num="2" w:equalWidth="0">
            <w:col w:w="1597" w:space="1653"/>
            <w:col w:w="8010"/>
          </w:cols>
        </w:sectPr>
      </w:pPr>
      <w:rPr/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00"/>
        </w:sectPr>
      </w:pPr>
      <w:rPr/>
    </w:p>
    <w:p>
      <w:pPr>
        <w:spacing w:before="35" w:after="0" w:line="240" w:lineRule="auto"/>
        <w:ind w:left="118" w:right="-20"/>
        <w:jc w:val="left"/>
        <w:tabs>
          <w:tab w:pos="1720" w:val="left"/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43434"/>
          <w:w w:val="50"/>
        </w:rPr>
        <w:t>K:</w:t>
      </w:r>
      <w:r>
        <w:rPr>
          <w:rFonts w:ascii="Times New Roman" w:hAnsi="Times New Roman" w:cs="Times New Roman" w:eastAsia="Times New Roman"/>
          <w:sz w:val="17"/>
          <w:szCs w:val="17"/>
          <w:color w:val="343434"/>
          <w:spacing w:val="7"/>
          <w:w w:val="50"/>
        </w:rPr>
        <w:t>&gt;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4"/>
        </w:rPr>
        <w:t>ıı.o5.2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"/>
          <w:w w:val="13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30"/>
        </w:rPr>
        <w:t>ı9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36" w:right="-69"/>
        <w:jc w:val="left"/>
        <w:tabs>
          <w:tab w:pos="1740" w:val="left"/>
          <w:tab w:pos="3120" w:val="left"/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7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7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36"/>
          <w:w w:val="1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1"/>
        </w:rPr>
        <w:t>ıl.05.20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7</w:t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4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9"/>
        </w:rPr>
        <w:t>2985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Derekö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Yuka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harman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191" w:lineRule="exact"/>
        <w:ind w:left="132" w:right="-20"/>
        <w:jc w:val="left"/>
        <w:tabs>
          <w:tab w:pos="1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1"/>
          <w:position w:val="-2"/>
        </w:rPr>
        <w:t>Dow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8"/>
          <w:w w:val="131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Derekö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2"/>
        </w:rPr>
        <w:t>Yukarı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  <w:position w:val="-2"/>
        </w:rPr>
        <w:t>harman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5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18.27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8"/>
        </w:rPr>
        <w:t>tTe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7"/>
          <w:w w:val="8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0232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293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88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00"/>
          <w:cols w:num="2" w:equalWidth="0">
            <w:col w:w="5021" w:space="444"/>
            <w:col w:w="5795"/>
          </w:cols>
        </w:sectPr>
      </w:pPr>
      <w:rPr/>
    </w:p>
    <w:p>
      <w:pPr>
        <w:spacing w:before="0" w:after="0" w:line="276" w:lineRule="exact"/>
        <w:ind w:left="118" w:right="-20"/>
        <w:jc w:val="left"/>
        <w:tabs>
          <w:tab w:pos="1660" w:val="left"/>
          <w:tab w:pos="406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7"/>
          <w:szCs w:val="27"/>
          <w:color w:val="343434"/>
          <w:w w:val="55"/>
        </w:rPr>
        <w:t>I</w:t>
      </w:r>
      <w:r>
        <w:rPr>
          <w:rFonts w:ascii="Arial" w:hAnsi="Arial" w:cs="Arial" w:eastAsia="Arial"/>
          <w:sz w:val="27"/>
          <w:szCs w:val="27"/>
          <w:color w:val="343434"/>
          <w:spacing w:val="3"/>
          <w:w w:val="5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n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b/>
          <w:bCs/>
        </w:rPr>
        <w:t>ı</w:t>
      </w:r>
      <w:r>
        <w:rPr>
          <w:rFonts w:ascii="Arial" w:hAnsi="Arial" w:cs="Arial" w:eastAsia="Arial"/>
          <w:sz w:val="19"/>
          <w:szCs w:val="19"/>
          <w:color w:val="262626"/>
          <w:spacing w:val="-39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9"/>
          <w:szCs w:val="19"/>
          <w:color w:val="262626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63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8" w:lineRule="exact"/>
        <w:ind w:left="132" w:right="-20"/>
        <w:jc w:val="left"/>
        <w:tabs>
          <w:tab w:pos="3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94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3" w:lineRule="exact"/>
        <w:ind w:left="3606" w:right="-69"/>
        <w:jc w:val="left"/>
        <w:tabs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8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Kaıai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17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89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Diller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1" w:after="0" w:line="333" w:lineRule="auto"/>
        <w:ind w:right="749" w:firstLine="82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2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00"/>
          <w:cols w:num="2" w:equalWidth="0">
            <w:col w:w="6492" w:space="177"/>
            <w:col w:w="4591"/>
          </w:cols>
        </w:sectPr>
      </w:pPr>
      <w:rPr/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5"/>
          <w:position w:val="-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7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370" w:lineRule="atLeast"/>
        <w:ind w:left="2079" w:right="1194" w:firstLine="-2079"/>
        <w:jc w:val="left"/>
        <w:tabs>
          <w:tab w:pos="2340" w:val="left"/>
          <w:tab w:pos="3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2"/>
          <w:szCs w:val="22"/>
          <w:color w:val="262626"/>
          <w:w w:val="287"/>
        </w:rPr>
        <w:t>ı----</w:t>
      </w:r>
      <w:r>
        <w:rPr>
          <w:rFonts w:ascii="Arial" w:hAnsi="Arial" w:cs="Arial" w:eastAsia="Arial"/>
          <w:sz w:val="21"/>
          <w:szCs w:val="21"/>
          <w:color w:val="262626"/>
          <w:spacing w:val="-25"/>
          <w:w w:val="127"/>
        </w:rPr>
        <w:t>l</w:t>
      </w:r>
      <w:r>
        <w:rPr>
          <w:rFonts w:ascii="Arial" w:hAnsi="Arial" w:cs="Arial" w:eastAsia="Arial"/>
          <w:sz w:val="21"/>
          <w:szCs w:val="21"/>
          <w:color w:val="262626"/>
          <w:spacing w:val="11"/>
          <w:w w:val="215"/>
        </w:rPr>
        <w:t>_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75"/>
        </w:rPr>
        <w:t>_.l'-------</w:t>
      </w:r>
      <w:r>
        <w:rPr>
          <w:rFonts w:ascii="Arial" w:hAnsi="Arial" w:cs="Arial" w:eastAsia="Arial"/>
          <w:sz w:val="21"/>
          <w:szCs w:val="21"/>
          <w:color w:val="343434"/>
          <w:spacing w:val="-15"/>
          <w:w w:val="75"/>
        </w:rPr>
        <w:t>'</w:t>
      </w:r>
      <w:r>
        <w:rPr>
          <w:rFonts w:ascii="Arial" w:hAnsi="Arial" w:cs="Arial" w:eastAsia="Arial"/>
          <w:sz w:val="21"/>
          <w:szCs w:val="21"/>
          <w:color w:val="919191"/>
          <w:spacing w:val="-55"/>
          <w:w w:val="127"/>
        </w:rPr>
        <w:t>l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75"/>
        </w:rPr>
        <w:t>"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99"/>
        </w:rPr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99"/>
          <w:u w:val="single" w:color="909090"/>
        </w:rPr>
        <w:t> </w:t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u w:val="single" w:color="909090"/>
        </w:rPr>
        <w:tab/>
        <w:tab/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  <w:u w:val="single" w:color="909090"/>
        </w:rPr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343434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919191"/>
          <w:spacing w:val="-94"/>
          <w:w w:val="63"/>
        </w:rPr>
        <w:t>_</w:t>
      </w:r>
      <w:r>
        <w:rPr>
          <w:rFonts w:ascii="Arial" w:hAnsi="Arial" w:cs="Arial" w:eastAsia="Arial"/>
          <w:sz w:val="21"/>
          <w:szCs w:val="21"/>
          <w:color w:val="343434"/>
          <w:spacing w:val="3"/>
          <w:w w:val="127"/>
        </w:rPr>
        <w:t>l</w:t>
      </w:r>
      <w:r>
        <w:rPr>
          <w:rFonts w:ascii="Arial" w:hAnsi="Arial" w:cs="Arial" w:eastAsia="Arial"/>
          <w:sz w:val="21"/>
          <w:szCs w:val="21"/>
          <w:color w:val="919191"/>
          <w:spacing w:val="0"/>
          <w:w w:val="62"/>
        </w:rPr>
        <w:t>._</w:t>
      </w:r>
      <w:r>
        <w:rPr>
          <w:rFonts w:ascii="Arial" w:hAnsi="Arial" w:cs="Arial" w:eastAsia="Arial"/>
          <w:sz w:val="21"/>
          <w:szCs w:val="21"/>
          <w:color w:val="919191"/>
          <w:spacing w:val="5"/>
          <w:w w:val="63"/>
        </w:rPr>
        <w:t>_</w:t>
      </w:r>
      <w:r>
        <w:rPr>
          <w:rFonts w:ascii="Arial" w:hAnsi="Arial" w:cs="Arial" w:eastAsia="Arial"/>
          <w:sz w:val="21"/>
          <w:szCs w:val="21"/>
          <w:color w:val="919191"/>
          <w:spacing w:val="5"/>
          <w:w w:val="99"/>
        </w:rPr>
      </w:r>
      <w:r>
        <w:rPr>
          <w:rFonts w:ascii="Arial" w:hAnsi="Arial" w:cs="Arial" w:eastAsia="Arial"/>
          <w:sz w:val="21"/>
          <w:szCs w:val="21"/>
          <w:color w:val="919191"/>
          <w:spacing w:val="0"/>
          <w:w w:val="99"/>
          <w:u w:val="single" w:color="A0A0A0"/>
        </w:rPr>
        <w:t> </w:t>
      </w:r>
      <w:r>
        <w:rPr>
          <w:rFonts w:ascii="Arial" w:hAnsi="Arial" w:cs="Arial" w:eastAsia="Arial"/>
          <w:sz w:val="21"/>
          <w:szCs w:val="21"/>
          <w:color w:val="919191"/>
          <w:spacing w:val="0"/>
          <w:w w:val="100"/>
          <w:u w:val="single" w:color="A0A0A0"/>
        </w:rPr>
        <w:tab/>
      </w:r>
      <w:r>
        <w:rPr>
          <w:rFonts w:ascii="Arial" w:hAnsi="Arial" w:cs="Arial" w:eastAsia="Arial"/>
          <w:sz w:val="21"/>
          <w:szCs w:val="21"/>
          <w:color w:val="919191"/>
          <w:spacing w:val="0"/>
          <w:w w:val="100"/>
          <w:u w:val="single" w:color="A0A0A0"/>
        </w:rPr>
      </w:r>
      <w:r>
        <w:rPr>
          <w:rFonts w:ascii="Arial" w:hAnsi="Arial" w:cs="Arial" w:eastAsia="Arial"/>
          <w:sz w:val="21"/>
          <w:szCs w:val="21"/>
          <w:color w:val="919191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919191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64646"/>
          <w:spacing w:val="-39"/>
          <w:w w:val="53"/>
          <w:position w:val="-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7"/>
          <w:position w:val="0"/>
        </w:rPr>
        <w:t>r.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97"/>
          <w:position w:val="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  <w:position w:val="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5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15:47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0"/>
        </w:rPr>
        <w:t>ira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90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00"/>
          <w:cols w:num="3" w:equalWidth="0">
            <w:col w:w="1175" w:space="1006"/>
            <w:col w:w="646" w:space="752"/>
            <w:col w:w="7681"/>
          </w:cols>
        </w:sectPr>
      </w:pPr>
      <w:rPr/>
    </w:p>
    <w:p>
      <w:pPr>
        <w:spacing w:before="51" w:after="0" w:line="214" w:lineRule="exact"/>
        <w:ind w:left="21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36"/>
          <w:position w:val="-1"/>
        </w:rPr>
        <w:t>ıniri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3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!smail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  <w:position w:val="-1"/>
        </w:rPr>
        <w:t>ÇAÖL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2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4"/>
          <w:position w:val="-1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00"/>
        </w:sectPr>
      </w:pPr>
      <w:rPr/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3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f.raç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01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21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60"/>
          <w:w w:val="2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855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4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18.27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60" w:lineRule="auto"/>
        <w:ind w:left="23" w:right="-53" w:firstLine="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6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Dogalg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8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18"/>
        </w:rPr>
        <w:t>18.42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00"/>
          <w:cols w:num="4" w:equalWidth="0">
            <w:col w:w="638" w:space="1484"/>
            <w:col w:w="2007" w:space="503"/>
            <w:col w:w="2504" w:space="372"/>
            <w:col w:w="3752"/>
          </w:cols>
        </w:sectPr>
      </w:pPr>
      <w:rPr/>
    </w:p>
    <w:p>
      <w:pPr>
        <w:spacing w:before="10" w:after="0" w:line="244" w:lineRule="auto"/>
        <w:ind w:left="2141" w:right="1101" w:firstLine="-202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6"/>
        </w:rPr>
        <w:t>!Yardımcı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3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2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2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0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3"/>
        </w:rPr>
        <w:t>Döntl§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4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4" w:lineRule="exact"/>
        <w:ind w:left="213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Amirirıi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2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00"/>
          <w:cols w:num="2" w:equalWidth="0">
            <w:col w:w="4287" w:space="364"/>
            <w:col w:w="6609"/>
          </w:cols>
        </w:sectPr>
      </w:pPr>
      <w:rPr/>
    </w:p>
    <w:p>
      <w:pPr>
        <w:spacing w:before="22" w:after="0" w:line="240" w:lineRule="auto"/>
        <w:ind w:left="118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0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varııdığında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8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2"/>
          <w:position w:val="-1"/>
        </w:rPr>
        <w:t>öııdürmede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12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00"/>
          <w:cols w:num="2" w:equalWidth="0">
            <w:col w:w="1547" w:space="575"/>
            <w:col w:w="9138"/>
          </w:cols>
        </w:sectPr>
      </w:pPr>
      <w:rPr/>
    </w:p>
    <w:p>
      <w:pPr>
        <w:spacing w:before="27" w:after="0" w:line="121" w:lineRule="exact"/>
        <w:ind w:left="17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5"/>
          <w:position w:val="-8"/>
        </w:rPr>
        <w:t>öndUrme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4"/>
          <w:w w:val="105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  <w:position w:val="-8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125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8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  <w:position w:val="-8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right="-20"/>
        <w:jc w:val="left"/>
        <w:tabs>
          <w:tab w:pos="1880" w:val="left"/>
          <w:tab w:pos="3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0"/>
          <w:w w:val="56"/>
          <w:position w:val="-8"/>
        </w:rPr>
        <w:t>§_u</w:t>
      </w:r>
      <w:r>
        <w:rPr>
          <w:rFonts w:ascii="Times New Roman" w:hAnsi="Times New Roman" w:cs="Times New Roman" w:eastAsia="Times New Roman"/>
          <w:sz w:val="24"/>
          <w:szCs w:val="24"/>
          <w:color w:val="343434"/>
          <w:spacing w:val="22"/>
          <w:w w:val="56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8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4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8"/>
        </w:rPr>
        <w:t>IKöpil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2"/>
          <w:position w:val="-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1"/>
          <w:w w:val="92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3"/>
          <w:position w:val="-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83"/>
          <w:position w:val="-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-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15"/>
          <w:w w:val="137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5"/>
          <w:w w:val="110"/>
          <w:position w:val="-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4"/>
          <w:position w:val="-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"/>
          <w:w w:val="100"/>
          <w:position w:val="-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9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00"/>
          <w:cols w:num="3" w:equalWidth="0">
            <w:col w:w="1392" w:space="992"/>
            <w:col w:w="1187" w:space="1080"/>
            <w:col w:w="6609"/>
          </w:cols>
        </w:sectPr>
      </w:pPr>
      <w:rPr/>
    </w:p>
    <w:p>
      <w:pPr>
        <w:spacing w:before="0" w:after="0" w:line="399" w:lineRule="exact"/>
        <w:ind w:left="5559" w:right="-20"/>
        <w:jc w:val="left"/>
        <w:tabs>
          <w:tab w:pos="6520" w:val="left"/>
          <w:tab w:pos="80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262626"/>
          <w:spacing w:val="0"/>
          <w:w w:val="55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26262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262626"/>
          <w:spacing w:val="0"/>
          <w:w w:val="55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00"/>
        </w:sectPr>
      </w:pPr>
      <w:rPr/>
    </w:p>
    <w:p>
      <w:pPr>
        <w:spacing w:before="35" w:after="0" w:line="240" w:lineRule="auto"/>
        <w:ind w:left="17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9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2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9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jzarar-ziya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yoktur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00"/>
          <w:cols w:num="2" w:equalWidth="0">
            <w:col w:w="1847" w:space="275"/>
            <w:col w:w="9138"/>
          </w:cols>
        </w:sectPr>
      </w:pPr>
      <w:rPr/>
    </w:p>
    <w:p>
      <w:pPr>
        <w:spacing w:before="17" w:after="0" w:line="249" w:lineRule="auto"/>
        <w:ind w:left="2141" w:right="51" w:firstLine="-200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13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atılmı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düşürülmüş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00"/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pict>
          <v:group style="position:absolute;margin-left:22.360977pt;margin-top:35.559563pt;width:555.160987pt;height:777.788618pt;mso-position-horizontal-relative:page;mso-position-vertical-relative:page;z-index:-15740" coordorigin="447,711" coordsize="11103,15556">
            <v:group style="position:absolute;left:464;top:742;width:11019;height:2" coordorigin="464,742" coordsize="11019,2">
              <v:shape style="position:absolute;left:464;top:742;width:11019;height:2" coordorigin="464,742" coordsize="11019,0" path="m464,742l11483,742e" filled="f" stroked="t" strokeweight=".702439pt" strokecolor="#4B4B4B">
                <v:path arrowok="t"/>
              </v:shape>
            </v:group>
            <v:group style="position:absolute;left:489;top:721;width:2;height:15535" coordorigin="489,721" coordsize="2,15535">
              <v:shape style="position:absolute;left:489;top:721;width:2;height:15535" coordorigin="489,721" coordsize="0,15535" path="m489,16255l489,721e" filled="f" stroked="t" strokeweight=".702439pt" strokecolor="#4B4B4B">
                <v:path arrowok="t"/>
              </v:shape>
            </v:group>
            <v:group style="position:absolute;left:2473;top:725;width:2;height:1526" coordorigin="2473,725" coordsize="2,1526">
              <v:shape style="position:absolute;left:2473;top:725;width:2;height:1526" coordorigin="2473,725" coordsize="0,1526" path="m2473,2252l2473,725e" filled="f" stroked="t" strokeweight=".702439pt" strokecolor="#3B3B3B">
                <v:path arrowok="t"/>
              </v:shape>
            </v:group>
            <v:group style="position:absolute;left:9150;top:730;width:2;height:1526" coordorigin="9150,730" coordsize="2,1526">
              <v:shape style="position:absolute;left:9150;top:730;width:2;height:1526" coordorigin="9150,730" coordsize="0,1526" path="m9150,2256l9150,730e" filled="f" stroked="t" strokeweight=".702439pt" strokecolor="#4F4F4F">
                <v:path arrowok="t"/>
              </v:shape>
            </v:group>
            <v:group style="position:absolute;left:468;top:2247;width:11024;height:2" coordorigin="468,2247" coordsize="11024,2">
              <v:shape style="position:absolute;left:468;top:2247;width:11024;height:2" coordorigin="468,2247" coordsize="11024,0" path="m468,2247l11492,2247e" filled="f" stroked="t" strokeweight=".702439pt" strokecolor="#484848">
                <v:path arrowok="t"/>
              </v:shape>
            </v:group>
            <v:group style="position:absolute;left:464;top:2484;width:11028;height:2" coordorigin="464,2484" coordsize="11028,2">
              <v:shape style="position:absolute;left:464;top:2484;width:11028;height:2" coordorigin="464,2484" coordsize="11028,0" path="m464,2484l11492,2484e" filled="f" stroked="t" strokeweight=".702439pt" strokecolor="#484848">
                <v:path arrowok="t"/>
              </v:shape>
            </v:group>
            <v:group style="position:absolute;left:468;top:2721;width:11028;height:2" coordorigin="468,2721" coordsize="11028,2">
              <v:shape style="position:absolute;left:468;top:2721;width:11028;height:2" coordorigin="468,2721" coordsize="11028,0" path="m468,2721l11497,2721e" filled="f" stroked="t" strokeweight=".702439pt" strokecolor="#484848">
                <v:path arrowok="t"/>
              </v:shape>
            </v:group>
            <v:group style="position:absolute;left:464;top:2960;width:11033;height:2" coordorigin="464,2960" coordsize="11033,2">
              <v:shape style="position:absolute;left:464;top:2960;width:11033;height:2" coordorigin="464,2960" coordsize="11033,0" path="m464,2960l11497,2960e" filled="f" stroked="t" strokeweight=".936585pt" strokecolor="#484848">
                <v:path arrowok="t"/>
              </v:shape>
            </v:group>
            <v:group style="position:absolute;left:468;top:3195;width:11028;height:2" coordorigin="468,3195" coordsize="11028,2">
              <v:shape style="position:absolute;left:468;top:3195;width:11028;height:2" coordorigin="468,3195" coordsize="11028,0" path="m468,3195l11497,3195e" filled="f" stroked="t" strokeweight=".702439pt" strokecolor="#4B4B4B">
                <v:path arrowok="t"/>
              </v:shape>
            </v:group>
            <v:group style="position:absolute;left:11497;top:721;width:2;height:15530" coordorigin="11497,721" coordsize="2,15530">
              <v:shape style="position:absolute;left:11497;top:721;width:2;height:15530" coordorigin="11497,721" coordsize="0,15530" path="m11497,16250l11497,721e" filled="f" stroked="t" strokeweight=".936585pt" strokecolor="#545454">
                <v:path arrowok="t"/>
              </v:shape>
            </v:group>
            <v:group style="position:absolute;left:7010;top:3423;width:2;height:977" coordorigin="7010,3423" coordsize="2,977">
              <v:shape style="position:absolute;left:7010;top:3423;width:2;height:977" coordorigin="7010,3423" coordsize="0,977" path="m7010,4399l7010,3423e" filled="f" stroked="t" strokeweight=".702439pt" strokecolor="#444444">
                <v:path arrowok="t"/>
              </v:shape>
            </v:group>
            <v:group style="position:absolute;left:7006;top:3800;width:4496;height:2" coordorigin="7006,3800" coordsize="4496,2">
              <v:shape style="position:absolute;left:7006;top:3800;width:4496;height:2" coordorigin="7006,3800" coordsize="4496,0" path="m7006,3800l11501,3800e" filled="f" stroked="t" strokeweight=".936585pt" strokecolor="#484848">
                <v:path arrowok="t"/>
              </v:shape>
            </v:group>
            <v:group style="position:absolute;left:2496;top:4385;width:2;height:11865" coordorigin="2496,4385" coordsize="2,11865">
              <v:shape style="position:absolute;left:2496;top:4385;width:2;height:11865" coordorigin="2496,4385" coordsize="0,11865" path="m2496,16250l2496,4385e" filled="f" stroked="t" strokeweight=".936585pt" strokecolor="#444444">
                <v:path arrowok="t"/>
              </v:shape>
            </v:group>
            <v:group style="position:absolute;left:3952;top:3650;width:2;height:754" coordorigin="3952,3650" coordsize="2,754">
              <v:shape style="position:absolute;left:3952;top:3650;width:2;height:754" coordorigin="3952,3650" coordsize="0,754" path="m3952,4404l3952,3650e" filled="f" stroked="t" strokeweight=".936585pt" strokecolor="#444444">
                <v:path arrowok="t"/>
              </v:shape>
            </v:group>
            <v:group style="position:absolute;left:468;top:4394;width:11033;height:2" coordorigin="468,4394" coordsize="11033,2">
              <v:shape style="position:absolute;left:468;top:4394;width:11033;height:2" coordorigin="468,4394" coordsize="11033,0" path="m468,4394l11501,4394e" filled="f" stroked="t" strokeweight=".702439pt" strokecolor="#484848">
                <v:path arrowok="t"/>
              </v:shape>
            </v:group>
            <v:group style="position:absolute;left:2473;top:4906;width:9033;height:2" coordorigin="2473,4906" coordsize="9033,2">
              <v:shape style="position:absolute;left:2473;top:4906;width:9033;height:2" coordorigin="2473,4906" coordsize="9033,0" path="m2473,4906l11506,4906e" filled="f" stroked="t" strokeweight=".702439pt" strokecolor="#484848">
                <v:path arrowok="t"/>
              </v:shape>
            </v:group>
            <v:group style="position:absolute;left:4999;top:4897;width:2;height:2162" coordorigin="4999,4897" coordsize="2,2162">
              <v:shape style="position:absolute;left:4999;top:4897;width:2;height:2162" coordorigin="4999,4897" coordsize="0,2162" path="m4999,7059l4999,4897e" filled="f" stroked="t" strokeweight=".702439pt" strokecolor="#4B4B4B">
                <v:path arrowok="t"/>
              </v:shape>
            </v:group>
            <v:group style="position:absolute;left:4983;top:5390;width:6523;height:2" coordorigin="4983,5390" coordsize="6523,2">
              <v:shape style="position:absolute;left:4983;top:5390;width:6523;height:2" coordorigin="4983,5390" coordsize="6523,0" path="m4983,5390l11506,5390e" filled="f" stroked="t" strokeweight=".702439pt" strokecolor="#484848">
                <v:path arrowok="t"/>
              </v:shape>
            </v:group>
            <v:group style="position:absolute;left:4987;top:5627;width:6523;height:2" coordorigin="4987,5627" coordsize="6523,2">
              <v:shape style="position:absolute;left:4987;top:5627;width:6523;height:2" coordorigin="4987,5627" coordsize="6523,0" path="m4987,5627l11511,5627e" filled="f" stroked="t" strokeweight=".702439pt" strokecolor="#484848">
                <v:path arrowok="t"/>
              </v:shape>
            </v:group>
            <v:group style="position:absolute;left:4992;top:5864;width:6514;height:2" coordorigin="4992,5864" coordsize="6514,2">
              <v:shape style="position:absolute;left:4992;top:5864;width:6514;height:2" coordorigin="4992,5864" coordsize="6514,0" path="m4992,5864l11506,5864e" filled="f" stroked="t" strokeweight=".702439pt" strokecolor="#484848">
                <v:path arrowok="t"/>
              </v:shape>
            </v:group>
            <v:group style="position:absolute;left:2473;top:6106;width:9038;height:2" coordorigin="2473,6106" coordsize="9038,2">
              <v:shape style="position:absolute;left:2473;top:6106;width:9038;height:2" coordorigin="2473,6106" coordsize="9038,0" path="m2473,6106l11511,6106e" filled="f" stroked="t" strokeweight=".702439pt" strokecolor="#484848">
                <v:path arrowok="t"/>
              </v:shape>
            </v:group>
            <v:group style="position:absolute;left:468;top:4669;width:11033;height:2" coordorigin="468,4669" coordsize="11033,2">
              <v:shape style="position:absolute;left:468;top:4669;width:11033;height:2" coordorigin="468,4669" coordsize="11033,0" path="m468,4669l11501,4669e" filled="f" stroked="t" strokeweight=".702439pt" strokecolor="#4B4B4B">
                <v:path arrowok="t"/>
              </v:shape>
            </v:group>
            <v:group style="position:absolute;left:908;top:6343;width:10602;height:2" coordorigin="908,6343" coordsize="10602,2">
              <v:shape style="position:absolute;left:908;top:6343;width:10602;height:2" coordorigin="908,6343" coordsize="10602,0" path="m908,6343l11511,6343e" filled="f" stroked="t" strokeweight=".702439pt" strokecolor="#484848">
                <v:path arrowok="t"/>
              </v:shape>
            </v:group>
            <v:group style="position:absolute;left:7860;top:6329;width:2;height:725" coordorigin="7860,6329" coordsize="2,725">
              <v:shape style="position:absolute;left:7860;top:6329;width:2;height:725" coordorigin="7860,6329" coordsize="0,725" path="m7860,7054l7860,6329e" filled="f" stroked="t" strokeweight=".936585pt" strokecolor="#4B4B4B">
                <v:path arrowok="t"/>
              </v:shape>
            </v:group>
            <v:group style="position:absolute;left:2468;top:6812;width:9043;height:2" coordorigin="2468,6812" coordsize="9043,2">
              <v:shape style="position:absolute;left:2468;top:6812;width:9043;height:2" coordorigin="2468,6812" coordsize="9043,0" path="m2468,6812l11511,6812e" filled="f" stroked="t" strokeweight=".702439pt" strokecolor="#484848">
                <v:path arrowok="t"/>
              </v:shape>
            </v:group>
            <v:group style="position:absolute;left:2473;top:7049;width:9043;height:2" coordorigin="2473,7049" coordsize="9043,2">
              <v:shape style="position:absolute;left:2473;top:7049;width:9043;height:2" coordorigin="2473,7049" coordsize="9043,0" path="m2473,7049l11515,7049e" filled="f" stroked="t" strokeweight=".702439pt" strokecolor="#484848">
                <v:path arrowok="t"/>
              </v:shape>
            </v:group>
            <v:group style="position:absolute;left:5006;top:7751;width:2;height:730" coordorigin="5006,7751" coordsize="2,730">
              <v:shape style="position:absolute;left:5006;top:7751;width:2;height:730" coordorigin="5006,7751" coordsize="0,730" path="m5006,8481l5006,7751e" filled="f" stroked="t" strokeweight=".936585pt" strokecolor="#545454">
                <v:path arrowok="t"/>
              </v:shape>
            </v:group>
            <v:group style="position:absolute;left:5001;top:7997;width:6514;height:2" coordorigin="5001,7997" coordsize="6514,2">
              <v:shape style="position:absolute;left:5001;top:7997;width:6514;height:2" coordorigin="5001,7997" coordsize="6514,0" path="m5001,7997l11515,7997e" filled="f" stroked="t" strokeweight=".702439pt" strokecolor="#4B4B4B">
                <v:path arrowok="t"/>
              </v:shape>
            </v:group>
            <v:group style="position:absolute;left:5001;top:8232;width:6514;height:2" coordorigin="5001,8232" coordsize="6514,2">
              <v:shape style="position:absolute;left:5001;top:8232;width:6514;height:2" coordorigin="5001,8232" coordsize="6514,0" path="m5001,8232l11515,8232e" filled="f" stroked="t" strokeweight=".936585pt" strokecolor="#4B4B4B">
                <v:path arrowok="t"/>
              </v:shape>
            </v:group>
            <v:group style="position:absolute;left:482;top:10078;width:11042;height:2" coordorigin="482,10078" coordsize="11042,2">
              <v:shape style="position:absolute;left:482;top:10078;width:11042;height:2" coordorigin="482,10078" coordsize="11042,0" path="m482,10078l11525,10078e" filled="f" stroked="t" strokeweight=".702439pt" strokecolor="#4B4B4B">
                <v:path arrowok="t"/>
              </v:shape>
            </v:group>
            <v:group style="position:absolute;left:473;top:7291;width:11038;height:2" coordorigin="473,7291" coordsize="11038,2">
              <v:shape style="position:absolute;left:473;top:7291;width:11038;height:2" coordorigin="473,7291" coordsize="11038,0" path="m473,7291l11511,7291e" filled="f" stroked="t" strokeweight=".702439pt" strokecolor="#4B4B4B">
                <v:path arrowok="t"/>
              </v:shape>
            </v:group>
            <v:group style="position:absolute;left:454;top:7755;width:11056;height:2" coordorigin="454,7755" coordsize="11056,2">
              <v:shape style="position:absolute;left:454;top:7755;width:11056;height:2" coordorigin="454,7755" coordsize="11056,0" path="m454,7755l11511,7755e" filled="f" stroked="t" strokeweight=".702439pt" strokecolor="#4B4B4B">
                <v:path arrowok="t"/>
              </v:shape>
            </v:group>
            <v:group style="position:absolute;left:473;top:8474;width:11042;height:2" coordorigin="473,8474" coordsize="11042,2">
              <v:shape style="position:absolute;left:473;top:8474;width:11042;height:2" coordorigin="473,8474" coordsize="11042,0" path="m473,8474l11515,8474e" filled="f" stroked="t" strokeweight=".936585pt" strokecolor="#4B484B">
                <v:path arrowok="t"/>
              </v:shape>
            </v:group>
            <v:group style="position:absolute;left:478;top:9244;width:11042;height:2" coordorigin="478,9244" coordsize="11042,2">
              <v:shape style="position:absolute;left:478;top:9244;width:11042;height:2" coordorigin="478,9244" coordsize="11042,0" path="m478,9244l11520,9244e" filled="f" stroked="t" strokeweight=".702439pt" strokecolor="#4B4B4B">
                <v:path arrowok="t"/>
              </v:shape>
            </v:group>
            <v:group style="position:absolute;left:478;top:10320;width:11047;height:2" coordorigin="478,10320" coordsize="11047,2">
              <v:shape style="position:absolute;left:478;top:10320;width:11047;height:2" coordorigin="478,10320" coordsize="11047,0" path="m478,10320l11525,10320e" filled="f" stroked="t" strokeweight=".702439pt" strokecolor="#4B4B4B">
                <v:path arrowok="t"/>
              </v:shape>
            </v:group>
            <v:group style="position:absolute;left:482;top:10557;width:11047;height:2" coordorigin="482,10557" coordsize="11047,2">
              <v:shape style="position:absolute;left:482;top:10557;width:11047;height:2" coordorigin="482,10557" coordsize="11047,0" path="m482,10557l11529,10557e" filled="f" stroked="t" strokeweight=".702439pt" strokecolor="#4B4B4B">
                <v:path arrowok="t"/>
              </v:shape>
            </v:group>
            <v:group style="position:absolute;left:482;top:11031;width:11047;height:2" coordorigin="482,11031" coordsize="11047,2">
              <v:shape style="position:absolute;left:482;top:11031;width:11047;height:2" coordorigin="482,11031" coordsize="11047,0" path="m482,11031l11529,11031e" filled="f" stroked="t" strokeweight=".702439pt" strokecolor="#4B4B4B">
                <v:path arrowok="t"/>
              </v:shape>
            </v:group>
            <v:group style="position:absolute;left:478;top:11266;width:11052;height:2" coordorigin="478,11266" coordsize="11052,2">
              <v:shape style="position:absolute;left:478;top:11266;width:11052;height:2" coordorigin="478,11266" coordsize="11052,0" path="m478,11266l11529,11266e" filled="f" stroked="t" strokeweight=".702439pt" strokecolor="#4B4B4B">
                <v:path arrowok="t"/>
              </v:shape>
            </v:group>
            <v:group style="position:absolute;left:1281;top:11263;width:2;height:4996" coordorigin="1281,11263" coordsize="2,4996">
              <v:shape style="position:absolute;left:1281;top:11263;width:2;height:4996" coordorigin="1281,11263" coordsize="0,4996" path="m1281,16260l1281,11263e" filled="f" stroked="t" strokeweight=".702439pt" strokecolor="#545454">
                <v:path arrowok="t"/>
              </v:shape>
            </v:group>
            <v:group style="position:absolute;left:1847;top:11259;width:2;height:4992" coordorigin="1847,11259" coordsize="2,4992">
              <v:shape style="position:absolute;left:1847;top:11259;width:2;height:4992" coordorigin="1847,11259" coordsize="0,4992" path="m1847,16250l1847,11259e" filled="f" stroked="t" strokeweight=".702439pt" strokecolor="#484848">
                <v:path arrowok="t"/>
              </v:shape>
            </v:group>
            <v:group style="position:absolute;left:482;top:11505;width:11047;height:2" coordorigin="482,11505" coordsize="11047,2">
              <v:shape style="position:absolute;left:482;top:11505;width:11047;height:2" coordorigin="482,11505" coordsize="11047,0" path="m482,11505l11529,11505e" filled="f" stroked="t" strokeweight=".702439pt" strokecolor="#4B4B4B">
                <v:path arrowok="t"/>
              </v:shape>
            </v:group>
            <v:group style="position:absolute;left:487;top:13577;width:2023;height:2" coordorigin="487,13577" coordsize="2023,2">
              <v:shape style="position:absolute;left:487;top:13577;width:2023;height:2" coordorigin="487,13577" coordsize="2023,0" path="m487,13577l2510,13577e" filled="f" stroked="t" strokeweight=".702439pt" strokecolor="#545454">
                <v:path arrowok="t"/>
              </v:shape>
            </v:group>
            <v:group style="position:absolute;left:496;top:16241;width:11047;height:2" coordorigin="496,16241" coordsize="11047,2">
              <v:shape style="position:absolute;left:496;top:16241;width:11047;height:2" coordorigin="496,16241" coordsize="11047,0" path="m496,16241l11543,16241e" filled="f" stroked="t" strokeweight=".702439pt" strokecolor="#606060">
                <v:path arrowok="t"/>
              </v:shape>
            </v:group>
            <v:group style="position:absolute;left:7441;top:11254;width:2;height:4992" coordorigin="7441,11254" coordsize="2,4992">
              <v:shape style="position:absolute;left:7441;top:11254;width:2;height:4992" coordorigin="7441,11254" coordsize="0,4992" path="m7441,16246l7441,11254e" filled="f" stroked="t" strokeweight=".702439pt" strokecolor="#484848">
                <v:path arrowok="t"/>
              </v:shape>
            </v:group>
            <w10:wrap type="none"/>
          </v:group>
        </w:pict>
      </w:r>
      <w:r>
        <w:rPr>
          <w:sz w:val="15"/>
          <w:szCs w:val="15"/>
        </w:rPr>
      </w:r>
    </w:p>
    <w:p>
      <w:pPr>
        <w:spacing w:before="0" w:after="0" w:line="240" w:lineRule="auto"/>
        <w:ind w:left="136" w:right="88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4" w:lineRule="auto"/>
        <w:ind w:left="136" w:right="411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90"/>
        </w:rPr>
        <w:t>Tt.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90"/>
        </w:rPr>
        <w:t>)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0"/>
          <w:w w:val="90"/>
        </w:rPr>
        <w:t>ıinı</w:t>
      </w:r>
      <w:r>
        <w:rPr>
          <w:rFonts w:ascii="Times New Roman" w:hAnsi="Times New Roman" w:cs="Times New Roman" w:eastAsia="Times New Roman"/>
          <w:sz w:val="21"/>
          <w:szCs w:val="21"/>
          <w:color w:val="343434"/>
          <w:spacing w:val="2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50" w:right="66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8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30" w:right="-4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ÖIU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Varalı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4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[farib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11.05.2017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GİDE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Gaziemi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1.279999pt;margin-top:26.913353pt;width:12.48pt;height:33.599998pt;mso-position-horizontal-relative:page;mso-position-vertical-relative:paragraph;z-index:-15743" type="#_x0000_t75">
            <v:imagedata r:id="rId17" o:title=""/>
          </v:shape>
        </w:pict>
      </w:r>
      <w:r>
        <w:rPr/>
        <w:pict>
          <v:shape style="position:absolute;margin-left:143.039993pt;margin-top:53.793358pt;width:100.800003pt;height:64.320000pt;mso-position-horizontal-relative:page;mso-position-vertical-relative:paragraph;z-index:-15742" type="#_x0000_t75">
            <v:imagedata r:id="rId18" o:title=""/>
          </v:shape>
        </w:pict>
      </w:r>
      <w:r>
        <w:rPr/>
        <w:pict>
          <v:shape style="position:absolute;margin-left:421.440002pt;margin-top:25.953354pt;width:138.240005pt;height:119.040001pt;mso-position-horizontal-relative:page;mso-position-vertical-relative:paragraph;z-index:-15741" type="#_x0000_t75">
            <v:imagedata r:id="rId19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97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1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4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4"/>
        </w:rPr>
        <w:t>20.05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-36" w:right="101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84" w:lineRule="exact"/>
        <w:ind w:left="2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1"/>
          <w:position w:val="-3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975" w:lineRule="exact"/>
        <w:ind w:left="824" w:right="-20"/>
        <w:jc w:val="left"/>
        <w:rPr>
          <w:rFonts w:ascii="Times New Roman" w:hAnsi="Times New Roman" w:cs="Times New Roman" w:eastAsia="Times New Roman"/>
          <w:sz w:val="83"/>
          <w:szCs w:val="8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2.419525pt;margin-top:43.040211pt;width:3.96pt;height:12pt;mso-position-horizontal-relative:page;mso-position-vertical-relative:paragraph;z-index:-15739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3D4289"/>
                      <w:spacing w:val="0"/>
                      <w:w w:val="66"/>
                      <w:i/>
                    </w:rPr>
                    <w:t>J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3"/>
          <w:szCs w:val="83"/>
          <w:color w:val="64628A"/>
          <w:spacing w:val="-20"/>
          <w:w w:val="33"/>
          <w:i/>
          <w:position w:val="15"/>
        </w:rPr>
        <w:t>_</w:t>
      </w:r>
      <w:r>
        <w:rPr>
          <w:rFonts w:ascii="Times New Roman" w:hAnsi="Times New Roman" w:cs="Times New Roman" w:eastAsia="Times New Roman"/>
          <w:sz w:val="83"/>
          <w:szCs w:val="83"/>
          <w:color w:val="3D4289"/>
          <w:spacing w:val="0"/>
          <w:w w:val="61"/>
          <w:i/>
          <w:position w:val="15"/>
        </w:rPr>
        <w:t>rl</w:t>
      </w:r>
      <w:r>
        <w:rPr>
          <w:rFonts w:ascii="Times New Roman" w:hAnsi="Times New Roman" w:cs="Times New Roman" w:eastAsia="Times New Roman"/>
          <w:sz w:val="83"/>
          <w:szCs w:val="83"/>
          <w:color w:val="3D4289"/>
          <w:spacing w:val="-410"/>
          <w:w w:val="61"/>
          <w:i/>
          <w:position w:val="15"/>
        </w:rPr>
        <w:t>w</w:t>
      </w:r>
      <w:r>
        <w:rPr>
          <w:rFonts w:ascii="Times New Roman" w:hAnsi="Times New Roman" w:cs="Times New Roman" w:eastAsia="Times New Roman"/>
          <w:sz w:val="47"/>
          <w:szCs w:val="47"/>
          <w:color w:val="282B80"/>
          <w:spacing w:val="0"/>
          <w:w w:val="80"/>
          <w:i/>
          <w:position w:val="-10"/>
        </w:rPr>
        <w:t>v</w:t>
      </w:r>
      <w:r>
        <w:rPr>
          <w:rFonts w:ascii="Times New Roman" w:hAnsi="Times New Roman" w:cs="Times New Roman" w:eastAsia="Times New Roman"/>
          <w:sz w:val="47"/>
          <w:szCs w:val="47"/>
          <w:color w:val="282B80"/>
          <w:spacing w:val="-68"/>
          <w:w w:val="81"/>
          <w:i/>
          <w:position w:val="-10"/>
        </w:rPr>
        <w:t>r</w:t>
      </w:r>
      <w:r>
        <w:rPr>
          <w:rFonts w:ascii="Times New Roman" w:hAnsi="Times New Roman" w:cs="Times New Roman" w:eastAsia="Times New Roman"/>
          <w:sz w:val="83"/>
          <w:szCs w:val="83"/>
          <w:color w:val="3D4289"/>
          <w:spacing w:val="0"/>
          <w:w w:val="62"/>
          <w:i/>
          <w:position w:val="15"/>
        </w:rPr>
        <w:t>.</w:t>
      </w:r>
      <w:r>
        <w:rPr>
          <w:rFonts w:ascii="Times New Roman" w:hAnsi="Times New Roman" w:cs="Times New Roman" w:eastAsia="Times New Roman"/>
          <w:sz w:val="83"/>
          <w:szCs w:val="83"/>
          <w:color w:val="000000"/>
          <w:spacing w:val="0"/>
          <w:w w:val="100"/>
          <w:position w:val="0"/>
        </w:rPr>
      </w:r>
    </w:p>
    <w:p>
      <w:pPr>
        <w:spacing w:before="0" w:after="0" w:line="1479" w:lineRule="exact"/>
        <w:ind w:left="1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CBDC1"/>
          <w:spacing w:val="-29"/>
          <w:w w:val="68"/>
          <w:position w:val="80"/>
        </w:rPr>
        <w:t>.</w:t>
      </w:r>
      <w:r>
        <w:rPr>
          <w:rFonts w:ascii="Arial" w:hAnsi="Arial" w:cs="Arial" w:eastAsia="Arial"/>
          <w:sz w:val="144"/>
          <w:szCs w:val="144"/>
          <w:color w:val="464B72"/>
          <w:spacing w:val="-477"/>
          <w:w w:val="130"/>
          <w:position w:val="1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1"/>
          <w:position w:val="8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8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0"/>
        </w:rPr>
        <w:t>il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0"/>
          <w:position w:val="80"/>
        </w:rPr>
        <w:t> </w:t>
      </w:r>
      <w:r>
        <w:rPr>
          <w:rFonts w:ascii="Arial" w:hAnsi="Arial" w:cs="Arial" w:eastAsia="Arial"/>
          <w:sz w:val="144"/>
          <w:szCs w:val="144"/>
          <w:color w:val="262626"/>
          <w:spacing w:val="-272"/>
          <w:w w:val="3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"/>
          <w:w w:val="100"/>
          <w:position w:val="8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100"/>
          <w:position w:val="80"/>
        </w:rPr>
        <w:t>AÖL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10"/>
          <w:w w:val="101"/>
          <w:position w:val="8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43434"/>
          <w:spacing w:val="0"/>
          <w:w w:val="99"/>
          <w:position w:val="80"/>
        </w:rPr>
        <w:t>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337" w:right="1008" w:firstLine="-9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Oza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KIRMIZI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A.A.K.P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5"/>
        </w:rPr>
        <w:t>Şo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4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6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00"/>
          <w:cols w:num="4" w:equalWidth="0">
            <w:col w:w="2016" w:space="125"/>
            <w:col w:w="2573" w:space="68"/>
            <w:col w:w="2529" w:space="758"/>
            <w:col w:w="3191"/>
          </w:cols>
        </w:sectPr>
      </w:pPr>
      <w:rPr/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802" w:right="4311" w:firstLine="-10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.736507pt;margin-top:-13.900739pt;width:38.844942pt;height:44.5pt;mso-position-horizontal-relative:page;mso-position-vertical-relative:paragraph;z-index:-15734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rPr>
                      <w:rFonts w:ascii="Arial" w:hAnsi="Arial" w:cs="Arial" w:eastAsia="Arial"/>
                      <w:sz w:val="89"/>
                      <w:szCs w:val="89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181818"/>
                      <w:spacing w:val="0"/>
                      <w:w w:val="157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1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1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5" w:lineRule="exact"/>
        <w:ind w:left="865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14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73" w:lineRule="exact"/>
        <w:ind w:left="594" w:right="-20"/>
        <w:jc w:val="left"/>
        <w:tabs>
          <w:tab w:pos="3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2B2B2B"/>
          <w:spacing w:val="-3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3" w:lineRule="exact"/>
        <w:ind w:left="642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2B2B2B"/>
          <w:spacing w:val="0"/>
          <w:w w:val="113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2B2B2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13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57" w:lineRule="auto"/>
        <w:ind w:left="132" w:right="3464" w:firstLine="-19"/>
        <w:jc w:val="left"/>
        <w:tabs>
          <w:tab w:pos="1660" w:val="left"/>
          <w:tab w:pos="3200" w:val="left"/>
          <w:tab w:pos="4540" w:val="left"/>
          <w:tab w:pos="556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11.05.2017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1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18.20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tfe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9"/>
          <w:w w:val="10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8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11.05.2017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31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2984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!Bil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9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25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Priş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4"/>
          <w:w w:val="13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Sasalı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at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bah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0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17"/>
          <w:w w:val="10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A1A3A5"/>
          <w:spacing w:val="-11"/>
          <w:w w:val="7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ka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8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4"/>
          <w:w w:val="11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1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27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w w:val="155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w w:val="94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ştina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Sasalı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Havvanat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bah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17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3"/>
          <w:w w:val="11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</w:rPr>
        <w:t>rşısı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27" w:right="-20"/>
        <w:jc w:val="left"/>
        <w:tabs>
          <w:tab w:pos="1480" w:val="left"/>
          <w:tab w:pos="438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ngım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3"/>
          <w:w w:val="105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4" w:after="0" w:line="183" w:lineRule="auto"/>
        <w:ind w:left="3673" w:right="3302" w:firstLine="-3541"/>
        <w:jc w:val="left"/>
        <w:tabs>
          <w:tab w:pos="364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4.37793pt;margin-top:14.606736pt;width:3.74504pt;height:26pt;mso-position-horizontal-relative:page;mso-position-vertical-relative:paragraph;z-index:-15733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2B2B2B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0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7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3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  <w:position w:val="1"/>
        </w:rPr>
        <w:t>pını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5"/>
          <w:position w:val="-6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95"/>
          <w:position w:val="-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97"/>
          <w:position w:val="-6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3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37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37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5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2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  <w:position w:val="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78" w:lineRule="exact"/>
        <w:ind w:left="3673" w:right="-20"/>
        <w:jc w:val="left"/>
        <w:tabs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w w:val="94"/>
          <w:position w:val="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8"/>
          <w:w w:val="93"/>
          <w:position w:val="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2"/>
          <w:w w:val="179"/>
          <w:position w:val="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  <w:position w:val="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6"/>
        </w:rPr>
        <w:t>18.27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4441" w:right="5741"/>
        <w:jc w:val="center"/>
        <w:tabs>
          <w:tab w:pos="5040" w:val="left"/>
          <w:tab w:pos="5540" w:val="left"/>
        </w:tabs>
        <w:rPr>
          <w:rFonts w:ascii="Arial" w:hAnsi="Arial" w:cs="Arial" w:eastAsia="Arial"/>
          <w:sz w:val="35"/>
          <w:szCs w:val="35"/>
        </w:rPr>
      </w:pPr>
      <w:rPr/>
      <w:r>
        <w:rPr>
          <w:rFonts w:ascii="Arial" w:hAnsi="Arial" w:cs="Arial" w:eastAsia="Arial"/>
          <w:sz w:val="35"/>
          <w:szCs w:val="35"/>
          <w:color w:val="2B2B2B"/>
          <w:spacing w:val="0"/>
          <w:w w:val="45"/>
          <w:position w:val="1"/>
        </w:rPr>
        <w:t>ı</w:t>
      </w:r>
      <w:r>
        <w:rPr>
          <w:rFonts w:ascii="Arial" w:hAnsi="Arial" w:cs="Arial" w:eastAsia="Arial"/>
          <w:sz w:val="35"/>
          <w:szCs w:val="35"/>
          <w:color w:val="2B2B2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5"/>
          <w:szCs w:val="35"/>
          <w:color w:val="2B2B2B"/>
          <w:spacing w:val="0"/>
          <w:w w:val="61"/>
          <w:position w:val="1"/>
        </w:rPr>
        <w:t>ı</w:t>
      </w:r>
      <w:r>
        <w:rPr>
          <w:rFonts w:ascii="Arial" w:hAnsi="Arial" w:cs="Arial" w:eastAsia="Arial"/>
          <w:sz w:val="35"/>
          <w:szCs w:val="35"/>
          <w:color w:val="2B2B2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5"/>
          <w:szCs w:val="35"/>
          <w:color w:val="2B2B2B"/>
          <w:spacing w:val="0"/>
          <w:w w:val="100"/>
          <w:position w:val="1"/>
        </w:rPr>
      </w:r>
      <w:r>
        <w:rPr>
          <w:rFonts w:ascii="Arial" w:hAnsi="Arial" w:cs="Arial" w:eastAsia="Arial"/>
          <w:sz w:val="35"/>
          <w:szCs w:val="35"/>
          <w:color w:val="898C89"/>
          <w:spacing w:val="0"/>
          <w:w w:val="61"/>
          <w:position w:val="1"/>
        </w:rPr>
        <w:t>ı</w:t>
      </w:r>
      <w:r>
        <w:rPr>
          <w:rFonts w:ascii="Arial" w:hAnsi="Arial" w:cs="Arial" w:eastAsia="Arial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137" w:right="-20"/>
        <w:jc w:val="left"/>
        <w:tabs>
          <w:tab w:pos="2140" w:val="left"/>
          <w:tab w:pos="5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2"/>
        </w:rPr>
        <w:t>JKi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4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9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1"/>
          <w:w w:val="109"/>
          <w:position w:val="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77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0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1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2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Kurtulu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ARIKAN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1" w:lineRule="auto"/>
        <w:ind w:left="113" w:right="2294" w:firstLine="2037"/>
        <w:jc w:val="left"/>
        <w:tabs>
          <w:tab w:pos="2140" w:val="left"/>
          <w:tab w:pos="478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43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4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6"/>
          <w:w w:val="1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8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21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18.25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5"/>
          <w:position w:val="1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  <w:position w:val="0"/>
        </w:rPr>
        <w:t>2410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37" w:right="-20"/>
        <w:jc w:val="left"/>
        <w:tabs>
          <w:tab w:pos="472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1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740" w:right="-20"/>
        <w:jc w:val="left"/>
        <w:tabs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7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74" w:right="-20"/>
        <w:jc w:val="left"/>
        <w:tabs>
          <w:tab w:pos="472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24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2" w:lineRule="auto"/>
        <w:ind w:left="2179" w:right="2498" w:firstLine="-2047"/>
        <w:jc w:val="left"/>
        <w:tabs>
          <w:tab w:pos="472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42" w:right="2521" w:firstLine="-1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4760" w:right="387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7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88" w:right="-20"/>
        <w:jc w:val="left"/>
        <w:tabs>
          <w:tab w:pos="4720" w:val="left"/>
          <w:tab w:pos="6660" w:val="left"/>
          <w:tab w:pos="8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6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3"/>
        </w:rPr>
        <w:t>KöpükK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"/>
          <w:w w:val="11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1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7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K.T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4" w:lineRule="exact"/>
        <w:ind w:left="2250" w:right="-20"/>
        <w:jc w:val="left"/>
        <w:tabs>
          <w:tab w:pos="5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11"/>
          <w:position w:val="2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8"/>
          <w:w w:val="116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  <w:position w:val="2"/>
        </w:rPr>
        <w:t>5m3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600" w:bottom="280" w:left="220" w:right="220"/>
        </w:sectPr>
      </w:pPr>
      <w:rPr/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mikta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sazlı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yandı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left="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Sasalı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Hayvanat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bahçesi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karşısı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dere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kena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1"/>
        </w:rPr>
        <w:t>sazlıklarda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  <w:cols w:num="2" w:equalWidth="0">
            <w:col w:w="1851" w:space="328"/>
            <w:col w:w="9301"/>
          </w:cols>
        </w:sectPr>
      </w:pPr>
      <w:rPr/>
    </w:p>
    <w:p>
      <w:pPr>
        <w:spacing w:before="19" w:after="0" w:line="252" w:lineRule="auto"/>
        <w:ind w:left="2169" w:right="48" w:firstLine="-2023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araştirma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kibrit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çakmakla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sazlıkları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tutuşturluması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32" w:right="-20"/>
        <w:jc w:val="left"/>
        <w:tabs>
          <w:tab w:pos="216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9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9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7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9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8"/>
          <w:w w:val="43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92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3"/>
          <w:w w:val="105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96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1"/>
          <w:w w:val="112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13"/>
          <w:w w:val="10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62" w:lineRule="auto"/>
        <w:ind w:left="132" w:right="9810" w:firstLine="49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}ereç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lfeslim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4" w:lineRule="exact"/>
        <w:ind w:left="142" w:right="-20"/>
        <w:jc w:val="left"/>
        <w:tabs>
          <w:tab w:pos="2160" w:val="left"/>
          <w:tab w:pos="6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2B2B2B"/>
          <w:spacing w:val="0"/>
          <w:w w:val="59"/>
        </w:rPr>
        <w:t>tr</w:t>
      </w:r>
      <w:r>
        <w:rPr>
          <w:rFonts w:ascii="Arial" w:hAnsi="Arial" w:cs="Arial" w:eastAsia="Arial"/>
          <w:sz w:val="22"/>
          <w:szCs w:val="22"/>
          <w:color w:val="2B2B2B"/>
          <w:spacing w:val="-40"/>
          <w:w w:val="6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2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11.05.2017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12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6"/>
        </w:rPr>
        <w:t>18.51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24" w:lineRule="exact"/>
        <w:ind w:left="232" w:right="-20"/>
        <w:jc w:val="left"/>
        <w:tabs>
          <w:tab w:pos="1040" w:val="left"/>
          <w:tab w:pos="1540" w:val="left"/>
          <w:tab w:pos="8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-1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6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Çiğli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5"/>
          <w:w w:val="104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99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</w:sectPr>
      </w:pPr>
      <w:rPr/>
    </w:p>
    <w:p>
      <w:pPr>
        <w:spacing w:before="40" w:after="0" w:line="240" w:lineRule="auto"/>
        <w:ind w:left="2322" w:right="-73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right="326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82" w:lineRule="exact"/>
        <w:ind w:left="-40" w:right="1496"/>
        <w:jc w:val="center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424444"/>
          <w:w w:val="80"/>
          <w:position w:val="-3"/>
        </w:rPr>
        <w:t>1</w:t>
      </w:r>
      <w:r>
        <w:rPr>
          <w:rFonts w:ascii="Arial" w:hAnsi="Arial" w:cs="Arial" w:eastAsia="Arial"/>
          <w:sz w:val="27"/>
          <w:szCs w:val="27"/>
          <w:color w:val="424444"/>
          <w:spacing w:val="-43"/>
          <w:w w:val="100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424444"/>
          <w:spacing w:val="0"/>
          <w:w w:val="75"/>
          <w:position w:val="-3"/>
        </w:rPr>
        <w:t>6</w:t>
      </w:r>
      <w:r>
        <w:rPr>
          <w:rFonts w:ascii="Arial" w:hAnsi="Arial" w:cs="Arial" w:eastAsia="Arial"/>
          <w:sz w:val="27"/>
          <w:szCs w:val="27"/>
          <w:color w:val="424444"/>
          <w:spacing w:val="21"/>
          <w:w w:val="75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424444"/>
          <w:spacing w:val="0"/>
          <w:w w:val="51"/>
          <w:position w:val="-3"/>
        </w:rPr>
        <w:t>Marı</w:t>
      </w:r>
      <w:r>
        <w:rPr>
          <w:rFonts w:ascii="Arial" w:hAnsi="Arial" w:cs="Arial" w:eastAsia="Arial"/>
          <w:sz w:val="27"/>
          <w:szCs w:val="27"/>
          <w:color w:val="424444"/>
          <w:spacing w:val="0"/>
          <w:w w:val="51"/>
          <w:position w:val="-3"/>
        </w:rPr>
        <w:t>s</w:t>
      </w:r>
      <w:r>
        <w:rPr>
          <w:rFonts w:ascii="Arial" w:hAnsi="Arial" w:cs="Arial" w:eastAsia="Arial"/>
          <w:sz w:val="27"/>
          <w:szCs w:val="27"/>
          <w:color w:val="424444"/>
          <w:spacing w:val="0"/>
          <w:w w:val="51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424444"/>
          <w:spacing w:val="2"/>
          <w:w w:val="51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424444"/>
          <w:spacing w:val="0"/>
          <w:w w:val="58"/>
          <w:position w:val="-3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39" w:lineRule="exact"/>
        <w:ind w:left="149" w:right="1744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Arial" w:hAnsi="Arial" w:cs="Arial" w:eastAsia="Arial"/>
          <w:sz w:val="20"/>
          <w:szCs w:val="20"/>
          <w:color w:val="2B2B2B"/>
          <w:spacing w:val="0"/>
          <w:w w:val="100"/>
          <w:i/>
          <w:position w:val="-17"/>
        </w:rPr>
        <w:t>1</w:t>
      </w:r>
      <w:r>
        <w:rPr>
          <w:rFonts w:ascii="Arial" w:hAnsi="Arial" w:cs="Arial" w:eastAsia="Arial"/>
          <w:sz w:val="20"/>
          <w:szCs w:val="20"/>
          <w:color w:val="2B2B2B"/>
          <w:spacing w:val="0"/>
          <w:w w:val="100"/>
          <w:i/>
          <w:position w:val="-17"/>
        </w:rPr>
        <w:t> </w:t>
      </w:r>
      <w:r>
        <w:rPr>
          <w:rFonts w:ascii="Arial" w:hAnsi="Arial" w:cs="Arial" w:eastAsia="Arial"/>
          <w:sz w:val="20"/>
          <w:szCs w:val="20"/>
          <w:color w:val="2B2B2B"/>
          <w:spacing w:val="30"/>
          <w:w w:val="100"/>
          <w:i/>
          <w:position w:val="-1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5B5B5D"/>
          <w:spacing w:val="0"/>
          <w:w w:val="81"/>
          <w:position w:val="-17"/>
        </w:rPr>
        <w:t>t</w:t>
      </w:r>
      <w:r>
        <w:rPr>
          <w:rFonts w:ascii="Times New Roman" w:hAnsi="Times New Roman" w:cs="Times New Roman" w:eastAsia="Times New Roman"/>
          <w:sz w:val="28"/>
          <w:szCs w:val="28"/>
          <w:color w:val="5B5B5D"/>
          <w:spacing w:val="-45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24444"/>
          <w:spacing w:val="0"/>
          <w:w w:val="65"/>
          <w:position w:val="-17"/>
        </w:rPr>
        <w:t>:ıe</w:t>
      </w:r>
      <w:r>
        <w:rPr>
          <w:rFonts w:ascii="Times New Roman" w:hAnsi="Times New Roman" w:cs="Times New Roman" w:eastAsia="Times New Roman"/>
          <w:sz w:val="28"/>
          <w:szCs w:val="28"/>
          <w:color w:val="424444"/>
          <w:spacing w:val="-6"/>
          <w:w w:val="66"/>
          <w:position w:val="-17"/>
        </w:rPr>
        <w:t>-</w:t>
      </w:r>
      <w:r>
        <w:rPr>
          <w:rFonts w:ascii="Times New Roman" w:hAnsi="Times New Roman" w:cs="Times New Roman" w:eastAsia="Times New Roman"/>
          <w:sz w:val="28"/>
          <w:szCs w:val="28"/>
          <w:color w:val="2B2B2B"/>
          <w:spacing w:val="-53"/>
          <w:w w:val="52"/>
          <w:position w:val="-17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A1A3A5"/>
          <w:spacing w:val="-6"/>
          <w:w w:val="66"/>
          <w:position w:val="-17"/>
        </w:rPr>
        <w:t>·</w:t>
      </w:r>
      <w:r>
        <w:rPr>
          <w:rFonts w:ascii="Times New Roman" w:hAnsi="Times New Roman" w:cs="Times New Roman" w:eastAsia="Times New Roman"/>
          <w:sz w:val="28"/>
          <w:szCs w:val="28"/>
          <w:color w:val="5B5B5D"/>
          <w:spacing w:val="0"/>
          <w:w w:val="48"/>
          <w:position w:val="-17"/>
        </w:rPr>
        <w:t>\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20" w:right="220"/>
          <w:cols w:num="2" w:equalWidth="0">
            <w:col w:w="6338" w:space="2453"/>
            <w:col w:w="2689"/>
          </w:cols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1" w:lineRule="exact"/>
        <w:ind w:left="746" w:right="-88"/>
        <w:jc w:val="left"/>
        <w:tabs>
          <w:tab w:pos="226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3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5B5B5D"/>
          <w:spacing w:val="0"/>
          <w:w w:val="118"/>
          <w:position w:val="-11"/>
        </w:rPr>
        <w:t>N</w:t>
      </w:r>
      <w:r>
        <w:rPr>
          <w:rFonts w:ascii="Times New Roman" w:hAnsi="Times New Roman" w:cs="Times New Roman" w:eastAsia="Times New Roman"/>
          <w:sz w:val="26"/>
          <w:szCs w:val="26"/>
          <w:color w:val="5B5B5D"/>
          <w:spacing w:val="0"/>
          <w:w w:val="117"/>
          <w:position w:val="-11"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463" w:lineRule="exact"/>
        <w:ind w:right="-124"/>
        <w:jc w:val="left"/>
        <w:tabs>
          <w:tab w:pos="540" w:val="left"/>
        </w:tabs>
        <w:rPr>
          <w:rFonts w:ascii="Arial" w:hAnsi="Arial" w:cs="Arial" w:eastAsia="Arial"/>
          <w:sz w:val="56"/>
          <w:szCs w:val="56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5B5B5D"/>
          <w:spacing w:val="0"/>
          <w:w w:val="100"/>
          <w:position w:val="-10"/>
        </w:rPr>
        <w:t>.</w:t>
      </w:r>
      <w:r>
        <w:rPr>
          <w:rFonts w:ascii="Arial" w:hAnsi="Arial" w:cs="Arial" w:eastAsia="Arial"/>
          <w:sz w:val="28"/>
          <w:szCs w:val="28"/>
          <w:color w:val="5B5B5D"/>
          <w:spacing w:val="62"/>
          <w:w w:val="100"/>
          <w:position w:val="-10"/>
        </w:rPr>
        <w:t> </w:t>
      </w:r>
      <w:r>
        <w:rPr>
          <w:rFonts w:ascii="Arial" w:hAnsi="Arial" w:cs="Arial" w:eastAsia="Arial"/>
          <w:sz w:val="34"/>
          <w:szCs w:val="34"/>
          <w:color w:val="A1A3A5"/>
          <w:spacing w:val="0"/>
          <w:w w:val="51"/>
          <w:position w:val="-10"/>
        </w:rPr>
        <w:t>..</w:t>
      </w:r>
      <w:r>
        <w:rPr>
          <w:rFonts w:ascii="Arial" w:hAnsi="Arial" w:cs="Arial" w:eastAsia="Arial"/>
          <w:sz w:val="34"/>
          <w:szCs w:val="34"/>
          <w:color w:val="A1A3A5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34"/>
          <w:szCs w:val="34"/>
          <w:color w:val="A1A3A5"/>
          <w:spacing w:val="0"/>
          <w:w w:val="100"/>
          <w:position w:val="-10"/>
        </w:rPr>
      </w:r>
      <w:r>
        <w:rPr>
          <w:rFonts w:ascii="Arial" w:hAnsi="Arial" w:cs="Arial" w:eastAsia="Arial"/>
          <w:sz w:val="56"/>
          <w:szCs w:val="56"/>
          <w:color w:val="5B5B5D"/>
          <w:spacing w:val="-314"/>
          <w:w w:val="210"/>
          <w:position w:val="-8"/>
        </w:rPr>
        <w:t>c</w:t>
      </w:r>
      <w:r>
        <w:rPr>
          <w:rFonts w:ascii="Arial" w:hAnsi="Arial" w:cs="Arial" w:eastAsia="Arial"/>
          <w:sz w:val="56"/>
          <w:szCs w:val="56"/>
          <w:color w:val="000000"/>
          <w:spacing w:val="0"/>
          <w:w w:val="100"/>
          <w:position w:val="0"/>
        </w:rPr>
      </w:r>
    </w:p>
    <w:p>
      <w:pPr>
        <w:spacing w:before="83" w:after="0" w:line="380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2B2B2B"/>
          <w:spacing w:val="0"/>
          <w:w w:val="100"/>
          <w:position w:val="-8"/>
        </w:rPr>
        <w:t>.</w:t>
      </w:r>
      <w:r>
        <w:rPr>
          <w:rFonts w:ascii="Arial" w:hAnsi="Arial" w:cs="Arial" w:eastAsia="Arial"/>
          <w:sz w:val="41"/>
          <w:szCs w:val="41"/>
          <w:color w:val="2B2B2B"/>
          <w:spacing w:val="85"/>
          <w:w w:val="100"/>
          <w:position w:val="-8"/>
        </w:rPr>
        <w:t> </w:t>
      </w:r>
      <w:r>
        <w:rPr>
          <w:rFonts w:ascii="Arial" w:hAnsi="Arial" w:cs="Arial" w:eastAsia="Arial"/>
          <w:sz w:val="21"/>
          <w:szCs w:val="21"/>
          <w:color w:val="797B7E"/>
          <w:spacing w:val="-26"/>
          <w:w w:val="127"/>
          <w:position w:val="-8"/>
        </w:rPr>
        <w:t>,</w:t>
      </w:r>
      <w:r>
        <w:rPr>
          <w:rFonts w:ascii="Arial" w:hAnsi="Arial" w:cs="Arial" w:eastAsia="Arial"/>
          <w:sz w:val="21"/>
          <w:szCs w:val="21"/>
          <w:color w:val="A1A3A5"/>
          <w:spacing w:val="0"/>
          <w:w w:val="85"/>
          <w:position w:val="-8"/>
        </w:rPr>
        <w:t>,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  <w:cols w:num="3" w:equalWidth="0">
            <w:col w:w="2622" w:space="6034"/>
            <w:col w:w="621" w:space="273"/>
            <w:col w:w="1930"/>
          </w:cols>
        </w:sectPr>
      </w:pPr>
      <w:rPr/>
    </w:p>
    <w:p>
      <w:pPr>
        <w:spacing w:before="4" w:after="0" w:line="240" w:lineRule="auto"/>
        <w:ind w:left="17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4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4" w:after="0" w:line="240" w:lineRule="auto"/>
        <w:ind w:left="1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424444"/>
          <w:spacing w:val="0"/>
          <w:w w:val="121"/>
        </w:rPr>
        <w:t>Itfaiy</w:t>
      </w:r>
      <w:r>
        <w:rPr>
          <w:rFonts w:ascii="Arial" w:hAnsi="Arial" w:cs="Arial" w:eastAsia="Arial"/>
          <w:sz w:val="20"/>
          <w:szCs w:val="20"/>
          <w:color w:val="424444"/>
          <w:spacing w:val="0"/>
          <w:w w:val="121"/>
        </w:rPr>
        <w:t>e</w:t>
      </w:r>
      <w:r>
        <w:rPr>
          <w:rFonts w:ascii="Arial" w:hAnsi="Arial" w:cs="Arial" w:eastAsia="Arial"/>
          <w:sz w:val="20"/>
          <w:szCs w:val="20"/>
          <w:color w:val="424444"/>
          <w:spacing w:val="0"/>
          <w:w w:val="121"/>
        </w:rPr>
        <w:t> </w:t>
      </w:r>
      <w:r>
        <w:rPr>
          <w:rFonts w:ascii="Arial" w:hAnsi="Arial" w:cs="Arial" w:eastAsia="Arial"/>
          <w:sz w:val="20"/>
          <w:szCs w:val="20"/>
          <w:color w:val="424444"/>
          <w:spacing w:val="0"/>
          <w:w w:val="100"/>
        </w:rPr>
        <w:t>Kuze</w:t>
      </w:r>
      <w:r>
        <w:rPr>
          <w:rFonts w:ascii="Arial" w:hAnsi="Arial" w:cs="Arial" w:eastAsia="Arial"/>
          <w:sz w:val="20"/>
          <w:szCs w:val="20"/>
          <w:color w:val="424444"/>
          <w:spacing w:val="0"/>
          <w:w w:val="100"/>
        </w:rPr>
        <w:t>y</w:t>
      </w:r>
      <w:r>
        <w:rPr>
          <w:rFonts w:ascii="Arial" w:hAnsi="Arial" w:cs="Arial" w:eastAsia="Arial"/>
          <w:sz w:val="20"/>
          <w:szCs w:val="20"/>
          <w:color w:val="424444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24444"/>
          <w:spacing w:val="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24444"/>
          <w:spacing w:val="0"/>
          <w:w w:val="111"/>
        </w:rPr>
        <w:t>Bölge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156" w:lineRule="exact"/>
        <w:ind w:right="-7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5B5B5D"/>
          <w:w w:val="189"/>
          <w:position w:val="-6"/>
        </w:rPr>
        <w:t>.</w:t>
      </w:r>
      <w:r>
        <w:rPr>
          <w:rFonts w:ascii="Arial" w:hAnsi="Arial" w:cs="Arial" w:eastAsia="Arial"/>
          <w:sz w:val="20"/>
          <w:szCs w:val="20"/>
          <w:color w:val="5B5B5D"/>
          <w:spacing w:val="-34"/>
          <w:w w:val="100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424444"/>
          <w:spacing w:val="0"/>
          <w:w w:val="100"/>
          <w:position w:val="-6"/>
        </w:rPr>
        <w:t>Post</w:t>
      </w:r>
      <w:r>
        <w:rPr>
          <w:rFonts w:ascii="Arial" w:hAnsi="Arial" w:cs="Arial" w:eastAsia="Arial"/>
          <w:sz w:val="20"/>
          <w:szCs w:val="20"/>
          <w:color w:val="424444"/>
          <w:spacing w:val="0"/>
          <w:w w:val="100"/>
          <w:position w:val="-6"/>
        </w:rPr>
        <w:t>a</w:t>
      </w:r>
      <w:r>
        <w:rPr>
          <w:rFonts w:ascii="Arial" w:hAnsi="Arial" w:cs="Arial" w:eastAsia="Arial"/>
          <w:sz w:val="20"/>
          <w:szCs w:val="20"/>
          <w:color w:val="424444"/>
          <w:spacing w:val="38"/>
          <w:w w:val="100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424444"/>
          <w:spacing w:val="0"/>
          <w:w w:val="112"/>
          <w:position w:val="-6"/>
        </w:rPr>
        <w:t>Grupla</w:t>
      </w:r>
      <w:r>
        <w:rPr>
          <w:rFonts w:ascii="Arial" w:hAnsi="Arial" w:cs="Arial" w:eastAsia="Arial"/>
          <w:sz w:val="20"/>
          <w:szCs w:val="20"/>
          <w:color w:val="424444"/>
          <w:spacing w:val="0"/>
          <w:w w:val="112"/>
          <w:position w:val="-6"/>
        </w:rPr>
        <w:t>r</w:t>
      </w:r>
      <w:r>
        <w:rPr>
          <w:rFonts w:ascii="Arial" w:hAnsi="Arial" w:cs="Arial" w:eastAsia="Arial"/>
          <w:sz w:val="20"/>
          <w:szCs w:val="20"/>
          <w:color w:val="424444"/>
          <w:spacing w:val="7"/>
          <w:w w:val="112"/>
          <w:position w:val="-6"/>
        </w:rPr>
        <w:t> </w:t>
      </w:r>
      <w:r>
        <w:rPr>
          <w:rFonts w:ascii="Arial" w:hAnsi="Arial" w:cs="Arial" w:eastAsia="Arial"/>
          <w:sz w:val="20"/>
          <w:szCs w:val="20"/>
          <w:color w:val="424444"/>
          <w:spacing w:val="0"/>
          <w:w w:val="120"/>
          <w:position w:val="-6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-34" w:right="1180"/>
        <w:jc w:val="center"/>
        <w:tabs>
          <w:tab w:pos="12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B2B2B"/>
          <w:w w:val="79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2"/>
          <w:w w:val="107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2"/>
          <w:w w:val="107"/>
          <w:position w:val="-2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-1"/>
          <w:w w:val="107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7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"/>
          <w:w w:val="107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7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0"/>
          <w:w w:val="107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16"/>
          <w:w w:val="107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88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-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24444"/>
          <w:spacing w:val="1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>iro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2"/>
        </w:rPr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29"/>
          <w:position w:val="-2"/>
        </w:rPr>
        <w:t>1</w:t>
      </w:r>
      <w:r>
        <w:rPr>
          <w:rFonts w:ascii="Arial" w:hAnsi="Arial" w:cs="Arial" w:eastAsia="Arial"/>
          <w:sz w:val="14"/>
          <w:szCs w:val="14"/>
          <w:color w:val="2B2B2B"/>
          <w:spacing w:val="2"/>
          <w:w w:val="129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5B5B5D"/>
          <w:spacing w:val="-25"/>
          <w:w w:val="132"/>
          <w:position w:val="-2"/>
        </w:rPr>
        <w:t>·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210"/>
          <w:position w:val="-2"/>
        </w:rPr>
        <w:t>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111" w:right="-20"/>
        <w:jc w:val="left"/>
        <w:tabs>
          <w:tab w:pos="1600" w:val="left"/>
        </w:tabs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5B5B5D"/>
          <w:w w:val="137"/>
          <w:position w:val="-5"/>
        </w:rPr>
        <w:t>ı'bl</w:t>
      </w:r>
      <w:r>
        <w:rPr>
          <w:rFonts w:ascii="Times New Roman" w:hAnsi="Times New Roman" w:cs="Times New Roman" w:eastAsia="Times New Roman"/>
          <w:sz w:val="35"/>
          <w:szCs w:val="35"/>
          <w:color w:val="5B5B5D"/>
          <w:spacing w:val="-7"/>
          <w:w w:val="137"/>
          <w:position w:val="-5"/>
        </w:rPr>
        <w:t>f</w:t>
      </w:r>
      <w:r>
        <w:rPr>
          <w:rFonts w:ascii="Times New Roman" w:hAnsi="Times New Roman" w:cs="Times New Roman" w:eastAsia="Times New Roman"/>
          <w:sz w:val="35"/>
          <w:szCs w:val="35"/>
          <w:color w:val="838AA5"/>
          <w:spacing w:val="-73"/>
          <w:w w:val="75"/>
          <w:position w:val="-5"/>
        </w:rPr>
        <w:t>,</w:t>
      </w:r>
      <w:r>
        <w:rPr>
          <w:rFonts w:ascii="Times New Roman" w:hAnsi="Times New Roman" w:cs="Times New Roman" w:eastAsia="Times New Roman"/>
          <w:sz w:val="35"/>
          <w:szCs w:val="35"/>
          <w:color w:val="5B5B5D"/>
          <w:spacing w:val="0"/>
          <w:w w:val="138"/>
          <w:position w:val="-5"/>
        </w:rPr>
        <w:t>'</w:t>
      </w:r>
      <w:r>
        <w:rPr>
          <w:rFonts w:ascii="Times New Roman" w:hAnsi="Times New Roman" w:cs="Times New Roman" w:eastAsia="Times New Roman"/>
          <w:sz w:val="35"/>
          <w:szCs w:val="35"/>
          <w:color w:val="5B5B5D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35"/>
          <w:szCs w:val="35"/>
          <w:color w:val="5B5B5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35"/>
          <w:szCs w:val="35"/>
          <w:color w:val="A1A3A5"/>
          <w:spacing w:val="0"/>
          <w:w w:val="35"/>
          <w:i/>
          <w:position w:val="-5"/>
        </w:rPr>
        <w:t>:;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72" w:lineRule="exact"/>
        <w:ind w:left="90" w:right="1154"/>
        <w:jc w:val="center"/>
        <w:tabs>
          <w:tab w:pos="1260" w:val="left"/>
        </w:tabs>
        <w:rPr>
          <w:rFonts w:ascii="Times New Roman" w:hAnsi="Times New Roman" w:cs="Times New Roman" w:eastAsia="Times New Roman"/>
          <w:sz w:val="37"/>
          <w:szCs w:val="37"/>
        </w:rPr>
      </w:pPr>
      <w:rPr/>
      <w:r>
        <w:rPr>
          <w:rFonts w:ascii="Arial" w:hAnsi="Arial" w:cs="Arial" w:eastAsia="Arial"/>
          <w:sz w:val="25"/>
          <w:szCs w:val="25"/>
          <w:color w:val="5B5B5D"/>
          <w:spacing w:val="0"/>
          <w:w w:val="75"/>
          <w:position w:val="-16"/>
        </w:rPr>
        <w:t>"'</w:t>
      </w:r>
      <w:r>
        <w:rPr>
          <w:rFonts w:ascii="Arial" w:hAnsi="Arial" w:cs="Arial" w:eastAsia="Arial"/>
          <w:sz w:val="25"/>
          <w:szCs w:val="25"/>
          <w:color w:val="5B5B5D"/>
          <w:spacing w:val="0"/>
          <w:w w:val="75"/>
          <w:position w:val="-16"/>
        </w:rPr>
        <w:t>  </w:t>
      </w:r>
      <w:r>
        <w:rPr>
          <w:rFonts w:ascii="Arial" w:hAnsi="Arial" w:cs="Arial" w:eastAsia="Arial"/>
          <w:sz w:val="25"/>
          <w:szCs w:val="25"/>
          <w:color w:val="5B5B5D"/>
          <w:spacing w:val="35"/>
          <w:w w:val="75"/>
          <w:position w:val="-16"/>
        </w:rPr>
        <w:t> </w:t>
      </w:r>
      <w:r>
        <w:rPr>
          <w:rFonts w:ascii="Arial" w:hAnsi="Arial" w:cs="Arial" w:eastAsia="Arial"/>
          <w:sz w:val="25"/>
          <w:szCs w:val="25"/>
          <w:color w:val="A1A3A5"/>
          <w:spacing w:val="0"/>
          <w:w w:val="37"/>
          <w:position w:val="-16"/>
        </w:rPr>
        <w:t>.</w:t>
      </w:r>
      <w:r>
        <w:rPr>
          <w:rFonts w:ascii="Arial" w:hAnsi="Arial" w:cs="Arial" w:eastAsia="Arial"/>
          <w:sz w:val="25"/>
          <w:szCs w:val="25"/>
          <w:color w:val="A1A3A5"/>
          <w:spacing w:val="0"/>
          <w:w w:val="37"/>
          <w:position w:val="-16"/>
        </w:rPr>
        <w:t>    </w:t>
      </w:r>
      <w:r>
        <w:rPr>
          <w:rFonts w:ascii="Arial" w:hAnsi="Arial" w:cs="Arial" w:eastAsia="Arial"/>
          <w:sz w:val="25"/>
          <w:szCs w:val="25"/>
          <w:color w:val="A1A3A5"/>
          <w:spacing w:val="7"/>
          <w:w w:val="37"/>
          <w:position w:val="-16"/>
        </w:rPr>
        <w:t> </w:t>
      </w:r>
      <w:r>
        <w:rPr>
          <w:rFonts w:ascii="Arial" w:hAnsi="Arial" w:cs="Arial" w:eastAsia="Arial"/>
          <w:sz w:val="25"/>
          <w:szCs w:val="25"/>
          <w:color w:val="A1A3A5"/>
          <w:spacing w:val="-44"/>
          <w:w w:val="75"/>
          <w:position w:val="-16"/>
        </w:rPr>
        <w:t>:</w:t>
      </w:r>
      <w:r>
        <w:rPr>
          <w:rFonts w:ascii="Arial" w:hAnsi="Arial" w:cs="Arial" w:eastAsia="Arial"/>
          <w:sz w:val="25"/>
          <w:szCs w:val="25"/>
          <w:color w:val="898C89"/>
          <w:spacing w:val="0"/>
          <w:w w:val="151"/>
          <w:position w:val="-16"/>
        </w:rPr>
        <w:t>.</w:t>
      </w:r>
      <w:r>
        <w:rPr>
          <w:rFonts w:ascii="Arial" w:hAnsi="Arial" w:cs="Arial" w:eastAsia="Arial"/>
          <w:sz w:val="25"/>
          <w:szCs w:val="25"/>
          <w:color w:val="898C89"/>
          <w:spacing w:val="-15"/>
          <w:w w:val="100"/>
          <w:position w:val="-16"/>
        </w:rPr>
        <w:t> </w:t>
      </w:r>
      <w:r>
        <w:rPr>
          <w:rFonts w:ascii="Arial" w:hAnsi="Arial" w:cs="Arial" w:eastAsia="Arial"/>
          <w:sz w:val="25"/>
          <w:szCs w:val="25"/>
          <w:color w:val="797B7E"/>
          <w:spacing w:val="0"/>
          <w:w w:val="100"/>
          <w:position w:val="-16"/>
        </w:rPr>
        <w:t>T</w:t>
      </w:r>
      <w:r>
        <w:rPr>
          <w:rFonts w:ascii="Arial" w:hAnsi="Arial" w:cs="Arial" w:eastAsia="Arial"/>
          <w:sz w:val="25"/>
          <w:szCs w:val="25"/>
          <w:color w:val="797B7E"/>
          <w:spacing w:val="-50"/>
          <w:w w:val="100"/>
          <w:position w:val="-16"/>
        </w:rPr>
        <w:t> </w:t>
      </w:r>
      <w:r>
        <w:rPr>
          <w:rFonts w:ascii="Arial" w:hAnsi="Arial" w:cs="Arial" w:eastAsia="Arial"/>
          <w:sz w:val="25"/>
          <w:szCs w:val="25"/>
          <w:color w:val="797B7E"/>
          <w:spacing w:val="0"/>
          <w:w w:val="100"/>
          <w:position w:val="-16"/>
        </w:rPr>
        <w:tab/>
      </w:r>
      <w:r>
        <w:rPr>
          <w:rFonts w:ascii="Arial" w:hAnsi="Arial" w:cs="Arial" w:eastAsia="Arial"/>
          <w:sz w:val="25"/>
          <w:szCs w:val="25"/>
          <w:color w:val="797B7E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37"/>
          <w:szCs w:val="37"/>
          <w:color w:val="A1A3A5"/>
          <w:spacing w:val="-8"/>
          <w:w w:val="62"/>
          <w:position w:val="-16"/>
        </w:rPr>
        <w:t>,</w:t>
      </w:r>
      <w:r>
        <w:rPr>
          <w:rFonts w:ascii="Times New Roman" w:hAnsi="Times New Roman" w:cs="Times New Roman" w:eastAsia="Times New Roman"/>
          <w:sz w:val="37"/>
          <w:szCs w:val="37"/>
          <w:color w:val="5B5B5D"/>
          <w:spacing w:val="0"/>
          <w:w w:val="64"/>
          <w:position w:val="-16"/>
        </w:rPr>
        <w:t>s::</w:t>
      </w:r>
      <w:r>
        <w:rPr>
          <w:rFonts w:ascii="Times New Roman" w:hAnsi="Times New Roman" w:cs="Times New Roman" w:eastAsia="Times New Roman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20" w:right="220"/>
          <w:cols w:num="3" w:equalWidth="0">
            <w:col w:w="773" w:space="1463"/>
            <w:col w:w="2108" w:space="4304"/>
            <w:col w:w="2832"/>
          </w:cols>
        </w:sectPr>
      </w:pPr>
      <w:rPr/>
    </w:p>
    <w:p>
      <w:pPr>
        <w:spacing w:before="0" w:after="0" w:line="103" w:lineRule="exact"/>
        <w:ind w:right="-20"/>
        <w:jc w:val="right"/>
        <w:tabs>
          <w:tab w:pos="1120" w:val="left"/>
        </w:tabs>
        <w:rPr>
          <w:rFonts w:ascii="Arial" w:hAnsi="Arial" w:cs="Arial" w:eastAsia="Arial"/>
          <w:sz w:val="80"/>
          <w:szCs w:val="80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D6B"/>
          <w:w w:val="600"/>
          <w:position w:val="-5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424444"/>
          <w:w w:val="119"/>
          <w:position w:val="-56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424444"/>
          <w:w w:val="100"/>
          <w:position w:val="-5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24444"/>
          <w:w w:val="100"/>
          <w:position w:val="-56"/>
        </w:rPr>
      </w:r>
      <w:r>
        <w:rPr>
          <w:rFonts w:ascii="Arial" w:hAnsi="Arial" w:cs="Arial" w:eastAsia="Arial"/>
          <w:sz w:val="80"/>
          <w:szCs w:val="80"/>
          <w:color w:val="4F5D9A"/>
          <w:spacing w:val="0"/>
          <w:w w:val="106"/>
          <w:i/>
          <w:position w:val="-57"/>
        </w:rPr>
        <w:t>p</w:t>
      </w:r>
      <w:r>
        <w:rPr>
          <w:rFonts w:ascii="Arial" w:hAnsi="Arial" w:cs="Arial" w:eastAsia="Arial"/>
          <w:sz w:val="80"/>
          <w:szCs w:val="80"/>
          <w:color w:val="000000"/>
          <w:spacing w:val="0"/>
          <w:w w:val="100"/>
          <w:position w:val="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9" w:lineRule="atLeast"/>
        <w:ind w:right="-87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Arial" w:hAnsi="Arial" w:cs="Arial" w:eastAsia="Arial"/>
          <w:sz w:val="19"/>
          <w:szCs w:val="19"/>
          <w:color w:val="5B5B5D"/>
          <w:spacing w:val="1"/>
          <w:w w:val="83"/>
        </w:rPr>
        <w:t>M</w:t>
      </w:r>
      <w:r>
        <w:rPr>
          <w:rFonts w:ascii="Arial" w:hAnsi="Arial" w:cs="Arial" w:eastAsia="Arial"/>
          <w:sz w:val="19"/>
          <w:szCs w:val="19"/>
          <w:color w:val="424444"/>
          <w:spacing w:val="-31"/>
          <w:w w:val="83"/>
        </w:rPr>
        <w:t>ü</w:t>
      </w:r>
      <w:r>
        <w:rPr>
          <w:rFonts w:ascii="Arial" w:hAnsi="Arial" w:cs="Arial" w:eastAsia="Arial"/>
          <w:sz w:val="19"/>
          <w:szCs w:val="19"/>
          <w:color w:val="A1A3A5"/>
          <w:spacing w:val="-20"/>
          <w:w w:val="83"/>
        </w:rPr>
        <w:t>.</w:t>
      </w:r>
      <w:r>
        <w:rPr>
          <w:rFonts w:ascii="Arial" w:hAnsi="Arial" w:cs="Arial" w:eastAsia="Arial"/>
          <w:sz w:val="19"/>
          <w:szCs w:val="19"/>
          <w:color w:val="5B5B5D"/>
          <w:spacing w:val="5"/>
          <w:w w:val="83"/>
        </w:rPr>
        <w:t>&amp;</w:t>
      </w:r>
      <w:r>
        <w:rPr>
          <w:rFonts w:ascii="Arial" w:hAnsi="Arial" w:cs="Arial" w:eastAsia="Arial"/>
          <w:sz w:val="19"/>
          <w:szCs w:val="19"/>
          <w:color w:val="424444"/>
          <w:spacing w:val="0"/>
          <w:w w:val="83"/>
        </w:rPr>
        <w:t>a</w:t>
      </w:r>
      <w:r>
        <w:rPr>
          <w:rFonts w:ascii="Arial" w:hAnsi="Arial" w:cs="Arial" w:eastAsia="Arial"/>
          <w:sz w:val="19"/>
          <w:szCs w:val="19"/>
          <w:color w:val="424444"/>
          <w:spacing w:val="26"/>
          <w:w w:val="83"/>
        </w:rPr>
        <w:t> </w:t>
      </w:r>
      <w:r>
        <w:rPr>
          <w:rFonts w:ascii="Arial" w:hAnsi="Arial" w:cs="Arial" w:eastAsia="Arial"/>
          <w:sz w:val="19"/>
          <w:szCs w:val="19"/>
          <w:color w:val="838AA5"/>
          <w:spacing w:val="0"/>
          <w:w w:val="100"/>
        </w:rPr>
        <w:t>·</w:t>
      </w:r>
      <w:r>
        <w:rPr>
          <w:rFonts w:ascii="Arial" w:hAnsi="Arial" w:cs="Arial" w:eastAsia="Arial"/>
          <w:sz w:val="19"/>
          <w:szCs w:val="19"/>
          <w:color w:val="838AA5"/>
          <w:spacing w:val="-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24444"/>
          <w:spacing w:val="-12"/>
          <w:w w:val="142"/>
        </w:rPr>
        <w:t>l</w:t>
      </w:r>
      <w:r>
        <w:rPr>
          <w:rFonts w:ascii="Arial" w:hAnsi="Arial" w:cs="Arial" w:eastAsia="Arial"/>
          <w:sz w:val="19"/>
          <w:szCs w:val="19"/>
          <w:color w:val="5B5B5D"/>
          <w:spacing w:val="0"/>
          <w:w w:val="84"/>
        </w:rPr>
        <w:t>e</w:t>
      </w:r>
      <w:r>
        <w:rPr>
          <w:rFonts w:ascii="Arial" w:hAnsi="Arial" w:cs="Arial" w:eastAsia="Arial"/>
          <w:sz w:val="19"/>
          <w:szCs w:val="19"/>
          <w:color w:val="5B5B5D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color w:val="5B5B5D"/>
          <w:spacing w:val="-1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BAB8BC"/>
          <w:spacing w:val="0"/>
          <w:w w:val="100"/>
        </w:rPr>
        <w:t>·</w:t>
      </w:r>
      <w:r>
        <w:rPr>
          <w:rFonts w:ascii="Arial" w:hAnsi="Arial" w:cs="Arial" w:eastAsia="Arial"/>
          <w:sz w:val="19"/>
          <w:szCs w:val="19"/>
          <w:color w:val="BAB8BC"/>
          <w:spacing w:val="-1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B5B5D"/>
          <w:spacing w:val="-88"/>
          <w:w w:val="87"/>
        </w:rPr>
        <w:t>b</w:t>
      </w:r>
      <w:r>
        <w:rPr>
          <w:rFonts w:ascii="Times New Roman" w:hAnsi="Times New Roman" w:cs="Times New Roman" w:eastAsia="Times New Roman"/>
          <w:sz w:val="24"/>
          <w:szCs w:val="24"/>
          <w:color w:val="5B5B5D"/>
          <w:spacing w:val="-16"/>
          <w:w w:val="80"/>
          <w:position w:val="-11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424444"/>
          <w:spacing w:val="12"/>
          <w:w w:val="59"/>
          <w:position w:val="-11"/>
        </w:rPr>
        <w:t>(</w:t>
      </w:r>
      <w:r>
        <w:rPr>
          <w:rFonts w:ascii="Arial" w:hAnsi="Arial" w:cs="Arial" w:eastAsia="Arial"/>
          <w:sz w:val="19"/>
          <w:szCs w:val="19"/>
          <w:color w:val="5B5B5D"/>
          <w:spacing w:val="-66"/>
          <w:w w:val="87"/>
          <w:position w:val="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A1A3A5"/>
          <w:spacing w:val="13"/>
          <w:w w:val="110"/>
          <w:position w:val="-1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A1A3A5"/>
          <w:spacing w:val="0"/>
          <w:w w:val="80"/>
          <w:position w:val="-11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63" w:lineRule="atLeas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19"/>
          <w:szCs w:val="19"/>
          <w:color w:val="424444"/>
          <w:w w:val="112"/>
        </w:rPr>
        <w:t>l</w:t>
      </w:r>
      <w:r>
        <w:rPr>
          <w:rFonts w:ascii="Arial" w:hAnsi="Arial" w:cs="Arial" w:eastAsia="Arial"/>
          <w:sz w:val="19"/>
          <w:szCs w:val="19"/>
          <w:color w:val="424444"/>
          <w:spacing w:val="-21"/>
          <w:w w:val="112"/>
        </w:rPr>
        <w:t>i</w:t>
      </w:r>
      <w:r>
        <w:rPr>
          <w:rFonts w:ascii="Arial" w:hAnsi="Arial" w:cs="Arial" w:eastAsia="Arial"/>
          <w:sz w:val="19"/>
          <w:szCs w:val="19"/>
          <w:color w:val="A1A3A5"/>
          <w:spacing w:val="-7"/>
          <w:w w:val="74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424444"/>
          <w:spacing w:val="-49"/>
          <w:w w:val="76"/>
          <w:position w:val="-11"/>
        </w:rPr>
        <w:t>,</w:t>
      </w:r>
      <w:r>
        <w:rPr>
          <w:rFonts w:ascii="Arial" w:hAnsi="Arial" w:cs="Arial" w:eastAsia="Arial"/>
          <w:sz w:val="19"/>
          <w:szCs w:val="19"/>
          <w:color w:val="5B5B5D"/>
          <w:spacing w:val="-60"/>
          <w:w w:val="89"/>
          <w:position w:val="0"/>
        </w:rPr>
        <w:t>d</w:t>
      </w:r>
      <w:r>
        <w:rPr>
          <w:rFonts w:ascii="Times New Roman" w:hAnsi="Times New Roman" w:cs="Times New Roman" w:eastAsia="Times New Roman"/>
          <w:sz w:val="24"/>
          <w:szCs w:val="24"/>
          <w:color w:val="424444"/>
          <w:spacing w:val="0"/>
          <w:w w:val="76"/>
          <w:position w:val="-1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424444"/>
          <w:spacing w:val="-40"/>
          <w:w w:val="75"/>
          <w:position w:val="-11"/>
        </w:rPr>
        <w:t>ı</w:t>
      </w:r>
      <w:r>
        <w:rPr>
          <w:rFonts w:ascii="Arial" w:hAnsi="Arial" w:cs="Arial" w:eastAsia="Arial"/>
          <w:sz w:val="19"/>
          <w:szCs w:val="19"/>
          <w:color w:val="2B2B2B"/>
          <w:spacing w:val="-29"/>
          <w:w w:val="59"/>
          <w:position w:val="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2B2B2B"/>
          <w:spacing w:val="-8"/>
          <w:w w:val="44"/>
          <w:position w:val="-11"/>
        </w:rPr>
        <w:t>.</w:t>
      </w:r>
      <w:r>
        <w:rPr>
          <w:rFonts w:ascii="Arial" w:hAnsi="Arial" w:cs="Arial" w:eastAsia="Arial"/>
          <w:sz w:val="19"/>
          <w:szCs w:val="19"/>
          <w:color w:val="2B2B2B"/>
          <w:spacing w:val="-37"/>
          <w:w w:val="59"/>
          <w:position w:val="0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2B2B2B"/>
          <w:spacing w:val="-2"/>
          <w:w w:val="43"/>
          <w:position w:val="-11"/>
        </w:rPr>
        <w:t>ı</w:t>
      </w:r>
      <w:r>
        <w:rPr>
          <w:rFonts w:ascii="Times New Roman" w:hAnsi="Times New Roman" w:cs="Times New Roman" w:eastAsia="Times New Roman"/>
          <w:sz w:val="24"/>
          <w:szCs w:val="24"/>
          <w:color w:val="2B2B2B"/>
          <w:spacing w:val="-2"/>
          <w:w w:val="44"/>
          <w:position w:val="-11"/>
        </w:rPr>
      </w:r>
      <w:r>
        <w:rPr>
          <w:rFonts w:ascii="Times New Roman" w:hAnsi="Times New Roman" w:cs="Times New Roman" w:eastAsia="Times New Roman"/>
          <w:sz w:val="24"/>
          <w:szCs w:val="24"/>
          <w:color w:val="2B2B2B"/>
          <w:spacing w:val="0"/>
          <w:w w:val="44"/>
          <w:emboss/>
          <w:position w:val="-11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2B2B2B"/>
          <w:spacing w:val="0"/>
          <w:w w:val="44"/>
          <w:emboss/>
          <w:position w:val="-11"/>
        </w:rPr>
      </w:r>
      <w:r>
        <w:rPr>
          <w:rFonts w:ascii="Times New Roman" w:hAnsi="Times New Roman" w:cs="Times New Roman" w:eastAsia="Times New Roman"/>
          <w:sz w:val="24"/>
          <w:szCs w:val="24"/>
          <w:color w:val="2B2B2B"/>
          <w:spacing w:val="0"/>
          <w:w w:val="44"/>
          <w:position w:val="-11"/>
        </w:rPr>
      </w:r>
      <w:r>
        <w:rPr>
          <w:rFonts w:ascii="Times New Roman" w:hAnsi="Times New Roman" w:cs="Times New Roman" w:eastAsia="Times New Roman"/>
          <w:sz w:val="24"/>
          <w:szCs w:val="24"/>
          <w:color w:val="2B2B2B"/>
          <w:spacing w:val="-50"/>
          <w:w w:val="44"/>
          <w:position w:val="-11"/>
        </w:rPr>
        <w:t>r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63"/>
          <w:position w:val="0"/>
        </w:rPr>
        <w:t>11</w:t>
      </w:r>
      <w:r>
        <w:rPr>
          <w:rFonts w:ascii="Arial" w:hAnsi="Arial" w:cs="Arial" w:eastAsia="Arial"/>
          <w:sz w:val="19"/>
          <w:szCs w:val="19"/>
          <w:color w:val="2B2B2B"/>
          <w:spacing w:val="-5"/>
          <w:w w:val="100"/>
          <w:position w:val="0"/>
        </w:rPr>
        <w:t> </w:t>
      </w:r>
      <w:r>
        <w:rPr>
          <w:rFonts w:ascii="Arial" w:hAnsi="Arial" w:cs="Arial" w:eastAsia="Arial"/>
          <w:sz w:val="25"/>
          <w:szCs w:val="25"/>
          <w:color w:val="5B5B5D"/>
          <w:spacing w:val="0"/>
          <w:w w:val="64"/>
          <w:position w:val="0"/>
        </w:rPr>
        <w:t>v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  <w:cols w:num="3" w:equalWidth="0">
            <w:col w:w="6778" w:space="1856"/>
            <w:col w:w="1225" w:space="112"/>
            <w:col w:w="1509"/>
          </w:cols>
        </w:sectPr>
      </w:pPr>
      <w:rPr/>
    </w:p>
    <w:p>
      <w:pPr>
        <w:spacing w:before="14" w:after="0" w:line="208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93.12468pt;margin-top:-10.150517pt;width:54.974492pt;height:2.388334pt;mso-position-horizontal-relative:page;mso-position-vertical-relative:paragraph;z-index:-15737" coordorigin="3862,-203" coordsize="1099,48">
            <v:group style="position:absolute;left:3865;top:-158;width:785;height:2" coordorigin="3865,-158" coordsize="785,2">
              <v:shape style="position:absolute;left:3865;top:-158;width:785;height:2" coordorigin="3865,-158" coordsize="785,0" path="m3865,-158l4650,-158e" filled="f" stroked="t" strokeweight=".237985pt" strokecolor="#000000">
                <v:path arrowok="t"/>
              </v:shape>
            </v:group>
            <v:group style="position:absolute;left:4631;top:-196;width:324;height:2" coordorigin="4631,-196" coordsize="324,2">
              <v:shape style="position:absolute;left:4631;top:-196;width:324;height:2" coordorigin="4631,-196" coordsize="324,0" path="m4631,-196l4955,-196e" filled="f" stroked="t" strokeweight=".713954pt" strokecolor="#4F60A0">
                <v:path arrowok="t"/>
              </v:shape>
            </v:group>
            <w10:wrap type="none"/>
          </v:group>
        </w:pict>
      </w:r>
      <w:r>
        <w:rPr/>
        <w:pict>
          <v:group style="position:absolute;margin-left:311.760101pt;margin-top:-7.881176pt;width:13.565135pt;height:.1pt;mso-position-horizontal-relative:page;mso-position-vertical-relative:paragraph;z-index:-15736" coordorigin="6235,-158" coordsize="271,2">
            <v:shape style="position:absolute;left:6235;top:-158;width:271;height:2" coordorigin="6235,-158" coordsize="271,0" path="m6235,-158l6507,-158e" filled="f" stroked="t" strokeweight=".237985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Kurtulu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  <w:position w:val="-1"/>
        </w:rPr>
        <w:t>ARIKAN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3183" w:right="2706"/>
        <w:jc w:val="center"/>
        <w:rPr>
          <w:rFonts w:ascii="Arial" w:hAnsi="Arial" w:cs="Arial" w:eastAsia="Arial"/>
          <w:sz w:val="24"/>
          <w:szCs w:val="24"/>
        </w:rPr>
      </w:pPr>
      <w:rPr/>
      <w:r>
        <w:rPr/>
        <w:pict>
          <v:group style="position:absolute;margin-left:171.111084pt;margin-top:2.041581pt;width:.1pt;height:7.410409pt;mso-position-horizontal-relative:page;mso-position-vertical-relative:paragraph;z-index:-15735" coordorigin="3422,41" coordsize="2,148">
            <v:shape style="position:absolute;left:3422;top:41;width:2;height:148" coordorigin="3422,41" coordsize="0,148" path="m3422,189l3422,41e" filled="f" stroked="t" strokeweight=".237985pt" strokecolor="#000000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4"/>
          <w:szCs w:val="24"/>
          <w:color w:val="1A1D66"/>
          <w:spacing w:val="0"/>
          <w:w w:val="108"/>
          <w:i/>
        </w:rPr>
        <w:t>1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174" w:lineRule="atLeast"/>
        <w:ind w:left="-48" w:right="515"/>
        <w:jc w:val="center"/>
        <w:tabs>
          <w:tab w:pos="1060" w:val="left"/>
          <w:tab w:pos="1500" w:val="left"/>
          <w:tab w:pos="1940" w:val="left"/>
        </w:tabs>
        <w:rPr>
          <w:rFonts w:ascii="Times New Roman" w:hAnsi="Times New Roman" w:cs="Times New Roman" w:eastAsia="Times New Roman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A1A3A5"/>
          <w:spacing w:val="-5"/>
          <w:w w:val="62"/>
        </w:rPr>
        <w:t>•</w:t>
      </w:r>
      <w:r>
        <w:rPr>
          <w:rFonts w:ascii="Times New Roman" w:hAnsi="Times New Roman" w:cs="Times New Roman" w:eastAsia="Times New Roman"/>
          <w:sz w:val="22"/>
          <w:szCs w:val="22"/>
          <w:color w:val="424444"/>
          <w:spacing w:val="-1"/>
          <w:w w:val="79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5B5B5D"/>
          <w:spacing w:val="2"/>
          <w:w w:val="95"/>
        </w:rPr>
        <w:t>t</w:t>
      </w:r>
      <w:r>
        <w:rPr>
          <w:rFonts w:ascii="Times New Roman" w:hAnsi="Times New Roman" w:cs="Times New Roman" w:eastAsia="Times New Roman"/>
          <w:sz w:val="22"/>
          <w:szCs w:val="22"/>
          <w:color w:val="424444"/>
          <w:spacing w:val="0"/>
          <w:w w:val="60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424444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B5B5D"/>
          <w:spacing w:val="0"/>
          <w:w w:val="65"/>
        </w:rPr>
        <w:t>a-fy</w:t>
      </w:r>
      <w:r>
        <w:rPr>
          <w:rFonts w:ascii="Times New Roman" w:hAnsi="Times New Roman" w:cs="Times New Roman" w:eastAsia="Times New Roman"/>
          <w:sz w:val="22"/>
          <w:szCs w:val="22"/>
          <w:color w:val="5B5B5D"/>
          <w:spacing w:val="0"/>
          <w:w w:val="65"/>
        </w:rPr>
        <w:t>ô</w:t>
      </w:r>
      <w:r>
        <w:rPr>
          <w:rFonts w:ascii="Times New Roman" w:hAnsi="Times New Roman" w:cs="Times New Roman" w:eastAsia="Times New Roman"/>
          <w:sz w:val="22"/>
          <w:szCs w:val="22"/>
          <w:color w:val="5B5B5D"/>
          <w:spacing w:val="0"/>
          <w:w w:val="65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5B5B5D"/>
          <w:spacing w:val="30"/>
          <w:w w:val="65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24444"/>
          <w:spacing w:val="0"/>
          <w:w w:val="54"/>
        </w:rPr>
        <w:t>s</w:t>
      </w:r>
      <w:r>
        <w:rPr>
          <w:rFonts w:ascii="Times New Roman" w:hAnsi="Times New Roman" w:cs="Times New Roman" w:eastAsia="Times New Roman"/>
          <w:sz w:val="25"/>
          <w:szCs w:val="25"/>
          <w:color w:val="424444"/>
          <w:spacing w:val="-30"/>
          <w:w w:val="53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898C89"/>
          <w:spacing w:val="0"/>
          <w:w w:val="74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898C8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898C89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24444"/>
          <w:spacing w:val="0"/>
          <w:w w:val="100"/>
        </w:rPr>
        <w:t>n</w:t>
      </w:r>
      <w:r>
        <w:rPr>
          <w:rFonts w:ascii="Arial" w:hAnsi="Arial" w:cs="Arial" w:eastAsia="Arial"/>
          <w:sz w:val="18"/>
          <w:szCs w:val="18"/>
          <w:color w:val="424444"/>
          <w:spacing w:val="-1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5B5B5D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5B5B5D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5B5B5D"/>
          <w:spacing w:val="-7"/>
          <w:w w:val="87"/>
        </w:rPr>
        <w:t>o</w:t>
      </w:r>
      <w:r>
        <w:rPr>
          <w:rFonts w:ascii="Arial" w:hAnsi="Arial" w:cs="Arial" w:eastAsia="Arial"/>
          <w:sz w:val="18"/>
          <w:szCs w:val="18"/>
          <w:color w:val="424444"/>
          <w:spacing w:val="0"/>
          <w:w w:val="180"/>
        </w:rPr>
        <w:t>l</w:t>
      </w:r>
      <w:r>
        <w:rPr>
          <w:rFonts w:ascii="Arial" w:hAnsi="Arial" w:cs="Arial" w:eastAsia="Arial"/>
          <w:sz w:val="18"/>
          <w:szCs w:val="18"/>
          <w:color w:val="424444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424444"/>
          <w:spacing w:val="0"/>
          <w:w w:val="100"/>
        </w:rPr>
      </w:r>
      <w:r>
        <w:rPr>
          <w:rFonts w:ascii="Times New Roman" w:hAnsi="Times New Roman" w:cs="Times New Roman" w:eastAsia="Times New Roman"/>
          <w:sz w:val="34"/>
          <w:szCs w:val="34"/>
          <w:color w:val="051AC3"/>
          <w:spacing w:val="0"/>
          <w:w w:val="54"/>
          <w:position w:val="-11"/>
        </w:rPr>
        <w:t>,...,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88" w:after="0" w:line="210" w:lineRule="exact"/>
        <w:ind w:left="413" w:right="1058"/>
        <w:jc w:val="center"/>
        <w:tabs>
          <w:tab w:pos="1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65.260315pt;margin-top:11.676627pt;width:17.653855pt;height:10pt;mso-position-horizontal-relative:page;mso-position-vertical-relative:paragraph;z-index:-15732" type="#_x0000_t202" filled="f" stroked="f">
            <v:textbox inset="0,0,0,0">
              <w:txbxContent>
                <w:p>
                  <w:pPr>
                    <w:spacing w:before="0" w:after="0" w:line="200" w:lineRule="exact"/>
                    <w:ind w:right="-70"/>
                    <w:jc w:val="left"/>
                    <w:rPr>
                      <w:rFonts w:ascii="Times New Roman" w:hAnsi="Times New Roman" w:cs="Times New Roman" w:eastAsia="Times New Roman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A5BCA5"/>
                      <w:w w:val="66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A5BCA5"/>
                      <w:spacing w:val="-2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797B7E"/>
                      <w:spacing w:val="0"/>
                      <w:w w:val="80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797B7E"/>
                      <w:spacing w:val="0"/>
                      <w:w w:val="80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797B7E"/>
                      <w:spacing w:val="6"/>
                      <w:w w:val="8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2B2B2B"/>
                      <w:spacing w:val="0"/>
                      <w:w w:val="153"/>
                      <w:b/>
                      <w:bCs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0"/>
          <w:szCs w:val="10"/>
          <w:color w:val="A1A3A5"/>
          <w:spacing w:val="0"/>
          <w:w w:val="134"/>
          <w:position w:val="-1"/>
        </w:rPr>
        <w:t>'f</w:t>
      </w:r>
      <w:r>
        <w:rPr>
          <w:rFonts w:ascii="Arial" w:hAnsi="Arial" w:cs="Arial" w:eastAsia="Arial"/>
          <w:sz w:val="10"/>
          <w:szCs w:val="10"/>
          <w:color w:val="A1A3A5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0"/>
          <w:szCs w:val="10"/>
          <w:color w:val="A1A3A5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4"/>
          <w:i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64"/>
          <w:i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26"/>
          <w:w w:val="64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62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19"/>
          <w:w w:val="16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253"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6" w:lineRule="exact"/>
        <w:ind w:left="813" w:right="1220"/>
        <w:jc w:val="center"/>
        <w:tabs>
          <w:tab w:pos="128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2B2B2B"/>
          <w:spacing w:val="0"/>
          <w:w w:val="100"/>
        </w:rPr>
        <w:t>.J</w:t>
      </w:r>
      <w:r>
        <w:rPr>
          <w:rFonts w:ascii="Times New Roman" w:hAnsi="Times New Roman" w:cs="Times New Roman" w:eastAsia="Times New Roman"/>
          <w:sz w:val="8"/>
          <w:szCs w:val="8"/>
          <w:color w:val="2B2B2B"/>
          <w:spacing w:val="-6"/>
          <w:w w:val="100"/>
        </w:rPr>
        <w:t>.</w:t>
      </w:r>
      <w:r>
        <w:rPr>
          <w:rFonts w:ascii="Times New Roman" w:hAnsi="Times New Roman" w:cs="Times New Roman" w:eastAsia="Times New Roman"/>
          <w:sz w:val="8"/>
          <w:szCs w:val="8"/>
          <w:color w:val="424444"/>
          <w:spacing w:val="0"/>
          <w:w w:val="100"/>
        </w:rPr>
        <w:t>J.</w:t>
      </w:r>
      <w:r>
        <w:rPr>
          <w:rFonts w:ascii="Times New Roman" w:hAnsi="Times New Roman" w:cs="Times New Roman" w:eastAsia="Times New Roman"/>
          <w:sz w:val="8"/>
          <w:szCs w:val="8"/>
          <w:color w:val="42444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2B2B2B"/>
          <w:spacing w:val="0"/>
          <w:w w:val="299"/>
        </w:rPr>
        <w:t>..</w:t>
      </w:r>
      <w:r>
        <w:rPr>
          <w:rFonts w:ascii="Times New Roman" w:hAnsi="Times New Roman" w:cs="Times New Roman" w:eastAsia="Times New Roman"/>
          <w:sz w:val="8"/>
          <w:szCs w:val="8"/>
          <w:color w:val="2B2B2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2B2B2B"/>
          <w:spacing w:val="0"/>
          <w:w w:val="100"/>
        </w:rPr>
      </w:r>
      <w:r>
        <w:rPr>
          <w:rFonts w:ascii="Times New Roman" w:hAnsi="Times New Roman" w:cs="Times New Roman" w:eastAsia="Times New Roman"/>
          <w:sz w:val="8"/>
          <w:szCs w:val="8"/>
          <w:color w:val="424444"/>
          <w:spacing w:val="4"/>
          <w:w w:val="121"/>
          <w:i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424444"/>
          <w:spacing w:val="0"/>
          <w:w w:val="86"/>
          <w:i/>
        </w:rPr>
        <w:t>...r"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0" w:after="0" w:line="104" w:lineRule="exact"/>
        <w:ind w:left="566" w:right="-20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797B7E"/>
          <w:spacing w:val="0"/>
          <w:w w:val="49"/>
          <w:b/>
          <w:bCs/>
        </w:rPr>
        <w:t>""lb..._,</w:t>
      </w:r>
      <w:r>
        <w:rPr>
          <w:rFonts w:ascii="Times New Roman" w:hAnsi="Times New Roman" w:cs="Times New Roman" w:eastAsia="Times New Roman"/>
          <w:sz w:val="11"/>
          <w:szCs w:val="11"/>
          <w:color w:val="797B7E"/>
          <w:spacing w:val="0"/>
          <w:w w:val="49"/>
          <w:b/>
          <w:bCs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797B7E"/>
          <w:spacing w:val="3"/>
          <w:w w:val="49"/>
          <w:b/>
          <w:bCs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1A3A5"/>
          <w:spacing w:val="0"/>
          <w:w w:val="100"/>
          <w:b/>
          <w:bCs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A1A3A5"/>
          <w:spacing w:val="24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B5B5D"/>
          <w:spacing w:val="0"/>
          <w:w w:val="72"/>
          <w:b/>
          <w:bCs/>
        </w:rPr>
        <w:t>_</w:t>
      </w:r>
      <w:r>
        <w:rPr>
          <w:rFonts w:ascii="Times New Roman" w:hAnsi="Times New Roman" w:cs="Times New Roman" w:eastAsia="Times New Roman"/>
          <w:sz w:val="11"/>
          <w:szCs w:val="11"/>
          <w:color w:val="5B5B5D"/>
          <w:spacing w:val="2"/>
          <w:w w:val="72"/>
          <w:b/>
          <w:bCs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797B7E"/>
          <w:spacing w:val="0"/>
          <w:w w:val="94"/>
          <w:b/>
          <w:bCs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  <w:cols w:num="2" w:equalWidth="0">
            <w:col w:w="6130" w:space="2527"/>
            <w:col w:w="2823"/>
          </w:cols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/>
        <w:pict>
          <v:group style="position:absolute;margin-left:15.469013pt;margin-top:35.858940pt;width:566.760827pt;height:800.439995pt;mso-position-horizontal-relative:page;mso-position-vertical-relative:page;z-index:-15738" coordorigin="309,717" coordsize="11335,16009">
            <v:group style="position:absolute;left:314;top:739;width:1418;height:2" coordorigin="314,739" coordsize="1418,2">
              <v:shape style="position:absolute;left:314;top:739;width:1418;height:2" coordorigin="314,739" coordsize="1418,0" path="m314,739l1733,739e" filled="f" stroked="t" strokeweight=".47597pt" strokecolor="#3F3F3F">
                <v:path arrowok="t"/>
              </v:shape>
            </v:group>
            <v:group style="position:absolute;left:328;top:727;width:2;height:9753" coordorigin="328,727" coordsize="2,9753">
              <v:shape style="position:absolute;left:328;top:727;width:2;height:9753" coordorigin="328,727" coordsize="0,9753" path="m328,10480l328,727e" filled="f" stroked="t" strokeweight=".951939pt" strokecolor="#484848">
                <v:path arrowok="t"/>
              </v:shape>
            </v:group>
            <v:group style="position:absolute;left:1675;top:739;width:1252;height:2" coordorigin="1675,739" coordsize="1252,2">
              <v:shape style="position:absolute;left:1675;top:739;width:1252;height:2" coordorigin="1675,739" coordsize="1252,0" path="m1675,739l2927,739e" filled="f" stroked="t" strokeweight=".951939pt" strokecolor="#5B5B5B">
                <v:path arrowok="t"/>
              </v:shape>
            </v:group>
            <v:group style="position:absolute;left:2363;top:731;width:2;height:1539" coordorigin="2363,731" coordsize="2,1539">
              <v:shape style="position:absolute;left:2363;top:731;width:2;height:1539" coordorigin="2363,731" coordsize="0,1539" path="m2363,2271l2363,731e" filled="f" stroked="t" strokeweight=".951939pt" strokecolor="#444444">
                <v:path arrowok="t"/>
              </v:shape>
            </v:group>
            <v:group style="position:absolute;left:2870;top:741;width:581;height:2" coordorigin="2870,741" coordsize="581,2">
              <v:shape style="position:absolute;left:2870;top:741;width:581;height:2" coordorigin="2870,741" coordsize="581,0" path="m2870,741l3451,741e" filled="f" stroked="t" strokeweight=".47597pt" strokecolor="#232323">
                <v:path arrowok="t"/>
              </v:shape>
            </v:group>
            <v:group style="position:absolute;left:3394;top:741;width:8196;height:2" coordorigin="3394,741" coordsize="8196,2">
              <v:shape style="position:absolute;left:3394;top:741;width:8196;height:2" coordorigin="3394,741" coordsize="8196,0" path="m3394,741l11590,741e" filled="f" stroked="t" strokeweight=".713954pt" strokecolor="#4B4B4B">
                <v:path arrowok="t"/>
              </v:shape>
            </v:group>
            <v:group style="position:absolute;left:9160;top:731;width:2;height:1530" coordorigin="9160,731" coordsize="2,1530">
              <v:shape style="position:absolute;left:9160;top:731;width:2;height:1530" coordorigin="9160,731" coordsize="0,1530" path="m9160,2261l9160,731e" filled="f" stroked="t" strokeweight=".951939pt" strokecolor="#4B4B4B">
                <v:path arrowok="t"/>
              </v:shape>
            </v:group>
            <v:group style="position:absolute;left:324;top:1224;width:2;height:368" coordorigin="324,1224" coordsize="2,368">
              <v:shape style="position:absolute;left:324;top:1224;width:2;height:368" coordorigin="324,1224" coordsize="0,368" path="m324,1592l324,1224e" filled="f" stroked="t" strokeweight=".47597pt" strokecolor="#545454">
                <v:path arrowok="t"/>
              </v:shape>
            </v:group>
            <v:group style="position:absolute;left:11592;top:727;width:2;height:4790" coordorigin="11592,727" coordsize="2,4790">
              <v:shape style="position:absolute;left:11592;top:727;width:2;height:4790" coordorigin="11592,727" coordsize="0,4790" path="m11592,5517l11592,727e" filled="f" stroked="t" strokeweight=".713954pt" strokecolor="#606060">
                <v:path arrowok="t"/>
              </v:shape>
            </v:group>
            <v:group style="position:absolute;left:11585;top:736;width:2;height:1066" coordorigin="11585,736" coordsize="2,1066">
              <v:shape style="position:absolute;left:11585;top:736;width:2;height:1066" coordorigin="11585,736" coordsize="0,1066" path="m11585,1802l11585,736e" filled="f" stroked="t" strokeweight=".47597pt" strokecolor="#575757">
                <v:path arrowok="t"/>
              </v:shape>
            </v:group>
            <v:group style="position:absolute;left:324;top:2259;width:2066;height:2" coordorigin="324,2259" coordsize="2066,2">
              <v:shape style="position:absolute;left:324;top:2259;width:2066;height:2" coordorigin="324,2259" coordsize="2066,0" path="m324,2259l2389,2259e" filled="f" stroked="t" strokeweight=".713954pt" strokecolor="#484848">
                <v:path arrowok="t"/>
              </v:shape>
            </v:group>
            <v:group style="position:absolute;left:333;top:1630;width:2;height:717" coordorigin="333,1630" coordsize="2,717">
              <v:shape style="position:absolute;left:333;top:1630;width:2;height:717" coordorigin="333,1630" coordsize="0,717" path="m333,2347l333,1630e" filled="f" stroked="t" strokeweight=".713954pt" strokecolor="#606060">
                <v:path arrowok="t"/>
              </v:shape>
            </v:group>
            <v:group style="position:absolute;left:2318;top:2257;width:609;height:2" coordorigin="2318,2257" coordsize="609,2">
              <v:shape style="position:absolute;left:2318;top:2257;width:609;height:2" coordorigin="2318,2257" coordsize="609,0" path="m2318,2257l2927,2257e" filled="f" stroked="t" strokeweight=".47597pt" strokecolor="#343434">
                <v:path arrowok="t"/>
              </v:shape>
            </v:group>
            <v:group style="position:absolute;left:2789;top:2259;width:4269;height:2" coordorigin="2789,2259" coordsize="4269,2">
              <v:shape style="position:absolute;left:2789;top:2259;width:4269;height:2" coordorigin="2789,2259" coordsize="4269,0" path="m2789,2259l7059,2259e" filled="f" stroked="t" strokeweight=".951939pt" strokecolor="#4F4F4F">
                <v:path arrowok="t"/>
              </v:shape>
            </v:group>
            <v:group style="position:absolute;left:6973;top:2257;width:466;height:2" coordorigin="6973,2257" coordsize="466,2">
              <v:shape style="position:absolute;left:6973;top:2257;width:466;height:2" coordorigin="6973,2257" coordsize="466,0" path="m6973,2257l7439,2257e" filled="f" stroked="t" strokeweight=".47597pt" strokecolor="#282828">
                <v:path arrowok="t"/>
              </v:shape>
            </v:group>
            <v:group style="position:absolute;left:7382;top:2254;width:4212;height:2" coordorigin="7382,2254" coordsize="4212,2">
              <v:shape style="position:absolute;left:7382;top:2254;width:4212;height:2" coordorigin="7382,2254" coordsize="4212,0" path="m7382,2254l11595,2254e" filled="f" stroked="t" strokeweight=".951939pt" strokecolor="#545454">
                <v:path arrowok="t"/>
              </v:shape>
            </v:group>
            <v:group style="position:absolute;left:3413;top:2247;width:2;height:497" coordorigin="3413,2247" coordsize="2,497">
              <v:shape style="position:absolute;left:3413;top:2247;width:2;height:497" coordorigin="3413,2247" coordsize="0,497" path="m3413,2744l3413,2247e" filled="f" stroked="t" strokeweight=".47597pt" strokecolor="#232323">
                <v:path arrowok="t"/>
              </v:shape>
            </v:group>
            <v:group style="position:absolute;left:324;top:2498;width:11271;height:2" coordorigin="324,2498" coordsize="11271,2">
              <v:shape style="position:absolute;left:324;top:2498;width:11271;height:2" coordorigin="324,2498" coordsize="11271,0" path="m324,2498l11595,2498e" filled="f" stroked="t" strokeweight=".713954pt" strokecolor="#4B4B4B">
                <v:path arrowok="t"/>
              </v:shape>
            </v:group>
            <v:group style="position:absolute;left:11590;top:2214;width:2;height:545" coordorigin="11590,2214" coordsize="2,545">
              <v:shape style="position:absolute;left:11590;top:2214;width:2;height:545" coordorigin="11590,2214" coordsize="0,545" path="m11590,2759l11590,2214e" filled="f" stroked="t" strokeweight=".47597pt" strokecolor="#444444">
                <v:path arrowok="t"/>
              </v:shape>
            </v:group>
            <v:group style="position:absolute;left:324;top:2737;width:8225;height:2" coordorigin="324,2737" coordsize="8225,2">
              <v:shape style="position:absolute;left:324;top:2737;width:8225;height:2" coordorigin="324,2737" coordsize="8225,0" path="m324,2737l8548,2737e" filled="f" stroked="t" strokeweight=".713954pt" strokecolor="#545454">
                <v:path arrowok="t"/>
              </v:shape>
            </v:group>
            <v:group style="position:absolute;left:8415;top:2735;width:762;height:2" coordorigin="8415,2735" coordsize="762,2">
              <v:shape style="position:absolute;left:8415;top:2735;width:762;height:2" coordorigin="8415,2735" coordsize="762,0" path="m8415,2735l9177,2735e" filled="f" stroked="t" strokeweight=".47597pt" strokecolor="#444444">
                <v:path arrowok="t"/>
              </v:shape>
            </v:group>
            <v:group style="position:absolute;left:9120;top:2735;width:2475;height:2" coordorigin="9120,2735" coordsize="2475,2">
              <v:shape style="position:absolute;left:9120;top:2735;width:2475;height:2" coordorigin="9120,2735" coordsize="2475,0" path="m9120,2735l11595,2735e" filled="f" stroked="t" strokeweight=".713954pt" strokecolor="#5B5B5B">
                <v:path arrowok="t"/>
              </v:shape>
            </v:group>
            <v:group style="position:absolute;left:328;top:2979;width:5935;height:2" coordorigin="328,2979" coordsize="5935,2">
              <v:shape style="position:absolute;left:328;top:2979;width:5935;height:2" coordorigin="328,2979" coordsize="5935,0" path="m328,2979l6264,2979e" filled="f" stroked="t" strokeweight=".713954pt" strokecolor="#4B4B4B">
                <v:path arrowok="t"/>
              </v:shape>
            </v:group>
            <v:group style="position:absolute;left:336;top:2687;width:2;height:320" coordorigin="336,2687" coordsize="2,320">
              <v:shape style="position:absolute;left:336;top:2687;width:2;height:320" coordorigin="336,2687" coordsize="0,320" path="m336,3007l336,2687e" filled="f" stroked="t" strokeweight=".713954pt" strokecolor="#484848">
                <v:path arrowok="t"/>
              </v:shape>
            </v:group>
            <v:group style="position:absolute;left:6207;top:2979;width:690;height:2" coordorigin="6207,2979" coordsize="690,2">
              <v:shape style="position:absolute;left:6207;top:2979;width:690;height:2" coordorigin="6207,2979" coordsize="690,0" path="m6207,2979l6897,2979e" filled="f" stroked="t" strokeweight=".47597pt" strokecolor="#1F1F1F">
                <v:path arrowok="t"/>
              </v:shape>
            </v:group>
            <v:group style="position:absolute;left:6840;top:2976;width:4764;height:2" coordorigin="6840,2976" coordsize="4764,2">
              <v:shape style="position:absolute;left:6840;top:2976;width:4764;height:2" coordorigin="6840,2976" coordsize="4764,0" path="m6840,2976l11604,2976e" filled="f" stroked="t" strokeweight=".951939pt" strokecolor="#4F4F4F">
                <v:path arrowok="t"/>
              </v:shape>
            </v:group>
            <v:group style="position:absolute;left:328;top:3220;width:5935;height:2" coordorigin="328,3220" coordsize="5935,2">
              <v:shape style="position:absolute;left:328;top:3220;width:5935;height:2" coordorigin="328,3220" coordsize="5935,0" path="m328,3220l6264,3220e" filled="f" stroked="t" strokeweight=".951939pt" strokecolor="#4B4B4B">
                <v:path arrowok="t"/>
              </v:shape>
            </v:group>
            <v:group style="position:absolute;left:333;top:2935;width:2;height:550" coordorigin="333,2935" coordsize="2,550">
              <v:shape style="position:absolute;left:333;top:2935;width:2;height:550" coordorigin="333,2935" coordsize="0,550" path="m333,3485l333,2935e" filled="f" stroked="t" strokeweight=".47597pt" strokecolor="#1F1F1F">
                <v:path arrowok="t"/>
              </v:shape>
            </v:group>
            <v:group style="position:absolute;left:6207;top:3218;width:690;height:2" coordorigin="6207,3218" coordsize="690,2">
              <v:shape style="position:absolute;left:6207;top:3218;width:690;height:2" coordorigin="6207,3218" coordsize="690,0" path="m6207,3218l6897,3218e" filled="f" stroked="t" strokeweight=".47597pt" strokecolor="#232323">
                <v:path arrowok="t"/>
              </v:shape>
            </v:group>
            <v:group style="position:absolute;left:6816;top:3218;width:980;height:2" coordorigin="6816,3218" coordsize="980,2">
              <v:shape style="position:absolute;left:6816;top:3218;width:980;height:2" coordorigin="6816,3218" coordsize="980,0" path="m6816,3218l7796,3218e" filled="f" stroked="t" strokeweight=".951939pt" strokecolor="#4F4F4F">
                <v:path arrowok="t"/>
              </v:shape>
            </v:group>
            <v:group style="position:absolute;left:7739;top:3218;width:733;height:2" coordorigin="7739,3218" coordsize="733,2">
              <v:shape style="position:absolute;left:7739;top:3218;width:733;height:2" coordorigin="7739,3218" coordsize="733,0" path="m7739,3218l8472,3218e" filled="f" stroked="t" strokeweight=".47597pt" strokecolor="#1F1F1F">
                <v:path arrowok="t"/>
              </v:shape>
            </v:group>
            <v:group style="position:absolute;left:8415;top:3218;width:3184;height:2" coordorigin="8415,3218" coordsize="3184,2">
              <v:shape style="position:absolute;left:8415;top:3218;width:3184;height:2" coordorigin="8415,3218" coordsize="3184,0" path="m8415,3218l11599,3218e" filled="f" stroked="t" strokeweight=".713954pt" strokecolor="#4F4F4F">
                <v:path arrowok="t"/>
              </v:shape>
            </v:group>
            <v:group style="position:absolute;left:328;top:3461;width:11271;height:2" coordorigin="328,3461" coordsize="11271,2">
              <v:shape style="position:absolute;left:328;top:3461;width:11271;height:2" coordorigin="328,3461" coordsize="11271,0" path="m328,3461l11599,3461e" filled="f" stroked="t" strokeweight=".951939pt" strokecolor="#484848">
                <v:path arrowok="t"/>
              </v:shape>
            </v:group>
            <v:group style="position:absolute;left:338;top:3414;width:2;height:325" coordorigin="338,3414" coordsize="2,325">
              <v:shape style="position:absolute;left:338;top:3414;width:2;height:325" coordorigin="338,3414" coordsize="0,325" path="m338,3739l338,3414e" filled="f" stroked="t" strokeweight=".951939pt" strokecolor="#545454">
                <v:path arrowok="t"/>
              </v:shape>
            </v:group>
            <v:group style="position:absolute;left:3874;top:3457;width:2;height:1004" coordorigin="3874,3457" coordsize="2,1004">
              <v:shape style="position:absolute;left:3874;top:3457;width:2;height:1004" coordorigin="3874,3457" coordsize="0,1004" path="m3874,4461l3874,3457e" filled="f" stroked="t" strokeweight=".951939pt" strokecolor="#4B4B4B">
                <v:path arrowok="t"/>
              </v:shape>
            </v:group>
            <v:group style="position:absolute;left:6987;top:3452;width:2;height:287" coordorigin="6987,3452" coordsize="2,287">
              <v:shape style="position:absolute;left:6987;top:3452;width:2;height:287" coordorigin="6987,3452" coordsize="0,287" path="m6987,3739l6987,3452e" filled="f" stroked="t" strokeweight=".47597pt" strokecolor="#3B3B3B">
                <v:path arrowok="t"/>
              </v:shape>
            </v:group>
            <v:group style="position:absolute;left:11595;top:1009;width:2;height:4714" coordorigin="11595,1009" coordsize="2,4714">
              <v:shape style="position:absolute;left:11595;top:1009;width:2;height:4714" coordorigin="11595,1009" coordsize="0,4714" path="m11595,5723l11595,1009e" filled="f" stroked="t" strokeweight=".713954pt" strokecolor="#606060">
                <v:path arrowok="t"/>
              </v:shape>
            </v:group>
            <v:group style="position:absolute;left:6997;top:3916;width:1447;height:2" coordorigin="6997,3916" coordsize="1447,2">
              <v:shape style="position:absolute;left:6997;top:3916;width:1447;height:2" coordorigin="6997,3916" coordsize="1447,0" path="m6997,3916l8444,3916e" filled="f" stroked="t" strokeweight=".237985pt" strokecolor="#777777">
                <v:path arrowok="t"/>
              </v:shape>
            </v:group>
            <v:group style="position:absolute;left:6987;top:3681;width:2;height:779" coordorigin="6987,3681" coordsize="2,779">
              <v:shape style="position:absolute;left:6987;top:3681;width:2;height:779" coordorigin="6987,3681" coordsize="0,779" path="m6987,4461l6987,3681e" filled="f" stroked="t" strokeweight=".951939pt" strokecolor="#545454">
                <v:path arrowok="t"/>
              </v:shape>
            </v:group>
            <v:group style="position:absolute;left:8444;top:3916;width:2361;height:2" coordorigin="8444,3916" coordsize="2361,2">
              <v:shape style="position:absolute;left:8444;top:3916;width:2361;height:2" coordorigin="8444,3916" coordsize="2361,0" path="m8444,3916l10805,3916e" filled="f" stroked="t" strokeweight=".237985pt" strokecolor="#000000">
                <v:path arrowok="t"/>
              </v:shape>
            </v:group>
            <v:group style="position:absolute;left:10805;top:3916;width:800;height:2" coordorigin="10805,3916" coordsize="800,2">
              <v:shape style="position:absolute;left:10805;top:3916;width:800;height:2" coordorigin="10805,3916" coordsize="800,0" path="m10805,3916l11604,3916e" filled="f" stroked="t" strokeweight=".237985pt" strokecolor="#676767">
                <v:path arrowok="t"/>
              </v:shape>
            </v:group>
            <v:group style="position:absolute;left:338;top:3887;width:2;height:287" coordorigin="338,3887" coordsize="2,287">
              <v:shape style="position:absolute;left:338;top:3887;width:2;height:287" coordorigin="338,3887" coordsize="0,287" path="m338,4174l338,3887e" filled="f" stroked="t" strokeweight=".47597pt" strokecolor="#232323">
                <v:path arrowok="t"/>
              </v:shape>
            </v:group>
            <v:group style="position:absolute;left:3865;top:4143;width:1871;height:2" coordorigin="3865,4143" coordsize="1871,2">
              <v:shape style="position:absolute;left:3865;top:4143;width:1871;height:2" coordorigin="3865,4143" coordsize="1871,0" path="m3865,4143l5735,4143e" filled="f" stroked="t" strokeweight=".951939pt" strokecolor="#4B4B4B">
                <v:path arrowok="t"/>
              </v:shape>
            </v:group>
            <v:group style="position:absolute;left:5678;top:4135;width:604;height:2" coordorigin="5678,4135" coordsize="604,2">
              <v:shape style="position:absolute;left:5678;top:4135;width:604;height:2" coordorigin="5678,4135" coordsize="604,0" path="m5678,4135l6283,4135e" filled="f" stroked="t" strokeweight=".713954pt" strokecolor="#ACACAC">
                <v:path arrowok="t"/>
              </v:shape>
            </v:group>
            <v:group style="position:absolute;left:5840;top:4138;width:424;height:2" coordorigin="5840,4138" coordsize="424,2">
              <v:shape style="position:absolute;left:5840;top:4138;width:424;height:2" coordorigin="5840,4138" coordsize="424,0" path="m5840,4138l6264,4138e" filled="f" stroked="t" strokeweight=".951939pt" strokecolor="#BFBFBF">
                <v:path arrowok="t"/>
              </v:shape>
            </v:group>
            <v:group style="position:absolute;left:6821;top:4133;width:219;height:2" coordorigin="6821,4133" coordsize="219,2">
              <v:shape style="position:absolute;left:6821;top:4133;width:219;height:2" coordorigin="6821,4133" coordsize="219,0" path="m6821,4133l7040,4133e" filled="f" stroked="t" strokeweight=".951939pt" strokecolor="#A0A0A0">
                <v:path arrowok="t"/>
              </v:shape>
            </v:group>
            <v:group style="position:absolute;left:328;top:4458;width:2051;height:2" coordorigin="328,4458" coordsize="2051,2">
              <v:shape style="position:absolute;left:328;top:4458;width:2051;height:2" coordorigin="328,4458" coordsize="2051,0" path="m328,4458l2380,4458e" filled="f" stroked="t" strokeweight=".713954pt" strokecolor="#4F4F4F">
                <v:path arrowok="t"/>
              </v:shape>
            </v:group>
            <v:group style="position:absolute;left:2323;top:4458;width:604;height:2" coordorigin="2323,4458" coordsize="604,2">
              <v:shape style="position:absolute;left:2323;top:4458;width:604;height:2" coordorigin="2323,4458" coordsize="604,0" path="m2323,4458l2927,4458e" filled="f" stroked="t" strokeweight=".47597pt" strokecolor="#383838">
                <v:path arrowok="t"/>
              </v:shape>
            </v:group>
            <v:group style="position:absolute;left:2737;top:4456;width:1166;height:2" coordorigin="2737,4456" coordsize="1166,2">
              <v:shape style="position:absolute;left:2737;top:4456;width:1166;height:2" coordorigin="2737,4456" coordsize="1166,0" path="m2737,4456l3903,4456e" filled="f" stroked="t" strokeweight=".951939pt" strokecolor="#545454">
                <v:path arrowok="t"/>
              </v:shape>
            </v:group>
            <v:group style="position:absolute;left:3832;top:4451;width:2104;height:2" coordorigin="3832,4451" coordsize="2104,2">
              <v:shape style="position:absolute;left:3832;top:4451;width:2104;height:2" coordorigin="3832,4451" coordsize="2104,0" path="m3832,4451l5935,4451e" filled="f" stroked="t" strokeweight="1.189924pt" strokecolor="#383838">
                <v:path arrowok="t"/>
              </v:shape>
            </v:group>
            <v:group style="position:absolute;left:5878;top:4453;width:5726;height:2" coordorigin="5878,4453" coordsize="5726,2">
              <v:shape style="position:absolute;left:5878;top:4453;width:5726;height:2" coordorigin="5878,4453" coordsize="5726,0" path="m5878,4453l11604,4453e" filled="f" stroked="t" strokeweight=".713954pt" strokecolor="#4B4B4B">
                <v:path arrowok="t"/>
              </v:shape>
            </v:group>
            <v:group style="position:absolute;left:336;top:4116;width:2;height:660" coordorigin="336,4116" coordsize="2,660">
              <v:shape style="position:absolute;left:336;top:4116;width:2;height:660" coordorigin="336,4116" coordsize="0,660" path="m336,4776l336,4116e" filled="f" stroked="t" strokeweight=".47597pt" strokecolor="#3B3B3B">
                <v:path arrowok="t"/>
              </v:shape>
            </v:group>
            <v:group style="position:absolute;left:2373;top:4451;width:2;height:10862" coordorigin="2373,4451" coordsize="2,10862">
              <v:shape style="position:absolute;left:2373;top:4451;width:2;height:10862" coordorigin="2373,4451" coordsize="0,10862" path="m2373,15313l2373,4451e" filled="f" stroked="t" strokeweight=".713954pt" strokecolor="#484848">
                <v:path arrowok="t"/>
              </v:shape>
            </v:group>
            <v:group style="position:absolute;left:328;top:4733;width:11271;height:2" coordorigin="328,4733" coordsize="11271,2">
              <v:shape style="position:absolute;left:328;top:4733;width:11271;height:2" coordorigin="328,4733" coordsize="11271,0" path="m328,4733l11599,4733e" filled="f" stroked="t" strokeweight=".713954pt" strokecolor="#4B4B4B">
                <v:path arrowok="t"/>
              </v:shape>
            </v:group>
            <v:group style="position:absolute;left:333;top:4704;width:2;height:282" coordorigin="333,4704" coordsize="2,282">
              <v:shape style="position:absolute;left:333;top:4704;width:2;height:282" coordorigin="333,4704" coordsize="0,282" path="m333,4986l333,4704e" filled="f" stroked="t" strokeweight=".47597pt" strokecolor="#1C1C1C">
                <v:path arrowok="t"/>
              </v:shape>
            </v:group>
            <v:group style="position:absolute;left:2370;top:4451;width:2;height:6120" coordorigin="2370,4451" coordsize="2,6120">
              <v:shape style="position:absolute;left:2370;top:4451;width:2;height:6120" coordorigin="2370,4451" coordsize="0,6120" path="m2370,10571l2370,4451e" filled="f" stroked="t" strokeweight=".713954pt" strokecolor="#444444">
                <v:path arrowok="t"/>
              </v:shape>
            </v:group>
            <v:group style="position:absolute;left:2366;top:4972;width:3370;height:2" coordorigin="2366,4972" coordsize="3370,2">
              <v:shape style="position:absolute;left:2366;top:4972;width:3370;height:2" coordorigin="2366,4972" coordsize="3370,0" path="m2366,4972l5735,4972e" filled="f" stroked="t" strokeweight=".713954pt" strokecolor="#545454">
                <v:path arrowok="t"/>
              </v:shape>
            </v:group>
            <v:group style="position:absolute;left:5678;top:4972;width:257;height:2" coordorigin="5678,4972" coordsize="257,2">
              <v:shape style="position:absolute;left:5678;top:4972;width:257;height:2" coordorigin="5678,4972" coordsize="257,0" path="m5678,4972l5935,4972e" filled="f" stroked="t" strokeweight=".47597pt" strokecolor="#282828">
                <v:path arrowok="t"/>
              </v:shape>
            </v:group>
            <v:group style="position:absolute;left:5878;top:4972;width:1019;height:2" coordorigin="5878,4972" coordsize="1019,2">
              <v:shape style="position:absolute;left:5878;top:4972;width:1019;height:2" coordorigin="5878,4972" coordsize="1019,0" path="m5878,4972l6897,4972e" filled="f" stroked="t" strokeweight=".713954pt" strokecolor="#575757">
                <v:path arrowok="t"/>
              </v:shape>
            </v:group>
            <v:group style="position:absolute;left:6840;top:4970;width:190;height:2" coordorigin="6840,4970" coordsize="190,2">
              <v:shape style="position:absolute;left:6840;top:4970;width:190;height:2" coordorigin="6840,4970" coordsize="190,0" path="m6840,4970l7030,4970e" filled="f" stroked="t" strokeweight=".47597pt" strokecolor="#444444">
                <v:path arrowok="t"/>
              </v:shape>
            </v:group>
            <v:group style="position:absolute;left:6973;top:4972;width:466;height:2" coordorigin="6973,4972" coordsize="466,2">
              <v:shape style="position:absolute;left:6973;top:4972;width:466;height:2" coordorigin="6973,4972" coordsize="466,0" path="m6973,4972l7439,4972e" filled="f" stroked="t" strokeweight=".47597pt" strokecolor="#2F2F2F">
                <v:path arrowok="t"/>
              </v:shape>
            </v:group>
            <v:group style="position:absolute;left:7382;top:4970;width:4217;height:2" coordorigin="7382,4970" coordsize="4217,2">
              <v:shape style="position:absolute;left:7382;top:4970;width:4217;height:2" coordorigin="7382,4970" coordsize="4217,0" path="m7382,4970l11599,4970e" filled="f" stroked="t" strokeweight=".713954pt" strokecolor="#575757">
                <v:path arrowok="t"/>
              </v:shape>
            </v:group>
            <v:group style="position:absolute;left:11595;top:4704;width:2;height:292" coordorigin="11595,4704" coordsize="2,292">
              <v:shape style="position:absolute;left:11595;top:4704;width:2;height:292" coordorigin="11595,4704" coordsize="0,292" path="m11595,4996l11595,4704e" filled="f" stroked="t" strokeweight=".47597pt" strokecolor="#3F3F3F">
                <v:path arrowok="t"/>
              </v:shape>
            </v:group>
            <v:group style="position:absolute;left:338;top:4929;width:2;height:674" coordorigin="338,4929" coordsize="2,674">
              <v:shape style="position:absolute;left:338;top:4929;width:2;height:674" coordorigin="338,4929" coordsize="0,674" path="m338,5603l338,4929e" filled="f" stroked="t" strokeweight=".713954pt" strokecolor="#4F4F4F">
                <v:path arrowok="t"/>
              </v:shape>
            </v:group>
            <v:group style="position:absolute;left:7768;top:4953;width:2;height:273" coordorigin="7768,4953" coordsize="2,273">
              <v:shape style="position:absolute;left:7768;top:4953;width:2;height:273" coordorigin="7768,4953" coordsize="0,273" path="m7768,5226l7768,4953e" filled="f" stroked="t" strokeweight=".237985pt" strokecolor="#646464">
                <v:path arrowok="t"/>
              </v:shape>
            </v:group>
            <v:group style="position:absolute;left:4933;top:4963;width:2;height:531" coordorigin="4933,4963" coordsize="2,531">
              <v:shape style="position:absolute;left:4933;top:4963;width:2;height:531" coordorigin="4933,4963" coordsize="0,531" path="m4933,5493l4933,4963e" filled="f" stroked="t" strokeweight=".951939pt" strokecolor="#545454">
                <v:path arrowok="t"/>
              </v:shape>
            </v:group>
            <v:group style="position:absolute;left:4922;top:5460;width:6683;height:2" coordorigin="4922,5460" coordsize="6683,2">
              <v:shape style="position:absolute;left:4922;top:5460;width:6683;height:2" coordorigin="4922,5460" coordsize="6683,0" path="m4922,5460l11604,5460e" filled="f" stroked="t" strokeweight=".951939pt" strokecolor="#4B4B4B">
                <v:path arrowok="t"/>
              </v:shape>
            </v:group>
            <v:group style="position:absolute;left:7768;top:5226;width:2;height:249" coordorigin="7768,5226" coordsize="2,249">
              <v:shape style="position:absolute;left:7768;top:5226;width:2;height:249" coordorigin="7768,5226" coordsize="0,249" path="m7768,5474l7768,5226e" filled="f" stroked="t" strokeweight=".237985pt" strokecolor="#4F4F4F">
                <v:path arrowok="t"/>
              </v:shape>
            </v:group>
            <v:group style="position:absolute;left:338;top:5436;width:2;height:277" coordorigin="338,5436" coordsize="2,277">
              <v:shape style="position:absolute;left:338;top:5436;width:2;height:277" coordorigin="338,5436" coordsize="0,277" path="m338,5713l338,5436e" filled="f" stroked="t" strokeweight=".47597pt" strokecolor="#2F2F2F">
                <v:path arrowok="t"/>
              </v:shape>
            </v:group>
            <v:group style="position:absolute;left:4936;top:5436;width:2;height:277" coordorigin="4936,5436" coordsize="2,277">
              <v:shape style="position:absolute;left:4936;top:5436;width:2;height:277" coordorigin="4936,5436" coordsize="0,277" path="m4936,5713l4936,5436e" filled="f" stroked="t" strokeweight=".47597pt" strokecolor="#282828">
                <v:path arrowok="t"/>
              </v:shape>
            </v:group>
            <v:group style="position:absolute;left:4931;top:5696;width:6673;height:2" coordorigin="4931,5696" coordsize="6673,2">
              <v:shape style="position:absolute;left:4931;top:5696;width:6673;height:2" coordorigin="4931,5696" coordsize="6673,0" path="m4931,5696l11604,5696e" filled="f" stroked="t" strokeweight=".951939pt" strokecolor="#4F4F4F">
                <v:path arrowok="t"/>
              </v:shape>
            </v:group>
            <v:group style="position:absolute;left:338;top:5656;width:2;height:301" coordorigin="338,5656" coordsize="2,301">
              <v:shape style="position:absolute;left:338;top:5656;width:2;height:301" coordorigin="338,5656" coordsize="0,301" path="m338,5957l338,5656e" filled="f" stroked="t" strokeweight=".47597pt" strokecolor="#131313">
                <v:path arrowok="t"/>
              </v:shape>
            </v:group>
            <v:group style="position:absolute;left:4941;top:5656;width:2;height:301" coordorigin="4941,5656" coordsize="2,301">
              <v:shape style="position:absolute;left:4941;top:5656;width:2;height:301" coordorigin="4941,5656" coordsize="0,301" path="m4941,5957l4941,5656e" filled="f" stroked="t" strokeweight=".713954pt" strokecolor="#2F2F2F">
                <v:path arrowok="t"/>
              </v:shape>
            </v:group>
            <v:group style="position:absolute;left:4931;top:5940;width:6678;height:2" coordorigin="4931,5940" coordsize="6678,2">
              <v:shape style="position:absolute;left:4931;top:5940;width:6678;height:2" coordorigin="4931,5940" coordsize="6678,0" path="m4931,5940l11609,5940e" filled="f" stroked="t" strokeweight=".951939pt" strokecolor="#4F4F4F">
                <v:path arrowok="t"/>
              </v:shape>
            </v:group>
            <v:group style="position:absolute;left:11599;top:1750;width:2;height:4217" coordorigin="11599,1750" coordsize="2,4217">
              <v:shape style="position:absolute;left:11599;top:1750;width:2;height:4217" coordorigin="11599,1750" coordsize="0,4217" path="m11599,5967l11599,1750e" filled="f" stroked="t" strokeweight=".47597pt" strokecolor="#575757">
                <v:path arrowok="t"/>
              </v:shape>
            </v:group>
            <v:group style="position:absolute;left:345;top:5900;width:2;height:10819" coordorigin="345,5900" coordsize="2,10819">
              <v:shape style="position:absolute;left:345;top:5900;width:2;height:10819" coordorigin="345,5900" coordsize="0,10819" path="m345,16719l345,5900e" filled="f" stroked="t" strokeweight=".713954pt" strokecolor="#484848">
                <v:path arrowok="t"/>
              </v:shape>
            </v:group>
            <v:group style="position:absolute;left:2366;top:6184;width:2375;height:2" coordorigin="2366,6184" coordsize="2375,2">
              <v:shape style="position:absolute;left:2366;top:6184;width:2375;height:2" coordorigin="2366,6184" coordsize="2375,0" path="m2366,6184l4741,6184e" filled="f" stroked="t" strokeweight=".951939pt" strokecolor="#4F4F4F">
                <v:path arrowok="t"/>
              </v:shape>
            </v:group>
            <v:group style="position:absolute;left:3394;top:6184;width:543;height:2" coordorigin="3394,6184" coordsize="543,2">
              <v:shape style="position:absolute;left:3394;top:6184;width:543;height:2" coordorigin="3394,6184" coordsize="543,0" path="m3394,6184l3936,6184e" filled="f" stroked="t" strokeweight=".713954pt" strokecolor="#3B3B3B">
                <v:path arrowok="t"/>
              </v:shape>
            </v:group>
            <v:group style="position:absolute;left:4622;top:6186;width:343;height:2" coordorigin="4622,6186" coordsize="343,2">
              <v:shape style="position:absolute;left:4622;top:6186;width:343;height:2" coordorigin="4622,6186" coordsize="343,0" path="m4622,6186l4964,6186e" filled="f" stroked="t" strokeweight=".713954pt" strokecolor="#3B3B3B">
                <v:path arrowok="t"/>
              </v:shape>
            </v:group>
            <v:group style="position:absolute;left:4893;top:6179;width:6721;height:2" coordorigin="4893,6179" coordsize="6721,2">
              <v:shape style="position:absolute;left:4893;top:6179;width:6721;height:2" coordorigin="4893,6179" coordsize="6721,0" path="m4893,6179l11614,6179e" filled="f" stroked="t" strokeweight=".951939pt" strokecolor="#4F4F4F">
                <v:path arrowok="t"/>
              </v:shape>
            </v:group>
            <v:group style="position:absolute;left:4938;top:5852;width:2;height:598" coordorigin="4938,5852" coordsize="2,598">
              <v:shape style="position:absolute;left:4938;top:5852;width:2;height:598" coordorigin="4938,5852" coordsize="0,598" path="m4938,6449l4938,5852e" filled="f" stroked="t" strokeweight=".951939pt" strokecolor="#4F4F4F">
                <v:path arrowok="t"/>
              </v:shape>
            </v:group>
            <v:group style="position:absolute;left:747;top:6421;width:10866;height:2" coordorigin="747,6421" coordsize="10866,2">
              <v:shape style="position:absolute;left:747;top:6421;width:10866;height:2" coordorigin="747,6421" coordsize="10866,0" path="m747,6421l11614,6421e" filled="f" stroked="t" strokeweight=".951939pt" strokecolor="#4B4B4B">
                <v:path arrowok="t"/>
              </v:shape>
            </v:group>
            <v:group style="position:absolute;left:11609;top:1750;width:2;height:9055" coordorigin="11609,1750" coordsize="2,9055">
              <v:shape style="position:absolute;left:11609;top:1750;width:2;height:9055" coordorigin="11609,1750" coordsize="0,9055" path="m11609,10805l11609,1750e" filled="f" stroked="t" strokeweight=".47597pt" strokecolor="#606060">
                <v:path arrowok="t"/>
              </v:shape>
            </v:group>
            <v:group style="position:absolute;left:4941;top:6378;width:2;height:359" coordorigin="4941,6378" coordsize="2,359">
              <v:shape style="position:absolute;left:4941;top:6378;width:2;height:359" coordorigin="4941,6378" coordsize="0,359" path="m4941,6736l4941,6378e" filled="f" stroked="t" strokeweight=".47597pt" strokecolor="#232323">
                <v:path arrowok="t"/>
              </v:shape>
            </v:group>
            <v:group style="position:absolute;left:7768;top:6406;width:2;height:722" coordorigin="7768,6406" coordsize="2,722">
              <v:shape style="position:absolute;left:7768;top:6406;width:2;height:722" coordorigin="7768,6406" coordsize="0,722" path="m7768,7128l7768,6406e" filled="f" stroked="t" strokeweight=".237985pt" strokecolor="#4F4F4F">
                <v:path arrowok="t"/>
              </v:shape>
            </v:group>
            <v:group style="position:absolute;left:11604;top:6378;width:2;height:359" coordorigin="11604,6378" coordsize="2,359">
              <v:shape style="position:absolute;left:11604;top:6378;width:2;height:359" coordorigin="11604,6378" coordsize="0,359" path="m11604,6736l11604,6378e" filled="f" stroked="t" strokeweight=".47597pt" strokecolor="#444444">
                <v:path arrowok="t"/>
              </v:shape>
            </v:group>
            <v:group style="position:absolute;left:343;top:6679;width:2;height:263" coordorigin="343,6679" coordsize="2,263">
              <v:shape style="position:absolute;left:343;top:6679;width:2;height:263" coordorigin="343,6679" coordsize="0,263" path="m343,6942l343,6679e" filled="f" stroked="t" strokeweight=".47597pt" strokecolor="#383838">
                <v:path arrowok="t"/>
              </v:shape>
            </v:group>
            <v:group style="position:absolute;left:4943;top:6679;width:2;height:273" coordorigin="4943,6679" coordsize="2,273">
              <v:shape style="position:absolute;left:4943;top:6679;width:2;height:273" coordorigin="4943,6679" coordsize="0,273" path="m4943,6951l4943,6679e" filled="f" stroked="t" strokeweight=".47597pt" strokecolor="#3B3B3B">
                <v:path arrowok="t"/>
              </v:shape>
            </v:group>
            <v:group style="position:absolute;left:2370;top:6894;width:4660;height:2" coordorigin="2370,6894" coordsize="4660,2">
              <v:shape style="position:absolute;left:2370;top:6894;width:4660;height:2" coordorigin="2370,6894" coordsize="4660,0" path="m2370,6894l7030,6894e" filled="f" stroked="t" strokeweight=".951939pt" strokecolor="#4B4B4B">
                <v:path arrowok="t"/>
              </v:shape>
            </v:group>
            <v:group style="position:absolute;left:6973;top:6892;width:466;height:2" coordorigin="6973,6892" coordsize="466,2">
              <v:shape style="position:absolute;left:6973;top:6892;width:466;height:2" coordorigin="6973,6892" coordsize="466,0" path="m6973,6892l7439,6892e" filled="f" stroked="t" strokeweight=".47597pt" strokecolor="#343434">
                <v:path arrowok="t"/>
              </v:shape>
            </v:group>
            <v:group style="position:absolute;left:7292;top:6892;width:4322;height:2" coordorigin="7292,6892" coordsize="4322,2">
              <v:shape style="position:absolute;left:7292;top:6892;width:4322;height:2" coordorigin="7292,6892" coordsize="4322,0" path="m7292,6892l11614,6892e" filled="f" stroked="t" strokeweight=".951939pt" strokecolor="#4B4B4B">
                <v:path arrowok="t"/>
              </v:shape>
            </v:group>
            <v:group style="position:absolute;left:2370;top:7136;width:2308;height:2" coordorigin="2370,7136" coordsize="2308,2">
              <v:shape style="position:absolute;left:2370;top:7136;width:2308;height:2" coordorigin="2370,7136" coordsize="2308,0" path="m2370,7136l4679,7136e" filled="f" stroked="t" strokeweight=".713954pt" strokecolor="#484848">
                <v:path arrowok="t"/>
              </v:shape>
            </v:group>
            <v:group style="position:absolute;left:4622;top:7136;width:343;height:2" coordorigin="4622,7136" coordsize="343,2">
              <v:shape style="position:absolute;left:4622;top:7136;width:343;height:2" coordorigin="4622,7136" coordsize="343,0" path="m4622,7136l4964,7136e" filled="f" stroked="t" strokeweight=".47597pt" strokecolor="#343434">
                <v:path arrowok="t"/>
              </v:shape>
            </v:group>
            <v:group style="position:absolute;left:4943;top:6880;width:2;height:263" coordorigin="4943,6880" coordsize="2,263">
              <v:shape style="position:absolute;left:4943;top:6880;width:2;height:263" coordorigin="4943,6880" coordsize="0,263" path="m4943,7143l4943,6880e" filled="f" stroked="t" strokeweight=".951939pt" strokecolor="#4F4F4F">
                <v:path arrowok="t"/>
              </v:shape>
            </v:group>
            <v:group style="position:absolute;left:4893;top:7133;width:3684;height:2" coordorigin="4893,7133" coordsize="3684,2">
              <v:shape style="position:absolute;left:4893;top:7133;width:3684;height:2" coordorigin="4893,7133" coordsize="3684,0" path="m4893,7133l8577,7133e" filled="f" stroked="t" strokeweight=".951939pt" strokecolor="#4F4F4F">
                <v:path arrowok="t"/>
              </v:shape>
            </v:group>
            <v:group style="position:absolute;left:8415;top:7133;width:762;height:2" coordorigin="8415,7133" coordsize="762,2">
              <v:shape style="position:absolute;left:8415;top:7133;width:762;height:2" coordorigin="8415,7133" coordsize="762,0" path="m8415,7133l9177,7133e" filled="f" stroked="t" strokeweight=".47597pt" strokecolor="#282828">
                <v:path arrowok="t"/>
              </v:shape>
            </v:group>
            <v:group style="position:absolute;left:9120;top:7133;width:2494;height:2" coordorigin="9120,7133" coordsize="2494,2">
              <v:shape style="position:absolute;left:9120;top:7133;width:2494;height:2" coordorigin="9120,7133" coordsize="2494,0" path="m9120,7133l11614,7133e" filled="f" stroked="t" strokeweight=".713954pt" strokecolor="#4F4F4F">
                <v:path arrowok="t"/>
              </v:shape>
            </v:group>
            <v:group style="position:absolute;left:333;top:7379;width:5969;height:2" coordorigin="333,7379" coordsize="5969,2">
              <v:shape style="position:absolute;left:333;top:7379;width:5969;height:2" coordorigin="333,7379" coordsize="5969,0" path="m333,7379l6302,7379e" filled="f" stroked="t" strokeweight=".951939pt" strokecolor="#484848">
                <v:path arrowok="t"/>
              </v:shape>
            </v:group>
            <v:group style="position:absolute;left:6207;top:7377;width:690;height:2" coordorigin="6207,7377" coordsize="690,2">
              <v:shape style="position:absolute;left:6207;top:7377;width:690;height:2" coordorigin="6207,7377" coordsize="690,0" path="m6207,7377l6897,7377e" filled="f" stroked="t" strokeweight=".47597pt" strokecolor="#3B3B3B">
                <v:path arrowok="t"/>
              </v:shape>
            </v:group>
            <v:group style="position:absolute;left:6749;top:7375;width:4864;height:2" coordorigin="6749,7375" coordsize="4864,2">
              <v:shape style="position:absolute;left:6749;top:7375;width:4864;height:2" coordorigin="6749,7375" coordsize="4864,0" path="m6749,7375l11614,7375e" filled="f" stroked="t" strokeweight=".951939pt" strokecolor="#4F4F4F">
                <v:path arrowok="t"/>
              </v:shape>
            </v:group>
            <v:group style="position:absolute;left:338;top:7850;width:743;height:2" coordorigin="338,7850" coordsize="743,2">
              <v:shape style="position:absolute;left:338;top:7850;width:743;height:2" coordorigin="338,7850" coordsize="743,0" path="m338,7850l1080,7850e" filled="f" stroked="t" strokeweight=".47597pt" strokecolor="#232323">
                <v:path arrowok="t"/>
              </v:shape>
            </v:group>
            <v:group style="position:absolute;left:1023;top:7853;width:1366;height:2" coordorigin="1023,7853" coordsize="1366,2">
              <v:shape style="position:absolute;left:1023;top:7853;width:1366;height:2" coordorigin="1023,7853" coordsize="1366,0" path="m1023,7853l2389,7853e" filled="f" stroked="t" strokeweight=".951939pt" strokecolor="#4F4F4F">
                <v:path arrowok="t"/>
              </v:shape>
            </v:group>
            <v:group style="position:absolute;left:2318;top:7853;width:609;height:2" coordorigin="2318,7853" coordsize="609,2">
              <v:shape style="position:absolute;left:2318;top:7853;width:609;height:2" coordorigin="2318,7853" coordsize="609,0" path="m2318,7853l2927,7853e" filled="f" stroked="t" strokeweight=".47597pt" strokecolor="#2F2F2F">
                <v:path arrowok="t"/>
              </v:shape>
            </v:group>
            <v:group style="position:absolute;left:2742;top:7850;width:3565;height:2" coordorigin="2742,7850" coordsize="3565,2">
              <v:shape style="position:absolute;left:2742;top:7850;width:3565;height:2" coordorigin="2742,7850" coordsize="3565,0" path="m2742,7850l6307,7850e" filled="f" stroked="t" strokeweight=".951939pt" strokecolor="#4B4B4B">
                <v:path arrowok="t"/>
              </v:shape>
            </v:group>
            <v:group style="position:absolute;left:6207;top:7845;width:690;height:2" coordorigin="6207,7845" coordsize="690,2">
              <v:shape style="position:absolute;left:6207;top:7845;width:690;height:2" coordorigin="6207,7845" coordsize="690,0" path="m6207,7845l6897,7845e" filled="f" stroked="t" strokeweight=".47597pt" strokecolor="#343434">
                <v:path arrowok="t"/>
              </v:shape>
            </v:group>
            <v:group style="position:absolute;left:6830;top:7843;width:1066;height:2" coordorigin="6830,7843" coordsize="1066,2">
              <v:shape style="position:absolute;left:6830;top:7843;width:1066;height:2" coordorigin="6830,7843" coordsize="1066,0" path="m6830,7843l7896,7843e" filled="f" stroked="t" strokeweight=".951939pt" strokecolor="#5B5B5B">
                <v:path arrowok="t"/>
              </v:shape>
            </v:group>
            <v:group style="position:absolute;left:7739;top:7845;width:733;height:2" coordorigin="7739,7845" coordsize="733,2">
              <v:shape style="position:absolute;left:7739;top:7845;width:733;height:2" coordorigin="7739,7845" coordsize="733,0" path="m7739,7845l8472,7845e" filled="f" stroked="t" strokeweight=".47597pt" strokecolor="#3B3B3B">
                <v:path arrowok="t"/>
              </v:shape>
            </v:group>
            <v:group style="position:absolute;left:8415;top:7843;width:3199;height:2" coordorigin="8415,7843" coordsize="3199,2">
              <v:shape style="position:absolute;left:8415;top:7843;width:3199;height:2" coordorigin="8415,7843" coordsize="3199,0" path="m8415,7843l11614,7843e" filled="f" stroked="t" strokeweight=".951939pt" strokecolor="#545454">
                <v:path arrowok="t"/>
              </v:shape>
            </v:group>
            <v:group style="position:absolute;left:343;top:7798;width:2;height:325" coordorigin="343,7798" coordsize="2,325">
              <v:shape style="position:absolute;left:343;top:7798;width:2;height:325" coordorigin="343,7798" coordsize="0,325" path="m343,8123l343,7798e" filled="f" stroked="t" strokeweight=".47597pt" strokecolor="#2F2F2F">
                <v:path arrowok="t"/>
              </v:shape>
            </v:group>
            <v:group style="position:absolute;left:4936;top:8092;width:6678;height:2" coordorigin="4936,8092" coordsize="6678,2">
              <v:shape style="position:absolute;left:4936;top:8092;width:6678;height:2" coordorigin="4936,8092" coordsize="6678,0" path="m4936,8092l11614,8092e" filled="f" stroked="t" strokeweight=".951939pt" strokecolor="#4B4B4B">
                <v:path arrowok="t"/>
              </v:shape>
            </v:group>
            <v:group style="position:absolute;left:2380;top:8065;width:2;height:325" coordorigin="2380,8065" coordsize="2,325">
              <v:shape style="position:absolute;left:2380;top:8065;width:2;height:325" coordorigin="2380,8065" coordsize="0,325" path="m2380,8390l2380,8065e" filled="f" stroked="t" strokeweight=".47597pt" strokecolor="#1C1C1C">
                <v:path arrowok="t"/>
              </v:shape>
            </v:group>
            <v:group style="position:absolute;left:4936;top:8336;width:800;height:2" coordorigin="4936,8336" coordsize="800,2">
              <v:shape style="position:absolute;left:4936;top:8336;width:800;height:2" coordorigin="4936,8336" coordsize="800,0" path="m4936,8336l5735,8336e" filled="f" stroked="t" strokeweight=".713954pt" strokecolor="#383838">
                <v:path arrowok="t"/>
              </v:shape>
            </v:group>
            <v:group style="position:absolute;left:5678;top:8336;width:624;height:2" coordorigin="5678,8336" coordsize="624,2">
              <v:shape style="position:absolute;left:5678;top:8336;width:624;height:2" coordorigin="5678,8336" coordsize="624,0" path="m5678,8336l6302,8336e" filled="f" stroked="t" strokeweight=".951939pt" strokecolor="#575757">
                <v:path arrowok="t"/>
              </v:shape>
            </v:group>
            <v:group style="position:absolute;left:6207;top:8333;width:700;height:2" coordorigin="6207,8333" coordsize="700,2">
              <v:shape style="position:absolute;left:6207;top:8333;width:700;height:2" coordorigin="6207,8333" coordsize="700,0" path="m6207,8333l6906,8333e" filled="f" stroked="t" strokeweight=".47597pt" strokecolor="#2B2B2B">
                <v:path arrowok="t"/>
              </v:shape>
            </v:group>
            <v:group style="position:absolute;left:6883;top:8080;width:2;height:316" coordorigin="6883,8080" coordsize="2,316">
              <v:shape style="position:absolute;left:6883;top:8080;width:2;height:316" coordorigin="6883,8080" coordsize="0,316" path="m6883,8395l6883,8080e" filled="f" stroked="t" strokeweight=".47597pt" strokecolor="#2F2F2F">
                <v:path arrowok="t"/>
              </v:shape>
            </v:group>
            <v:group style="position:absolute;left:6835;top:8333;width:3998;height:2" coordorigin="6835,8333" coordsize="3998,2">
              <v:shape style="position:absolute;left:6835;top:8333;width:3998;height:2" coordorigin="6835,8333" coordsize="3998,0" path="m6835,8333l10833,8333e" filled="f" stroked="t" strokeweight=".713954pt" strokecolor="#4F4F4F">
                <v:path arrowok="t"/>
              </v:shape>
            </v:group>
            <v:group style="position:absolute;left:8448;top:8080;width:2;height:760" coordorigin="8448,8080" coordsize="2,760">
              <v:shape style="position:absolute;left:8448;top:8080;width:2;height:760" coordorigin="8448,8080" coordsize="0,760" path="m8448,8840l8448,8080e" filled="f" stroked="t" strokeweight=".713954pt" strokecolor="#4F4F4F">
                <v:path arrowok="t"/>
              </v:shape>
            </v:group>
            <v:group style="position:absolute;left:10776;top:8333;width:842;height:2" coordorigin="10776,8333" coordsize="842,2">
              <v:shape style="position:absolute;left:10776;top:8333;width:842;height:2" coordorigin="10776,8333" coordsize="842,0" path="m10776,8333l11618,8333e" filled="f" stroked="t" strokeweight=".47597pt" strokecolor="#4B4B4B">
                <v:path arrowok="t"/>
              </v:shape>
            </v:group>
            <v:group style="position:absolute;left:4948;top:7841;width:2;height:1004" coordorigin="4948,7841" coordsize="2,1004">
              <v:shape style="position:absolute;left:4948;top:7841;width:2;height:1004" coordorigin="4948,7841" coordsize="0,1004" path="m4948,8845l4948,7841e" filled="f" stroked="t" strokeweight=".951939pt" strokecolor="#545454">
                <v:path arrowok="t"/>
              </v:shape>
            </v:group>
            <v:group style="position:absolute;left:333;top:8835;width:7492;height:2" coordorigin="333,8835" coordsize="7492,2">
              <v:shape style="position:absolute;left:333;top:8835;width:7492;height:2" coordorigin="333,8835" coordsize="7492,0" path="m333,8835l7825,8835e" filled="f" stroked="t" strokeweight=".951939pt" strokecolor="#4B4B4B">
                <v:path arrowok="t"/>
              </v:shape>
            </v:group>
            <v:group style="position:absolute;left:6883;top:8328;width:2;height:512" coordorigin="6883,8328" coordsize="2,512">
              <v:shape style="position:absolute;left:6883;top:8328;width:2;height:512" coordorigin="6883,8328" coordsize="0,512" path="m6883,8840l6883,8328e" filled="f" stroked="t" strokeweight=".713954pt" strokecolor="#4B4B4B">
                <v:path arrowok="t"/>
              </v:shape>
            </v:group>
            <v:group style="position:absolute;left:7739;top:8830;width:743;height:2" coordorigin="7739,8830" coordsize="743,2">
              <v:shape style="position:absolute;left:7739;top:8830;width:743;height:2" coordorigin="7739,8830" coordsize="743,0" path="m7739,8830l8482,8830e" filled="f" stroked="t" strokeweight=".47597pt" strokecolor="#3F3F3F">
                <v:path arrowok="t"/>
              </v:shape>
            </v:group>
            <v:group style="position:absolute;left:8315;top:8830;width:2689;height:2" coordorigin="8315,8830" coordsize="2689,2">
              <v:shape style="position:absolute;left:8315;top:8830;width:2689;height:2" coordorigin="8315,8830" coordsize="2689,0" path="m8315,8830l11004,8830e" filled="f" stroked="t" strokeweight=".713954pt" strokecolor="#545454">
                <v:path arrowok="t"/>
              </v:shape>
            </v:group>
            <v:group style="position:absolute;left:10776;top:8828;width:842;height:2" coordorigin="10776,8828" coordsize="842,2">
              <v:shape style="position:absolute;left:10776;top:8828;width:842;height:2" coordorigin="10776,8828" coordsize="842,0" path="m10776,8828l11618,8828e" filled="f" stroked="t" strokeweight=".47597pt" strokecolor="#3B3B3B">
                <v:path arrowok="t"/>
              </v:shape>
            </v:group>
            <v:group style="position:absolute;left:11609;top:8787;width:2;height:574" coordorigin="11609,8787" coordsize="2,574">
              <v:shape style="position:absolute;left:11609;top:8787;width:2;height:574" coordorigin="11609,8787" coordsize="0,574" path="m11609,9361l11609,8787e" filled="f" stroked="t" strokeweight=".47597pt" strokecolor="#444444">
                <v:path arrowok="t"/>
              </v:shape>
            </v:group>
            <v:group style="position:absolute;left:338;top:9645;width:4341;height:2" coordorigin="338,9645" coordsize="4341,2">
              <v:shape style="position:absolute;left:338;top:9645;width:4341;height:2" coordorigin="338,9645" coordsize="4341,0" path="m338,9645l4679,9645e" filled="f" stroked="t" strokeweight=".951939pt" strokecolor="#4F4F4F">
                <v:path arrowok="t"/>
              </v:shape>
            </v:group>
            <v:group style="position:absolute;left:343;top:9304;width:2;height:363" coordorigin="343,9304" coordsize="2,363">
              <v:shape style="position:absolute;left:343;top:9304;width:2;height:363" coordorigin="343,9304" coordsize="0,363" path="m343,9667l343,9304e" filled="f" stroked="t" strokeweight=".47597pt" strokecolor="#2F2F2F">
                <v:path arrowok="t"/>
              </v:shape>
            </v:group>
            <v:group style="position:absolute;left:4622;top:9643;width:333;height:2" coordorigin="4622,9643" coordsize="333,2">
              <v:shape style="position:absolute;left:4622;top:9643;width:333;height:2" coordorigin="4622,9643" coordsize="333,0" path="m4622,9643l4955,9643e" filled="f" stroked="t" strokeweight=".47597pt" strokecolor="#131313">
                <v:path arrowok="t"/>
              </v:shape>
            </v:group>
            <v:group style="position:absolute;left:4898;top:9641;width:2542;height:2" coordorigin="4898,9641" coordsize="2542,2">
              <v:shape style="position:absolute;left:4898;top:9641;width:2542;height:2" coordorigin="4898,9641" coordsize="2542,0" path="m4898,9641l7439,9641e" filled="f" stroked="t" strokeweight=".951939pt" strokecolor="#484848">
                <v:path arrowok="t"/>
              </v:shape>
            </v:group>
            <v:group style="position:absolute;left:7382;top:9641;width:414;height:2" coordorigin="7382,9641" coordsize="414,2">
              <v:shape style="position:absolute;left:7382;top:9641;width:414;height:2" coordorigin="7382,9641" coordsize="414,0" path="m7382,9641l7796,9641e" filled="f" stroked="t" strokeweight=".713954pt" strokecolor="#343434">
                <v:path arrowok="t"/>
              </v:shape>
            </v:group>
            <v:group style="position:absolute;left:7611;top:9638;width:4008;height:2" coordorigin="7611,9638" coordsize="4008,2">
              <v:shape style="position:absolute;left:7611;top:9638;width:4008;height:2" coordorigin="7611,9638" coordsize="4008,0" path="m7611,9638l11618,9638e" filled="f" stroked="t" strokeweight=".951939pt" strokecolor="#4F4F4F">
                <v:path arrowok="t"/>
              </v:shape>
            </v:group>
            <v:group style="position:absolute;left:343;top:9595;width:2;height:320" coordorigin="343,9595" coordsize="2,320">
              <v:shape style="position:absolute;left:343;top:9595;width:2;height:320" coordorigin="343,9595" coordsize="0,320" path="m343,9916l343,9595e" filled="f" stroked="t" strokeweight=".47597pt" strokecolor="#1C1C1C">
                <v:path arrowok="t"/>
              </v:shape>
            </v:group>
            <v:group style="position:absolute;left:2380;top:9595;width:2;height:320" coordorigin="2380,9595" coordsize="2,320">
              <v:shape style="position:absolute;left:2380;top:9595;width:2;height:320" coordorigin="2380,9595" coordsize="0,320" path="m2380,9916l2380,9595e" filled="f" stroked="t" strokeweight=".47597pt" strokecolor="#181818">
                <v:path arrowok="t"/>
              </v:shape>
            </v:group>
            <v:group style="position:absolute;left:2380;top:9858;width:2;height:301" coordorigin="2380,9858" coordsize="2,301">
              <v:shape style="position:absolute;left:2380;top:9858;width:2;height:301" coordorigin="2380,9858" coordsize="0,301" path="m2380,10159l2380,9858e" filled="f" stroked="t" strokeweight=".713954pt" strokecolor="#343434">
                <v:path arrowok="t"/>
              </v:shape>
            </v:group>
            <v:group style="position:absolute;left:11614;top:9858;width:2;height:301" coordorigin="11614,9858" coordsize="2,301">
              <v:shape style="position:absolute;left:11614;top:9858;width:2;height:301" coordorigin="11614,9858" coordsize="0,301" path="m11614,10159l11614,9858e" filled="f" stroked="t" strokeweight=".47597pt" strokecolor="#4B4B4B">
                <v:path arrowok="t"/>
              </v:shape>
            </v:group>
            <v:group style="position:absolute;left:343;top:10485;width:2042;height:2" coordorigin="343,10485" coordsize="2042,2">
              <v:shape style="position:absolute;left:343;top:10485;width:2042;height:2" coordorigin="343,10485" coordsize="2042,0" path="m343,10485l2385,10485e" filled="f" stroked="t" strokeweight=".713954pt" strokecolor="#4F4F4F">
                <v:path arrowok="t"/>
              </v:shape>
            </v:group>
            <v:group style="position:absolute;left:405;top:10482;width:11219;height:2" coordorigin="405,10482" coordsize="11219,2">
              <v:shape style="position:absolute;left:405;top:10482;width:11219;height:2" coordorigin="405,10482" coordsize="11219,0" path="m405,10482l11623,10482e" filled="f" stroked="t" strokeweight=".951939pt" strokecolor="#4F4F4F">
                <v:path arrowok="t"/>
              </v:shape>
            </v:group>
            <v:group style="position:absolute;left:333;top:10771;width:1371;height:2" coordorigin="333,10771" coordsize="1371,2">
              <v:shape style="position:absolute;left:333;top:10771;width:1371;height:2" coordorigin="333,10771" coordsize="1371,0" path="m333,10771l1704,10771e" filled="f" stroked="t" strokeweight=".237985pt" strokecolor="#232323">
                <v:path arrowok="t"/>
              </v:shape>
            </v:group>
            <v:group style="position:absolute;left:347;top:10437;width:2;height:555" coordorigin="347,10437" coordsize="2,555">
              <v:shape style="position:absolute;left:347;top:10437;width:2;height:555" coordorigin="347,10437" coordsize="0,555" path="m347,10991l347,10437e" filled="f" stroked="t" strokeweight=".47597pt" strokecolor="#2B2B2B">
                <v:path arrowok="t"/>
              </v:shape>
            </v:group>
            <v:group style="position:absolute;left:1704;top:10771;width:652;height:2" coordorigin="1704,10771" coordsize="652,2">
              <v:shape style="position:absolute;left:1704;top:10771;width:652;height:2" coordorigin="1704,10771" coordsize="652,0" path="m1704,10771l2356,10771e" filled="f" stroked="t" strokeweight=".237985pt" strokecolor="#000000">
                <v:path arrowok="t"/>
              </v:shape>
            </v:group>
            <v:group style="position:absolute;left:2351;top:10771;width:1071;height:2" coordorigin="2351,10771" coordsize="1071,2">
              <v:shape style="position:absolute;left:2351;top:10771;width:1071;height:2" coordorigin="2351,10771" coordsize="1071,0" path="m2351,10771l3422,10771e" filled="f" stroked="t" strokeweight=".237985pt" strokecolor="#2F2F2F">
                <v:path arrowok="t"/>
              </v:shape>
            </v:group>
            <v:group style="position:absolute;left:3422;top:10771;width:7382;height:2" coordorigin="3422,10771" coordsize="7382,2">
              <v:shape style="position:absolute;left:3422;top:10771;width:7382;height:2" coordorigin="3422,10771" coordsize="7382,0" path="m3422,10771l10805,10771e" filled="f" stroked="t" strokeweight=".237985pt" strokecolor="#000000">
                <v:path arrowok="t"/>
              </v:shape>
            </v:group>
            <v:group style="position:absolute;left:10805;top:10771;width:800;height:2" coordorigin="10805,10771" coordsize="800,2">
              <v:shape style="position:absolute;left:10805;top:10771;width:800;height:2" coordorigin="10805,10771" coordsize="800,0" path="m10805,10771l11604,10771e" filled="f" stroked="t" strokeweight=".237985pt" strokecolor="#A3A3A3">
                <v:path arrowok="t"/>
              </v:shape>
            </v:group>
            <v:group style="position:absolute;left:728;top:10967;width:1656;height:2" coordorigin="728,10967" coordsize="1656,2">
              <v:shape style="position:absolute;left:728;top:10967;width:1656;height:2" coordorigin="728,10967" coordsize="1656,0" path="m728,10967l2385,10967e" filled="f" stroked="t" strokeweight=".713954pt" strokecolor="#2F2F2F">
                <v:path arrowok="t"/>
              </v:shape>
            </v:group>
            <v:group style="position:absolute;left:2382;top:10743;width:2;height:249" coordorigin="2382,10743" coordsize="2,249">
              <v:shape style="position:absolute;left:2382;top:10743;width:2;height:249" coordorigin="2382,10743" coordsize="0,249" path="m2382,10991l2382,10743e" filled="f" stroked="t" strokeweight=".47597pt" strokecolor="#282828">
                <v:path arrowok="t"/>
              </v:shape>
            </v:group>
            <v:group style="position:absolute;left:2856;top:10967;width:838;height:2" coordorigin="2856,10967" coordsize="838,2">
              <v:shape style="position:absolute;left:2856;top:10967;width:838;height:2" coordorigin="2856,10967" coordsize="838,0" path="m2856,10967l3694,10967e" filled="f" stroked="t" strokeweight=".951939pt" strokecolor="#4F4F4F">
                <v:path arrowok="t"/>
              </v:shape>
            </v:group>
            <v:group style="position:absolute;left:781;top:10965;width:8677;height:2" coordorigin="781,10965" coordsize="8677,2">
              <v:shape style="position:absolute;left:781;top:10965;width:8677;height:2" coordorigin="781,10965" coordsize="8677,0" path="m781,10965l9458,10965e" filled="f" stroked="t" strokeweight=".951939pt" strokecolor="#4B4B4B">
                <v:path arrowok="t"/>
              </v:shape>
            </v:group>
            <v:group style="position:absolute;left:9120;top:10963;width:2504;height:2" coordorigin="9120,10963" coordsize="2504,2">
              <v:shape style="position:absolute;left:9120;top:10963;width:2504;height:2" coordorigin="9120,10963" coordsize="2504,0" path="m9120,10963l11623,10963e" filled="f" stroked="t" strokeweight=".713954pt" strokecolor="#444444">
                <v:path arrowok="t"/>
              </v:shape>
            </v:group>
            <v:group style="position:absolute;left:11618;top:10743;width:2;height:249" coordorigin="11618,10743" coordsize="2,249">
              <v:shape style="position:absolute;left:11618;top:10743;width:2;height:249" coordorigin="11618,10743" coordsize="0,249" path="m11618,10991l11618,10743e" filled="f" stroked="t" strokeweight=".47597pt" strokecolor="#4B4B4B">
                <v:path arrowok="t"/>
              </v:shape>
            </v:group>
            <v:group style="position:absolute;left:347;top:10920;width:2;height:320" coordorigin="347,10920" coordsize="2,320">
              <v:shape style="position:absolute;left:347;top:10920;width:2;height:320" coordorigin="347,10920" coordsize="0,320" path="m347,11240l347,10920e" filled="f" stroked="t" strokeweight=".951939pt" strokecolor="#5B5B5B">
                <v:path arrowok="t"/>
              </v:shape>
            </v:group>
            <v:group style="position:absolute;left:2380;top:10920;width:2;height:2156" coordorigin="2380,10920" coordsize="2,2156">
              <v:shape style="position:absolute;left:2380;top:10920;width:2;height:2156" coordorigin="2380,10920" coordsize="0,2156" path="m2380,13076l2380,10920e" filled="f" stroked="t" strokeweight=".951939pt" strokecolor="#484848">
                <v:path arrowok="t"/>
              </v:shape>
            </v:group>
            <v:group style="position:absolute;left:11618;top:10920;width:2;height:1114" coordorigin="11618,10920" coordsize="2,1114">
              <v:shape style="position:absolute;left:11618;top:10920;width:2;height:1114" coordorigin="11618,10920" coordsize="0,1114" path="m11618,12034l11618,10920e" filled="f" stroked="t" strokeweight=".951939pt" strokecolor="#646464">
                <v:path arrowok="t"/>
              </v:shape>
            </v:group>
            <v:group style="position:absolute;left:347;top:11445;width:7535;height:2" coordorigin="347,11445" coordsize="7535,2">
              <v:shape style="position:absolute;left:347;top:11445;width:7535;height:2" coordorigin="347,11445" coordsize="7535,0" path="m347,11445l7882,11445e" filled="f" stroked="t" strokeweight=".951939pt" strokecolor="#4F4F4F">
                <v:path arrowok="t"/>
              </v:shape>
            </v:group>
            <v:group style="position:absolute;left:7739;top:11441;width:733;height:2" coordorigin="7739,11441" coordsize="733,2">
              <v:shape style="position:absolute;left:7739;top:11441;width:733;height:2" coordorigin="7739,11441" coordsize="733,0" path="m7739,11441l8472,11441e" filled="f" stroked="t" strokeweight=".47597pt" strokecolor="#2F2F2F">
                <v:path arrowok="t"/>
              </v:shape>
            </v:group>
            <v:group style="position:absolute;left:8415;top:11438;width:3213;height:2" coordorigin="8415,11438" coordsize="3213,2">
              <v:shape style="position:absolute;left:8415;top:11438;width:3213;height:2" coordorigin="8415,11438" coordsize="3213,0" path="m8415,11438l11628,11438e" filled="f" stroked="t" strokeweight=".951939pt" strokecolor="#4F4F4F">
                <v:path arrowok="t"/>
              </v:shape>
            </v:group>
            <v:group style="position:absolute;left:343;top:11692;width:4336;height:2" coordorigin="343,11692" coordsize="4336,2">
              <v:shape style="position:absolute;left:343;top:11692;width:4336;height:2" coordorigin="343,11692" coordsize="4336,0" path="m343,11692l4679,11692e" filled="f" stroked="t" strokeweight=".951939pt" strokecolor="#4B4B4B">
                <v:path arrowok="t"/>
              </v:shape>
            </v:group>
            <v:group style="position:absolute;left:4622;top:11689;width:333;height:2" coordorigin="4622,11689" coordsize="333,2">
              <v:shape style="position:absolute;left:4622;top:11689;width:333;height:2" coordorigin="4622,11689" coordsize="333,0" path="m4622,11689l4955,11689e" filled="f" stroked="t" strokeweight=".47597pt" strokecolor="#1C1C1C">
                <v:path arrowok="t"/>
              </v:shape>
            </v:group>
            <v:group style="position:absolute;left:4898;top:11685;width:6730;height:2" coordorigin="4898,11685" coordsize="6730,2">
              <v:shape style="position:absolute;left:4898;top:11685;width:6730;height:2" coordorigin="4898,11685" coordsize="6730,0" path="m4898,11685l11628,11685e" filled="f" stroked="t" strokeweight=".951939pt" strokecolor="#4F4F4F">
                <v:path arrowok="t"/>
              </v:shape>
            </v:group>
            <v:group style="position:absolute;left:343;top:11933;width:743;height:2" coordorigin="343,11933" coordsize="743,2">
              <v:shape style="position:absolute;left:343;top:11933;width:743;height:2" coordorigin="343,11933" coordsize="743,0" path="m343,11933l1085,11933e" filled="f" stroked="t" strokeweight=".47597pt" strokecolor="#343838">
                <v:path arrowok="t"/>
              </v:shape>
            </v:group>
            <v:group style="position:absolute;left:352;top:11465;width:2;height:1310" coordorigin="352,11465" coordsize="2,1310">
              <v:shape style="position:absolute;left:352;top:11465;width:2;height:1310" coordorigin="352,11465" coordsize="0,1310" path="m352,12775l352,11465e" filled="f" stroked="t" strokeweight=".951939pt" strokecolor="#545454">
                <v:path arrowok="t"/>
              </v:shape>
            </v:group>
            <v:group style="position:absolute;left:1052;top:11694;width:2;height:727" coordorigin="1052,11694" coordsize="2,727">
              <v:shape style="position:absolute;left:1052;top:11694;width:2;height:727" coordorigin="1052,11694" coordsize="0,727" path="m1052,12421l1052,11694e" filled="f" stroked="t" strokeweight=".237985pt" strokecolor="#2B2B2B">
                <v:path arrowok="t"/>
              </v:shape>
            </v:group>
            <v:group style="position:absolute;left:1718;top:11685;width:2;height:5034" coordorigin="1718,11685" coordsize="2,5034">
              <v:shape style="position:absolute;left:1718;top:11685;width:2;height:5034" coordorigin="1718,11685" coordsize="0,5034" path="m1718,16719l1718,11685e" filled="f" stroked="t" strokeweight=".713954pt" strokecolor="#444444">
                <v:path arrowok="t"/>
              </v:shape>
            </v:group>
            <v:group style="position:absolute;left:371;top:11931;width:5893;height:2" coordorigin="371,11931" coordsize="5893,2">
              <v:shape style="position:absolute;left:371;top:11931;width:5893;height:2" coordorigin="371,11931" coordsize="5893,0" path="m371,11931l6264,11931e" filled="f" stroked="t" strokeweight=".713954pt" strokecolor="#4B4B4B">
                <v:path arrowok="t"/>
              </v:shape>
            </v:group>
            <v:group style="position:absolute;left:6207;top:11928;width:328;height:2" coordorigin="6207,11928" coordsize="328,2">
              <v:shape style="position:absolute;left:6207;top:11928;width:328;height:2" coordorigin="6207,11928" coordsize="328,0" path="m6207,11928l6535,11928e" filled="f" stroked="t" strokeweight=".47597pt" strokecolor="#1F1F1F">
                <v:path arrowok="t"/>
              </v:shape>
            </v:group>
            <v:group style="position:absolute;left:6478;top:11926;width:5150;height:2" coordorigin="6478,11926" coordsize="5150,2">
              <v:shape style="position:absolute;left:6478;top:11926;width:5150;height:2" coordorigin="6478,11926" coordsize="5150,0" path="m6478,11926l11628,11926e" filled="f" stroked="t" strokeweight=".951939pt" strokecolor="#4F4F4F">
                <v:path arrowok="t"/>
              </v:shape>
            </v:group>
            <v:group style="position:absolute;left:7413;top:11680;width:2;height:273" coordorigin="7413,11680" coordsize="2,273">
              <v:shape style="position:absolute;left:7413;top:11680;width:2;height:273" coordorigin="7413,11680" coordsize="0,273" path="m7413,11952l7413,11680e" filled="f" stroked="t" strokeweight=".713954pt" strokecolor="#484848">
                <v:path arrowok="t"/>
              </v:shape>
            </v:group>
            <v:group style="position:absolute;left:1718;top:11881;width:2;height:569" coordorigin="1718,11881" coordsize="2,569">
              <v:shape style="position:absolute;left:1718;top:11881;width:2;height:569" coordorigin="1718,11881" coordsize="0,569" path="m1718,12449l1718,11881e" filled="f" stroked="t" strokeweight=".47597pt" strokecolor="#282828">
                <v:path arrowok="t"/>
              </v:shape>
            </v:group>
            <v:group style="position:absolute;left:11621;top:11881;width:2;height:569" coordorigin="11621,11881" coordsize="2,569">
              <v:shape style="position:absolute;left:11621;top:11881;width:2;height:569" coordorigin="11621,11881" coordsize="0,569" path="m11621,12449l11621,11881e" filled="f" stroked="t" strokeweight=".47597pt" strokecolor="#4F4F4F">
                <v:path arrowok="t"/>
              </v:shape>
            </v:group>
            <v:group style="position:absolute;left:1052;top:12421;width:2;height:1530" coordorigin="1052,12421" coordsize="2,1530">
              <v:shape style="position:absolute;left:1052;top:12421;width:2;height:1530" coordorigin="1052,12421" coordsize="0,1530" path="m1052,13951l1052,12421e" filled="f" stroked="t" strokeweight=".237985pt" strokecolor="#000000">
                <v:path arrowok="t"/>
              </v:shape>
            </v:group>
            <v:group style="position:absolute;left:7416;top:11881;width:2;height:3050" coordorigin="7416,11881" coordsize="2,3050">
              <v:shape style="position:absolute;left:7416;top:11881;width:2;height:3050" coordorigin="7416,11881" coordsize="0,3050" path="m7416,14931l7416,11881e" filled="f" stroked="t" strokeweight=".713954pt" strokecolor="#5B5B5B">
                <v:path arrowok="t"/>
              </v:shape>
            </v:group>
            <v:group style="position:absolute;left:352;top:12813;width:2;height:693" coordorigin="352,12813" coordsize="2,693">
              <v:shape style="position:absolute;left:352;top:12813;width:2;height:693" coordorigin="352,12813" coordsize="0,693" path="m352,13506l352,12813e" filled="f" stroked="t" strokeweight=".47597pt" strokecolor="#282828">
                <v:path arrowok="t"/>
              </v:shape>
            </v:group>
            <v:group style="position:absolute;left:7416;top:12813;width:2;height:531" coordorigin="7416,12813" coordsize="2,531">
              <v:shape style="position:absolute;left:7416;top:12813;width:2;height:531" coordorigin="7416,12813" coordsize="0,531" path="m7416,13344l7416,12813e" filled="f" stroked="t" strokeweight=".47597pt" strokecolor="#3B3B3B">
                <v:path arrowok="t"/>
              </v:shape>
            </v:group>
            <v:group style="position:absolute;left:11618;top:12383;width:2;height:693" coordorigin="11618,12383" coordsize="2,693">
              <v:shape style="position:absolute;left:11618;top:12383;width:2;height:693" coordorigin="11618,12383" coordsize="0,693" path="m11618,13076l11618,12383e" filled="f" stroked="t" strokeweight=".713954pt" strokecolor="#707070">
                <v:path arrowok="t"/>
              </v:shape>
            </v:group>
            <v:group style="position:absolute;left:2351;top:13047;width:2;height:268" coordorigin="2351,13047" coordsize="2,268">
              <v:shape style="position:absolute;left:2351;top:13047;width:2;height:268" coordorigin="2351,13047" coordsize="0,268" path="m2351,13315l2351,13047e" filled="f" stroked="t" strokeweight=".237985pt" strokecolor="#000000">
                <v:path arrowok="t"/>
              </v:shape>
            </v:group>
            <v:group style="position:absolute;left:11623;top:13018;width:2;height:488" coordorigin="11623,13018" coordsize="2,488">
              <v:shape style="position:absolute;left:11623;top:13018;width:2;height:488" coordorigin="11623,13018" coordsize="0,488" path="m11623,13506l11623,13018e" filled="f" stroked="t" strokeweight=".47597pt" strokecolor="#3F3F3F">
                <v:path arrowok="t"/>
              </v:shape>
            </v:group>
            <v:group style="position:absolute;left:2382;top:13286;width:2;height:693" coordorigin="2382,13286" coordsize="2,693">
              <v:shape style="position:absolute;left:2382;top:13286;width:2;height:693" coordorigin="2382,13286" coordsize="0,693" path="m2382,13979l2382,13286e" filled="f" stroked="t" strokeweight=".951939pt" strokecolor="#383838">
                <v:path arrowok="t"/>
              </v:shape>
            </v:group>
            <v:group style="position:absolute;left:355;top:13430;width:2;height:3289" coordorigin="355,13430" coordsize="2,3289">
              <v:shape style="position:absolute;left:355;top:13430;width:2;height:3289" coordorigin="355,13430" coordsize="0,3289" path="m355,16719l355,13430e" filled="f" stroked="t" strokeweight=".713954pt" strokecolor="#4B4B4B">
                <v:path arrowok="t"/>
              </v:shape>
            </v:group>
            <v:group style="position:absolute;left:11621;top:13449;width:2;height:3261" coordorigin="11621,13449" coordsize="2,3261">
              <v:shape style="position:absolute;left:11621;top:13449;width:2;height:3261" coordorigin="11621,13449" coordsize="0,3261" path="m11621,16709l11621,13449e" filled="f" stroked="t" strokeweight=".47597pt" strokecolor="#676767">
                <v:path arrowok="t"/>
              </v:shape>
            </v:group>
            <v:group style="position:absolute;left:333;top:13946;width:1380;height:2" coordorigin="333,13946" coordsize="1380,2">
              <v:shape style="position:absolute;left:333;top:13946;width:1380;height:2" coordorigin="333,13946" coordsize="1380,0" path="m333,13946l1713,13946e" filled="f" stroked="t" strokeweight=".237985pt" strokecolor="#484848">
                <v:path arrowok="t"/>
              </v:shape>
            </v:group>
            <v:group style="position:absolute;left:1718;top:13736;width:2;height:244" coordorigin="1718,13736" coordsize="2,244">
              <v:shape style="position:absolute;left:1718;top:13736;width:2;height:244" coordorigin="1718,13736" coordsize="0,244" path="m1718,13979l1718,13736e" filled="f" stroked="t" strokeweight=".47597pt" strokecolor="#0C0C0C">
                <v:path arrowok="t"/>
              </v:shape>
            </v:group>
            <v:group style="position:absolute;left:1699;top:13946;width:657;height:2" coordorigin="1699,13946" coordsize="657,2">
              <v:shape style="position:absolute;left:1699;top:13946;width:657;height:2" coordorigin="1699,13946" coordsize="657,0" path="m1699,13946l2356,13946e" filled="f" stroked="t" strokeweight=".237985pt" strokecolor="#080808">
                <v:path arrowok="t"/>
              </v:shape>
            </v:group>
            <v:group style="position:absolute;left:1052;top:13946;width:2;height:177" coordorigin="1052,13946" coordsize="2,177">
              <v:shape style="position:absolute;left:1052;top:13946;width:2;height:177" coordorigin="1052,13946" coordsize="0,177" path="m1052,14123l1052,13946e" filled="f" stroked="t" strokeweight=".237985pt" strokecolor="#545454">
                <v:path arrowok="t"/>
              </v:shape>
            </v:group>
            <v:group style="position:absolute;left:2382;top:13917;width:2;height:402" coordorigin="2382,13917" coordsize="2,402">
              <v:shape style="position:absolute;left:2382;top:13917;width:2;height:402" coordorigin="2382,13917" coordsize="0,402" path="m2382,14319l2382,13917e" filled="f" stroked="t" strokeweight=".951939pt" strokecolor="#545454">
                <v:path arrowok="t"/>
              </v:shape>
            </v:group>
            <v:group style="position:absolute;left:7420;top:13917;width:2;height:234" coordorigin="7420,13917" coordsize="2,234">
              <v:shape style="position:absolute;left:7420;top:13917;width:2;height:234" coordorigin="7420,13917" coordsize="0,234" path="m7420,14151l7420,13917e" filled="f" stroked="t" strokeweight=".47597pt" strokecolor="#282828">
                <v:path arrowok="t"/>
              </v:shape>
            </v:group>
            <v:group style="position:absolute;left:1052;top:14123;width:2;height:1845" coordorigin="1052,14123" coordsize="2,1845">
              <v:shape style="position:absolute;left:1052;top:14123;width:2;height:1845" coordorigin="1052,14123" coordsize="0,1845" path="m1052,15968l1052,14123e" filled="f" stroked="t" strokeweight=".237985pt" strokecolor="#000000">
                <v:path arrowok="t"/>
              </v:shape>
            </v:group>
            <v:group style="position:absolute;left:1721;top:14094;width:2;height:526" coordorigin="1721,14094" coordsize="2,526">
              <v:shape style="position:absolute;left:1721;top:14094;width:2;height:526" coordorigin="1721,14094" coordsize="0,526" path="m1721,14620l1721,14094e" filled="f" stroked="t" strokeweight=".951939pt" strokecolor="#575757">
                <v:path arrowok="t"/>
              </v:shape>
            </v:group>
            <v:group style="position:absolute;left:7420;top:14094;width:2;height:215" coordorigin="7420,14094" coordsize="2,215">
              <v:shape style="position:absolute;left:7420;top:14094;width:2;height:215" coordorigin="7420,14094" coordsize="0,215" path="m7420,14309l7420,14094e" filled="f" stroked="t" strokeweight=".47597pt" strokecolor="#484848">
                <v:path arrowok="t"/>
              </v:shape>
            </v:group>
            <v:group style="position:absolute;left:352;top:14252;width:2;height:320" coordorigin="352,14252" coordsize="2,320">
              <v:shape style="position:absolute;left:352;top:14252;width:2;height:320" coordorigin="352,14252" coordsize="0,320" path="m352,14572l352,14252e" filled="f" stroked="t" strokeweight=".47597pt" strokecolor="#383838">
                <v:path arrowok="t"/>
              </v:shape>
            </v:group>
            <v:group style="position:absolute;left:2351;top:14281;width:2;height:1688" coordorigin="2351,14281" coordsize="2,1688">
              <v:shape style="position:absolute;left:2351;top:14281;width:2;height:1688" coordorigin="2351,14281" coordsize="0,1688" path="m2351,15968l2351,14281e" filled="f" stroked="t" strokeweight=".237985pt" strokecolor="#000000">
                <v:path arrowok="t"/>
              </v:shape>
            </v:group>
            <v:group style="position:absolute;left:352;top:14515;width:2;height:206" coordorigin="352,14515" coordsize="2,206">
              <v:shape style="position:absolute;left:352;top:14515;width:2;height:206" coordorigin="352,14515" coordsize="0,206" path="m352,14720l352,14515e" filled="f" stroked="t" strokeweight=".47597pt" strokecolor="#1F1F1F">
                <v:path arrowok="t"/>
              </v:shape>
            </v:group>
            <v:group style="position:absolute;left:1723;top:14663;width:2;height:268" coordorigin="1723,14663" coordsize="2,268">
              <v:shape style="position:absolute;left:1723;top:14663;width:2;height:268" coordorigin="1723,14663" coordsize="0,268" path="m1723,14931l1723,14663e" filled="f" stroked="t" strokeweight=".47597pt" strokecolor="#1C1C1C">
                <v:path arrowok="t"/>
              </v:shape>
            </v:group>
            <v:group style="position:absolute;left:2351;top:14902;width:1085;height:2" coordorigin="2351,14902" coordsize="1085,2">
              <v:shape style="position:absolute;left:2351;top:14902;width:1085;height:2" coordorigin="2351,14902" coordsize="1085,0" path="m2351,14902l3437,14902e" filled="f" stroked="t" strokeweight=".237985pt" strokecolor="#4F5797">
                <v:path arrowok="t"/>
              </v:shape>
            </v:group>
            <v:group style="position:absolute;left:357;top:14744;width:2;height:478" coordorigin="357,14744" coordsize="2,478">
              <v:shape style="position:absolute;left:357;top:14744;width:2;height:478" coordorigin="357,14744" coordsize="0,478" path="m357,15222l357,14744e" filled="f" stroked="t" strokeweight=".951939pt" strokecolor="#606060">
                <v:path arrowok="t"/>
              </v:shape>
            </v:group>
            <v:group style="position:absolute;left:1723;top:14873;width:2;height:249" coordorigin="1723,14873" coordsize="2,249">
              <v:shape style="position:absolute;left:1723;top:14873;width:2;height:249" coordorigin="1723,14873" coordsize="0,249" path="m1723,15122l1723,14873e" filled="f" stroked="t" strokeweight=".47597pt" strokecolor="#2F2F2F">
                <v:path arrowok="t"/>
              </v:shape>
            </v:group>
            <v:group style="position:absolute;left:3441;top:14697;width:2;height:167" coordorigin="3441,14697" coordsize="2,167">
              <v:shape style="position:absolute;left:3441;top:14697;width:2;height:167" coordorigin="3441,14697" coordsize="0,167" path="m3441,14864l3441,14697e" filled="f" stroked="t" strokeweight="1.189924pt" strokecolor="#343B8C">
                <v:path arrowok="t"/>
              </v:shape>
            </v:group>
            <v:group style="position:absolute;left:2908;top:15069;width:557;height:2" coordorigin="2908,15069" coordsize="557,2">
              <v:shape style="position:absolute;left:2908;top:15069;width:557;height:2" coordorigin="2908,15069" coordsize="557,0" path="m2908,15069l3465,15069e" filled="f" stroked="t" strokeweight="1.189924pt" strokecolor="#444FA0">
                <v:path arrowok="t"/>
              </v:shape>
            </v:group>
            <v:group style="position:absolute;left:3427;top:14697;width:2;height:440" coordorigin="3427,14697" coordsize="2,440">
              <v:shape style="position:absolute;left:3427;top:14697;width:2;height:440" coordorigin="3427,14697" coordsize="0,440" path="m3427,15136l3427,14697e" filled="f" stroked="t" strokeweight="1.427909pt" strokecolor="#38448C">
                <v:path arrowok="t"/>
              </v:shape>
            </v:group>
            <v:group style="position:absolute;left:3389;top:15093;width:828;height:2" coordorigin="3389,15093" coordsize="828,2">
              <v:shape style="position:absolute;left:3389;top:15093;width:828;height:2" coordorigin="3389,15093" coordsize="828,0" path="m3389,15093l4217,15093e" filled="f" stroked="t" strokeweight="1.903878pt" strokecolor="#4854A3">
                <v:path arrowok="t"/>
              </v:shape>
            </v:group>
            <v:group style="position:absolute;left:7425;top:14873;width:2;height:249" coordorigin="7425,14873" coordsize="2,249">
              <v:shape style="position:absolute;left:7425;top:14873;width:2;height:249" coordorigin="7425,14873" coordsize="0,249" path="m7425,15122l7425,14873e" filled="f" stroked="t" strokeweight=".47597pt" strokecolor="#3B3B3B">
                <v:path arrowok="t"/>
              </v:shape>
            </v:group>
            <v:group style="position:absolute;left:11626;top:14395;width:2;height:818" coordorigin="11626,14395" coordsize="2,818">
              <v:shape style="position:absolute;left:11626;top:14395;width:2;height:818" coordorigin="11626,14395" coordsize="0,818" path="m11626,15213l11626,14395e" filled="f" stroked="t" strokeweight=".713954pt" strokecolor="#6B6B6B">
                <v:path arrowok="t"/>
              </v:shape>
            </v:group>
            <v:group style="position:absolute;left:357;top:15065;width:2;height:1654" coordorigin="357,15065" coordsize="2,1654">
              <v:shape style="position:absolute;left:357;top:15065;width:2;height:1654" coordorigin="357,15065" coordsize="0,1654" path="m357,16719l357,15065e" filled="f" stroked="t" strokeweight=".47597pt" strokecolor="#484848">
                <v:path arrowok="t"/>
              </v:shape>
            </v:group>
            <v:group style="position:absolute;left:7425;top:11947;width:2;height:4762" coordorigin="7425,11947" coordsize="2,4762">
              <v:shape style="position:absolute;left:7425;top:11947;width:2;height:4762" coordorigin="7425,11947" coordsize="0,4762" path="m7425,16709l7425,11947e" filled="f" stroked="t" strokeweight=".47597pt" strokecolor="#575757">
                <v:path arrowok="t"/>
              </v:shape>
            </v:group>
            <v:group style="position:absolute;left:347;top:16714;width:2037;height:2" coordorigin="347,16714" coordsize="2037,2">
              <v:shape style="position:absolute;left:347;top:16714;width:2037;height:2" coordorigin="347,16714" coordsize="2037,0" path="m347,16714l2385,16714e" filled="f" stroked="t" strokeweight=".713954pt" strokecolor="#4F4F4F">
                <v:path arrowok="t"/>
              </v:shape>
            </v:group>
            <v:group style="position:absolute;left:1052;top:15968;width:2;height:736" coordorigin="1052,15968" coordsize="2,736">
              <v:shape style="position:absolute;left:1052;top:15968;width:2;height:736" coordorigin="1052,15968" coordsize="0,736" path="m1052,16704l1052,15968e" filled="f" stroked="t" strokeweight=".237985pt" strokecolor="#606060">
                <v:path arrowok="t"/>
              </v:shape>
            </v:group>
            <v:group style="position:absolute;left:2351;top:15968;width:2;height:736" coordorigin="2351,15968" coordsize="2,736">
              <v:shape style="position:absolute;left:2351;top:15968;width:2;height:736" coordorigin="2351,15968" coordsize="0,736" path="m2351,16704l2351,15968e" filled="f" stroked="t" strokeweight=".237985pt" strokecolor="#3F3F3F">
                <v:path arrowok="t"/>
              </v:shape>
            </v:group>
            <v:group style="position:absolute;left:1832;top:16707;width:9805;height:2" coordorigin="1832,16707" coordsize="9805,2">
              <v:shape style="position:absolute;left:1832;top:16707;width:9805;height:2" coordorigin="1832,16707" coordsize="9805,0" path="m1832,16707l11637,16707e" filled="f" stroked="t" strokeweight=".713954pt" strokecolor="#4F4F4F">
                <v:path arrowok="t"/>
              </v:shape>
            </v:group>
            <v:group style="position:absolute;left:8415;top:16700;width:762;height:2" coordorigin="8415,16700" coordsize="762,2">
              <v:shape style="position:absolute;left:8415;top:16700;width:762;height:2" coordorigin="8415,16700" coordsize="762,0" path="m8415,16700l9177,16700e" filled="f" stroked="t" strokeweight=".47597pt" strokecolor="#3B3B3B">
                <v:path arrowok="t"/>
              </v:shape>
            </v:group>
            <v:group style="position:absolute;left:9953;top:16700;width:881;height:2" coordorigin="9953,16700" coordsize="881,2">
              <v:shape style="position:absolute;left:9953;top:16700;width:881;height:2" coordorigin="9953,16700" coordsize="881,0" path="m9953,16700l10833,16700e" filled="f" stroked="t" strokeweight=".47597pt" strokecolor="#3F3F3F">
                <v:path arrowok="t"/>
              </v:shape>
            </v:group>
            <v:group style="position:absolute;left:5443;top:2733;width:2;height:256" coordorigin="5443,2733" coordsize="2,256">
              <v:shape style="position:absolute;left:5443;top:2733;width:2;height:256" coordorigin="5443,2733" coordsize="0,256" path="m5443,2989l5443,2733e" filled="f" stroked="t" strokeweight="1.7625pt" strokecolor="#EBEBEB">
                <v:path arrowok="t"/>
              </v:shape>
            </v:group>
            <v:group style="position:absolute;left:10056;top:12527;width:2;height:377" coordorigin="10056,12527" coordsize="2,377">
              <v:shape style="position:absolute;left:10056;top:12527;width:2;height:377" coordorigin="10056,12527" coordsize="0,377" path="m10056,12903l10056,12527e" filled="f" stroked="t" strokeweight="3.17692pt" strokecolor="#EBEBEB">
                <v:path arrowok="t"/>
              </v:shape>
            </v:group>
            <v:group style="position:absolute;left:9065;top:12775;width:98;height:464" coordorigin="9065,12775" coordsize="98,464">
              <v:shape style="position:absolute;left:9065;top:12775;width:98;height:464" coordorigin="9065,12775" coordsize="98,464" path="m9065,12775l9163,12775,9163,13239,9065,13239,9065,12775e" filled="t" fillcolor="#EBEBEB" stroked="f">
                <v:path arrowok="t"/>
                <v:fill/>
              </v:shape>
            </v:group>
            <v:group style="position:absolute;left:10131;top:12910;width:2;height:286" coordorigin="10131,12910" coordsize="2,286">
              <v:shape style="position:absolute;left:10131;top:12910;width:2;height:286" coordorigin="10131,12910" coordsize="0,286" path="m10131,13197l10131,12910e" filled="f" stroked="t" strokeweight="2.601310pt" strokecolor="#EBEBEB">
                <v:path arrowok="t"/>
              </v:shape>
            </v:group>
            <v:group style="position:absolute;left:10505;top:13191;width:2;height:466" coordorigin="10505,13191" coordsize="2,466">
              <v:shape style="position:absolute;left:10505;top:13191;width:2;height:466" coordorigin="10505,13191" coordsize="0,466" path="m10505,13656l10505,13191e" filled="f" stroked="t" strokeweight="4.179250pt" strokecolor="#EBEBEB">
                <v:path arrowok="t"/>
              </v:shape>
            </v:group>
            <v:group style="position:absolute;left:9278;top:13504;width:215;height:341" coordorigin="9278,13504" coordsize="215,341">
              <v:shape style="position:absolute;left:9278;top:13504;width:215;height:341" coordorigin="9278,13504" coordsize="215,341" path="m9278,13504l9492,13504,9492,13845,9278,13845,9278,13504e" filled="t" fillcolor="#EBEBEB" stroked="f">
                <v:path arrowok="t"/>
                <v:fill/>
              </v:shape>
            </v:group>
            <v:group style="position:absolute;left:10194;top:13380;width:2;height:498" coordorigin="10194,13380" coordsize="2,498">
              <v:shape style="position:absolute;left:10194;top:13380;width:2;height:498" coordorigin="10194,13380" coordsize="0,498" path="m10194,13878l10194,13380e" filled="f" stroked="t" strokeweight="2.96750pt" strokecolor="#EBEBEB">
                <v:path arrowok="t"/>
              </v:shape>
            </v:group>
            <v:group style="position:absolute;left:9022;top:13693;width:2;height:296" coordorigin="9022,13693" coordsize="2,296">
              <v:shape style="position:absolute;left:9022;top:13693;width:2;height:296" coordorigin="9022,13693" coordsize="0,296" path="m9022,13989l9022,13693e" filled="f" stroked="t" strokeweight="2.487pt" strokecolor="#EBEBEB">
                <v:path arrowok="t"/>
              </v:shape>
            </v:group>
            <v:group style="position:absolute;left:9062;top:13921;width:2;height:259" coordorigin="9062,13921" coordsize="2,259">
              <v:shape style="position:absolute;left:9062;top:13921;width:2;height:259" coordorigin="9062,13921" coordsize="0,259" path="m9062,14180l9062,13921e" filled="f" stroked="t" strokeweight="2.7315pt" strokecolor="#EBEBEB">
                <v:path arrowok="t"/>
              </v:shape>
            </v:group>
            <v:group style="position:absolute;left:9748;top:13921;width:2;height:259" coordorigin="9748,13921" coordsize="2,259">
              <v:shape style="position:absolute;left:9748;top:13921;width:2;height:259" coordorigin="9748,13921" coordsize="0,259" path="m9748,14180l9748,13921e" filled="f" stroked="t" strokeweight="3.2635pt" strokecolor="#EBEBEB">
                <v:path arrowok="t"/>
              </v:shape>
            </v:group>
            <v:group style="position:absolute;left:10262;top:13921;width:2;height:259" coordorigin="10262,13921" coordsize="2,259">
              <v:shape style="position:absolute;left:10262;top:13921;width:2;height:259" coordorigin="10262,13921" coordsize="0,259" path="m10262,14180l10262,13921e" filled="f" stroked="t" strokeweight="1.45375pt" strokecolor="#EBEBEB">
                <v:path arrowok="t"/>
              </v:shape>
            </v:group>
            <v:group style="position:absolute;left:10051;top:13983;width:2;height:323" coordorigin="10051,13983" coordsize="2,323">
              <v:shape style="position:absolute;left:10051;top:13983;width:2;height:323" coordorigin="10051,13983" coordsize="0,323" path="m10051,14306l10051,13983e" filled="f" stroked="t" strokeweight="1.828pt" strokecolor="#EBEBEB">
                <v:path arrowok="t"/>
              </v:shape>
            </v:group>
            <v:group style="position:absolute;left:9351;top:14267;width:2;height:136" coordorigin="9351,14267" coordsize="2,136">
              <v:shape style="position:absolute;left:9351;top:14267;width:2;height:136" coordorigin="9351,14267" coordsize="0,136" path="m9351,14404l9351,14267e" filled="f" stroked="t" strokeweight="3.25225pt" strokecolor="#EBEBEB">
                <v:path arrowok="t"/>
              </v:shape>
            </v:group>
            <v:group style="position:absolute;left:9308;top:14293;width:2;height:269" coordorigin="9308,14293" coordsize="2,269">
              <v:shape style="position:absolute;left:9308;top:14293;width:2;height:269" coordorigin="9308,14293" coordsize="0,269" path="m9308,14562l9308,14293e" filled="f" stroked="t" strokeweight="1.75pt" strokecolor="#EBEBEB">
                <v:path arrowok="t"/>
              </v:shape>
            </v:group>
            <v:group style="position:absolute;left:9667;top:14485;width:2;height:152" coordorigin="9667,14485" coordsize="2,152">
              <v:shape style="position:absolute;left:9667;top:14485;width:2;height:152" coordorigin="9667,14485" coordsize="0,152" path="m9667,14637l9667,14485e" filled="f" stroked="t" strokeweight="1.55750pt" strokecolor="#EBEBEB">
                <v:path arrowok="t"/>
              </v:shape>
            </v:group>
            <w10:wrap type="none"/>
          </v:group>
        </w:pict>
      </w:r>
      <w:r>
        <w:rPr>
          <w:sz w:val="16"/>
          <w:szCs w:val="16"/>
        </w:rPr>
      </w:r>
    </w:p>
    <w:p>
      <w:pPr>
        <w:spacing w:before="0" w:after="0" w:line="240" w:lineRule="auto"/>
        <w:ind w:left="3827" w:right="7409"/>
        <w:jc w:val="center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83D6B"/>
          <w:spacing w:val="0"/>
          <w:w w:val="162"/>
          <w:i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29" w:lineRule="exact"/>
        <w:ind w:left="151" w:right="-20"/>
        <w:jc w:val="left"/>
        <w:tabs>
          <w:tab w:pos="2380" w:val="left"/>
          <w:tab w:pos="3160" w:val="left"/>
          <w:tab w:pos="56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9"/>
        </w:rPr>
        <w:t>Halk</w:t>
        <w:tab/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9"/>
          <w:szCs w:val="29"/>
          <w:color w:val="898C89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898C8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898C89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9"/>
          <w:szCs w:val="29"/>
          <w:color w:val="2B2B2B"/>
          <w:spacing w:val="0"/>
          <w:w w:val="100"/>
          <w:b/>
          <w:bCs/>
          <w:position w:val="-1"/>
        </w:rPr>
        <w:t>ÖSE</w:t>
      </w:r>
      <w:r>
        <w:rPr>
          <w:rFonts w:ascii="Times New Roman" w:hAnsi="Times New Roman" w:cs="Times New Roman" w:eastAsia="Times New Roman"/>
          <w:sz w:val="29"/>
          <w:szCs w:val="29"/>
          <w:color w:val="2B2B2B"/>
          <w:spacing w:val="-61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B2B2B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B2B2B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18"/>
          <w:szCs w:val="18"/>
          <w:color w:val="5B5B5D"/>
          <w:spacing w:val="0"/>
          <w:w w:val="131"/>
          <w:position w:val="-7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6" w:lineRule="exact"/>
        <w:ind w:left="2393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3"/>
        </w:rPr>
        <w:t>Itfaiy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3"/>
        </w:rPr>
        <w:t>e</w:t>
      </w:r>
      <w:r>
        <w:rPr>
          <w:rFonts w:ascii="Arial" w:hAnsi="Arial" w:cs="Arial" w:eastAsia="Arial"/>
          <w:sz w:val="18"/>
          <w:szCs w:val="18"/>
          <w:color w:val="2B2B2B"/>
          <w:spacing w:val="25"/>
          <w:w w:val="100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3"/>
        </w:rPr>
        <w:t>Kuze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  <w:position w:val="3"/>
        </w:rPr>
        <w:t>y</w:t>
      </w:r>
      <w:r>
        <w:rPr>
          <w:rFonts w:ascii="Arial" w:hAnsi="Arial" w:cs="Arial" w:eastAsia="Arial"/>
          <w:sz w:val="18"/>
          <w:szCs w:val="18"/>
          <w:color w:val="2B2B2B"/>
          <w:spacing w:val="-17"/>
          <w:w w:val="100"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96"/>
          <w:i/>
          <w:position w:val="3"/>
        </w:rPr>
        <w:t>Bölg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96"/>
          <w:i/>
          <w:position w:val="3"/>
        </w:rPr>
        <w:t>e</w:t>
      </w:r>
      <w:r>
        <w:rPr>
          <w:rFonts w:ascii="Arial" w:hAnsi="Arial" w:cs="Arial" w:eastAsia="Arial"/>
          <w:sz w:val="19"/>
          <w:szCs w:val="19"/>
          <w:color w:val="2B2B2B"/>
          <w:spacing w:val="-3"/>
          <w:w w:val="96"/>
          <w:i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i/>
          <w:position w:val="3"/>
        </w:rPr>
        <w:t>Amiri</w:t>
      </w:r>
      <w:r>
        <w:rPr>
          <w:rFonts w:ascii="Arial" w:hAnsi="Arial" w:cs="Arial" w:eastAsia="Arial"/>
          <w:sz w:val="19"/>
          <w:szCs w:val="19"/>
          <w:color w:val="2B2B2B"/>
          <w:spacing w:val="0"/>
          <w:w w:val="100"/>
          <w:i/>
          <w:position w:val="3"/>
        </w:rPr>
        <w:t> </w:t>
      </w:r>
      <w:r>
        <w:rPr>
          <w:rFonts w:ascii="Arial" w:hAnsi="Arial" w:cs="Arial" w:eastAsia="Arial"/>
          <w:sz w:val="19"/>
          <w:szCs w:val="19"/>
          <w:color w:val="2B2B2B"/>
          <w:spacing w:val="47"/>
          <w:w w:val="100"/>
          <w:i/>
          <w:position w:val="3"/>
        </w:rPr>
        <w:t> </w:t>
      </w:r>
      <w:r>
        <w:rPr>
          <w:rFonts w:ascii="Arial" w:hAnsi="Arial" w:cs="Arial" w:eastAsia="Arial"/>
          <w:sz w:val="26"/>
          <w:szCs w:val="26"/>
          <w:color w:val="2B2B2B"/>
          <w:spacing w:val="0"/>
          <w:w w:val="218"/>
          <w:position w:val="-3"/>
        </w:rPr>
        <w:t>'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5193" w:right="5941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24444"/>
          <w:spacing w:val="0"/>
          <w:w w:val="87"/>
          <w:position w:val="1"/>
        </w:rPr>
        <w:t>am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20" w:right="220"/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325" w:right="492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.730553pt;margin-top:-10.359303pt;width:47.287802pt;height:45pt;mso-position-horizontal-relative:page;mso-position-vertical-relative:paragraph;z-index:-15729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262626"/>
                      <w:spacing w:val="0"/>
                      <w:w w:val="189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3437" w:right="507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00" w:lineRule="exact"/>
        <w:ind w:left="835" w:right="4574"/>
        <w:jc w:val="center"/>
        <w:tabs>
          <w:tab w:pos="2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15"/>
          <w:position w:val="2"/>
        </w:rPr>
        <w:t>IZMIR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15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2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1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2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13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-2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left="598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05"/>
          <w:position w:val="-1"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left="646" w:right="-20"/>
        <w:jc w:val="left"/>
        <w:tabs>
          <w:tab w:pos="4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13"/>
        </w:rPr>
        <w:t>BELEDIYESI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1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2" w:after="0" w:line="249" w:lineRule="auto"/>
        <w:ind w:left="130" w:right="4608" w:firstLine="-10"/>
        <w:jc w:val="left"/>
        <w:tabs>
          <w:tab w:pos="1400" w:val="left"/>
          <w:tab w:pos="1800" w:val="left"/>
          <w:tab w:pos="3840" w:val="left"/>
          <w:tab w:pos="468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99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11.05.20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?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9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</w:rPr>
        <w:t>[Bil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17:51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0"/>
          <w:w w:val="63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383838"/>
          <w:spacing w:val="9"/>
          <w:w w:val="6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8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11.05.20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-9"/>
          <w:w w:val="114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</w:rPr>
        <w:t>1K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2983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8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9"/>
          <w:w w:val="8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arÜnver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Bilditi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Asarlı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75.Yıl.ll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öo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Oku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45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130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Asarlı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75.Yıl.İ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öğretim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Oku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3"/>
        </w:rPr>
        <w:t>-M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9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0" w:right="-20"/>
        <w:jc w:val="left"/>
        <w:tabs>
          <w:tab w:pos="1740" w:val="left"/>
          <w:tab w:pos="398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0"/>
        </w:rPr>
        <w:t>OtYangını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7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2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5" w:after="0" w:line="165" w:lineRule="auto"/>
        <w:ind w:left="2798" w:right="4466" w:firstLine="-2668"/>
        <w:jc w:val="left"/>
        <w:tabs>
          <w:tab w:pos="276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4.478592pt;margin-top:15.378408pt;width:3.74504pt;height:26pt;mso-position-horizontal-relative:page;mso-position-vertical-relative:paragraph;z-index:-15728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525252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11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pını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5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75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92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73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7"/>
          <w:w w:val="99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8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88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8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8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8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92"/>
          <w:position w:val="0"/>
        </w:rPr>
        <w:t>Çel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6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6"/>
          <w:position w:val="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5"/>
          <w:w w:val="7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2"/>
          <w:w w:val="87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309" w:lineRule="exact"/>
        <w:ind w:left="4206" w:right="-20"/>
        <w:jc w:val="left"/>
        <w:tabs>
          <w:tab w:pos="470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31"/>
          <w:szCs w:val="31"/>
          <w:color w:val="262626"/>
          <w:spacing w:val="0"/>
          <w:w w:val="51"/>
          <w:position w:val="-4"/>
        </w:rPr>
        <w:t>ı</w:t>
      </w:r>
      <w:r>
        <w:rPr>
          <w:rFonts w:ascii="Arial" w:hAnsi="Arial" w:cs="Arial" w:eastAsia="Arial"/>
          <w:sz w:val="31"/>
          <w:szCs w:val="31"/>
          <w:color w:val="26262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1"/>
          <w:szCs w:val="31"/>
          <w:color w:val="262626"/>
          <w:spacing w:val="0"/>
          <w:w w:val="100"/>
          <w:position w:val="-4"/>
        </w:rPr>
      </w:r>
      <w:r>
        <w:rPr>
          <w:rFonts w:ascii="Arial" w:hAnsi="Arial" w:cs="Arial" w:eastAsia="Arial"/>
          <w:sz w:val="23"/>
          <w:szCs w:val="23"/>
          <w:color w:val="B8B8BA"/>
          <w:spacing w:val="0"/>
          <w:w w:val="51"/>
          <w:position w:val="2"/>
        </w:rPr>
        <w:t>j</w:t>
      </w:r>
      <w:r>
        <w:rPr>
          <w:rFonts w:ascii="Arial" w:hAnsi="Arial" w:cs="Arial" w:eastAsia="Arial"/>
          <w:sz w:val="23"/>
          <w:szCs w:val="23"/>
          <w:color w:val="B8B8BA"/>
          <w:spacing w:val="-32"/>
          <w:w w:val="51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B8B8BA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23"/>
          <w:szCs w:val="23"/>
          <w:color w:val="B8B8BA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  <w:position w:val="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65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6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8"/>
          <w:w w:val="114"/>
          <w:position w:val="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6"/>
          <w:position w:val="6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3" w:lineRule="exact"/>
        <w:ind w:left="120" w:right="-20"/>
        <w:jc w:val="left"/>
        <w:tabs>
          <w:tab w:pos="1800" w:val="left"/>
          <w:tab w:pos="4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525252"/>
          <w:w w:val="60"/>
          <w:position w:val="2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525252"/>
          <w:spacing w:val="1"/>
          <w:w w:val="60"/>
          <w:position w:val="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2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4"/>
          <w:position w:val="2"/>
        </w:rPr>
        <w:t>jKi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85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2"/>
          <w:position w:val="2"/>
        </w:rPr>
        <w:t>ac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left="18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OKTAY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785" w:right="3401"/>
        <w:jc w:val="center"/>
        <w:tabs>
          <w:tab w:pos="3840" w:val="left"/>
          <w:tab w:pos="6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17:52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9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9"/>
          <w:position w:val="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6"/>
          <w:w w:val="11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0"/>
        </w:rPr>
        <w:t>57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20" w:right="-20"/>
        <w:jc w:val="left"/>
        <w:tabs>
          <w:tab w:pos="1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9"/>
          <w:position w:val="0"/>
        </w:rPr>
        <w:t>IA.raç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7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135" w:right="-20"/>
        <w:jc w:val="left"/>
        <w:tabs>
          <w:tab w:pos="3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Anza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38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2" w:lineRule="auto"/>
        <w:ind w:left="1839" w:right="5303" w:firstLine="2014"/>
        <w:jc w:val="left"/>
        <w:tabs>
          <w:tab w:pos="3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Doğa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35" w:right="-20"/>
        <w:jc w:val="left"/>
        <w:tabs>
          <w:tab w:pos="1880" w:val="left"/>
          <w:tab w:pos="384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YardımcıEkip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4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4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4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120" w:right="-20"/>
        <w:jc w:val="left"/>
        <w:tabs>
          <w:tab w:pos="700" w:val="left"/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2"/>
          <w:w w:val="13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3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1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;e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310" w:lineRule="auto"/>
        <w:ind w:left="1904" w:right="7637" w:firstLine="-8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w w:val="78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1"/>
          <w:w w:val="7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ardımaGe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7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3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3" w:lineRule="exact"/>
        <w:ind w:left="111" w:right="-2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laymGörüldüğü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vatandaşla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söndürülm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  <w:position w:val="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3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93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384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§öndürmede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02" w:lineRule="exact"/>
        <w:ind w:left="120" w:right="-20"/>
        <w:jc w:val="left"/>
        <w:tabs>
          <w:tab w:pos="3840" w:val="left"/>
          <w:tab w:pos="574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-2"/>
        </w:rPr>
        <w:t>JK.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94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94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-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9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2" w:lineRule="exact"/>
        <w:ind w:left="5709" w:right="4287"/>
        <w:jc w:val="center"/>
        <w:tabs>
          <w:tab w:pos="72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7"/>
          <w:szCs w:val="27"/>
          <w:color w:val="262626"/>
          <w:spacing w:val="0"/>
          <w:w w:val="70"/>
          <w:position w:val="1"/>
        </w:rPr>
        <w:t>l</w:t>
      </w:r>
      <w:r>
        <w:rPr>
          <w:rFonts w:ascii="Arial" w:hAnsi="Arial" w:cs="Arial" w:eastAsia="Arial"/>
          <w:sz w:val="27"/>
          <w:szCs w:val="27"/>
          <w:color w:val="262626"/>
          <w:spacing w:val="-47"/>
          <w:w w:val="70"/>
          <w:position w:val="1"/>
        </w:rPr>
        <w:t> </w:t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262626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525252"/>
          <w:spacing w:val="0"/>
          <w:w w:val="70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7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52" w:lineRule="auto"/>
        <w:ind w:left="120" w:right="5640"/>
        <w:jc w:val="left"/>
        <w:tabs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gelmemişti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466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0" w:lineRule="exact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8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52" w:lineRule="auto"/>
        <w:ind w:left="1820" w:right="65" w:firstLine="-168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YangınÇıkı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0"/>
        </w:rPr>
        <w:t>tve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itini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20" w:right="-20"/>
        <w:jc w:val="left"/>
        <w:tabs>
          <w:tab w:pos="180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!Şir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"/>
          <w:w w:val="11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A5A5AA"/>
          <w:spacing w:val="-32"/>
          <w:w w:val="127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7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1"/>
          <w:w w:val="7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3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78" w:right="-20"/>
        <w:jc w:val="left"/>
        <w:tabs>
          <w:tab w:pos="1820" w:val="left"/>
          <w:tab w:pos="2620" w:val="left"/>
          <w:tab w:pos="5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5"/>
          <w:w w:val="148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1"/>
          <w:w w:val="149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2"/>
          <w:w w:val="236"/>
          <w:position w:val="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55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2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11.05.2017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73"/>
          <w:position w:val="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73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9"/>
          <w:position w:val="1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18:08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235" w:right="-20"/>
        <w:jc w:val="left"/>
        <w:tabs>
          <w:tab w:pos="960" w:val="left"/>
          <w:tab w:pos="3240" w:val="left"/>
          <w:tab w:pos="8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</w:rPr>
        <w:t>[Yaralı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</w:rPr>
        <w:t>GİDENEKİ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0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48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Gmb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!.Posta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82" w:right="-20"/>
        <w:jc w:val="left"/>
        <w:tabs>
          <w:tab w:pos="4500" w:val="left"/>
          <w:tab w:pos="850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qs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7"/>
        </w:rPr>
        <w:t>Amiı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427E"/>
          <w:spacing w:val="0"/>
          <w:w w:val="339"/>
        </w:rPr>
        <w:t>l--</w:t>
      </w:r>
      <w:r>
        <w:rPr>
          <w:rFonts w:ascii="Times New Roman" w:hAnsi="Times New Roman" w:cs="Times New Roman" w:eastAsia="Times New Roman"/>
          <w:sz w:val="19"/>
          <w:szCs w:val="19"/>
          <w:color w:val="3A427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427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29"/>
          <w:szCs w:val="29"/>
          <w:color w:val="262626"/>
          <w:spacing w:val="0"/>
          <w:w w:val="56"/>
          <w:position w:val="13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262626"/>
          <w:spacing w:val="36"/>
          <w:w w:val="56"/>
          <w:position w:val="13"/>
        </w:rPr>
        <w:t> </w:t>
      </w:r>
      <w:r>
        <w:rPr>
          <w:rFonts w:ascii="Arial" w:hAnsi="Arial" w:cs="Arial" w:eastAsia="Arial"/>
          <w:sz w:val="28"/>
          <w:szCs w:val="28"/>
          <w:color w:val="383838"/>
          <w:spacing w:val="0"/>
          <w:w w:val="56"/>
          <w:position w:val="13"/>
        </w:rPr>
        <w:t>.1</w:t>
      </w:r>
      <w:r>
        <w:rPr>
          <w:rFonts w:ascii="Arial" w:hAnsi="Arial" w:cs="Arial" w:eastAsia="Arial"/>
          <w:sz w:val="28"/>
          <w:szCs w:val="28"/>
          <w:color w:val="383838"/>
          <w:spacing w:val="20"/>
          <w:w w:val="56"/>
          <w:position w:val="13"/>
        </w:rPr>
        <w:t> </w:t>
      </w:r>
      <w:r>
        <w:rPr>
          <w:rFonts w:ascii="Arial" w:hAnsi="Arial" w:cs="Arial" w:eastAsia="Arial"/>
          <w:sz w:val="24"/>
          <w:szCs w:val="24"/>
          <w:color w:val="383838"/>
          <w:spacing w:val="0"/>
          <w:w w:val="56"/>
          <w:position w:val="13"/>
        </w:rPr>
        <w:t>MaYıs</w:t>
      </w:r>
      <w:r>
        <w:rPr>
          <w:rFonts w:ascii="Arial" w:hAnsi="Arial" w:cs="Arial" w:eastAsia="Arial"/>
          <w:sz w:val="24"/>
          <w:szCs w:val="24"/>
          <w:color w:val="383838"/>
          <w:spacing w:val="5"/>
          <w:w w:val="56"/>
          <w:position w:val="1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62626"/>
          <w:spacing w:val="0"/>
          <w:w w:val="68"/>
          <w:position w:val="13"/>
        </w:rPr>
        <w:t>20i7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97" w:lineRule="exact"/>
        <w:ind w:left="4741" w:right="-20"/>
        <w:jc w:val="left"/>
        <w:tabs>
          <w:tab w:pos="86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21"/>
          <w:szCs w:val="21"/>
          <w:color w:val="626466"/>
          <w:spacing w:val="0"/>
          <w:w w:val="182"/>
          <w:position w:val="-17"/>
        </w:rPr>
        <w:t>/,</w:t>
      </w:r>
      <w:r>
        <w:rPr>
          <w:rFonts w:ascii="Times New Roman" w:hAnsi="Times New Roman" w:cs="Times New Roman" w:eastAsia="Times New Roman"/>
          <w:sz w:val="21"/>
          <w:szCs w:val="21"/>
          <w:color w:val="626466"/>
          <w:spacing w:val="-7"/>
          <w:w w:val="183"/>
          <w:position w:val="-17"/>
        </w:rPr>
        <w:t>)</w:t>
      </w:r>
      <w:r>
        <w:rPr>
          <w:rFonts w:ascii="Times New Roman" w:hAnsi="Times New Roman" w:cs="Times New Roman" w:eastAsia="Times New Roman"/>
          <w:sz w:val="21"/>
          <w:szCs w:val="21"/>
          <w:color w:val="A5A5AA"/>
          <w:spacing w:val="-8"/>
          <w:w w:val="126"/>
          <w:position w:val="-1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96"/>
          <w:position w:val="-17"/>
        </w:rPr>
        <w:t>2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-23"/>
          <w:w w:val="96"/>
          <w:position w:val="-17"/>
        </w:rPr>
        <w:t>0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7"/>
        </w:rPr>
        <w:t>J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40" w:bottom="280" w:left="80" w:right="80"/>
        </w:sectPr>
      </w:pPr>
      <w:rPr/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339" w:lineRule="exact"/>
        <w:ind w:left="159" w:right="-20"/>
        <w:jc w:val="left"/>
        <w:tabs>
          <w:tab w:pos="260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</w:r>
      <w:r>
        <w:rPr>
          <w:rFonts w:ascii="Arial" w:hAnsi="Arial" w:cs="Arial" w:eastAsia="Arial"/>
          <w:sz w:val="34"/>
          <w:szCs w:val="34"/>
          <w:color w:val="525252"/>
          <w:spacing w:val="0"/>
          <w:w w:val="46"/>
          <w:position w:val="-5"/>
        </w:rPr>
        <w:t>-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33" w:lineRule="atLeast"/>
        <w:ind w:right="-20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626466"/>
          <w:spacing w:val="0"/>
          <w:w w:val="148"/>
        </w:rPr>
        <w:t>m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83" w:lineRule="exact"/>
        <w:ind w:right="-79"/>
        <w:jc w:val="left"/>
        <w:tabs>
          <w:tab w:pos="5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7B7B7C"/>
          <w:spacing w:val="0"/>
          <w:w w:val="73"/>
          <w:position w:val="-18"/>
        </w:rPr>
        <w:t>"'T.</w:t>
      </w:r>
      <w:r>
        <w:rPr>
          <w:rFonts w:ascii="Times New Roman" w:hAnsi="Times New Roman" w:cs="Times New Roman" w:eastAsia="Times New Roman"/>
          <w:sz w:val="26"/>
          <w:szCs w:val="26"/>
          <w:color w:val="7B7B7C"/>
          <w:spacing w:val="0"/>
          <w:w w:val="100"/>
          <w:position w:val="-18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7B7B7C"/>
          <w:spacing w:val="0"/>
          <w:w w:val="100"/>
          <w:position w:val="-18"/>
        </w:rPr>
      </w:r>
      <w:r>
        <w:rPr>
          <w:rFonts w:ascii="Times New Roman" w:hAnsi="Times New Roman" w:cs="Times New Roman" w:eastAsia="Times New Roman"/>
          <w:sz w:val="25"/>
          <w:szCs w:val="25"/>
          <w:color w:val="626466"/>
          <w:spacing w:val="0"/>
          <w:w w:val="123"/>
          <w:position w:val="-18"/>
        </w:rPr>
        <w:t>SEK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449" w:lineRule="exact"/>
        <w:ind w:right="-20"/>
        <w:jc w:val="left"/>
        <w:rPr>
          <w:rFonts w:ascii="Arial" w:hAnsi="Arial" w:cs="Arial" w:eastAsia="Arial"/>
          <w:sz w:val="74"/>
          <w:szCs w:val="74"/>
        </w:rPr>
      </w:pPr>
      <w:rPr/>
      <w:r>
        <w:rPr/>
        <w:br w:type="column"/>
      </w:r>
      <w:r>
        <w:rPr>
          <w:rFonts w:ascii="Arial" w:hAnsi="Arial" w:cs="Arial" w:eastAsia="Arial"/>
          <w:sz w:val="74"/>
          <w:szCs w:val="74"/>
          <w:color w:val="3A427E"/>
          <w:spacing w:val="24"/>
          <w:w w:val="156"/>
          <w:position w:val="-24"/>
        </w:rPr>
        <w:t>f</w:t>
      </w:r>
      <w:r>
        <w:rPr>
          <w:rFonts w:ascii="Arial" w:hAnsi="Arial" w:cs="Arial" w:eastAsia="Arial"/>
          <w:sz w:val="74"/>
          <w:szCs w:val="74"/>
          <w:color w:val="959797"/>
          <w:spacing w:val="0"/>
          <w:w w:val="36"/>
          <w:position w:val="-24"/>
        </w:rPr>
        <w:t>'</w:t>
      </w:r>
      <w:r>
        <w:rPr>
          <w:rFonts w:ascii="Arial" w:hAnsi="Arial" w:cs="Arial" w:eastAsia="Arial"/>
          <w:sz w:val="74"/>
          <w:szCs w:val="74"/>
          <w:color w:val="959797"/>
          <w:spacing w:val="-146"/>
          <w:w w:val="36"/>
          <w:position w:val="-24"/>
        </w:rPr>
        <w:t>"</w:t>
      </w:r>
      <w:r>
        <w:rPr>
          <w:rFonts w:ascii="Arial" w:hAnsi="Arial" w:cs="Arial" w:eastAsia="Arial"/>
          <w:sz w:val="74"/>
          <w:szCs w:val="74"/>
          <w:color w:val="383838"/>
          <w:spacing w:val="-80"/>
          <w:w w:val="26"/>
          <w:position w:val="-24"/>
        </w:rPr>
        <w:t>m</w:t>
      </w:r>
      <w:r>
        <w:rPr>
          <w:rFonts w:ascii="Arial" w:hAnsi="Arial" w:cs="Arial" w:eastAsia="Arial"/>
          <w:sz w:val="74"/>
          <w:szCs w:val="74"/>
          <w:color w:val="7B7B7C"/>
          <w:spacing w:val="0"/>
          <w:w w:val="56"/>
          <w:position w:val="-24"/>
        </w:rPr>
        <w:t>:':</w:t>
      </w:r>
      <w:r>
        <w:rPr>
          <w:rFonts w:ascii="Arial" w:hAnsi="Arial" w:cs="Arial" w:eastAsia="Arial"/>
          <w:sz w:val="74"/>
          <w:szCs w:val="7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80" w:right="80"/>
          <w:cols w:num="3" w:equalWidth="0">
            <w:col w:w="2803" w:space="67"/>
            <w:col w:w="1106" w:space="3925"/>
            <w:col w:w="3859"/>
          </w:cols>
        </w:sectPr>
      </w:pPr>
      <w:rPr/>
    </w:p>
    <w:p>
      <w:pPr>
        <w:spacing w:before="0" w:after="0" w:line="42" w:lineRule="exact"/>
        <w:ind w:left="2044" w:right="-20"/>
        <w:jc w:val="left"/>
        <w:tabs>
          <w:tab w:pos="5360" w:val="left"/>
          <w:tab w:pos="7740" w:val="left"/>
        </w:tabs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Arial" w:hAnsi="Arial" w:cs="Arial" w:eastAsia="Arial"/>
          <w:sz w:val="22"/>
          <w:szCs w:val="22"/>
          <w:color w:val="626466"/>
          <w:w w:val="133"/>
          <w:position w:val="-15"/>
        </w:rPr>
        <w:t>itfaiy</w:t>
      </w:r>
      <w:r>
        <w:rPr>
          <w:rFonts w:ascii="Arial" w:hAnsi="Arial" w:cs="Arial" w:eastAsia="Arial"/>
          <w:sz w:val="22"/>
          <w:szCs w:val="22"/>
          <w:color w:val="626466"/>
          <w:w w:val="89"/>
          <w:position w:val="-15"/>
        </w:rPr>
        <w:t>Ku:ı€/</w:t>
      </w:r>
      <w:r>
        <w:rPr>
          <w:rFonts w:ascii="Arial" w:hAnsi="Arial" w:cs="Arial" w:eastAsia="Arial"/>
          <w:sz w:val="22"/>
          <w:szCs w:val="22"/>
          <w:color w:val="626466"/>
          <w:w w:val="90"/>
          <w:position w:val="-15"/>
        </w:rPr>
        <w:t>y</w:t>
      </w:r>
      <w:r>
        <w:rPr>
          <w:rFonts w:ascii="Arial" w:hAnsi="Arial" w:cs="Arial" w:eastAsia="Arial"/>
          <w:sz w:val="22"/>
          <w:szCs w:val="22"/>
          <w:color w:val="626466"/>
          <w:spacing w:val="7"/>
          <w:w w:val="100"/>
          <w:position w:val="-15"/>
        </w:rPr>
        <w:t> </w:t>
      </w:r>
      <w:r>
        <w:rPr>
          <w:rFonts w:ascii="Arial" w:hAnsi="Arial" w:cs="Arial" w:eastAsia="Arial"/>
          <w:sz w:val="21"/>
          <w:szCs w:val="21"/>
          <w:color w:val="626466"/>
          <w:spacing w:val="9"/>
          <w:w w:val="100"/>
          <w:position w:val="-15"/>
        </w:rPr>
        <w:t>B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position w:val="-15"/>
        </w:rPr>
        <w:t>ölge</w:t>
      </w:r>
      <w:r>
        <w:rPr>
          <w:rFonts w:ascii="Arial" w:hAnsi="Arial" w:cs="Arial" w:eastAsia="Arial"/>
          <w:sz w:val="21"/>
          <w:szCs w:val="21"/>
          <w:color w:val="383838"/>
          <w:spacing w:val="-33"/>
          <w:w w:val="100"/>
          <w:position w:val="-15"/>
        </w:rPr>
        <w:t> </w:t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position w:val="-15"/>
        </w:rPr>
        <w:tab/>
      </w:r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55"/>
          <w:szCs w:val="55"/>
          <w:color w:val="8C90BA"/>
          <w:spacing w:val="-196"/>
          <w:w w:val="274"/>
          <w:position w:val="-20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5266A8"/>
          <w:spacing w:val="-196"/>
          <w:w w:val="100"/>
          <w:position w:val="-22"/>
        </w:rPr>
      </w:r>
      <w:r>
        <w:rPr>
          <w:rFonts w:ascii="Times New Roman" w:hAnsi="Times New Roman" w:cs="Times New Roman" w:eastAsia="Times New Roman"/>
          <w:sz w:val="30"/>
          <w:szCs w:val="30"/>
          <w:color w:val="5266A8"/>
          <w:spacing w:val="0"/>
          <w:w w:val="100"/>
          <w:u w:val="single" w:color="A8A8DF"/>
          <w:position w:val="-22"/>
        </w:rPr>
        <w:t>  </w:t>
      </w:r>
      <w:r>
        <w:rPr>
          <w:rFonts w:ascii="Times New Roman" w:hAnsi="Times New Roman" w:cs="Times New Roman" w:eastAsia="Times New Roman"/>
          <w:sz w:val="30"/>
          <w:szCs w:val="30"/>
          <w:color w:val="5266A8"/>
          <w:spacing w:val="9"/>
          <w:w w:val="100"/>
          <w:u w:val="single" w:color="A8A8DF"/>
          <w:position w:val="-2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266A8"/>
          <w:spacing w:val="9"/>
          <w:w w:val="100"/>
          <w:u w:val="single" w:color="A8A8DF"/>
          <w:position w:val="-22"/>
        </w:rPr>
      </w:r>
      <w:r>
        <w:rPr>
          <w:rFonts w:ascii="Times New Roman" w:hAnsi="Times New Roman" w:cs="Times New Roman" w:eastAsia="Times New Roman"/>
          <w:sz w:val="30"/>
          <w:szCs w:val="30"/>
          <w:color w:val="5266A8"/>
          <w:spacing w:val="9"/>
          <w:w w:val="100"/>
          <w:position w:val="-22"/>
        </w:rPr>
      </w:r>
      <w:r>
        <w:rPr>
          <w:rFonts w:ascii="Times New Roman" w:hAnsi="Times New Roman" w:cs="Times New Roman" w:eastAsia="Times New Roman"/>
          <w:sz w:val="30"/>
          <w:szCs w:val="30"/>
          <w:color w:val="5266A8"/>
          <w:spacing w:val="35"/>
          <w:w w:val="100"/>
          <w:position w:val="-2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266A8"/>
          <w:spacing w:val="0"/>
          <w:w w:val="63"/>
          <w:position w:val="-22"/>
        </w:rPr>
        <w:t>-</w:t>
      </w:r>
      <w:r>
        <w:rPr>
          <w:rFonts w:ascii="Times New Roman" w:hAnsi="Times New Roman" w:cs="Times New Roman" w:eastAsia="Times New Roman"/>
          <w:sz w:val="30"/>
          <w:szCs w:val="30"/>
          <w:color w:val="5266A8"/>
          <w:spacing w:val="0"/>
          <w:w w:val="100"/>
          <w:position w:val="-22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5266A8"/>
          <w:spacing w:val="0"/>
          <w:w w:val="100"/>
          <w:position w:val="-22"/>
        </w:rPr>
      </w:r>
      <w:r>
        <w:rPr>
          <w:rFonts w:ascii="Times New Roman" w:hAnsi="Times New Roman" w:cs="Times New Roman" w:eastAsia="Times New Roman"/>
          <w:sz w:val="33"/>
          <w:szCs w:val="33"/>
          <w:color w:val="4D567C"/>
          <w:spacing w:val="0"/>
          <w:w w:val="337"/>
          <w:position w:val="-38"/>
        </w:rPr>
      </w:r>
      <w:r>
        <w:rPr>
          <w:rFonts w:ascii="Times New Roman" w:hAnsi="Times New Roman" w:cs="Times New Roman" w:eastAsia="Times New Roman"/>
          <w:sz w:val="33"/>
          <w:szCs w:val="33"/>
          <w:color w:val="4D567C"/>
          <w:spacing w:val="-97"/>
          <w:w w:val="337"/>
          <w:emboss/>
          <w:position w:val="-38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4D567C"/>
          <w:spacing w:val="-97"/>
          <w:w w:val="337"/>
          <w:emboss/>
          <w:position w:val="-38"/>
        </w:rPr>
      </w:r>
      <w:r>
        <w:rPr>
          <w:rFonts w:ascii="Times New Roman" w:hAnsi="Times New Roman" w:cs="Times New Roman" w:eastAsia="Times New Roman"/>
          <w:sz w:val="33"/>
          <w:szCs w:val="33"/>
          <w:color w:val="4D567C"/>
          <w:spacing w:val="-97"/>
          <w:w w:val="337"/>
          <w:position w:val="-38"/>
        </w:rPr>
      </w:r>
      <w:r>
        <w:rPr>
          <w:rFonts w:ascii="Times New Roman" w:hAnsi="Times New Roman" w:cs="Times New Roman" w:eastAsia="Times New Roman"/>
          <w:sz w:val="33"/>
          <w:szCs w:val="33"/>
          <w:color w:val="4D567C"/>
          <w:spacing w:val="-97"/>
          <w:w w:val="337"/>
          <w:position w:val="-38"/>
        </w:rPr>
      </w:r>
      <w:r>
        <w:rPr>
          <w:rFonts w:ascii="Times New Roman" w:hAnsi="Times New Roman" w:cs="Times New Roman" w:eastAsia="Times New Roman"/>
          <w:sz w:val="33"/>
          <w:szCs w:val="33"/>
          <w:color w:val="A5A5AA"/>
          <w:spacing w:val="-6"/>
          <w:w w:val="175"/>
          <w:position w:val="-38"/>
        </w:rPr>
        <w:t>'</w:t>
      </w:r>
      <w:r>
        <w:rPr>
          <w:rFonts w:ascii="Times New Roman" w:hAnsi="Times New Roman" w:cs="Times New Roman" w:eastAsia="Times New Roman"/>
          <w:sz w:val="33"/>
          <w:szCs w:val="33"/>
          <w:color w:val="A5A5AA"/>
          <w:spacing w:val="-33"/>
          <w:w w:val="84"/>
          <w:position w:val="-38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525252"/>
          <w:spacing w:val="-35"/>
          <w:w w:val="145"/>
          <w:position w:val="-38"/>
        </w:rPr>
        <w:t>"</w:t>
      </w:r>
      <w:r>
        <w:rPr>
          <w:rFonts w:ascii="Times New Roman" w:hAnsi="Times New Roman" w:cs="Times New Roman" w:eastAsia="Times New Roman"/>
          <w:sz w:val="33"/>
          <w:szCs w:val="33"/>
          <w:color w:val="1F2DB5"/>
          <w:spacing w:val="0"/>
          <w:w w:val="57"/>
          <w:position w:val="-38"/>
        </w:rPr>
        <w:t>-</w:t>
      </w:r>
      <w:r>
        <w:rPr>
          <w:rFonts w:ascii="Times New Roman" w:hAnsi="Times New Roman" w:cs="Times New Roman" w:eastAsia="Times New Roman"/>
          <w:sz w:val="33"/>
          <w:szCs w:val="33"/>
          <w:color w:val="1F2DB5"/>
          <w:spacing w:val="-32"/>
          <w:w w:val="100"/>
          <w:position w:val="-38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626466"/>
          <w:spacing w:val="0"/>
          <w:w w:val="104"/>
          <w:position w:val="-38"/>
        </w:rPr>
        <w:t>1'1&lt;</w:t>
      </w:r>
      <w:r>
        <w:rPr>
          <w:rFonts w:ascii="Times New Roman" w:hAnsi="Times New Roman" w:cs="Times New Roman" w:eastAsia="Times New Roman"/>
          <w:sz w:val="33"/>
          <w:szCs w:val="33"/>
          <w:color w:val="626466"/>
          <w:spacing w:val="-43"/>
          <w:w w:val="105"/>
          <w:position w:val="-38"/>
        </w:rPr>
        <w:t>1</w:t>
      </w:r>
      <w:r>
        <w:rPr>
          <w:rFonts w:ascii="Times New Roman" w:hAnsi="Times New Roman" w:cs="Times New Roman" w:eastAsia="Times New Roman"/>
          <w:sz w:val="33"/>
          <w:szCs w:val="33"/>
          <w:color w:val="383838"/>
          <w:spacing w:val="-44"/>
          <w:w w:val="59"/>
          <w:position w:val="-38"/>
        </w:rPr>
        <w:t>,</w:t>
      </w:r>
      <w:r>
        <w:rPr>
          <w:rFonts w:ascii="Times New Roman" w:hAnsi="Times New Roman" w:cs="Times New Roman" w:eastAsia="Times New Roman"/>
          <w:sz w:val="33"/>
          <w:szCs w:val="33"/>
          <w:color w:val="7B7B7C"/>
          <w:spacing w:val="0"/>
          <w:w w:val="68"/>
          <w:position w:val="-38"/>
        </w:rPr>
        <w:t>1)'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80" w:right="80"/>
        </w:sectPr>
      </w:pPr>
      <w:rPr/>
    </w:p>
    <w:p>
      <w:pPr>
        <w:spacing w:before="0" w:after="0" w:line="289" w:lineRule="exact"/>
        <w:ind w:left="1925" w:right="-123"/>
        <w:jc w:val="left"/>
        <w:tabs>
          <w:tab w:pos="5560" w:val="left"/>
          <w:tab w:pos="8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626466"/>
          <w:spacing w:val="0"/>
          <w:w w:val="100"/>
          <w:position w:val="-15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626466"/>
          <w:spacing w:val="0"/>
          <w:w w:val="100"/>
          <w:position w:val="-15"/>
        </w:rPr>
        <w:t>;</w:t>
      </w:r>
      <w:r>
        <w:rPr>
          <w:rFonts w:ascii="Times New Roman" w:hAnsi="Times New Roman" w:cs="Times New Roman" w:eastAsia="Times New Roman"/>
          <w:sz w:val="23"/>
          <w:szCs w:val="23"/>
          <w:color w:val="626466"/>
          <w:spacing w:val="25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26466"/>
          <w:spacing w:val="0"/>
          <w:w w:val="100"/>
          <w:position w:val="-15"/>
        </w:rPr>
        <w:t>Pesta</w:t>
      </w:r>
      <w:r>
        <w:rPr>
          <w:rFonts w:ascii="Times New Roman" w:hAnsi="Times New Roman" w:cs="Times New Roman" w:eastAsia="Times New Roman"/>
          <w:sz w:val="23"/>
          <w:szCs w:val="23"/>
          <w:color w:val="626466"/>
          <w:spacing w:val="0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26466"/>
          <w:spacing w:val="1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26466"/>
          <w:spacing w:val="0"/>
          <w:w w:val="71"/>
          <w:position w:val="-15"/>
        </w:rPr>
        <w:t>Gr</w:t>
      </w:r>
      <w:r>
        <w:rPr>
          <w:rFonts w:ascii="Times New Roman" w:hAnsi="Times New Roman" w:cs="Times New Roman" w:eastAsia="Times New Roman"/>
          <w:sz w:val="23"/>
          <w:szCs w:val="23"/>
          <w:color w:val="626466"/>
          <w:spacing w:val="3"/>
          <w:w w:val="71"/>
          <w:position w:val="-1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26466"/>
          <w:spacing w:val="0"/>
          <w:w w:val="71"/>
          <w:position w:val="-15"/>
        </w:rPr>
        <w:t>:.tf.?ılr</w:t>
      </w:r>
      <w:r>
        <w:rPr>
          <w:rFonts w:ascii="Times New Roman" w:hAnsi="Times New Roman" w:cs="Times New Roman" w:eastAsia="Times New Roman"/>
          <w:sz w:val="23"/>
          <w:szCs w:val="23"/>
          <w:color w:val="626466"/>
          <w:spacing w:val="0"/>
          <w:w w:val="71"/>
          <w:position w:val="-15"/>
        </w:rPr>
        <w:t>u</w:t>
      </w:r>
      <w:r>
        <w:rPr>
          <w:rFonts w:ascii="Times New Roman" w:hAnsi="Times New Roman" w:cs="Times New Roman" w:eastAsia="Times New Roman"/>
          <w:sz w:val="23"/>
          <w:szCs w:val="23"/>
          <w:color w:val="626466"/>
          <w:spacing w:val="34"/>
          <w:w w:val="71"/>
          <w:position w:val="-1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  <w:position w:val="-15"/>
        </w:rPr>
        <w:t>Ami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  <w:position w:val="-15"/>
        </w:rPr>
        <w:t>d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-51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  <w:position w:val="-15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83838"/>
          <w:spacing w:val="0"/>
          <w:w w:val="100"/>
          <w:position w:val="-15"/>
        </w:rPr>
      </w:r>
      <w:r>
        <w:rPr>
          <w:rFonts w:ascii="Times New Roman" w:hAnsi="Times New Roman" w:cs="Times New Roman" w:eastAsia="Times New Roman"/>
          <w:sz w:val="55"/>
          <w:szCs w:val="55"/>
          <w:color w:val="7B83A3"/>
          <w:spacing w:val="0"/>
          <w:w w:val="134"/>
          <w:position w:val="-21"/>
        </w:rPr>
        <w:t>-</w:t>
      </w:r>
      <w:r>
        <w:rPr>
          <w:rFonts w:ascii="Times New Roman" w:hAnsi="Times New Roman" w:cs="Times New Roman" w:eastAsia="Times New Roman"/>
          <w:sz w:val="55"/>
          <w:szCs w:val="55"/>
          <w:color w:val="7B83A3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55"/>
          <w:szCs w:val="55"/>
          <w:color w:val="7B83A3"/>
          <w:spacing w:val="0"/>
          <w:w w:val="100"/>
          <w:position w:val="-21"/>
        </w:rPr>
      </w:r>
      <w:r>
        <w:rPr>
          <w:rFonts w:ascii="Times New Roman" w:hAnsi="Times New Roman" w:cs="Times New Roman" w:eastAsia="Times New Roman"/>
          <w:sz w:val="19"/>
          <w:szCs w:val="19"/>
          <w:color w:val="7B7B7C"/>
          <w:spacing w:val="-8"/>
          <w:w w:val="121"/>
          <w:position w:val="-2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-65"/>
          <w:w w:val="61"/>
          <w:position w:val="-2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B8B8BA"/>
          <w:spacing w:val="0"/>
          <w:w w:val="47"/>
          <w:position w:val="-2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43" w:lineRule="exact"/>
        <w:ind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2"/>
          <w:szCs w:val="22"/>
          <w:color w:val="525252"/>
          <w:spacing w:val="0"/>
          <w:w w:val="100"/>
          <w:i/>
          <w:position w:val="-17"/>
        </w:rPr>
        <w:t>'</w:t>
      </w:r>
      <w:r>
        <w:rPr>
          <w:rFonts w:ascii="Arial" w:hAnsi="Arial" w:cs="Arial" w:eastAsia="Arial"/>
          <w:sz w:val="22"/>
          <w:szCs w:val="22"/>
          <w:color w:val="525252"/>
          <w:spacing w:val="0"/>
          <w:w w:val="100"/>
          <w:i/>
          <w:position w:val="-17"/>
        </w:rPr>
        <w:t>l</w:t>
      </w:r>
      <w:r>
        <w:rPr>
          <w:rFonts w:ascii="Arial" w:hAnsi="Arial" w:cs="Arial" w:eastAsia="Arial"/>
          <w:sz w:val="22"/>
          <w:szCs w:val="22"/>
          <w:color w:val="525252"/>
          <w:spacing w:val="-10"/>
          <w:w w:val="100"/>
          <w:i/>
          <w:position w:val="-17"/>
        </w:rPr>
        <w:t> </w:t>
      </w:r>
      <w:r>
        <w:rPr>
          <w:rFonts w:ascii="Arial" w:hAnsi="Arial" w:cs="Arial" w:eastAsia="Arial"/>
          <w:sz w:val="22"/>
          <w:szCs w:val="22"/>
          <w:color w:val="7B7B7C"/>
          <w:spacing w:val="0"/>
          <w:w w:val="132"/>
          <w:i/>
          <w:position w:val="-17"/>
        </w:rPr>
        <w:t>:f</w:t>
      </w:r>
      <w:r>
        <w:rPr>
          <w:rFonts w:ascii="Arial" w:hAnsi="Arial" w:cs="Arial" w:eastAsia="Arial"/>
          <w:sz w:val="22"/>
          <w:szCs w:val="22"/>
          <w:color w:val="7B7B7C"/>
          <w:spacing w:val="-27"/>
          <w:w w:val="132"/>
          <w:i/>
          <w:position w:val="-17"/>
        </w:rPr>
        <w:t> </w:t>
      </w:r>
      <w:r>
        <w:rPr>
          <w:rFonts w:ascii="Arial" w:hAnsi="Arial" w:cs="Arial" w:eastAsia="Arial"/>
          <w:sz w:val="22"/>
          <w:szCs w:val="22"/>
          <w:color w:val="525252"/>
          <w:spacing w:val="0"/>
          <w:w w:val="100"/>
          <w:i/>
          <w:position w:val="-17"/>
        </w:rPr>
        <w:t>M!P</w:t>
      </w:r>
      <w:r>
        <w:rPr>
          <w:rFonts w:ascii="Arial" w:hAnsi="Arial" w:cs="Arial" w:eastAsia="Arial"/>
          <w:sz w:val="22"/>
          <w:szCs w:val="22"/>
          <w:color w:val="525252"/>
          <w:spacing w:val="-23"/>
          <w:w w:val="100"/>
          <w:i/>
          <w:position w:val="-17"/>
        </w:rPr>
        <w:t> 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80"/>
          <w:i/>
          <w:position w:val="-17"/>
        </w:rPr>
        <w:t>v</w:t>
      </w:r>
      <w:r>
        <w:rPr>
          <w:rFonts w:ascii="Arial" w:hAnsi="Arial" w:cs="Arial" w:eastAsia="Arial"/>
          <w:sz w:val="20"/>
          <w:szCs w:val="20"/>
          <w:color w:val="525252"/>
          <w:spacing w:val="-3"/>
          <w:w w:val="80"/>
          <w:i/>
          <w:position w:val="-17"/>
        </w:rPr>
        <w:t>e</w:t>
      </w:r>
      <w:r>
        <w:rPr>
          <w:rFonts w:ascii="Arial" w:hAnsi="Arial" w:cs="Arial" w:eastAsia="Arial"/>
          <w:sz w:val="20"/>
          <w:szCs w:val="20"/>
          <w:color w:val="A5A5AA"/>
          <w:spacing w:val="0"/>
          <w:w w:val="102"/>
          <w:i/>
          <w:position w:val="-17"/>
        </w:rPr>
        <w:t>:</w:t>
      </w:r>
      <w:r>
        <w:rPr>
          <w:rFonts w:ascii="Arial" w:hAnsi="Arial" w:cs="Arial" w:eastAsia="Arial"/>
          <w:sz w:val="20"/>
          <w:szCs w:val="20"/>
          <w:color w:val="A5A5AA"/>
          <w:spacing w:val="-28"/>
          <w:w w:val="100"/>
          <w:i/>
          <w:position w:val="-17"/>
        </w:rPr>
        <w:t> </w:t>
      </w:r>
      <w:r>
        <w:rPr>
          <w:rFonts w:ascii="Arial" w:hAnsi="Arial" w:cs="Arial" w:eastAsia="Arial"/>
          <w:sz w:val="20"/>
          <w:szCs w:val="20"/>
          <w:color w:val="525252"/>
          <w:spacing w:val="0"/>
          <w:w w:val="111"/>
          <w:i/>
          <w:position w:val="-17"/>
        </w:rPr>
        <w:t>g</w:t>
      </w:r>
      <w:r>
        <w:rPr>
          <w:rFonts w:ascii="Arial" w:hAnsi="Arial" w:cs="Arial" w:eastAsia="Arial"/>
          <w:sz w:val="20"/>
          <w:szCs w:val="20"/>
          <w:color w:val="525252"/>
          <w:spacing w:val="13"/>
          <w:w w:val="110"/>
          <w:i/>
          <w:position w:val="-17"/>
        </w:rPr>
        <w:t>}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50"/>
          <w:i/>
          <w:position w:val="-17"/>
        </w:rPr>
        <w:t>l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i/>
          <w:position w:val="-17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-27"/>
          <w:w w:val="100"/>
          <w:i/>
          <w:position w:val="-17"/>
        </w:rPr>
        <w:t> </w:t>
      </w:r>
      <w:r>
        <w:rPr>
          <w:rFonts w:ascii="Arial" w:hAnsi="Arial" w:cs="Arial" w:eastAsia="Arial"/>
          <w:sz w:val="20"/>
          <w:szCs w:val="20"/>
          <w:color w:val="B8B8BA"/>
          <w:spacing w:val="0"/>
          <w:w w:val="47"/>
          <w:position w:val="-17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80" w:right="80"/>
          <w:cols w:num="2" w:equalWidth="0">
            <w:col w:w="8193" w:space="562"/>
            <w:col w:w="3005"/>
          </w:cols>
        </w:sectPr>
      </w:pPr>
      <w:rPr/>
    </w:p>
    <w:p>
      <w:pPr>
        <w:spacing w:before="0" w:after="0" w:line="419" w:lineRule="exact"/>
        <w:ind w:left="4641" w:right="-20"/>
        <w:jc w:val="left"/>
        <w:tabs>
          <w:tab w:pos="8120" w:val="left"/>
          <w:tab w:pos="8740" w:val="left"/>
        </w:tabs>
        <w:rPr>
          <w:rFonts w:ascii="Arial" w:hAnsi="Arial" w:cs="Arial" w:eastAsia="Arial"/>
          <w:sz w:val="42"/>
          <w:szCs w:val="4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5.375641pt;margin-top:11.344405pt;width:12.48691pt;height:11.495543pt;mso-position-horizontal-relative:page;mso-position-vertical-relative:paragraph;z-index:-15731" type="#_x0000_t202" filled="f" stroked="f">
            <v:textbox inset="0,0,0,0">
              <w:txbxContent>
                <w:p>
                  <w:pPr>
                    <w:spacing w:before="0" w:after="0" w:line="143" w:lineRule="exact"/>
                    <w:ind w:left="155" w:right="-61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14"/>
                      <w:szCs w:val="14"/>
                      <w:color w:val="383838"/>
                      <w:spacing w:val="0"/>
                      <w:w w:val="121"/>
                    </w:rPr>
                    <w:t>tı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1.301361pt;margin-top:13.148788pt;width:256.711796pt;height:13.862534pt;mso-position-horizontal-relative:page;mso-position-vertical-relative:paragraph;z-index:-15727" type="#_x0000_t202" filled="f" stroked="f">
            <v:textbox inset="0,0,0,0">
              <w:txbxContent>
                <w:p>
                  <w:pPr>
                    <w:spacing w:before="0" w:after="0" w:line="277" w:lineRule="exact"/>
                    <w:ind w:right="-82"/>
                    <w:jc w:val="left"/>
                    <w:tabs>
                      <w:tab w:pos="3280" w:val="left"/>
                      <w:tab w:pos="4160" w:val="left"/>
                      <w:tab w:pos="4920" w:val="left"/>
                    </w:tabs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  <w:position w:val="-2"/>
                    </w:rPr>
                    <w:t>İtf.Eri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-34"/>
                      <w:w w:val="100"/>
                      <w:position w:val="-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  <w:position w:val="-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83838"/>
                      <w:spacing w:val="0"/>
                      <w:w w:val="100"/>
                      <w:position w:val="-2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B8B8BA"/>
                      <w:spacing w:val="0"/>
                      <w:w w:val="62"/>
                      <w:position w:val="7"/>
                    </w:rPr>
                    <w:t>•.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B8B8BA"/>
                      <w:spacing w:val="0"/>
                      <w:w w:val="62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B8B8BA"/>
                      <w:spacing w:val="0"/>
                      <w:w w:val="62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B8B8BA"/>
                      <w:spacing w:val="0"/>
                      <w:w w:val="133"/>
                      <w:position w:val="7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B8B8BA"/>
                      <w:spacing w:val="-22"/>
                      <w:w w:val="133"/>
                      <w:position w:val="7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7B7B7C"/>
                      <w:spacing w:val="0"/>
                      <w:w w:val="92"/>
                      <w:position w:val="7"/>
                    </w:rPr>
                    <w:t>'01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7B7B7C"/>
                      <w:spacing w:val="0"/>
                      <w:w w:val="91"/>
                      <w:position w:val="7"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7B7B7C"/>
                      <w:spacing w:val="0"/>
                      <w:w w:val="100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7B7B7C"/>
                      <w:spacing w:val="-10"/>
                      <w:w w:val="100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959797"/>
                      <w:spacing w:val="0"/>
                      <w:w w:val="100"/>
                      <w:position w:val="7"/>
                    </w:rPr>
                    <w:t>.ı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959797"/>
                      <w:spacing w:val="0"/>
                      <w:w w:val="100"/>
                      <w:position w:val="7"/>
                    </w:rPr>
                    <w:t>)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959797"/>
                      <w:spacing w:val="0"/>
                      <w:w w:val="100"/>
                      <w:position w:val="7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959797"/>
                      <w:spacing w:val="0"/>
                      <w:w w:val="100"/>
                      <w:position w:val="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959797"/>
                      <w:spacing w:val="3"/>
                      <w:w w:val="100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959797"/>
                      <w:spacing w:val="0"/>
                      <w:w w:val="100"/>
                      <w:position w:val="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959797"/>
                      <w:spacing w:val="0"/>
                      <w:w w:val="100"/>
                      <w:position w:val="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A5A5AA"/>
                      <w:spacing w:val="0"/>
                      <w:w w:val="126"/>
                      <w:position w:val="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A5A5AA"/>
                      <w:spacing w:val="0"/>
                      <w:w w:val="126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A5A5AA"/>
                      <w:spacing w:val="2"/>
                      <w:w w:val="126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B8B8BA"/>
                      <w:spacing w:val="0"/>
                      <w:w w:val="100"/>
                      <w:position w:val="7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B8B8BA"/>
                      <w:spacing w:val="11"/>
                      <w:w w:val="100"/>
                      <w:position w:val="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959797"/>
                      <w:spacing w:val="0"/>
                      <w:w w:val="100"/>
                      <w:position w:val="7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959797"/>
                      <w:spacing w:val="0"/>
                      <w:w w:val="100"/>
                      <w:position w:val="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4"/>
                      <w:szCs w:val="14"/>
                      <w:color w:val="959797"/>
                      <w:spacing w:val="0"/>
                      <w:w w:val="100"/>
                      <w:position w:val="7"/>
                    </w:rPr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626466"/>
                      <w:spacing w:val="0"/>
                      <w:w w:val="189"/>
                      <w:position w:val="7"/>
                    </w:rPr>
                    <w:t>u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6"/>
        </w:rPr>
        <w:t>ümerOKTAY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6"/>
        </w:rPr>
      </w:r>
      <w:r>
        <w:rPr>
          <w:rFonts w:ascii="Arial" w:hAnsi="Arial" w:cs="Arial" w:eastAsia="Arial"/>
          <w:sz w:val="31"/>
          <w:szCs w:val="31"/>
          <w:color w:val="A5A5AA"/>
          <w:spacing w:val="-47"/>
          <w:w w:val="73"/>
          <w:position w:val="0"/>
        </w:rPr>
        <w:t>·</w:t>
      </w:r>
      <w:r>
        <w:rPr>
          <w:rFonts w:ascii="Arial" w:hAnsi="Arial" w:cs="Arial" w:eastAsia="Arial"/>
          <w:sz w:val="31"/>
          <w:szCs w:val="31"/>
          <w:color w:val="626466"/>
          <w:spacing w:val="0"/>
          <w:w w:val="73"/>
          <w:position w:val="0"/>
        </w:rPr>
        <w:t>N</w:t>
      </w:r>
      <w:r>
        <w:rPr>
          <w:rFonts w:ascii="Arial" w:hAnsi="Arial" w:cs="Arial" w:eastAsia="Arial"/>
          <w:sz w:val="31"/>
          <w:szCs w:val="31"/>
          <w:color w:val="626466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1"/>
          <w:szCs w:val="31"/>
          <w:color w:val="626466"/>
          <w:spacing w:val="0"/>
          <w:w w:val="100"/>
          <w:position w:val="0"/>
        </w:rPr>
      </w:r>
      <w:r>
        <w:rPr>
          <w:rFonts w:ascii="Arial" w:hAnsi="Arial" w:cs="Arial" w:eastAsia="Arial"/>
          <w:sz w:val="19"/>
          <w:szCs w:val="19"/>
          <w:color w:val="525252"/>
          <w:spacing w:val="-3"/>
          <w:w w:val="84"/>
          <w:position w:val="0"/>
        </w:rPr>
        <w:t>a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200"/>
          <w:position w:val="0"/>
        </w:rPr>
        <w:t>l</w:t>
      </w:r>
      <w:r>
        <w:rPr>
          <w:rFonts w:ascii="Arial" w:hAnsi="Arial" w:cs="Arial" w:eastAsia="Arial"/>
          <w:sz w:val="19"/>
          <w:szCs w:val="19"/>
          <w:color w:val="626466"/>
          <w:spacing w:val="0"/>
          <w:w w:val="84"/>
          <w:position w:val="0"/>
        </w:rPr>
        <w:t>e</w:t>
      </w:r>
      <w:r>
        <w:rPr>
          <w:rFonts w:ascii="Arial" w:hAnsi="Arial" w:cs="Arial" w:eastAsia="Arial"/>
          <w:sz w:val="19"/>
          <w:szCs w:val="19"/>
          <w:color w:val="626466"/>
          <w:spacing w:val="-10"/>
          <w:w w:val="100"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58"/>
          <w:position w:val="0"/>
        </w:rPr>
        <w:t>Ş</w:t>
      </w:r>
      <w:r>
        <w:rPr>
          <w:rFonts w:ascii="Arial" w:hAnsi="Arial" w:cs="Arial" w:eastAsia="Arial"/>
          <w:sz w:val="19"/>
          <w:szCs w:val="19"/>
          <w:color w:val="525252"/>
          <w:spacing w:val="-33"/>
          <w:w w:val="58"/>
          <w:position w:val="0"/>
        </w:rPr>
        <w:t>,</w:t>
      </w:r>
      <w:r>
        <w:rPr>
          <w:rFonts w:ascii="Arial" w:hAnsi="Arial" w:cs="Arial" w:eastAsia="Arial"/>
          <w:sz w:val="19"/>
          <w:szCs w:val="19"/>
          <w:color w:val="B8B8BA"/>
          <w:spacing w:val="-12"/>
          <w:w w:val="50"/>
          <w:position w:val="0"/>
        </w:rPr>
        <w:t>·</w:t>
      </w:r>
      <w:r>
        <w:rPr>
          <w:rFonts w:ascii="Arial" w:hAnsi="Arial" w:cs="Arial" w:eastAsia="Arial"/>
          <w:sz w:val="19"/>
          <w:szCs w:val="19"/>
          <w:color w:val="383838"/>
          <w:spacing w:val="-6"/>
          <w:w w:val="96"/>
          <w:position w:val="0"/>
        </w:rPr>
        <w:t>u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87"/>
          <w:position w:val="0"/>
        </w:rPr>
        <w:t>bf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88"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525252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7"/>
          <w:w w:val="61"/>
          <w:position w:val="0"/>
        </w:rPr>
        <w:t>M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77"/>
          <w:position w:val="0"/>
        </w:rPr>
        <w:t>il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0"/>
          <w:w w:val="78"/>
          <w:position w:val="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B7B7C"/>
          <w:spacing w:val="0"/>
          <w:w w:val="63"/>
          <w:position w:val="0"/>
        </w:rPr>
        <w:t>..</w:t>
      </w:r>
      <w:r>
        <w:rPr>
          <w:rFonts w:ascii="Times New Roman" w:hAnsi="Times New Roman" w:cs="Times New Roman" w:eastAsia="Times New Roman"/>
          <w:sz w:val="21"/>
          <w:szCs w:val="21"/>
          <w:color w:val="7B7B7C"/>
          <w:spacing w:val="0"/>
          <w:w w:val="63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B7B7C"/>
          <w:spacing w:val="16"/>
          <w:w w:val="63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25252"/>
          <w:spacing w:val="-30"/>
          <w:w w:val="66"/>
          <w:position w:val="0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7B7B7C"/>
          <w:spacing w:val="0"/>
          <w:w w:val="110"/>
          <w:position w:val="0"/>
        </w:rPr>
        <w:t>·</w:t>
      </w:r>
      <w:r>
        <w:rPr>
          <w:rFonts w:ascii="Times New Roman" w:hAnsi="Times New Roman" w:cs="Times New Roman" w:eastAsia="Times New Roman"/>
          <w:sz w:val="21"/>
          <w:szCs w:val="21"/>
          <w:color w:val="7B7B7C"/>
          <w:spacing w:val="-28"/>
          <w:w w:val="100"/>
          <w:position w:val="0"/>
        </w:rPr>
        <w:t> </w:t>
      </w:r>
      <w:r>
        <w:rPr>
          <w:rFonts w:ascii="Arial" w:hAnsi="Arial" w:cs="Arial" w:eastAsia="Arial"/>
          <w:sz w:val="42"/>
          <w:szCs w:val="42"/>
          <w:color w:val="626466"/>
          <w:spacing w:val="0"/>
          <w:w w:val="52"/>
          <w:position w:val="0"/>
        </w:rPr>
        <w:t>v</w:t>
      </w:r>
      <w:r>
        <w:rPr>
          <w:rFonts w:ascii="Arial" w:hAnsi="Arial" w:cs="Arial" w:eastAsia="Arial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125" w:lineRule="exact"/>
        <w:ind w:right="1882"/>
        <w:jc w:val="right"/>
        <w:tabs>
          <w:tab w:pos="1480" w:val="left"/>
        </w:tabs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959797"/>
          <w:spacing w:val="0"/>
          <w:w w:val="73"/>
          <w:position w:val="-3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959797"/>
          <w:spacing w:val="0"/>
          <w:w w:val="73"/>
          <w:position w:val="-3"/>
        </w:rPr>
        <w:t>    </w:t>
      </w:r>
      <w:r>
        <w:rPr>
          <w:rFonts w:ascii="Times New Roman" w:hAnsi="Times New Roman" w:cs="Times New Roman" w:eastAsia="Times New Roman"/>
          <w:sz w:val="10"/>
          <w:szCs w:val="10"/>
          <w:color w:val="959797"/>
          <w:spacing w:val="1"/>
          <w:w w:val="73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59797"/>
          <w:spacing w:val="3"/>
          <w:w w:val="199"/>
          <w:position w:val="-3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626466"/>
          <w:spacing w:val="-16"/>
          <w:w w:val="74"/>
          <w:position w:val="-3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B8B8BA"/>
          <w:spacing w:val="-13"/>
          <w:w w:val="55"/>
          <w:position w:val="-3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7B7B7C"/>
          <w:spacing w:val="0"/>
          <w:w w:val="37"/>
          <w:position w:val="-3"/>
        </w:rPr>
        <w:t>"'oıı</w:t>
      </w:r>
      <w:r>
        <w:rPr>
          <w:rFonts w:ascii="Times New Roman" w:hAnsi="Times New Roman" w:cs="Times New Roman" w:eastAsia="Times New Roman"/>
          <w:sz w:val="17"/>
          <w:szCs w:val="17"/>
          <w:color w:val="7B7B7C"/>
          <w:spacing w:val="-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50"/>
          <w:position w:val="-3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50"/>
          <w:position w:val="-3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6"/>
          <w:w w:val="50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8B8BA"/>
          <w:spacing w:val="0"/>
          <w:w w:val="50"/>
          <w:position w:val="-3"/>
        </w:rPr>
        <w:t>....</w:t>
      </w:r>
      <w:r>
        <w:rPr>
          <w:rFonts w:ascii="Times New Roman" w:hAnsi="Times New Roman" w:cs="Times New Roman" w:eastAsia="Times New Roman"/>
          <w:sz w:val="17"/>
          <w:szCs w:val="17"/>
          <w:color w:val="B8B8BA"/>
          <w:spacing w:val="0"/>
          <w:w w:val="50"/>
          <w:position w:val="-3"/>
        </w:rPr>
        <w:t>       </w:t>
      </w:r>
      <w:r>
        <w:rPr>
          <w:rFonts w:ascii="Times New Roman" w:hAnsi="Times New Roman" w:cs="Times New Roman" w:eastAsia="Times New Roman"/>
          <w:sz w:val="17"/>
          <w:szCs w:val="17"/>
          <w:color w:val="B8B8BA"/>
          <w:spacing w:val="1"/>
          <w:w w:val="50"/>
          <w:position w:val="-3"/>
        </w:rPr>
        <w:t> </w:t>
      </w:r>
      <w:r>
        <w:rPr>
          <w:rFonts w:ascii="Arial" w:hAnsi="Arial" w:cs="Arial" w:eastAsia="Arial"/>
          <w:sz w:val="16"/>
          <w:szCs w:val="16"/>
          <w:color w:val="7B7B7C"/>
          <w:spacing w:val="0"/>
          <w:w w:val="191"/>
          <w:position w:val="-3"/>
        </w:rPr>
        <w:t>!</w:t>
      </w:r>
      <w:r>
        <w:rPr>
          <w:rFonts w:ascii="Arial" w:hAnsi="Arial" w:cs="Arial" w:eastAsia="Arial"/>
          <w:sz w:val="16"/>
          <w:szCs w:val="16"/>
          <w:color w:val="7B7B7C"/>
          <w:spacing w:val="-40"/>
          <w:w w:val="191"/>
          <w:position w:val="-3"/>
        </w:rPr>
        <w:t> </w:t>
      </w:r>
      <w:r>
        <w:rPr>
          <w:rFonts w:ascii="Arial" w:hAnsi="Arial" w:cs="Arial" w:eastAsia="Arial"/>
          <w:sz w:val="14"/>
          <w:szCs w:val="14"/>
          <w:color w:val="A5A5AA"/>
          <w:spacing w:val="0"/>
          <w:w w:val="142"/>
          <w:position w:val="-3"/>
        </w:rPr>
        <w:t>:f</w:t>
      </w:r>
      <w:r>
        <w:rPr>
          <w:rFonts w:ascii="Arial" w:hAnsi="Arial" w:cs="Arial" w:eastAsia="Arial"/>
          <w:sz w:val="14"/>
          <w:szCs w:val="14"/>
          <w:color w:val="A5A5A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4"/>
          <w:szCs w:val="14"/>
          <w:color w:val="A5A5AA"/>
          <w:spacing w:val="0"/>
          <w:w w:val="72"/>
          <w:position w:val="-3"/>
        </w:rPr>
        <w:t>..,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146" w:lineRule="exact"/>
        <w:ind w:right="1811"/>
        <w:jc w:val="right"/>
        <w:tabs>
          <w:tab w:pos="110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A5A5AA"/>
          <w:spacing w:val="-17"/>
          <w:w w:val="146"/>
          <w:i/>
          <w:position w:val="1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7B7B7C"/>
          <w:spacing w:val="-13"/>
          <w:w w:val="78"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959797"/>
          <w:spacing w:val="0"/>
          <w:w w:val="54"/>
          <w:i/>
          <w:position w:val="1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959797"/>
          <w:spacing w:val="0"/>
          <w:w w:val="100"/>
          <w:i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959797"/>
          <w:spacing w:val="-1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466"/>
          <w:spacing w:val="-50"/>
          <w:w w:val="97"/>
          <w:position w:val="1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959797"/>
          <w:spacing w:val="0"/>
          <w:w w:val="60"/>
          <w:position w:val="1"/>
        </w:rPr>
        <w:t>1?</w:t>
      </w:r>
      <w:r>
        <w:rPr>
          <w:rFonts w:ascii="Times New Roman" w:hAnsi="Times New Roman" w:cs="Times New Roman" w:eastAsia="Times New Roman"/>
          <w:sz w:val="18"/>
          <w:szCs w:val="18"/>
          <w:color w:val="959797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959797"/>
          <w:spacing w:val="0"/>
          <w:w w:val="54"/>
          <w:position w:val="1"/>
        </w:rPr>
        <w:t>::.&gt;</w:t>
      </w:r>
      <w:r>
        <w:rPr>
          <w:rFonts w:ascii="Times New Roman" w:hAnsi="Times New Roman" w:cs="Times New Roman" w:eastAsia="Times New Roman"/>
          <w:sz w:val="13"/>
          <w:szCs w:val="13"/>
          <w:color w:val="959797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959797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3"/>
          <w:szCs w:val="13"/>
          <w:color w:val="B8B8BA"/>
          <w:spacing w:val="0"/>
          <w:w w:val="100"/>
          <w:position w:val="1"/>
        </w:rPr>
        <w:t>,.</w:t>
      </w:r>
      <w:r>
        <w:rPr>
          <w:rFonts w:ascii="Times New Roman" w:hAnsi="Times New Roman" w:cs="Times New Roman" w:eastAsia="Times New Roman"/>
          <w:sz w:val="13"/>
          <w:szCs w:val="13"/>
          <w:color w:val="B8B8BA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26466"/>
          <w:spacing w:val="0"/>
          <w:w w:val="72"/>
          <w:position w:val="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626466"/>
          <w:spacing w:val="-18"/>
          <w:w w:val="72"/>
          <w:position w:val="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59797"/>
          <w:spacing w:val="0"/>
          <w:w w:val="204"/>
          <w:position w:val="1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959797"/>
          <w:spacing w:val="0"/>
          <w:w w:val="100"/>
          <w:position w:val="1"/>
        </w:rPr>
        <w:t>    </w:t>
      </w:r>
      <w:r>
        <w:rPr>
          <w:rFonts w:ascii="Times New Roman" w:hAnsi="Times New Roman" w:cs="Times New Roman" w:eastAsia="Times New Roman"/>
          <w:sz w:val="13"/>
          <w:szCs w:val="13"/>
          <w:color w:val="959797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B8B8BA"/>
          <w:spacing w:val="0"/>
          <w:w w:val="90"/>
          <w:position w:val="1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35" w:lineRule="exact"/>
        <w:ind w:right="1949"/>
        <w:jc w:val="right"/>
        <w:tabs>
          <w:tab w:pos="7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A5A5AA"/>
          <w:spacing w:val="0"/>
          <w:w w:val="280"/>
        </w:rPr>
        <w:t>.,</w:t>
      </w:r>
      <w:r>
        <w:rPr>
          <w:rFonts w:ascii="Times New Roman" w:hAnsi="Times New Roman" w:cs="Times New Roman" w:eastAsia="Times New Roman"/>
          <w:sz w:val="9"/>
          <w:szCs w:val="9"/>
          <w:color w:val="A5A5AA"/>
          <w:spacing w:val="-37"/>
          <w:w w:val="28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B7B7C"/>
          <w:spacing w:val="0"/>
          <w:w w:val="280"/>
        </w:rPr>
        <w:t>·</w:t>
      </w:r>
      <w:r>
        <w:rPr>
          <w:rFonts w:ascii="Times New Roman" w:hAnsi="Times New Roman" w:cs="Times New Roman" w:eastAsia="Times New Roman"/>
          <w:sz w:val="9"/>
          <w:szCs w:val="9"/>
          <w:color w:val="7B7B7C"/>
          <w:spacing w:val="0"/>
          <w:w w:val="28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7B7B7C"/>
          <w:spacing w:val="62"/>
          <w:w w:val="28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5A5AA"/>
          <w:spacing w:val="0"/>
          <w:w w:val="221"/>
        </w:rPr>
        <w:t>-</w:t>
      </w:r>
      <w:r>
        <w:rPr>
          <w:rFonts w:ascii="Times New Roman" w:hAnsi="Times New Roman" w:cs="Times New Roman" w:eastAsia="Times New Roman"/>
          <w:sz w:val="9"/>
          <w:szCs w:val="9"/>
          <w:color w:val="A5A5A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A5A5AA"/>
          <w:spacing w:val="0"/>
          <w:w w:val="100"/>
        </w:rPr>
      </w:r>
      <w:r>
        <w:rPr>
          <w:rFonts w:ascii="Times New Roman" w:hAnsi="Times New Roman" w:cs="Times New Roman" w:eastAsia="Times New Roman"/>
          <w:sz w:val="9"/>
          <w:szCs w:val="9"/>
          <w:color w:val="959797"/>
          <w:spacing w:val="0"/>
          <w:w w:val="386"/>
        </w:rPr>
        <w:t>!</w:t>
      </w:r>
      <w:r>
        <w:rPr>
          <w:rFonts w:ascii="Times New Roman" w:hAnsi="Times New Roman" w:cs="Times New Roman" w:eastAsia="Times New Roman"/>
          <w:sz w:val="9"/>
          <w:szCs w:val="9"/>
          <w:color w:val="959797"/>
          <w:spacing w:val="-54"/>
          <w:w w:val="386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5A5AA"/>
          <w:spacing w:val="0"/>
          <w:w w:val="75"/>
          <w:i/>
        </w:rPr>
        <w:t>J</w:t>
      </w:r>
      <w:r>
        <w:rPr>
          <w:rFonts w:ascii="Times New Roman" w:hAnsi="Times New Roman" w:cs="Times New Roman" w:eastAsia="Times New Roman"/>
          <w:sz w:val="12"/>
          <w:szCs w:val="12"/>
          <w:color w:val="A5A5AA"/>
          <w:spacing w:val="-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B7B7C"/>
          <w:spacing w:val="0"/>
          <w:w w:val="89"/>
          <w:i/>
        </w:rPr>
        <w:t>ıl</w:t>
      </w:r>
      <w:r>
        <w:rPr>
          <w:rFonts w:ascii="Times New Roman" w:hAnsi="Times New Roman" w:cs="Times New Roman" w:eastAsia="Times New Roman"/>
          <w:sz w:val="12"/>
          <w:szCs w:val="12"/>
          <w:color w:val="7B7B7C"/>
          <w:spacing w:val="-1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59797"/>
          <w:spacing w:val="0"/>
          <w:w w:val="80"/>
          <w:i/>
        </w:rPr>
        <w:t>l</w:t>
      </w:r>
      <w:r>
        <w:rPr>
          <w:rFonts w:ascii="Times New Roman" w:hAnsi="Times New Roman" w:cs="Times New Roman" w:eastAsia="Times New Roman"/>
          <w:sz w:val="12"/>
          <w:szCs w:val="12"/>
          <w:color w:val="959797"/>
          <w:spacing w:val="0"/>
          <w:w w:val="80"/>
          <w:i/>
        </w:rPr>
        <w:t>-</w:t>
      </w:r>
      <w:r>
        <w:rPr>
          <w:rFonts w:ascii="Times New Roman" w:hAnsi="Times New Roman" w:cs="Times New Roman" w:eastAsia="Times New Roman"/>
          <w:sz w:val="12"/>
          <w:szCs w:val="12"/>
          <w:color w:val="959797"/>
          <w:spacing w:val="-1"/>
          <w:w w:val="80"/>
          <w:i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7B7B7C"/>
          <w:spacing w:val="-8"/>
          <w:w w:val="117"/>
          <w:i/>
        </w:rPr>
        <w:t>(</w:t>
      </w:r>
      <w:r>
        <w:rPr>
          <w:rFonts w:ascii="Times New Roman" w:hAnsi="Times New Roman" w:cs="Times New Roman" w:eastAsia="Times New Roman"/>
          <w:sz w:val="12"/>
          <w:szCs w:val="12"/>
          <w:color w:val="B8B8BA"/>
          <w:spacing w:val="0"/>
          <w:w w:val="147"/>
          <w:i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42" w:after="0" w:line="90" w:lineRule="exact"/>
        <w:ind w:right="2183"/>
        <w:jc w:val="right"/>
        <w:tabs>
          <w:tab w:pos="460" w:val="left"/>
        </w:tabs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A5A5AA"/>
          <w:w w:val="354"/>
        </w:rPr>
        <w:t>·</w:t>
      </w:r>
      <w:r>
        <w:rPr>
          <w:rFonts w:ascii="Arial" w:hAnsi="Arial" w:cs="Arial" w:eastAsia="Arial"/>
          <w:sz w:val="8"/>
          <w:szCs w:val="8"/>
          <w:color w:val="A5A5AA"/>
          <w:w w:val="100"/>
        </w:rPr>
        <w:tab/>
      </w:r>
      <w:r>
        <w:rPr>
          <w:rFonts w:ascii="Arial" w:hAnsi="Arial" w:cs="Arial" w:eastAsia="Arial"/>
          <w:sz w:val="8"/>
          <w:szCs w:val="8"/>
          <w:color w:val="A5A5AA"/>
          <w:w w:val="100"/>
        </w:rPr>
      </w:r>
      <w:r>
        <w:rPr>
          <w:rFonts w:ascii="Arial" w:hAnsi="Arial" w:cs="Arial" w:eastAsia="Arial"/>
          <w:sz w:val="8"/>
          <w:szCs w:val="8"/>
          <w:color w:val="626466"/>
          <w:spacing w:val="0"/>
          <w:w w:val="188"/>
        </w:rPr>
        <w:t>T</w:t>
      </w:r>
      <w:r>
        <w:rPr>
          <w:rFonts w:ascii="Arial" w:hAnsi="Arial" w:cs="Arial" w:eastAsia="Arial"/>
          <w:sz w:val="8"/>
          <w:szCs w:val="8"/>
          <w:color w:val="626466"/>
          <w:spacing w:val="24"/>
          <w:w w:val="188"/>
        </w:rPr>
        <w:t> </w:t>
      </w:r>
      <w:r>
        <w:rPr>
          <w:rFonts w:ascii="Arial" w:hAnsi="Arial" w:cs="Arial" w:eastAsia="Arial"/>
          <w:sz w:val="8"/>
          <w:szCs w:val="8"/>
          <w:color w:val="7B7B7C"/>
          <w:spacing w:val="0"/>
          <w:w w:val="96"/>
          <w:i/>
        </w:rPr>
        <w:t>,.</w:t>
      </w:r>
      <w:r>
        <w:rPr>
          <w:rFonts w:ascii="Arial" w:hAnsi="Arial" w:cs="Arial" w:eastAsia="Arial"/>
          <w:sz w:val="8"/>
          <w:szCs w:val="8"/>
          <w:color w:val="959797"/>
          <w:spacing w:val="0"/>
          <w:w w:val="98"/>
          <w:i/>
        </w:rPr>
        <w:t>,"'</w:t>
      </w:r>
      <w:r>
        <w:rPr>
          <w:rFonts w:ascii="Arial" w:hAnsi="Arial" w:cs="Arial" w:eastAsia="Arial"/>
          <w:sz w:val="8"/>
          <w:szCs w:val="8"/>
          <w:color w:val="959797"/>
          <w:spacing w:val="0"/>
          <w:w w:val="99"/>
          <w:i/>
        </w:rPr>
        <w:t>(</w:t>
      </w:r>
      <w:r>
        <w:rPr>
          <w:rFonts w:ascii="Arial" w:hAnsi="Arial" w:cs="Arial" w:eastAsia="Arial"/>
          <w:sz w:val="8"/>
          <w:szCs w:val="8"/>
          <w:color w:val="959797"/>
          <w:spacing w:val="-12"/>
          <w:w w:val="100"/>
          <w:i/>
        </w:rPr>
        <w:t> </w:t>
      </w:r>
      <w:r>
        <w:rPr>
          <w:rFonts w:ascii="Arial" w:hAnsi="Arial" w:cs="Arial" w:eastAsia="Arial"/>
          <w:sz w:val="8"/>
          <w:szCs w:val="8"/>
          <w:color w:val="7B7B7C"/>
          <w:spacing w:val="0"/>
          <w:w w:val="158"/>
          <w:i/>
        </w:rPr>
        <w:t>'/'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80" w:right="80"/>
        </w:sectPr>
      </w:pPr>
      <w:rPr/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/>
        <w:pict>
          <v:group style="position:absolute;margin-left:8.710826pt;margin-top:32.677219pt;width:579.210277pt;height:786.139755pt;mso-position-horizontal-relative:page;mso-position-vertical-relative:page;z-index:-15730" coordorigin="174,654" coordsize="11584,15723">
            <v:group style="position:absolute;left:186;top:675;width:11536;height:2" coordorigin="186,675" coordsize="11536,2">
              <v:shape style="position:absolute;left:186;top:675;width:11536;height:2" coordorigin="186,675" coordsize="11536,0" path="m186,675l11723,675e" filled="f" stroked="t" strokeweight=".715958pt" strokecolor="#676767">
                <v:path arrowok="t"/>
              </v:shape>
            </v:group>
            <v:group style="position:absolute;left:191;top:675;width:1642;height:2" coordorigin="191,675" coordsize="1642,2">
              <v:shape style="position:absolute;left:191;top:675;width:1642;height:2" coordorigin="191,675" coordsize="1642,0" path="m191,675l1833,675e" filled="f" stroked="t" strokeweight=".954611pt" strokecolor="#838383">
                <v:path arrowok="t"/>
              </v:shape>
            </v:group>
            <v:group style="position:absolute;left:1895;top:670;width:2;height:565" coordorigin="1895,670" coordsize="2,565">
              <v:shape style="position:absolute;left:1895;top:670;width:2;height:565" coordorigin="1895,670" coordsize="0,565" path="m1895,1235l1895,670e" filled="f" stroked="t" strokeweight=".954611pt" strokecolor="#777777">
                <v:path arrowok="t"/>
              </v:shape>
            </v:group>
            <v:group style="position:absolute;left:2821;top:677;width:4515;height:2" coordorigin="2821,677" coordsize="4515,2">
              <v:shape style="position:absolute;left:2821;top:677;width:4515;height:2" coordorigin="2821,677" coordsize="4515,0" path="m2821,677l7336,677e" filled="f" stroked="t" strokeweight=".715958pt" strokecolor="#5B5B5B">
                <v:path arrowok="t"/>
              </v:shape>
            </v:group>
            <v:group style="position:absolute;left:7279;top:675;width:601;height:2" coordorigin="7279,675" coordsize="601,2">
              <v:shape style="position:absolute;left:7279;top:675;width:601;height:2" coordorigin="7279,675" coordsize="601,0" path="m7279,675l7880,675e" filled="f" stroked="t" strokeweight=".477306pt" strokecolor="#3F3F3F">
                <v:path arrowok="t"/>
              </v:shape>
            </v:group>
            <v:group style="position:absolute;left:8129;top:665;width:2;height:737" coordorigin="8129,665" coordsize="2,737">
              <v:shape style="position:absolute;left:8129;top:665;width:2;height:737" coordorigin="8129,665" coordsize="0,737" path="m8129,1403l8129,665e" filled="f" stroked="t" strokeweight=".954611pt" strokecolor="#5B5B5B">
                <v:path arrowok="t"/>
              </v:shape>
            </v:group>
            <v:group style="position:absolute;left:11727;top:661;width:2;height:8762" coordorigin="11727,661" coordsize="2,8762">
              <v:shape style="position:absolute;left:11727;top:661;width:2;height:8762" coordorigin="11727,661" coordsize="0,8762" path="m11727,9422l11727,661e" filled="f" stroked="t" strokeweight=".715958pt" strokecolor="#707070">
                <v:path arrowok="t"/>
              </v:shape>
            </v:group>
            <v:group style="position:absolute;left:1895;top:1049;width:2;height:943" coordorigin="1895,1049" coordsize="2,943">
              <v:shape style="position:absolute;left:1895;top:1049;width:2;height:943" coordorigin="1895,1049" coordsize="0,943" path="m1895,1992l1895,1049e" filled="f" stroked="t" strokeweight=".477306pt" strokecolor="#606060">
                <v:path arrowok="t"/>
              </v:shape>
            </v:group>
            <v:group style="position:absolute;left:1900;top:1345;width:2;height:493" coordorigin="1900,1345" coordsize="2,493">
              <v:shape style="position:absolute;left:1900;top:1345;width:2;height:493" coordorigin="1900,1345" coordsize="0,493" path="m1900,1838l1900,1345e" filled="f" stroked="t" strokeweight=".477306pt" strokecolor="#545454">
                <v:path arrowok="t"/>
              </v:shape>
            </v:group>
            <v:group style="position:absolute;left:8133;top:1345;width:2;height:354" coordorigin="8133,1345" coordsize="2,354">
              <v:shape style="position:absolute;left:8133;top:1345;width:2;height:354" coordorigin="8133,1345" coordsize="0,354" path="m8133,1700l8133,1345e" filled="f" stroked="t" strokeweight=".477306pt" strokecolor="#2F2F2F">
                <v:path arrowok="t"/>
              </v:shape>
            </v:group>
            <v:group style="position:absolute;left:181;top:1987;width:1752;height:2" coordorigin="181,1987" coordsize="1752,2">
              <v:shape style="position:absolute;left:181;top:1987;width:1752;height:2" coordorigin="181,1987" coordsize="1752,0" path="m181,1987l1933,1987e" filled="f" stroked="t" strokeweight=".715958pt" strokecolor="#646464">
                <v:path arrowok="t"/>
              </v:shape>
            </v:group>
            <v:group style="position:absolute;left:1847;top:1987;width:735;height:2" coordorigin="1847,1987" coordsize="735,2">
              <v:shape style="position:absolute;left:1847;top:1987;width:735;height:2" coordorigin="1847,1987" coordsize="735,0" path="m1847,1987l2582,1987e" filled="f" stroked="t" strokeweight=".477306pt" strokecolor="#484848">
                <v:path arrowok="t"/>
              </v:shape>
            </v:group>
            <v:group style="position:absolute;left:2525;top:1985;width:3866;height:2" coordorigin="2525,1985" coordsize="3866,2">
              <v:shape style="position:absolute;left:2525;top:1985;width:3866;height:2" coordorigin="2525,1985" coordsize="3866,0" path="m2525,1985l6391,1985e" filled="f" stroked="t" strokeweight=".715958pt" strokecolor="#606060">
                <v:path arrowok="t"/>
              </v:shape>
            </v:group>
            <v:group style="position:absolute;left:6334;top:1982;width:430;height:2" coordorigin="6334,1982" coordsize="430,2">
              <v:shape style="position:absolute;left:6334;top:1982;width:430;height:2" coordorigin="6334,1982" coordsize="430,0" path="m6334,1982l6763,1982e" filled="f" stroked="t" strokeweight=".477306pt" strokecolor="#444444">
                <v:path arrowok="t"/>
              </v:shape>
            </v:group>
            <v:group style="position:absolute;left:8133;top:1642;width:2;height:345" coordorigin="8133,1642" coordsize="2,345">
              <v:shape style="position:absolute;left:8133;top:1642;width:2;height:345" coordorigin="8133,1642" coordsize="0,345" path="m8133,1987l8133,1642e" filled="f" stroked="t" strokeweight=".715958pt" strokecolor="#5B5B5B">
                <v:path arrowok="t"/>
              </v:shape>
            </v:group>
            <v:group style="position:absolute;left:6706;top:1980;width:5021;height:2" coordorigin="6706,1980" coordsize="5021,2">
              <v:shape style="position:absolute;left:6706;top:1980;width:5021;height:2" coordorigin="6706,1980" coordsize="5021,0" path="m6706,1980l11727,1980e" filled="f" stroked="t" strokeweight=".715958pt" strokecolor="#606060">
                <v:path arrowok="t"/>
              </v:shape>
            </v:group>
            <v:group style="position:absolute;left:191;top:1843;width:2;height:651" coordorigin="191,1843" coordsize="2,651">
              <v:shape style="position:absolute;left:191;top:1843;width:2;height:651" coordorigin="191,1843" coordsize="0,651" path="m191,2494l191,1843e" filled="f" stroked="t" strokeweight=".954611pt" strokecolor="#808080">
                <v:path arrowok="t"/>
              </v:shape>
            </v:group>
            <v:group style="position:absolute;left:191;top:2224;width:11536;height:2" coordorigin="191,2224" coordsize="11536,2">
              <v:shape style="position:absolute;left:191;top:2224;width:11536;height:2" coordorigin="191,2224" coordsize="11536,0" path="m191,2224l11727,2224e" filled="f" stroked="t" strokeweight=".715958pt" strokecolor="#5B5B5B">
                <v:path arrowok="t"/>
              </v:shape>
            </v:group>
            <v:group style="position:absolute;left:191;top:2463;width:11541;height:2" coordorigin="191,2463" coordsize="11541,2">
              <v:shape style="position:absolute;left:191;top:2463;width:11541;height:2" coordorigin="191,2463" coordsize="11541,0" path="m191,2463l11732,2463e" filled="f" stroked="t" strokeweight=".715958pt" strokecolor="#606060">
                <v:path arrowok="t"/>
              </v:shape>
            </v:group>
            <v:group style="position:absolute;left:191;top:2705;width:2177;height:2" coordorigin="191,2705" coordsize="2177,2">
              <v:shape style="position:absolute;left:191;top:2705;width:2177;height:2" coordorigin="191,2705" coordsize="2177,0" path="m191,2705l2367,2705e" filled="f" stroked="t" strokeweight=".954611pt" strokecolor="#676767">
                <v:path arrowok="t"/>
              </v:shape>
            </v:group>
            <v:group style="position:absolute;left:1852;top:2705;width:3117;height:2" coordorigin="1852,2705" coordsize="3117,2">
              <v:shape style="position:absolute;left:1852;top:2705;width:3117;height:2" coordorigin="1852,2705" coordsize="3117,0" path="m1852,2705l4969,2705e" filled="f" stroked="t" strokeweight=".477306pt" strokecolor="#545454">
                <v:path arrowok="t"/>
              </v:shape>
            </v:group>
            <v:group style="position:absolute;left:4911;top:2705;width:1852;height:2" coordorigin="4911,2705" coordsize="1852,2">
              <v:shape style="position:absolute;left:4911;top:2705;width:1852;height:2" coordorigin="4911,2705" coordsize="1852,0" path="m4911,2705l6763,2705e" filled="f" stroked="t" strokeweight=".715958pt" strokecolor="#646464">
                <v:path arrowok="t"/>
              </v:shape>
            </v:group>
            <v:group style="position:absolute;left:6706;top:2705;width:630;height:2" coordorigin="6706,2705" coordsize="630,2">
              <v:shape style="position:absolute;left:6706;top:2705;width:630;height:2" coordorigin="6706,2705" coordsize="630,0" path="m6706,2705l7336,2705e" filled="f" stroked="t" strokeweight=".477306pt" strokecolor="#4B4B4B">
                <v:path arrowok="t"/>
              </v:shape>
            </v:group>
            <v:group style="position:absolute;left:7279;top:2703;width:4453;height:2" coordorigin="7279,2703" coordsize="4453,2">
              <v:shape style="position:absolute;left:7279;top:2703;width:4453;height:2" coordorigin="7279,2703" coordsize="4453,0" path="m7279,2703l11732,2703e" filled="f" stroked="t" strokeweight=".715958pt" strokecolor="#606060">
                <v:path arrowok="t"/>
              </v:shape>
            </v:group>
            <v:group style="position:absolute;left:191;top:2944;width:2005;height:2" coordorigin="191,2944" coordsize="2005,2">
              <v:shape style="position:absolute;left:191;top:2944;width:2005;height:2" coordorigin="191,2944" coordsize="2005,0" path="m191,2944l2196,2944e" filled="f" stroked="t" strokeweight=".954611pt" strokecolor="#646464">
                <v:path arrowok="t"/>
              </v:shape>
            </v:group>
            <v:group style="position:absolute;left:1852;top:2944;width:3117;height:2" coordorigin="1852,2944" coordsize="3117,2">
              <v:shape style="position:absolute;left:1852;top:2944;width:3117;height:2" coordorigin="1852,2944" coordsize="3117,0" path="m1852,2944l4969,2944e" filled="f" stroked="t" strokeweight=".477306pt" strokecolor="#545454">
                <v:path arrowok="t"/>
              </v:shape>
            </v:group>
            <v:group style="position:absolute;left:4911;top:2944;width:1480;height:2" coordorigin="4911,2944" coordsize="1480,2">
              <v:shape style="position:absolute;left:4911;top:2944;width:1480;height:2" coordorigin="4911,2944" coordsize="1480,0" path="m4911,2944l6391,2944e" filled="f" stroked="t" strokeweight=".715958pt" strokecolor="#646464">
                <v:path arrowok="t"/>
              </v:shape>
            </v:group>
            <v:group style="position:absolute;left:6334;top:2940;width:430;height:2" coordorigin="6334,2940" coordsize="430,2">
              <v:shape style="position:absolute;left:6334;top:2940;width:430;height:2" coordorigin="6334,2940" coordsize="430,0" path="m6334,2940l6763,2940e" filled="f" stroked="t" strokeweight=".477306pt" strokecolor="#4B4B4B">
                <v:path arrowok="t"/>
              </v:shape>
            </v:group>
            <v:group style="position:absolute;left:6706;top:2942;width:5026;height:2" coordorigin="6706,2942" coordsize="5026,2">
              <v:shape style="position:absolute;left:6706;top:2942;width:5026;height:2" coordorigin="6706,2942" coordsize="5026,0" path="m6706,2942l11732,2942e" filled="f" stroked="t" strokeweight=".715958pt" strokecolor="#606060">
                <v:path arrowok="t"/>
              </v:shape>
            </v:group>
            <v:group style="position:absolute;left:186;top:3189;width:3064;height:2" coordorigin="186,3189" coordsize="3064,2">
              <v:shape style="position:absolute;left:186;top:3189;width:3064;height:2" coordorigin="186,3189" coordsize="3064,0" path="m186,3189l3250,3189e" filled="f" stroked="t" strokeweight=".715958pt" strokecolor="#545454">
                <v:path arrowok="t"/>
              </v:shape>
            </v:group>
            <v:group style="position:absolute;left:193;top:2423;width:2;height:1034" coordorigin="193,2423" coordsize="2,1034">
              <v:shape style="position:absolute;left:193;top:2423;width:2;height:1034" coordorigin="193,2423" coordsize="0,1034" path="m193,3457l193,2423e" filled="f" stroked="t" strokeweight=".477306pt" strokecolor="#6B6B6B">
                <v:path arrowok="t"/>
              </v:shape>
            </v:group>
            <v:group style="position:absolute;left:3193;top:3189;width:740;height:2" coordorigin="3193,3189" coordsize="740,2">
              <v:shape style="position:absolute;left:3193;top:3189;width:740;height:2" coordorigin="3193,3189" coordsize="740,0" path="m3193,3189l3933,3189e" filled="f" stroked="t" strokeweight=".477306pt" strokecolor="#343434">
                <v:path arrowok="t"/>
              </v:shape>
            </v:group>
            <v:group style="position:absolute;left:3876;top:3189;width:1895;height:2" coordorigin="3876,3189" coordsize="1895,2">
              <v:shape style="position:absolute;left:3876;top:3189;width:1895;height:2" coordorigin="3876,3189" coordsize="1895,0" path="m3876,3189l5771,3189e" filled="f" stroked="t" strokeweight=".715958pt" strokecolor="#5B5B5B">
                <v:path arrowok="t"/>
              </v:shape>
            </v:group>
            <v:group style="position:absolute;left:5713;top:3189;width:205;height:2" coordorigin="5713,3189" coordsize="205,2">
              <v:shape style="position:absolute;left:5713;top:3189;width:205;height:2" coordorigin="5713,3189" coordsize="205,0" path="m5713,3189l5919,3189e" filled="f" stroked="t" strokeweight=".477306pt" strokecolor="#444444">
                <v:path arrowok="t"/>
              </v:shape>
            </v:group>
            <v:group style="position:absolute;left:5861;top:3184;width:5871;height:2" coordorigin="5861,3184" coordsize="5871,2">
              <v:shape style="position:absolute;left:5861;top:3184;width:5871;height:2" coordorigin="5861,3184" coordsize="5871,0" path="m5861,3184l11732,3184e" filled="f" stroked="t" strokeweight=".715958pt" strokecolor="#606060">
                <v:path arrowok="t"/>
              </v:shape>
            </v:group>
            <v:group style="position:absolute;left:2859;top:3179;width:2;height:747" coordorigin="2859,3179" coordsize="2,747">
              <v:shape style="position:absolute;left:2859;top:3179;width:2;height:747" coordorigin="2859,3179" coordsize="0,747" path="m2859,3926l2859,3179e" filled="f" stroked="t" strokeweight=".715958pt" strokecolor="#484848">
                <v:path arrowok="t"/>
              </v:shape>
            </v:group>
            <v:group style="position:absolute;left:5890;top:3189;width:2;height:239" coordorigin="5890,3189" coordsize="2,239">
              <v:shape style="position:absolute;left:5890;top:3189;width:2;height:239" coordorigin="5890,3189" coordsize="0,239" path="m5890,3428l5890,3189e" filled="f" stroked="t" strokeweight=".238653pt" strokecolor="#3F3F3F">
                <v:path arrowok="t"/>
              </v:shape>
            </v:group>
            <v:group style="position:absolute;left:5890;top:3615;width:5837;height:2" coordorigin="5890,3615" coordsize="5837,2">
              <v:shape style="position:absolute;left:5890;top:3615;width:5837;height:2" coordorigin="5890,3615" coordsize="5837,0" path="m5890,3615l11727,3615e" filled="f" stroked="t" strokeweight=".238653pt" strokecolor="#5B5B5B">
                <v:path arrowok="t"/>
              </v:shape>
            </v:group>
            <v:group style="position:absolute;left:11725;top:3160;width:2;height:488" coordorigin="11725,3160" coordsize="2,488">
              <v:shape style="position:absolute;left:11725;top:3160;width:2;height:488" coordorigin="11725,3160" coordsize="0,488" path="m11725,3648l11725,3160e" filled="f" stroked="t" strokeweight=".477306pt" strokecolor="#575757">
                <v:path arrowok="t"/>
              </v:shape>
            </v:group>
            <v:group style="position:absolute;left:2850;top:3610;width:2635;height:2" coordorigin="2850,3610" coordsize="2635,2">
              <v:shape style="position:absolute;left:2850;top:3610;width:2635;height:2" coordorigin="2850,3610" coordsize="2635,0" path="m2850,3610l5484,3610e" filled="f" stroked="t" strokeweight=".715958pt" strokecolor="#707070">
                <v:path arrowok="t"/>
              </v:shape>
            </v:group>
            <v:group style="position:absolute;left:5890;top:3428;width:2;height:187" coordorigin="5890,3428" coordsize="2,187">
              <v:shape style="position:absolute;left:5890;top:3428;width:2;height:187" coordorigin="5890,3428" coordsize="0,187" path="m5890,3615l5890,3428e" filled="f" stroked="t" strokeweight=".238653pt" strokecolor="#000000">
                <v:path arrowok="t"/>
              </v:shape>
            </v:group>
            <v:group style="position:absolute;left:186;top:3921;width:520;height:2" coordorigin="186,3921" coordsize="520,2">
              <v:shape style="position:absolute;left:186;top:3921;width:520;height:2" coordorigin="186,3921" coordsize="520,0" path="m186,3921l706,3921e" filled="f" stroked="t" strokeweight=".477306pt" strokecolor="#484848">
                <v:path arrowok="t"/>
              </v:shape>
            </v:group>
            <v:group style="position:absolute;left:620;top:3924;width:1962;height:2" coordorigin="620,3924" coordsize="1962,2">
              <v:shape style="position:absolute;left:620;top:3924;width:1962;height:2" coordorigin="620,3924" coordsize="1962,0" path="m620,3924l2582,3924e" filled="f" stroked="t" strokeweight=".954611pt" strokecolor="#606060">
                <v:path arrowok="t"/>
              </v:shape>
            </v:group>
            <v:group style="position:absolute;left:2525;top:3921;width:363;height:2" coordorigin="2525,3921" coordsize="363,2">
              <v:shape style="position:absolute;left:2525;top:3921;width:363;height:2" coordorigin="2525,3921" coordsize="363,0" path="m2525,3921l2888,3921e" filled="f" stroked="t" strokeweight=".477306pt" strokecolor="#383838">
                <v:path arrowok="t"/>
              </v:shape>
            </v:group>
            <v:group style="position:absolute;left:2816;top:3919;width:2153;height:2" coordorigin="2816,3919" coordsize="2153,2">
              <v:shape style="position:absolute;left:2816;top:3919;width:2153;height:2" coordorigin="2816,3919" coordsize="2153,0" path="m2816,3919l4969,3919e" filled="f" stroked="t" strokeweight=".954611pt" strokecolor="#3B3B3B">
                <v:path arrowok="t"/>
              </v:shape>
            </v:group>
            <v:group style="position:absolute;left:4911;top:3921;width:453;height:2" coordorigin="4911,3921" coordsize="453,2">
              <v:shape style="position:absolute;left:4911;top:3921;width:453;height:2" coordorigin="4911,3921" coordsize="453,0" path="m4911,3921l5365,3921e" filled="f" stroked="t" strokeweight=".477306pt" strokecolor="#3F3F3F">
                <v:path arrowok="t"/>
              </v:shape>
            </v:group>
            <v:group style="position:absolute;left:5308;top:3921;width:6429;height:2" coordorigin="5308,3921" coordsize="6429,2">
              <v:shape style="position:absolute;left:5308;top:3921;width:6429;height:2" coordorigin="5308,3921" coordsize="6429,0" path="m5308,3921l11737,3921e" filled="f" stroked="t" strokeweight=".715958pt" strokecolor="#5B5B5B">
                <v:path arrowok="t"/>
              </v:shape>
            </v:group>
            <v:group style="position:absolute;left:5890;top:3615;width:2;height:306" coordorigin="5890,3615" coordsize="2,306">
              <v:shape style="position:absolute;left:5890;top:3615;width:2;height:306" coordorigin="5890,3615" coordsize="0,306" path="m5890,3921l5890,3615e" filled="f" stroked="t" strokeweight=".238653pt" strokecolor="#5B5B5B">
                <v:path arrowok="t"/>
              </v:shape>
            </v:group>
            <v:group style="position:absolute;left:186;top:4199;width:1733;height:2" coordorigin="186,4199" coordsize="1733,2">
              <v:shape style="position:absolute;left:186;top:4199;width:1733;height:2" coordorigin="186,4199" coordsize="1733,0" path="m186,4199l1919,4199e" filled="f" stroked="t" strokeweight=".954611pt" strokecolor="#676767">
                <v:path arrowok="t"/>
              </v:shape>
            </v:group>
            <v:group style="position:absolute;left:1900;top:3916;width:2;height:330" coordorigin="1900,3916" coordsize="2,330">
              <v:shape style="position:absolute;left:1900;top:3916;width:2;height:330" coordorigin="1900,3916" coordsize="0,330" path="m1900,4247l1900,3916e" filled="f" stroked="t" strokeweight=".477306pt" strokecolor="#484848">
                <v:path arrowok="t"/>
              </v:shape>
            </v:group>
            <v:group style="position:absolute;left:1847;top:4204;width:1031;height:2" coordorigin="1847,4204" coordsize="1031,2">
              <v:shape style="position:absolute;left:1847;top:4204;width:1031;height:2" coordorigin="1847,4204" coordsize="1031,0" path="m1847,4204l2878,4204e" filled="f" stroked="t" strokeweight=".715958pt" strokecolor="#545454">
                <v:path arrowok="t"/>
              </v:shape>
            </v:group>
            <v:group style="position:absolute;left:2821;top:4199;width:143;height:2" coordorigin="2821,4199" coordsize="143,2">
              <v:shape style="position:absolute;left:2821;top:4199;width:143;height:2" coordorigin="2821,4199" coordsize="143,0" path="m2821,4199l2964,4199e" filled="f" stroked="t" strokeweight=".477306pt" strokecolor="#383838">
                <v:path arrowok="t"/>
              </v:shape>
            </v:group>
            <v:group style="position:absolute;left:2907;top:4199;width:3857;height:2" coordorigin="2907,4199" coordsize="3857,2">
              <v:shape style="position:absolute;left:2907;top:4199;width:3857;height:2" coordorigin="2907,4199" coordsize="3857,0" path="m2907,4199l6763,4199e" filled="f" stroked="t" strokeweight=".715958pt" strokecolor="#575757">
                <v:path arrowok="t"/>
              </v:shape>
            </v:group>
            <v:group style="position:absolute;left:6706;top:4199;width:630;height:2" coordorigin="6706,4199" coordsize="630,2">
              <v:shape style="position:absolute;left:6706;top:4199;width:630;height:2" coordorigin="6706,4199" coordsize="630,0" path="m6706,4199l7336,4199e" filled="f" stroked="t" strokeweight=".477306pt" strokecolor="#444444">
                <v:path arrowok="t"/>
              </v:shape>
            </v:group>
            <v:group style="position:absolute;left:7279;top:4196;width:4458;height:2" coordorigin="7279,4196" coordsize="4458,2">
              <v:shape style="position:absolute;left:7279;top:4196;width:4458;height:2" coordorigin="7279,4196" coordsize="4458,0" path="m7279,4196l11737,4196e" filled="f" stroked="t" strokeweight=".715958pt" strokecolor="#606060">
                <v:path arrowok="t"/>
              </v:shape>
            </v:group>
            <v:group style="position:absolute;left:193;top:3399;width:2;height:1197" coordorigin="193,3399" coordsize="2,1197">
              <v:shape style="position:absolute;left:193;top:3399;width:2;height:1197" coordorigin="193,3399" coordsize="0,1197" path="m193,4596l193,3399e" filled="f" stroked="t" strokeweight=".954611pt" strokecolor="#808080">
                <v:path arrowok="t"/>
              </v:shape>
            </v:group>
            <v:group style="position:absolute;left:1900;top:4070;width:2;height:1594" coordorigin="1900,4070" coordsize="2,1594">
              <v:shape style="position:absolute;left:1900;top:4070;width:2;height:1594" coordorigin="1900,4070" coordsize="0,1594" path="m1900,5664l1900,4070e" filled="f" stroked="t" strokeweight=".954611pt" strokecolor="#575757">
                <v:path arrowok="t"/>
              </v:shape>
            </v:group>
            <v:group style="position:absolute;left:1890;top:4441;width:4902;height:2" coordorigin="1890,4441" coordsize="4902,2">
              <v:shape style="position:absolute;left:1890;top:4441;width:4902;height:2" coordorigin="1890,4441" coordsize="4902,0" path="m1890,4441l6792,4441e" filled="f" stroked="t" strokeweight=".715958pt" strokecolor="#747474">
                <v:path arrowok="t"/>
              </v:shape>
            </v:group>
            <v:group style="position:absolute;left:4911;top:4438;width:453;height:2" coordorigin="4911,4438" coordsize="453,2">
              <v:shape style="position:absolute;left:4911;top:4438;width:453;height:2" coordorigin="4911,4438" coordsize="453,0" path="m4911,4438l5365,4438e" filled="f" stroked="t" strokeweight=".477306pt" strokecolor="#545454">
                <v:path arrowok="t"/>
              </v:shape>
            </v:group>
            <v:group style="position:absolute;left:6706;top:4438;width:1174;height:2" coordorigin="6706,4438" coordsize="1174,2">
              <v:shape style="position:absolute;left:6706;top:4438;width:1174;height:2" coordorigin="6706,4438" coordsize="1174,0" path="m6706,4438l7880,4438e" filled="f" stroked="t" strokeweight=".477306pt" strokecolor="#5B5B5B">
                <v:path arrowok="t"/>
              </v:shape>
            </v:group>
            <v:group style="position:absolute;left:7761;top:4436;width:3976;height:2" coordorigin="7761,4436" coordsize="3976,2">
              <v:shape style="position:absolute;left:7761;top:4436;width:3976;height:2" coordorigin="7761,4436" coordsize="3976,0" path="m7761,4436l11737,4436e" filled="f" stroked="t" strokeweight=".715958pt" strokecolor="#777777">
                <v:path arrowok="t"/>
              </v:shape>
            </v:group>
            <v:group style="position:absolute;left:193;top:4400;width:2;height:1058" coordorigin="193,4400" coordsize="2,1058">
              <v:shape style="position:absolute;left:193;top:4400;width:2;height:1058" coordorigin="193,4400" coordsize="0,1058" path="m193,5458l193,4400e" filled="f" stroked="t" strokeweight=".477306pt" strokecolor="#6B6B6B">
                <v:path arrowok="t"/>
              </v:shape>
            </v:group>
            <v:group style="position:absolute;left:3907;top:4429;width:2;height:2231" coordorigin="3907,4429" coordsize="2,2231">
              <v:shape style="position:absolute;left:3907;top:4429;width:2;height:2231" coordorigin="3907,4429" coordsize="0,2231" path="m3907,6660l3907,4429e" filled="f" stroked="t" strokeweight=".715958pt" strokecolor="#4B4B4B">
                <v:path arrowok="t"/>
              </v:shape>
            </v:group>
            <v:group style="position:absolute;left:3904;top:4924;width:1461;height:2" coordorigin="3904,4924" coordsize="1461,2">
              <v:shape style="position:absolute;left:3904;top:4924;width:1461;height:2" coordorigin="3904,4924" coordsize="1461,0" path="m3904,4924l5365,4924e" filled="f" stroked="t" strokeweight=".477306pt" strokecolor="#4F4F4F">
                <v:path arrowok="t"/>
              </v:shape>
            </v:group>
            <v:group style="position:absolute;left:6735;top:4424;width:2;height:517" coordorigin="6735,4424" coordsize="2,517">
              <v:shape style="position:absolute;left:6735;top:4424;width:2;height:517" coordorigin="6735,4424" coordsize="0,517" path="m6735,4941l6735,4424e" filled="f" stroked="t" strokeweight=".238653pt" strokecolor="#646464">
                <v:path arrowok="t"/>
              </v:shape>
            </v:group>
            <v:group style="position:absolute;left:11725;top:4395;width:2;height:311" coordorigin="11725,4395" coordsize="2,311">
              <v:shape style="position:absolute;left:11725;top:4395;width:2;height:311" coordorigin="11725,4395" coordsize="0,311" path="m11725,4706l11725,4395e" filled="f" stroked="t" strokeweight=".477306pt" strokecolor="#6B6B6B">
                <v:path arrowok="t"/>
              </v:shape>
            </v:group>
            <v:group style="position:absolute;left:3909;top:4429;width:2;height:2231" coordorigin="3909,4429" coordsize="2,2231">
              <v:shape style="position:absolute;left:3909;top:4429;width:2;height:2231" coordorigin="3909,4429" coordsize="0,2231" path="m3909,6660l3909,4429e" filled="f" stroked="t" strokeweight=".715958pt" strokecolor="#484848">
                <v:path arrowok="t"/>
              </v:shape>
            </v:group>
            <v:group style="position:absolute;left:5308;top:4924;width:1461;height:2" coordorigin="5308,4924" coordsize="1461,2">
              <v:shape style="position:absolute;left:5308;top:4924;width:1461;height:2" coordorigin="5308,4924" coordsize="1461,0" path="m5308,4924l6768,4924e" filled="f" stroked="t" strokeweight=".954611pt" strokecolor="#676767">
                <v:path arrowok="t"/>
              </v:shape>
            </v:group>
            <v:group style="position:absolute;left:6706;top:4927;width:630;height:2" coordorigin="6706,4927" coordsize="630,2">
              <v:shape style="position:absolute;left:6706;top:4927;width:630;height:2" coordorigin="6706,4927" coordsize="630,0" path="m6706,4927l7336,4927e" filled="f" stroked="t" strokeweight=".477306pt" strokecolor="#444444">
                <v:path arrowok="t"/>
              </v:shape>
            </v:group>
            <v:group style="position:absolute;left:6835;top:4924;width:4897;height:2" coordorigin="6835,4924" coordsize="4897,2">
              <v:shape style="position:absolute;left:6835;top:4924;width:4897;height:2" coordorigin="6835,4924" coordsize="4897,0" path="m6835,4924l11732,4924e" filled="f" stroked="t" strokeweight=".715958pt" strokecolor="#5B5B5B">
                <v:path arrowok="t"/>
              </v:shape>
            </v:group>
            <v:group style="position:absolute;left:11727;top:4649;width:2;height:546" coordorigin="11727,4649" coordsize="2,546">
              <v:shape style="position:absolute;left:11727;top:4649;width:2;height:546" coordorigin="11727,4649" coordsize="0,546" path="m11727,5195l11727,4649e" filled="f" stroked="t" strokeweight=".477306pt" strokecolor="#4B4B4B">
                <v:path arrowok="t"/>
              </v:shape>
            </v:group>
            <v:group style="position:absolute;left:6706;top:5166;width:630;height:2" coordorigin="6706,5166" coordsize="630,2">
              <v:shape style="position:absolute;left:6706;top:5166;width:630;height:2" coordorigin="6706,5166" coordsize="630,0" path="m6706,5166l7336,5166e" filled="f" stroked="t" strokeweight=".477306pt" strokecolor="#444444">
                <v:path arrowok="t"/>
              </v:shape>
            </v:group>
            <v:group style="position:absolute;left:3904;top:5164;width:7828;height:2" coordorigin="3904,5164" coordsize="7828,2">
              <v:shape style="position:absolute;left:3904;top:5164;width:7828;height:2" coordorigin="3904,5164" coordsize="7828,0" path="m3904,5164l11732,5164e" filled="f" stroked="t" strokeweight=".715958pt" strokecolor="#606060">
                <v:path arrowok="t"/>
              </v:shape>
            </v:group>
            <v:group style="position:absolute;left:3904;top:5405;width:2940;height:2" coordorigin="3904,5405" coordsize="2940,2">
              <v:shape style="position:absolute;left:3904;top:5405;width:2940;height:2" coordorigin="3904,5405" coordsize="2940,0" path="m3904,5405l6845,5405e" filled="f" stroked="t" strokeweight=".715958pt" strokecolor="#676767">
                <v:path arrowok="t"/>
              </v:shape>
            </v:group>
            <v:group style="position:absolute;left:6706;top:5405;width:630;height:2" coordorigin="6706,5405" coordsize="630,2">
              <v:shape style="position:absolute;left:6706;top:5405;width:630;height:2" coordorigin="6706,5405" coordsize="630,0" path="m6706,5405l7336,5405e" filled="f" stroked="t" strokeweight=".477306pt" strokecolor="#4B4B4B">
                <v:path arrowok="t"/>
              </v:shape>
            </v:group>
            <v:group style="position:absolute;left:7279;top:5403;width:4463;height:2" coordorigin="7279,5403" coordsize="4463,2">
              <v:shape style="position:absolute;left:7279;top:5403;width:4463;height:2" coordorigin="7279,5403" coordsize="4463,0" path="m7279,5403l11742,5403e" filled="f" stroked="t" strokeweight=".715958pt" strokecolor="#606060">
                <v:path arrowok="t"/>
              </v:shape>
            </v:group>
            <v:group style="position:absolute;left:11732;top:1178;width:2;height:4290" coordorigin="11732,1178" coordsize="2,4290">
              <v:shape style="position:absolute;left:11732;top:1178;width:2;height:4290" coordorigin="11732,1178" coordsize="0,4290" path="m11732,5468l11732,1178e" filled="f" stroked="t" strokeweight=".715958pt" strokecolor="#676767">
                <v:path arrowok="t"/>
              </v:shape>
            </v:group>
            <v:group style="position:absolute;left:196;top:5381;width:2;height:1561" coordorigin="196,5381" coordsize="2,1561">
              <v:shape style="position:absolute;left:196;top:5381;width:2;height:1561" coordorigin="196,5381" coordsize="0,1561" path="m196,6942l196,5381e" filled="f" stroked="t" strokeweight=".715958pt" strokecolor="#909090">
                <v:path arrowok="t"/>
              </v:shape>
            </v:group>
            <v:group style="position:absolute;left:1895;top:5654;width:687;height:2" coordorigin="1895,5654" coordsize="687,2">
              <v:shape style="position:absolute;left:1895;top:5654;width:687;height:2" coordorigin="1895,5654" coordsize="687,0" path="m1895,5654l2582,5654e" filled="f" stroked="t" strokeweight=".477306pt" strokecolor="#383838">
                <v:path arrowok="t"/>
              </v:shape>
            </v:group>
            <v:group style="position:absolute;left:2525;top:5649;width:353;height:2" coordorigin="2525,5649" coordsize="353,2">
              <v:shape style="position:absolute;left:2525;top:5649;width:353;height:2" coordorigin="2525,5649" coordsize="353,0" path="m2525,5649l2878,5649e" filled="f" stroked="t" strokeweight=".715958pt" strokecolor="#545454">
                <v:path arrowok="t"/>
              </v:shape>
            </v:group>
            <v:group style="position:absolute;left:2721;top:5652;width:1222;height:2" coordorigin="2721,5652" coordsize="1222,2">
              <v:shape style="position:absolute;left:2721;top:5652;width:1222;height:2" coordorigin="2721,5652" coordsize="1222,0" path="m2721,5652l3943,5652e" filled="f" stroked="t" strokeweight=".954611pt" strokecolor="#676767">
                <v:path arrowok="t"/>
              </v:shape>
            </v:group>
            <v:group style="position:absolute;left:3871;top:5649;width:2892;height:2" coordorigin="3871,5649" coordsize="2892,2">
              <v:shape style="position:absolute;left:3871;top:5649;width:2892;height:2" coordorigin="3871,5649" coordsize="2892,0" path="m3871,5649l6763,5649e" filled="f" stroked="t" strokeweight=".477306pt" strokecolor="#545454">
                <v:path arrowok="t"/>
              </v:shape>
            </v:group>
            <v:group style="position:absolute;left:6706;top:5649;width:1236;height:2" coordorigin="6706,5649" coordsize="1236,2">
              <v:shape style="position:absolute;left:6706;top:5649;width:1236;height:2" coordorigin="6706,5649" coordsize="1236,0" path="m6706,5649l7942,5649e" filled="f" stroked="t" strokeweight=".954611pt" strokecolor="#646464">
                <v:path arrowok="t"/>
              </v:shape>
            </v:group>
            <v:group style="position:absolute;left:7823;top:5647;width:329;height:2" coordorigin="7823,5647" coordsize="329,2">
              <v:shape style="position:absolute;left:7823;top:5647;width:329;height:2" coordorigin="7823,5647" coordsize="329,0" path="m7823,5647l8152,5647e" filled="f" stroked="t" strokeweight=".477306pt" strokecolor="#4B4B4B">
                <v:path arrowok="t"/>
              </v:shape>
            </v:group>
            <v:group style="position:absolute;left:8095;top:5649;width:3642;height:2" coordorigin="8095,5649" coordsize="3642,2">
              <v:shape style="position:absolute;left:8095;top:5649;width:3642;height:2" coordorigin="8095,5649" coordsize="3642,0" path="m8095,5649l11737,5649e" filled="f" stroked="t" strokeweight=".715958pt" strokecolor="#606060">
                <v:path arrowok="t"/>
              </v:shape>
            </v:group>
            <v:group style="position:absolute;left:186;top:5891;width:1733;height:2" coordorigin="186,5891" coordsize="1733,2">
              <v:shape style="position:absolute;left:186;top:5891;width:1733;height:2" coordorigin="186,5891" coordsize="1733,0" path="m186,5891l1919,5891e" filled="f" stroked="t" strokeweight=".954611pt" strokecolor="#6B6B6B">
                <v:path arrowok="t"/>
              </v:shape>
            </v:group>
            <v:group style="position:absolute;left:1900;top:5606;width:2;height:795" coordorigin="1900,5606" coordsize="2,795">
              <v:shape style="position:absolute;left:1900;top:5606;width:2;height:795" coordorigin="1900,5606" coordsize="0,795" path="m1900,6401l1900,5606e" filled="f" stroked="t" strokeweight=".477306pt" strokecolor="#2F2F2F">
                <v:path arrowok="t"/>
              </v:shape>
            </v:group>
            <v:group style="position:absolute;left:1847;top:5894;width:1403;height:2" coordorigin="1847,5894" coordsize="1403,2">
              <v:shape style="position:absolute;left:1847;top:5894;width:1403;height:2" coordorigin="1847,5894" coordsize="1403,0" path="m1847,5894l3250,5894e" filled="f" stroked="t" strokeweight=".477306pt" strokecolor="#545454">
                <v:path arrowok="t"/>
              </v:shape>
            </v:group>
            <v:group style="position:absolute;left:2878;top:5891;width:8859;height:2" coordorigin="2878,5891" coordsize="8859,2">
              <v:shape style="position:absolute;left:2878;top:5891;width:8859;height:2" coordorigin="2878,5891" coordsize="8859,0" path="m2878,5891l11737,5891e" filled="f" stroked="t" strokeweight=".715958pt" strokecolor="#5B5B5B">
                <v:path arrowok="t"/>
              </v:shape>
            </v:group>
            <v:group style="position:absolute;left:6334;top:5889;width:463;height:2" coordorigin="6334,5889" coordsize="463,2">
              <v:shape style="position:absolute;left:6334;top:5889;width:463;height:2" coordorigin="6334,5889" coordsize="463,0" path="m6334,5889l6797,5889e" filled="f" stroked="t" strokeweight=".477306pt" strokecolor="#484848">
                <v:path arrowok="t"/>
              </v:shape>
            </v:group>
            <v:group style="position:absolute;left:6735;top:5875;width:2;height:771" coordorigin="6735,5875" coordsize="2,771">
              <v:shape style="position:absolute;left:6735;top:5875;width:2;height:771" coordorigin="6735,5875" coordsize="0,771" path="m6735,6645l6735,5875e" filled="f" stroked="t" strokeweight=".238653pt" strokecolor="#4F4F4F">
                <v:path arrowok="t"/>
              </v:shape>
            </v:group>
            <v:group style="position:absolute;left:11727;top:5846;width:2;height:316" coordorigin="11727,5846" coordsize="2,316">
              <v:shape style="position:absolute;left:11727;top:5846;width:2;height:316" coordorigin="11727,5846" coordsize="0,316" path="m11727,6162l11727,5846e" filled="f" stroked="t" strokeweight=".715958pt" strokecolor="#676767">
                <v:path arrowok="t"/>
              </v:shape>
            </v:group>
            <v:group style="position:absolute;left:1895;top:6368;width:1356;height:2" coordorigin="1895,6368" coordsize="1356,2">
              <v:shape style="position:absolute;left:1895;top:6368;width:1356;height:2" coordorigin="1895,6368" coordsize="1356,0" path="m1895,6368l3250,6368e" filled="f" stroked="t" strokeweight=".715958pt" strokecolor="#606060">
                <v:path arrowok="t"/>
              </v:shape>
            </v:group>
            <v:group style="position:absolute;left:3193;top:6368;width:377;height:2" coordorigin="3193,6368" coordsize="377,2">
              <v:shape style="position:absolute;left:3193;top:6368;width:377;height:2" coordorigin="3193,6368" coordsize="377,0" path="m3193,6368l3570,6368e" filled="f" stroked="t" strokeweight=".477306pt" strokecolor="#484848">
                <v:path arrowok="t"/>
              </v:shape>
            </v:group>
            <v:group style="position:absolute;left:3513;top:6365;width:3289;height:2" coordorigin="3513,6365" coordsize="3289,2">
              <v:shape style="position:absolute;left:3513;top:6365;width:3289;height:2" coordorigin="3513,6365" coordsize="3289,0" path="m3513,6365l6802,6365e" filled="f" stroked="t" strokeweight=".715958pt" strokecolor="#606060">
                <v:path arrowok="t"/>
              </v:shape>
            </v:group>
            <v:group style="position:absolute;left:4410;top:6363;width:955;height:2" coordorigin="4410,6363" coordsize="955,2">
              <v:shape style="position:absolute;left:4410;top:6363;width:955;height:2" coordorigin="4410,6363" coordsize="955,0" path="m4410,6363l5365,6363e" filled="f" stroked="t" strokeweight=".477306pt" strokecolor="#3F3F3F">
                <v:path arrowok="t"/>
              </v:shape>
            </v:group>
            <v:group style="position:absolute;left:6706;top:6363;width:630;height:2" coordorigin="6706,6363" coordsize="630,2">
              <v:shape style="position:absolute;left:6706;top:6363;width:630;height:2" coordorigin="6706,6363" coordsize="630,0" path="m6706,6363l7336,6363e" filled="f" stroked="t" strokeweight=".477306pt" strokecolor="#3B3B3B">
                <v:path arrowok="t"/>
              </v:shape>
            </v:group>
            <v:group style="position:absolute;left:7279;top:6360;width:4458;height:2" coordorigin="7279,6360" coordsize="4458,2">
              <v:shape style="position:absolute;left:7279;top:6360;width:4458;height:2" coordorigin="7279,6360" coordsize="4458,0" path="m7279,6360l11737,6360e" filled="f" stroked="t" strokeweight=".715958pt" strokecolor="#606060">
                <v:path arrowok="t"/>
              </v:shape>
            </v:group>
            <v:group style="position:absolute;left:11732;top:6104;width:2;height:570" coordorigin="11732,6104" coordsize="2,570">
              <v:shape style="position:absolute;left:11732;top:6104;width:2;height:570" coordorigin="11732,6104" coordsize="0,570" path="m11732,6674l11732,6104e" filled="f" stroked="t" strokeweight=".477306pt" strokecolor="#4F4F4F">
                <v:path arrowok="t"/>
              </v:shape>
            </v:group>
            <v:group style="position:absolute;left:4410;top:6650;width:955;height:2" coordorigin="4410,6650" coordsize="955,2">
              <v:shape style="position:absolute;left:4410;top:6650;width:955;height:2" coordorigin="4410,6650" coordsize="955,0" path="m4410,6650l5365,6650e" filled="f" stroked="t" strokeweight=".477306pt" strokecolor="#3B3B3B">
                <v:path arrowok="t"/>
              </v:shape>
            </v:group>
            <v:group style="position:absolute;left:1890;top:6648;width:9847;height:2" coordorigin="1890,6648" coordsize="9847,2">
              <v:shape style="position:absolute;left:1890;top:6648;width:9847;height:2" coordorigin="1890,6648" coordsize="9847,0" path="m1890,6648l11737,6648e" filled="f" stroked="t" strokeweight=".715958pt" strokecolor="#606060">
                <v:path arrowok="t"/>
              </v:shape>
            </v:group>
            <v:group style="position:absolute;left:191;top:6890;width:515;height:2" coordorigin="191,6890" coordsize="515,2">
              <v:shape style="position:absolute;left:191;top:6890;width:515;height:2" coordorigin="191,6890" coordsize="515,0" path="m191,6890l706,6890e" filled="f" stroked="t" strokeweight=".477306pt" strokecolor="#545454">
                <v:path arrowok="t"/>
              </v:shape>
            </v:group>
            <v:group style="position:absolute;left:649;top:6890;width:3818;height:2" coordorigin="649,6890" coordsize="3818,2">
              <v:shape style="position:absolute;left:649;top:6890;width:3818;height:2" coordorigin="649,6890" coordsize="3818,0" path="m649,6890l4468,6890e" filled="f" stroked="t" strokeweight=".715958pt" strokecolor="#646464">
                <v:path arrowok="t"/>
              </v:shape>
            </v:group>
            <v:group style="position:absolute;left:1902;top:6344;width:2;height:2992" coordorigin="1902,6344" coordsize="2,2992">
              <v:shape style="position:absolute;left:1902;top:6344;width:2;height:2992" coordorigin="1902,6344" coordsize="0,2992" path="m1902,9336l1902,6344e" filled="f" stroked="t" strokeweight=".954611pt" strokecolor="#575757">
                <v:path arrowok="t"/>
              </v:shape>
            </v:group>
            <v:group style="position:absolute;left:4410;top:6890;width:955;height:2" coordorigin="4410,6890" coordsize="955,2">
              <v:shape style="position:absolute;left:4410;top:6890;width:955;height:2" coordorigin="4410,6890" coordsize="955,0" path="m4410,6890l5365,6890e" filled="f" stroked="t" strokeweight=".477306pt" strokecolor="#3F3F3F">
                <v:path arrowok="t"/>
              </v:shape>
            </v:group>
            <v:group style="position:absolute;left:5308;top:6887;width:1456;height:2" coordorigin="5308,6887" coordsize="1456,2">
              <v:shape style="position:absolute;left:5308;top:6887;width:1456;height:2" coordorigin="5308,6887" coordsize="1456,0" path="m5308,6887l6763,6887e" filled="f" stroked="t" strokeweight=".954611pt" strokecolor="#676767">
                <v:path arrowok="t"/>
              </v:shape>
            </v:group>
            <v:group style="position:absolute;left:6706;top:6890;width:630;height:2" coordorigin="6706,6890" coordsize="630,2">
              <v:shape style="position:absolute;left:6706;top:6890;width:630;height:2" coordorigin="6706,6890" coordsize="630,0" path="m6706,6890l7336,6890e" filled="f" stroked="t" strokeweight=".477306pt" strokecolor="#3F3F3F">
                <v:path arrowok="t"/>
              </v:shape>
            </v:group>
            <v:group style="position:absolute;left:7279;top:6887;width:4463;height:2" coordorigin="7279,6887" coordsize="4463,2">
              <v:shape style="position:absolute;left:7279;top:6887;width:4463;height:2" coordorigin="7279,6887" coordsize="4463,0" path="m7279,6887l11742,6887e" filled="f" stroked="t" strokeweight=".715958pt" strokecolor="#606060">
                <v:path arrowok="t"/>
              </v:shape>
            </v:group>
            <v:group style="position:absolute;left:11732;top:6602;width:2;height:1044" coordorigin="11732,6602" coordsize="2,1044">
              <v:shape style="position:absolute;left:11732;top:6602;width:2;height:1044" coordorigin="11732,6602" coordsize="0,1044" path="m11732,7646l11732,6602e" filled="f" stroked="t" strokeweight=".954611pt" strokecolor="#707070">
                <v:path arrowok="t"/>
              </v:shape>
            </v:group>
            <v:group style="position:absolute;left:196;top:7129;width:2;height:507" coordorigin="196,7129" coordsize="2,507">
              <v:shape style="position:absolute;left:196;top:7129;width:2;height:507" coordorigin="196,7129" coordsize="0,507" path="m196,7636l196,7129e" filled="f" stroked="t" strokeweight=".477306pt" strokecolor="#575757">
                <v:path arrowok="t"/>
              </v:shape>
            </v:group>
            <v:group style="position:absolute;left:3513;top:7363;width:420;height:2" coordorigin="3513,7363" coordsize="420,2">
              <v:shape style="position:absolute;left:3513;top:7363;width:420;height:2" coordorigin="3513,7363" coordsize="420,0" path="m3513,7363l3933,7363e" filled="f" stroked="t" strokeweight=".477306pt" strokecolor="#3F3F3F">
                <v:path arrowok="t"/>
              </v:shape>
            </v:group>
            <v:group style="position:absolute;left:5713;top:7363;width:678;height:2" coordorigin="5713,7363" coordsize="678,2">
              <v:shape style="position:absolute;left:5713;top:7363;width:678;height:2" coordorigin="5713,7363" coordsize="678,0" path="m5713,7363l6391,7363e" filled="f" stroked="t" strokeweight=".477306pt" strokecolor="#383838">
                <v:path arrowok="t"/>
              </v:shape>
            </v:group>
            <v:group style="position:absolute;left:191;top:7363;width:11551;height:2" coordorigin="191,7363" coordsize="11551,2">
              <v:shape style="position:absolute;left:191;top:7363;width:11551;height:2" coordorigin="191,7363" coordsize="11551,0" path="m191,7363l11742,7363e" filled="f" stroked="t" strokeweight=".715958pt" strokecolor="#606060">
                <v:path arrowok="t"/>
              </v:shape>
            </v:group>
            <v:group style="position:absolute;left:3904;top:7605;width:7837;height:2" coordorigin="3904,7605" coordsize="7837,2">
              <v:shape style="position:absolute;left:3904;top:7605;width:7837;height:2" coordorigin="3904,7605" coordsize="7837,0" path="m3904,7605l11742,7605e" filled="f" stroked="t" strokeweight=".715958pt" strokecolor="#606060">
                <v:path arrowok="t"/>
              </v:shape>
            </v:group>
            <v:group style="position:absolute;left:3904;top:7873;width:563;height:2" coordorigin="3904,7873" coordsize="563,2">
              <v:shape style="position:absolute;left:3904;top:7873;width:563;height:2" coordorigin="3904,7873" coordsize="563,0" path="m3904,7873l4468,7873e" filled="f" stroked="t" strokeweight=".715958pt" strokecolor="#575757">
                <v:path arrowok="t"/>
              </v:shape>
            </v:group>
            <v:group style="position:absolute;left:4410;top:7876;width:558;height:2" coordorigin="4410,7876" coordsize="558,2">
              <v:shape style="position:absolute;left:4410;top:7876;width:558;height:2" coordorigin="4410,7876" coordsize="558,0" path="m4410,7876l4969,7876e" filled="f" stroked="t" strokeweight=".477306pt" strokecolor="#3F3F3F">
                <v:path arrowok="t"/>
              </v:shape>
            </v:group>
            <v:group style="position:absolute;left:4911;top:7873;width:859;height:2" coordorigin="4911,7873" coordsize="859,2">
              <v:shape style="position:absolute;left:4911;top:7873;width:859;height:2" coordorigin="4911,7873" coordsize="859,0" path="m4911,7873l5771,7873e" filled="f" stroked="t" strokeweight=".954611pt" strokecolor="#707070">
                <v:path arrowok="t"/>
              </v:shape>
            </v:group>
            <v:group style="position:absolute;left:5713;top:7871;width:1050;height:2" coordorigin="5713,7871" coordsize="1050,2">
              <v:shape style="position:absolute;left:5713;top:7871;width:1050;height:2" coordorigin="5713,7871" coordsize="1050,0" path="m5713,7871l6763,7871e" filled="f" stroked="t" strokeweight=".477306pt" strokecolor="#484848">
                <v:path arrowok="t"/>
              </v:shape>
            </v:group>
            <v:group style="position:absolute;left:6706;top:7871;width:5036;height:2" coordorigin="6706,7871" coordsize="5036,2">
              <v:shape style="position:absolute;left:6706;top:7871;width:5036;height:2" coordorigin="6706,7871" coordsize="5036,0" path="m6706,7871l11742,7871e" filled="f" stroked="t" strokeweight=".715958pt" strokecolor="#646464">
                <v:path arrowok="t"/>
              </v:shape>
            </v:group>
            <v:group style="position:absolute;left:11737;top:7574;width:2;height:570" coordorigin="11737,7574" coordsize="2,570">
              <v:shape style="position:absolute;left:11737;top:7574;width:2;height:570" coordorigin="11737,7574" coordsize="0,570" path="m11737,8144l11737,7574e" filled="f" stroked="t" strokeweight=".477306pt" strokecolor="#545454">
                <v:path arrowok="t"/>
              </v:shape>
            </v:group>
            <v:group style="position:absolute;left:186;top:8118;width:764;height:2" coordorigin="186,8118" coordsize="764,2">
              <v:shape style="position:absolute;left:186;top:8118;width:764;height:2" coordorigin="186,8118" coordsize="764,0" path="m186,8118l950,8118e" filled="f" stroked="t" strokeweight=".477306pt" strokecolor="#4F4F4F">
                <v:path arrowok="t"/>
              </v:shape>
            </v:group>
            <v:group style="position:absolute;left:198;top:7143;width:2;height:1001" coordorigin="198,7143" coordsize="2,1001">
              <v:shape style="position:absolute;left:198;top:7143;width:2;height:1001" coordorigin="198,7143" coordsize="0,1001" path="m198,8144l198,7143e" filled="f" stroked="t" strokeweight=".715958pt" strokecolor="#747474">
                <v:path arrowok="t"/>
              </v:shape>
            </v:group>
            <v:group style="position:absolute;left:893;top:8120;width:496;height:2" coordorigin="893,8120" coordsize="496,2">
              <v:shape style="position:absolute;left:893;top:8120;width:496;height:2" coordorigin="893,8120" coordsize="496,0" path="m893,8120l1389,8120e" filled="f" stroked="t" strokeweight=".477306pt" strokecolor="#343434">
                <v:path arrowok="t"/>
              </v:shape>
            </v:group>
            <v:group style="position:absolute;left:1332;top:8118;width:3207;height:2" coordorigin="1332,8118" coordsize="3207,2">
              <v:shape style="position:absolute;left:1332;top:8118;width:3207;height:2" coordorigin="1332,8118" coordsize="3207,0" path="m1332,8118l4539,8118e" filled="f" stroked="t" strokeweight=".954611pt" strokecolor="#646464">
                <v:path arrowok="t"/>
              </v:shape>
            </v:group>
            <v:group style="position:absolute;left:3912;top:7359;width:2;height:766" coordorigin="3912,7359" coordsize="2,766">
              <v:shape style="position:absolute;left:3912;top:7359;width:2;height:766" coordorigin="3912,7359" coordsize="0,766" path="m3912,8125l3912,7359e" filled="f" stroked="t" strokeweight=".954611pt" strokecolor="#606060">
                <v:path arrowok="t"/>
              </v:shape>
            </v:group>
            <v:group style="position:absolute;left:4410;top:8115;width:558;height:2" coordorigin="4410,8115" coordsize="558,2">
              <v:shape style="position:absolute;left:4410;top:8115;width:558;height:2" coordorigin="4410,8115" coordsize="558,0" path="m4410,8115l4969,8115e" filled="f" stroked="t" strokeweight=".477306pt" strokecolor="#484848">
                <v:path arrowok="t"/>
              </v:shape>
            </v:group>
            <v:group style="position:absolute;left:4911;top:8115;width:453;height:2" coordorigin="4911,8115" coordsize="453,2">
              <v:shape style="position:absolute;left:4911;top:8115;width:453;height:2" coordorigin="4911,8115" coordsize="453,0" path="m4911,8115l5365,8115e" filled="f" stroked="t" strokeweight=".477306pt" strokecolor="#343434">
                <v:path arrowok="t"/>
              </v:shape>
            </v:group>
            <v:group style="position:absolute;left:5308;top:8115;width:1456;height:2" coordorigin="5308,8115" coordsize="1456,2">
              <v:shape style="position:absolute;left:5308;top:8115;width:1456;height:2" coordorigin="5308,8115" coordsize="1456,0" path="m5308,8115l6763,8115e" filled="f" stroked="t" strokeweight=".954611pt" strokecolor="#676767">
                <v:path arrowok="t"/>
              </v:shape>
            </v:group>
            <v:group style="position:absolute;left:6706;top:8115;width:630;height:2" coordorigin="6706,8115" coordsize="630,2">
              <v:shape style="position:absolute;left:6706;top:8115;width:630;height:2" coordorigin="6706,8115" coordsize="630,0" path="m6706,8115l7336,8115e" filled="f" stroked="t" strokeweight=".477306pt" strokecolor="#444444">
                <v:path arrowok="t"/>
              </v:shape>
            </v:group>
            <v:group style="position:absolute;left:7279;top:8110;width:4463;height:2" coordorigin="7279,8110" coordsize="4463,2">
              <v:shape style="position:absolute;left:7279;top:8110;width:4463;height:2" coordorigin="7279,8110" coordsize="4463,0" path="m7279,8110l11742,8110e" filled="f" stroked="t" strokeweight=".715958pt" strokecolor="#606060">
                <v:path arrowok="t"/>
              </v:shape>
            </v:group>
            <v:group style="position:absolute;left:196;top:7881;width:2;height:986" coordorigin="196,7881" coordsize="2,986">
              <v:shape style="position:absolute;left:196;top:7881;width:2;height:986" coordorigin="196,7881" coordsize="0,986" path="m196,8867l196,7881e" filled="f" stroked="t" strokeweight=".954611pt" strokecolor="#878787">
                <v:path arrowok="t"/>
              </v:shape>
            </v:group>
            <v:group style="position:absolute;left:191;top:9054;width:1198;height:2" coordorigin="191,9054" coordsize="1198,2">
              <v:shape style="position:absolute;left:191;top:9054;width:1198;height:2" coordorigin="191,9054" coordsize="1198,0" path="m191,9054l1389,9054e" filled="f" stroked="t" strokeweight=".477306pt" strokecolor="#575757">
                <v:path arrowok="t"/>
              </v:shape>
            </v:group>
            <v:group style="position:absolute;left:200;top:7143;width:2;height:1934" coordorigin="200,7143" coordsize="2,1934">
              <v:shape style="position:absolute;left:200;top:7143;width:2;height:1934" coordorigin="200,7143" coordsize="0,1934" path="m200,9077l200,7143e" filled="f" stroked="t" strokeweight=".715958pt" strokecolor="#777777">
                <v:path arrowok="t"/>
              </v:shape>
            </v:group>
            <v:group style="position:absolute;left:620;top:9054;width:1313;height:2" coordorigin="620,9054" coordsize="1313,2">
              <v:shape style="position:absolute;left:620;top:9054;width:1313;height:2" coordorigin="620,9054" coordsize="1313,0" path="m620,9054l1933,9054e" filled="f" stroked="t" strokeweight=".954611pt" strokecolor="#646464">
                <v:path arrowok="t"/>
              </v:shape>
            </v:group>
            <v:group style="position:absolute;left:1847;top:9054;width:1117;height:2" coordorigin="1847,9054" coordsize="1117,2">
              <v:shape style="position:absolute;left:1847;top:9054;width:1117;height:2" coordorigin="1847,9054" coordsize="1117,0" path="m1847,9054l2964,9054e" filled="f" stroked="t" strokeweight=".477306pt" strokecolor="#3F3F3F">
                <v:path arrowok="t"/>
              </v:shape>
            </v:group>
            <v:group style="position:absolute;left:2907;top:9054;width:1561;height:2" coordorigin="2907,9054" coordsize="1561,2">
              <v:shape style="position:absolute;left:2907;top:9054;width:1561;height:2" coordorigin="2907,9054" coordsize="1561,0" path="m2907,9054l4468,9054e" filled="f" stroked="t" strokeweight=".715958pt" strokecolor="#646464">
                <v:path arrowok="t"/>
              </v:shape>
            </v:group>
            <v:group style="position:absolute;left:4410;top:9054;width:558;height:2" coordorigin="4410,9054" coordsize="558,2">
              <v:shape style="position:absolute;left:4410;top:9054;width:558;height:2" coordorigin="4410,9054" coordsize="558,0" path="m4410,9054l4969,9054e" filled="f" stroked="t" strokeweight=".477306pt" strokecolor="#444444">
                <v:path arrowok="t"/>
              </v:shape>
            </v:group>
            <v:group style="position:absolute;left:4907;top:9051;width:1088;height:2" coordorigin="4907,9051" coordsize="1088,2">
              <v:shape style="position:absolute;left:4907;top:9051;width:1088;height:2" coordorigin="4907,9051" coordsize="1088,0" path="m4907,9051l5995,9051e" filled="f" stroked="t" strokeweight=".954611pt" strokecolor="#6B6B6B">
                <v:path arrowok="t"/>
              </v:shape>
            </v:group>
            <v:group style="position:absolute;left:5861;top:9049;width:902;height:2" coordorigin="5861,9049" coordsize="902,2">
              <v:shape style="position:absolute;left:5861;top:9049;width:902;height:2" coordorigin="5861,9049" coordsize="902,0" path="m5861,9049l6763,9049e" filled="f" stroked="t" strokeweight=".477306pt" strokecolor="#444444">
                <v:path arrowok="t"/>
              </v:shape>
            </v:group>
            <v:group style="position:absolute;left:6706;top:9049;width:5040;height:2" coordorigin="6706,9049" coordsize="5040,2">
              <v:shape style="position:absolute;left:6706;top:9049;width:5040;height:2" coordorigin="6706,9049" coordsize="5040,0" path="m6706,9049l11746,9049e" filled="f" stroked="t" strokeweight=".715958pt" strokecolor="#606060">
                <v:path arrowok="t"/>
              </v:shape>
            </v:group>
            <v:group style="position:absolute;left:200;top:9006;width:2;height:1202" coordorigin="200,9006" coordsize="2,1202">
              <v:shape style="position:absolute;left:200;top:9006;width:2;height:1202" coordorigin="200,9006" coordsize="0,1202" path="m200,10207l200,9006e" filled="f" stroked="t" strokeweight=".715958pt" strokecolor="#808080">
                <v:path arrowok="t"/>
              </v:shape>
            </v:group>
            <v:group style="position:absolute;left:1904;top:9279;width:2;height:1125" coordorigin="1904,9279" coordsize="2,1125">
              <v:shape style="position:absolute;left:1904;top:9279;width:2;height:1125" coordorigin="1904,9279" coordsize="0,1125" path="m1904,10404l1904,9279e" filled="f" stroked="t" strokeweight=".477306pt" strokecolor="#383838">
                <v:path arrowok="t"/>
              </v:shape>
            </v:group>
            <v:group style="position:absolute;left:191;top:9899;width:515;height:2" coordorigin="191,9899" coordsize="515,2">
              <v:shape style="position:absolute;left:191;top:9899;width:515;height:2" coordorigin="191,9899" coordsize="515,0" path="m191,9899l706,9899e" filled="f" stroked="t" strokeweight=".715958pt" strokecolor="#646464">
                <v:path arrowok="t"/>
              </v:shape>
            </v:group>
            <v:group style="position:absolute;left:649;top:9901;width:301;height:2" coordorigin="649,9901" coordsize="301,2">
              <v:shape style="position:absolute;left:649;top:9901;width:301;height:2" coordorigin="649,9901" coordsize="301,0" path="m649,9901l950,9901e" filled="f" stroked="t" strokeweight=".477306pt" strokecolor="#4B4B4B">
                <v:path arrowok="t"/>
              </v:shape>
            </v:group>
            <v:group style="position:absolute;left:893;top:9901;width:496;height:2" coordorigin="893,9901" coordsize="496,2">
              <v:shape style="position:absolute;left:893;top:9901;width:496;height:2" coordorigin="893,9901" coordsize="496,0" path="m893,9901l1389,9901e" filled="f" stroked="t" strokeweight=".477306pt" strokecolor="#343434">
                <v:path arrowok="t"/>
              </v:shape>
            </v:group>
            <v:group style="position:absolute;left:1332;top:9896;width:5432;height:2" coordorigin="1332,9896" coordsize="5432,2">
              <v:shape style="position:absolute;left:1332;top:9896;width:5432;height:2" coordorigin="1332,9896" coordsize="5432,0" path="m1332,9896l6763,9896e" filled="f" stroked="t" strokeweight=".715958pt" strokecolor="#606060">
                <v:path arrowok="t"/>
              </v:shape>
            </v:group>
            <v:group style="position:absolute;left:6706;top:9896;width:630;height:2" coordorigin="6706,9896" coordsize="630,2">
              <v:shape style="position:absolute;left:6706;top:9896;width:630;height:2" coordorigin="6706,9896" coordsize="630,0" path="m6706,9896l7336,9896e" filled="f" stroked="t" strokeweight=".477306pt" strokecolor="#545454">
                <v:path arrowok="t"/>
              </v:shape>
            </v:group>
            <v:group style="position:absolute;left:7274;top:9894;width:1083;height:2" coordorigin="7274,9894" coordsize="1083,2">
              <v:shape style="position:absolute;left:7274;top:9894;width:1083;height:2" coordorigin="7274,9894" coordsize="1083,0" path="m7274,9894l8358,9894e" filled="f" stroked="t" strokeweight=".954611pt" strokecolor="#707070">
                <v:path arrowok="t"/>
              </v:shape>
            </v:group>
            <v:group style="position:absolute;left:8095;top:9894;width:3647;height:2" coordorigin="8095,9894" coordsize="3647,2">
              <v:shape style="position:absolute;left:8095;top:9894;width:3647;height:2" coordorigin="8095,9894" coordsize="3647,0" path="m8095,9894l11742,9894e" filled="f" stroked="t" strokeweight=".477306pt" strokecolor="#5B5B5B">
                <v:path arrowok="t"/>
              </v:shape>
            </v:group>
            <v:group style="position:absolute;left:11737;top:9508;width:2;height:417" coordorigin="11737,9508" coordsize="2,417">
              <v:shape style="position:absolute;left:11737;top:9508;width:2;height:417" coordorigin="11737,9508" coordsize="0,417" path="m11737,9925l11737,9508e" filled="f" stroked="t" strokeweight=".477306pt" strokecolor="#4F4F4F">
                <v:path arrowok="t"/>
              </v:shape>
            </v:group>
            <v:group style="position:absolute;left:191;top:10138;width:4277;height:2" coordorigin="191,10138" coordsize="4277,2">
              <v:shape style="position:absolute;left:191;top:10138;width:4277;height:2" coordorigin="191,10138" coordsize="4277,0" path="m191,10138l4468,10138e" filled="f" stroked="t" strokeweight=".715958pt" strokecolor="#646464">
                <v:path arrowok="t"/>
              </v:shape>
            </v:group>
            <v:group style="position:absolute;left:4410;top:10136;width:558;height:2" coordorigin="4410,10136" coordsize="558,2">
              <v:shape style="position:absolute;left:4410;top:10136;width:558;height:2" coordorigin="4410,10136" coordsize="558,0" path="m4410,10136l4969,10136e" filled="f" stroked="t" strokeweight=".477306pt" strokecolor="#484848">
                <v:path arrowok="t"/>
              </v:shape>
            </v:group>
            <v:group style="position:absolute;left:4911;top:10131;width:453;height:2" coordorigin="4911,10131" coordsize="453,2">
              <v:shape style="position:absolute;left:4911;top:10131;width:453;height:2" coordorigin="4911,10131" coordsize="453,0" path="m4911,10131l5365,10131e" filled="f" stroked="t" strokeweight=".715958pt" strokecolor="#6B6B6B">
                <v:path arrowok="t"/>
              </v:shape>
            </v:group>
            <v:group style="position:absolute;left:5155;top:10133;width:616;height:2" coordorigin="5155,10133" coordsize="616,2">
              <v:shape style="position:absolute;left:5155;top:10133;width:616;height:2" coordorigin="5155,10133" coordsize="616,0" path="m5155,10133l5771,10133e" filled="f" stroked="t" strokeweight=".954611pt" strokecolor="#808080">
                <v:path arrowok="t"/>
              </v:shape>
            </v:group>
            <v:group style="position:absolute;left:5713;top:10136;width:1050;height:2" coordorigin="5713,10136" coordsize="1050,2">
              <v:shape style="position:absolute;left:5713;top:10136;width:1050;height:2" coordorigin="5713,10136" coordsize="1050,0" path="m5713,10136l6763,10136e" filled="f" stroked="t" strokeweight=".715958pt" strokecolor="#6B6B6B">
                <v:path arrowok="t"/>
              </v:shape>
            </v:group>
            <v:group style="position:absolute;left:6706;top:10136;width:630;height:2" coordorigin="6706,10136" coordsize="630,2">
              <v:shape style="position:absolute;left:6706;top:10136;width:630;height:2" coordorigin="6706,10136" coordsize="630,0" path="m6706,10136l7336,10136e" filled="f" stroked="t" strokeweight=".477306pt" strokecolor="#575757">
                <v:path arrowok="t"/>
              </v:shape>
            </v:group>
            <v:group style="position:absolute;left:7236;top:10133;width:4515;height:2" coordorigin="7236,10133" coordsize="4515,2">
              <v:shape style="position:absolute;left:7236;top:10133;width:4515;height:2" coordorigin="7236,10133" coordsize="4515,0" path="m7236,10133l11751,10133e" filled="f" stroked="t" strokeweight=".715958pt" strokecolor="#6B6B6B">
                <v:path arrowok="t"/>
              </v:shape>
            </v:group>
            <v:group style="position:absolute;left:11744;top:8096;width:2;height:8264" coordorigin="11744,8096" coordsize="2,8264">
              <v:shape style="position:absolute;left:11744;top:8096;width:2;height:8264" coordorigin="11744,8096" coordsize="0,8264" path="m11744,16360l11744,8096e" filled="f" stroked="t" strokeweight=".715958pt" strokecolor="#747474">
                <v:path arrowok="t"/>
              </v:shape>
            </v:group>
            <v:group style="position:absolute;left:191;top:10380;width:1723;height:2" coordorigin="191,10380" coordsize="1723,2">
              <v:shape style="position:absolute;left:191;top:10380;width:1723;height:2" coordorigin="191,10380" coordsize="1723,0" path="m191,10380l1914,10380e" filled="f" stroked="t" strokeweight=".477306pt" strokecolor="#5B5B5B">
                <v:path arrowok="t"/>
              </v:shape>
            </v:group>
            <v:group style="position:absolute;left:200;top:10112;width:2;height:326" coordorigin="200,10112" coordsize="2,326">
              <v:shape style="position:absolute;left:200;top:10112;width:2;height:326" coordorigin="200,10112" coordsize="0,326" path="m200,10437l200,10112e" filled="f" stroked="t" strokeweight=".715958pt" strokecolor="#9C9C9C">
                <v:path arrowok="t"/>
              </v:shape>
            </v:group>
            <v:group style="position:absolute;left:3193;top:10380;width:740;height:2" coordorigin="3193,10380" coordsize="740,2">
              <v:shape style="position:absolute;left:3193;top:10380;width:740;height:2" coordorigin="3193,10380" coordsize="740,0" path="m3193,10380l3933,10380e" filled="f" stroked="t" strokeweight=".477306pt" strokecolor="#3F3F3F">
                <v:path arrowok="t"/>
              </v:shape>
            </v:group>
            <v:group style="position:absolute;left:1924;top:10380;width:9790;height:2" coordorigin="1924,10380" coordsize="9790,2">
              <v:shape style="position:absolute;left:1924;top:10380;width:9790;height:2" coordorigin="1924,10380" coordsize="9790,0" path="m1924,10380l11713,10380e" filled="f" stroked="t" strokeweight=".715958pt" strokecolor="#646464">
                <v:path arrowok="t"/>
              </v:shape>
            </v:group>
            <v:group style="position:absolute;left:6706;top:10375;width:1174;height:2" coordorigin="6706,10375" coordsize="1174,2">
              <v:shape style="position:absolute;left:6706;top:10375;width:1174;height:2" coordorigin="6706,10375" coordsize="1174,0" path="m6706,10375l7880,10375e" filled="f" stroked="t" strokeweight=".477306pt" strokecolor="#545454">
                <v:path arrowok="t"/>
              </v:shape>
            </v:group>
            <v:group style="position:absolute;left:1852;top:10377;width:9899;height:2" coordorigin="1852,10377" coordsize="9899,2">
              <v:shape style="position:absolute;left:1852;top:10377;width:9899;height:2" coordorigin="1852,10377" coordsize="9899,0" path="m1852,10377l11751,10377e" filled="f" stroked="t" strokeweight=".715958pt" strokecolor="#676767">
                <v:path arrowok="t"/>
              </v:shape>
            </v:group>
            <v:group style="position:absolute;left:205;top:10332;width:2;height:6037" coordorigin="205,10332" coordsize="2,6037">
              <v:shape style="position:absolute;left:205;top:10332;width:2;height:6037" coordorigin="205,10332" coordsize="0,6037" path="m205,16369l205,10332e" filled="f" stroked="t" strokeweight=".715958pt" strokecolor="#808080">
                <v:path arrowok="t"/>
              </v:shape>
            </v:group>
            <v:group style="position:absolute;left:1904;top:10332;width:2;height:795" coordorigin="1904,10332" coordsize="2,795">
              <v:shape style="position:absolute;left:1904;top:10332;width:2;height:795" coordorigin="1904,10332" coordsize="0,795" path="m1904,11127l1904,10332e" filled="f" stroked="t" strokeweight=".954611pt" strokecolor="#575757">
                <v:path arrowok="t"/>
              </v:shape>
            </v:group>
            <v:group style="position:absolute;left:196;top:11103;width:1193;height:2" coordorigin="196,11103" coordsize="1193,2">
              <v:shape style="position:absolute;left:196;top:11103;width:1193;height:2" coordorigin="196,11103" coordsize="1193,0" path="m196,11103l1389,11103e" filled="f" stroked="t" strokeweight=".477306pt" strokecolor="#5B5B5B">
                <v:path arrowok="t"/>
              </v:shape>
            </v:group>
            <v:group style="position:absolute;left:203;top:10442;width:2;height:3816" coordorigin="203,10442" coordsize="2,3816">
              <v:shape style="position:absolute;left:203;top:10442;width:2;height:3816" coordorigin="203,10442" coordsize="0,3816" path="m203,14258l203,10442e" filled="f" stroked="t" strokeweight=".715958pt" strokecolor="#7C7C7C">
                <v:path arrowok="t"/>
              </v:shape>
            </v:group>
            <v:group style="position:absolute;left:1332;top:10859;width:587;height:2" coordorigin="1332,10859" coordsize="587,2">
              <v:shape style="position:absolute;left:1332;top:10859;width:587;height:2" coordorigin="1332,10859" coordsize="587,0" path="m1332,10859l1919,10859e" filled="f" stroked="t" strokeweight=".477306pt" strokecolor="#4B4B4B">
                <v:path arrowok="t"/>
              </v:shape>
            </v:group>
            <v:group style="position:absolute;left:3193;top:10859;width:740;height:2" coordorigin="3193,10859" coordsize="740,2">
              <v:shape style="position:absolute;left:3193;top:10859;width:740;height:2" coordorigin="3193,10859" coordsize="740,0" path="m3193,10859l3933,10859e" filled="f" stroked="t" strokeweight=".477306pt" strokecolor="#343434">
                <v:path arrowok="t"/>
              </v:shape>
            </v:group>
            <v:group style="position:absolute;left:4911;top:10854;width:453;height:2" coordorigin="4911,10854" coordsize="453,2">
              <v:shape style="position:absolute;left:4911;top:10854;width:453;height:2" coordorigin="4911,10854" coordsize="453,0" path="m4911,10854l5365,10854e" filled="f" stroked="t" strokeweight=".477306pt" strokecolor="#3F3F3F">
                <v:path arrowok="t"/>
              </v:shape>
            </v:group>
            <v:group style="position:absolute;left:5308;top:10856;width:611;height:2" coordorigin="5308,10856" coordsize="611,2">
              <v:shape style="position:absolute;left:5308;top:10856;width:611;height:2" coordorigin="5308,10856" coordsize="611,0" path="m5308,10856l5919,10856e" filled="f" stroked="t" strokeweight=".477306pt" strokecolor="#545454">
                <v:path arrowok="t"/>
              </v:shape>
            </v:group>
            <v:group style="position:absolute;left:1847;top:10854;width:9899;height:2" coordorigin="1847,10854" coordsize="9899,2">
              <v:shape style="position:absolute;left:1847;top:10854;width:9899;height:2" coordorigin="1847,10854" coordsize="9899,0" path="m1847,10854l11746,10854e" filled="f" stroked="t" strokeweight=".715958pt" strokecolor="#676767">
                <v:path arrowok="t"/>
              </v:shape>
            </v:group>
            <v:group style="position:absolute;left:1332;top:11103;width:587;height:2" coordorigin="1332,11103" coordsize="587,2">
              <v:shape style="position:absolute;left:1332;top:11103;width:587;height:2" coordorigin="1332,11103" coordsize="587,0" path="m1332,11103l1919,11103e" filled="f" stroked="t" strokeweight=".954611pt" strokecolor="#646464">
                <v:path arrowok="t"/>
              </v:shape>
            </v:group>
            <v:group style="position:absolute;left:1847;top:11103;width:735;height:2" coordorigin="1847,11103" coordsize="735,2">
              <v:shape style="position:absolute;left:1847;top:11103;width:735;height:2" coordorigin="1847,11103" coordsize="735,0" path="m1847,11103l2582,11103e" filled="f" stroked="t" strokeweight=".477306pt" strokecolor="#484848">
                <v:path arrowok="t"/>
              </v:shape>
            </v:group>
            <v:group style="position:absolute;left:2525;top:11103;width:1408;height:2" coordorigin="2525,11103" coordsize="1408,2">
              <v:shape style="position:absolute;left:2525;top:11103;width:1408;height:2" coordorigin="2525,11103" coordsize="1408,0" path="m2525,11103l3933,11103e" filled="f" stroked="t" strokeweight=".715958pt" strokecolor="#646464">
                <v:path arrowok="t"/>
              </v:shape>
            </v:group>
            <v:group style="position:absolute;left:3876;top:11098;width:592;height:2" coordorigin="3876,11098" coordsize="592,2">
              <v:shape style="position:absolute;left:3876;top:11098;width:592;height:2" coordorigin="3876,11098" coordsize="592,0" path="m3876,11098l4468,11098e" filled="f" stroked="t" strokeweight=".477306pt" strokecolor="#545454">
                <v:path arrowok="t"/>
              </v:shape>
            </v:group>
            <v:group style="position:absolute;left:4372;top:11098;width:1546;height:2" coordorigin="4372,11098" coordsize="1546,2">
              <v:shape style="position:absolute;left:4372;top:11098;width:1546;height:2" coordorigin="4372,11098" coordsize="1546,0" path="m4372,11098l5919,11098e" filled="f" stroked="t" strokeweight=".715958pt" strokecolor="#676767">
                <v:path arrowok="t"/>
              </v:shape>
            </v:group>
            <v:group style="position:absolute;left:5861;top:11098;width:902;height:2" coordorigin="5861,11098" coordsize="902,2">
              <v:shape style="position:absolute;left:5861;top:11098;width:902;height:2" coordorigin="5861,11098" coordsize="902,0" path="m5861,11098l6763,11098e" filled="f" stroked="t" strokeweight=".477306pt" strokecolor="#444444">
                <v:path arrowok="t"/>
              </v:shape>
            </v:group>
            <v:group style="position:absolute;left:6706;top:11096;width:5040;height:2" coordorigin="6706,11096" coordsize="5040,2">
              <v:shape style="position:absolute;left:6706;top:11096;width:5040;height:2" coordorigin="6706,11096" coordsize="5040,0" path="m6706,11096l11746,11096e" filled="f" stroked="t" strokeweight=".715958pt" strokecolor="#676767">
                <v:path arrowok="t"/>
              </v:shape>
            </v:group>
            <v:group style="position:absolute;left:11742;top:10811;width:2;height:316" coordorigin="11742,10811" coordsize="2,316">
              <v:shape style="position:absolute;left:11742;top:10811;width:2;height:316" coordorigin="11742,10811" coordsize="0,316" path="m11742,11127l11742,10811e" filled="f" stroked="t" strokeweight=".477306pt" strokecolor="#545454">
                <v:path arrowok="t"/>
              </v:shape>
            </v:group>
            <v:group style="position:absolute;left:921;top:11084;width:2;height:484" coordorigin="921,11084" coordsize="2,484">
              <v:shape style="position:absolute;left:921;top:11084;width:2;height:484" coordorigin="921,11084" coordsize="0,484" path="m921,11567l921,11084e" filled="f" stroked="t" strokeweight=".238653pt" strokecolor="#6B6B6B">
                <v:path arrowok="t"/>
              </v:shape>
            </v:group>
            <v:group style="position:absolute;left:196;top:11572;width:5785;height:2" coordorigin="196,11572" coordsize="5785,2">
              <v:shape style="position:absolute;left:196;top:11572;width:5785;height:2" coordorigin="196,11572" coordsize="5785,0" path="m196,11572l5981,11572e" filled="f" stroked="t" strokeweight=".715958pt" strokecolor="#646464">
                <v:path arrowok="t"/>
              </v:shape>
            </v:group>
            <v:group style="position:absolute;left:1909;top:11055;width:2;height:541" coordorigin="1909,11055" coordsize="2,541">
              <v:shape style="position:absolute;left:1909;top:11055;width:2;height:541" coordorigin="1909,11055" coordsize="0,541" path="m1909,11596l1909,11055e" filled="f" stroked="t" strokeweight=".477306pt" strokecolor="#383838">
                <v:path arrowok="t"/>
              </v:shape>
            </v:group>
            <v:group style="position:absolute;left:5861;top:11567;width:902;height:2" coordorigin="5861,11567" coordsize="902,2">
              <v:shape style="position:absolute;left:5861;top:11567;width:902;height:2" coordorigin="5861,11567" coordsize="902,0" path="m5861,11567l6763,11567e" filled="f" stroked="t" strokeweight=".477306pt" strokecolor="#484848">
                <v:path arrowok="t"/>
              </v:shape>
            </v:group>
            <v:group style="position:absolute;left:6706;top:11567;width:5045;height:2" coordorigin="6706,11567" coordsize="5045,2">
              <v:shape style="position:absolute;left:6706;top:11567;width:5045;height:2" coordorigin="6706,11567" coordsize="5045,0" path="m6706,11567l11751,11567e" filled="f" stroked="t" strokeweight=".715958pt" strokecolor="#606060">
                <v:path arrowok="t"/>
              </v:shape>
            </v:group>
            <v:group style="position:absolute;left:921;top:11553;width:2;height:733" coordorigin="921,11553" coordsize="2,733">
              <v:shape style="position:absolute;left:921;top:11553;width:2;height:733" coordorigin="921,11553" coordsize="0,733" path="m921,12285l921,11553e" filled="f" stroked="t" strokeweight=".238653pt" strokecolor="#484848">
                <v:path arrowok="t"/>
              </v:shape>
            </v:group>
            <v:group style="position:absolute;left:1367;top:11093;width:2;height:1221" coordorigin="1367,11093" coordsize="2,1221">
              <v:shape style="position:absolute;left:1367;top:11093;width:2;height:1221" coordorigin="1367,11093" coordsize="0,1221" path="m1367,12314l1367,11093e" filled="f" stroked="t" strokeweight=".715958pt" strokecolor="#545454">
                <v:path arrowok="t"/>
              </v:shape>
            </v:group>
            <v:group style="position:absolute;left:1907;top:11524;width:2;height:2734" coordorigin="1907,11524" coordsize="2,2734">
              <v:shape style="position:absolute;left:1907;top:11524;width:2;height:2734" coordorigin="1907,11524" coordsize="0,2734" path="m1907,14258l1907,11524e" filled="f" stroked="t" strokeweight=".477306pt" strokecolor="#545454">
                <v:path arrowok="t"/>
              </v:shape>
            </v:group>
            <v:group style="position:absolute;left:6370;top:11093;width:2;height:1221" coordorigin="6370,11093" coordsize="2,1221">
              <v:shape style="position:absolute;left:6370;top:11093;width:2;height:1221" coordorigin="6370,11093" coordsize="0,1221" path="m6370,12314l6370,11093e" filled="f" stroked="t" strokeweight=".715958pt" strokecolor="#646464">
                <v:path arrowok="t"/>
              </v:shape>
            </v:group>
            <v:group style="position:absolute;left:205;top:12257;width:2;height:282" coordorigin="205,12257" coordsize="2,282">
              <v:shape style="position:absolute;left:205;top:12257;width:2;height:282" coordorigin="205,12257" coordsize="0,282" path="m205,12539l205,12257e" filled="f" stroked="t" strokeweight=".477306pt" strokecolor="#575757">
                <v:path arrowok="t"/>
              </v:shape>
            </v:group>
            <v:group style="position:absolute;left:921;top:12285;width:2;height:1230" coordorigin="921,12285" coordsize="2,1230">
              <v:shape style="position:absolute;left:921;top:12285;width:2;height:1230" coordorigin="921,12285" coordsize="0,1230" path="m921,13516l921,12285e" filled="f" stroked="t" strokeweight=".238653pt" strokecolor="#000000">
                <v:path arrowok="t"/>
              </v:shape>
            </v:group>
            <v:group style="position:absolute;left:1370;top:12257;width:2;height:282" coordorigin="1370,12257" coordsize="2,282">
              <v:shape style="position:absolute;left:1370;top:12257;width:2;height:282" coordorigin="1370,12257" coordsize="0,282" path="m1370,12539l1370,12257e" filled="f" stroked="t" strokeweight=".477306pt" strokecolor="#232323">
                <v:path arrowok="t"/>
              </v:shape>
            </v:group>
            <v:group style="position:absolute;left:6372;top:12257;width:2;height:282" coordorigin="6372,12257" coordsize="2,282">
              <v:shape style="position:absolute;left:6372;top:12257;width:2;height:282" coordorigin="6372,12257" coordsize="0,282" path="m6372,12539l6372,12257e" filled="f" stroked="t" strokeweight=".477306pt" strokecolor="#3B3B3B">
                <v:path arrowok="t"/>
              </v:shape>
            </v:group>
            <v:group style="position:absolute;left:11746;top:12257;width:2;height:282" coordorigin="11746,12257" coordsize="2,282">
              <v:shape style="position:absolute;left:11746;top:12257;width:2;height:282" coordorigin="11746,12257" coordsize="0,282" path="m11746,12539l11746,12257e" filled="f" stroked="t" strokeweight=".477306pt" strokecolor="#4F4F4F">
                <v:path arrowok="t"/>
              </v:shape>
            </v:group>
            <v:group style="position:absolute;left:1372;top:12482;width:2;height:1250" coordorigin="1372,12482" coordsize="2,1250">
              <v:shape style="position:absolute;left:1372;top:12482;width:2;height:1250" coordorigin="1372,12482" coordsize="0,1250" path="m1372,13731l1372,12482e" filled="f" stroked="t" strokeweight=".954611pt" strokecolor="#5B5B5B">
                <v:path arrowok="t"/>
              </v:shape>
            </v:group>
            <v:group style="position:absolute;left:9055;top:13200;width:2668;height:2" coordorigin="9055,13200" coordsize="2668,2">
              <v:shape style="position:absolute;left:9055;top:13200;width:2668;height:2" coordorigin="9055,13200" coordsize="2668,0" path="m9055,13200l11723,13200e" filled="f" stroked="t" strokeweight="1.909222pt" strokecolor="#545B77">
                <v:path arrowok="t"/>
              </v:shape>
            </v:group>
            <v:group style="position:absolute;left:7852;top:13200;width:1099;height:2" coordorigin="7852,13200" coordsize="1099,2">
              <v:shape style="position:absolute;left:7852;top:13200;width:1099;height:2" coordorigin="7852,13200" coordsize="1099,0" path="m7852,13200l8951,13200e" filled="f" stroked="t" strokeweight="1.909222pt" strokecolor="#545B77">
                <v:path arrowok="t"/>
              </v:shape>
            </v:group>
            <v:group style="position:absolute;left:6374;top:12482;width:2;height:747" coordorigin="6374,12482" coordsize="2,747">
              <v:shape style="position:absolute;left:6374;top:12482;width:2;height:747" coordorigin="6374,12482" coordsize="0,747" path="m6374,13228l6374,12482e" filled="f" stroked="t" strokeweight=".954611pt" strokecolor="#747474">
                <v:path arrowok="t"/>
              </v:shape>
            </v:group>
            <v:group style="position:absolute;left:4439;top:13377;width:501;height:2" coordorigin="4439,13377" coordsize="501,2">
              <v:shape style="position:absolute;left:4439;top:13377;width:501;height:2" coordorigin="4439,13377" coordsize="501,0" path="m4439,13377l4940,13377e" filled="f" stroked="t" strokeweight="1.193264pt" strokecolor="#9CA0BC">
                <v:path arrowok="t"/>
              </v:shape>
            </v:group>
            <v:group style="position:absolute;left:5055;top:13362;width:544;height:2" coordorigin="5055,13362" coordsize="544,2">
              <v:shape style="position:absolute;left:5055;top:13362;width:544;height:2" coordorigin="5055,13362" coordsize="544,0" path="m5055,13362l5599,13362e" filled="f" stroked="t" strokeweight=".954611pt" strokecolor="#8790BF">
                <v:path arrowok="t"/>
              </v:shape>
            </v:group>
            <v:group style="position:absolute;left:5336;top:13377;width:406;height:2" coordorigin="5336,13377" coordsize="406,2">
              <v:shape style="position:absolute;left:5336;top:13377;width:406;height:2" coordorigin="5336,13377" coordsize="406,0" path="m5336,13377l5742,13377e" filled="f" stroked="t" strokeweight="2.62518pt" strokecolor="#808CC8">
                <v:path arrowok="t"/>
              </v:shape>
            </v:group>
            <v:group style="position:absolute;left:5742;top:13377;width:148;height:2" coordorigin="5742,13377" coordsize="148,2">
              <v:shape style="position:absolute;left:5742;top:13377;width:148;height:2" coordorigin="5742,13377" coordsize="148,0" path="m5742,13377l5890,13377e" filled="f" stroked="t" strokeweight="1.909222pt" strokecolor="#878793">
                <v:path arrowok="t"/>
              </v:shape>
            </v:group>
            <v:group style="position:absolute;left:6377;top:13171;width:2;height:795" coordorigin="6377,13171" coordsize="2,795">
              <v:shape style="position:absolute;left:6377;top:13171;width:2;height:795" coordorigin="6377,13171" coordsize="0,795" path="m6377,13966l6377,13171e" filled="f" stroked="t" strokeweight=".477306pt" strokecolor="#3B3B3F">
                <v:path arrowok="t"/>
              </v:shape>
            </v:group>
            <v:group style="position:absolute;left:6358;top:13377;width:377;height:2" coordorigin="6358,13377" coordsize="377,2">
              <v:shape style="position:absolute;left:6358;top:13377;width:377;height:2" coordorigin="6358,13377" coordsize="377,0" path="m6358,13377l6735,13377e" filled="f" stroked="t" strokeweight=".715958pt" strokecolor="#444444">
                <v:path arrowok="t"/>
              </v:shape>
            </v:group>
            <v:group style="position:absolute;left:6735;top:13377;width:573;height:2" coordorigin="6735,13377" coordsize="573,2">
              <v:shape style="position:absolute;left:6735;top:13377;width:573;height:2" coordorigin="6735,13377" coordsize="573,0" path="m6735,13377l7308,13377e" filled="f" stroked="t" strokeweight=".715958pt" strokecolor="#000000">
                <v:path arrowok="t"/>
              </v:shape>
            </v:group>
            <v:group style="position:absolute;left:205;top:13669;width:501;height:2" coordorigin="205,13669" coordsize="501,2">
              <v:shape style="position:absolute;left:205;top:13669;width:501;height:2" coordorigin="205,13669" coordsize="501,0" path="m205,13669l706,13669e" filled="f" stroked="t" strokeweight=".477306pt" strokecolor="#707070">
                <v:path arrowok="t"/>
              </v:shape>
            </v:group>
            <v:group style="position:absolute;left:649;top:13667;width:305;height:2" coordorigin="649,13667" coordsize="305,2">
              <v:shape style="position:absolute;left:649;top:13667;width:305;height:2" coordorigin="649,13667" coordsize="305,0" path="m649,13667l955,13667e" filled="f" stroked="t" strokeweight=".238653pt" strokecolor="#545454">
                <v:path arrowok="t"/>
              </v:shape>
            </v:group>
            <v:group style="position:absolute;left:921;top:13516;width:2;height:187" coordorigin="921,13516" coordsize="2,187">
              <v:shape style="position:absolute;left:921;top:13516;width:2;height:187" coordorigin="921,13516" coordsize="0,187" path="m921,13702l921,13516e" filled="f" stroked="t" strokeweight=".238653pt" strokecolor="#4B4B4B">
                <v:path arrowok="t"/>
              </v:shape>
            </v:group>
            <v:group style="position:absolute;left:893;top:13667;width:506;height:2" coordorigin="893,13667" coordsize="506,2">
              <v:shape style="position:absolute;left:893;top:13667;width:506;height:2" coordorigin="893,13667" coordsize="506,0" path="m893,13667l1399,13667e" filled="f" stroked="t" strokeweight=".238653pt" strokecolor="#3F3F3F">
                <v:path arrowok="t"/>
              </v:shape>
            </v:group>
            <v:group style="position:absolute;left:1327;top:13667;width:587;height:2" coordorigin="1327,13667" coordsize="587,2">
              <v:shape style="position:absolute;left:1327;top:13667;width:587;height:2" coordorigin="1327,13667" coordsize="587,0" path="m1327,13667l1914,13667e" filled="f" stroked="t" strokeweight=".238653pt" strokecolor="#5B5B5B">
                <v:path arrowok="t"/>
              </v:shape>
            </v:group>
            <v:group style="position:absolute;left:210;top:13669;width:2;height:426" coordorigin="210,13669" coordsize="2,426">
              <v:shape style="position:absolute;left:210;top:13669;width:2;height:426" coordorigin="210,13669" coordsize="0,426" path="m210,14095l210,13669e" filled="f" stroked="t" strokeweight=".477306pt" strokecolor="#676767">
                <v:path arrowok="t"/>
              </v:shape>
            </v:group>
            <v:group style="position:absolute;left:921;top:13698;width:2;height:2652" coordorigin="921,13698" coordsize="2,2652">
              <v:shape style="position:absolute;left:921;top:13698;width:2;height:2652" coordorigin="921,13698" coordsize="0,2652" path="m921,16350l921,13698e" filled="f" stroked="t" strokeweight=".238653pt" strokecolor="#000000">
                <v:path arrowok="t"/>
              </v:shape>
            </v:group>
            <v:group style="position:absolute;left:1375;top:13669;width:2;height:297" coordorigin="1375,13669" coordsize="2,297">
              <v:shape style="position:absolute;left:1375;top:13669;width:2;height:297" coordorigin="1375,13669" coordsize="0,297" path="m1375,13966l1375,13669e" filled="f" stroked="t" strokeweight=".477306pt" strokecolor="#383838">
                <v:path arrowok="t"/>
              </v:shape>
            </v:group>
            <v:group style="position:absolute;left:1377;top:13908;width:2;height:2456" coordorigin="1377,13908" coordsize="2,2456">
              <v:shape style="position:absolute;left:1377;top:13908;width:2;height:2456" coordorigin="1377,13908" coordsize="0,2456" path="m1377,16364l1377,13908e" filled="f" stroked="t" strokeweight=".715958pt" strokecolor="#545454">
                <v:path arrowok="t"/>
              </v:shape>
            </v:group>
            <v:group style="position:absolute;left:6379;top:13908;width:2;height:847" coordorigin="6379,13908" coordsize="2,847">
              <v:shape style="position:absolute;left:6379;top:13908;width:2;height:847" coordorigin="6379,13908" coordsize="0,847" path="m6379,14756l6379,13908e" filled="f" stroked="t" strokeweight=".954611pt" strokecolor="#747474">
                <v:path arrowok="t"/>
              </v:shape>
            </v:group>
            <v:group style="position:absolute;left:1912;top:14200;width:2;height:962" coordorigin="1912,14200" coordsize="2,962">
              <v:shape style="position:absolute;left:1912;top:14200;width:2;height:962" coordorigin="1912,14200" coordsize="0,962" path="m1912,15163l1912,14200e" filled="f" stroked="t" strokeweight=".238653pt" strokecolor="#2B2B2B">
                <v:path arrowok="t"/>
              </v:shape>
            </v:group>
            <v:group style="position:absolute;left:11746;top:14200;width:2;height:555" coordorigin="11746,14200" coordsize="2,555">
              <v:shape style="position:absolute;left:11746;top:14200;width:2;height:555" coordorigin="11746,14200" coordsize="0,555" path="m11746,14756l11746,14200e" filled="f" stroked="t" strokeweight=".477306pt" strokecolor="#5B5B5B">
                <v:path arrowok="t"/>
              </v:shape>
            </v:group>
            <v:group style="position:absolute;left:6382;top:14698;width:2;height:464" coordorigin="6382,14698" coordsize="2,464">
              <v:shape style="position:absolute;left:6382;top:14698;width:2;height:464" coordorigin="6382,14698" coordsize="0,464" path="m6382,15163l6382,14698e" filled="f" stroked="t" strokeweight=".477306pt" strokecolor="#484844">
                <v:path arrowok="t"/>
              </v:shape>
            </v:group>
            <v:group style="position:absolute;left:1909;top:15105;width:2;height:292" coordorigin="1909,15105" coordsize="2,292">
              <v:shape style="position:absolute;left:1909;top:15105;width:2;height:292" coordorigin="1909,15105" coordsize="0,292" path="m1909,15397l1909,15105e" filled="f" stroked="t" strokeweight=".238653pt" strokecolor="#575757">
                <v:path arrowok="t"/>
              </v:shape>
            </v:group>
            <v:group style="position:absolute;left:6382;top:15105;width:2;height:292" coordorigin="6382,15105" coordsize="2,292">
              <v:shape style="position:absolute;left:6382;top:15105;width:2;height:292" coordorigin="6382,15105" coordsize="0,292" path="m6382,15397l6382,15105e" filled="f" stroked="t" strokeweight=".477306pt" strokecolor="#5B5B5B">
                <v:path arrowok="t"/>
              </v:shape>
            </v:group>
            <v:group style="position:absolute;left:212;top:15249;width:2;height:1120" coordorigin="212,15249" coordsize="2,1120">
              <v:shape style="position:absolute;left:212;top:15249;width:2;height:1120" coordorigin="212,15249" coordsize="0,1120" path="m212,16369l212,15249e" filled="f" stroked="t" strokeweight=".715958pt" strokecolor="#7C7C7C">
                <v:path arrowok="t"/>
              </v:shape>
            </v:group>
            <v:group style="position:absolute;left:205;top:16355;width:1193;height:2" coordorigin="205,16355" coordsize="1193,2">
              <v:shape style="position:absolute;left:205;top:16355;width:1193;height:2" coordorigin="205,16355" coordsize="1193,0" path="m205,16355l1399,16355e" filled="f" stroked="t" strokeweight=".715958pt" strokecolor="#575757">
                <v:path arrowok="t"/>
              </v:shape>
            </v:group>
            <v:group style="position:absolute;left:1909;top:15340;width:2;height:603" coordorigin="1909,15340" coordsize="2,603">
              <v:shape style="position:absolute;left:1909;top:15340;width:2;height:603" coordorigin="1909,15340" coordsize="0,603" path="m1909,15943l1909,15340e" filled="f" stroked="t" strokeweight=".477306pt" strokecolor="#6B6B6B">
                <v:path arrowok="t"/>
              </v:shape>
            </v:group>
            <v:group style="position:absolute;left:1146;top:16352;width:4773;height:2" coordorigin="1146,16352" coordsize="4773,2">
              <v:shape style="position:absolute;left:1146;top:16352;width:4773;height:2" coordorigin="1146,16352" coordsize="4773,0" path="m1146,16352l5919,16352e" filled="f" stroked="t" strokeweight=".715958pt" strokecolor="#6B6B6B">
                <v:path arrowok="t"/>
              </v:shape>
            </v:group>
            <v:group style="position:absolute;left:5861;top:16350;width:539;height:2" coordorigin="5861,16350" coordsize="539,2">
              <v:shape style="position:absolute;left:5861;top:16350;width:539;height:2" coordorigin="5861,16350" coordsize="539,0" path="m5861,16350l6401,16350e" filled="f" stroked="t" strokeweight=".477306pt" strokecolor="#484848">
                <v:path arrowok="t"/>
              </v:shape>
            </v:group>
            <v:group style="position:absolute;left:6382;top:15340;width:2;height:1015" coordorigin="6382,15340" coordsize="2,1015">
              <v:shape style="position:absolute;left:6382;top:15340;width:2;height:1015" coordorigin="6382,15340" coordsize="0,1015" path="m6382,16355l6382,15340e" filled="f" stroked="t" strokeweight=".715958pt" strokecolor="#6B6B6B">
                <v:path arrowok="t"/>
              </v:shape>
            </v:group>
            <v:group style="position:absolute;left:6329;top:16348;width:1007;height:2" coordorigin="6329,16348" coordsize="1007,2">
              <v:shape style="position:absolute;left:6329;top:16348;width:1007;height:2" coordorigin="6329,16348" coordsize="1007,0" path="m6329,16348l7336,16348e" filled="f" stroked="t" strokeweight=".954611pt" strokecolor="#777777">
                <v:path arrowok="t"/>
              </v:shape>
            </v:group>
            <v:group style="position:absolute;left:7279;top:16345;width:601;height:2" coordorigin="7279,16345" coordsize="601,2">
              <v:shape style="position:absolute;left:7279;top:16345;width:601;height:2" coordorigin="7279,16345" coordsize="601,0" path="m7279,16345l7880,16345e" filled="f" stroked="t" strokeweight=".477306pt" strokecolor="#4B4B4B">
                <v:path arrowok="t"/>
              </v:shape>
            </v:group>
            <v:group style="position:absolute;left:7823;top:16345;width:3928;height:2" coordorigin="7823,16345" coordsize="3928,2">
              <v:shape style="position:absolute;left:7823;top:16345;width:3928;height:2" coordorigin="7823,16345" coordsize="3928,0" path="m7823,16345l11751,16345e" filled="f" stroked="t" strokeweight=".715958pt" strokecolor="#707070">
                <v:path arrowok="t"/>
              </v:shape>
            </v:group>
            <v:group style="position:absolute;left:9097;top:12330;width:2;height:283" coordorigin="9097,12330" coordsize="2,283">
              <v:shape style="position:absolute;left:9097;top:12330;width:2;height:283" coordorigin="9097,12330" coordsize="0,283" path="m9097,12613l9097,12330e" filled="f" stroked="t" strokeweight="3.4075pt" strokecolor="#EBEBEB">
                <v:path arrowok="t"/>
              </v:shape>
            </v:group>
            <v:group style="position:absolute;left:8951;top:13125;width:104;height:444" coordorigin="8951,13125" coordsize="104,444">
              <v:shape style="position:absolute;left:8951;top:13125;width:104;height:444" coordorigin="8951,13125" coordsize="104,444" path="m8951,13125l9055,13125,9055,13569,8951,13569,8951,13125e" filled="t" fillcolor="#EBEBEB" stroked="f">
                <v:path arrowok="t"/>
                <v:fill/>
              </v:shape>
            </v:group>
            <v:group style="position:absolute;left:8279;top:13347;width:2;height:256" coordorigin="8279,13347" coordsize="2,256">
              <v:shape style="position:absolute;left:8279;top:13347;width:2;height:256" coordorigin="8279,13347" coordsize="0,256" path="m8279,13603l8279,13347e" filled="f" stroked="t" strokeweight="1.21625pt" strokecolor="#EBEBEB">
                <v:path arrowok="t"/>
              </v:shape>
            </v:group>
            <v:group style="position:absolute;left:9797;top:13345;width:2;height:264" coordorigin="9797,13345" coordsize="2,264">
              <v:shape style="position:absolute;left:9797;top:13345;width:2;height:264" coordorigin="9797,13345" coordsize="0,264" path="m9797,13609l9797,13345e" filled="f" stroked="t" strokeweight="2.9531pt" strokecolor="#EBEBEB">
                <v:path arrowok="t"/>
              </v:shape>
            </v:group>
            <v:group style="position:absolute;left:8290;top:13399;width:2;height:423" coordorigin="8290,13399" coordsize="2,423">
              <v:shape style="position:absolute;left:8290;top:13399;width:2;height:423" coordorigin="8290,13399" coordsize="0,423" path="m8290,13822l8290,13399e" filled="f" stroked="t" strokeweight="4.074355pt" strokecolor="#EBEBEB">
                <v:path arrowok="t"/>
              </v:shape>
            </v:group>
            <v:group style="position:absolute;left:9201;top:13524;width:2;height:259" coordorigin="9201,13524" coordsize="2,259">
              <v:shape style="position:absolute;left:9201;top:13524;width:2;height:259" coordorigin="9201,13524" coordsize="0,259" path="m9201,13783l9201,13524e" filled="f" stroked="t" strokeweight="1.68175pt" strokecolor="#EBEBEB">
                <v:path arrowok="t"/>
              </v:shape>
            </v:group>
            <v:group style="position:absolute;left:8308;top:13663;width:202;height:175" coordorigin="8308,13663" coordsize="202,175">
              <v:shape style="position:absolute;left:8308;top:13663;width:202;height:175" coordorigin="8308,13663" coordsize="202,175" path="m8308,13663l8510,13663,8510,13838,8308,13838,8308,13663e" filled="t" fillcolor="#EBEBEB" stroked="f">
                <v:path arrowok="t"/>
                <v:fill/>
              </v:shape>
            </v:group>
            <v:group style="position:absolute;left:9200;top:13653;width:2;height:188" coordorigin="9200,13653" coordsize="2,188">
              <v:shape style="position:absolute;left:9200;top:13653;width:2;height:188" coordorigin="9200,13653" coordsize="0,188" path="m9200,13841l9200,13653e" filled="f" stroked="t" strokeweight="2.305pt" strokecolor="#EBEBEB">
                <v:path arrowok="t"/>
              </v:shape>
            </v:group>
            <v:group style="position:absolute;left:9400;top:13653;width:2;height:188" coordorigin="9400,13653" coordsize="2,188">
              <v:shape style="position:absolute;left:9400;top:13653;width:2;height:188" coordorigin="9400,13653" coordsize="0,188" path="m9400,13841l9400,13653e" filled="f" stroked="t" strokeweight="2.40769pt" strokecolor="#EBEBEB">
                <v:path arrowok="t"/>
              </v:shape>
            </v:group>
            <v:group style="position:absolute;left:8559;top:13751;width:2;height:229" coordorigin="8559,13751" coordsize="2,229">
              <v:shape style="position:absolute;left:8559;top:13751;width:2;height:229" coordorigin="8559,13751" coordsize="0,229" path="m8559,13980l8559,13751e" filled="f" stroked="t" strokeweight="1.656775pt" strokecolor="#EBEBEB">
                <v:path arrowok="t"/>
              </v:shape>
            </v:group>
            <v:group style="position:absolute;left:8864;top:13751;width:2;height:229" coordorigin="8864,13751" coordsize="2,229">
              <v:shape style="position:absolute;left:8864;top:13751;width:2;height:229" coordorigin="8864,13751" coordsize="0,229" path="m8864,13980l8864,13751e" filled="f" stroked="t" strokeweight="3.755pt" strokecolor="#EBEBEB">
                <v:path arrowok="t"/>
              </v:shape>
            </v:group>
            <v:group style="position:absolute;left:9204;top:13782;width:108;height:191" coordorigin="9204,13782" coordsize="108,191">
              <v:shape style="position:absolute;left:9204;top:13782;width:108;height:191" coordorigin="9204,13782" coordsize="108,191" path="m9204,13782l9312,13782,9312,13973,9204,13973,9204,13782e" filled="t" fillcolor="#EBEBEB" stroked="f">
                <v:path arrowok="t"/>
                <v:fill/>
              </v:shape>
            </v:group>
            <v:group style="position:absolute;left:9867;top:13782;width:2;height:191" coordorigin="9867,13782" coordsize="2,191">
              <v:shape style="position:absolute;left:9867;top:13782;width:2;height:191" coordorigin="9867,13782" coordsize="0,191" path="m9867,13973l9867,13782e" filled="f" stroked="t" strokeweight="4.346410pt" strokecolor="#EBEBEB">
                <v:path arrowok="t"/>
              </v:shape>
            </v:group>
            <v:group style="position:absolute;left:8475;top:13849;width:2;height:239" coordorigin="8475,13849" coordsize="2,239">
              <v:shape style="position:absolute;left:8475;top:13849;width:2;height:239" coordorigin="8475,13849" coordsize="0,239" path="m8475,14088l8475,13849e" filled="f" stroked="t" strokeweight="3.76471pt" strokecolor="#EBEBEB">
                <v:path arrowok="t"/>
              </v:shape>
            </v:group>
            <v:group style="position:absolute;left:8671;top:14088;width:105;height:121" coordorigin="8671,14088" coordsize="105,121">
              <v:shape style="position:absolute;left:8671;top:14088;width:105;height:121" coordorigin="8671,14088" coordsize="105,121" path="m8671,14088l8776,14088,8776,14209,8671,14209,8671,14088e" filled="t" fillcolor="#EBEBEB" stroked="f">
                <v:path arrowok="t"/>
                <v:fill/>
              </v:shape>
            </v:group>
            <v:group style="position:absolute;left:9117;top:14088;width:2;height:121" coordorigin="9117,14088" coordsize="2,121">
              <v:shape style="position:absolute;left:9117;top:14088;width:2;height:121" coordorigin="9117,14088" coordsize="0,121" path="m9117,14209l9117,14088e" filled="f" stroked="t" strokeweight="1.98811pt" strokecolor="#EBEBEB">
                <v:path arrowok="t"/>
              </v:shape>
            </v:group>
            <v:group style="position:absolute;left:9589;top:14058;width:2;height:160" coordorigin="9589,14058" coordsize="2,160">
              <v:shape style="position:absolute;left:9589;top:14058;width:2;height:160" coordorigin="9589,14058" coordsize="0,160" path="m9589,14218l9589,14058e" filled="f" stroked="t" strokeweight="2.120080pt" strokecolor="#EBEBEB">
                <v:path arrowok="t"/>
              </v:shape>
            </v:group>
            <v:group style="position:absolute;left:9837;top:14058;width:2;height:160" coordorigin="9837,14058" coordsize="2,160">
              <v:shape style="position:absolute;left:9837;top:14058;width:2;height:160" coordorigin="9837,14058" coordsize="0,160" path="m9837,14218l9837,14058e" filled="f" stroked="t" strokeweight="2.305pt" strokecolor="#EBEBEB">
                <v:path arrowok="t"/>
              </v:shape>
            </v:group>
            <v:group style="position:absolute;left:8803;top:14242;width:2;height:109" coordorigin="8803,14242" coordsize="2,109">
              <v:shape style="position:absolute;left:8803;top:14242;width:2;height:109" coordorigin="8803,14242" coordsize="0,109" path="m8803,14351l8803,14242e" filled="f" stroked="t" strokeweight="4.069360pt" strokecolor="#EBEBEB">
                <v:path arrowok="t"/>
              </v:shape>
            </v:group>
            <v:group style="position:absolute;left:8962;top:14242;width:2;height:109" coordorigin="8962,14242" coordsize="2,109">
              <v:shape style="position:absolute;left:8962;top:14242;width:2;height:109" coordorigin="8962,14242" coordsize="0,109" path="m8962,14242l8962,14351,8962,14242xe" filled="t" fillcolor="#EBEBEB" stroked="f">
                <v:path arrowok="t"/>
                <v:fill/>
              </v:shape>
            </v:group>
            <w10:wrap type="none"/>
          </v:group>
        </w:pict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83838"/>
          <w:spacing w:val="0"/>
          <w:w w:val="105"/>
        </w:rPr>
        <w:t>SE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20" w:after="0" w:line="240" w:lineRule="auto"/>
        <w:ind w:left="38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Itfaiy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e</w:t>
      </w:r>
      <w:r>
        <w:rPr>
          <w:rFonts w:ascii="Arial" w:hAnsi="Arial" w:cs="Arial" w:eastAsia="Arial"/>
          <w:sz w:val="19"/>
          <w:szCs w:val="19"/>
          <w:color w:val="383838"/>
          <w:spacing w:val="-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Kuıe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</w:rPr>
        <w:t>y</w:t>
      </w:r>
      <w:r>
        <w:rPr>
          <w:rFonts w:ascii="Arial" w:hAnsi="Arial" w:cs="Arial" w:eastAsia="Arial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Bölge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2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37" w:lineRule="exact"/>
        <w:ind w:right="-20"/>
        <w:jc w:val="left"/>
        <w:tabs>
          <w:tab w:pos="1260" w:val="left"/>
        </w:tabs>
        <w:rPr>
          <w:rFonts w:ascii="Arial" w:hAnsi="Arial" w:cs="Arial" w:eastAsia="Arial"/>
          <w:sz w:val="49"/>
          <w:szCs w:val="4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2"/>
          <w:position w:val="-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7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369"/>
          <w:position w:val="-3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6"/>
          <w:w w:val="86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86"/>
          <w:position w:val="-3"/>
        </w:rPr>
        <w:t> </w:t>
      </w:r>
      <w:r>
        <w:rPr>
          <w:rFonts w:ascii="Arial" w:hAnsi="Arial" w:cs="Arial" w:eastAsia="Arial"/>
          <w:sz w:val="49"/>
          <w:szCs w:val="49"/>
          <w:color w:val="313462"/>
          <w:spacing w:val="0"/>
          <w:w w:val="86"/>
          <w:i/>
          <w:position w:val="-3"/>
        </w:rPr>
        <w:t>f</w:t>
      </w:r>
      <w:r>
        <w:rPr>
          <w:rFonts w:ascii="Arial" w:hAnsi="Arial" w:cs="Arial" w:eastAsia="Arial"/>
          <w:sz w:val="49"/>
          <w:szCs w:val="49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left="52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62626"/>
          <w:w w:val="135"/>
          <w:position w:val="1"/>
        </w:rPr>
        <w:t>l</w:t>
      </w:r>
      <w:r>
        <w:rPr>
          <w:rFonts w:ascii="Arial" w:hAnsi="Arial" w:cs="Arial" w:eastAsia="Arial"/>
          <w:sz w:val="19"/>
          <w:szCs w:val="19"/>
          <w:color w:val="262626"/>
          <w:spacing w:val="6"/>
          <w:w w:val="134"/>
          <w:position w:val="1"/>
        </w:rPr>
        <w:t>t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6"/>
          <w:position w:val="1"/>
        </w:rPr>
        <w:t>f.E</w:t>
      </w:r>
      <w:r>
        <w:rPr>
          <w:rFonts w:ascii="Arial" w:hAnsi="Arial" w:cs="Arial" w:eastAsia="Arial"/>
          <w:sz w:val="19"/>
          <w:szCs w:val="19"/>
          <w:color w:val="525252"/>
          <w:spacing w:val="0"/>
          <w:w w:val="107"/>
          <w:position w:val="1"/>
        </w:rPr>
        <w:t>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80" w:right="80"/>
          <w:cols w:num="3" w:equalWidth="0">
            <w:col w:w="515" w:space="1582"/>
            <w:col w:w="2115" w:space="180"/>
            <w:col w:w="7368"/>
          </w:cols>
        </w:sectPr>
      </w:pPr>
      <w:rPr/>
    </w:p>
    <w:p>
      <w:pPr>
        <w:spacing w:before="90" w:after="0" w:line="212" w:lineRule="auto"/>
        <w:ind w:left="648" w:right="-155" w:firstLine="-8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90"/>
          <w:szCs w:val="90"/>
          <w:color w:val="333333"/>
          <w:spacing w:val="-739"/>
          <w:w w:val="155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333333"/>
          <w:spacing w:val="5"/>
          <w:w w:val="113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13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1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376" w:right="4304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5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1" w:after="0" w:line="237" w:lineRule="exact"/>
        <w:ind w:left="1127" w:right="511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40" w:bottom="280" w:left="240" w:right="200"/>
          <w:cols w:num="2" w:equalWidth="0">
            <w:col w:w="1669" w:space="1670"/>
            <w:col w:w="8141"/>
          </w:cols>
        </w:sectPr>
      </w:pPr>
      <w:rPr/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8.698578" w:type="dxa"/>
      </w:tblPr>
      <w:tblGrid/>
      <w:tr>
        <w:trPr>
          <w:trHeight w:val="236" w:hRule="exact"/>
        </w:trPr>
        <w:tc>
          <w:tcPr>
            <w:tcW w:w="1234" w:type="dxa"/>
            <w:tcBorders>
              <w:top w:val="single" w:sz="5.695696" w:space="0" w:color="545454"/>
              <w:bottom w:val="single" w:sz="5.695696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6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!Ola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4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30" w:type="dxa"/>
            <w:tcBorders>
              <w:top w:val="single" w:sz="5.695696" w:space="0" w:color="545454"/>
              <w:bottom w:val="single" w:sz="5.695696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6" w:lineRule="exact"/>
              <w:ind w:left="20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9"/>
                <w:w w:val="95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</w:rPr>
              <w:t>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52" w:type="dxa"/>
            <w:tcBorders>
              <w:top w:val="single" w:sz="5.695696" w:space="0" w:color="545454"/>
              <w:bottom w:val="single" w:sz="5.695696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16" w:lineRule="exact"/>
              <w:ind w:left="33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</w:rPr>
              <w:t>16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52" w:type="dxa"/>
            <w:tcBorders>
              <w:top w:val="single" w:sz="5.695696" w:space="0" w:color="545454"/>
              <w:bottom w:val="single" w:sz="5.695696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1" w:after="0" w:line="240" w:lineRule="auto"/>
              <w:ind w:left="2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17:42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745" w:type="dxa"/>
            <w:tcBorders>
              <w:top w:val="single" w:sz="5.695696" w:space="0" w:color="545454"/>
              <w:bottom w:val="single" w:sz="5.695696" w:space="0" w:color="575757"/>
              <w:left w:val="nil" w:sz="6" w:space="0" w:color="auto"/>
              <w:right w:val="single" w:sz="5.695696" w:space="0" w:color="575757"/>
            </w:tcBorders>
          </w:tcPr>
          <w:p>
            <w:pPr>
              <w:spacing w:before="1" w:after="0" w:line="240" w:lineRule="auto"/>
              <w:ind w:left="3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h"el: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1" w:hRule="exact"/>
        </w:trPr>
        <w:tc>
          <w:tcPr>
            <w:tcW w:w="1234" w:type="dxa"/>
            <w:tcBorders>
              <w:top w:val="single" w:sz="5.695696" w:space="0" w:color="575757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8" w:lineRule="exact"/>
              <w:ind w:left="6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30" w:type="dxa"/>
            <w:tcBorders>
              <w:top w:val="single" w:sz="5.695696" w:space="0" w:color="575757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8" w:lineRule="exact"/>
              <w:ind w:left="20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86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</w:rPr>
              <w:t>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52" w:type="dxa"/>
            <w:tcBorders>
              <w:top w:val="single" w:sz="5.695696" w:space="0" w:color="575757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8" w:lineRule="exact"/>
              <w:ind w:left="338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</w:rPr>
              <w:t>2982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52" w:type="dxa"/>
            <w:tcBorders>
              <w:top w:val="single" w:sz="5.695696" w:space="0" w:color="575757"/>
              <w:bottom w:val="single" w:sz="5.695696" w:space="0" w:color="545454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8" w:lineRule="exact"/>
              <w:ind w:left="25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745" w:type="dxa"/>
            <w:tcBorders>
              <w:top w:val="single" w:sz="5.695696" w:space="0" w:color="575757"/>
              <w:bottom w:val="single" w:sz="5.695696" w:space="0" w:color="545454"/>
              <w:left w:val="nil" w:sz="6" w:space="0" w:color="auto"/>
              <w:right w:val="single" w:sz="5.695696" w:space="0" w:color="575757"/>
            </w:tcBorders>
          </w:tcPr>
          <w:p>
            <w:pPr/>
            <w:rPr/>
          </w:p>
        </w:tc>
      </w:tr>
    </w:tbl>
    <w:p>
      <w:pPr>
        <w:spacing w:before="0" w:after="0" w:line="211" w:lineRule="exact"/>
        <w:ind w:left="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Veysel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Rek.rcasyo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2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63"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13"/>
          <w:w w:val="88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88"/>
        </w:rPr>
        <w:t>&lt;mnı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Veysel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Rekrcasyo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Alanı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59" w:right="-20"/>
        <w:jc w:val="left"/>
        <w:tabs>
          <w:tab w:pos="1540" w:val="left"/>
          <w:tab w:pos="446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Sjgara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25" w:lineRule="exact"/>
        <w:ind w:left="187" w:right="-20"/>
        <w:jc w:val="left"/>
        <w:tabs>
          <w:tab w:pos="3700" w:val="left"/>
          <w:tab w:pos="644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7.795227pt;margin-top:12.400335pt;width:57.400437pt;height:24pt;mso-position-horizontal-relative:page;mso-position-vertical-relative:paragraph;z-index:-15723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11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33333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33333"/>
                      <w:spacing w:val="0"/>
                      <w:w w:val="44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33333"/>
                      <w:spacing w:val="0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3333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33333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AAAAAA"/>
                      <w:spacing w:val="0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AAAAAA"/>
                      <w:spacing w:val="-29"/>
                      <w:w w:val="44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AAAAAA"/>
                      <w:spacing w:val="-29"/>
                      <w:w w:val="44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5"/>
          <w:position w:val="-2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95"/>
          <w:position w:val="-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-2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73"/>
          <w:position w:val="-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2"/>
        </w:rPr>
        <w:t>Kul!anu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3709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94B4B"/>
          <w:w w:val="88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85"/>
          <w:u w:val="single" w:color="000000"/>
        </w:rPr>
        <w:t>13oıoııarııı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85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85"/>
          <w:u w:val="single" w:color="0000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7"/>
          <w:w w:val="85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34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34"/>
          <w:w w:val="85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5"/>
          <w:u w:val="single" w:color="000000"/>
        </w:rPr>
        <w:t>Kai!:i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5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5"/>
          <w:u w:val="single" w:color="0000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0"/>
          <w:w w:val="85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33333"/>
          <w:spacing w:val="9"/>
          <w:w w:val="85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90"/>
          <w:u w:val="single" w:color="000000"/>
        </w:rPr>
        <w:t>Al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9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"/>
          <w:w w:val="90"/>
          <w:u w:val="single" w:color="0000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"/>
          <w:w w:val="9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"/>
          <w:w w:val="9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56"/>
          <w:u w:val="single" w:color="0000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56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6"/>
          <w:w w:val="55"/>
          <w:u w:val="single" w:color="000000"/>
        </w:rPr>
        <w:t>&lt;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6"/>
          <w:w w:val="55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6"/>
          <w:w w:val="55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68"/>
          <w:u w:val="single" w:color="0000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68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68"/>
          <w:u w:val="single" w:color="000000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68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68"/>
          <w:u w:val="single" w:color="000000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68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9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9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9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-14"/>
          <w:w w:val="82"/>
        </w:rPr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90"/>
          <w:u w:val="single" w:color="0000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0"/>
          <w:w w:val="9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1"/>
          <w:w w:val="90"/>
          <w:u w:val="single" w:color="000000"/>
        </w:rPr>
        <w:t>Q</w:t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1"/>
          <w:w w:val="9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646666"/>
          <w:spacing w:val="1"/>
          <w:w w:val="9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90"/>
          <w:u w:val="single" w:color="000000"/>
        </w:rPr>
        <w:t>cli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9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90"/>
          <w:u w:val="single" w:color="0000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93"/>
        </w:rPr>
        <w:t>_!2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11"/>
          <w:w w:val="9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33"/>
        </w:rPr>
        <w:t>ı;.o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47"/>
          <w:w w:val="33"/>
        </w:rPr>
        <w:t>&lt;</w:t>
      </w:r>
      <w:r>
        <w:rPr>
          <w:rFonts w:ascii="Times New Roman" w:hAnsi="Times New Roman" w:cs="Times New Roman" w:eastAsia="Times New Roman"/>
          <w:sz w:val="18"/>
          <w:szCs w:val="18"/>
          <w:color w:val="7C7C7E"/>
          <w:spacing w:val="-15"/>
          <w:w w:val="66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26"/>
          <w:w w:val="3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7C7C7E"/>
          <w:spacing w:val="-2"/>
          <w:w w:val="6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56"/>
          <w:w w:val="7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7C7C7E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7C7C7E"/>
          <w:spacing w:val="-4"/>
          <w:w w:val="6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C7C7E"/>
          <w:spacing w:val="0"/>
          <w:w w:val="121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7C7C7E"/>
          <w:spacing w:val="-7"/>
          <w:w w:val="12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288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12"/>
          <w:w w:val="288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45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45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83"/>
          <w:w w:val="45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0"/>
          <w:w w:val="238"/>
        </w:rPr>
        <w:t>---·</w:t>
      </w:r>
      <w:r>
        <w:rPr>
          <w:rFonts w:ascii="Times New Roman" w:hAnsi="Times New Roman" w:cs="Times New Roman" w:eastAsia="Times New Roman"/>
          <w:sz w:val="18"/>
          <w:szCs w:val="18"/>
          <w:color w:val="494B4B"/>
          <w:spacing w:val="-31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395"/>
        </w:rPr>
        <w:t>----</w:t>
      </w:r>
      <w:r>
        <w:rPr>
          <w:rFonts w:ascii="Arial" w:hAnsi="Arial" w:cs="Arial" w:eastAsia="Arial"/>
          <w:sz w:val="20"/>
          <w:szCs w:val="20"/>
          <w:color w:val="232323"/>
          <w:spacing w:val="-186"/>
          <w:w w:val="395"/>
        </w:rPr>
        <w:t> </w:t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395"/>
        </w:rPr>
        <w:t>---</w:t>
      </w:r>
      <w:r>
        <w:rPr>
          <w:rFonts w:ascii="Arial" w:hAnsi="Arial" w:cs="Arial" w:eastAsia="Arial"/>
          <w:sz w:val="20"/>
          <w:szCs w:val="20"/>
          <w:color w:val="494B4B"/>
          <w:spacing w:val="-154"/>
          <w:w w:val="395"/>
        </w:rPr>
        <w:t> </w:t>
      </w:r>
      <w:r>
        <w:rPr>
          <w:rFonts w:ascii="Arial" w:hAnsi="Arial" w:cs="Arial" w:eastAsia="Arial"/>
          <w:sz w:val="20"/>
          <w:szCs w:val="20"/>
          <w:color w:val="232323"/>
          <w:spacing w:val="0"/>
          <w:w w:val="395"/>
        </w:rPr>
        <w:t>-</w:t>
      </w:r>
      <w:r>
        <w:rPr>
          <w:rFonts w:ascii="Arial" w:hAnsi="Arial" w:cs="Arial" w:eastAsia="Arial"/>
          <w:sz w:val="20"/>
          <w:szCs w:val="20"/>
          <w:color w:val="232323"/>
          <w:spacing w:val="-67"/>
          <w:w w:val="395"/>
        </w:rPr>
        <w:t> </w:t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395"/>
        </w:rPr>
        <w:t>--</w:t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494B4B"/>
          <w:spacing w:val="-9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646666"/>
          <w:spacing w:val="0"/>
          <w:w w:val="436"/>
        </w:rPr>
        <w:t>-</w:t>
      </w:r>
      <w:r>
        <w:rPr>
          <w:rFonts w:ascii="Arial" w:hAnsi="Arial" w:cs="Arial" w:eastAsia="Arial"/>
          <w:sz w:val="20"/>
          <w:szCs w:val="20"/>
          <w:color w:val="646666"/>
          <w:spacing w:val="-117"/>
          <w:w w:val="436"/>
        </w:rPr>
        <w:t> </w:t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163"/>
        </w:rPr>
        <w:t>----1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6092" w:right="-20"/>
        <w:jc w:val="left"/>
        <w:tabs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5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18:35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</w:sectPr>
      </w:pPr>
      <w:rPr/>
    </w:p>
    <w:p>
      <w:pPr>
        <w:spacing w:before="0" w:after="0" w:line="325" w:lineRule="exact"/>
        <w:ind w:left="159" w:right="-20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33333"/>
          <w:w w:val="50"/>
        </w:rPr>
        <w:t>l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9"/>
          <w:w w:val="5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199" w:lineRule="exact"/>
        <w:ind w:left="219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!Amiri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30"/>
          <w:position w:val="-2"/>
        </w:rPr>
        <w:t>:E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3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1"/>
          <w:w w:val="13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tdri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2"/>
        </w:rPr>
        <w:t>GÖKDERE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0" w:lineRule="exact"/>
        <w:ind w:left="2190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100"/>
        </w:rPr>
        <w:t>:ı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77" w:after="0" w:line="240" w:lineRule="auto"/>
        <w:ind w:left="97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3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4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4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12"/>
          <w:w w:val="1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17:43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17:48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  <w:cols w:num="3" w:equalWidth="0">
            <w:col w:w="4509" w:space="295"/>
            <w:col w:w="2684" w:space="303"/>
            <w:col w:w="3689"/>
          </w:cols>
        </w:sectPr>
      </w:pPr>
      <w:rPr/>
    </w:p>
    <w:p>
      <w:pPr>
        <w:spacing w:before="0" w:after="0" w:line="207" w:lineRule="exact"/>
        <w:ind w:left="16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w w:val="120"/>
        </w:rPr>
        <w:t>pid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2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821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  <w:cols w:num="2" w:equalWidth="0">
            <w:col w:w="658" w:space="1546"/>
            <w:col w:w="9276"/>
          </w:cols>
        </w:sectPr>
      </w:pPr>
      <w:rPr/>
    </w:p>
    <w:p>
      <w:pPr>
        <w:spacing w:before="8" w:after="0" w:line="240" w:lineRule="auto"/>
        <w:ind w:left="192" w:right="-20"/>
        <w:jc w:val="left"/>
        <w:tabs>
          <w:tab w:pos="476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7"/>
          <w:position w:val="0"/>
        </w:rPr>
        <w:t>Ele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  <w:position w:val="0"/>
        </w:rPr>
        <w:t>tri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0"/>
        </w:rPr>
        <w:t>GeJJ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17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0"/>
          <w:position w:val="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786" w:right="-20"/>
        <w:jc w:val="left"/>
        <w:tabs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476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1"/>
        </w:rPr>
        <w:t>Emiliyeı-Jandarma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</w:sectPr>
      </w:pPr>
      <w:rPr/>
    </w:p>
    <w:p>
      <w:pPr>
        <w:spacing w:before="29" w:after="0" w:line="240" w:lineRule="auto"/>
        <w:ind w:left="22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87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83"/>
        </w:rPr>
        <w:t>Y-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4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4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5"/>
          <w:w w:val="1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17:48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14" w:lineRule="exact"/>
        <w:ind w:left="221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  <w:position w:val="-1"/>
        </w:rPr>
        <w:t>18:20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14" w:lineRule="exact"/>
        <w:ind w:left="9" w:right="-20"/>
        <w:jc w:val="left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86"/>
        </w:rPr>
        <w:t>ı</w:t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26"/>
          <w:szCs w:val="26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  <w:cols w:num="2" w:equalWidth="0">
            <w:col w:w="3733" w:space="1025"/>
            <w:col w:w="6722"/>
          </w:cols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3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jolayı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9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884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EDEBALİ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  <w:cols w:num="2" w:equalWidth="0">
            <w:col w:w="1603" w:space="611"/>
            <w:col w:w="9266"/>
          </w:cols>
        </w:sectPr>
      </w:pPr>
      <w:rPr/>
    </w:p>
    <w:p>
      <w:pPr>
        <w:spacing w:before="24" w:after="0" w:line="240" w:lineRule="auto"/>
        <w:ind w:left="187" w:right="-69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right="-69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left="8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5.538757pt;margin-top:-5.076838pt;width:2.99991pt;height:19pt;mso-position-horizontal-relative:page;mso-position-vertical-relative:paragraph;z-index:-15722" type="#_x0000_t202" filled="f" stroked="f">
            <v:textbox inset="0,0,0,0">
              <w:txbxContent>
                <w:p>
                  <w:pPr>
                    <w:spacing w:before="0" w:after="0" w:line="380" w:lineRule="exact"/>
                    <w:ind w:right="-97"/>
                    <w:jc w:val="left"/>
                    <w:rPr>
                      <w:rFonts w:ascii="Arial" w:hAnsi="Arial" w:cs="Arial" w:eastAsia="Arial"/>
                      <w:sz w:val="38"/>
                      <w:szCs w:val="38"/>
                    </w:rPr>
                  </w:pPr>
                  <w:rPr/>
                  <w:r>
                    <w:rPr>
                      <w:rFonts w:ascii="Arial" w:hAnsi="Arial" w:cs="Arial" w:eastAsia="Arial"/>
                      <w:sz w:val="38"/>
                      <w:szCs w:val="38"/>
                      <w:color w:val="333333"/>
                      <w:spacing w:val="0"/>
                      <w:w w:val="56"/>
                    </w:rPr>
                    <w:t>ı</w:t>
                  </w:r>
                  <w:r>
                    <w:rPr>
                      <w:rFonts w:ascii="Arial" w:hAnsi="Arial" w:cs="Arial" w:eastAsia="Arial"/>
                      <w:sz w:val="38"/>
                      <w:szCs w:val="3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3,5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8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-3"/>
        </w:rPr>
        <w:t>[K.K.T.</w:t>
      </w:r>
      <w:r>
        <w:rPr>
          <w:rFonts w:ascii="Arial" w:hAnsi="Arial" w:cs="Arial" w:eastAsia="Arial"/>
          <w:sz w:val="18"/>
          <w:szCs w:val="18"/>
          <w:color w:val="333333"/>
          <w:spacing w:val="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4" w:lineRule="exact"/>
        <w:ind w:left="5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494B4B"/>
          <w:spacing w:val="0"/>
          <w:w w:val="56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  <w:cols w:num="3" w:equalWidth="0">
            <w:col w:w="3334" w:space="1434"/>
            <w:col w:w="2804" w:space="666"/>
            <w:col w:w="3242"/>
          </w:cols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2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4" w:lineRule="exact"/>
        <w:ind w:left="509" w:right="4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46666"/>
          <w:w w:val="5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57" w:right="277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4" w:lineRule="auto"/>
        <w:ind w:right="63" w:firstLine="1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</w:rPr>
        <w:t>kuru</w:t>
      </w:r>
      <w:r>
        <w:rPr>
          <w:rFonts w:ascii="Arial" w:hAnsi="Arial" w:cs="Arial" w:eastAsia="Arial"/>
          <w:sz w:val="18"/>
          <w:szCs w:val="18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1"/>
        </w:rPr>
        <w:t>göıiilıntış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Jolup;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soruşturmada,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belirlenemeye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tıırııfındaı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</w:rPr>
        <w:t>öndürü!mede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düşürille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left="47" w:right="538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1eticesinde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3"/>
        </w:rPr>
        <w:t>çıkt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6"/>
        </w:rPr>
        <w:t>vanlınıştır.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64" w:right="396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4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2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2"/>
          <w:w w:val="8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5"/>
        </w:rPr>
        <w:t>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240" w:right="200"/>
          <w:cols w:num="2" w:equalWidth="0">
            <w:col w:w="1893" w:space="307"/>
            <w:col w:w="9280"/>
          </w:cols>
        </w:sectPr>
      </w:pPr>
      <w:rPr/>
    </w:p>
    <w:p>
      <w:pPr>
        <w:spacing w:before="29" w:after="0" w:line="214" w:lineRule="exact"/>
        <w:ind w:left="201" w:right="-69"/>
        <w:jc w:val="left"/>
        <w:tabs>
          <w:tab w:pos="2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1"/>
        </w:rPr>
        <w:t>tı'arih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1"/>
        </w:rPr>
        <w:t>11.05.2017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666"/>
          <w:spacing w:val="-7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9"/>
        </w:rPr>
        <w:t>18:50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  <w:cols w:num="2" w:equalWidth="0">
            <w:col w:w="3822" w:space="2307"/>
            <w:col w:w="5351"/>
          </w:cols>
        </w:sectPr>
      </w:pPr>
      <w:rPr/>
    </w:p>
    <w:p>
      <w:pPr>
        <w:spacing w:before="9" w:after="0" w:line="240" w:lineRule="auto"/>
        <w:ind w:left="287" w:right="-20"/>
        <w:jc w:val="left"/>
        <w:tabs>
          <w:tab w:pos="1080" w:val="left"/>
          <w:tab w:pos="1600" w:val="left"/>
          <w:tab w:pos="8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371" w:right="-20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left="5094" w:right="539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</w:sectPr>
      </w:pPr>
      <w:rPr/>
    </w:p>
    <w:p>
      <w:pPr>
        <w:spacing w:before="52" w:after="0" w:line="240" w:lineRule="auto"/>
        <w:ind w:left="2864" w:right="-20"/>
        <w:jc w:val="left"/>
        <w:rPr>
          <w:rFonts w:ascii="Times New Roman" w:hAnsi="Times New Roman" w:cs="Times New Roman" w:eastAsia="Times New Roman"/>
          <w:sz w:val="6"/>
          <w:szCs w:val="6"/>
        </w:rPr>
      </w:pPr>
      <w:rPr/>
      <w:r>
        <w:rPr/>
        <w:pict>
          <v:group style="position:absolute;margin-left:19.341627pt;margin-top:32.824207pt;width:565.298357pt;height:777.462535pt;mso-position-horizontal-relative:page;mso-position-vertical-relative:page;z-index:-15726" coordorigin="387,656" coordsize="11306,15549">
            <v:shape style="position:absolute;left:8390;top:11962;width:3302;height:2304" type="#_x0000_t75">
              <v:imagedata r:id="rId20" o:title=""/>
            </v:shape>
            <v:group style="position:absolute;left:394;top:683;width:11168;height:2" coordorigin="394,683" coordsize="11168,2">
              <v:shape style="position:absolute;left:394;top:683;width:11168;height:2" coordorigin="394,683" coordsize="11168,0" path="m394,683l11562,683e" filled="f" stroked="t" strokeweight=".711962pt" strokecolor="#575757">
                <v:path arrowok="t"/>
              </v:shape>
            </v:group>
            <v:group style="position:absolute;left:415;top:664;width:2;height:13473" coordorigin="415,664" coordsize="2,13473">
              <v:shape style="position:absolute;left:415;top:664;width:2;height:13473" coordorigin="415,664" coordsize="0,13473" path="m415,14136l415,664e" filled="f" stroked="t" strokeweight=".711962pt" strokecolor="#484848">
                <v:path arrowok="t"/>
              </v:shape>
            </v:group>
            <v:group style="position:absolute;left:2430;top:668;width:2;height:1537" coordorigin="2430,668" coordsize="2,1537">
              <v:shape style="position:absolute;left:2430;top:668;width:2;height:1537" coordorigin="2430,668" coordsize="0,1537" path="m2430,2206l2430,668e" filled="f" stroked="t" strokeweight=".711962pt" strokecolor="#444444">
                <v:path arrowok="t"/>
              </v:shape>
            </v:group>
            <v:group style="position:absolute;left:9194;top:673;width:2;height:1537" coordorigin="9194,673" coordsize="2,1537">
              <v:shape style="position:absolute;left:9194;top:673;width:2;height:1537" coordorigin="9194,673" coordsize="0,1537" path="m9194,2210l9194,673e" filled="f" stroked="t" strokeweight=".711962pt" strokecolor="#545454">
                <v:path arrowok="t"/>
              </v:shape>
            </v:group>
            <v:group style="position:absolute;left:11572;top:668;width:2;height:15525" coordorigin="11572,668" coordsize="2,15525">
              <v:shape style="position:absolute;left:11572;top:668;width:2;height:15525" coordorigin="11572,668" coordsize="0,15525" path="m11572,16194l11572,668e" filled="f" stroked="t" strokeweight=".711962pt" strokecolor="#575757">
                <v:path arrowok="t"/>
              </v:shape>
            </v:group>
            <v:group style="position:absolute;left:10067;top:1609;width:669;height:2" coordorigin="10067,1609" coordsize="669,2">
              <v:shape style="position:absolute;left:10067;top:1609;width:669;height:2" coordorigin="10067,1609" coordsize="669,0" path="m10067,1609l10736,1609e" filled="f" stroked="t" strokeweight="4.034450pt" strokecolor="#6B7474">
                <v:path arrowok="t"/>
              </v:shape>
            </v:group>
            <v:group style="position:absolute;left:403;top:2917;width:11168;height:2" coordorigin="403,2917" coordsize="11168,2">
              <v:shape style="position:absolute;left:403;top:2917;width:11168;height:2" coordorigin="403,2917" coordsize="11168,0" path="m403,2917l11572,2917e" filled="f" stroked="t" strokeweight=".711962pt" strokecolor="#545454">
                <v:path arrowok="t"/>
              </v:shape>
            </v:group>
            <v:group style="position:absolute;left:403;top:3160;width:11168;height:2" coordorigin="403,3160" coordsize="11168,2">
              <v:shape style="position:absolute;left:403;top:3160;width:11168;height:2" coordorigin="403,3160" coordsize="11168,0" path="m403,3160l11572,3160e" filled="f" stroked="t" strokeweight=".711962pt" strokecolor="#575757">
                <v:path arrowok="t"/>
              </v:shape>
            </v:group>
            <v:group style="position:absolute;left:399;top:3404;width:11178;height:2" coordorigin="399,3404" coordsize="11178,2">
              <v:shape style="position:absolute;left:399;top:3404;width:11178;height:2" coordorigin="399,3404" coordsize="11178,0" path="m399,3404l11576,3404e" filled="f" stroked="t" strokeweight=".711962pt" strokecolor="#545454">
                <v:path arrowok="t"/>
              </v:shape>
            </v:group>
            <v:group style="position:absolute;left:7025;top:3394;width:2;height:750" coordorigin="7025,3394" coordsize="2,750">
              <v:shape style="position:absolute;left:7025;top:3394;width:2;height:750" coordorigin="7025,3394" coordsize="0,750" path="m7025,4144l7025,3394e" filled="f" stroked="t" strokeweight=".711962pt" strokecolor="#545454">
                <v:path arrowok="t"/>
              </v:shape>
            </v:group>
            <v:group style="position:absolute;left:3930;top:3390;width:2;height:750" coordorigin="3930,3390" coordsize="2,750">
              <v:shape style="position:absolute;left:3930;top:3390;width:2;height:750" coordorigin="3930,3390" coordsize="0,750" path="m3930,4139l3930,3390e" filled="f" stroked="t" strokeweight=".949282pt" strokecolor="#575757">
                <v:path arrowok="t"/>
              </v:shape>
            </v:group>
            <v:group style="position:absolute;left:394;top:4134;width:11178;height:2" coordorigin="394,4134" coordsize="11178,2">
              <v:shape style="position:absolute;left:394;top:4134;width:11178;height:2" coordorigin="394,4134" coordsize="11178,0" path="m394,4134l11572,4134e" filled="f" stroked="t" strokeweight=".711962pt" strokecolor="#5B5B5B">
                <v:path arrowok="t"/>
              </v:shape>
            </v:group>
            <v:group style="position:absolute;left:2449;top:4125;width:2;height:12064" coordorigin="2449,4125" coordsize="2,12064">
              <v:shape style="position:absolute;left:2449;top:4125;width:2;height:12064" coordorigin="2449,4125" coordsize="0,12064" path="m2449,16189l2449,4125e" filled="f" stroked="t" strokeweight=".949282pt" strokecolor="#444444">
                <v:path arrowok="t"/>
              </v:shape>
            </v:group>
            <v:group style="position:absolute;left:394;top:4407;width:11178;height:2" coordorigin="394,4407" coordsize="11178,2">
              <v:shape style="position:absolute;left:394;top:4407;width:11178;height:2" coordorigin="394,4407" coordsize="11178,0" path="m394,4407l11572,4407e" filled="f" stroked="t" strokeweight=".711962pt" strokecolor="#606060">
                <v:path arrowok="t"/>
              </v:shape>
            </v:group>
            <v:group style="position:absolute;left:2421;top:4650;width:9156;height:2" coordorigin="2421,4650" coordsize="9156,2">
              <v:shape style="position:absolute;left:2421;top:4650;width:9156;height:2" coordorigin="2421,4650" coordsize="9156,0" path="m2421,4650l11576,4650e" filled="f" stroked="t" strokeweight=".711962pt" strokecolor="#545454">
                <v:path arrowok="t"/>
              </v:shape>
            </v:group>
            <v:group style="position:absolute;left:4988;top:4640;width:2;height:2177" coordorigin="4988,4640" coordsize="2,2177">
              <v:shape style="position:absolute;left:4988;top:4640;width:2;height:2177" coordorigin="4988,4640" coordsize="0,2177" path="m4988,6817l4988,4640e" filled="f" stroked="t" strokeweight=".949282pt" strokecolor="#646464">
                <v:path arrowok="t"/>
              </v:shape>
            </v:group>
            <v:group style="position:absolute;left:4979;top:5132;width:6593;height:2" coordorigin="4979,5132" coordsize="6593,2">
              <v:shape style="position:absolute;left:4979;top:5132;width:6593;height:2" coordorigin="4979,5132" coordsize="6593,0" path="m4979,5132l11572,5132e" filled="f" stroked="t" strokeweight=".711962pt" strokecolor="#575757">
                <v:path arrowok="t"/>
              </v:shape>
            </v:group>
            <v:group style="position:absolute;left:4979;top:5376;width:6598;height:2" coordorigin="4979,5376" coordsize="6598,2">
              <v:shape style="position:absolute;left:4979;top:5376;width:6598;height:2" coordorigin="4979,5376" coordsize="6598,0" path="m4979,5376l11576,5376e" filled="f" stroked="t" strokeweight=".711962pt" strokecolor="#545454">
                <v:path arrowok="t"/>
              </v:shape>
            </v:group>
            <v:group style="position:absolute;left:4979;top:5614;width:6598;height:2" coordorigin="4979,5614" coordsize="6598,2">
              <v:shape style="position:absolute;left:4979;top:5614;width:6598;height:2" coordorigin="4979,5614" coordsize="6598,0" path="m4979,5614l11576,5614e" filled="f" stroked="t" strokeweight=".711962pt" strokecolor="#545454">
                <v:path arrowok="t"/>
              </v:shape>
            </v:group>
            <v:group style="position:absolute;left:2430;top:5855;width:9146;height:2" coordorigin="2430,5855" coordsize="9146,2">
              <v:shape style="position:absolute;left:2430;top:5855;width:9146;height:2" coordorigin="2430,5855" coordsize="9146,0" path="m2430,5855l11576,5855e" filled="f" stroked="t" strokeweight=".711962pt" strokecolor="#575757">
                <v:path arrowok="t"/>
              </v:shape>
            </v:group>
            <v:group style="position:absolute;left:399;top:6097;width:11178;height:2" coordorigin="399,6097" coordsize="11178,2">
              <v:shape style="position:absolute;left:399;top:6097;width:11178;height:2" coordorigin="399,6097" coordsize="11178,0" path="m399,6097l11576,6097e" filled="f" stroked="t" strokeweight=".711962pt" strokecolor="#575757">
                <v:path arrowok="t"/>
              </v:shape>
            </v:group>
            <v:group style="position:absolute;left:7889;top:6087;width:2;height:726" coordorigin="7889,6087" coordsize="2,726">
              <v:shape style="position:absolute;left:7889;top:6087;width:2;height:726" coordorigin="7889,6087" coordsize="0,726" path="m7889,6813l7889,6087e" filled="f" stroked="t" strokeweight=".711962pt" strokecolor="#545454">
                <v:path arrowok="t"/>
              </v:shape>
            </v:group>
            <v:group style="position:absolute;left:2425;top:6569;width:9156;height:2" coordorigin="2425,6569" coordsize="9156,2">
              <v:shape style="position:absolute;left:2425;top:6569;width:9156;height:2" coordorigin="2425,6569" coordsize="9156,0" path="m2425,6569l11581,6569e" filled="f" stroked="t" strokeweight=".711962pt" strokecolor="#545454">
                <v:path arrowok="t"/>
              </v:shape>
            </v:group>
            <v:group style="position:absolute;left:2425;top:6808;width:9151;height:2" coordorigin="2425,6808" coordsize="9151,2">
              <v:shape style="position:absolute;left:2425;top:6808;width:9151;height:2" coordorigin="2425,6808" coordsize="9151,0" path="m2425,6808l11576,6808e" filled="f" stroked="t" strokeweight=".711962pt" strokecolor="#545454">
                <v:path arrowok="t"/>
              </v:shape>
            </v:group>
            <v:group style="position:absolute;left:403;top:7051;width:11183;height:2" coordorigin="403,7051" coordsize="11183,2">
              <v:shape style="position:absolute;left:403;top:7051;width:11183;height:2" coordorigin="403,7051" coordsize="11183,0" path="m403,7051l11586,7051e" filled="f" stroked="t" strokeweight=".711962pt" strokecolor="#545454">
                <v:path arrowok="t"/>
              </v:shape>
            </v:group>
            <v:group style="position:absolute;left:408;top:7522;width:11173;height:2" coordorigin="408,7522" coordsize="11173,2">
              <v:shape style="position:absolute;left:408;top:7522;width:11173;height:2" coordorigin="408,7522" coordsize="11173,0" path="m408,7522l11581,7522e" filled="f" stroked="t" strokeweight=".711962pt" strokecolor="#545454">
                <v:path arrowok="t"/>
              </v:shape>
            </v:group>
            <v:group style="position:absolute;left:4998;top:7514;width:2;height:735" coordorigin="4998,7514" coordsize="2,735">
              <v:shape style="position:absolute;left:4998;top:7514;width:2;height:735" coordorigin="4998,7514" coordsize="0,735" path="m4998,8250l4998,7514e" filled="f" stroked="t" strokeweight=".711962pt" strokecolor="#646464">
                <v:path arrowok="t"/>
              </v:shape>
            </v:group>
            <v:group style="position:absolute;left:4988;top:7758;width:6593;height:2" coordorigin="4988,7758" coordsize="6593,2">
              <v:shape style="position:absolute;left:4988;top:7758;width:6593;height:2" coordorigin="4988,7758" coordsize="6593,0" path="m4988,7758l11581,7758e" filled="f" stroked="t" strokeweight=".711962pt" strokecolor="#606060">
                <v:path arrowok="t"/>
              </v:shape>
            </v:group>
            <v:group style="position:absolute;left:4988;top:7997;width:6598;height:2" coordorigin="4988,7997" coordsize="6598,2">
              <v:shape style="position:absolute;left:4988;top:7997;width:6598;height:2" coordorigin="4988,7997" coordsize="6598,0" path="m4988,7997l11586,7997e" filled="f" stroked="t" strokeweight=".711962pt" strokecolor="#5B5B5B">
                <v:path arrowok="t"/>
              </v:shape>
            </v:group>
            <v:group style="position:absolute;left:403;top:8240;width:11183;height:2" coordorigin="403,8240" coordsize="11183,2">
              <v:shape style="position:absolute;left:403;top:8240;width:11183;height:2" coordorigin="403,8240" coordsize="11183,0" path="m403,8240l11586,8240e" filled="f" stroked="t" strokeweight=".711962pt" strokecolor="#575757">
                <v:path arrowok="t"/>
              </v:shape>
            </v:group>
            <v:group style="position:absolute;left:403;top:9045;width:11187;height:2" coordorigin="403,9045" coordsize="11187,2">
              <v:shape style="position:absolute;left:403;top:9045;width:11187;height:2" coordorigin="403,9045" coordsize="11187,0" path="m403,9045l11591,9045e" filled="f" stroked="t" strokeweight=".711962pt" strokecolor="#545454">
                <v:path arrowok="t"/>
              </v:shape>
            </v:group>
            <v:group style="position:absolute;left:408;top:9978;width:11183;height:2" coordorigin="408,9978" coordsize="11183,2">
              <v:shape style="position:absolute;left:408;top:9978;width:11183;height:2" coordorigin="408,9978" coordsize="11183,0" path="m408,9978l11591,9978e" filled="f" stroked="t" strokeweight=".711962pt" strokecolor="#575757">
                <v:path arrowok="t"/>
              </v:shape>
            </v:group>
            <v:group style="position:absolute;left:403;top:10219;width:11187;height:2" coordorigin="403,10219" coordsize="11187,2">
              <v:shape style="position:absolute;left:403;top:10219;width:11187;height:2" coordorigin="403,10219" coordsize="11187,0" path="m403,10219l11591,10219e" filled="f" stroked="t" strokeweight=".711962pt" strokecolor="#545454">
                <v:path arrowok="t"/>
              </v:shape>
            </v:group>
            <v:group style="position:absolute;left:413;top:10458;width:11183;height:2" coordorigin="413,10458" coordsize="11183,2">
              <v:shape style="position:absolute;left:413;top:10458;width:11183;height:2" coordorigin="413,10458" coordsize="11183,0" path="m413,10458l11595,10458e" filled="f" stroked="t" strokeweight=".711962pt" strokecolor="#545454">
                <v:path arrowok="t"/>
              </v:shape>
            </v:group>
            <v:group style="position:absolute;left:1519;top:10930;width:10072;height:2" coordorigin="1519,10930" coordsize="10072,2">
              <v:shape style="position:absolute;left:1519;top:10930;width:10072;height:2" coordorigin="1519,10930" coordsize="10072,0" path="m1519,10930l11591,10930e" filled="f" stroked="t" strokeweight=".711962pt" strokecolor="#545454">
                <v:path arrowok="t"/>
              </v:shape>
            </v:group>
            <v:group style="position:absolute;left:413;top:11181;width:983;height:2" coordorigin="413,11181" coordsize="983,2">
              <v:shape style="position:absolute;left:413;top:11181;width:983;height:2" coordorigin="413,11181" coordsize="983,0" path="m413,11181l1395,11181e" filled="f" stroked="t" strokeweight=".474641pt" strokecolor="#4F4F4F">
                <v:path arrowok="t"/>
              </v:shape>
            </v:group>
            <v:group style="position:absolute;left:7459;top:11162;width:2;height:5013" coordorigin="7459,11162" coordsize="2,5013">
              <v:shape style="position:absolute;left:7459;top:11162;width:2;height:5013" coordorigin="7459,11162" coordsize="0,5013" path="m7459,16175l7459,11162e" filled="f" stroked="t" strokeweight=".711962pt" strokecolor="#4F4F4F">
                <v:path arrowok="t"/>
              </v:shape>
            </v:group>
            <v:group style="position:absolute;left:1220;top:11171;width:2;height:5027" coordorigin="1220,11171" coordsize="2,5027">
              <v:shape style="position:absolute;left:1220;top:11171;width:2;height:5027" coordorigin="1220,11171" coordsize="0,5027" path="m1220,16199l1220,11171e" filled="f" stroked="t" strokeweight=".711962pt" strokecolor="#545454">
                <v:path arrowok="t"/>
              </v:shape>
            </v:group>
            <v:group style="position:absolute;left:413;top:11413;width:11187;height:2" coordorigin="413,11413" coordsize="11187,2">
              <v:shape style="position:absolute;left:413;top:11413;width:11187;height:2" coordorigin="413,11413" coordsize="11187,0" path="m413,11413l11600,11413e" filled="f" stroked="t" strokeweight=".711962pt" strokecolor="#545454">
                <v:path arrowok="t"/>
              </v:shape>
            </v:group>
            <v:group style="position:absolute;left:1792;top:11353;width:2;height:4841" coordorigin="1792,11353" coordsize="2,4841">
              <v:shape style="position:absolute;left:1792;top:11353;width:2;height:4841" coordorigin="1792,11353" coordsize="0,4841" path="m1792,16194l1792,11353e" filled="f" stroked="t" strokeweight=".711962pt" strokecolor="#484848">
                <v:path arrowok="t"/>
              </v:shape>
            </v:group>
            <v:group style="position:absolute;left:422;top:16175;width:11187;height:2" coordorigin="422,16175" coordsize="11187,2">
              <v:shape style="position:absolute;left:422;top:16175;width:11187;height:2" coordorigin="422,16175" coordsize="11187,0" path="m422,16175l11610,16175e" filled="f" stroked="t" strokeweight=".711962pt" strokecolor="#707070">
                <v:path arrowok="t"/>
              </v:shape>
            </v:group>
            <w10:wrap type="none"/>
          </v:group>
        </w:pict>
      </w:r>
      <w:r>
        <w:rPr/>
        <w:pict>
          <v:shape style="position:absolute;margin-left:37.439999pt;margin-top:-9.95323pt;width:12.48pt;height:33.599998pt;mso-position-horizontal-relative:page;mso-position-vertical-relative:paragraph;z-index:-15725" type="#_x0000_t75">
            <v:imagedata r:id="rId21" o:title=""/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2.834457pt;margin-top:3.860709pt;width:12.102823pt;height:12pt;mso-position-horizontal-relative:page;mso-position-vertical-relative:paragraph;z-index:-15721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AAAAAA"/>
                      <w:spacing w:val="-25"/>
                      <w:w w:val="73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494B4B"/>
                      <w:spacing w:val="0"/>
                      <w:w w:val="11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494B4B"/>
                      <w:spacing w:val="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494B4B"/>
                      <w:spacing w:val="-2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7C7C7E"/>
                      <w:spacing w:val="0"/>
                      <w:w w:val="29"/>
                    </w:rPr>
                    <w:t>...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6"/>
          <w:szCs w:val="6"/>
          <w:color w:val="7C7C7E"/>
          <w:spacing w:val="0"/>
          <w:w w:val="182"/>
        </w:rPr>
        <w:t>.•</w:t>
      </w:r>
      <w:r>
        <w:rPr>
          <w:rFonts w:ascii="Times New Roman" w:hAnsi="Times New Roman" w:cs="Times New Roman" w:eastAsia="Times New Roman"/>
          <w:sz w:val="6"/>
          <w:szCs w:val="6"/>
          <w:color w:val="7C7C7E"/>
          <w:spacing w:val="0"/>
          <w:w w:val="18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C7C7E"/>
          <w:spacing w:val="22"/>
          <w:w w:val="182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7C7C7E"/>
          <w:spacing w:val="0"/>
          <w:w w:val="277"/>
        </w:rPr>
        <w:t>\</w:t>
      </w:r>
      <w:r>
        <w:rPr>
          <w:rFonts w:ascii="Times New Roman" w:hAnsi="Times New Roman" w:cs="Times New Roman" w:eastAsia="Times New Roman"/>
          <w:sz w:val="6"/>
          <w:szCs w:val="6"/>
          <w:color w:val="7C7C7E"/>
          <w:spacing w:val="0"/>
          <w:w w:val="277"/>
        </w:rPr>
        <w:t>.</w:t>
      </w:r>
      <w:r>
        <w:rPr>
          <w:rFonts w:ascii="Times New Roman" w:hAnsi="Times New Roman" w:cs="Times New Roman" w:eastAsia="Times New Roman"/>
          <w:sz w:val="6"/>
          <w:szCs w:val="6"/>
          <w:color w:val="7C7C7E"/>
          <w:spacing w:val="0"/>
          <w:w w:val="277"/>
        </w:rPr>
        <w:t>  </w:t>
      </w:r>
      <w:r>
        <w:rPr>
          <w:rFonts w:ascii="Times New Roman" w:hAnsi="Times New Roman" w:cs="Times New Roman" w:eastAsia="Times New Roman"/>
          <w:sz w:val="6"/>
          <w:szCs w:val="6"/>
          <w:color w:val="7C7C7E"/>
          <w:spacing w:val="24"/>
          <w:w w:val="277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494B4B"/>
          <w:spacing w:val="0"/>
          <w:w w:val="100"/>
        </w:rPr>
        <w:t>...</w:t>
      </w:r>
      <w:r>
        <w:rPr>
          <w:rFonts w:ascii="Times New Roman" w:hAnsi="Times New Roman" w:cs="Times New Roman" w:eastAsia="Times New Roman"/>
          <w:sz w:val="6"/>
          <w:szCs w:val="6"/>
          <w:color w:val="494B4B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6"/>
          <w:szCs w:val="6"/>
          <w:color w:val="49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CBCBD"/>
          <w:spacing w:val="-4"/>
          <w:w w:val="148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646666"/>
          <w:spacing w:val="0"/>
          <w:w w:val="148"/>
        </w:rPr>
        <w:t>•</w:t>
      </w:r>
      <w:r>
        <w:rPr>
          <w:rFonts w:ascii="Times New Roman" w:hAnsi="Times New Roman" w:cs="Times New Roman" w:eastAsia="Times New Roman"/>
          <w:sz w:val="6"/>
          <w:szCs w:val="6"/>
          <w:color w:val="646666"/>
          <w:spacing w:val="0"/>
          <w:w w:val="148"/>
        </w:rPr>
        <w:t>    </w:t>
      </w:r>
      <w:r>
        <w:rPr>
          <w:rFonts w:ascii="Times New Roman" w:hAnsi="Times New Roman" w:cs="Times New Roman" w:eastAsia="Times New Roman"/>
          <w:sz w:val="6"/>
          <w:szCs w:val="6"/>
          <w:color w:val="646666"/>
          <w:spacing w:val="12"/>
          <w:w w:val="148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CBCBD"/>
          <w:spacing w:val="0"/>
          <w:w w:val="100"/>
          <w:b/>
          <w:bCs/>
        </w:rPr>
        <w:t>lo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46" w:after="0" w:line="240" w:lineRule="auto"/>
        <w:ind w:right="1261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7C7C7E"/>
          <w:spacing w:val="0"/>
          <w:w w:val="128"/>
        </w:rPr>
        <w:t>'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48" w:after="0" w:line="240" w:lineRule="auto"/>
        <w:ind w:left="2916" w:right="-20"/>
        <w:jc w:val="left"/>
        <w:tabs>
          <w:tab w:pos="326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646666"/>
          <w:spacing w:val="0"/>
          <w:w w:val="67"/>
        </w:rPr>
        <w:t>.</w:t>
      </w:r>
      <w:r>
        <w:rPr>
          <w:rFonts w:ascii="Arial" w:hAnsi="Arial" w:cs="Arial" w:eastAsia="Arial"/>
          <w:sz w:val="28"/>
          <w:szCs w:val="28"/>
          <w:color w:val="646666"/>
          <w:spacing w:val="0"/>
          <w:w w:val="100"/>
        </w:rPr>
        <w:tab/>
      </w:r>
      <w:r>
        <w:rPr>
          <w:rFonts w:ascii="Arial" w:hAnsi="Arial" w:cs="Arial" w:eastAsia="Arial"/>
          <w:sz w:val="28"/>
          <w:szCs w:val="28"/>
          <w:color w:val="646666"/>
          <w:spacing w:val="0"/>
          <w:w w:val="100"/>
        </w:rPr>
      </w:r>
      <w:r>
        <w:rPr>
          <w:rFonts w:ascii="Arial" w:hAnsi="Arial" w:cs="Arial" w:eastAsia="Arial"/>
          <w:sz w:val="28"/>
          <w:szCs w:val="28"/>
          <w:color w:val="494B4B"/>
          <w:spacing w:val="0"/>
          <w:w w:val="100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499" w:lineRule="exact"/>
        <w:ind w:left="1130" w:right="-20"/>
        <w:jc w:val="left"/>
        <w:tabs>
          <w:tab w:pos="3400" w:val="left"/>
        </w:tabs>
        <w:rPr>
          <w:rFonts w:ascii="Arial" w:hAnsi="Arial" w:cs="Arial" w:eastAsia="Arial"/>
          <w:sz w:val="51"/>
          <w:szCs w:val="51"/>
        </w:rPr>
      </w:pPr>
      <w:rPr/>
      <w:r>
        <w:rPr>
          <w:rFonts w:ascii="Times New Roman" w:hAnsi="Times New Roman" w:cs="Times New Roman" w:eastAsia="Times New Roman"/>
          <w:sz w:val="41"/>
          <w:szCs w:val="41"/>
          <w:color w:val="494B4B"/>
          <w:spacing w:val="-103"/>
          <w:w w:val="505"/>
          <w:position w:val="-4"/>
        </w:rPr>
        <w:t>;</w:t>
      </w:r>
      <w:r>
        <w:rPr>
          <w:rFonts w:ascii="Times New Roman" w:hAnsi="Times New Roman" w:cs="Times New Roman" w:eastAsia="Times New Roman"/>
          <w:sz w:val="41"/>
          <w:szCs w:val="41"/>
          <w:color w:val="494B4B"/>
          <w:spacing w:val="-16"/>
          <w:w w:val="82"/>
          <w:position w:val="-4"/>
        </w:rPr>
        <w:t>ı</w:t>
      </w:r>
      <w:r>
        <w:rPr>
          <w:rFonts w:ascii="Times New Roman" w:hAnsi="Times New Roman" w:cs="Times New Roman" w:eastAsia="Times New Roman"/>
          <w:sz w:val="41"/>
          <w:szCs w:val="41"/>
          <w:color w:val="414479"/>
          <w:spacing w:val="0"/>
          <w:w w:val="74"/>
          <w:position w:val="-4"/>
        </w:rPr>
        <w:t>\</w:t>
      </w:r>
      <w:r>
        <w:rPr>
          <w:rFonts w:ascii="Times New Roman" w:hAnsi="Times New Roman" w:cs="Times New Roman" w:eastAsia="Times New Roman"/>
          <w:sz w:val="41"/>
          <w:szCs w:val="41"/>
          <w:color w:val="414479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41"/>
          <w:szCs w:val="41"/>
          <w:color w:val="414479"/>
          <w:spacing w:val="0"/>
          <w:w w:val="100"/>
          <w:position w:val="-4"/>
        </w:rPr>
      </w:r>
      <w:r>
        <w:rPr>
          <w:rFonts w:ascii="Arial" w:hAnsi="Arial" w:cs="Arial" w:eastAsia="Arial"/>
          <w:sz w:val="51"/>
          <w:szCs w:val="51"/>
          <w:color w:val="494B4B"/>
          <w:spacing w:val="0"/>
          <w:w w:val="104"/>
          <w:position w:val="-4"/>
        </w:rPr>
        <w:t>u</w:t>
      </w:r>
      <w:r>
        <w:rPr>
          <w:rFonts w:ascii="Arial" w:hAnsi="Arial" w:cs="Arial" w:eastAsia="Arial"/>
          <w:sz w:val="51"/>
          <w:szCs w:val="51"/>
          <w:color w:val="646666"/>
          <w:spacing w:val="-41"/>
          <w:w w:val="93"/>
          <w:position w:val="-4"/>
        </w:rPr>
        <w:t>j</w:t>
      </w:r>
      <w:r>
        <w:rPr>
          <w:rFonts w:ascii="Arial" w:hAnsi="Arial" w:cs="Arial" w:eastAsia="Arial"/>
          <w:sz w:val="51"/>
          <w:szCs w:val="51"/>
          <w:color w:val="414479"/>
          <w:spacing w:val="-53"/>
          <w:w w:val="63"/>
          <w:position w:val="-4"/>
        </w:rPr>
        <w:t>"</w:t>
      </w:r>
      <w:r>
        <w:rPr>
          <w:rFonts w:ascii="Arial" w:hAnsi="Arial" w:cs="Arial" w:eastAsia="Arial"/>
          <w:sz w:val="51"/>
          <w:szCs w:val="51"/>
          <w:color w:val="333333"/>
          <w:spacing w:val="0"/>
          <w:w w:val="89"/>
          <w:position w:val="-4"/>
        </w:rPr>
        <w:t>u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178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1"/>
          <w:szCs w:val="21"/>
          <w:color w:val="494B4B"/>
          <w:w w:val="224"/>
          <w:position w:val="1"/>
        </w:rPr>
        <w:t>ı---r-</w:t>
      </w:r>
      <w:r>
        <w:rPr>
          <w:rFonts w:ascii="Arial" w:hAnsi="Arial" w:cs="Arial" w:eastAsia="Arial"/>
          <w:sz w:val="21"/>
          <w:szCs w:val="21"/>
          <w:color w:val="494B4B"/>
          <w:spacing w:val="-20"/>
          <w:w w:val="225"/>
          <w:position w:val="1"/>
        </w:rPr>
        <w:t>-</w:t>
      </w:r>
      <w:r>
        <w:rPr>
          <w:rFonts w:ascii="Arial" w:hAnsi="Arial" w:cs="Arial" w:eastAsia="Arial"/>
          <w:sz w:val="21"/>
          <w:szCs w:val="21"/>
          <w:color w:val="232323"/>
          <w:spacing w:val="0"/>
          <w:w w:val="449"/>
          <w:position w:val="1"/>
        </w:rPr>
        <w:t>-</w:t>
      </w:r>
      <w:r>
        <w:rPr>
          <w:rFonts w:ascii="Arial" w:hAnsi="Arial" w:cs="Arial" w:eastAsia="Arial"/>
          <w:sz w:val="21"/>
          <w:szCs w:val="21"/>
          <w:color w:val="232323"/>
          <w:spacing w:val="0"/>
          <w:w w:val="100"/>
          <w:position w:val="1"/>
        </w:rPr>
        <w:t>  </w:t>
      </w:r>
      <w:r>
        <w:rPr>
          <w:rFonts w:ascii="Arial" w:hAnsi="Arial" w:cs="Arial" w:eastAsia="Arial"/>
          <w:sz w:val="21"/>
          <w:szCs w:val="21"/>
          <w:color w:val="232323"/>
          <w:spacing w:val="-18"/>
          <w:w w:val="100"/>
          <w:position w:val="1"/>
        </w:rPr>
        <w:t> </w:t>
      </w:r>
      <w:r>
        <w:rPr>
          <w:rFonts w:ascii="Arial" w:hAnsi="Arial" w:cs="Arial" w:eastAsia="Arial"/>
          <w:sz w:val="21"/>
          <w:szCs w:val="21"/>
          <w:color w:val="494B4B"/>
          <w:spacing w:val="0"/>
          <w:w w:val="209"/>
          <w:position w:val="1"/>
        </w:rPr>
        <w:t>+-</w:t>
      </w:r>
      <w:r>
        <w:rPr>
          <w:rFonts w:ascii="Arial" w:hAnsi="Arial" w:cs="Arial" w:eastAsia="Arial"/>
          <w:sz w:val="21"/>
          <w:szCs w:val="21"/>
          <w:color w:val="494B4B"/>
          <w:spacing w:val="6"/>
          <w:w w:val="210"/>
          <w:position w:val="1"/>
        </w:rPr>
        <w:t>-</w:t>
      </w:r>
      <w:r>
        <w:rPr>
          <w:rFonts w:ascii="Arial" w:hAnsi="Arial" w:cs="Arial" w:eastAsia="Arial"/>
          <w:sz w:val="21"/>
          <w:szCs w:val="21"/>
          <w:color w:val="131313"/>
          <w:spacing w:val="0"/>
          <w:w w:val="181"/>
          <w:position w:val="1"/>
        </w:rPr>
        <w:t>-</w:t>
      </w:r>
      <w:r>
        <w:rPr>
          <w:rFonts w:ascii="Arial" w:hAnsi="Arial" w:cs="Arial" w:eastAsia="Arial"/>
          <w:sz w:val="21"/>
          <w:szCs w:val="21"/>
          <w:color w:val="131313"/>
          <w:spacing w:val="-9"/>
          <w:w w:val="181"/>
          <w:position w:val="1"/>
        </w:rPr>
        <w:t>1</w:t>
      </w:r>
      <w:r>
        <w:rPr>
          <w:rFonts w:ascii="Arial" w:hAnsi="Arial" w:cs="Arial" w:eastAsia="Arial"/>
          <w:sz w:val="21"/>
          <w:szCs w:val="21"/>
          <w:color w:val="333333"/>
          <w:spacing w:val="-3"/>
          <w:w w:val="271"/>
          <w:position w:val="1"/>
        </w:rPr>
        <w:t>·</w:t>
      </w:r>
      <w:r>
        <w:rPr>
          <w:rFonts w:ascii="Arial" w:hAnsi="Arial" w:cs="Arial" w:eastAsia="Arial"/>
          <w:sz w:val="20"/>
          <w:szCs w:val="20"/>
          <w:color w:val="AAAAAA"/>
          <w:spacing w:val="0"/>
          <w:w w:val="104"/>
          <w:position w:val="1"/>
        </w:rPr>
        <w:t>,.</w:t>
      </w:r>
      <w:r>
        <w:rPr>
          <w:rFonts w:ascii="Arial" w:hAnsi="Arial" w:cs="Arial" w:eastAsia="Arial"/>
          <w:sz w:val="20"/>
          <w:szCs w:val="20"/>
          <w:color w:val="AAAAAA"/>
          <w:spacing w:val="-35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100"/>
          <w:position w:val="1"/>
        </w:rPr>
        <w:t>ltf</w:t>
      </w:r>
      <w:r>
        <w:rPr>
          <w:rFonts w:ascii="Arial" w:hAnsi="Arial" w:cs="Arial" w:eastAsia="Arial"/>
          <w:sz w:val="20"/>
          <w:szCs w:val="20"/>
          <w:color w:val="494B4B"/>
          <w:spacing w:val="6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88"/>
          <w:position w:val="1"/>
        </w:rPr>
        <w:t>V</w:t>
      </w:r>
      <w:r>
        <w:rPr>
          <w:rFonts w:ascii="Arial" w:hAnsi="Arial" w:cs="Arial" w:eastAsia="Arial"/>
          <w:sz w:val="20"/>
          <w:szCs w:val="20"/>
          <w:color w:val="494B4B"/>
          <w:spacing w:val="-23"/>
          <w:w w:val="89"/>
          <w:position w:val="1"/>
        </w:rPr>
        <w:t>e</w:t>
      </w:r>
      <w:r>
        <w:rPr>
          <w:rFonts w:ascii="Arial" w:hAnsi="Arial" w:cs="Arial" w:eastAsia="Arial"/>
          <w:sz w:val="20"/>
          <w:szCs w:val="20"/>
          <w:color w:val="646666"/>
          <w:spacing w:val="0"/>
          <w:w w:val="282"/>
          <w:position w:val="1"/>
        </w:rPr>
        <w:t>)</w:t>
      </w:r>
      <w:r>
        <w:rPr>
          <w:rFonts w:ascii="Arial" w:hAnsi="Arial" w:cs="Arial" w:eastAsia="Arial"/>
          <w:sz w:val="20"/>
          <w:szCs w:val="20"/>
          <w:color w:val="646666"/>
          <w:spacing w:val="-9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70"/>
          <w:position w:val="1"/>
        </w:rPr>
        <w:t>\l'</w:t>
      </w:r>
      <w:r>
        <w:rPr>
          <w:rFonts w:ascii="Arial" w:hAnsi="Arial" w:cs="Arial" w:eastAsia="Arial"/>
          <w:sz w:val="20"/>
          <w:szCs w:val="20"/>
          <w:color w:val="494B4B"/>
          <w:spacing w:val="3"/>
          <w:w w:val="71"/>
          <w:position w:val="1"/>
        </w:rPr>
        <w:t>l</w:t>
      </w:r>
      <w:r>
        <w:rPr>
          <w:rFonts w:ascii="Arial" w:hAnsi="Arial" w:cs="Arial" w:eastAsia="Arial"/>
          <w:sz w:val="20"/>
          <w:szCs w:val="20"/>
          <w:color w:val="646666"/>
          <w:spacing w:val="-19"/>
          <w:w w:val="95"/>
          <w:position w:val="1"/>
        </w:rPr>
        <w:t>e</w:t>
      </w:r>
      <w:r>
        <w:rPr>
          <w:rFonts w:ascii="Arial" w:hAnsi="Arial" w:cs="Arial" w:eastAsia="Arial"/>
          <w:sz w:val="20"/>
          <w:szCs w:val="20"/>
          <w:color w:val="333333"/>
          <w:spacing w:val="-46"/>
          <w:w w:val="161"/>
          <w:position w:val="1"/>
        </w:rPr>
        <w:t>ı</w:t>
      </w:r>
      <w:r>
        <w:rPr>
          <w:rFonts w:ascii="Arial" w:hAnsi="Arial" w:cs="Arial" w:eastAsia="Arial"/>
          <w:sz w:val="20"/>
          <w:szCs w:val="20"/>
          <w:color w:val="7C7C7E"/>
          <w:spacing w:val="-8"/>
          <w:w w:val="178"/>
          <w:position w:val="1"/>
        </w:rPr>
        <w:t>;</w:t>
      </w:r>
      <w:r>
        <w:rPr>
          <w:rFonts w:ascii="Arial" w:hAnsi="Arial" w:cs="Arial" w:eastAsia="Arial"/>
          <w:sz w:val="20"/>
          <w:szCs w:val="20"/>
          <w:color w:val="494B4B"/>
          <w:spacing w:val="-7"/>
          <w:w w:val="88"/>
          <w:position w:val="1"/>
        </w:rPr>
        <w:t>k</w:t>
      </w:r>
      <w:r>
        <w:rPr>
          <w:rFonts w:ascii="Arial" w:hAnsi="Arial" w:cs="Arial" w:eastAsia="Arial"/>
          <w:sz w:val="20"/>
          <w:szCs w:val="20"/>
          <w:color w:val="646666"/>
          <w:spacing w:val="0"/>
          <w:w w:val="219"/>
          <w:position w:val="1"/>
        </w:rPr>
        <w:t>t</w:t>
      </w:r>
      <w:r>
        <w:rPr>
          <w:rFonts w:ascii="Arial" w:hAnsi="Arial" w:cs="Arial" w:eastAsia="Arial"/>
          <w:sz w:val="20"/>
          <w:szCs w:val="20"/>
          <w:color w:val="646666"/>
          <w:spacing w:val="20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494B4B"/>
          <w:spacing w:val="0"/>
          <w:w w:val="100"/>
          <w:position w:val="1"/>
        </w:rPr>
        <w:t>j3dlg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2" w:lineRule="exact"/>
        <w:ind w:left="2318" w:right="-74"/>
        <w:jc w:val="left"/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BCBCB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BCBCB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BCBCB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C7C7E"/>
          <w:spacing w:val="0"/>
          <w:w w:val="57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7C7C7E"/>
          <w:spacing w:val="-15"/>
          <w:w w:val="57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494B4B"/>
          <w:spacing w:val="0"/>
          <w:w w:val="81"/>
        </w:rPr>
        <w:t>J?</w:t>
      </w:r>
      <w:r>
        <w:rPr>
          <w:rFonts w:ascii="Times New Roman" w:hAnsi="Times New Roman" w:cs="Times New Roman" w:eastAsia="Times New Roman"/>
          <w:sz w:val="23"/>
          <w:szCs w:val="23"/>
          <w:color w:val="494B4B"/>
          <w:spacing w:val="-2"/>
          <w:w w:val="82"/>
        </w:rPr>
        <w:t>q</w:t>
      </w:r>
      <w:r>
        <w:rPr>
          <w:rFonts w:ascii="Times New Roman" w:hAnsi="Times New Roman" w:cs="Times New Roman" w:eastAsia="Times New Roman"/>
          <w:sz w:val="23"/>
          <w:szCs w:val="23"/>
          <w:color w:val="646666"/>
          <w:spacing w:val="-18"/>
          <w:w w:val="115"/>
        </w:rPr>
        <w:t>s</w:t>
      </w:r>
      <w:r>
        <w:rPr>
          <w:rFonts w:ascii="Times New Roman" w:hAnsi="Times New Roman" w:cs="Times New Roman" w:eastAsia="Times New Roman"/>
          <w:sz w:val="23"/>
          <w:szCs w:val="23"/>
          <w:color w:val="494B4B"/>
          <w:spacing w:val="0"/>
          <w:w w:val="91"/>
        </w:rPr>
        <w:t>tc</w:t>
      </w:r>
      <w:r>
        <w:rPr>
          <w:rFonts w:ascii="Times New Roman" w:hAnsi="Times New Roman" w:cs="Times New Roman" w:eastAsia="Times New Roman"/>
          <w:sz w:val="23"/>
          <w:szCs w:val="23"/>
          <w:color w:val="494B4B"/>
          <w:spacing w:val="-25"/>
          <w:w w:val="92"/>
        </w:rPr>
        <w:t>H</w:t>
      </w:r>
      <w:r>
        <w:rPr>
          <w:rFonts w:ascii="Times New Roman" w:hAnsi="Times New Roman" w:cs="Times New Roman" w:eastAsia="Times New Roman"/>
          <w:sz w:val="23"/>
          <w:szCs w:val="23"/>
          <w:color w:val="646666"/>
          <w:spacing w:val="12"/>
          <w:w w:val="99"/>
        </w:rPr>
        <w:t>3</w:t>
      </w:r>
      <w:r>
        <w:rPr>
          <w:rFonts w:ascii="Times New Roman" w:hAnsi="Times New Roman" w:cs="Times New Roman" w:eastAsia="Times New Roman"/>
          <w:sz w:val="23"/>
          <w:szCs w:val="23"/>
          <w:color w:val="494B4B"/>
          <w:spacing w:val="0"/>
          <w:w w:val="94"/>
        </w:rPr>
        <w:t>rup</w:t>
      </w:r>
      <w:r>
        <w:rPr>
          <w:rFonts w:ascii="Times New Roman" w:hAnsi="Times New Roman" w:cs="Times New Roman" w:eastAsia="Times New Roman"/>
          <w:sz w:val="23"/>
          <w:szCs w:val="23"/>
          <w:color w:val="494B4B"/>
          <w:spacing w:val="11"/>
          <w:w w:val="93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646666"/>
          <w:spacing w:val="0"/>
          <w:w w:val="88"/>
        </w:rPr>
        <w:t>p</w:t>
      </w:r>
      <w:r>
        <w:rPr>
          <w:rFonts w:ascii="Times New Roman" w:hAnsi="Times New Roman" w:cs="Times New Roman" w:eastAsia="Times New Roman"/>
          <w:sz w:val="23"/>
          <w:szCs w:val="23"/>
          <w:color w:val="64666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0"/>
          <w:w w:val="75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0"/>
          <w:w w:val="75"/>
        </w:rPr>
        <w:t>  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18"/>
          <w:w w:val="75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0"/>
        </w:rPr>
        <w:t>Am</w:t>
      </w:r>
      <w:r>
        <w:rPr>
          <w:rFonts w:ascii="Arial" w:hAnsi="Arial" w:cs="Arial" w:eastAsia="Arial"/>
          <w:sz w:val="19"/>
          <w:szCs w:val="19"/>
          <w:color w:val="333333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494B4B"/>
          <w:spacing w:val="8"/>
          <w:w w:val="75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646666"/>
          <w:spacing w:val="0"/>
          <w:w w:val="63"/>
        </w:rPr>
        <w:t>i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</w:rPr>
      </w:r>
    </w:p>
    <w:p>
      <w:pPr>
        <w:spacing w:before="4" w:after="0" w:line="240" w:lineRule="auto"/>
        <w:ind w:left="2416" w:right="1087"/>
        <w:jc w:val="center"/>
        <w:rPr>
          <w:rFonts w:ascii="Times New Roman" w:hAnsi="Times New Roman" w:cs="Times New Roman" w:eastAsia="Times New Roman"/>
          <w:sz w:val="7"/>
          <w:szCs w:val="7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AAAAAA"/>
          <w:spacing w:val="0"/>
          <w:w w:val="149"/>
        </w:rPr>
        <w:t>..</w:t>
      </w:r>
      <w:r>
        <w:rPr>
          <w:rFonts w:ascii="Times New Roman" w:hAnsi="Times New Roman" w:cs="Times New Roman" w:eastAsia="Times New Roman"/>
          <w:sz w:val="7"/>
          <w:szCs w:val="7"/>
          <w:color w:val="AAAAAA"/>
          <w:spacing w:val="0"/>
          <w:w w:val="149"/>
        </w:rPr>
        <w:t>   </w:t>
      </w:r>
      <w:r>
        <w:rPr>
          <w:rFonts w:ascii="Times New Roman" w:hAnsi="Times New Roman" w:cs="Times New Roman" w:eastAsia="Times New Roman"/>
          <w:sz w:val="7"/>
          <w:szCs w:val="7"/>
          <w:color w:val="AAAAAA"/>
          <w:spacing w:val="5"/>
          <w:w w:val="149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999999"/>
          <w:spacing w:val="0"/>
          <w:w w:val="149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999999"/>
          <w:spacing w:val="0"/>
          <w:w w:val="149"/>
        </w:rPr>
        <w:t>   </w:t>
      </w:r>
      <w:r>
        <w:rPr>
          <w:rFonts w:ascii="Times New Roman" w:hAnsi="Times New Roman" w:cs="Times New Roman" w:eastAsia="Times New Roman"/>
          <w:sz w:val="7"/>
          <w:szCs w:val="7"/>
          <w:color w:val="999999"/>
          <w:spacing w:val="2"/>
          <w:w w:val="149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AAAAA"/>
          <w:spacing w:val="0"/>
          <w:w w:val="170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AAAAAA"/>
          <w:spacing w:val="-12"/>
          <w:w w:val="170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646666"/>
          <w:spacing w:val="0"/>
          <w:w w:val="89"/>
        </w:rPr>
        <w:t>..</w:t>
      </w:r>
      <w:r>
        <w:rPr>
          <w:rFonts w:ascii="Times New Roman" w:hAnsi="Times New Roman" w:cs="Times New Roman" w:eastAsia="Times New Roman"/>
          <w:sz w:val="7"/>
          <w:szCs w:val="7"/>
          <w:color w:val="646666"/>
          <w:spacing w:val="-2"/>
          <w:w w:val="89"/>
        </w:rPr>
        <w:t>.</w:t>
      </w:r>
      <w:r>
        <w:rPr>
          <w:rFonts w:ascii="Times New Roman" w:hAnsi="Times New Roman" w:cs="Times New Roman" w:eastAsia="Times New Roman"/>
          <w:sz w:val="7"/>
          <w:szCs w:val="7"/>
          <w:color w:val="646666"/>
          <w:spacing w:val="0"/>
          <w:w w:val="295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64666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AAAAA"/>
          <w:spacing w:val="0"/>
          <w:w w:val="143"/>
        </w:rPr>
        <w:t>.:-:...-</w:t>
      </w:r>
      <w:r>
        <w:rPr>
          <w:rFonts w:ascii="Times New Roman" w:hAnsi="Times New Roman" w:cs="Times New Roman" w:eastAsia="Times New Roman"/>
          <w:sz w:val="7"/>
          <w:szCs w:val="7"/>
          <w:color w:val="AAAAAA"/>
          <w:spacing w:val="0"/>
          <w:w w:val="14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AAAAAA"/>
          <w:spacing w:val="0"/>
          <w:w w:val="143"/>
        </w:rPr>
        <w:t>-</w:t>
      </w:r>
      <w:r>
        <w:rPr>
          <w:rFonts w:ascii="Times New Roman" w:hAnsi="Times New Roman" w:cs="Times New Roman" w:eastAsia="Times New Roman"/>
          <w:sz w:val="7"/>
          <w:szCs w:val="7"/>
          <w:color w:val="AAAAAA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7"/>
          <w:szCs w:val="7"/>
          <w:color w:val="AAAAAA"/>
          <w:spacing w:val="-7"/>
          <w:w w:val="143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7C7C7E"/>
          <w:spacing w:val="0"/>
          <w:w w:val="97"/>
          <w:b/>
          <w:bCs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7C7C7E"/>
          <w:spacing w:val="-1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94B4B"/>
          <w:spacing w:val="0"/>
          <w:w w:val="100"/>
          <w:b/>
          <w:bCs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494B4B"/>
          <w:spacing w:val="-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494B4B"/>
          <w:spacing w:val="0"/>
          <w:w w:val="94"/>
          <w:b/>
          <w:bCs/>
        </w:rPr>
        <w:t>;ıt</w:t>
      </w:r>
      <w:r>
        <w:rPr>
          <w:rFonts w:ascii="Times New Roman" w:hAnsi="Times New Roman" w:cs="Times New Roman" w:eastAsia="Times New Roman"/>
          <w:sz w:val="7"/>
          <w:szCs w:val="7"/>
          <w:color w:val="000000"/>
          <w:spacing w:val="0"/>
          <w:w w:val="100"/>
        </w:rPr>
      </w:r>
    </w:p>
    <w:p>
      <w:pPr>
        <w:spacing w:before="34" w:after="0" w:line="240" w:lineRule="auto"/>
        <w:ind w:right="1215"/>
        <w:jc w:val="righ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7C7C7E"/>
          <w:spacing w:val="0"/>
          <w:w w:val="141"/>
        </w:rPr>
        <w:t>'</w:t>
      </w:r>
      <w:r>
        <w:rPr>
          <w:rFonts w:ascii="Arial" w:hAnsi="Arial" w:cs="Arial" w:eastAsia="Arial"/>
          <w:sz w:val="10"/>
          <w:szCs w:val="10"/>
          <w:color w:val="7C7C7E"/>
          <w:spacing w:val="24"/>
          <w:w w:val="141"/>
        </w:rPr>
        <w:t> </w:t>
      </w:r>
      <w:r>
        <w:rPr>
          <w:rFonts w:ascii="Arial" w:hAnsi="Arial" w:cs="Arial" w:eastAsia="Arial"/>
          <w:sz w:val="10"/>
          <w:szCs w:val="10"/>
          <w:color w:val="BCBCBD"/>
          <w:spacing w:val="0"/>
          <w:w w:val="100"/>
        </w:rPr>
        <w:t>•'</w:t>
      </w:r>
      <w:r>
        <w:rPr>
          <w:rFonts w:ascii="Arial" w:hAnsi="Arial" w:cs="Arial" w:eastAsia="Arial"/>
          <w:sz w:val="10"/>
          <w:szCs w:val="10"/>
          <w:color w:val="BCBCBD"/>
          <w:spacing w:val="-1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BCBCBD"/>
          <w:spacing w:val="0"/>
          <w:w w:val="98"/>
        </w:rPr>
        <w:t>&gt;</w:t>
      </w:r>
      <w:r>
        <w:rPr>
          <w:rFonts w:ascii="Arial" w:hAnsi="Arial" w:cs="Arial" w:eastAsia="Arial"/>
          <w:sz w:val="10"/>
          <w:szCs w:val="10"/>
          <w:color w:val="BCBCBD"/>
          <w:spacing w:val="-19"/>
          <w:w w:val="98"/>
        </w:rPr>
        <w:t>,</w:t>
      </w:r>
      <w:r>
        <w:rPr>
          <w:rFonts w:ascii="Arial" w:hAnsi="Arial" w:cs="Arial" w:eastAsia="Arial"/>
          <w:sz w:val="10"/>
          <w:szCs w:val="10"/>
          <w:color w:val="494B4B"/>
          <w:spacing w:val="0"/>
          <w:w w:val="58"/>
        </w:rPr>
        <w:t>'"'</w:t>
      </w:r>
      <w:r>
        <w:rPr>
          <w:rFonts w:ascii="Arial" w:hAnsi="Arial" w:cs="Arial" w:eastAsia="Arial"/>
          <w:sz w:val="10"/>
          <w:szCs w:val="10"/>
          <w:color w:val="494B4B"/>
          <w:spacing w:val="-5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229"/>
        </w:rPr>
        <w:t>•-</w:t>
      </w:r>
      <w:r>
        <w:rPr>
          <w:rFonts w:ascii="Arial" w:hAnsi="Arial" w:cs="Arial" w:eastAsia="Arial"/>
          <w:sz w:val="10"/>
          <w:szCs w:val="10"/>
          <w:color w:val="AAAAAA"/>
          <w:spacing w:val="-2"/>
          <w:w w:val="229"/>
        </w:rPr>
        <w:t> </w:t>
      </w:r>
      <w:r>
        <w:rPr>
          <w:rFonts w:ascii="Arial" w:hAnsi="Arial" w:cs="Arial" w:eastAsia="Arial"/>
          <w:sz w:val="10"/>
          <w:szCs w:val="10"/>
          <w:color w:val="7C7C7E"/>
          <w:spacing w:val="2"/>
          <w:w w:val="77"/>
        </w:rPr>
        <w:t>•</w:t>
      </w:r>
      <w:r>
        <w:rPr>
          <w:rFonts w:ascii="Arial" w:hAnsi="Arial" w:cs="Arial" w:eastAsia="Arial"/>
          <w:sz w:val="10"/>
          <w:szCs w:val="10"/>
          <w:color w:val="BCBCBD"/>
          <w:spacing w:val="0"/>
          <w:w w:val="115"/>
        </w:rPr>
        <w:t>•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7" w:lineRule="auto"/>
        <w:ind w:left="599" w:right="313" w:firstLine="-28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48.639999pt;margin-top:33.631966pt;width:93.120003pt;height:77.760002pt;mso-position-horizontal-relative:page;mso-position-vertical-relative:paragraph;z-index:-15724" type="#_x0000_t75">
            <v:imagedata r:id="rId22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GÖKDERE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BCBCBD"/>
          <w:w w:val="52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BCBCBD"/>
          <w:spacing w:val="2"/>
          <w:w w:val="52"/>
        </w:rPr>
        <w:t>.</w:t>
      </w:r>
      <w:r>
        <w:rPr>
          <w:rFonts w:ascii="Arial" w:hAnsi="Arial" w:cs="Arial" w:eastAsia="Arial"/>
          <w:sz w:val="28"/>
          <w:szCs w:val="28"/>
          <w:color w:val="BCBCBD"/>
          <w:spacing w:val="0"/>
          <w:w w:val="77"/>
        </w:rPr>
        <w:t>..</w:t>
      </w:r>
      <w:r>
        <w:rPr>
          <w:rFonts w:ascii="Arial" w:hAnsi="Arial" w:cs="Arial" w:eastAsia="Arial"/>
          <w:sz w:val="28"/>
          <w:szCs w:val="28"/>
          <w:color w:val="BCBCBD"/>
          <w:spacing w:val="-41"/>
          <w:w w:val="77"/>
        </w:rPr>
        <w:t>.</w:t>
      </w:r>
      <w:r>
        <w:rPr>
          <w:rFonts w:ascii="Arial" w:hAnsi="Arial" w:cs="Arial" w:eastAsia="Arial"/>
          <w:sz w:val="28"/>
          <w:szCs w:val="28"/>
          <w:color w:val="7C7C7E"/>
          <w:spacing w:val="-15"/>
          <w:w w:val="67"/>
        </w:rPr>
        <w:t>.</w:t>
      </w:r>
      <w:r>
        <w:rPr>
          <w:rFonts w:ascii="Arial" w:hAnsi="Arial" w:cs="Arial" w:eastAsia="Arial"/>
          <w:sz w:val="28"/>
          <w:szCs w:val="28"/>
          <w:color w:val="494B4B"/>
          <w:spacing w:val="0"/>
          <w:w w:val="84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  <w:cols w:num="3" w:equalWidth="0">
            <w:col w:w="4481" w:space="252"/>
            <w:col w:w="1863" w:space="2610"/>
            <w:col w:w="2274"/>
          </w:cols>
        </w:sectPr>
      </w:pPr>
      <w:rPr/>
    </w:p>
    <w:p>
      <w:pPr>
        <w:spacing w:before="1" w:after="0" w:line="240" w:lineRule="auto"/>
        <w:ind w:left="3445" w:right="-20"/>
        <w:jc w:val="left"/>
        <w:tabs>
          <w:tab w:pos="9900" w:val="left"/>
        </w:tabs>
        <w:rPr>
          <w:rFonts w:ascii="Arial" w:hAnsi="Arial" w:cs="Arial" w:eastAsia="Arial"/>
          <w:sz w:val="75"/>
          <w:szCs w:val="7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4.749451pt;margin-top:21.032614pt;width:353.676929pt;height:55.5pt;mso-position-horizontal-relative:page;mso-position-vertical-relative:paragraph;z-index:-15719" type="#_x0000_t202" filled="f" stroked="f">
            <v:textbox inset="0,0,0,0">
              <w:txbxContent>
                <w:p>
                  <w:pPr>
                    <w:spacing w:before="0" w:after="0" w:line="1110" w:lineRule="exact"/>
                    <w:ind w:right="-207"/>
                    <w:jc w:val="left"/>
                    <w:tabs>
                      <w:tab w:pos="6020" w:val="left"/>
                    </w:tabs>
                    <w:rPr>
                      <w:rFonts w:ascii="Arial" w:hAnsi="Arial" w:cs="Arial" w:eastAsia="Arial"/>
                      <w:sz w:val="111"/>
                      <w:szCs w:val="1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12"/>
                      <w:position w:val="48"/>
                    </w:rPr>
                    <w:t>iTFAiYE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12"/>
                      <w:position w:val="4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12"/>
                      <w:position w:val="4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12"/>
                      <w:position w:val="48"/>
                    </w:rPr>
                    <w:t>DAİRESi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37"/>
                      <w:w w:val="112"/>
                      <w:position w:val="4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12"/>
                      <w:position w:val="48"/>
                    </w:rPr>
                    <w:t>BAŞKANLIÖl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-30"/>
                      <w:w w:val="112"/>
                      <w:position w:val="4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0"/>
                      <w:position w:val="48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0"/>
                      <w:position w:val="48"/>
                    </w:rPr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444444"/>
                      <w:spacing w:val="0"/>
                      <w:w w:val="112"/>
                      <w:b/>
                      <w:bCs/>
                      <w:position w:val="-1"/>
                    </w:rPr>
                    <w:t>e•</w:t>
                  </w:r>
                  <w:r>
                    <w:rPr>
                      <w:rFonts w:ascii="Arial" w:hAnsi="Arial" w:cs="Arial" w:eastAsia="Arial"/>
                      <w:sz w:val="111"/>
                      <w:szCs w:val="11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5.233925pt;margin-top:14.027935pt;width:37.004582pt;height:43.5pt;mso-position-horizontal-relative:page;mso-position-vertical-relative:paragraph;z-index:-15718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F2F2F"/>
                      <w:spacing w:val="0"/>
                      <w:w w:val="153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75"/>
          <w:szCs w:val="75"/>
          <w:color w:val="444444"/>
          <w:spacing w:val="0"/>
          <w:w w:val="111"/>
          <w:b/>
          <w:bCs/>
          <w:position w:val="-13"/>
        </w:rPr>
        <w:t>g·</w:t>
      </w:r>
      <w:r>
        <w:rPr>
          <w:rFonts w:ascii="Arial" w:hAnsi="Arial" w:cs="Arial" w:eastAsia="Arial"/>
          <w:sz w:val="75"/>
          <w:szCs w:val="75"/>
          <w:color w:val="000000"/>
          <w:spacing w:val="0"/>
          <w:w w:val="100"/>
          <w:position w:val="0"/>
        </w:rPr>
      </w:r>
    </w:p>
    <w:p>
      <w:pPr>
        <w:spacing w:before="35" w:after="0" w:line="236" w:lineRule="exact"/>
        <w:ind w:left="955" w:right="-20"/>
        <w:jc w:val="left"/>
        <w:tabs>
          <w:tab w:pos="3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15"/>
          <w:position w:val="-2"/>
        </w:rPr>
        <w:t>!ZMIR</w:t>
      </w:r>
      <w:r>
        <w:rPr>
          <w:rFonts w:ascii="Arial" w:hAnsi="Arial" w:cs="Arial" w:eastAsia="Arial"/>
          <w:sz w:val="14"/>
          <w:szCs w:val="14"/>
          <w:color w:val="2F2F2F"/>
          <w:spacing w:val="-41"/>
          <w:w w:val="115"/>
          <w:position w:val="-2"/>
        </w:rPr>
        <w:t> </w:t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4"/>
          <w:szCs w:val="14"/>
          <w:color w:val="2F2F2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5" w:lineRule="exact"/>
        <w:ind w:left="698" w:right="-20"/>
        <w:jc w:val="left"/>
        <w:tabs>
          <w:tab w:pos="4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3"/>
        </w:rPr>
        <w:t>BÜYÜKŞEHIR</w:t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6"/>
          <w:szCs w:val="16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11"/>
          <w:position w:val="-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3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11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-3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left="746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F2F2F"/>
          <w:spacing w:val="0"/>
          <w:w w:val="109"/>
          <w:position w:val="1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41" w:after="0" w:line="262" w:lineRule="auto"/>
        <w:ind w:left="117" w:right="2550" w:firstLine="-10"/>
        <w:jc w:val="left"/>
        <w:tabs>
          <w:tab w:pos="1480" w:val="left"/>
          <w:tab w:pos="2900" w:val="left"/>
          <w:tab w:pos="5280" w:val="left"/>
          <w:tab w:pos="7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5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11.05.2017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16.20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6"/>
        </w:rPr>
        <w:t>trel:782747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6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7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1"/>
        </w:rPr>
        <w:t>(1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10)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2981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Atakö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Sahası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17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Atakö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Sahası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12" w:right="-20"/>
        <w:jc w:val="left"/>
        <w:tabs>
          <w:tab w:pos="1720" w:val="left"/>
          <w:tab w:pos="4680" w:val="left"/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Sınıfı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:Açı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192" w:lineRule="exact"/>
        <w:ind w:left="3384" w:right="3581" w:firstLine="-3276"/>
        <w:jc w:val="left"/>
        <w:tabs>
          <w:tab w:pos="3400" w:val="left"/>
          <w:tab w:pos="6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7.604492pt;margin-top:16.014051pt;width:33.720958pt;height:24pt;mso-position-horizontal-relative:page;mso-position-vertical-relative:paragraph;z-index:-15717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60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F2F2F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181818"/>
                      <w:spacing w:val="0"/>
                      <w:w w:val="55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4"/>
          <w:w w:val="9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Isetonanne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10"/>
          <w:w w:val="85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0"/>
          <w:w w:val="95"/>
          <w:position w:val="0"/>
        </w:rPr>
        <w:t>agi</w:t>
      </w:r>
      <w:r>
        <w:rPr>
          <w:rFonts w:ascii="Times New Roman" w:hAnsi="Times New Roman" w:cs="Times New Roman" w:eastAsia="Times New Roman"/>
          <w:sz w:val="18"/>
          <w:szCs w:val="18"/>
          <w:color w:val="59595B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F2F2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0"/>
        </w:rPr>
        <w:t>Alısap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91"/>
          <w:position w:val="0"/>
        </w:rPr>
        <w:t>Çel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8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32"/>
          <w:position w:val="0"/>
        </w:rPr>
        <w:t>cr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57" w:lineRule="exact"/>
        <w:ind w:left="5298" w:right="-20"/>
        <w:jc w:val="left"/>
        <w:tabs>
          <w:tab w:pos="5780" w:val="left"/>
          <w:tab w:pos="6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8"/>
          <w:szCs w:val="38"/>
          <w:color w:val="606970"/>
          <w:spacing w:val="0"/>
          <w:w w:val="52"/>
          <w:position w:val="-1"/>
        </w:rPr>
        <w:t>J</w:t>
      </w:r>
      <w:r>
        <w:rPr>
          <w:rFonts w:ascii="Times New Roman" w:hAnsi="Times New Roman" w:cs="Times New Roman" w:eastAsia="Times New Roman"/>
          <w:sz w:val="38"/>
          <w:szCs w:val="38"/>
          <w:color w:val="60697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606970"/>
          <w:spacing w:val="0"/>
          <w:w w:val="100"/>
          <w:position w:val="-1"/>
        </w:rPr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52"/>
          <w:position w:val="1"/>
        </w:rPr>
        <w:t>ı</w:t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1"/>
          <w:szCs w:val="41"/>
          <w:color w:val="2F2F2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9"/>
        </w:rPr>
        <w:t>rv-angını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1"/>
          <w:position w:val="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91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Alınma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9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9"/>
        </w:rPr>
        <w:t>18.20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117" w:right="-20"/>
        <w:jc w:val="left"/>
        <w:tabs>
          <w:tab w:pos="194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31"/>
          <w:position w:val="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3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59"/>
          <w:w w:val="13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0"/>
        </w:rPr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52"/>
          <w:position w:val="1"/>
        </w:rPr>
        <w:t>1</w:t>
      </w:r>
      <w:r>
        <w:rPr>
          <w:rFonts w:ascii="Arial" w:hAnsi="Arial" w:cs="Arial" w:eastAsia="Arial"/>
          <w:sz w:val="21"/>
          <w:szCs w:val="21"/>
          <w:color w:val="2F2F2F"/>
          <w:spacing w:val="5"/>
          <w:w w:val="5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1"/>
        </w:rPr>
        <w:t>fltiracı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1"/>
        </w:rPr>
        <w:t>Kullanan: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left="189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6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6"/>
        </w:rPr>
        <w:t>\_miri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6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Yaşa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KAYIKÇI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973" w:right="-20"/>
        <w:jc w:val="left"/>
        <w:tabs>
          <w:tab w:pos="4440" w:val="left"/>
          <w:tab w:pos="7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56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5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2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:17.35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2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6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1"/>
        </w:rPr>
        <w:t>7.45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108"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56"/>
          <w:position w:val="0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5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616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17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left="4457" w:right="481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6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67" w:lineRule="auto"/>
        <w:ind w:left="1922" w:right="4421" w:firstLine="2552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08" w:right="-20"/>
        <w:jc w:val="left"/>
        <w:tabs>
          <w:tab w:pos="1960" w:val="left"/>
          <w:tab w:pos="446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!Yardımcı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4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7"/>
          <w:w w:val="14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970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970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97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97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310" w:lineRule="exact"/>
        <w:ind w:left="146" w:right="-20"/>
        <w:jc w:val="left"/>
        <w:tabs>
          <w:tab w:pos="440" w:val="left"/>
          <w:tab w:pos="1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747B80"/>
          <w:spacing w:val="0"/>
          <w:w w:val="100"/>
          <w:position w:val="-6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747B80"/>
          <w:spacing w:val="-5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47B80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747B80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ıişse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7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19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19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7" w:lineRule="auto"/>
        <w:ind w:left="122" w:right="2854" w:firstLine="-14"/>
        <w:jc w:val="left"/>
        <w:tabs>
          <w:tab w:pos="1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yandığı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520" w:bottom="280" w:left="340" w:right="80"/>
        </w:sectPr>
      </w:pPr>
      <w:rPr/>
    </w:p>
    <w:p>
      <w:pPr>
        <w:spacing w:before="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64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4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188" w:lineRule="exact"/>
        <w:ind w:left="5" w:right="-20"/>
        <w:jc w:val="left"/>
        <w:tabs>
          <w:tab w:pos="1900" w:val="left"/>
          <w:tab w:pos="3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06970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5" w:lineRule="exact"/>
        <w:ind w:left="10" w:right="-20"/>
        <w:jc w:val="left"/>
        <w:tabs>
          <w:tab w:pos="1900" w:val="left"/>
          <w:tab w:pos="34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56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80"/>
          <w:cols w:num="3" w:equalWidth="0">
            <w:col w:w="1397" w:space="915"/>
            <w:col w:w="402" w:space="1755"/>
            <w:col w:w="7031"/>
          </w:cols>
        </w:sectPr>
      </w:pPr>
      <w:rPr/>
    </w:p>
    <w:p>
      <w:pPr>
        <w:spacing w:before="0" w:after="0" w:line="194" w:lineRule="exact"/>
        <w:ind w:left="19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Yaklaşı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bozu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çamlı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8A8C8E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6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95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6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000Tl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14" w:lineRule="exact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7" w:lineRule="auto"/>
        <w:ind w:left="108" w:right="55" w:firstLine="18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Atakö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Eski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sahası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mevkiinde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bozu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çamlı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oduğu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</w:rPr>
        <w:t>rv-angı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soruşturınada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;kimliği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pikni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amacıyla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yakıla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ateşin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9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kontrolde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ormanlı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sirayeti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57" w:lineRule="auto"/>
        <w:ind w:left="108" w:right="4265" w:firstLine="57"/>
        <w:jc w:val="left"/>
        <w:tabs>
          <w:tab w:pos="1900" w:val="left"/>
          <w:tab w:pos="6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8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Sirketi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1"/>
        </w:rPr>
        <w:t>\.raç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27"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Soğutma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amaçlı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00" w:lineRule="exact"/>
        <w:ind w:left="1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8"/>
          <w:position w:val="-2"/>
        </w:rPr>
        <w:t>[eslim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1"/>
          <w:w w:val="11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2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1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9"/>
          <w:w w:val="111"/>
          <w:position w:val="-2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44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9" w:lineRule="exact"/>
        <w:ind w:left="108"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145"/>
          <w:position w:val="-5"/>
        </w:rPr>
        <w:t>1-</w:t>
      </w:r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44444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5"/>
          <w:szCs w:val="15"/>
          <w:color w:val="2F2F2F"/>
          <w:spacing w:val="0"/>
          <w:w w:val="59"/>
          <w:position w:val="-5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80"/>
        </w:sectPr>
      </w:pPr>
      <w:rPr/>
    </w:p>
    <w:p>
      <w:pPr>
        <w:spacing w:before="0" w:after="0" w:line="138" w:lineRule="exact"/>
        <w:ind w:left="131" w:right="-68"/>
        <w:jc w:val="left"/>
        <w:tabs>
          <w:tab w:pos="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2F2F2F"/>
          <w:spacing w:val="0"/>
          <w:w w:val="51"/>
          <w:position w:val="-5"/>
        </w:rPr>
        <w:t>E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-5"/>
        </w:rPr>
        <w:tab/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6"/>
          <w:i/>
          <w:position w:val="-5"/>
        </w:rPr>
        <w:t>:;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6"/>
          <w:i/>
          <w:position w:val="-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76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76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5"/>
        </w:rPr>
        <w:t>Dönüsü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8" w:lineRule="exact"/>
        <w:ind w:right="-20"/>
        <w:jc w:val="left"/>
        <w:tabs>
          <w:tab w:pos="3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5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  <w:position w:val="-5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>11.05.2017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75"/>
          <w:position w:val="-4"/>
        </w:rPr>
        <w:t>JŞ_aati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9"/>
          <w:w w:val="7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B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4"/>
        </w:rPr>
        <w:t>18.53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80"/>
          <w:cols w:num="2" w:equalWidth="0">
            <w:col w:w="1318" w:space="599"/>
            <w:col w:w="9583"/>
          </w:cols>
        </w:sectPr>
      </w:pPr>
      <w:rPr/>
    </w:p>
    <w:p>
      <w:pPr>
        <w:spacing w:before="78" w:after="0" w:line="222" w:lineRule="exact"/>
        <w:ind w:left="108" w:right="-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Courier New" w:hAnsi="Courier New" w:cs="Courier New" w:eastAsia="Courier New"/>
          <w:sz w:val="15"/>
          <w:szCs w:val="15"/>
          <w:color w:val="2F2F2F"/>
          <w:w w:val="52"/>
          <w:position w:val="5"/>
        </w:rPr>
        <w:t>1-</w:t>
      </w:r>
      <w:r>
        <w:rPr>
          <w:rFonts w:ascii="Courier New" w:hAnsi="Courier New" w:cs="Courier New" w:eastAsia="Courier New"/>
          <w:sz w:val="15"/>
          <w:szCs w:val="15"/>
          <w:color w:val="2F2F2F"/>
          <w:spacing w:val="-46"/>
          <w:w w:val="52"/>
          <w:position w:val="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Vars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0" w:lineRule="exact"/>
        <w:ind w:right="-85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444444"/>
          <w:spacing w:val="-6"/>
          <w:w w:val="100"/>
          <w:position w:val="4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lü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2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1" w:after="0" w:line="240" w:lineRule="auto"/>
        <w:ind w:right="-20"/>
        <w:jc w:val="left"/>
        <w:tabs>
          <w:tab w:pos="6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Mendere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6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6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.Posta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80"/>
          <w:cols w:num="3" w:equalWidth="0">
            <w:col w:w="587" w:space="187"/>
            <w:col w:w="1003" w:space="140"/>
            <w:col w:w="9583"/>
          </w:cols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0" w:after="0" w:line="213" w:lineRule="exact"/>
        <w:ind w:left="2069" w:right="-20"/>
        <w:jc w:val="left"/>
        <w:tabs>
          <w:tab w:pos="4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255" w:right="-20"/>
        <w:jc w:val="left"/>
        <w:tabs>
          <w:tab w:pos="4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8.066559pt;margin-top:.43004pt;width:52.082879pt;height:19.5pt;mso-position-horizontal-relative:page;mso-position-vertical-relative:paragraph;z-index:-15714" type="#_x0000_t202" filled="f" stroked="f">
            <v:textbox inset="0,0,0,0">
              <w:txbxContent>
                <w:p>
                  <w:pPr>
                    <w:spacing w:before="0" w:after="0" w:line="390" w:lineRule="exact"/>
                    <w:ind w:right="-99"/>
                    <w:jc w:val="left"/>
                    <w:rPr>
                      <w:rFonts w:ascii="Times New Roman" w:hAnsi="Times New Roman" w:cs="Times New Roman" w:eastAsia="Times New Roman"/>
                      <w:sz w:val="29"/>
                      <w:szCs w:val="2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2F2F2F"/>
                      <w:spacing w:val="0"/>
                      <w:w w:val="71"/>
                      <w:position w:val="-2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2F2F2F"/>
                      <w:spacing w:val="22"/>
                      <w:w w:val="71"/>
                      <w:position w:val="-2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2F2F2F"/>
                      <w:spacing w:val="0"/>
                      <w:w w:val="100"/>
                      <w:i/>
                      <w:position w:val="0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39"/>
                      <w:szCs w:val="39"/>
                      <w:color w:val="2F2F2F"/>
                      <w:spacing w:val="-35"/>
                      <w:w w:val="100"/>
                      <w:i/>
                      <w:position w:val="0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2F2F2F"/>
                      <w:spacing w:val="0"/>
                      <w:w w:val="61"/>
                      <w:position w:val="0"/>
                    </w:rPr>
                    <w:t>lwi'Y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2F2F2F"/>
                      <w:spacing w:val="0"/>
                      <w:w w:val="68"/>
                      <w:position w:val="0"/>
                    </w:rPr>
                    <w:t>7ni7</w:t>
                  </w:r>
                  <w:r>
                    <w:rPr>
                      <w:rFonts w:ascii="Times New Roman" w:hAnsi="Times New Roman" w:cs="Times New Roman" w:eastAsia="Times New Roman"/>
                      <w:sz w:val="29"/>
                      <w:szCs w:val="2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79"/>
          <w:position w:val="3"/>
        </w:rPr>
        <w:t>·;:;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7" w:lineRule="exact"/>
        <w:ind w:left="298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2F2F2F"/>
          <w:spacing w:val="0"/>
          <w:w w:val="100"/>
          <w:i/>
          <w:position w:val="-1"/>
        </w:rPr>
        <w:t>&lt;1</w:t>
      </w:r>
      <w:r>
        <w:rPr>
          <w:rFonts w:ascii="Times New Roman" w:hAnsi="Times New Roman" w:cs="Times New Roman" w:eastAsia="Times New Roman"/>
          <w:sz w:val="8"/>
          <w:szCs w:val="8"/>
          <w:color w:val="2F2F2F"/>
          <w:spacing w:val="0"/>
          <w:w w:val="100"/>
          <w:i/>
          <w:position w:val="-1"/>
        </w:rPr>
        <w:t>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204" w:lineRule="exact"/>
        <w:ind w:left="298" w:right="-20"/>
        <w:jc w:val="left"/>
        <w:tabs>
          <w:tab w:pos="8820" w:val="left"/>
          <w:tab w:pos="9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.80768pt;margin-top:1.754856pt;width:7.299527pt;height:20pt;mso-position-horizontal-relative:page;mso-position-vertical-relative:paragraph;z-index:-15715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Arial" w:hAnsi="Arial" w:cs="Arial" w:eastAsia="Arial"/>
                      <w:sz w:val="40"/>
                      <w:szCs w:val="40"/>
                    </w:rPr>
                  </w:pPr>
                  <w:rPr/>
                  <w:r>
                    <w:rPr>
                      <w:rFonts w:ascii="Arial" w:hAnsi="Arial" w:cs="Arial" w:eastAsia="Arial"/>
                      <w:sz w:val="40"/>
                      <w:szCs w:val="40"/>
                      <w:color w:val="444444"/>
                      <w:spacing w:val="-1"/>
                      <w:w w:val="58"/>
                    </w:rPr>
                    <w:t>,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444444"/>
                      <w:spacing w:val="-86"/>
                      <w:w w:val="59"/>
                    </w:rPr>
                    <w:t>g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-10"/>
          <w:w w:val="80"/>
          <w:position w:val="5"/>
        </w:rPr>
        <w:t>&gt;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80"/>
          <w:position w:val="5"/>
        </w:rPr>
        <w:t>-.</w:t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2F2F2F"/>
          <w:spacing w:val="0"/>
          <w:w w:val="100"/>
          <w:position w:val="5"/>
        </w:rPr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i/>
          <w:position w:val="0"/>
        </w:rPr>
        <w:tab/>
      </w:r>
      <w:r>
        <w:rPr>
          <w:rFonts w:ascii="Arial" w:hAnsi="Arial" w:cs="Arial" w:eastAsia="Arial"/>
          <w:sz w:val="19"/>
          <w:szCs w:val="19"/>
          <w:color w:val="444444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0"/>
        </w:rPr>
        <w:t>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2103" w:right="-20"/>
        <w:jc w:val="left"/>
        <w:tabs>
          <w:tab w:pos="2840" w:val="left"/>
        </w:tabs>
        <w:rPr>
          <w:rFonts w:ascii="Arial" w:hAnsi="Arial" w:cs="Arial" w:eastAsia="Arial"/>
          <w:sz w:val="11"/>
          <w:szCs w:val="1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0.462723pt;margin-top:4.959254pt;width:2.635655pt;height:5.5pt;mso-position-horizontal-relative:page;mso-position-vertical-relative:paragraph;z-index:-15716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A8A8A8"/>
                      <w:spacing w:val="0"/>
                      <w:w w:val="172"/>
                    </w:rPr>
                    <w:t>.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606970"/>
          <w:w w:val="96"/>
        </w:rPr>
        <w:t>En:t</w:t>
      </w:r>
      <w:r>
        <w:rPr>
          <w:rFonts w:ascii="Arial" w:hAnsi="Arial" w:cs="Arial" w:eastAsia="Arial"/>
          <w:sz w:val="21"/>
          <w:szCs w:val="21"/>
          <w:color w:val="606970"/>
          <w:spacing w:val="-21"/>
          <w:w w:val="96"/>
        </w:rPr>
        <w:t>:</w:t>
      </w:r>
      <w:r>
        <w:rPr>
          <w:rFonts w:ascii="Arial" w:hAnsi="Arial" w:cs="Arial" w:eastAsia="Arial"/>
          <w:sz w:val="21"/>
          <w:szCs w:val="21"/>
          <w:color w:val="8A8C8E"/>
          <w:spacing w:val="0"/>
          <w:w w:val="64"/>
        </w:rPr>
        <w:t>·'.i</w:t>
      </w:r>
      <w:r>
        <w:rPr>
          <w:rFonts w:ascii="Arial" w:hAnsi="Arial" w:cs="Arial" w:eastAsia="Arial"/>
          <w:sz w:val="21"/>
          <w:szCs w:val="21"/>
          <w:color w:val="8A8C8E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8A8C8E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8A8C8E"/>
          <w:spacing w:val="0"/>
          <w:w w:val="202"/>
          <w:position w:val="1"/>
        </w:rPr>
        <w:t>!</w:t>
      </w:r>
      <w:r>
        <w:rPr>
          <w:rFonts w:ascii="Times New Roman" w:hAnsi="Times New Roman" w:cs="Times New Roman" w:eastAsia="Times New Roman"/>
          <w:sz w:val="15"/>
          <w:szCs w:val="15"/>
          <w:color w:val="8A8C8E"/>
          <w:spacing w:val="24"/>
          <w:w w:val="202"/>
          <w:position w:val="1"/>
        </w:rPr>
        <w:t> </w:t>
      </w:r>
      <w:r>
        <w:rPr>
          <w:rFonts w:ascii="Arial" w:hAnsi="Arial" w:cs="Arial" w:eastAsia="Arial"/>
          <w:sz w:val="22"/>
          <w:szCs w:val="22"/>
          <w:color w:val="606970"/>
          <w:spacing w:val="0"/>
          <w:w w:val="90"/>
          <w:b/>
          <w:bCs/>
          <w:position w:val="1"/>
        </w:rPr>
        <w:t>?-!RIM</w:t>
      </w:r>
      <w:r>
        <w:rPr>
          <w:rFonts w:ascii="Arial" w:hAnsi="Arial" w:cs="Arial" w:eastAsia="Arial"/>
          <w:sz w:val="22"/>
          <w:szCs w:val="22"/>
          <w:color w:val="606970"/>
          <w:spacing w:val="37"/>
          <w:w w:val="90"/>
          <w:b/>
          <w:bCs/>
          <w:position w:val="1"/>
        </w:rPr>
        <w:t> </w:t>
      </w:r>
      <w:r>
        <w:rPr>
          <w:rFonts w:ascii="Arial" w:hAnsi="Arial" w:cs="Arial" w:eastAsia="Arial"/>
          <w:sz w:val="11"/>
          <w:szCs w:val="11"/>
          <w:color w:val="606970"/>
          <w:spacing w:val="0"/>
          <w:w w:val="164"/>
          <w:position w:val="6"/>
        </w:rPr>
        <w:t>1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817" w:right="-20"/>
        <w:jc w:val="left"/>
        <w:tabs>
          <w:tab w:pos="84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27.372803pt;margin-top:8.470901pt;width:387.164433pt;height:32.5pt;mso-position-horizontal-relative:page;mso-position-vertical-relative:paragraph;z-index:-15712" type="#_x0000_t202" filled="f" stroked="f">
            <v:textbox inset="0,0,0,0">
              <w:txbxContent>
                <w:p>
                  <w:pPr>
                    <w:spacing w:before="0" w:after="0" w:line="650" w:lineRule="exact"/>
                    <w:ind w:right="-138"/>
                    <w:jc w:val="left"/>
                    <w:tabs>
                      <w:tab w:pos="2880" w:val="left"/>
                      <w:tab w:pos="5640" w:val="left"/>
                      <w:tab w:pos="7160" w:val="left"/>
                    </w:tabs>
                    <w:rPr>
                      <w:rFonts w:ascii="Arial" w:hAnsi="Arial" w:cs="Arial" w:eastAsia="Arial"/>
                      <w:sz w:val="65"/>
                      <w:szCs w:val="65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606970"/>
                      <w:spacing w:val="3"/>
                      <w:w w:val="89"/>
                      <w:position w:val="17"/>
                    </w:rPr>
                    <w:t>G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A8C8E"/>
                      <w:spacing w:val="0"/>
                      <w:w w:val="89"/>
                      <w:position w:val="17"/>
                    </w:rPr>
                    <w:t>n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8A8C8E"/>
                      <w:spacing w:val="6"/>
                      <w:w w:val="89"/>
                      <w:position w:val="17"/>
                    </w:rPr>
                    <w:t>.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8A8A8"/>
                      <w:spacing w:val="0"/>
                      <w:w w:val="89"/>
                      <w:position w:val="17"/>
                    </w:rPr>
                    <w:t>ı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8A8A8"/>
                      <w:spacing w:val="0"/>
                      <w:w w:val="89"/>
                      <w:position w:val="17"/>
                    </w:rPr>
                    <w:t>r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A8A8A8"/>
                      <w:spacing w:val="43"/>
                      <w:w w:val="89"/>
                      <w:position w:val="1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8A8C8E"/>
                      <w:spacing w:val="-12"/>
                      <w:w w:val="111"/>
                      <w:position w:val="1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A8A8A8"/>
                      <w:spacing w:val="13"/>
                      <w:w w:val="111"/>
                      <w:position w:val="17"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8A8C8E"/>
                      <w:spacing w:val="0"/>
                      <w:w w:val="111"/>
                      <w:position w:val="17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8A8C8E"/>
                      <w:spacing w:val="-5"/>
                      <w:w w:val="111"/>
                      <w:position w:val="1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606970"/>
                      <w:spacing w:val="0"/>
                      <w:w w:val="100"/>
                      <w:position w:val="17"/>
                    </w:rPr>
                    <w:t>Amiri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606970"/>
                      <w:spacing w:val="0"/>
                      <w:w w:val="100"/>
                      <w:position w:val="1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606970"/>
                      <w:spacing w:val="28"/>
                      <w:w w:val="100"/>
                      <w:position w:val="17"/>
                    </w:rPr>
                    <w:t> 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606970"/>
                      <w:spacing w:val="0"/>
                      <w:w w:val="230"/>
                      <w:position w:val="20"/>
                    </w:rPr>
                    <w:t>"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606970"/>
                      <w:spacing w:val="0"/>
                      <w:w w:val="100"/>
                      <w:position w:val="20"/>
                    </w:rPr>
                    <w:tab/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606970"/>
                      <w:spacing w:val="0"/>
                      <w:w w:val="100"/>
                      <w:position w:val="2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0"/>
                      <w:position w:val="5"/>
                    </w:rPr>
                    <w:t>Yaşa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0"/>
                      <w:position w:val="5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21"/>
                      <w:w w:val="100"/>
                      <w:position w:val="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0"/>
                      <w:position w:val="5"/>
                    </w:rPr>
                    <w:t>KAYII{çı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-2"/>
                      <w:w w:val="100"/>
                      <w:position w:val="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0"/>
                      <w:position w:val="5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F2F2F"/>
                      <w:spacing w:val="0"/>
                      <w:w w:val="100"/>
                      <w:position w:val="5"/>
                    </w:rPr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313A8A"/>
                      <w:spacing w:val="0"/>
                      <w:w w:val="149"/>
                      <w:i/>
                      <w:position w:val="-1"/>
                    </w:rPr>
                    <w:t>C1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313A8A"/>
                      <w:spacing w:val="0"/>
                      <w:w w:val="100"/>
                      <w:i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313A8A"/>
                      <w:spacing w:val="0"/>
                      <w:w w:val="100"/>
                      <w:i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A8A8A8"/>
                      <w:spacing w:val="0"/>
                      <w:w w:val="100"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A8A8A8"/>
                      <w:spacing w:val="-24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A8A8A8"/>
                      <w:spacing w:val="0"/>
                      <w:w w:val="100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606970"/>
          <w:spacing w:val="0"/>
          <w:w w:val="52"/>
        </w:rPr>
        <w:t>C</w:t>
      </w:r>
      <w:r>
        <w:rPr>
          <w:rFonts w:ascii="Arial" w:hAnsi="Arial" w:cs="Arial" w:eastAsia="Arial"/>
          <w:sz w:val="19"/>
          <w:szCs w:val="19"/>
          <w:color w:val="606970"/>
          <w:spacing w:val="0"/>
          <w:w w:val="52"/>
        </w:rPr>
        <w:t>  </w:t>
      </w:r>
      <w:r>
        <w:rPr>
          <w:rFonts w:ascii="Arial" w:hAnsi="Arial" w:cs="Arial" w:eastAsia="Arial"/>
          <w:sz w:val="19"/>
          <w:szCs w:val="19"/>
          <w:color w:val="606970"/>
          <w:spacing w:val="3"/>
          <w:w w:val="5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59595B"/>
          <w:spacing w:val="0"/>
          <w:w w:val="85"/>
        </w:rPr>
        <w:t>Q</w:t>
      </w:r>
      <w:r>
        <w:rPr>
          <w:rFonts w:ascii="Times New Roman" w:hAnsi="Times New Roman" w:cs="Times New Roman" w:eastAsia="Times New Roman"/>
          <w:sz w:val="23"/>
          <w:szCs w:val="23"/>
          <w:color w:val="59595B"/>
          <w:spacing w:val="4"/>
          <w:w w:val="85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8A8C8E"/>
          <w:spacing w:val="0"/>
          <w:w w:val="85"/>
        </w:rPr>
        <w:t>e·ı</w:t>
      </w:r>
      <w:r>
        <w:rPr>
          <w:rFonts w:ascii="Times New Roman" w:hAnsi="Times New Roman" w:cs="Times New Roman" w:eastAsia="Times New Roman"/>
          <w:sz w:val="23"/>
          <w:szCs w:val="23"/>
          <w:color w:val="8A8C8E"/>
          <w:spacing w:val="42"/>
          <w:w w:val="85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606970"/>
          <w:spacing w:val="12"/>
          <w:w w:val="71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A8A8A8"/>
          <w:spacing w:val="0"/>
          <w:w w:val="113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A8A8A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C3C3C3"/>
          <w:spacing w:val="0"/>
          <w:w w:val="80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C3C3C3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C3C3C3"/>
          <w:spacing w:val="42"/>
          <w:w w:val="8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65B99"/>
          <w:spacing w:val="-2"/>
          <w:w w:val="100"/>
        </w:rPr>
        <w:t>;</w:t>
      </w:r>
      <w:r>
        <w:rPr>
          <w:rFonts w:ascii="Times New Roman" w:hAnsi="Times New Roman" w:cs="Times New Roman" w:eastAsia="Times New Roman"/>
          <w:sz w:val="22"/>
          <w:szCs w:val="22"/>
          <w:color w:val="606970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606970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06970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1"/>
          <w:szCs w:val="21"/>
          <w:color w:val="606970"/>
          <w:spacing w:val="21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606970"/>
          <w:spacing w:val="0"/>
          <w:w w:val="96"/>
          <w:b/>
          <w:bCs/>
        </w:rPr>
        <w:t>Post</w:t>
      </w:r>
      <w:r>
        <w:rPr>
          <w:rFonts w:ascii="Arial" w:hAnsi="Arial" w:cs="Arial" w:eastAsia="Arial"/>
          <w:sz w:val="21"/>
          <w:szCs w:val="21"/>
          <w:color w:val="606970"/>
          <w:spacing w:val="-10"/>
          <w:w w:val="97"/>
          <w:b/>
          <w:bCs/>
        </w:rPr>
        <w:t>a</w:t>
      </w:r>
      <w:r>
        <w:rPr>
          <w:rFonts w:ascii="Arial" w:hAnsi="Arial" w:cs="Arial" w:eastAsia="Arial"/>
          <w:sz w:val="21"/>
          <w:szCs w:val="21"/>
          <w:color w:val="8A8C8E"/>
          <w:spacing w:val="0"/>
          <w:w w:val="37"/>
          <w:b/>
          <w:bCs/>
        </w:rPr>
        <w:t>:-;</w:t>
      </w:r>
      <w:r>
        <w:rPr>
          <w:rFonts w:ascii="Arial" w:hAnsi="Arial" w:cs="Arial" w:eastAsia="Arial"/>
          <w:sz w:val="21"/>
          <w:szCs w:val="21"/>
          <w:color w:val="8A8C8E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21"/>
          <w:szCs w:val="21"/>
          <w:color w:val="8A8C8E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0"/>
          <w:w w:val="89"/>
          <w:position w:val="-3"/>
        </w:rPr>
        <w:t>ltra;y</w:t>
      </w:r>
      <w:r>
        <w:rPr>
          <w:rFonts w:ascii="Times New Roman" w:hAnsi="Times New Roman" w:cs="Times New Roman" w:eastAsia="Times New Roman"/>
          <w:sz w:val="22"/>
          <w:szCs w:val="22"/>
          <w:color w:val="2F2F2F"/>
          <w:spacing w:val="-23"/>
          <w:w w:val="89"/>
          <w:position w:val="-3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747B80"/>
          <w:spacing w:val="0"/>
          <w:w w:val="200"/>
          <w:position w:val="-3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4"/>
          <w:position w:val="-3"/>
        </w:rPr>
        <w:t>B;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5"/>
          <w:position w:val="-3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676" w:lineRule="exact"/>
        <w:ind w:right="1054"/>
        <w:jc w:val="right"/>
        <w:tabs>
          <w:tab w:pos="3600" w:val="left"/>
          <w:tab w:pos="4080" w:val="left"/>
          <w:tab w:pos="4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5"/>
          <w:position w:val="-3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5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2"/>
          <w:w w:val="125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  <w:position w:val="-3"/>
        </w:rPr>
        <w:t>Çavuş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63"/>
          <w:szCs w:val="63"/>
          <w:color w:val="565B99"/>
          <w:spacing w:val="0"/>
          <w:w w:val="54"/>
          <w:position w:val="-1"/>
        </w:rPr>
      </w:r>
      <w:r>
        <w:rPr>
          <w:rFonts w:ascii="Times New Roman" w:hAnsi="Times New Roman" w:cs="Times New Roman" w:eastAsia="Times New Roman"/>
          <w:sz w:val="63"/>
          <w:szCs w:val="63"/>
          <w:color w:val="565B99"/>
          <w:spacing w:val="0"/>
          <w:w w:val="54"/>
          <w:emboss/>
          <w:position w:val="-1"/>
        </w:rPr>
        <w:t>:</w:t>
      </w:r>
      <w:r>
        <w:rPr>
          <w:rFonts w:ascii="Times New Roman" w:hAnsi="Times New Roman" w:cs="Times New Roman" w:eastAsia="Times New Roman"/>
          <w:sz w:val="63"/>
          <w:szCs w:val="63"/>
          <w:color w:val="565B99"/>
          <w:spacing w:val="0"/>
          <w:w w:val="54"/>
          <w:emboss/>
          <w:position w:val="-1"/>
        </w:rPr>
      </w:r>
      <w:r>
        <w:rPr>
          <w:rFonts w:ascii="Times New Roman" w:hAnsi="Times New Roman" w:cs="Times New Roman" w:eastAsia="Times New Roman"/>
          <w:sz w:val="63"/>
          <w:szCs w:val="63"/>
          <w:color w:val="565B99"/>
          <w:spacing w:val="0"/>
          <w:w w:val="54"/>
          <w:position w:val="-1"/>
        </w:rPr>
      </w:r>
      <w:r>
        <w:rPr>
          <w:rFonts w:ascii="Times New Roman" w:hAnsi="Times New Roman" w:cs="Times New Roman" w:eastAsia="Times New Roman"/>
          <w:sz w:val="63"/>
          <w:szCs w:val="63"/>
          <w:color w:val="565B9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63"/>
          <w:szCs w:val="63"/>
          <w:color w:val="565B99"/>
          <w:spacing w:val="0"/>
          <w:w w:val="100"/>
          <w:position w:val="-1"/>
        </w:rPr>
      </w:r>
      <w:r>
        <w:rPr>
          <w:rFonts w:ascii="Arial" w:hAnsi="Arial" w:cs="Arial" w:eastAsia="Arial"/>
          <w:sz w:val="32"/>
          <w:szCs w:val="32"/>
          <w:color w:val="AEC6AA"/>
          <w:spacing w:val="-48"/>
          <w:w w:val="59"/>
          <w:position w:val="-1"/>
        </w:rPr>
        <w:t>.</w:t>
      </w:r>
      <w:r>
        <w:rPr>
          <w:rFonts w:ascii="Arial" w:hAnsi="Arial" w:cs="Arial" w:eastAsia="Arial"/>
          <w:sz w:val="32"/>
          <w:szCs w:val="32"/>
          <w:color w:val="8E9A70"/>
          <w:spacing w:val="0"/>
          <w:w w:val="60"/>
          <w:position w:val="-1"/>
        </w:rPr>
        <w:t>·</w:t>
      </w:r>
      <w:r>
        <w:rPr>
          <w:rFonts w:ascii="Arial" w:hAnsi="Arial" w:cs="Arial" w:eastAsia="Arial"/>
          <w:sz w:val="32"/>
          <w:szCs w:val="32"/>
          <w:color w:val="8E9A7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2"/>
          <w:szCs w:val="32"/>
          <w:color w:val="8E9A7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A8A8A8"/>
          <w:spacing w:val="0"/>
          <w:w w:val="106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8A8A8"/>
          <w:spacing w:val="-1"/>
          <w:w w:val="106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A8C8E"/>
          <w:spacing w:val="0"/>
          <w:w w:val="110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right="1429"/>
        <w:jc w:val="right"/>
        <w:tabs>
          <w:tab w:pos="740" w:val="left"/>
          <w:tab w:pos="166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Arial" w:hAnsi="Arial" w:cs="Arial" w:eastAsia="Arial"/>
          <w:sz w:val="18"/>
          <w:szCs w:val="18"/>
          <w:color w:val="3D4467"/>
          <w:w w:val="149"/>
          <w:position w:val="-1"/>
        </w:rPr>
        <w:t>---</w:t>
      </w:r>
      <w:r>
        <w:rPr>
          <w:rFonts w:ascii="Arial" w:hAnsi="Arial" w:cs="Arial" w:eastAsia="Arial"/>
          <w:sz w:val="18"/>
          <w:szCs w:val="18"/>
          <w:color w:val="3D4467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3D4467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A8A8A8"/>
          <w:spacing w:val="1"/>
          <w:w w:val="131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444444"/>
          <w:spacing w:val="0"/>
          <w:w w:val="170"/>
          <w:position w:val="-1"/>
        </w:rPr>
        <w:t>ll</w:t>
      </w:r>
      <w:r>
        <w:rPr>
          <w:rFonts w:ascii="Arial" w:hAnsi="Arial" w:cs="Arial" w:eastAsia="Arial"/>
          <w:sz w:val="18"/>
          <w:szCs w:val="18"/>
          <w:color w:val="444444"/>
          <w:spacing w:val="-17"/>
          <w:w w:val="170"/>
          <w:position w:val="-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59595B"/>
          <w:spacing w:val="0"/>
          <w:w w:val="88"/>
          <w:b/>
          <w:bCs/>
          <w:position w:val="-1"/>
        </w:rPr>
        <w:t>Tt!</w:t>
      </w:r>
      <w:r>
        <w:rPr>
          <w:rFonts w:ascii="Times New Roman" w:hAnsi="Times New Roman" w:cs="Times New Roman" w:eastAsia="Times New Roman"/>
          <w:sz w:val="28"/>
          <w:szCs w:val="28"/>
          <w:color w:val="59595B"/>
          <w:spacing w:val="-27"/>
          <w:w w:val="89"/>
          <w:b/>
          <w:bCs/>
          <w:position w:val="-1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747B80"/>
          <w:spacing w:val="0"/>
          <w:w w:val="52"/>
          <w:b/>
          <w:bCs/>
          <w:position w:val="-1"/>
        </w:rPr>
        <w:t>.</w:t>
      </w:r>
      <w:r>
        <w:rPr>
          <w:rFonts w:ascii="Times New Roman" w:hAnsi="Times New Roman" w:cs="Times New Roman" w:eastAsia="Times New Roman"/>
          <w:sz w:val="28"/>
          <w:szCs w:val="28"/>
          <w:color w:val="747B80"/>
          <w:spacing w:val="0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747B80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29"/>
          <w:szCs w:val="29"/>
          <w:color w:val="A8A8A8"/>
          <w:spacing w:val="0"/>
          <w:w w:val="55"/>
          <w:position w:val="-1"/>
        </w:rPr>
        <w:t>: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270" w:lineRule="exact"/>
        <w:ind w:right="898"/>
        <w:jc w:val="right"/>
        <w:tabs>
          <w:tab w:pos="19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100"/>
          <w:position w:val="-3"/>
        </w:rPr>
        <w:t>i.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100"/>
          <w:position w:val="-3"/>
        </w:rPr>
        <w:t>aogı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3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87"/>
          <w:position w:val="-3"/>
        </w:rPr>
        <w:t>Aôll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34"/>
          <w:w w:val="87"/>
          <w:position w:val="-3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8A8A8"/>
          <w:spacing w:val="0"/>
          <w:w w:val="124"/>
          <w:position w:val="-3"/>
        </w:rPr>
        <w:t>•</w:t>
      </w:r>
      <w:r>
        <w:rPr>
          <w:rFonts w:ascii="Times New Roman" w:hAnsi="Times New Roman" w:cs="Times New Roman" w:eastAsia="Times New Roman"/>
          <w:sz w:val="22"/>
          <w:szCs w:val="22"/>
          <w:color w:val="A8A8A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A8A8A8"/>
          <w:spacing w:val="0"/>
          <w:w w:val="100"/>
          <w:position w:val="-3"/>
        </w:rPr>
      </w:r>
      <w:r>
        <w:rPr>
          <w:rFonts w:ascii="Arial" w:hAnsi="Arial" w:cs="Arial" w:eastAsia="Arial"/>
          <w:sz w:val="34"/>
          <w:szCs w:val="34"/>
          <w:color w:val="8A8C8E"/>
          <w:spacing w:val="0"/>
          <w:w w:val="254"/>
          <w:position w:val="-3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right="1087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4.017303pt;margin-top:.777376pt;width:51.460365pt;height:18.5pt;mso-position-horizontal-relative:page;mso-position-vertical-relative:paragraph;z-index:-15713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tabs>
                      <w:tab w:pos="860" w:val="left"/>
                    </w:tabs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8A8C8E"/>
                      <w:spacing w:val="-13"/>
                      <w:w w:val="72"/>
                      <w:position w:val="6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A8A8A8"/>
                      <w:spacing w:val="0"/>
                      <w:w w:val="72"/>
                      <w:position w:val="6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A8A8A8"/>
                      <w:spacing w:val="-56"/>
                      <w:w w:val="72"/>
                      <w:position w:val="6"/>
                    </w:rPr>
                    <w:t> 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A8A8A8"/>
                      <w:spacing w:val="0"/>
                      <w:w w:val="100"/>
                      <w:position w:val="6"/>
                    </w:rPr>
                    <w:tab/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A8A8A8"/>
                      <w:spacing w:val="0"/>
                      <w:w w:val="100"/>
                      <w:position w:val="6"/>
                    </w:rPr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A8A8A8"/>
                      <w:spacing w:val="0"/>
                      <w:w w:val="153"/>
                      <w:position w:val="0"/>
                    </w:rPr>
                    <w:t>.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2"/>
          <w:szCs w:val="22"/>
          <w:color w:val="444444"/>
          <w:w w:val="78"/>
          <w:position w:val="-2"/>
        </w:rPr>
        <w:t>Sufıa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-15"/>
          <w:w w:val="79"/>
          <w:position w:val="-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C3C3C3"/>
          <w:spacing w:val="-5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69"/>
          <w:position w:val="-2"/>
        </w:rPr>
        <w:t>MpdOrQ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444444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A8C8E"/>
          <w:spacing w:val="-4"/>
          <w:w w:val="104"/>
          <w:position w:val="-2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A8A8A8"/>
          <w:spacing w:val="0"/>
          <w:w w:val="84"/>
          <w:position w:val="-2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right="1199"/>
        <w:jc w:val="right"/>
        <w:tabs>
          <w:tab w:pos="74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7"/>
          <w:szCs w:val="7"/>
          <w:color w:val="C3C3C3"/>
          <w:w w:val="202"/>
          <w:position w:val="2"/>
        </w:rPr>
        <w:t>'</w:t>
      </w:r>
      <w:r>
        <w:rPr>
          <w:rFonts w:ascii="Arial" w:hAnsi="Arial" w:cs="Arial" w:eastAsia="Arial"/>
          <w:sz w:val="7"/>
          <w:szCs w:val="7"/>
          <w:color w:val="C3C3C3"/>
          <w:w w:val="100"/>
          <w:position w:val="2"/>
        </w:rPr>
        <w:tab/>
      </w:r>
      <w:r>
        <w:rPr>
          <w:rFonts w:ascii="Arial" w:hAnsi="Arial" w:cs="Arial" w:eastAsia="Arial"/>
          <w:sz w:val="7"/>
          <w:szCs w:val="7"/>
          <w:color w:val="C3C3C3"/>
          <w:w w:val="100"/>
          <w:position w:val="2"/>
        </w:rPr>
      </w:r>
      <w:r>
        <w:rPr>
          <w:rFonts w:ascii="Times New Roman" w:hAnsi="Times New Roman" w:cs="Times New Roman" w:eastAsia="Times New Roman"/>
          <w:sz w:val="11"/>
          <w:szCs w:val="11"/>
          <w:color w:val="A8A8A8"/>
          <w:spacing w:val="0"/>
          <w:w w:val="135"/>
          <w:i/>
          <w:position w:val="2"/>
        </w:rPr>
        <w:t>:</w:t>
      </w:r>
      <w:r>
        <w:rPr>
          <w:rFonts w:ascii="Times New Roman" w:hAnsi="Times New Roman" w:cs="Times New Roman" w:eastAsia="Times New Roman"/>
          <w:sz w:val="11"/>
          <w:szCs w:val="11"/>
          <w:color w:val="A8A8A8"/>
          <w:spacing w:val="0"/>
          <w:w w:val="135"/>
          <w:i/>
          <w:position w:val="2"/>
        </w:rPr>
        <w:t>   </w:t>
      </w:r>
      <w:r>
        <w:rPr>
          <w:rFonts w:ascii="Times New Roman" w:hAnsi="Times New Roman" w:cs="Times New Roman" w:eastAsia="Times New Roman"/>
          <w:sz w:val="11"/>
          <w:szCs w:val="11"/>
          <w:color w:val="A8A8A8"/>
          <w:spacing w:val="31"/>
          <w:w w:val="135"/>
          <w:i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C3C3C3"/>
          <w:spacing w:val="0"/>
          <w:w w:val="135"/>
          <w:position w:val="2"/>
        </w:rPr>
        <w:t>.</w:t>
      </w:r>
      <w:r>
        <w:rPr>
          <w:rFonts w:ascii="Arial" w:hAnsi="Arial" w:cs="Arial" w:eastAsia="Arial"/>
          <w:sz w:val="18"/>
          <w:szCs w:val="18"/>
          <w:color w:val="C3C3C3"/>
          <w:spacing w:val="0"/>
          <w:w w:val="135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C3C3C3"/>
          <w:spacing w:val="35"/>
          <w:w w:val="135"/>
          <w:position w:val="2"/>
        </w:rPr>
        <w:t> </w:t>
      </w:r>
      <w:r>
        <w:rPr>
          <w:rFonts w:ascii="Arial" w:hAnsi="Arial" w:cs="Arial" w:eastAsia="Arial"/>
          <w:sz w:val="28"/>
          <w:szCs w:val="28"/>
          <w:color w:val="A8A8A8"/>
          <w:spacing w:val="0"/>
          <w:w w:val="135"/>
          <w:position w:val="-4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" w:lineRule="exact"/>
        <w:ind w:right="1633"/>
        <w:jc w:val="righ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2"/>
          <w:szCs w:val="22"/>
          <w:color w:val="C3C3C3"/>
          <w:spacing w:val="0"/>
          <w:w w:val="79"/>
          <w:position w:val="-24"/>
        </w:rPr>
        <w:t>•</w:t>
      </w:r>
      <w:r>
        <w:rPr>
          <w:rFonts w:ascii="Arial" w:hAnsi="Arial" w:cs="Arial" w:eastAsia="Arial"/>
          <w:sz w:val="22"/>
          <w:szCs w:val="22"/>
          <w:color w:val="C3C3C3"/>
          <w:spacing w:val="0"/>
          <w:w w:val="79"/>
          <w:position w:val="-24"/>
        </w:rPr>
        <w:t> </w:t>
      </w:r>
      <w:r>
        <w:rPr>
          <w:rFonts w:ascii="Arial" w:hAnsi="Arial" w:cs="Arial" w:eastAsia="Arial"/>
          <w:sz w:val="22"/>
          <w:szCs w:val="22"/>
          <w:color w:val="C3C3C3"/>
          <w:spacing w:val="5"/>
          <w:w w:val="79"/>
          <w:position w:val="-24"/>
        </w:rPr>
        <w:t> </w:t>
      </w:r>
      <w:r>
        <w:rPr>
          <w:rFonts w:ascii="Arial" w:hAnsi="Arial" w:cs="Arial" w:eastAsia="Arial"/>
          <w:sz w:val="23"/>
          <w:szCs w:val="23"/>
          <w:color w:val="A8A8A8"/>
          <w:spacing w:val="-29"/>
          <w:w w:val="136"/>
          <w:position w:val="-12"/>
        </w:rPr>
        <w:t>,</w:t>
      </w:r>
      <w:r>
        <w:rPr>
          <w:rFonts w:ascii="Arial" w:hAnsi="Arial" w:cs="Arial" w:eastAsia="Arial"/>
          <w:sz w:val="23"/>
          <w:szCs w:val="23"/>
          <w:color w:val="8A8C8E"/>
          <w:spacing w:val="0"/>
          <w:w w:val="144"/>
          <w:position w:val="-12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340" w:right="80"/>
        </w:sectPr>
      </w:pPr>
      <w:rPr/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125" w:lineRule="exact"/>
        <w:ind w:left="269" w:right="-76"/>
        <w:jc w:val="left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2F2F2F"/>
          <w:spacing w:val="0"/>
          <w:w w:val="109"/>
        </w:rPr>
        <w:t>,;C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0" w:after="0" w:line="331" w:lineRule="exact"/>
        <w:ind w:left="198" w:right="-89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17"/>
          <w:szCs w:val="17"/>
          <w:color w:val="2F2F2F"/>
          <w:spacing w:val="-102"/>
          <w:w w:val="169"/>
          <w:position w:val="13"/>
        </w:rPr>
        <w:t>"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74"/>
          <w:position w:val="-1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-51"/>
          <w:w w:val="74"/>
          <w:position w:val="-1"/>
        </w:rPr>
        <w:t>ı</w:t>
      </w:r>
      <w:r>
        <w:rPr>
          <w:rFonts w:ascii="Arial" w:hAnsi="Arial" w:cs="Arial" w:eastAsia="Arial"/>
          <w:sz w:val="17"/>
          <w:szCs w:val="17"/>
          <w:color w:val="2F2F2F"/>
          <w:spacing w:val="-53"/>
          <w:w w:val="170"/>
          <w:position w:val="13"/>
        </w:rPr>
        <w:t>l</w:t>
      </w:r>
      <w:r>
        <w:rPr>
          <w:rFonts w:ascii="Times New Roman" w:hAnsi="Times New Roman" w:cs="Times New Roman" w:eastAsia="Times New Roman"/>
          <w:sz w:val="26"/>
          <w:szCs w:val="26"/>
          <w:color w:val="2F2F2F"/>
          <w:spacing w:val="0"/>
          <w:w w:val="74"/>
          <w:position w:val="-1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93" w:right="131"/>
        <w:jc w:val="center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606970"/>
          <w:w w:val="126"/>
        </w:rPr>
        <w:t>Ergü</w:t>
      </w:r>
      <w:r>
        <w:rPr>
          <w:rFonts w:ascii="Arial" w:hAnsi="Arial" w:cs="Arial" w:eastAsia="Arial"/>
          <w:sz w:val="25"/>
          <w:szCs w:val="25"/>
          <w:color w:val="606970"/>
          <w:w w:val="127"/>
        </w:rPr>
        <w:t>n</w:t>
      </w:r>
      <w:r>
        <w:rPr>
          <w:rFonts w:ascii="Arial" w:hAnsi="Arial" w:cs="Arial" w:eastAsia="Arial"/>
          <w:sz w:val="25"/>
          <w:szCs w:val="25"/>
          <w:color w:val="606970"/>
          <w:spacing w:val="-31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59595B"/>
          <w:spacing w:val="0"/>
          <w:w w:val="119"/>
        </w:rPr>
        <w:t>KAYA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65" w:lineRule="exact"/>
        <w:ind w:left="-38" w:right="-58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4"/>
          <w:szCs w:val="24"/>
          <w:color w:val="444444"/>
          <w:spacing w:val="0"/>
          <w:w w:val="75"/>
          <w:position w:val="-1"/>
        </w:rPr>
        <w:t>tfaiy</w:t>
      </w:r>
      <w:r>
        <w:rPr>
          <w:rFonts w:ascii="Arial" w:hAnsi="Arial" w:cs="Arial" w:eastAsia="Arial"/>
          <w:sz w:val="24"/>
          <w:szCs w:val="24"/>
          <w:color w:val="444444"/>
          <w:spacing w:val="0"/>
          <w:w w:val="75"/>
          <w:position w:val="-1"/>
        </w:rPr>
        <w:t>e</w:t>
      </w:r>
      <w:r>
        <w:rPr>
          <w:rFonts w:ascii="Arial" w:hAnsi="Arial" w:cs="Arial" w:eastAsia="Arial"/>
          <w:sz w:val="24"/>
          <w:szCs w:val="24"/>
          <w:color w:val="444444"/>
          <w:spacing w:val="1"/>
          <w:w w:val="75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444444"/>
          <w:spacing w:val="0"/>
          <w:w w:val="75"/>
          <w:position w:val="-1"/>
        </w:rPr>
        <w:t>Güne</w:t>
      </w:r>
      <w:r>
        <w:rPr>
          <w:rFonts w:ascii="Arial" w:hAnsi="Arial" w:cs="Arial" w:eastAsia="Arial"/>
          <w:sz w:val="24"/>
          <w:szCs w:val="24"/>
          <w:color w:val="444444"/>
          <w:spacing w:val="0"/>
          <w:w w:val="75"/>
          <w:position w:val="-1"/>
        </w:rPr>
        <w:t>y</w:t>
      </w:r>
      <w:r>
        <w:rPr>
          <w:rFonts w:ascii="Arial" w:hAnsi="Arial" w:cs="Arial" w:eastAsia="Arial"/>
          <w:sz w:val="24"/>
          <w:szCs w:val="24"/>
          <w:color w:val="444444"/>
          <w:spacing w:val="-9"/>
          <w:w w:val="75"/>
          <w:position w:val="-1"/>
        </w:rPr>
        <w:t> </w:t>
      </w:r>
      <w:r>
        <w:rPr>
          <w:rFonts w:ascii="Arial" w:hAnsi="Arial" w:cs="Arial" w:eastAsia="Arial"/>
          <w:sz w:val="24"/>
          <w:szCs w:val="24"/>
          <w:color w:val="59595B"/>
          <w:spacing w:val="0"/>
          <w:w w:val="72"/>
          <w:position w:val="-1"/>
        </w:rPr>
        <w:t>B</w:t>
      </w:r>
      <w:r>
        <w:rPr>
          <w:rFonts w:ascii="Arial" w:hAnsi="Arial" w:cs="Arial" w:eastAsia="Arial"/>
          <w:sz w:val="24"/>
          <w:szCs w:val="24"/>
          <w:color w:val="59595B"/>
          <w:spacing w:val="5"/>
          <w:w w:val="73"/>
          <w:position w:val="-1"/>
        </w:rPr>
        <w:t>ö</w:t>
      </w:r>
      <w:r>
        <w:rPr>
          <w:rFonts w:ascii="Arial" w:hAnsi="Arial" w:cs="Arial" w:eastAsia="Arial"/>
          <w:sz w:val="24"/>
          <w:szCs w:val="24"/>
          <w:color w:val="2F2F2F"/>
          <w:spacing w:val="0"/>
          <w:w w:val="76"/>
          <w:position w:val="-1"/>
        </w:rPr>
        <w:t>lge</w:t>
      </w:r>
      <w:r>
        <w:rPr>
          <w:rFonts w:ascii="Arial" w:hAnsi="Arial" w:cs="Arial" w:eastAsia="Arial"/>
          <w:sz w:val="24"/>
          <w:szCs w:val="24"/>
          <w:color w:val="2F2F2F"/>
          <w:spacing w:val="-30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73"/>
          <w:position w:val="-1"/>
        </w:rPr>
        <w:t>A</w:t>
      </w:r>
      <w:r>
        <w:rPr>
          <w:rFonts w:ascii="Arial" w:hAnsi="Arial" w:cs="Arial" w:eastAsia="Arial"/>
          <w:sz w:val="23"/>
          <w:szCs w:val="23"/>
          <w:color w:val="2F2F2F"/>
          <w:spacing w:val="0"/>
          <w:w w:val="81"/>
          <w:position w:val="-1"/>
        </w:rPr>
        <w:t>mi</w:t>
      </w:r>
      <w:r>
        <w:rPr>
          <w:rFonts w:ascii="Arial" w:hAnsi="Arial" w:cs="Arial" w:eastAsia="Arial"/>
          <w:sz w:val="23"/>
          <w:szCs w:val="23"/>
          <w:color w:val="2F2F2F"/>
          <w:spacing w:val="4"/>
          <w:w w:val="81"/>
          <w:position w:val="-1"/>
        </w:rPr>
        <w:t>r</w:t>
      </w:r>
      <w:r>
        <w:rPr>
          <w:rFonts w:ascii="Arial" w:hAnsi="Arial" w:cs="Arial" w:eastAsia="Arial"/>
          <w:sz w:val="23"/>
          <w:szCs w:val="23"/>
          <w:color w:val="59595B"/>
          <w:spacing w:val="0"/>
          <w:w w:val="141"/>
          <w:position w:val="-1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right="1515"/>
        <w:jc w:val="righ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8A8C8E"/>
          <w:spacing w:val="-8"/>
          <w:w w:val="73"/>
          <w:position w:val="-4"/>
        </w:rPr>
        <w:t>.</w:t>
      </w:r>
      <w:r>
        <w:rPr>
          <w:rFonts w:ascii="Arial" w:hAnsi="Arial" w:cs="Arial" w:eastAsia="Arial"/>
          <w:sz w:val="32"/>
          <w:szCs w:val="32"/>
          <w:color w:val="C3C3C3"/>
          <w:spacing w:val="0"/>
          <w:w w:val="73"/>
          <w:position w:val="-4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right="-20"/>
        <w:jc w:val="left"/>
        <w:tabs>
          <w:tab w:pos="3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İtf.</w:t>
      </w:r>
      <w:r>
        <w:rPr>
          <w:rFonts w:ascii="Arial" w:hAnsi="Arial" w:cs="Arial" w:eastAsia="Arial"/>
          <w:sz w:val="19"/>
          <w:szCs w:val="19"/>
          <w:color w:val="2F2F2F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Arial" w:hAnsi="Arial" w:cs="Arial" w:eastAsia="Arial"/>
          <w:sz w:val="24"/>
          <w:szCs w:val="24"/>
          <w:color w:val="8A8C8E"/>
          <w:spacing w:val="-9"/>
          <w:w w:val="178"/>
          <w:position w:val="3"/>
        </w:rPr>
        <w:t>'</w:t>
      </w:r>
      <w:r>
        <w:rPr>
          <w:rFonts w:ascii="Arial" w:hAnsi="Arial" w:cs="Arial" w:eastAsia="Arial"/>
          <w:sz w:val="24"/>
          <w:szCs w:val="24"/>
          <w:color w:val="A8A8A8"/>
          <w:spacing w:val="-1"/>
          <w:w w:val="198"/>
          <w:position w:val="3"/>
        </w:rPr>
        <w:t>·</w:t>
      </w:r>
      <w:r>
        <w:rPr>
          <w:rFonts w:ascii="Arial" w:hAnsi="Arial" w:cs="Arial" w:eastAsia="Arial"/>
          <w:sz w:val="11"/>
          <w:szCs w:val="11"/>
          <w:color w:val="C3C3C3"/>
          <w:spacing w:val="0"/>
          <w:w w:val="122"/>
          <w:i/>
          <w:position w:val="7"/>
        </w:rPr>
        <w:t>....</w:t>
      </w:r>
      <w:r>
        <w:rPr>
          <w:rFonts w:ascii="Arial" w:hAnsi="Arial" w:cs="Arial" w:eastAsia="Arial"/>
          <w:sz w:val="11"/>
          <w:szCs w:val="11"/>
          <w:color w:val="C3C3C3"/>
          <w:spacing w:val="2"/>
          <w:w w:val="100"/>
          <w:i/>
          <w:position w:val="7"/>
        </w:rPr>
        <w:t> </w:t>
      </w:r>
      <w:r>
        <w:rPr>
          <w:rFonts w:ascii="Arial" w:hAnsi="Arial" w:cs="Arial" w:eastAsia="Arial"/>
          <w:sz w:val="11"/>
          <w:szCs w:val="11"/>
          <w:color w:val="A8A8A8"/>
          <w:spacing w:val="0"/>
          <w:w w:val="100"/>
          <w:i/>
          <w:position w:val="7"/>
        </w:rPr>
        <w:t>.</w:t>
      </w:r>
      <w:r>
        <w:rPr>
          <w:rFonts w:ascii="Arial" w:hAnsi="Arial" w:cs="Arial" w:eastAsia="Arial"/>
          <w:sz w:val="11"/>
          <w:szCs w:val="11"/>
          <w:color w:val="A8A8A8"/>
          <w:spacing w:val="6"/>
          <w:w w:val="100"/>
          <w:i/>
          <w:position w:val="7"/>
        </w:rPr>
        <w:t>.</w:t>
      </w:r>
      <w:r>
        <w:rPr>
          <w:rFonts w:ascii="Arial" w:hAnsi="Arial" w:cs="Arial" w:eastAsia="Arial"/>
          <w:sz w:val="11"/>
          <w:szCs w:val="11"/>
          <w:color w:val="A8A8A8"/>
          <w:spacing w:val="0"/>
          <w:w w:val="100"/>
          <w:i/>
          <w:position w:val="7"/>
        </w:rPr>
        <w:t>,r.</w:t>
      </w:r>
      <w:r>
        <w:rPr>
          <w:rFonts w:ascii="Arial" w:hAnsi="Arial" w:cs="Arial" w:eastAsia="Arial"/>
          <w:sz w:val="11"/>
          <w:szCs w:val="11"/>
          <w:color w:val="A8A8A8"/>
          <w:spacing w:val="0"/>
          <w:w w:val="100"/>
          <w:i/>
          <w:position w:val="7"/>
        </w:rPr>
        <w:t>    </w:t>
      </w:r>
      <w:r>
        <w:rPr>
          <w:rFonts w:ascii="Arial" w:hAnsi="Arial" w:cs="Arial" w:eastAsia="Arial"/>
          <w:sz w:val="11"/>
          <w:szCs w:val="11"/>
          <w:color w:val="A8A8A8"/>
          <w:spacing w:val="13"/>
          <w:w w:val="100"/>
          <w:i/>
          <w:position w:val="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C3C3C3"/>
          <w:spacing w:val="0"/>
          <w:w w:val="214"/>
          <w:position w:val="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80"/>
          <w:cols w:num="3" w:equalWidth="0">
            <w:col w:w="432" w:space="1799"/>
            <w:col w:w="2010" w:space="1209"/>
            <w:col w:w="6050"/>
          </w:cols>
        </w:sectPr>
      </w:pPr>
      <w:rPr/>
    </w:p>
    <w:p>
      <w:pPr>
        <w:spacing w:before="3" w:after="0" w:line="240" w:lineRule="auto"/>
        <w:ind w:left="2880" w:right="-20"/>
        <w:jc w:val="left"/>
        <w:rPr>
          <w:rFonts w:ascii="Times New Roman" w:hAnsi="Times New Roman" w:cs="Times New Roman" w:eastAsia="Times New Roman"/>
          <w:sz w:val="40"/>
          <w:szCs w:val="40"/>
        </w:rPr>
      </w:pPr>
      <w:rPr/>
      <w:r>
        <w:rPr/>
        <w:pict>
          <v:group style="position:absolute;margin-left:20.712959pt;margin-top:39.911049pt;width:566.749452pt;height:766.03944pt;mso-position-horizontal-relative:page;mso-position-vertical-relative:page;z-index:-15720" coordorigin="414,798" coordsize="11335,15321">
            <v:group style="position:absolute;left:443;top:813;width:2;height:15295" coordorigin="443,813" coordsize="2,15295">
              <v:shape style="position:absolute;left:443;top:813;width:2;height:15295" coordorigin="443,813" coordsize="0,15295" path="m443,16107l443,813e" filled="f" stroked="t" strokeweight=".71424pt" strokecolor="#444444">
                <v:path arrowok="t"/>
              </v:shape>
            </v:group>
            <v:group style="position:absolute;left:752;top:822;width:1505;height:2" coordorigin="752,822" coordsize="1505,2">
              <v:shape style="position:absolute;left:752;top:822;width:1505;height:2" coordorigin="752,822" coordsize="1505,0" path="m752,822l2257,822e" filled="f" stroked="t" strokeweight=".71424pt" strokecolor="#676767">
                <v:path arrowok="t"/>
              </v:shape>
            </v:group>
            <v:group style="position:absolute;left:2231;top:813;width:2;height:1190" coordorigin="2231,813" coordsize="2,1190">
              <v:shape style="position:absolute;left:2231;top:813;width:2;height:1190" coordorigin="2231,813" coordsize="0,1190" path="m2231,2003l2231,813e" filled="f" stroked="t" strokeweight=".47616pt" strokecolor="#444444">
                <v:path arrowok="t"/>
              </v:shape>
            </v:group>
            <v:group style="position:absolute;left:424;top:820;width:9552;height:2" coordorigin="424,820" coordsize="9552,2">
              <v:shape style="position:absolute;left:424;top:820;width:9552;height:2" coordorigin="424,820" coordsize="9552,0" path="m424,820l9976,820e" filled="f" stroked="t" strokeweight=".71424pt" strokecolor="#4F4F4F">
                <v:path arrowok="t"/>
              </v:shape>
            </v:group>
            <v:group style="position:absolute;left:3143;top:822;width:233;height:2" coordorigin="3143,822" coordsize="233,2">
              <v:shape style="position:absolute;left:3143;top:822;width:233;height:2" coordorigin="3143,822" coordsize="233,0" path="m3143,822l3376,822e" filled="f" stroked="t" strokeweight=".47616pt" strokecolor="#131313">
                <v:path arrowok="t"/>
              </v:shape>
            </v:group>
            <v:group style="position:absolute;left:3319;top:822;width:395;height:2" coordorigin="3319,822" coordsize="395,2">
              <v:shape style="position:absolute;left:3319;top:822;width:395;height:2" coordorigin="3319,822" coordsize="395,0" path="m3319,822l3714,822e" filled="f" stroked="t" strokeweight=".47616pt" strokecolor="#2F2F2F">
                <v:path arrowok="t"/>
              </v:shape>
            </v:group>
            <v:group style="position:absolute;left:8195;top:820;width:862;height:2" coordorigin="8195,820" coordsize="862,2">
              <v:shape style="position:absolute;left:8195;top:820;width:862;height:2" coordorigin="8195,820" coordsize="862,0" path="m8195,820l9057,820e" filled="f" stroked="t" strokeweight=".71424pt" strokecolor="#383838">
                <v:path arrowok="t"/>
              </v:shape>
            </v:group>
            <v:group style="position:absolute;left:9023;top:813;width:2;height:378" coordorigin="9023,813" coordsize="2,378">
              <v:shape style="position:absolute;left:9023;top:813;width:2;height:378" coordorigin="9023,813" coordsize="0,378" path="m9023,1190l9023,813e" filled="f" stroked="t" strokeweight=".71424pt" strokecolor="#383838">
                <v:path arrowok="t"/>
              </v:shape>
            </v:group>
            <v:group style="position:absolute;left:8980;top:817;width:305;height:2" coordorigin="8980,817" coordsize="305,2">
              <v:shape style="position:absolute;left:8980;top:817;width:305;height:2" coordorigin="8980,817" coordsize="305,0" path="m8980,817l9285,817e" filled="f" stroked="t" strokeweight=".47616pt" strokecolor="#1F1F1F">
                <v:path arrowok="t"/>
              </v:shape>
            </v:group>
            <v:group style="position:absolute;left:9295;top:813;width:2395;height:2" coordorigin="9295,813" coordsize="2395,2">
              <v:shape style="position:absolute;left:9295;top:813;width:2395;height:2" coordorigin="9295,813" coordsize="2395,0" path="m9295,813l11690,813e" filled="f" stroked="t" strokeweight=".71424pt" strokecolor="#707070">
                <v:path arrowok="t"/>
              </v:shape>
            </v:group>
            <v:group style="position:absolute;left:11697;top:808;width:2;height:3671" coordorigin="11697,808" coordsize="2,3671">
              <v:shape style="position:absolute;left:11697;top:808;width:2;height:3671" coordorigin="11697,808" coordsize="0,3671" path="m11697,4478l11697,808e" filled="f" stroked="t" strokeweight=".95232pt" strokecolor="#484848">
                <v:path arrowok="t"/>
              </v:shape>
            </v:group>
            <v:group style="position:absolute;left:9028;top:1133;width:2;height:865" coordorigin="9028,1133" coordsize="2,865">
              <v:shape style="position:absolute;left:9028;top:1133;width:2;height:865" coordorigin="9028,1133" coordsize="0,865" path="m9028,1998l9028,1133e" filled="f" stroked="t" strokeweight=".95232pt" strokecolor="#4B4B4B">
                <v:path arrowok="t"/>
              </v:shape>
            </v:group>
            <v:group style="position:absolute;left:2233;top:1486;width:2;height:483" coordorigin="2233,1486" coordsize="2,483">
              <v:shape style="position:absolute;left:2233;top:1486;width:2;height:483" coordorigin="2233,1486" coordsize="0,483" path="m2233,1969l2233,1486e" filled="f" stroked="t" strokeweight=".47616pt" strokecolor="#2F2F2F">
                <v:path arrowok="t"/>
              </v:shape>
            </v:group>
            <v:group style="position:absolute;left:436;top:1654;width:2;height:358" coordorigin="436,1654" coordsize="2,358">
              <v:shape style="position:absolute;left:436;top:1654;width:2;height:358" coordorigin="436,1654" coordsize="0,358" path="m436,2012l436,1654e" filled="f" stroked="t" strokeweight=".71424pt" strokecolor="#2F2F2F">
                <v:path arrowok="t"/>
              </v:shape>
            </v:group>
            <v:group style="position:absolute;left:429;top:1993;width:381;height:2" coordorigin="429,1993" coordsize="381,2">
              <v:shape style="position:absolute;left:429;top:1993;width:381;height:2" coordorigin="429,1993" coordsize="381,0" path="m429,1993l809,1993e" filled="f" stroked="t" strokeweight=".47616pt" strokecolor="#383838">
                <v:path arrowok="t"/>
              </v:shape>
            </v:group>
            <v:group style="position:absolute;left:2781;top:1993;width:1271;height:2" coordorigin="2781,1993" coordsize="1271,2">
              <v:shape style="position:absolute;left:2781;top:1993;width:1271;height:2" coordorigin="2781,1993" coordsize="1271,0" path="m2781,1993l4052,1993e" filled="f" stroked="t" strokeweight=".95232pt" strokecolor="#444444">
                <v:path arrowok="t"/>
              </v:shape>
            </v:group>
            <v:group style="position:absolute;left:6814;top:1988;width:833;height:2" coordorigin="6814,1988" coordsize="833,2">
              <v:shape style="position:absolute;left:6814;top:1988;width:833;height:2" coordorigin="6814,1988" coordsize="833,0" path="m6814,1988l7647,1988e" filled="f" stroked="t" strokeweight=".95232pt" strokecolor="#444444">
                <v:path arrowok="t"/>
              </v:shape>
            </v:group>
            <v:group style="position:absolute;left:752;top:1991;width:10947;height:2" coordorigin="752,1991" coordsize="10947,2">
              <v:shape style="position:absolute;left:752;top:1991;width:10947;height:2" coordorigin="752,1991" coordsize="10947,0" path="m752,1991l11699,1991e" filled="f" stroked="t" strokeweight=".95232pt" strokecolor="#4B4B4B">
                <v:path arrowok="t"/>
              </v:shape>
            </v:group>
            <v:group style="position:absolute;left:429;top:2230;width:11271;height:2" coordorigin="429,2230" coordsize="11271,2">
              <v:shape style="position:absolute;left:429;top:2230;width:11271;height:2" coordorigin="429,2230" coordsize="11271,0" path="m429,2230l11699,2230e" filled="f" stroked="t" strokeweight=".95232pt" strokecolor="#484848">
                <v:path arrowok="t"/>
              </v:shape>
            </v:group>
            <v:group style="position:absolute;left:438;top:2179;width:2;height:4039" coordorigin="438,2179" coordsize="2,4039">
              <v:shape style="position:absolute;left:438;top:2179;width:2;height:4039" coordorigin="438,2179" coordsize="0,4039" path="m438,6218l438,2179e" filled="f" stroked="t" strokeweight=".47616pt" strokecolor="#3B3B3B">
                <v:path arrowok="t"/>
              </v:shape>
            </v:group>
            <v:group style="position:absolute;left:433;top:2471;width:11266;height:2" coordorigin="433,2471" coordsize="11266,2">
              <v:shape style="position:absolute;left:433;top:2471;width:11266;height:2" coordorigin="433,2471" coordsize="11266,0" path="m433,2471l11699,2471e" filled="f" stroked="t" strokeweight=".95232pt" strokecolor="#444444">
                <v:path arrowok="t"/>
              </v:shape>
            </v:group>
            <v:group style="position:absolute;left:5038;top:2712;width:2257;height:2" coordorigin="5038,2712" coordsize="2257,2">
              <v:shape style="position:absolute;left:5038;top:2712;width:2257;height:2" coordorigin="5038,2712" coordsize="2257,0" path="m5038,2712l7295,2712e" filled="f" stroked="t" strokeweight=".71424pt" strokecolor="#3B3B3B">
                <v:path arrowok="t"/>
              </v:shape>
            </v:group>
            <v:group style="position:absolute;left:424;top:2710;width:11280;height:2" coordorigin="424,2710" coordsize="11280,2">
              <v:shape style="position:absolute;left:424;top:2710;width:11280;height:2" coordorigin="424,2710" coordsize="11280,0" path="m424,2710l11704,2710e" filled="f" stroked="t" strokeweight=".95232pt" strokecolor="#444444">
                <v:path arrowok="t"/>
              </v:shape>
            </v:group>
            <v:group style="position:absolute;left:429;top:2956;width:11275;height:2" coordorigin="429,2956" coordsize="11275,2">
              <v:shape style="position:absolute;left:429;top:2956;width:11275;height:2" coordorigin="429,2956" coordsize="11275,0" path="m429,2956l11704,2956e" filled="f" stroked="t" strokeweight=".95232pt" strokecolor="#444444">
                <v:path arrowok="t"/>
              </v:shape>
            </v:group>
            <v:group style="position:absolute;left:429;top:3200;width:1167;height:2" coordorigin="429,3200" coordsize="1167,2">
              <v:shape style="position:absolute;left:429;top:3200;width:1167;height:2" coordorigin="429,3200" coordsize="1167,0" path="m429,3200l1595,3200e" filled="f" stroked="t" strokeweight=".95232pt" strokecolor="#383838">
                <v:path arrowok="t"/>
              </v:shape>
            </v:group>
            <v:group style="position:absolute;left:1538;top:3200;width:533;height:2" coordorigin="1538,3200" coordsize="533,2">
              <v:shape style="position:absolute;left:1538;top:3200;width:533;height:2" coordorigin="1538,3200" coordsize="533,0" path="m1538,3200l2071,3200e" filled="f" stroked="t" strokeweight=".71424pt" strokecolor="#1F1F1F">
                <v:path arrowok="t"/>
              </v:shape>
            </v:group>
            <v:group style="position:absolute;left:2014;top:3198;width:9690;height:2" coordorigin="2014,3198" coordsize="9690,2">
              <v:shape style="position:absolute;left:2014;top:3198;width:9690;height:2" coordorigin="2014,3198" coordsize="9690,0" path="m2014,3198l11704,3198e" filled="f" stroked="t" strokeweight=".95232pt" strokecolor="#444444">
                <v:path arrowok="t"/>
              </v:shape>
            </v:group>
            <v:group style="position:absolute;left:3716;top:3193;width:2;height:535" coordorigin="3716,3193" coordsize="2,535">
              <v:shape style="position:absolute;left:3716;top:3193;width:2;height:535" coordorigin="3716,3193" coordsize="0,535" path="m3716,3728l3716,3193e" filled="f" stroked="t" strokeweight=".95232pt" strokecolor="#4F4F4F">
                <v:path arrowok="t"/>
              </v:shape>
            </v:group>
            <v:group style="position:absolute;left:6840;top:3188;width:2;height:755" coordorigin="6840,3188" coordsize="2,755">
              <v:shape style="position:absolute;left:6840;top:3188;width:2;height:755" coordorigin="6840,3188" coordsize="0,755" path="m6840,3943l6840,3188e" filled="f" stroked="t" strokeweight=".95232pt" strokecolor="#484848">
                <v:path arrowok="t"/>
              </v:shape>
            </v:group>
            <v:group style="position:absolute;left:3714;top:3623;width:2400;height:2" coordorigin="3714,3623" coordsize="2400,2">
              <v:shape style="position:absolute;left:3714;top:3623;width:2400;height:2" coordorigin="3714,3623" coordsize="2400,0" path="m3714,3623l6114,3623e" filled="f" stroked="t" strokeweight=".71424pt" strokecolor="#5B5B5B">
                <v:path arrowok="t"/>
              </v:shape>
            </v:group>
            <v:group style="position:absolute;left:6057;top:3618;width:767;height:2" coordorigin="6057,3618" coordsize="767,2">
              <v:shape style="position:absolute;left:6057;top:3618;width:767;height:2" coordorigin="6057,3618" coordsize="767,0" path="m6057,3618l6823,3618e" filled="f" stroked="t" strokeweight=".71424pt" strokecolor="#A3A3A3">
                <v:path arrowok="t"/>
              </v:shape>
            </v:group>
            <v:group style="position:absolute;left:6647;top:3621;width:233;height:2" coordorigin="6647,3621" coordsize="233,2">
              <v:shape style="position:absolute;left:6647;top:3621;width:233;height:2" coordorigin="6647,3621" coordsize="233,0" path="m6647,3621l6881,3621e" filled="f" stroked="t" strokeweight=".47616pt" strokecolor="#838383">
                <v:path arrowok="t"/>
              </v:shape>
            </v:group>
            <v:group style="position:absolute;left:6804;top:3621;width:4904;height:2" coordorigin="6804,3621" coordsize="4904,2">
              <v:shape style="position:absolute;left:6804;top:3621;width:4904;height:2" coordorigin="6804,3621" coordsize="4904,0" path="m6804,3621l11709,3621e" filled="f" stroked="t" strokeweight=".95232pt" strokecolor="#3F3F3F">
                <v:path arrowok="t"/>
              </v:shape>
            </v:group>
            <v:group style="position:absolute;left:433;top:3938;width:2766;height:2" coordorigin="433,3938" coordsize="2766,2">
              <v:shape style="position:absolute;left:433;top:3938;width:2766;height:2" coordorigin="433,3938" coordsize="2766,0" path="m433,3938l3200,3938e" filled="f" stroked="t" strokeweight=".95232pt" strokecolor="#444444">
                <v:path arrowok="t"/>
              </v:shape>
            </v:group>
            <v:group style="position:absolute;left:3143;top:3938;width:233;height:2" coordorigin="3143,3938" coordsize="233,2">
              <v:shape style="position:absolute;left:3143;top:3938;width:233;height:2" coordorigin="3143,3938" coordsize="233,0" path="m3143,3938l3376,3938e" filled="f" stroked="t" strokeweight=".47616pt" strokecolor="#0C0C0C">
                <v:path arrowok="t"/>
              </v:shape>
            </v:group>
            <v:group style="position:absolute;left:3319;top:3941;width:400;height:2" coordorigin="3319,3941" coordsize="400,2">
              <v:shape style="position:absolute;left:3319;top:3941;width:400;height:2" coordorigin="3319,3941" coordsize="400,0" path="m3319,3941l3719,3941e" filled="f" stroked="t" strokeweight=".95232pt" strokecolor="#4B4B4B">
                <v:path arrowok="t"/>
              </v:shape>
            </v:group>
            <v:group style="position:absolute;left:3685;top:3628;width:2;height:306" coordorigin="3685,3628" coordsize="2,306">
              <v:shape style="position:absolute;left:3685;top:3628;width:2;height:306" coordorigin="3685,3628" coordsize="0,306" path="m3685,3934l3685,3628e" filled="f" stroked="t" strokeweight=".23808pt" strokecolor="#484848">
                <v:path arrowok="t"/>
              </v:shape>
            </v:group>
            <v:group style="position:absolute;left:3447;top:3931;width:8085;height:2" coordorigin="3447,3931" coordsize="8085,2">
              <v:shape style="position:absolute;left:3447;top:3931;width:8085;height:2" coordorigin="3447,3931" coordsize="8085,0" path="m3447,3931l11533,3931e" filled="f" stroked="t" strokeweight="1.190400pt" strokecolor="#3F3F3F">
                <v:path arrowok="t"/>
              </v:shape>
            </v:group>
            <v:group style="position:absolute;left:10680;top:3934;width:1029;height:2" coordorigin="10680,3934" coordsize="1029,2">
              <v:shape style="position:absolute;left:10680;top:3934;width:1029;height:2" coordorigin="10680,3934" coordsize="1029,0" path="m10680,3934l11709,3934e" filled="f" stroked="t" strokeweight=".95232pt" strokecolor="#444444">
                <v:path arrowok="t"/>
              </v:shape>
            </v:group>
            <v:group style="position:absolute;left:2238;top:3929;width:2;height:1773" coordorigin="2238,3929" coordsize="2,1773">
              <v:shape style="position:absolute;left:2238;top:3929;width:2;height:1773" coordorigin="2238,3929" coordsize="0,1773" path="m2238,5702l2238,3929e" filled="f" stroked="t" strokeweight=".95232pt" strokecolor="#3F3F3F">
                <v:path arrowok="t"/>
              </v:shape>
            </v:group>
            <v:group style="position:absolute;left:433;top:4216;width:2766;height:2" coordorigin="433,4216" coordsize="2766,2">
              <v:shape style="position:absolute;left:433;top:4216;width:2766;height:2" coordorigin="433,4216" coordsize="2766,0" path="m433,4216l3200,4216e" filled="f" stroked="t" strokeweight=".95232pt" strokecolor="#484848">
                <v:path arrowok="t"/>
              </v:shape>
            </v:group>
            <v:group style="position:absolute;left:2843;top:4216;width:809;height:2" coordorigin="2843,4216" coordsize="809,2">
              <v:shape style="position:absolute;left:2843;top:4216;width:809;height:2" coordorigin="2843,4216" coordsize="809,0" path="m2843,4216l3652,4216e" filled="f" stroked="t" strokeweight="1.42848pt" strokecolor="#5B5B5B">
                <v:path arrowok="t"/>
              </v:shape>
            </v:group>
            <v:group style="position:absolute;left:3319;top:4216;width:8390;height:2" coordorigin="3319,4216" coordsize="8390,2">
              <v:shape style="position:absolute;left:3319;top:4216;width:8390;height:2" coordorigin="3319,4216" coordsize="8390,0" path="m3319,4216l11709,4216e" filled="f" stroked="t" strokeweight=".95232pt" strokecolor="#444444">
                <v:path arrowok="t"/>
              </v:shape>
            </v:group>
            <v:group style="position:absolute;left:2224;top:4455;width:9490;height:2" coordorigin="2224,4455" coordsize="9490,2">
              <v:shape style="position:absolute;left:2224;top:4455;width:9490;height:2" coordorigin="2224,4455" coordsize="9490,0" path="m2224,4455l11714,4455e" filled="f" stroked="t" strokeweight=".95232pt" strokecolor="#444444">
                <v:path arrowok="t"/>
              </v:shape>
            </v:group>
            <v:group style="position:absolute;left:4793;top:4450;width:2;height:746" coordorigin="4793,4450" coordsize="2,746">
              <v:shape style="position:absolute;left:4793;top:4450;width:2;height:746" coordorigin="4793,4450" coordsize="0,746" path="m4793,5195l4793,4450e" filled="f" stroked="t" strokeweight=".71424pt" strokecolor="#2F2F2F">
                <v:path arrowok="t"/>
              </v:shape>
            </v:group>
            <v:group style="position:absolute;left:7619;top:4431;width:2;height:526" coordorigin="7619,4431" coordsize="2,526">
              <v:shape style="position:absolute;left:7619;top:4431;width:2;height:526" coordorigin="7619,4431" coordsize="0,526" path="m7619,4956l7619,4431e" filled="f" stroked="t" strokeweight=".23808pt" strokecolor="#484848">
                <v:path arrowok="t"/>
              </v:shape>
            </v:group>
            <v:group style="position:absolute;left:11709;top:1553;width:2;height:7059" coordorigin="11709,1553" coordsize="2,7059">
              <v:shape style="position:absolute;left:11709;top:1553;width:2;height:7059" coordorigin="11709,1553" coordsize="0,7059" path="m11709,8613l11709,1553e" filled="f" stroked="t" strokeweight=".95232pt" strokecolor="#4B4B4B">
                <v:path arrowok="t"/>
              </v:shape>
            </v:group>
            <v:group style="position:absolute;left:4790;top:4940;width:6923;height:2" coordorigin="4790,4940" coordsize="6923,2">
              <v:shape style="position:absolute;left:4790;top:4940;width:6923;height:2" coordorigin="4790,4940" coordsize="6923,0" path="m4790,4940l11714,4940e" filled="f" stroked="t" strokeweight=".95232pt" strokecolor="#444444">
                <v:path arrowok="t"/>
              </v:shape>
            </v:group>
            <v:group style="position:absolute;left:4781;top:5181;width:6933;height:2" coordorigin="4781,5181" coordsize="6933,2">
              <v:shape style="position:absolute;left:4781;top:5181;width:6933;height:2" coordorigin="4781,5181" coordsize="6933,0" path="m4781,5181l11714,5181e" filled="f" stroked="t" strokeweight=".95232pt" strokecolor="#484848">
                <v:path arrowok="t"/>
              </v:shape>
            </v:group>
            <v:group style="position:absolute;left:4795;top:5138;width:2;height:1491" coordorigin="4795,5138" coordsize="2,1491">
              <v:shape style="position:absolute;left:4795;top:5138;width:2;height:1491" coordorigin="4795,5138" coordsize="0,1491" path="m4795,6629l4795,5138e" filled="f" stroked="t" strokeweight=".95232pt" strokecolor="#484848">
                <v:path arrowok="t"/>
              </v:shape>
            </v:group>
            <v:group style="position:absolute;left:4785;top:5425;width:2509;height:2" coordorigin="4785,5425" coordsize="2509,2">
              <v:shape style="position:absolute;left:4785;top:5425;width:2509;height:2" coordorigin="4785,5425" coordsize="2509,0" path="m4785,5425l7295,5425e" filled="f" stroked="t" strokeweight=".95232pt" strokecolor="#484848">
                <v:path arrowok="t"/>
              </v:shape>
            </v:group>
            <v:group style="position:absolute;left:7238;top:5425;width:409;height:2" coordorigin="7238,5425" coordsize="409,2">
              <v:shape style="position:absolute;left:7238;top:5425;width:409;height:2" coordorigin="7238,5425" coordsize="409,0" path="m7238,5425l7647,5425e" filled="f" stroked="t" strokeweight=".47616pt" strokecolor="#232323">
                <v:path arrowok="t"/>
              </v:shape>
            </v:group>
            <v:group style="position:absolute;left:7566;top:5425;width:2824;height:2" coordorigin="7566,5425" coordsize="2824,2">
              <v:shape style="position:absolute;left:7566;top:5425;width:2824;height:2" coordorigin="7566,5425" coordsize="2824,0" path="m7566,5425l10390,5425e" filled="f" stroked="t" strokeweight=".95232pt" strokecolor="#4B4B4B">
                <v:path arrowok="t"/>
              </v:shape>
            </v:group>
            <v:group style="position:absolute;left:10290;top:5425;width:448;height:2" coordorigin="10290,5425" coordsize="448,2">
              <v:shape style="position:absolute;left:10290;top:5425;width:448;height:2" coordorigin="10290,5425" coordsize="448,0" path="m10290,5425l10737,5425e" filled="f" stroked="t" strokeweight=".47616pt" strokecolor="#1F1F1F">
                <v:path arrowok="t"/>
              </v:shape>
            </v:group>
            <v:group style="position:absolute;left:10680;top:5425;width:1038;height:2" coordorigin="10680,5425" coordsize="1038,2">
              <v:shape style="position:absolute;left:10680;top:5425;width:1038;height:2" coordorigin="10680,5425" coordsize="1038,0" path="m10680,5425l11718,5425e" filled="f" stroked="t" strokeweight=".95232pt" strokecolor="#4F4F4F">
                <v:path arrowok="t"/>
              </v:shape>
            </v:group>
            <v:group style="position:absolute;left:2233;top:5669;width:9485;height:2" coordorigin="2233,5669" coordsize="9485,2">
              <v:shape style="position:absolute;left:2233;top:5669;width:9485;height:2" coordorigin="2233,5669" coordsize="9485,0" path="m2233,5669l11718,5669e" filled="f" stroked="t" strokeweight=".95232pt" strokecolor="#444444">
                <v:path arrowok="t"/>
              </v:shape>
            </v:group>
            <v:group style="position:absolute;left:2238;top:5645;width:2;height:287" coordorigin="2238,5645" coordsize="2,287">
              <v:shape style="position:absolute;left:2238;top:5645;width:2;height:287" coordorigin="2238,5645" coordsize="0,287" path="m2238,5931l2238,5645e" filled="f" stroked="t" strokeweight=".47616pt" strokecolor="#131313">
                <v:path arrowok="t"/>
              </v:shape>
            </v:group>
            <v:group style="position:absolute;left:433;top:5908;width:9542;height:2" coordorigin="433,5908" coordsize="9542,2">
              <v:shape style="position:absolute;left:433;top:5908;width:9542;height:2" coordorigin="433,5908" coordsize="9542,0" path="m433,5908l9976,5908e" filled="f" stroked="t" strokeweight=".95232pt" strokecolor="#484848">
                <v:path arrowok="t"/>
              </v:shape>
            </v:group>
            <v:group style="position:absolute;left:9918;top:5905;width:238;height:2" coordorigin="9918,5905" coordsize="238,2">
              <v:shape style="position:absolute;left:9918;top:5905;width:238;height:2" coordorigin="9918,5905" coordsize="238,0" path="m9918,5905l10156,5905e" filled="f" stroked="t" strokeweight=".47616pt" strokecolor="#2F2F2F">
                <v:path arrowok="t"/>
              </v:shape>
            </v:group>
            <v:group style="position:absolute;left:10052;top:5905;width:1667;height:2" coordorigin="10052,5905" coordsize="1667,2">
              <v:shape style="position:absolute;left:10052;top:5905;width:1667;height:2" coordorigin="10052,5905" coordsize="1667,0" path="m10052,5905l11718,5905e" filled="f" stroked="t" strokeweight=".95232pt" strokecolor="#4B4B4B">
                <v:path arrowok="t"/>
              </v:shape>
            </v:group>
            <v:group style="position:absolute;left:2240;top:5855;width:2;height:358" coordorigin="2240,5855" coordsize="2,358">
              <v:shape style="position:absolute;left:2240;top:5855;width:2;height:358" coordorigin="2240,5855" coordsize="0,358" path="m2240,6213l2240,5855e" filled="f" stroked="t" strokeweight=".71424pt" strokecolor="#2B2B2B">
                <v:path arrowok="t"/>
              </v:shape>
            </v:group>
            <v:group style="position:absolute;left:7619;top:5884;width:2;height:531" coordorigin="7619,5884" coordsize="2,531">
              <v:shape style="position:absolute;left:7619;top:5884;width:2;height:531" coordorigin="7619,5884" coordsize="0,531" path="m7619,6414l7619,5884e" filled="f" stroked="t" strokeweight=".23808pt" strokecolor="#3F3F3F">
                <v:path arrowok="t"/>
              </v:shape>
            </v:group>
            <v:group style="position:absolute;left:2243;top:6123;width:2;height:4435" coordorigin="2243,6123" coordsize="2,4435">
              <v:shape style="position:absolute;left:2243;top:6123;width:2;height:4435" coordorigin="2243,6123" coordsize="0,4435" path="m2243,10558l2243,6123e" filled="f" stroked="t" strokeweight=".95232pt" strokecolor="#3F3F3F">
                <v:path arrowok="t"/>
              </v:shape>
            </v:group>
            <v:group style="position:absolute;left:2228;top:6381;width:5066;height:2" coordorigin="2228,6381" coordsize="5066,2">
              <v:shape style="position:absolute;left:2228;top:6381;width:5066;height:2" coordorigin="2228,6381" coordsize="5066,0" path="m2228,6381l7295,6381e" filled="f" stroked="t" strokeweight=".95232pt" strokecolor="#444444">
                <v:path arrowok="t"/>
              </v:shape>
            </v:group>
            <v:group style="position:absolute;left:7238;top:6381;width:414;height:2" coordorigin="7238,6381" coordsize="414,2">
              <v:shape style="position:absolute;left:7238;top:6381;width:414;height:2" coordorigin="7238,6381" coordsize="414,0" path="m7238,6381l7652,6381e" filled="f" stroked="t" strokeweight=".47616pt" strokecolor="#181818">
                <v:path arrowok="t"/>
              </v:shape>
            </v:group>
            <v:group style="position:absolute;left:7590;top:6381;width:4124;height:2" coordorigin="7590,6381" coordsize="4124,2">
              <v:shape style="position:absolute;left:7590;top:6381;width:4124;height:2" coordorigin="7590,6381" coordsize="4124,0" path="m7590,6381l11714,6381e" filled="f" stroked="t" strokeweight=".95232pt" strokecolor="#484848">
                <v:path arrowok="t"/>
              </v:shape>
            </v:group>
            <v:group style="position:absolute;left:11711;top:3365;width:2;height:3929" coordorigin="11711,3365" coordsize="2,3929">
              <v:shape style="position:absolute;left:11711;top:3365;width:2;height:3929" coordorigin="11711,3365" coordsize="0,3929" path="m11711,7294l11711,3365e" filled="f" stroked="t" strokeweight=".71424pt" strokecolor="#484848">
                <v:path arrowok="t"/>
              </v:shape>
            </v:group>
            <v:group style="position:absolute;left:443;top:6376;width:2;height:258" coordorigin="443,6376" coordsize="2,258">
              <v:shape style="position:absolute;left:443;top:6376;width:2;height:258" coordorigin="443,6376" coordsize="0,258" path="m443,6634l443,6376e" filled="f" stroked="t" strokeweight=".47616pt" strokecolor="#080808">
                <v:path arrowok="t"/>
              </v:shape>
            </v:group>
            <v:group style="position:absolute;left:2228;top:6622;width:9485;height:2" coordorigin="2228,6622" coordsize="9485,2">
              <v:shape style="position:absolute;left:2228;top:6622;width:9485;height:2" coordorigin="2228,6622" coordsize="9485,0" path="m2228,6622l11714,6622e" filled="f" stroked="t" strokeweight=".95232pt" strokecolor="#444444">
                <v:path arrowok="t"/>
              </v:shape>
            </v:group>
            <v:group style="position:absolute;left:7619;top:6395;width:2;height:220" coordorigin="7619,6395" coordsize="2,220">
              <v:shape style="position:absolute;left:7619;top:6395;width:2;height:220" coordorigin="7619,6395" coordsize="0,220" path="m7619,6615l7619,6395e" filled="f" stroked="t" strokeweight=".23808pt" strokecolor="#282828">
                <v:path arrowok="t"/>
              </v:shape>
            </v:group>
            <v:group style="position:absolute;left:438;top:6871;width:567;height:2" coordorigin="438,6871" coordsize="567,2">
              <v:shape style="position:absolute;left:438;top:6871;width:567;height:2" coordorigin="438,6871" coordsize="567,0" path="m438,6871l1005,6871e" filled="f" stroked="t" strokeweight=".47616pt" strokecolor="#2F2F2F">
                <v:path arrowok="t"/>
              </v:shape>
            </v:group>
            <v:group style="position:absolute;left:448;top:6247;width:2;height:7384" coordorigin="448,6247" coordsize="2,7384">
              <v:shape style="position:absolute;left:448;top:6247;width:2;height:7384" coordorigin="448,6247" coordsize="0,7384" path="m448,13631l448,6247e" filled="f" stroked="t" strokeweight=".71424pt" strokecolor="#3F3F3F">
                <v:path arrowok="t"/>
              </v:shape>
            </v:group>
            <v:group style="position:absolute;left:943;top:6868;width:10776;height:2" coordorigin="943,6868" coordsize="10776,2">
              <v:shape style="position:absolute;left:943;top:6868;width:10776;height:2" coordorigin="943,6868" coordsize="10776,0" path="m943,6868l11718,6868e" filled="f" stroked="t" strokeweight=".95232pt" strokecolor="#444444">
                <v:path arrowok="t"/>
              </v:shape>
            </v:group>
            <v:group style="position:absolute;left:433;top:7341;width:11285;height:2" coordorigin="433,7341" coordsize="11285,2">
              <v:shape style="position:absolute;left:433;top:7341;width:11285;height:2" coordorigin="433,7341" coordsize="11285,0" path="m433,7341l11718,7341e" filled="f" stroked="t" strokeweight=".95232pt" strokecolor="#484848">
                <v:path arrowok="t"/>
              </v:shape>
            </v:group>
            <v:group style="position:absolute;left:4800;top:7337;width:2;height:287" coordorigin="4800,7337" coordsize="2,287">
              <v:shape style="position:absolute;left:4800;top:7337;width:2;height:287" coordorigin="4800,7337" coordsize="0,287" path="m4800,7623l4800,7337e" filled="f" stroked="t" strokeweight=".47616pt" strokecolor="#232323">
                <v:path arrowok="t"/>
              </v:shape>
            </v:group>
            <v:group style="position:absolute;left:4795;top:7602;width:6928;height:2" coordorigin="4795,7602" coordsize="6928,2">
              <v:shape style="position:absolute;left:4795;top:7602;width:6928;height:2" coordorigin="4795,7602" coordsize="6928,0" path="m4795,7602l11723,7602e" filled="f" stroked="t" strokeweight=".95232pt" strokecolor="#444444">
                <v:path arrowok="t"/>
              </v:shape>
            </v:group>
            <v:group style="position:absolute;left:4802;top:7566;width:2;height:526" coordorigin="4802,7566" coordsize="2,526">
              <v:shape style="position:absolute;left:4802;top:7566;width:2;height:526" coordorigin="4802,7566" coordsize="0,526" path="m4802,8092l4802,7566e" filled="f" stroked="t" strokeweight=".71424pt" strokecolor="#3F3F3F">
                <v:path arrowok="t"/>
              </v:shape>
            </v:group>
            <v:group style="position:absolute;left:4795;top:7846;width:762;height:2" coordorigin="4795,7846" coordsize="762,2">
              <v:shape style="position:absolute;left:4795;top:7846;width:762;height:2" coordorigin="4795,7846" coordsize="762,0" path="m4795,7846l5557,7846e" filled="f" stroked="t" strokeweight=".71424pt" strokecolor="#3F3F3F">
                <v:path arrowok="t"/>
              </v:shape>
            </v:group>
            <v:group style="position:absolute;left:5500;top:7843;width:6223;height:2" coordorigin="5500,7843" coordsize="6223,2">
              <v:shape style="position:absolute;left:5500;top:7843;width:6223;height:2" coordorigin="5500,7843" coordsize="6223,0" path="m5500,7843l11723,7843e" filled="f" stroked="t" strokeweight=".95232pt" strokecolor="#4B4B4B">
                <v:path arrowok="t"/>
              </v:shape>
            </v:group>
            <v:group style="position:absolute;left:438;top:8087;width:2762;height:2" coordorigin="438,8087" coordsize="2762,2">
              <v:shape style="position:absolute;left:438;top:8087;width:2762;height:2" coordorigin="438,8087" coordsize="2762,0" path="m438,8087l3200,8087e" filled="f" stroked="t" strokeweight=".95232pt" strokecolor="#444444">
                <v:path arrowok="t"/>
              </v:shape>
            </v:group>
            <v:group style="position:absolute;left:3143;top:8085;width:233;height:2" coordorigin="3143,8085" coordsize="233,2">
              <v:shape style="position:absolute;left:3143;top:8085;width:233;height:2" coordorigin="3143,8085" coordsize="233,0" path="m3143,8085l3376,8085e" filled="f" stroked="t" strokeweight=".47616pt" strokecolor="#232323">
                <v:path arrowok="t"/>
              </v:shape>
            </v:group>
            <v:group style="position:absolute;left:3290;top:8082;width:8433;height:2" coordorigin="3290,8082" coordsize="8433,2">
              <v:shape style="position:absolute;left:3290;top:8082;width:8433;height:2" coordorigin="3290,8082" coordsize="8433,0" path="m3290,8082l11723,8082e" filled="f" stroked="t" strokeweight=".95232pt" strokecolor="#484848">
                <v:path arrowok="t"/>
              </v:shape>
            </v:group>
            <v:group style="position:absolute;left:3143;top:8895;width:233;height:2" coordorigin="3143,8895" coordsize="233,2">
              <v:shape style="position:absolute;left:3143;top:8895;width:233;height:2" coordorigin="3143,8895" coordsize="233,0" path="m3143,8895l3376,8895e" filled="f" stroked="t" strokeweight=".95232pt" strokecolor="#343434">
                <v:path arrowok="t"/>
              </v:shape>
            </v:group>
            <v:group style="position:absolute;left:438;top:8895;width:6857;height:2" coordorigin="438,8895" coordsize="6857,2">
              <v:shape style="position:absolute;left:438;top:8895;width:6857;height:2" coordorigin="438,8895" coordsize="6857,0" path="m438,8895l7295,8895e" filled="f" stroked="t" strokeweight=".95232pt" strokecolor="#484848">
                <v:path arrowok="t"/>
              </v:shape>
            </v:group>
            <v:group style="position:absolute;left:7238;top:8892;width:409;height:2" coordorigin="7238,8892" coordsize="409,2">
              <v:shape style="position:absolute;left:7238;top:8892;width:409;height:2" coordorigin="7238,8892" coordsize="409,0" path="m7238,8892l7647,8892e" filled="f" stroked="t" strokeweight=".71424pt" strokecolor="#2B2B2B">
                <v:path arrowok="t"/>
              </v:shape>
            </v:group>
            <v:group style="position:absolute;left:7347;top:8892;width:4381;height:2" coordorigin="7347,8892" coordsize="4381,2">
              <v:shape style="position:absolute;left:7347;top:8892;width:4381;height:2" coordorigin="7347,8892" coordsize="4381,0" path="m7347,8892l11728,8892e" filled="f" stroked="t" strokeweight=".95232pt" strokecolor="#444444">
                <v:path arrowok="t"/>
              </v:shape>
            </v:group>
            <v:group style="position:absolute;left:11718;top:8517;width:2;height:1310" coordorigin="11718,8517" coordsize="2,1310">
              <v:shape style="position:absolute;left:11718;top:8517;width:2;height:1310" coordorigin="11718,8517" coordsize="0,1310" path="m11718,9827l11718,8517e" filled="f" stroked="t" strokeweight=".95232pt" strokecolor="#444444">
                <v:path arrowok="t"/>
              </v:shape>
            </v:group>
            <v:group style="position:absolute;left:438;top:9798;width:11285;height:2" coordorigin="438,9798" coordsize="11285,2">
              <v:shape style="position:absolute;left:438;top:9798;width:11285;height:2" coordorigin="438,9798" coordsize="11285,0" path="m438,9798l11723,9798e" filled="f" stroked="t" strokeweight=".95232pt" strokecolor="#484848">
                <v:path arrowok="t"/>
              </v:shape>
            </v:group>
            <v:group style="position:absolute;left:438;top:10042;width:7461;height:2" coordorigin="438,10042" coordsize="7461,2">
              <v:shape style="position:absolute;left:438;top:10042;width:7461;height:2" coordorigin="438,10042" coordsize="7461,0" path="m438,10042l7899,10042e" filled="f" stroked="t" strokeweight=".95232pt" strokecolor="#484848">
                <v:path arrowok="t"/>
              </v:shape>
            </v:group>
            <v:group style="position:absolute;left:7590;top:10039;width:662;height:2" coordorigin="7590,10039" coordsize="662,2">
              <v:shape style="position:absolute;left:7590;top:10039;width:662;height:2" coordorigin="7590,10039" coordsize="662,0" path="m7590,10039l8252,10039e" filled="f" stroked="t" strokeweight=".71424pt" strokecolor="#2F2F2F">
                <v:path arrowok="t"/>
              </v:shape>
            </v:group>
            <v:group style="position:absolute;left:8195;top:10037;width:1781;height:2" coordorigin="8195,10037" coordsize="1781,2">
              <v:shape style="position:absolute;left:8195;top:10037;width:1781;height:2" coordorigin="8195,10037" coordsize="1781,0" path="m8195,10037l9976,10037e" filled="f" stroked="t" strokeweight=".95232pt" strokecolor="#4B4B4B">
                <v:path arrowok="t"/>
              </v:shape>
            </v:group>
            <v:group style="position:absolute;left:9918;top:10035;width:238;height:2" coordorigin="9918,10035" coordsize="238,2">
              <v:shape style="position:absolute;left:9918;top:10035;width:238;height:2" coordorigin="9918,10035" coordsize="238,0" path="m9918,10035l10156,10035e" filled="f" stroked="t" strokeweight=".47616pt" strokecolor="#343434">
                <v:path arrowok="t"/>
              </v:shape>
            </v:group>
            <v:group style="position:absolute;left:10056;top:10035;width:1671;height:2" coordorigin="10056,10035" coordsize="1671,2">
              <v:shape style="position:absolute;left:10056;top:10035;width:1671;height:2" coordorigin="10056,10035" coordsize="1671,0" path="m10056,10035l11728,10035e" filled="f" stroked="t" strokeweight=".95232pt" strokecolor="#484848">
                <v:path arrowok="t"/>
              </v:shape>
            </v:group>
            <v:group style="position:absolute;left:11718;top:9640;width:2;height:449" coordorigin="11718,9640" coordsize="2,449">
              <v:shape style="position:absolute;left:11718;top:9640;width:2;height:449" coordorigin="11718,9640" coordsize="0,449" path="m11718,10090l11718,9640e" filled="f" stroked="t" strokeweight=".47616pt" strokecolor="#2F2F2F">
                <v:path arrowok="t"/>
              </v:shape>
            </v:group>
            <v:group style="position:absolute;left:438;top:10281;width:6857;height:2" coordorigin="438,10281" coordsize="6857,2">
              <v:shape style="position:absolute;left:438;top:10281;width:6857;height:2" coordorigin="438,10281" coordsize="6857,0" path="m438,10281l7295,10281e" filled="f" stroked="t" strokeweight=".95232pt" strokecolor="#444444">
                <v:path arrowok="t"/>
              </v:shape>
            </v:group>
            <v:group style="position:absolute;left:7238;top:10281;width:409;height:2" coordorigin="7238,10281" coordsize="409,2">
              <v:shape style="position:absolute;left:7238;top:10281;width:409;height:2" coordorigin="7238,10281" coordsize="409,0" path="m7238,10281l7647,10281e" filled="f" stroked="t" strokeweight=".47616pt" strokecolor="#1C1C1C">
                <v:path arrowok="t"/>
              </v:shape>
            </v:group>
            <v:group style="position:absolute;left:7576;top:10278;width:4152;height:2" coordorigin="7576,10278" coordsize="4152,2">
              <v:shape style="position:absolute;left:7576;top:10278;width:4152;height:2" coordorigin="7576,10278" coordsize="4152,0" path="m7576,10278l11728,10278e" filled="f" stroked="t" strokeweight=".95232pt" strokecolor="#484848">
                <v:path arrowok="t"/>
              </v:shape>
            </v:group>
            <v:group style="position:absolute;left:11718;top:10013;width:2;height:846" coordorigin="11718,10013" coordsize="2,846">
              <v:shape style="position:absolute;left:11718;top:10013;width:2;height:846" coordorigin="11718,10013" coordsize="0,846" path="m11718,10859l11718,10013e" filled="f" stroked="t" strokeweight=".95232pt" strokecolor="#545454">
                <v:path arrowok="t"/>
              </v:shape>
            </v:group>
            <v:group style="position:absolute;left:448;top:10501;width:2;height:287" coordorigin="448,10501" coordsize="2,287">
              <v:shape style="position:absolute;left:448;top:10501;width:2;height:287" coordorigin="448,10501" coordsize="0,287" path="m448,10787l448,10501e" filled="f" stroked="t" strokeweight=".47616pt" strokecolor="#282828">
                <v:path arrowok="t"/>
              </v:shape>
            </v:group>
            <v:group style="position:absolute;left:2247;top:10501;width:2;height:287" coordorigin="2247,10501" coordsize="2,287">
              <v:shape style="position:absolute;left:2247;top:10501;width:2;height:287" coordorigin="2247,10501" coordsize="0,287" path="m2247,10787l2247,10501e" filled="f" stroked="t" strokeweight=".47616pt" strokecolor="#131313">
                <v:path arrowok="t"/>
              </v:shape>
            </v:group>
            <v:group style="position:absolute;left:776;top:10764;width:2424;height:2" coordorigin="776,10764" coordsize="2424,2">
              <v:shape style="position:absolute;left:776;top:10764;width:2424;height:2" coordorigin="776,10764" coordsize="2424,0" path="m776,10764l3200,10764e" filled="f" stroked="t" strokeweight=".95232pt" strokecolor="#444444">
                <v:path arrowok="t"/>
              </v:shape>
            </v:group>
            <v:group style="position:absolute;left:3143;top:10764;width:233;height:2" coordorigin="3143,10764" coordsize="233,2">
              <v:shape style="position:absolute;left:3143;top:10764;width:233;height:2" coordorigin="3143,10764" coordsize="233,0" path="m3143,10764l3376,10764e" filled="f" stroked="t" strokeweight=".47616pt" strokecolor="#0C0C0C">
                <v:path arrowok="t"/>
              </v:shape>
            </v:group>
            <v:group style="position:absolute;left:3319;top:10761;width:395;height:2" coordorigin="3319,10761" coordsize="395,2">
              <v:shape style="position:absolute;left:3319;top:10761;width:395;height:2" coordorigin="3319,10761" coordsize="395,0" path="m3319,10761l3714,10761e" filled="f" stroked="t" strokeweight=".71424pt" strokecolor="#2F2F2F">
                <v:path arrowok="t"/>
              </v:shape>
            </v:group>
            <v:group style="position:absolute;left:3428;top:10759;width:5619;height:2" coordorigin="3428,10759" coordsize="5619,2">
              <v:shape style="position:absolute;left:3428;top:10759;width:5619;height:2" coordorigin="3428,10759" coordsize="5619,0" path="m3428,10759l9047,10759e" filled="f" stroked="t" strokeweight=".95232pt" strokecolor="#484848">
                <v:path arrowok="t"/>
              </v:shape>
            </v:group>
            <v:group style="position:absolute;left:8990;top:10756;width:295;height:2" coordorigin="8990,10756" coordsize="295,2">
              <v:shape style="position:absolute;left:8990;top:10756;width:295;height:2" coordorigin="8990,10756" coordsize="295,0" path="m8990,10756l9285,10756e" filled="f" stroked="t" strokeweight=".71424pt" strokecolor="#343434">
                <v:path arrowok="t"/>
              </v:shape>
            </v:group>
            <v:group style="position:absolute;left:9066;top:10756;width:2662;height:2" coordorigin="9066,10756" coordsize="2662,2">
              <v:shape style="position:absolute;left:9066;top:10756;width:2662;height:2" coordorigin="9066,10756" coordsize="2662,0" path="m9066,10756l11728,10756e" filled="f" stroked="t" strokeweight=".95232pt" strokecolor="#484848">
                <v:path arrowok="t"/>
              </v:shape>
            </v:group>
            <v:group style="position:absolute;left:2245;top:10711;width:2;height:1204" coordorigin="2245,10711" coordsize="2,1204">
              <v:shape style="position:absolute;left:2245;top:10711;width:2;height:1204" coordorigin="2245,10711" coordsize="0,1204" path="m2245,11915l2245,10711e" filled="f" stroked="t" strokeweight=".95232pt" strokecolor="#444444">
                <v:path arrowok="t"/>
              </v:shape>
            </v:group>
            <v:group style="position:absolute;left:776;top:11000;width:10956;height:2" coordorigin="776,11000" coordsize="10956,2">
              <v:shape style="position:absolute;left:776;top:11000;width:10956;height:2" coordorigin="776,11000" coordsize="10956,0" path="m776,11000l11733,11000e" filled="f" stroked="t" strokeweight=".95232pt" strokecolor="#484848">
                <v:path arrowok="t"/>
              </v:shape>
            </v:group>
            <v:group style="position:absolute;left:11721;top:10778;width:2;height:311" coordorigin="11721,10778" coordsize="2,311">
              <v:shape style="position:absolute;left:11721;top:10778;width:2;height:311" coordorigin="11721,10778" coordsize="0,311" path="m11721,11089l11721,10778e" filled="f" stroked="t" strokeweight=".95232pt" strokecolor="#676767">
                <v:path arrowok="t"/>
              </v:shape>
            </v:group>
            <v:group style="position:absolute;left:1571;top:10998;width:2;height:2065" coordorigin="1571,10998" coordsize="2,2065">
              <v:shape style="position:absolute;left:1571;top:10998;width:2;height:2065" coordorigin="1571,10998" coordsize="0,2065" path="m1571,13063l1571,10998e" filled="f" stroked="t" strokeweight=".95232pt" strokecolor="#3B3B3B">
                <v:path arrowok="t"/>
              </v:shape>
            </v:group>
            <v:group style="position:absolute;left:7276;top:10993;width:2;height:4220" coordorigin="7276,10993" coordsize="2,4220">
              <v:shape style="position:absolute;left:7276;top:10993;width:2;height:4220" coordorigin="7276,10993" coordsize="0,4220" path="m7276,15213l7276,10993e" filled="f" stroked="t" strokeweight=".71424pt" strokecolor="#3B3B3B">
                <v:path arrowok="t"/>
              </v:shape>
            </v:group>
            <v:group style="position:absolute;left:443;top:11242;width:11290;height:2" coordorigin="443,11242" coordsize="11290,2">
              <v:shape style="position:absolute;left:443;top:11242;width:11290;height:2" coordorigin="443,11242" coordsize="11290,0" path="m443,11242l11733,11242e" filled="f" stroked="t" strokeweight=".95232pt" strokecolor="#4B4B4B">
                <v:path arrowok="t"/>
              </v:shape>
            </v:group>
            <v:group style="position:absolute;left:11723;top:11031;width:2;height:4211" coordorigin="11723,11031" coordsize="2,4211">
              <v:shape style="position:absolute;left:11723;top:11031;width:2;height:4211" coordorigin="11723,11031" coordsize="0,4211" path="m11723,15242l11723,11031e" filled="f" stroked="t" strokeweight=".71424pt" strokecolor="#3F3F3F">
                <v:path arrowok="t"/>
              </v:shape>
            </v:group>
            <v:group style="position:absolute;left:986;top:11203;width:2;height:1659" coordorigin="986,11203" coordsize="2,1659">
              <v:shape style="position:absolute;left:986;top:11203;width:2;height:1659" coordorigin="986,11203" coordsize="0,1659" path="m986,12862l986,11203e" filled="f" stroked="t" strokeweight=".71424pt" strokecolor="#383838">
                <v:path arrowok="t"/>
              </v:shape>
            </v:group>
            <v:group style="position:absolute;left:988;top:11676;width:2;height:2074" coordorigin="988,11676" coordsize="2,2074">
              <v:shape style="position:absolute;left:988;top:11676;width:2;height:2074" coordorigin="988,11676" coordsize="0,2074" path="m988,13751l988,11676e" filled="f" stroked="t" strokeweight=".95232pt" strokecolor="#3B3B3B">
                <v:path arrowok="t"/>
              </v:shape>
            </v:group>
            <v:group style="position:absolute;left:2247;top:11858;width:2;height:578" coordorigin="2247,11858" coordsize="2,578">
              <v:shape style="position:absolute;left:2247;top:11858;width:2;height:578" coordorigin="2247,11858" coordsize="0,578" path="m2247,12436l2247,11858e" filled="f" stroked="t" strokeweight=".47616pt" strokecolor="#2B2B2B">
                <v:path arrowok="t"/>
              </v:shape>
            </v:group>
            <v:group style="position:absolute;left:2250;top:12804;width:2;height:588" coordorigin="2250,12804" coordsize="2,588">
              <v:shape style="position:absolute;left:2250;top:12804;width:2;height:588" coordorigin="2250,12804" coordsize="0,588" path="m2250,13392l2250,12804e" filled="f" stroked="t" strokeweight=".23808pt" strokecolor="#0F0F0F">
                <v:path arrowok="t"/>
              </v:shape>
            </v:group>
            <v:group style="position:absolute;left:448;top:13335;width:567;height:2" coordorigin="448,13335" coordsize="567,2">
              <v:shape style="position:absolute;left:448;top:13335;width:567;height:2" coordorigin="448,13335" coordsize="567,0" path="m448,13335l1014,13335e" filled="f" stroked="t" strokeweight=".71424pt" strokecolor="#343434">
                <v:path arrowok="t"/>
              </v:shape>
            </v:group>
            <v:group style="position:absolute;left:1576;top:12804;width:2;height:717" coordorigin="1576,12804" coordsize="2,717">
              <v:shape style="position:absolute;left:1576;top:12804;width:2;height:717" coordorigin="1576,12804" coordsize="0,717" path="m1576,13521l1576,12804e" filled="f" stroked="t" strokeweight="1.190400pt" strokecolor="#545454">
                <v:path arrowok="t"/>
              </v:shape>
            </v:group>
            <v:group style="position:absolute;left:909;top:13330;width:1343;height:2" coordorigin="909,13330" coordsize="1343,2">
              <v:shape style="position:absolute;left:909;top:13330;width:1343;height:2" coordorigin="909,13330" coordsize="1343,0" path="m909,13330l2252,13330e" filled="f" stroked="t" strokeweight=".95232pt" strokecolor="#545454">
                <v:path arrowok="t"/>
              </v:shape>
            </v:group>
            <v:group style="position:absolute;left:459;top:11643;width:2;height:4469" coordorigin="459,11643" coordsize="2,4469">
              <v:shape style="position:absolute;left:459;top:11643;width:2;height:4469" coordorigin="459,11643" coordsize="0,4469" path="m459,16112l459,11643e" filled="f" stroked="t" strokeweight=".71424pt" strokecolor="#444444">
                <v:path arrowok="t"/>
              </v:shape>
            </v:group>
            <v:group style="position:absolute;left:1578;top:13316;width:2;height:2786" coordorigin="1578,13316" coordsize="2,2786">
              <v:shape style="position:absolute;left:1578;top:13316;width:2;height:2786" coordorigin="1578,13316" coordsize="0,2786" path="m1578,16102l1578,13316e" filled="f" stroked="t" strokeweight=".95232pt" strokecolor="#3B3B3B">
                <v:path arrowok="t"/>
              </v:shape>
            </v:group>
            <v:group style="position:absolute;left:2250;top:13316;width:2;height:387" coordorigin="2250,13316" coordsize="2,387">
              <v:shape style="position:absolute;left:2250;top:13316;width:2;height:387" coordorigin="2250,13316" coordsize="0,387" path="m2250,13703l2250,13316e" filled="f" stroked="t" strokeweight=".23808pt" strokecolor="#2B2B2B">
                <v:path arrowok="t"/>
              </v:shape>
            </v:group>
            <v:group style="position:absolute;left:457;top:13646;width:2;height:488" coordorigin="457,13646" coordsize="2,488">
              <v:shape style="position:absolute;left:457;top:13646;width:2;height:488" coordorigin="457,13646" coordsize="0,488" path="m457,14133l457,13646e" filled="f" stroked="t" strokeweight=".47616pt" strokecolor="#181818">
                <v:path arrowok="t"/>
              </v:shape>
            </v:group>
            <v:group style="position:absolute;left:988;top:13646;width:2;height:277" coordorigin="988,13646" coordsize="2,277">
              <v:shape style="position:absolute;left:988;top:13646;width:2;height:277" coordorigin="988,13646" coordsize="0,277" path="m988,13923l988,13646e" filled="f" stroked="t" strokeweight=".47616pt" strokecolor="#1F1F1F">
                <v:path arrowok="t"/>
              </v:shape>
            </v:group>
            <v:group style="position:absolute;left:2219;top:13674;width:2;height:602" coordorigin="2219,13674" coordsize="2,602">
              <v:shape style="position:absolute;left:2219;top:13674;width:2;height:602" coordorigin="2219,13674" coordsize="0,602" path="m2219,14277l2219,13674e" filled="f" stroked="t" strokeweight=".23808pt" strokecolor="#000000">
                <v:path arrowok="t"/>
              </v:shape>
            </v:group>
            <v:group style="position:absolute;left:990;top:13865;width:2;height:268" coordorigin="990,13865" coordsize="2,268">
              <v:shape style="position:absolute;left:990;top:13865;width:2;height:268" coordorigin="990,13865" coordsize="0,268" path="m990,14133l990,13865e" filled="f" stroked="t" strokeweight=".47616pt" strokecolor="#0C0C0C">
                <v:path arrowok="t"/>
              </v:shape>
            </v:group>
            <v:group style="position:absolute;left:459;top:14076;width:2;height:229" coordorigin="459,14076" coordsize="2,229">
              <v:shape style="position:absolute;left:459;top:14076;width:2;height:229" coordorigin="459,14076" coordsize="0,229" path="m459,14305l459,14076e" filled="f" stroked="t" strokeweight=".47616pt" strokecolor="#2B2B2B">
                <v:path arrowok="t"/>
              </v:shape>
            </v:group>
            <v:group style="position:absolute;left:993;top:14076;width:2;height:2031" coordorigin="993,14076" coordsize="2,2031">
              <v:shape style="position:absolute;left:993;top:14076;width:2;height:2031" coordorigin="993,14076" coordsize="0,2031" path="m993,16107l993,14076e" filled="f" stroked="t" strokeweight=".95232pt" strokecolor="#3B3B3B">
                <v:path arrowok="t"/>
              </v:shape>
            </v:group>
            <v:group style="position:absolute;left:2250;top:14358;width:2;height:793" coordorigin="2250,14358" coordsize="2,793">
              <v:shape style="position:absolute;left:2250;top:14358;width:2;height:793" coordorigin="2250,14358" coordsize="0,793" path="m2250,15151l2250,14358e" filled="f" stroked="t" strokeweight=".23808pt" strokecolor="#4B4B4B">
                <v:path arrowok="t"/>
              </v:shape>
            </v:group>
            <v:group style="position:absolute;left:7285;top:11624;width:2;height:4474" coordorigin="7285,11624" coordsize="2,4474">
              <v:shape style="position:absolute;left:7285;top:11624;width:2;height:4474" coordorigin="7285,11624" coordsize="0,4474" path="m7285,16098l7285,11624e" filled="f" stroked="t" strokeweight=".71424pt" strokecolor="#343434">
                <v:path arrowok="t"/>
              </v:shape>
            </v:group>
            <v:group style="position:absolute;left:2219;top:15213;width:2;height:870" coordorigin="2219,15213" coordsize="2,870">
              <v:shape style="position:absolute;left:2219;top:15213;width:2;height:870" coordorigin="2219,15213" coordsize="0,870" path="m2219,16083l2219,15213e" filled="f" stroked="t" strokeweight=".23808pt" strokecolor="#000000">
                <v:path arrowok="t"/>
              </v:shape>
            </v:group>
            <v:group style="position:absolute;left:7285;top:15185;width:2;height:339" coordorigin="7285,15185" coordsize="2,339">
              <v:shape style="position:absolute;left:7285;top:15185;width:2;height:339" coordorigin="7285,15185" coordsize="0,339" path="m7285,15524l7285,15185e" filled="f" stroked="t" strokeweight=".47616pt" strokecolor="#181818">
                <v:path arrowok="t"/>
              </v:shape>
            </v:group>
            <v:group style="position:absolute;left:11730;top:15185;width:2;height:707" coordorigin="11730,15185" coordsize="2,707">
              <v:shape style="position:absolute;left:11730;top:15185;width:2;height:707" coordorigin="11730,15185" coordsize="0,707" path="m11730,15892l11730,15185e" filled="f" stroked="t" strokeweight=".23808pt" strokecolor="#2B2B2B">
                <v:path arrowok="t"/>
              </v:shape>
            </v:group>
            <v:group style="position:absolute;left:457;top:16098;width:1795;height:2" coordorigin="457,16098" coordsize="1795,2">
              <v:shape style="position:absolute;left:457;top:16098;width:1795;height:2" coordorigin="457,16098" coordsize="1795,0" path="m457,16098l2252,16098e" filled="f" stroked="t" strokeweight=".95232pt" strokecolor="#606060">
                <v:path arrowok="t"/>
              </v:shape>
            </v:group>
            <v:group style="position:absolute;left:2190;top:16093;width:9552;height:2" coordorigin="2190,16093" coordsize="9552,2">
              <v:shape style="position:absolute;left:2190;top:16093;width:9552;height:2" coordorigin="2190,16093" coordsize="9552,0" path="m2190,16093l11742,16093e" filled="f" stroked="t" strokeweight=".71424pt" strokecolor="#4B4B4B">
                <v:path arrowok="t"/>
              </v:shape>
            </v:group>
            <v:group style="position:absolute;left:6057;top:16086;width:814;height:2" coordorigin="6057,16086" coordsize="814,2">
              <v:shape style="position:absolute;left:6057;top:16086;width:814;height:2" coordorigin="6057,16086" coordsize="814,0" path="m6057,16086l6871,16086e" filled="f" stroked="t" strokeweight=".71424pt" strokecolor="#3F3F3F">
                <v:path arrowok="t"/>
              </v:shape>
            </v:group>
            <v:group style="position:absolute;left:6723;top:16081;width:5009;height:2" coordorigin="6723,16081" coordsize="5009,2">
              <v:shape style="position:absolute;left:6723;top:16081;width:5009;height:2" coordorigin="6723,16081" coordsize="5009,0" path="m6723,16081l11733,16081e" filled="f" stroked="t" strokeweight=".95232pt" strokecolor="#4F4F4F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31"/>
          <w:szCs w:val="31"/>
          <w:color w:val="313A8A"/>
          <w:spacing w:val="0"/>
          <w:w w:val="287"/>
          <w:b/>
          <w:bCs/>
          <w:i/>
          <w:position w:val="7"/>
        </w:rPr>
        <w:t>J</w:t>
      </w:r>
      <w:r>
        <w:rPr>
          <w:rFonts w:ascii="Arial" w:hAnsi="Arial" w:cs="Arial" w:eastAsia="Arial"/>
          <w:sz w:val="31"/>
          <w:szCs w:val="31"/>
          <w:color w:val="313A8A"/>
          <w:spacing w:val="-114"/>
          <w:w w:val="287"/>
          <w:b/>
          <w:bCs/>
          <w:i/>
          <w:position w:val="7"/>
        </w:rPr>
        <w:t> </w:t>
      </w:r>
      <w:r>
        <w:rPr>
          <w:rFonts w:ascii="Arial" w:hAnsi="Arial" w:cs="Arial" w:eastAsia="Arial"/>
          <w:sz w:val="23"/>
          <w:szCs w:val="23"/>
          <w:color w:val="313A8A"/>
          <w:spacing w:val="0"/>
          <w:w w:val="100"/>
          <w:i/>
          <w:position w:val="0"/>
        </w:rPr>
        <w:t>o.5</w:t>
      </w:r>
      <w:r>
        <w:rPr>
          <w:rFonts w:ascii="Arial" w:hAnsi="Arial" w:cs="Arial" w:eastAsia="Arial"/>
          <w:sz w:val="23"/>
          <w:szCs w:val="23"/>
          <w:color w:val="313A8A"/>
          <w:spacing w:val="0"/>
          <w:w w:val="100"/>
          <w:i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313A8A"/>
          <w:spacing w:val="17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565B99"/>
          <w:spacing w:val="0"/>
          <w:w w:val="272"/>
          <w:i/>
          <w:position w:val="7"/>
        </w:rPr>
        <w:t>$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40" w:right="80"/>
        </w:sectPr>
      </w:pPr>
      <w:rPr/>
    </w:p>
    <w:p>
      <w:pPr>
        <w:spacing w:before="1" w:after="0" w:line="674" w:lineRule="exact"/>
        <w:ind w:left="859" w:right="-20"/>
        <w:jc w:val="left"/>
        <w:tabs>
          <w:tab w:pos="3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86"/>
          <w:szCs w:val="86"/>
          <w:color w:val="2D2D2D"/>
          <w:spacing w:val="0"/>
          <w:w w:val="171"/>
          <w:b/>
          <w:bCs/>
          <w:i/>
          <w:position w:val="-26"/>
        </w:rPr>
        <w:t>l</w:t>
      </w:r>
      <w:r>
        <w:rPr>
          <w:rFonts w:ascii="Arial" w:hAnsi="Arial" w:cs="Arial" w:eastAsia="Arial"/>
          <w:sz w:val="86"/>
          <w:szCs w:val="86"/>
          <w:color w:val="2D2D2D"/>
          <w:spacing w:val="0"/>
          <w:w w:val="100"/>
          <w:b/>
          <w:bCs/>
          <w:i/>
          <w:position w:val="-26"/>
        </w:rPr>
        <w:tab/>
      </w:r>
      <w:r>
        <w:rPr>
          <w:rFonts w:ascii="Arial" w:hAnsi="Arial" w:cs="Arial" w:eastAsia="Arial"/>
          <w:sz w:val="86"/>
          <w:szCs w:val="86"/>
          <w:color w:val="2D2D2D"/>
          <w:spacing w:val="0"/>
          <w:w w:val="100"/>
          <w:b/>
          <w:bCs/>
          <w:i/>
          <w:position w:val="-26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  <w:position w:val="-4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1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-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00" w:bottom="280" w:left="380" w:right="220"/>
        </w:sectPr>
      </w:pPr>
      <w:rPr/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83" w:lineRule="exact"/>
        <w:ind w:left="688" w:right="21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B7277"/>
          <w:spacing w:val="-20"/>
          <w:w w:val="117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17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9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83"/>
          <w:position w:val="-1"/>
        </w:rPr>
        <w:t>I?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84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83"/>
          <w:position w:val="-1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-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48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0"/>
          <w:w w:val="4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D2D2D"/>
          <w:spacing w:val="0"/>
          <w:w w:val="74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51" w:lineRule="exact"/>
        <w:ind w:left="560" w:right="-5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84"/>
          <w:position w:val="-1"/>
        </w:rPr>
        <w:t>BUYUKf,EHIR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49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DAiRESi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BAŞKANLICJI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1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-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  <w:position w:val="-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20"/>
          <w:cols w:num="2" w:equalWidth="0">
            <w:col w:w="1583" w:space="1651"/>
            <w:col w:w="8086"/>
          </w:cols>
        </w:sectPr>
      </w:pPr>
      <w:rPr/>
    </w:p>
    <w:p>
      <w:pPr>
        <w:spacing w:before="0" w:after="0" w:line="262" w:lineRule="exact"/>
        <w:ind w:left="640" w:right="-20"/>
        <w:jc w:val="left"/>
        <w:tabs>
          <w:tab w:pos="436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10"/>
          <w:position w:val="10"/>
        </w:rPr>
        <w:t>BELE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10"/>
          <w:position w:val="10"/>
        </w:rPr>
        <w:t>D</w:t>
      </w:r>
      <w:r>
        <w:rPr>
          <w:rFonts w:ascii="Arial" w:hAnsi="Arial" w:cs="Arial" w:eastAsia="Arial"/>
          <w:sz w:val="14"/>
          <w:szCs w:val="14"/>
          <w:color w:val="2D2D2D"/>
          <w:spacing w:val="28"/>
          <w:w w:val="11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0"/>
        </w:rPr>
        <w:t>YESI</w:t>
      </w:r>
      <w:r>
        <w:rPr>
          <w:rFonts w:ascii="Arial" w:hAnsi="Arial" w:cs="Arial" w:eastAsia="Arial"/>
          <w:sz w:val="14"/>
          <w:szCs w:val="14"/>
          <w:color w:val="3D3D3D"/>
          <w:spacing w:val="-17"/>
          <w:w w:val="100"/>
          <w:position w:val="10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1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  <w:position w:val="0"/>
        </w:rPr>
        <w:t>ANGlN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0"/>
          <w:position w:val="0"/>
        </w:rPr>
        <w:t>RAPORU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14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4" w:right="-20"/>
        <w:jc w:val="left"/>
        <w:tabs>
          <w:tab w:pos="1760" w:val="left"/>
          <w:tab w:pos="3100" w:val="left"/>
          <w:tab w:pos="542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11105/2017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17:03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5"/>
          <w:position w:val="0"/>
        </w:rPr>
        <w:t>tr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0"/>
          <w:w w:val="11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  <w:position w:val="0"/>
        </w:rPr>
        <w:t>!: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53" w:lineRule="auto"/>
        <w:ind w:left="137" w:right="2957"/>
        <w:jc w:val="left"/>
        <w:tabs>
          <w:tab w:pos="1780" w:val="left"/>
          <w:tab w:pos="3100" w:val="left"/>
          <w:tab w:pos="444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92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11/05/2017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0"/>
        </w:rPr>
        <w:t>!Kay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9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4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17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  <w:position w:val="0"/>
        </w:rPr>
        <w:t>980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Gökha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ÇANAKÇI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9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9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  <w:position w:val="0"/>
        </w:rPr>
        <w:t>Çanakkaleyol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Kabakum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Mh.Kahvele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DiKILI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32" w:right="-20"/>
        <w:jc w:val="left"/>
        <w:tabs>
          <w:tab w:pos="1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5"/>
          <w:w w:val="100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ogn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60"/>
          <w:position w:val="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  <w:position w:val="0"/>
        </w:rPr>
        <w:t>zm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Çanakkale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Kabakum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Mb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Kahvele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DiK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119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128" w:right="-20"/>
        <w:jc w:val="left"/>
        <w:tabs>
          <w:tab w:pos="1460" w:val="left"/>
          <w:tab w:pos="4520" w:val="left"/>
          <w:tab w:pos="7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34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-22"/>
          <w:w w:val="13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95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6"/>
          <w:position w:val="0"/>
        </w:rPr>
        <w:t>Yan_gı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11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ışma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114" w:right="-20"/>
        <w:jc w:val="left"/>
        <w:tabs>
          <w:tab w:pos="356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3"/>
        </w:rPr>
        <w:t>[Yangı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94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24"/>
          <w:position w:val="3"/>
        </w:rPr>
        <w:t>tse: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5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89"/>
          <w:position w:val="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D2D2D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4"/>
        </w:rPr>
        <w:t>Şek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9"/>
          <w:w w:val="100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6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11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" w:lineRule="exact"/>
        <w:ind w:left="3549" w:right="511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2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2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80" w:right="220"/>
        </w:sectPr>
      </w:pPr>
      <w:rPr/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538" w:lineRule="exact"/>
        <w:ind w:right="-118"/>
        <w:jc w:val="left"/>
        <w:tabs>
          <w:tab w:pos="580" w:val="left"/>
          <w:tab w:pos="1080" w:val="left"/>
        </w:tabs>
        <w:rPr>
          <w:rFonts w:ascii="Arial" w:hAnsi="Arial" w:cs="Arial" w:eastAsia="Arial"/>
          <w:sz w:val="52"/>
          <w:szCs w:val="52"/>
        </w:rPr>
      </w:pPr>
      <w:rPr/>
      <w:r>
        <w:rPr>
          <w:rFonts w:ascii="Arial" w:hAnsi="Arial" w:cs="Arial" w:eastAsia="Arial"/>
          <w:sz w:val="52"/>
          <w:szCs w:val="52"/>
          <w:color w:val="2D2D2D"/>
          <w:spacing w:val="0"/>
          <w:w w:val="50"/>
          <w:position w:val="-6"/>
        </w:rPr>
        <w:t>ı</w:t>
      </w:r>
      <w:r>
        <w:rPr>
          <w:rFonts w:ascii="Arial" w:hAnsi="Arial" w:cs="Arial" w:eastAsia="Arial"/>
          <w:sz w:val="52"/>
          <w:szCs w:val="52"/>
          <w:color w:val="2D2D2D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52"/>
          <w:szCs w:val="52"/>
          <w:color w:val="2D2D2D"/>
          <w:spacing w:val="0"/>
          <w:w w:val="100"/>
          <w:position w:val="-6"/>
        </w:rPr>
      </w:r>
      <w:r>
        <w:rPr>
          <w:rFonts w:ascii="Arial" w:hAnsi="Arial" w:cs="Arial" w:eastAsia="Arial"/>
          <w:sz w:val="52"/>
          <w:szCs w:val="52"/>
          <w:color w:val="3D3D3D"/>
          <w:spacing w:val="0"/>
          <w:w w:val="50"/>
          <w:position w:val="-6"/>
        </w:rPr>
        <w:t>ı</w:t>
      </w:r>
      <w:r>
        <w:rPr>
          <w:rFonts w:ascii="Arial" w:hAnsi="Arial" w:cs="Arial" w:eastAsia="Arial"/>
          <w:sz w:val="52"/>
          <w:szCs w:val="52"/>
          <w:color w:val="3D3D3D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52"/>
          <w:szCs w:val="52"/>
          <w:color w:val="3D3D3D"/>
          <w:spacing w:val="0"/>
          <w:w w:val="100"/>
          <w:position w:val="-6"/>
        </w:rPr>
      </w:r>
      <w:r>
        <w:rPr>
          <w:rFonts w:ascii="Arial" w:hAnsi="Arial" w:cs="Arial" w:eastAsia="Arial"/>
          <w:sz w:val="52"/>
          <w:szCs w:val="52"/>
          <w:color w:val="8E9090"/>
          <w:spacing w:val="0"/>
          <w:w w:val="50"/>
          <w:position w:val="-6"/>
        </w:rPr>
        <w:t>ı</w:t>
      </w:r>
      <w:r>
        <w:rPr>
          <w:rFonts w:ascii="Arial" w:hAnsi="Arial" w:cs="Arial" w:eastAsia="Arial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519" w:lineRule="exact"/>
        <w:ind w:right="-20"/>
        <w:jc w:val="left"/>
        <w:tabs>
          <w:tab w:pos="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51"/>
          <w:szCs w:val="51"/>
          <w:color w:val="2D2D2D"/>
          <w:spacing w:val="0"/>
          <w:w w:val="61"/>
        </w:rPr>
        <w:t>ı</w:t>
      </w:r>
      <w:r>
        <w:rPr>
          <w:rFonts w:ascii="Arial" w:hAnsi="Arial" w:cs="Arial" w:eastAsia="Arial"/>
          <w:sz w:val="51"/>
          <w:szCs w:val="51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51"/>
          <w:szCs w:val="51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0"/>
          <w:w w:val="61"/>
          <w:position w:val="-5"/>
        </w:rPr>
        <w:t>,Y</w:t>
      </w:r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0"/>
          <w:w w:val="61"/>
          <w:position w:val="-5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2D2D2D"/>
          <w:spacing w:val="5"/>
          <w:w w:val="61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  <w:position w:val="-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13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-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99"/>
          <w:position w:val="-5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1"/>
          <w:position w:val="-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-5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20"/>
          <w:cols w:num="3" w:equalWidth="0">
            <w:col w:w="4018" w:space="362"/>
            <w:col w:w="1154" w:space="392"/>
            <w:col w:w="5394"/>
          </w:cols>
        </w:sectPr>
      </w:pPr>
      <w:rPr/>
    </w:p>
    <w:p>
      <w:pPr>
        <w:spacing w:before="0" w:after="0" w:line="208" w:lineRule="exact"/>
        <w:ind w:left="132" w:right="-20"/>
        <w:jc w:val="left"/>
        <w:tabs>
          <w:tab w:pos="216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44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Rece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7"/>
          <w:w w:val="9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  <w:position w:val="0"/>
        </w:rPr>
        <w:t>RTUÖR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  <w:t>UL</w:t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0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:Rece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1"/>
        </w:rPr>
        <w:t>ERTUÖ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1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2"/>
          <w:position w:val="1"/>
        </w:rPr>
        <w:t>UL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left="21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5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6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UfukBAYDAR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9" w:lineRule="auto"/>
        <w:ind w:left="114" w:right="2343" w:firstLine="2066"/>
        <w:jc w:val="left"/>
        <w:tabs>
          <w:tab w:pos="2100" w:val="left"/>
          <w:tab w:pos="460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5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4"/>
          <w:w w:val="15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17:16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8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593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2" w:lineRule="exact"/>
        <w:ind w:left="137" w:right="-20"/>
        <w:jc w:val="left"/>
        <w:tabs>
          <w:tab w:pos="4620" w:val="left"/>
          <w:tab w:pos="7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3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4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4641" w:right="-20"/>
        <w:jc w:val="left"/>
        <w:tabs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5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4622" w:right="-20"/>
        <w:jc w:val="left"/>
        <w:tabs>
          <w:tab w:pos="7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w w:val="94"/>
        </w:rPr>
        <w:t>Em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niyet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179" w:lineRule="exact"/>
        <w:ind w:left="2126" w:right="-20"/>
        <w:jc w:val="left"/>
        <w:tabs>
          <w:tab w:pos="462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-3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ers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-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6"/>
          <w:position w:val="-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96"/>
          <w:position w:val="-3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72"/>
          <w:position w:val="-3"/>
        </w:rPr>
        <w:t>!ı;a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75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  <w:position w:val="-3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7"/>
          <w:w w:val="111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3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1" w:lineRule="exact"/>
        <w:ind w:left="114" w:right="-20"/>
        <w:jc w:val="left"/>
        <w:tabs>
          <w:tab w:pos="460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3D3D3D"/>
          <w:w w:val="56"/>
          <w:position w:val="1"/>
        </w:rPr>
        <w:t>Yaı</w:t>
      </w:r>
      <w:r>
        <w:rPr>
          <w:rFonts w:ascii="Times New Roman" w:hAnsi="Times New Roman" w:cs="Times New Roman" w:eastAsia="Times New Roman"/>
          <w:sz w:val="34"/>
          <w:szCs w:val="34"/>
          <w:color w:val="3D3D3D"/>
          <w:spacing w:val="-5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uımcı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42"/>
          <w:position w:val="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42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2"/>
          <w:w w:val="14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2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4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  <w:position w:val="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7" w:lineRule="exact"/>
        <w:ind w:left="2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1" w:lineRule="exact"/>
        <w:ind w:left="21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2D2D2D"/>
          <w:w w:val="50"/>
        </w:rPr>
        <w:t>lY</w:t>
      </w:r>
      <w:r>
        <w:rPr>
          <w:rFonts w:ascii="Times New Roman" w:hAnsi="Times New Roman" w:cs="Times New Roman" w:eastAsia="Times New Roman"/>
          <w:sz w:val="26"/>
          <w:szCs w:val="26"/>
          <w:color w:val="2D2D2D"/>
          <w:spacing w:val="-4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6" w:lineRule="exact"/>
        <w:ind w:left="2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w w:val="9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114" w:right="-20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Görüldüğü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073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kamyonu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orta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lastiğini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9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anma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14" w:lineRule="exact"/>
        <w:ind w:left="137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-1"/>
        </w:rPr>
        <w:t>pldu@</w:t>
      </w:r>
      <w:r>
        <w:rPr>
          <w:rFonts w:ascii="Arial" w:hAnsi="Arial" w:cs="Arial" w:eastAsia="Arial"/>
          <w:sz w:val="18"/>
          <w:szCs w:val="18"/>
          <w:color w:val="3D3D3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9"/>
          <w:position w:val="-1"/>
        </w:rPr>
        <w:t>görU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3"/>
          <w:position w:val="-1"/>
        </w:rPr>
        <w:t>ld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84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6" w:after="0" w:line="240" w:lineRule="auto"/>
        <w:ind w:left="4588" w:right="39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2" w:lineRule="exact"/>
        <w:ind w:left="132" w:right="-20"/>
        <w:jc w:val="left"/>
        <w:tabs>
          <w:tab w:pos="3000" w:val="left"/>
          <w:tab w:pos="4620" w:val="left"/>
          <w:tab w:pos="6480" w:val="left"/>
          <w:tab w:pos="80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  <w:position w:val="-2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ndür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1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1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-3"/>
        </w:rPr>
        <w:t>Köpil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-3"/>
        </w:rPr>
        <w:t>Kg.</w:t>
      </w:r>
      <w:r>
        <w:rPr>
          <w:rFonts w:ascii="Arial" w:hAnsi="Arial" w:cs="Arial" w:eastAsia="Arial"/>
          <w:sz w:val="18"/>
          <w:szCs w:val="18"/>
          <w:color w:val="3D3D3D"/>
          <w:spacing w:val="-42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IK.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-9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23" w:lineRule="exact"/>
        <w:ind w:left="4645" w:right="-20"/>
        <w:jc w:val="left"/>
        <w:tabs>
          <w:tab w:pos="6480" w:val="left"/>
          <w:tab w:pos="80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3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2D2D2D"/>
          <w:spacing w:val="-54"/>
          <w:w w:val="53"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69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21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6"/>
          <w:szCs w:val="26"/>
          <w:color w:val="3D3D3D"/>
          <w:w w:val="85"/>
          <w:position w:val="-1"/>
        </w:rPr>
        <w:t>t</w:t>
      </w:r>
      <w:r>
        <w:rPr>
          <w:rFonts w:ascii="Arial" w:hAnsi="Arial" w:cs="Arial" w:eastAsia="Arial"/>
          <w:sz w:val="26"/>
          <w:szCs w:val="26"/>
          <w:color w:val="3D3D3D"/>
          <w:spacing w:val="8"/>
          <w:w w:val="85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3"/>
          <w:position w:val="-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2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2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2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2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2"/>
          <w:position w:val="-1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2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3"/>
          <w:position w:val="-1"/>
        </w:rPr>
        <w:t>sonucunda,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0"/>
          <w:position w:val="-1"/>
        </w:rPr>
        <w:t>17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0"/>
          <w:position w:val="-1"/>
        </w:rPr>
        <w:t>YD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0"/>
          <w:position w:val="-1"/>
        </w:rPr>
        <w:t>073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2"/>
          <w:position w:val="-1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2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2"/>
          <w:position w:val="-1"/>
        </w:rPr>
        <w:t>kamyo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2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2"/>
          <w:position w:val="-1"/>
        </w:rPr>
        <w:t>un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2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-1"/>
        </w:rPr>
        <w:t>ortada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1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  <w:position w:val="-1"/>
        </w:rPr>
        <w:t>bulunaıı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20"/>
        </w:sectPr>
      </w:pPr>
      <w:rPr/>
    </w:p>
    <w:p>
      <w:pPr>
        <w:spacing w:before="0" w:after="0" w:line="194" w:lineRule="exact"/>
        <w:ind w:left="13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Söndürıne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4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0"/>
          <w:w w:val="85"/>
        </w:rPr>
        <w:t>iki</w:t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13"/>
          <w:w w:val="8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2"/>
        </w:rPr>
        <w:t>lastiği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2"/>
        </w:rPr>
        <w:t>yanmı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2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2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2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2"/>
        </w:rPr>
        <w:t>zarar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2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0"/>
        </w:rPr>
        <w:t>1000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4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kamyonu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orta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lastiğinde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başladığı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9"/>
          <w:position w:val="-1"/>
        </w:rPr>
        <w:t>görü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lm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20"/>
          <w:cols w:num="2" w:equalWidth="0">
            <w:col w:w="1805" w:space="326"/>
            <w:col w:w="9189"/>
          </w:cols>
        </w:sectPr>
      </w:pPr>
      <w:rPr/>
    </w:p>
    <w:p>
      <w:pPr>
        <w:spacing w:before="17" w:after="0" w:line="240" w:lineRule="auto"/>
        <w:ind w:left="132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plu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sorruşturmada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073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kamyo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balatalarında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ısınma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212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2"/>
        </w:rPr>
        <w:t>\.IZışma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lastikteri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tutuşması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B7277"/>
          <w:spacing w:val="0"/>
          <w:w w:val="13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32" w:right="-20"/>
        <w:jc w:val="left"/>
        <w:tabs>
          <w:tab w:pos="212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0"/>
          <w:w w:val="89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9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5"/>
        </w:rPr>
        <w:t>ed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6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8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ereç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73" w:lineRule="auto"/>
        <w:ind w:left="132" w:right="5078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2D2D2D"/>
          <w:spacing w:val="0"/>
          <w:w w:val="100"/>
          <w:i/>
          <w:position w:val="1"/>
        </w:rPr>
        <w:t>Yp</w:t>
      </w:r>
      <w:r>
        <w:rPr>
          <w:rFonts w:ascii="Arial" w:hAnsi="Arial" w:cs="Arial" w:eastAsia="Arial"/>
          <w:sz w:val="18"/>
          <w:szCs w:val="18"/>
          <w:color w:val="2D2D2D"/>
          <w:spacing w:val="-39"/>
          <w:w w:val="100"/>
          <w:i/>
          <w:position w:val="1"/>
        </w:rPr>
        <w:t>·</w:t>
      </w:r>
      <w:r>
        <w:rPr>
          <w:rFonts w:ascii="Arial" w:hAnsi="Arial" w:cs="Arial" w:eastAsia="Arial"/>
          <w:sz w:val="18"/>
          <w:szCs w:val="18"/>
          <w:color w:val="8E9090"/>
          <w:spacing w:val="0"/>
          <w:w w:val="100"/>
          <w:i/>
          <w:position w:val="1"/>
        </w:rPr>
        <w:t>·</w:t>
      </w:r>
      <w:r>
        <w:rPr>
          <w:rFonts w:ascii="Arial" w:hAnsi="Arial" w:cs="Arial" w:eastAsia="Arial"/>
          <w:sz w:val="18"/>
          <w:szCs w:val="18"/>
          <w:color w:val="8E9090"/>
          <w:spacing w:val="47"/>
          <w:w w:val="100"/>
          <w:i/>
          <w:position w:val="1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31"/>
          <w:position w:val="1"/>
        </w:rPr>
        <w:t>ı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31"/>
          <w:position w:val="1"/>
        </w:rPr>
        <w:t>n</w:t>
      </w:r>
      <w:r>
        <w:rPr>
          <w:rFonts w:ascii="Arial" w:hAnsi="Arial" w:cs="Arial" w:eastAsia="Arial"/>
          <w:sz w:val="18"/>
          <w:szCs w:val="18"/>
          <w:color w:val="3D3D3D"/>
          <w:spacing w:val="-21"/>
          <w:w w:val="13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Kime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Rece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ERTUÖRUL'a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0"/>
        </w:rPr>
        <w:t>edilmişti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3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1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Tt-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-··n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0"/>
        </w:rPr>
        <w:t>dildigi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left="146" w:right="-20"/>
        <w:jc w:val="left"/>
        <w:tabs>
          <w:tab w:pos="212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5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şü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5"/>
          <w:position w:val="1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rih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4D4D4D"/>
          <w:spacing w:val="0"/>
          <w:w w:val="89"/>
          <w:position w:val="1"/>
        </w:rPr>
        <w:t>:</w:t>
      </w:r>
      <w:r>
        <w:rPr>
          <w:rFonts w:ascii="Arial" w:hAnsi="Arial" w:cs="Arial" w:eastAsia="Arial"/>
          <w:sz w:val="26"/>
          <w:szCs w:val="26"/>
          <w:color w:val="4D4D4D"/>
          <w:spacing w:val="-14"/>
          <w:w w:val="89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2D2D2D"/>
          <w:spacing w:val="-5"/>
          <w:w w:val="182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1/05/2017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  <w:position w:val="2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92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17:55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239" w:right="-20"/>
        <w:jc w:val="left"/>
        <w:tabs>
          <w:tab w:pos="1020" w:val="left"/>
          <w:tab w:pos="150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80"/>
        </w:rPr>
        <w:t>ÖlU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60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Di.K.iLl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70" w:right="-20"/>
        <w:jc w:val="left"/>
        <w:tabs>
          <w:tab w:pos="4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4.071381pt;margin-top:4.537968pt;width:55.378388pt;height:28pt;mso-position-horizontal-relative:page;mso-position-vertical-relative:paragraph;z-index:-15710" type="#_x0000_t202" filled="f" stroked="f">
            <v:textbox inset="0,0,0,0">
              <w:txbxContent>
                <w:p>
                  <w:pPr>
                    <w:spacing w:before="0" w:after="0" w:line="560" w:lineRule="exact"/>
                    <w:ind w:right="-124"/>
                    <w:jc w:val="left"/>
                    <w:rPr>
                      <w:rFonts w:ascii="Times New Roman" w:hAnsi="Times New Roman" w:cs="Times New Roman" w:eastAsia="Times New Roman"/>
                      <w:sz w:val="56"/>
                      <w:szCs w:val="5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2D2D2D"/>
                      <w:spacing w:val="0"/>
                      <w:w w:val="67"/>
                    </w:rPr>
                    <w:t>2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2D2D2D"/>
                      <w:spacing w:val="2"/>
                      <w:w w:val="6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2D2D2D"/>
                      <w:spacing w:val="0"/>
                      <w:w w:val="67"/>
                    </w:rPr>
                    <w:t>3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2D2D2D"/>
                      <w:spacing w:val="43"/>
                      <w:w w:val="6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2D2D2D"/>
                      <w:spacing w:val="0"/>
                      <w:w w:val="50"/>
                      <w:i/>
                    </w:rPr>
                    <w:t>yaıirr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2D2D2D"/>
                      <w:spacing w:val="27"/>
                      <w:w w:val="50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2D2D2D"/>
                      <w:spacing w:val="0"/>
                      <w:w w:val="50"/>
                      <w:i/>
                    </w:rPr>
                    <w:t>ıqv</w:t>
                  </w:r>
                  <w:r>
                    <w:rPr>
                      <w:rFonts w:ascii="Times New Roman" w:hAnsi="Times New Roman" w:cs="Times New Roman" w:eastAsia="Times New Roman"/>
                      <w:sz w:val="56"/>
                      <w:szCs w:val="5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4937" w:right="539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0" w:lineRule="exact"/>
        <w:ind w:right="2020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7"/>
          <w:i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71" w:lineRule="exact"/>
        <w:ind w:left="733" w:right="-20"/>
        <w:jc w:val="left"/>
        <w:tabs>
          <w:tab w:pos="264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Arial" w:hAnsi="Arial" w:cs="Arial" w:eastAsia="Arial"/>
          <w:sz w:val="23"/>
          <w:szCs w:val="23"/>
          <w:color w:val="2D2D2D"/>
          <w:spacing w:val="0"/>
          <w:w w:val="207"/>
        </w:rPr>
        <w:t>i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5E5E60"/>
          <w:spacing w:val="-3"/>
          <w:w w:val="22"/>
          <w:position w:val="-1"/>
        </w:rPr>
        <w:t>_</w:t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-2"/>
          <w:w w:val="116"/>
          <w:position w:val="-1"/>
        </w:rPr>
        <w:t>N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37"/>
          <w:position w:val="-1"/>
        </w:rPr>
        <w:t>ai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0"/>
          <w:w w:val="119"/>
          <w:position w:val="-1"/>
        </w:rPr>
        <w:t>ŞİMŞ</w:t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0"/>
          <w:w w:val="118"/>
          <w:position w:val="-1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B7277"/>
          <w:spacing w:val="-14"/>
          <w:w w:val="90"/>
          <w:position w:val="-1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0"/>
          <w:w w:val="71"/>
          <w:position w:val="-1"/>
        </w:rPr>
        <w:t>·,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34" w:lineRule="exact"/>
        <w:ind w:left="174" w:right="-20"/>
        <w:jc w:val="left"/>
        <w:tabs>
          <w:tab w:pos="2640" w:val="left"/>
          <w:tab w:pos="8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  <w:t>tfaiyeci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16"/>
          <w:position w:val="0"/>
        </w:rPr>
        <w:t>Itfai</w:t>
      </w:r>
      <w:r>
        <w:rPr>
          <w:rFonts w:ascii="Arial" w:hAnsi="Arial" w:cs="Arial" w:eastAsia="Arial"/>
          <w:sz w:val="20"/>
          <w:szCs w:val="20"/>
          <w:color w:val="4D4D4D"/>
          <w:spacing w:val="12"/>
          <w:w w:val="116"/>
          <w:position w:val="0"/>
        </w:rPr>
        <w:t>y</w:t>
      </w:r>
      <w:r>
        <w:rPr>
          <w:rFonts w:ascii="Arial" w:hAnsi="Arial" w:cs="Arial" w:eastAsia="Arial"/>
          <w:sz w:val="20"/>
          <w:szCs w:val="20"/>
          <w:color w:val="6B7277"/>
          <w:spacing w:val="0"/>
          <w:w w:val="116"/>
          <w:position w:val="0"/>
        </w:rPr>
        <w:t>e</w:t>
      </w:r>
      <w:r>
        <w:rPr>
          <w:rFonts w:ascii="Arial" w:hAnsi="Arial" w:cs="Arial" w:eastAsia="Arial"/>
          <w:sz w:val="20"/>
          <w:szCs w:val="20"/>
          <w:color w:val="6B7277"/>
          <w:spacing w:val="2"/>
          <w:w w:val="116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position w:val="0"/>
        </w:rPr>
        <w:t>K</w:t>
      </w:r>
      <w:r>
        <w:rPr>
          <w:rFonts w:ascii="Arial" w:hAnsi="Arial" w:cs="Arial" w:eastAsia="Arial"/>
          <w:sz w:val="20"/>
          <w:szCs w:val="20"/>
          <w:color w:val="3D3D3D"/>
          <w:spacing w:val="-14"/>
          <w:w w:val="100"/>
          <w:position w:val="0"/>
        </w:rPr>
        <w:t>u</w:t>
      </w:r>
      <w:r>
        <w:rPr>
          <w:rFonts w:ascii="Arial" w:hAnsi="Arial" w:cs="Arial" w:eastAsia="Arial"/>
          <w:sz w:val="20"/>
          <w:szCs w:val="20"/>
          <w:color w:val="6B7277"/>
          <w:spacing w:val="0"/>
          <w:w w:val="100"/>
          <w:position w:val="0"/>
        </w:rPr>
        <w:t>ı.</w:t>
      </w:r>
      <w:r>
        <w:rPr>
          <w:rFonts w:ascii="Arial" w:hAnsi="Arial" w:cs="Arial" w:eastAsia="Arial"/>
          <w:sz w:val="20"/>
          <w:szCs w:val="20"/>
          <w:color w:val="6B7277"/>
          <w:spacing w:val="13"/>
          <w:w w:val="100"/>
          <w:position w:val="0"/>
        </w:rPr>
        <w:t>e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100"/>
          <w:position w:val="0"/>
        </w:rPr>
        <w:t>y</w:t>
      </w:r>
      <w:r>
        <w:rPr>
          <w:rFonts w:ascii="Arial" w:hAnsi="Arial" w:cs="Arial" w:eastAsia="Arial"/>
          <w:sz w:val="20"/>
          <w:szCs w:val="20"/>
          <w:color w:val="4D4D4D"/>
          <w:spacing w:val="42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4D4D4D"/>
          <w:spacing w:val="0"/>
          <w:w w:val="49"/>
          <w:position w:val="0"/>
        </w:rPr>
        <w:t>13</w:t>
      </w:r>
      <w:r>
        <w:rPr>
          <w:rFonts w:ascii="Arial" w:hAnsi="Arial" w:cs="Arial" w:eastAsia="Arial"/>
          <w:sz w:val="20"/>
          <w:szCs w:val="20"/>
          <w:color w:val="4D4D4D"/>
          <w:spacing w:val="-33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6B7277"/>
          <w:spacing w:val="0"/>
          <w:w w:val="105"/>
          <w:position w:val="0"/>
        </w:rPr>
        <w:t>ö</w:t>
      </w:r>
      <w:r>
        <w:rPr>
          <w:rFonts w:ascii="Arial" w:hAnsi="Arial" w:cs="Arial" w:eastAsia="Arial"/>
          <w:sz w:val="20"/>
          <w:szCs w:val="20"/>
          <w:color w:val="6B7277"/>
          <w:spacing w:val="-41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AAAAAA"/>
          <w:spacing w:val="0"/>
          <w:w w:val="80"/>
          <w:position w:val="0"/>
        </w:rPr>
        <w:t>•</w:t>
      </w:r>
      <w:r>
        <w:rPr>
          <w:rFonts w:ascii="Arial" w:hAnsi="Arial" w:cs="Arial" w:eastAsia="Arial"/>
          <w:sz w:val="20"/>
          <w:szCs w:val="20"/>
          <w:color w:val="AAAAAA"/>
          <w:spacing w:val="0"/>
          <w:w w:val="80"/>
          <w:position w:val="0"/>
        </w:rPr>
        <w:t>,</w:t>
      </w:r>
      <w:r>
        <w:rPr>
          <w:rFonts w:ascii="Arial" w:hAnsi="Arial" w:cs="Arial" w:eastAsia="Arial"/>
          <w:sz w:val="20"/>
          <w:szCs w:val="20"/>
          <w:color w:val="AAAAAA"/>
          <w:spacing w:val="0"/>
          <w:w w:val="8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AAAAAA"/>
          <w:spacing w:val="8"/>
          <w:w w:val="8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AAAAAA"/>
          <w:spacing w:val="0"/>
          <w:w w:val="100"/>
          <w:position w:val="0"/>
        </w:rPr>
        <w:t>.</w:t>
      </w:r>
      <w:r>
        <w:rPr>
          <w:rFonts w:ascii="Arial" w:hAnsi="Arial" w:cs="Arial" w:eastAsia="Arial"/>
          <w:sz w:val="20"/>
          <w:szCs w:val="20"/>
          <w:color w:val="AAAAAA"/>
          <w:spacing w:val="-47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AAAAAA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0"/>
          <w:szCs w:val="20"/>
          <w:color w:val="AAAAAA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4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6" w:after="0" w:line="167" w:lineRule="exact"/>
        <w:ind w:left="2517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4"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4"/>
        </w:rPr>
        <w:t>.</w:t>
      </w:r>
      <w:r>
        <w:rPr>
          <w:rFonts w:ascii="Arial" w:hAnsi="Arial" w:cs="Arial" w:eastAsia="Arial"/>
          <w:sz w:val="19"/>
          <w:szCs w:val="19"/>
          <w:color w:val="2D2D2D"/>
          <w:spacing w:val="18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5E5E60"/>
          <w:spacing w:val="-25"/>
          <w:w w:val="100"/>
          <w:position w:val="-4"/>
        </w:rPr>
        <w:t>P</w:t>
      </w:r>
      <w:r>
        <w:rPr>
          <w:rFonts w:ascii="Arial" w:hAnsi="Arial" w:cs="Arial" w:eastAsia="Arial"/>
          <w:sz w:val="19"/>
          <w:szCs w:val="19"/>
          <w:color w:val="6B7277"/>
          <w:spacing w:val="-4"/>
          <w:w w:val="100"/>
          <w:position w:val="-4"/>
        </w:rPr>
        <w:t>a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0"/>
          <w:position w:val="-4"/>
        </w:rPr>
        <w:t>r</w:t>
      </w:r>
      <w:r>
        <w:rPr>
          <w:rFonts w:ascii="Arial" w:hAnsi="Arial" w:cs="Arial" w:eastAsia="Arial"/>
          <w:sz w:val="19"/>
          <w:szCs w:val="19"/>
          <w:color w:val="4D4D4D"/>
          <w:spacing w:val="47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101"/>
          <w:position w:val="-4"/>
        </w:rPr>
        <w:t>A</w:t>
      </w:r>
      <w:r>
        <w:rPr>
          <w:rFonts w:ascii="Arial" w:hAnsi="Arial" w:cs="Arial" w:eastAsia="Arial"/>
          <w:sz w:val="19"/>
          <w:szCs w:val="19"/>
          <w:color w:val="4D4D4D"/>
          <w:spacing w:val="-36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6B7277"/>
          <w:spacing w:val="0"/>
          <w:w w:val="100"/>
          <w:position w:val="-4"/>
        </w:rPr>
        <w:t>n</w:t>
      </w:r>
      <w:r>
        <w:rPr>
          <w:rFonts w:ascii="Arial" w:hAnsi="Arial" w:cs="Arial" w:eastAsia="Arial"/>
          <w:sz w:val="19"/>
          <w:szCs w:val="19"/>
          <w:color w:val="6B7277"/>
          <w:spacing w:val="23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AAAAAA"/>
          <w:spacing w:val="-11"/>
          <w:w w:val="146"/>
          <w:position w:val="-4"/>
        </w:rPr>
        <w:t>:</w:t>
      </w:r>
      <w:r>
        <w:rPr>
          <w:rFonts w:ascii="Arial" w:hAnsi="Arial" w:cs="Arial" w:eastAsia="Arial"/>
          <w:sz w:val="19"/>
          <w:szCs w:val="19"/>
          <w:color w:val="6B7277"/>
          <w:spacing w:val="0"/>
          <w:w w:val="153"/>
          <w:position w:val="-4"/>
        </w:rPr>
        <w:t>,;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20"/>
        </w:sectPr>
      </w:pPr>
      <w:rPr/>
    </w:p>
    <w:p>
      <w:pPr>
        <w:spacing w:before="0" w:after="0" w:line="156" w:lineRule="exact"/>
        <w:ind w:left="4766" w:right="342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3"/>
        </w:rPr>
        <w:t>UfukBAYDAR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3525" w:right="5637"/>
        <w:jc w:val="center"/>
        <w:rPr>
          <w:rFonts w:ascii="Courier New" w:hAnsi="Courier New" w:cs="Courier New" w:eastAsia="Courier New"/>
          <w:sz w:val="26"/>
          <w:szCs w:val="26"/>
        </w:rPr>
      </w:pPr>
      <w:rPr/>
      <w:r>
        <w:rPr>
          <w:rFonts w:ascii="Courier New" w:hAnsi="Courier New" w:cs="Courier New" w:eastAsia="Courier New"/>
          <w:sz w:val="26"/>
          <w:szCs w:val="26"/>
          <w:color w:val="3D4485"/>
          <w:spacing w:val="0"/>
          <w:w w:val="97"/>
          <w:i/>
          <w:position w:val="3"/>
        </w:rPr>
        <w:t>j/</w:t>
      </w:r>
      <w:r>
        <w:rPr>
          <w:rFonts w:ascii="Courier New" w:hAnsi="Courier New" w:cs="Courier New" w:eastAsia="Courier New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42" w:after="0" w:line="174" w:lineRule="exact"/>
        <w:ind w:left="5223" w:right="-74"/>
        <w:jc w:val="left"/>
        <w:tabs>
          <w:tab w:pos="946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</w:r>
      <w:r>
        <w:rPr>
          <w:rFonts w:ascii="Arial" w:hAnsi="Arial" w:cs="Arial" w:eastAsia="Arial"/>
          <w:sz w:val="10"/>
          <w:szCs w:val="10"/>
          <w:color w:val="AAAAAA"/>
          <w:spacing w:val="0"/>
          <w:w w:val="237"/>
          <w:i/>
          <w:position w:val="-9"/>
        </w:rPr>
        <w:t>'i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tabs>
          <w:tab w:pos="6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5E5E60"/>
          <w:spacing w:val="-8"/>
          <w:w w:val="109"/>
          <w:i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AAAAAA"/>
          <w:spacing w:val="0"/>
          <w:w w:val="41"/>
          <w:i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AAAAAA"/>
          <w:spacing w:val="-2"/>
          <w:w w:val="41"/>
          <w:i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8E9090"/>
          <w:spacing w:val="0"/>
          <w:w w:val="30"/>
          <w:i/>
        </w:rPr>
        <w:t>-.</w:t>
      </w:r>
      <w:r>
        <w:rPr>
          <w:rFonts w:ascii="Times New Roman" w:hAnsi="Times New Roman" w:cs="Times New Roman" w:eastAsia="Times New Roman"/>
          <w:sz w:val="26"/>
          <w:szCs w:val="26"/>
          <w:color w:val="8E9090"/>
          <w:spacing w:val="16"/>
          <w:w w:val="100"/>
          <w:i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AAAAA"/>
          <w:spacing w:val="5"/>
          <w:w w:val="124"/>
          <w:i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0"/>
          <w:w w:val="51"/>
        </w:rPr>
        <w:t>....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AAAAAA"/>
          <w:spacing w:val="0"/>
          <w:w w:val="53"/>
        </w:rPr>
        <w:t>:...,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20"/>
          <w:cols w:num="2" w:equalWidth="0">
            <w:col w:w="9564" w:space="74"/>
            <w:col w:w="1682"/>
          </w:cols>
        </w:sectPr>
      </w:pPr>
      <w:rPr/>
    </w:p>
    <w:p>
      <w:pPr>
        <w:spacing w:before="0" w:after="0" w:line="142" w:lineRule="exact"/>
        <w:ind w:right="422"/>
        <w:jc w:val="right"/>
        <w:tabs>
          <w:tab w:pos="900" w:val="left"/>
          <w:tab w:pos="1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B7277"/>
          <w:w w:val="91"/>
          <w:position w:val="-3"/>
        </w:rPr>
        <w:t>••</w:t>
      </w:r>
      <w:r>
        <w:rPr>
          <w:rFonts w:ascii="Times New Roman" w:hAnsi="Times New Roman" w:cs="Times New Roman" w:eastAsia="Times New Roman"/>
          <w:sz w:val="18"/>
          <w:szCs w:val="18"/>
          <w:color w:val="6B7277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B7277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AAAAAA"/>
          <w:w w:val="40"/>
          <w:i/>
          <w:position w:val="-3"/>
        </w:rPr>
        <w:t>:;..,.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AAAAA"/>
          <w:w w:val="100"/>
          <w:i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8E9090"/>
          <w:w w:val="58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8"/>
          <w:w w:val="58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70"/>
          <w:position w:val="-3"/>
        </w:rPr>
        <w:t>.....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-7"/>
          <w:w w:val="70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-9"/>
          <w:w w:val="144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35"/>
          <w:position w:val="-3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70"/>
          <w:b/>
          <w:bCs/>
          <w:i/>
          <w:position w:val="-3"/>
        </w:rPr>
        <w:t>'ı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70"/>
          <w:b/>
          <w:bCs/>
          <w:i/>
          <w:position w:val="-3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70"/>
          <w:b/>
          <w:bCs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19"/>
          <w:w w:val="70"/>
          <w:b/>
          <w:bCs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9"/>
          <w:b/>
          <w:bCs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9"/>
          <w:w w:val="19"/>
          <w:b/>
          <w:bCs/>
          <w:i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87"/>
          <w:b/>
          <w:bCs/>
          <w:i/>
          <w:position w:val="-3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100"/>
          <w:b/>
          <w:bCs/>
          <w:i/>
          <w:position w:val="-3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-20"/>
          <w:w w:val="100"/>
          <w:b/>
          <w:bCs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6"/>
          <w:w w:val="65"/>
          <w:position w:val="-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65"/>
          <w:position w:val="-3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65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5"/>
          <w:w w:val="65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157"/>
          <w:position w:val="-3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right="330"/>
        <w:jc w:val="right"/>
        <w:tabs>
          <w:tab w:pos="1040" w:val="left"/>
          <w:tab w:pos="4040" w:val="left"/>
          <w:tab w:pos="5240" w:val="left"/>
          <w:tab w:pos="6180" w:val="left"/>
          <w:tab w:pos="666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Arial" w:hAnsi="Arial" w:cs="Arial" w:eastAsia="Arial"/>
          <w:sz w:val="30"/>
          <w:szCs w:val="30"/>
          <w:color w:val="8E99B6"/>
          <w:spacing w:val="0"/>
          <w:w w:val="100"/>
          <w:position w:val="-6"/>
        </w:rPr>
        <w:t>,.-</w:t>
      </w:r>
      <w:r>
        <w:rPr>
          <w:rFonts w:ascii="Arial" w:hAnsi="Arial" w:cs="Arial" w:eastAsia="Arial"/>
          <w:sz w:val="30"/>
          <w:szCs w:val="30"/>
          <w:color w:val="8E99B6"/>
          <w:spacing w:val="-43"/>
          <w:w w:val="100"/>
          <w:position w:val="-6"/>
        </w:rPr>
        <w:t> </w:t>
      </w:r>
      <w:r>
        <w:rPr>
          <w:rFonts w:ascii="Arial" w:hAnsi="Arial" w:cs="Arial" w:eastAsia="Arial"/>
          <w:sz w:val="30"/>
          <w:szCs w:val="30"/>
          <w:color w:val="8E99B6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30"/>
          <w:szCs w:val="30"/>
          <w:color w:val="8E99B6"/>
          <w:spacing w:val="0"/>
          <w:w w:val="100"/>
          <w:position w:val="-6"/>
        </w:rPr>
      </w:r>
      <w:r>
        <w:rPr>
          <w:rFonts w:ascii="Arial" w:hAnsi="Arial" w:cs="Arial" w:eastAsia="Arial"/>
          <w:sz w:val="27"/>
          <w:szCs w:val="27"/>
          <w:color w:val="8E99B6"/>
          <w:spacing w:val="0"/>
          <w:w w:val="80"/>
          <w:position w:val="1"/>
        </w:rPr>
        <w:t>,</w:t>
      </w:r>
      <w:r>
        <w:rPr>
          <w:rFonts w:ascii="Arial" w:hAnsi="Arial" w:cs="Arial" w:eastAsia="Arial"/>
          <w:sz w:val="27"/>
          <w:szCs w:val="27"/>
          <w:color w:val="8E99B6"/>
          <w:spacing w:val="-41"/>
          <w:w w:val="80"/>
          <w:position w:val="1"/>
        </w:rPr>
        <w:t>.</w:t>
      </w:r>
      <w:r>
        <w:rPr>
          <w:rFonts w:ascii="Arial" w:hAnsi="Arial" w:cs="Arial" w:eastAsia="Arial"/>
          <w:sz w:val="27"/>
          <w:szCs w:val="27"/>
          <w:color w:val="7587B3"/>
          <w:spacing w:val="0"/>
          <w:w w:val="51"/>
          <w:position w:val="1"/>
        </w:rPr>
        <w:t>.</w:t>
      </w:r>
      <w:r>
        <w:rPr>
          <w:rFonts w:ascii="Arial" w:hAnsi="Arial" w:cs="Arial" w:eastAsia="Arial"/>
          <w:sz w:val="27"/>
          <w:szCs w:val="27"/>
          <w:color w:val="7587B3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7"/>
          <w:szCs w:val="27"/>
          <w:color w:val="7587B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6"/>
          <w:szCs w:val="26"/>
          <w:color w:val="6B7277"/>
          <w:spacing w:val="0"/>
          <w:w w:val="127"/>
          <w:position w:val="-2"/>
        </w:rPr>
        <w:t>Bulent</w:t>
      </w:r>
      <w:r>
        <w:rPr>
          <w:rFonts w:ascii="Times New Roman" w:hAnsi="Times New Roman" w:cs="Times New Roman" w:eastAsia="Times New Roman"/>
          <w:sz w:val="26"/>
          <w:szCs w:val="26"/>
          <w:color w:val="6B7277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6B7277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6"/>
          <w:szCs w:val="26"/>
          <w:color w:val="8E9090"/>
          <w:spacing w:val="0"/>
          <w:w w:val="50"/>
          <w:position w:val="-2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8E9090"/>
          <w:spacing w:val="0"/>
          <w:w w:val="50"/>
          <w:position w:val="-2"/>
        </w:rPr>
        <w:t>  </w:t>
      </w:r>
      <w:r>
        <w:rPr>
          <w:rFonts w:ascii="Times New Roman" w:hAnsi="Times New Roman" w:cs="Times New Roman" w:eastAsia="Times New Roman"/>
          <w:sz w:val="26"/>
          <w:szCs w:val="26"/>
          <w:color w:val="8E9090"/>
          <w:spacing w:val="20"/>
          <w:w w:val="50"/>
          <w:position w:val="-2"/>
        </w:rPr>
        <w:t> </w:t>
      </w:r>
      <w:r>
        <w:rPr>
          <w:rFonts w:ascii="Arial" w:hAnsi="Arial" w:cs="Arial" w:eastAsia="Arial"/>
          <w:sz w:val="28"/>
          <w:szCs w:val="28"/>
          <w:color w:val="6B7277"/>
          <w:spacing w:val="0"/>
          <w:w w:val="77"/>
          <w:position w:val="-2"/>
        </w:rPr>
        <w:t>sıu:;</w:t>
      </w:r>
      <w:r>
        <w:rPr>
          <w:rFonts w:ascii="Arial" w:hAnsi="Arial" w:cs="Arial" w:eastAsia="Arial"/>
          <w:sz w:val="28"/>
          <w:szCs w:val="28"/>
          <w:color w:val="6B727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8"/>
          <w:szCs w:val="28"/>
          <w:color w:val="6B7277"/>
          <w:spacing w:val="0"/>
          <w:w w:val="100"/>
          <w:position w:val="-2"/>
        </w:rPr>
      </w:r>
      <w:r>
        <w:rPr>
          <w:rFonts w:ascii="Arial" w:hAnsi="Arial" w:cs="Arial" w:eastAsia="Arial"/>
          <w:sz w:val="28"/>
          <w:szCs w:val="28"/>
          <w:color w:val="3D3D3D"/>
          <w:spacing w:val="0"/>
          <w:w w:val="45"/>
          <w:position w:val="-2"/>
        </w:rPr>
        <w:t>...</w:t>
      </w:r>
      <w:r>
        <w:rPr>
          <w:rFonts w:ascii="Arial" w:hAnsi="Arial" w:cs="Arial" w:eastAsia="Arial"/>
          <w:sz w:val="28"/>
          <w:szCs w:val="28"/>
          <w:color w:val="3D3D3D"/>
          <w:spacing w:val="-47"/>
          <w:w w:val="45"/>
          <w:position w:val="-2"/>
        </w:rPr>
        <w:t>.</w:t>
      </w:r>
      <w:r>
        <w:rPr>
          <w:rFonts w:ascii="Arial" w:hAnsi="Arial" w:cs="Arial" w:eastAsia="Arial"/>
          <w:sz w:val="28"/>
          <w:szCs w:val="28"/>
          <w:color w:val="2D2D2D"/>
          <w:spacing w:val="0"/>
          <w:w w:val="69"/>
          <w:position w:val="-2"/>
        </w:rPr>
        <w:t>;..</w:t>
      </w:r>
      <w:r>
        <w:rPr>
          <w:rFonts w:ascii="Arial" w:hAnsi="Arial" w:cs="Arial" w:eastAsia="Arial"/>
          <w:sz w:val="28"/>
          <w:szCs w:val="28"/>
          <w:color w:val="2D2D2D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8"/>
          <w:szCs w:val="28"/>
          <w:color w:val="2D2D2D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0"/>
          <w:szCs w:val="10"/>
          <w:color w:val="8E9090"/>
          <w:spacing w:val="0"/>
          <w:w w:val="115"/>
          <w:position w:val="-2"/>
        </w:rPr>
        <w:t>!,.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380" w:right="220"/>
        </w:sectPr>
      </w:pPr>
      <w:rPr/>
    </w:p>
    <w:p>
      <w:pPr>
        <w:spacing w:before="0" w:after="0" w:line="149" w:lineRule="exact"/>
        <w:ind w:right="278"/>
        <w:jc w:val="right"/>
        <w:tabs>
          <w:tab w:pos="880" w:val="left"/>
          <w:tab w:pos="114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7.876068pt;margin-top:1.756177pt;width:11.218334pt;height:14.5pt;mso-position-horizontal-relative:page;mso-position-vertical-relative:paragraph;z-index:-15709" type="#_x0000_t202" filled="f" stroked="f">
            <v:textbox inset="0,0,0,0">
              <w:txbxContent>
                <w:p>
                  <w:pPr>
                    <w:spacing w:before="0" w:after="0" w:line="290" w:lineRule="exact"/>
                    <w:ind w:right="-83"/>
                    <w:jc w:val="left"/>
                    <w:rPr>
                      <w:rFonts w:ascii="Arial" w:hAnsi="Arial" w:cs="Arial" w:eastAsia="Arial"/>
                      <w:sz w:val="29"/>
                      <w:szCs w:val="29"/>
                    </w:rPr>
                  </w:pPr>
                  <w:rPr/>
                  <w:r>
                    <w:rPr>
                      <w:rFonts w:ascii="Arial" w:hAnsi="Arial" w:cs="Arial" w:eastAsia="Arial"/>
                      <w:sz w:val="29"/>
                      <w:szCs w:val="29"/>
                      <w:color w:val="5E5E60"/>
                      <w:w w:val="124"/>
                    </w:rPr>
                    <w:t>i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5E5E60"/>
                      <w:spacing w:val="-22"/>
                      <w:w w:val="124"/>
                    </w:rPr>
                    <w:t>i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8E9090"/>
                      <w:spacing w:val="0"/>
                      <w:w w:val="97"/>
                    </w:rPr>
                    <w:t>r</w:t>
                  </w:r>
                  <w:r>
                    <w:rPr>
                      <w:rFonts w:ascii="Arial" w:hAnsi="Arial" w:cs="Arial" w:eastAsia="Arial"/>
                      <w:sz w:val="29"/>
                      <w:szCs w:val="2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7"/>
          <w:szCs w:val="17"/>
          <w:color w:val="6B7277"/>
          <w:w w:val="52"/>
          <w:position w:val="-2"/>
        </w:rPr>
        <w:t>1</w:t>
      </w:r>
      <w:r>
        <w:rPr>
          <w:rFonts w:ascii="Arial" w:hAnsi="Arial" w:cs="Arial" w:eastAsia="Arial"/>
          <w:sz w:val="17"/>
          <w:szCs w:val="17"/>
          <w:color w:val="6B7277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6B7277"/>
          <w:w w:val="55"/>
          <w:position w:val="-2"/>
        </w:rPr>
        <w:t>•</w:t>
      </w:r>
      <w:r>
        <w:rPr>
          <w:rFonts w:ascii="Arial" w:hAnsi="Arial" w:cs="Arial" w:eastAsia="Arial"/>
          <w:sz w:val="17"/>
          <w:szCs w:val="17"/>
          <w:color w:val="6B7277"/>
          <w:w w:val="100"/>
          <w:position w:val="-2"/>
        </w:rPr>
        <w:tab/>
      </w:r>
      <w:r>
        <w:rPr>
          <w:rFonts w:ascii="Arial" w:hAnsi="Arial" w:cs="Arial" w:eastAsia="Arial"/>
          <w:sz w:val="17"/>
          <w:szCs w:val="17"/>
          <w:color w:val="6B7277"/>
          <w:spacing w:val="0"/>
          <w:w w:val="64"/>
          <w:position w:val="-2"/>
        </w:rPr>
        <w:t>...,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13" w:lineRule="atLeast"/>
        <w:ind w:right="281"/>
        <w:jc w:val="right"/>
        <w:tabs>
          <w:tab w:pos="1920" w:val="left"/>
          <w:tab w:pos="530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8.741791pt;margin-top:6.21492pt;width:92.428834pt;height:25.5pt;mso-position-horizontal-relative:page;mso-position-vertical-relative:paragraph;z-index:-15708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7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3D4485"/>
                      <w:spacing w:val="0"/>
                      <w:w w:val="491"/>
                      <w:position w:val="-1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3D4485"/>
                      <w:spacing w:val="1"/>
                      <w:w w:val="491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AAAAA"/>
                      <w:spacing w:val="0"/>
                      <w:w w:val="100"/>
                      <w:position w:val="-1"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AAAAA"/>
                      <w:spacing w:val="0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AAAAA"/>
                      <w:spacing w:val="29"/>
                      <w:w w:val="100"/>
                      <w:position w:val="-1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6B7277"/>
                      <w:spacing w:val="0"/>
                      <w:w w:val="83"/>
                      <w:position w:val="-1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6B7277"/>
                      <w:spacing w:val="-9"/>
                      <w:w w:val="83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8E9090"/>
                      <w:spacing w:val="0"/>
                      <w:w w:val="180"/>
                      <w:position w:val="-1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8E9090"/>
                      <w:spacing w:val="0"/>
                      <w:w w:val="100"/>
                      <w:position w:val="-1"/>
                    </w:rPr>
                    <w:t>    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8E9090"/>
                      <w:spacing w:val="13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D3D3D"/>
                      <w:spacing w:val="0"/>
                      <w:w w:val="19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D3D3D"/>
                      <w:spacing w:val="-10"/>
                      <w:w w:val="19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6B7277"/>
                      <w:spacing w:val="-18"/>
                      <w:w w:val="174"/>
                      <w:position w:val="-1"/>
                    </w:rPr>
                    <w:t>»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AAAAAA"/>
                      <w:spacing w:val="0"/>
                      <w:w w:val="72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AAAAAA"/>
                      <w:spacing w:val="57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AAAAAA"/>
                      <w:spacing w:val="0"/>
                      <w:w w:val="100"/>
                      <w:i/>
                      <w:position w:val="-1"/>
                    </w:rPr>
                    <w:t>J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AAAAAA"/>
                      <w:spacing w:val="0"/>
                      <w:w w:val="100"/>
                      <w:i/>
                      <w:position w:val="-1"/>
                    </w:rPr>
                    <w:t> 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AAAAAA"/>
                      <w:spacing w:val="4"/>
                      <w:w w:val="100"/>
                      <w:i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3D3D3D"/>
                      <w:spacing w:val="0"/>
                      <w:w w:val="219"/>
                      <w:i/>
                      <w:position w:val="-1"/>
                    </w:rPr>
                    <w:t>-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2.696716pt;margin-top:25.615252pt;width:259.873734pt;height:9.5pt;mso-position-horizontal-relative:page;mso-position-vertical-relative:paragraph;z-index:-15707" type="#_x0000_t202" filled="f" stroked="f">
            <v:textbox inset="0,0,0,0">
              <w:txbxContent>
                <w:p>
                  <w:pPr>
                    <w:spacing w:before="0" w:after="0" w:line="190" w:lineRule="exact"/>
                    <w:ind w:right="-68"/>
                    <w:jc w:val="left"/>
                    <w:tabs>
                      <w:tab w:pos="5140" w:val="left"/>
                    </w:tabs>
                    <w:rPr>
                      <w:rFonts w:ascii="Arial" w:hAnsi="Arial" w:cs="Arial" w:eastAsia="Arial"/>
                      <w:sz w:val="3"/>
                      <w:szCs w:val="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00"/>
                    </w:rPr>
                    <w:t>İtf.Eri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-34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3"/>
                      <w:szCs w:val="3"/>
                      <w:color w:val="AAAAAA"/>
                      <w:spacing w:val="0"/>
                      <w:w w:val="147"/>
                      <w:position w:val="9"/>
                    </w:rPr>
                    <w:t>,&amp;</w:t>
                  </w:r>
                  <w:r>
                    <w:rPr>
                      <w:rFonts w:ascii="Arial" w:hAnsi="Arial" w:cs="Arial" w:eastAsia="Arial"/>
                      <w:sz w:val="3"/>
                      <w:szCs w:val="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9"/>
          <w:szCs w:val="49"/>
          <w:color w:val="1D215B"/>
          <w:spacing w:val="0"/>
          <w:w w:val="38"/>
          <w:position w:val="-30"/>
        </w:rPr>
        <w:t>·</w:t>
      </w:r>
      <w:r>
        <w:rPr>
          <w:rFonts w:ascii="Arial" w:hAnsi="Arial" w:cs="Arial" w:eastAsia="Arial"/>
          <w:sz w:val="49"/>
          <w:szCs w:val="49"/>
          <w:color w:val="1D215B"/>
          <w:spacing w:val="0"/>
          <w:w w:val="100"/>
          <w:position w:val="-30"/>
        </w:rPr>
        <w:tab/>
      </w:r>
      <w:r>
        <w:rPr>
          <w:rFonts w:ascii="Arial" w:hAnsi="Arial" w:cs="Arial" w:eastAsia="Arial"/>
          <w:sz w:val="49"/>
          <w:szCs w:val="49"/>
          <w:color w:val="1D215B"/>
          <w:spacing w:val="0"/>
          <w:w w:val="100"/>
          <w:position w:val="-3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4"/>
        </w:rPr>
        <w:t>REİS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4"/>
        </w:rPr>
      </w:r>
      <w:r>
        <w:rPr>
          <w:rFonts w:ascii="Arial" w:hAnsi="Arial" w:cs="Arial" w:eastAsia="Arial"/>
          <w:sz w:val="18"/>
          <w:szCs w:val="18"/>
          <w:color w:val="6B7277"/>
          <w:spacing w:val="0"/>
          <w:w w:val="61"/>
          <w:position w:val="0"/>
        </w:rPr>
        <w:t>..</w:t>
      </w:r>
      <w:r>
        <w:rPr>
          <w:rFonts w:ascii="Arial" w:hAnsi="Arial" w:cs="Arial" w:eastAsia="Arial"/>
          <w:sz w:val="18"/>
          <w:szCs w:val="18"/>
          <w:color w:val="6B7277"/>
          <w:spacing w:val="15"/>
          <w:w w:val="61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6B7277"/>
          <w:spacing w:val="0"/>
          <w:w w:val="100"/>
          <w:position w:val="0"/>
        </w:rPr>
        <w:t>lfaiy</w:t>
      </w:r>
      <w:r>
        <w:rPr>
          <w:rFonts w:ascii="Arial" w:hAnsi="Arial" w:cs="Arial" w:eastAsia="Arial"/>
          <w:sz w:val="18"/>
          <w:szCs w:val="18"/>
          <w:color w:val="6B7277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18"/>
          <w:szCs w:val="18"/>
          <w:color w:val="6B7277"/>
          <w:spacing w:val="-8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6B7277"/>
          <w:spacing w:val="0"/>
          <w:w w:val="86"/>
          <w:position w:val="0"/>
        </w:rPr>
        <w:t>Yar</w:t>
      </w:r>
      <w:r>
        <w:rPr>
          <w:rFonts w:ascii="Arial" w:hAnsi="Arial" w:cs="Arial" w:eastAsia="Arial"/>
          <w:sz w:val="18"/>
          <w:szCs w:val="18"/>
          <w:color w:val="6B7277"/>
          <w:spacing w:val="-3"/>
          <w:w w:val="86"/>
          <w:position w:val="0"/>
        </w:rPr>
        <w:t>&amp;</w:t>
      </w:r>
      <w:r>
        <w:rPr>
          <w:rFonts w:ascii="Arial" w:hAnsi="Arial" w:cs="Arial" w:eastAsia="Arial"/>
          <w:sz w:val="18"/>
          <w:szCs w:val="18"/>
          <w:color w:val="AAAAAA"/>
          <w:spacing w:val="-5"/>
          <w:w w:val="18"/>
          <w:position w:val="0"/>
        </w:rPr>
        <w:t>_</w:t>
      </w:r>
      <w:r>
        <w:rPr>
          <w:rFonts w:ascii="Arial" w:hAnsi="Arial" w:cs="Arial" w:eastAsia="Arial"/>
          <w:sz w:val="18"/>
          <w:szCs w:val="18"/>
          <w:color w:val="6B7277"/>
          <w:spacing w:val="0"/>
          <w:w w:val="92"/>
          <w:position w:val="0"/>
        </w:rPr>
        <w:t>m</w:t>
      </w:r>
      <w:r>
        <w:rPr>
          <w:rFonts w:ascii="Arial" w:hAnsi="Arial" w:cs="Arial" w:eastAsia="Arial"/>
          <w:sz w:val="18"/>
          <w:szCs w:val="18"/>
          <w:color w:val="6B7277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8"/>
          <w:szCs w:val="18"/>
          <w:color w:val="6B7277"/>
          <w:spacing w:val="-22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-14"/>
          <w:w w:val="154"/>
          <w:position w:val="0"/>
        </w:rPr>
        <w:t>:</w:t>
      </w:r>
      <w:r>
        <w:rPr>
          <w:rFonts w:ascii="Arial" w:hAnsi="Arial" w:cs="Arial" w:eastAsia="Arial"/>
          <w:sz w:val="18"/>
          <w:szCs w:val="18"/>
          <w:color w:val="8E9090"/>
          <w:spacing w:val="0"/>
          <w:w w:val="137"/>
          <w:position w:val="0"/>
        </w:rPr>
        <w:t>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61" w:lineRule="exact"/>
        <w:ind w:left="-33" w:right="267"/>
        <w:jc w:val="center"/>
        <w:tabs>
          <w:tab w:pos="74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100"/>
          <w:position w:val="-2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100"/>
          <w:position w:val="-2"/>
        </w:rPr>
      </w:r>
      <w:r>
        <w:rPr>
          <w:rFonts w:ascii="Arial" w:hAnsi="Arial" w:cs="Arial" w:eastAsia="Arial"/>
          <w:sz w:val="17"/>
          <w:szCs w:val="17"/>
          <w:color w:val="AAAAAA"/>
          <w:spacing w:val="0"/>
          <w:w w:val="272"/>
          <w:position w:val="-1"/>
        </w:rPr>
        <w:t>'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25" w:lineRule="atLeast"/>
        <w:ind w:left="136" w:right="368"/>
        <w:jc w:val="center"/>
        <w:tabs>
          <w:tab w:pos="620" w:val="left"/>
        </w:tabs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8E9090"/>
          <w:spacing w:val="-12"/>
          <w:w w:val="319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243"/>
        </w:rPr>
        <w:t>\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55"/>
        </w:rPr>
        <w:t>ı:&lt;</w:t>
      </w:r>
      <w:r>
        <w:rPr>
          <w:rFonts w:ascii="Arial" w:hAnsi="Arial" w:cs="Arial" w:eastAsia="Arial"/>
          <w:sz w:val="15"/>
          <w:szCs w:val="15"/>
          <w:color w:val="3D3D3D"/>
          <w:spacing w:val="0"/>
          <w:w w:val="56"/>
        </w:rPr>
        <w:t>•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80" w:right="220"/>
          <w:cols w:num="2" w:equalWidth="0">
            <w:col w:w="10002" w:space="106"/>
            <w:col w:w="1212"/>
          </w:cols>
        </w:sectPr>
      </w:pPr>
      <w:rPr/>
    </w:p>
    <w:p>
      <w:pPr>
        <w:spacing w:before="0" w:after="0" w:line="127" w:lineRule="atLeast"/>
        <w:ind w:right="308"/>
        <w:jc w:val="right"/>
        <w:tabs>
          <w:tab w:pos="1520" w:val="left"/>
          <w:tab w:pos="2000" w:val="left"/>
        </w:tabs>
        <w:rPr>
          <w:rFonts w:ascii="Times New Roman" w:hAnsi="Times New Roman" w:cs="Times New Roman" w:eastAsia="Times New Roman"/>
          <w:sz w:val="52"/>
          <w:szCs w:val="52"/>
        </w:rPr>
      </w:pPr>
      <w:rPr/>
      <w:r>
        <w:rPr>
          <w:rFonts w:ascii="Arial" w:hAnsi="Arial" w:cs="Arial" w:eastAsia="Arial"/>
          <w:sz w:val="18"/>
          <w:szCs w:val="18"/>
          <w:color w:val="6B7277"/>
          <w:spacing w:val="0"/>
          <w:w w:val="100"/>
        </w:rPr>
        <w:t>Mud</w:t>
      </w:r>
      <w:r>
        <w:rPr>
          <w:rFonts w:ascii="Arial" w:hAnsi="Arial" w:cs="Arial" w:eastAsia="Arial"/>
          <w:sz w:val="18"/>
          <w:szCs w:val="18"/>
          <w:color w:val="6B7277"/>
          <w:spacing w:val="5"/>
          <w:w w:val="100"/>
        </w:rPr>
        <w:t>a</w:t>
      </w:r>
      <w:r>
        <w:rPr>
          <w:rFonts w:ascii="Arial" w:hAnsi="Arial" w:cs="Arial" w:eastAsia="Arial"/>
          <w:sz w:val="18"/>
          <w:szCs w:val="18"/>
          <w:color w:val="4D4D4D"/>
          <w:spacing w:val="-5"/>
          <w:w w:val="100"/>
        </w:rPr>
        <w:t>h</w:t>
      </w:r>
      <w:r>
        <w:rPr>
          <w:rFonts w:ascii="Arial" w:hAnsi="Arial" w:cs="Arial" w:eastAsia="Arial"/>
          <w:sz w:val="18"/>
          <w:szCs w:val="18"/>
          <w:color w:val="6B7277"/>
          <w:spacing w:val="0"/>
          <w:w w:val="100"/>
        </w:rPr>
        <w:t>Ria</w:t>
      </w:r>
      <w:r>
        <w:rPr>
          <w:rFonts w:ascii="Arial" w:hAnsi="Arial" w:cs="Arial" w:eastAsia="Arial"/>
          <w:sz w:val="18"/>
          <w:szCs w:val="18"/>
          <w:color w:val="6B7277"/>
          <w:spacing w:val="2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8E9090"/>
          <w:spacing w:val="0"/>
          <w:w w:val="129"/>
        </w:rPr>
        <w:t>·</w:t>
      </w:r>
      <w:r>
        <w:rPr>
          <w:rFonts w:ascii="Arial" w:hAnsi="Arial" w:cs="Arial" w:eastAsia="Arial"/>
          <w:sz w:val="18"/>
          <w:szCs w:val="18"/>
          <w:color w:val="8E9090"/>
          <w:spacing w:val="0"/>
          <w:w w:val="129"/>
        </w:rPr>
        <w:t> </w:t>
      </w:r>
      <w:r>
        <w:rPr>
          <w:rFonts w:ascii="Arial" w:hAnsi="Arial" w:cs="Arial" w:eastAsia="Arial"/>
          <w:sz w:val="18"/>
          <w:szCs w:val="18"/>
          <w:color w:val="8E9090"/>
          <w:spacing w:val="40"/>
          <w:w w:val="129"/>
        </w:rPr>
        <w:t> </w:t>
      </w:r>
      <w:r>
        <w:rPr>
          <w:rFonts w:ascii="Arial" w:hAnsi="Arial" w:cs="Arial" w:eastAsia="Arial"/>
          <w:sz w:val="18"/>
          <w:szCs w:val="18"/>
          <w:color w:val="AAAAAA"/>
          <w:spacing w:val="0"/>
          <w:w w:val="155"/>
        </w:rPr>
        <w:t>·</w:t>
      </w:r>
      <w:r>
        <w:rPr>
          <w:rFonts w:ascii="Arial" w:hAnsi="Arial" w:cs="Arial" w:eastAsia="Arial"/>
          <w:sz w:val="18"/>
          <w:szCs w:val="18"/>
          <w:color w:val="AAAAAA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AAAAAA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6B7277"/>
          <w:spacing w:val="0"/>
          <w:w w:val="78"/>
        </w:rPr>
        <w:t>·</w:t>
      </w:r>
      <w:r>
        <w:rPr>
          <w:rFonts w:ascii="Arial" w:hAnsi="Arial" w:cs="Arial" w:eastAsia="Arial"/>
          <w:sz w:val="18"/>
          <w:szCs w:val="18"/>
          <w:color w:val="6B7277"/>
          <w:spacing w:val="0"/>
          <w:w w:val="78"/>
        </w:rPr>
        <w:t> </w:t>
      </w:r>
      <w:r>
        <w:rPr>
          <w:rFonts w:ascii="Arial" w:hAnsi="Arial" w:cs="Arial" w:eastAsia="Arial"/>
          <w:sz w:val="18"/>
          <w:szCs w:val="18"/>
          <w:color w:val="6B7277"/>
          <w:spacing w:val="1"/>
          <w:w w:val="78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78"/>
        </w:rPr>
        <w:t>·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8E9090"/>
          <w:spacing w:val="0"/>
          <w:w w:val="150"/>
        </w:rPr>
        <w:t>,</w:t>
      </w:r>
      <w:r>
        <w:rPr>
          <w:rFonts w:ascii="Arial" w:hAnsi="Arial" w:cs="Arial" w:eastAsia="Arial"/>
          <w:sz w:val="20"/>
          <w:szCs w:val="20"/>
          <w:color w:val="8E9090"/>
          <w:spacing w:val="5"/>
          <w:w w:val="150"/>
        </w:rPr>
        <w:t>t</w:t>
      </w:r>
      <w:r>
        <w:rPr>
          <w:rFonts w:ascii="Arial" w:hAnsi="Arial" w:cs="Arial" w:eastAsia="Arial"/>
          <w:sz w:val="17"/>
          <w:szCs w:val="17"/>
          <w:color w:val="AAAAAA"/>
          <w:spacing w:val="0"/>
          <w:w w:val="91"/>
          <w:i/>
        </w:rPr>
        <w:t>1</w:t>
      </w:r>
      <w:r>
        <w:rPr>
          <w:rFonts w:ascii="Arial" w:hAnsi="Arial" w:cs="Arial" w:eastAsia="Arial"/>
          <w:sz w:val="17"/>
          <w:szCs w:val="17"/>
          <w:color w:val="AAAAAA"/>
          <w:spacing w:val="4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4D4D4D"/>
          <w:spacing w:val="-24"/>
          <w:w w:val="122"/>
        </w:rPr>
        <w:t>,</w:t>
      </w:r>
      <w:r>
        <w:rPr>
          <w:rFonts w:ascii="Arial" w:hAnsi="Arial" w:cs="Arial" w:eastAsia="Arial"/>
          <w:sz w:val="17"/>
          <w:szCs w:val="17"/>
          <w:color w:val="8E9090"/>
          <w:spacing w:val="0"/>
          <w:w w:val="122"/>
        </w:rPr>
        <w:t>;;</w:t>
      </w:r>
      <w:r>
        <w:rPr>
          <w:rFonts w:ascii="Arial" w:hAnsi="Arial" w:cs="Arial" w:eastAsia="Arial"/>
          <w:sz w:val="17"/>
          <w:szCs w:val="17"/>
          <w:color w:val="8E9090"/>
          <w:spacing w:val="56"/>
          <w:w w:val="122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21"/>
        </w:rPr>
        <w:t>.</w:t>
      </w:r>
      <w:r>
        <w:rPr>
          <w:rFonts w:ascii="Arial" w:hAnsi="Arial" w:cs="Arial" w:eastAsia="Arial"/>
          <w:sz w:val="17"/>
          <w:szCs w:val="17"/>
          <w:color w:val="2D2D2D"/>
          <w:spacing w:val="-23"/>
          <w:w w:val="121"/>
        </w:rPr>
        <w:t>,</w:t>
      </w:r>
      <w:r>
        <w:rPr>
          <w:rFonts w:ascii="Times New Roman" w:hAnsi="Times New Roman" w:cs="Times New Roman" w:eastAsia="Times New Roman"/>
          <w:sz w:val="52"/>
          <w:szCs w:val="52"/>
          <w:color w:val="4D4D4D"/>
          <w:spacing w:val="0"/>
          <w:w w:val="55"/>
          <w:i/>
        </w:rPr>
        <w:t>j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</w:rPr>
      </w:r>
    </w:p>
    <w:p>
      <w:pPr>
        <w:spacing w:before="0" w:after="0" w:line="119" w:lineRule="exact"/>
        <w:ind w:right="313"/>
        <w:jc w:val="right"/>
        <w:tabs>
          <w:tab w:pos="700" w:val="left"/>
          <w:tab w:pos="132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52"/>
          <w:b/>
          <w:bCs/>
          <w:position w:val="-1"/>
        </w:rPr>
        <w:t>.a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52"/>
          <w:b/>
          <w:bCs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4"/>
          <w:w w:val="52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43"/>
          <w:position w:val="-1"/>
        </w:rPr>
        <w:t>.,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6"/>
          <w:w w:val="43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7277"/>
          <w:spacing w:val="0"/>
          <w:w w:val="90"/>
          <w:position w:val="-1"/>
        </w:rPr>
        <w:t>,.</w:t>
      </w:r>
      <w:r>
        <w:rPr>
          <w:rFonts w:ascii="Times New Roman" w:hAnsi="Times New Roman" w:cs="Times New Roman" w:eastAsia="Times New Roman"/>
          <w:sz w:val="18"/>
          <w:szCs w:val="18"/>
          <w:color w:val="6B7277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B7277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91"/>
          <w:position w:val="-1"/>
        </w:rPr>
        <w:t>--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6B7277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B7277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53"/>
          <w:position w:val="-1"/>
        </w:rPr>
        <w:t>::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53"/>
          <w:position w:val="-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0"/>
          <w:w w:val="53"/>
          <w:position w:val="-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8E9090"/>
          <w:spacing w:val="11"/>
          <w:w w:val="5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195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6"/>
          <w:szCs w:val="16"/>
          <w:color w:val="8E9090"/>
          <w:spacing w:val="-27"/>
          <w:w w:val="65"/>
          <w:b/>
          <w:bCs/>
          <w:i/>
          <w:position w:val="-1"/>
        </w:rPr>
        <w:t>&lt;</w:t>
      </w:r>
      <w:r>
        <w:rPr>
          <w:rFonts w:ascii="Times New Roman" w:hAnsi="Times New Roman" w:cs="Times New Roman" w:eastAsia="Times New Roman"/>
          <w:sz w:val="16"/>
          <w:szCs w:val="16"/>
          <w:color w:val="6B7277"/>
          <w:spacing w:val="0"/>
          <w:w w:val="71"/>
          <w:b/>
          <w:bCs/>
          <w:i/>
          <w:position w:val="-1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6B7277"/>
          <w:spacing w:val="-29"/>
          <w:w w:val="72"/>
          <w:b/>
          <w:bCs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90"/>
          <w:b/>
          <w:bCs/>
          <w:i/>
          <w:position w:val="-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  <w:b/>
          <w:bCs/>
          <w:i/>
          <w:position w:val="-1"/>
        </w:rPr>
        <w:t>  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-6"/>
          <w:w w:val="100"/>
          <w:b/>
          <w:bCs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D2D2D"/>
          <w:spacing w:val="-14"/>
          <w:w w:val="162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73"/>
          <w:position w:val="-1"/>
        </w:rPr>
        <w:t>..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D3D3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AAAAA"/>
          <w:spacing w:val="0"/>
          <w:w w:val="108"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07" w:lineRule="exact"/>
        <w:ind w:right="484"/>
        <w:jc w:val="right"/>
        <w:tabs>
          <w:tab w:pos="6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9"/>
          <w:szCs w:val="9"/>
          <w:color w:val="8E9090"/>
          <w:w w:val="123"/>
          <w:position w:val="-2"/>
        </w:rPr>
        <w:t>..</w:t>
      </w:r>
      <w:r>
        <w:rPr>
          <w:rFonts w:ascii="Arial" w:hAnsi="Arial" w:cs="Arial" w:eastAsia="Arial"/>
          <w:sz w:val="9"/>
          <w:szCs w:val="9"/>
          <w:color w:val="8E9090"/>
          <w:w w:val="100"/>
          <w:position w:val="-2"/>
        </w:rPr>
        <w:tab/>
      </w:r>
      <w:r>
        <w:rPr>
          <w:rFonts w:ascii="Arial" w:hAnsi="Arial" w:cs="Arial" w:eastAsia="Arial"/>
          <w:sz w:val="9"/>
          <w:szCs w:val="9"/>
          <w:color w:val="8E9090"/>
          <w:w w:val="100"/>
          <w:position w:val="-2"/>
        </w:rPr>
      </w:r>
      <w:r>
        <w:rPr>
          <w:rFonts w:ascii="Arial" w:hAnsi="Arial" w:cs="Arial" w:eastAsia="Arial"/>
          <w:sz w:val="9"/>
          <w:szCs w:val="9"/>
          <w:color w:val="AAAAAA"/>
          <w:spacing w:val="-25"/>
          <w:w w:val="363"/>
          <w:position w:val="-2"/>
        </w:rPr>
        <w:t>·</w:t>
      </w:r>
      <w:r>
        <w:rPr>
          <w:rFonts w:ascii="Arial" w:hAnsi="Arial" w:cs="Arial" w:eastAsia="Arial"/>
          <w:sz w:val="9"/>
          <w:szCs w:val="9"/>
          <w:color w:val="6B7277"/>
          <w:spacing w:val="0"/>
          <w:w w:val="363"/>
          <w:position w:val="-2"/>
        </w:rPr>
        <w:t>.'</w:t>
      </w:r>
      <w:r>
        <w:rPr>
          <w:rFonts w:ascii="Arial" w:hAnsi="Arial" w:cs="Arial" w:eastAsia="Arial"/>
          <w:sz w:val="9"/>
          <w:szCs w:val="9"/>
          <w:color w:val="6B7277"/>
          <w:spacing w:val="40"/>
          <w:w w:val="363"/>
          <w:position w:val="-2"/>
        </w:rPr>
        <w:t> </w:t>
      </w:r>
      <w:r>
        <w:rPr>
          <w:rFonts w:ascii="Arial" w:hAnsi="Arial" w:cs="Arial" w:eastAsia="Arial"/>
          <w:sz w:val="9"/>
          <w:szCs w:val="9"/>
          <w:color w:val="8E9090"/>
          <w:spacing w:val="-10"/>
          <w:w w:val="170"/>
          <w:i/>
          <w:position w:val="-2"/>
        </w:rPr>
        <w:t>.</w:t>
      </w:r>
      <w:r>
        <w:rPr>
          <w:rFonts w:ascii="Arial" w:hAnsi="Arial" w:cs="Arial" w:eastAsia="Arial"/>
          <w:sz w:val="9"/>
          <w:szCs w:val="9"/>
          <w:color w:val="AAAAAA"/>
          <w:spacing w:val="0"/>
          <w:w w:val="145"/>
          <w:i/>
          <w:position w:val="-2"/>
        </w:rPr>
        <w:t>..</w:t>
      </w:r>
      <w:r>
        <w:rPr>
          <w:rFonts w:ascii="Arial" w:hAnsi="Arial" w:cs="Arial" w:eastAsia="Arial"/>
          <w:sz w:val="9"/>
          <w:szCs w:val="9"/>
          <w:color w:val="AAAAAA"/>
          <w:spacing w:val="3"/>
          <w:w w:val="145"/>
          <w:i/>
          <w:position w:val="-2"/>
        </w:rPr>
        <w:t>.</w:t>
      </w:r>
      <w:r>
        <w:rPr>
          <w:rFonts w:ascii="Arial" w:hAnsi="Arial" w:cs="Arial" w:eastAsia="Arial"/>
          <w:sz w:val="9"/>
          <w:szCs w:val="9"/>
          <w:color w:val="8E9090"/>
          <w:spacing w:val="0"/>
          <w:w w:val="117"/>
          <w:i/>
          <w:position w:val="-2"/>
        </w:rPr>
        <w:t>t!</w:t>
      </w:r>
      <w:r>
        <w:rPr>
          <w:rFonts w:ascii="Arial" w:hAnsi="Arial" w:cs="Arial" w:eastAsia="Arial"/>
          <w:sz w:val="9"/>
          <w:szCs w:val="9"/>
          <w:color w:val="8E9090"/>
          <w:spacing w:val="0"/>
          <w:w w:val="100"/>
          <w:i/>
          <w:position w:val="-2"/>
        </w:rPr>
        <w:t> </w:t>
      </w:r>
      <w:r>
        <w:rPr>
          <w:rFonts w:ascii="Arial" w:hAnsi="Arial" w:cs="Arial" w:eastAsia="Arial"/>
          <w:sz w:val="9"/>
          <w:szCs w:val="9"/>
          <w:color w:val="8E9090"/>
          <w:spacing w:val="-7"/>
          <w:w w:val="100"/>
          <w:i/>
          <w:position w:val="-2"/>
        </w:rPr>
        <w:t> </w:t>
      </w:r>
      <w:r>
        <w:rPr>
          <w:rFonts w:ascii="Arial" w:hAnsi="Arial" w:cs="Arial" w:eastAsia="Arial"/>
          <w:sz w:val="9"/>
          <w:szCs w:val="9"/>
          <w:color w:val="8E9090"/>
          <w:spacing w:val="0"/>
          <w:w w:val="116"/>
          <w:i/>
          <w:position w:val="-2"/>
        </w:rPr>
        <w:t>.</w:t>
      </w:r>
      <w:r>
        <w:rPr>
          <w:rFonts w:ascii="Arial" w:hAnsi="Arial" w:cs="Arial" w:eastAsia="Arial"/>
          <w:sz w:val="9"/>
          <w:szCs w:val="9"/>
          <w:color w:val="8E9090"/>
          <w:spacing w:val="-7"/>
          <w:w w:val="116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AAAAAA"/>
          <w:spacing w:val="5"/>
          <w:w w:val="89"/>
          <w:i/>
          <w:position w:val="-2"/>
        </w:rPr>
        <w:t>t</w:t>
      </w:r>
      <w:r>
        <w:rPr>
          <w:rFonts w:ascii="Times New Roman" w:hAnsi="Times New Roman" w:cs="Times New Roman" w:eastAsia="Times New Roman"/>
          <w:sz w:val="16"/>
          <w:szCs w:val="16"/>
          <w:color w:val="6B7277"/>
          <w:spacing w:val="0"/>
          <w:w w:val="142"/>
          <w:i/>
          <w:position w:val="-2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6B7277"/>
          <w:spacing w:val="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B7277"/>
          <w:spacing w:val="18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84"/>
          <w:position w:val="-2"/>
        </w:rPr>
        <w:t>,,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5" w:lineRule="exact"/>
        <w:ind w:right="373"/>
        <w:jc w:val="right"/>
        <w:tabs>
          <w:tab w:pos="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0"/>
          <w:w w:val="257"/>
          <w:position w:val="-10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AAAAAA"/>
          <w:spacing w:val="46"/>
          <w:w w:val="257"/>
          <w:position w:val="-10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8E9090"/>
          <w:spacing w:val="0"/>
          <w:w w:val="257"/>
          <w:position w:val="-10"/>
        </w:rPr>
        <w:t>-1'</w:t>
        <w:tab/>
      </w:r>
      <w:r>
        <w:rPr>
          <w:rFonts w:ascii="Times New Roman" w:hAnsi="Times New Roman" w:cs="Times New Roman" w:eastAsia="Times New Roman"/>
          <w:sz w:val="11"/>
          <w:szCs w:val="11"/>
          <w:color w:val="8E9090"/>
          <w:spacing w:val="0"/>
          <w:w w:val="257"/>
          <w:position w:val="-10"/>
        </w:rPr>
      </w:r>
      <w:r>
        <w:rPr>
          <w:rFonts w:ascii="Arial" w:hAnsi="Arial" w:cs="Arial" w:eastAsia="Arial"/>
          <w:sz w:val="12"/>
          <w:szCs w:val="12"/>
          <w:color w:val="AAAAAA"/>
          <w:spacing w:val="0"/>
          <w:w w:val="137"/>
          <w:i/>
          <w:position w:val="-10"/>
        </w:rPr>
        <w:t>M,</w:t>
      </w:r>
      <w:r>
        <w:rPr>
          <w:rFonts w:ascii="Arial" w:hAnsi="Arial" w:cs="Arial" w:eastAsia="Arial"/>
          <w:sz w:val="12"/>
          <w:szCs w:val="12"/>
          <w:color w:val="AAAAAA"/>
          <w:spacing w:val="27"/>
          <w:w w:val="137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7277"/>
          <w:spacing w:val="0"/>
          <w:w w:val="100"/>
          <w:position w:val="-10"/>
        </w:rPr>
        <w:t>iı</w:t>
      </w:r>
      <w:r>
        <w:rPr>
          <w:rFonts w:ascii="Times New Roman" w:hAnsi="Times New Roman" w:cs="Times New Roman" w:eastAsia="Times New Roman"/>
          <w:sz w:val="17"/>
          <w:szCs w:val="17"/>
          <w:color w:val="6B7277"/>
          <w:spacing w:val="0"/>
          <w:w w:val="100"/>
          <w:position w:val="-10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6B7277"/>
          <w:spacing w:val="5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AAAAAA"/>
          <w:spacing w:val="0"/>
          <w:w w:val="100"/>
          <w:position w:val="-10"/>
        </w:rPr>
        <w:t>•</w:t>
      </w:r>
      <w:r>
        <w:rPr>
          <w:rFonts w:ascii="Times New Roman" w:hAnsi="Times New Roman" w:cs="Times New Roman" w:eastAsia="Times New Roman"/>
          <w:sz w:val="17"/>
          <w:szCs w:val="17"/>
          <w:color w:val="AAAAAA"/>
          <w:spacing w:val="-1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7277"/>
          <w:spacing w:val="-14"/>
          <w:w w:val="127"/>
          <w:position w:val="-1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E5E60"/>
          <w:spacing w:val="-4"/>
          <w:w w:val="75"/>
          <w:position w:val="-1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8E9090"/>
          <w:spacing w:val="0"/>
          <w:w w:val="113"/>
          <w:position w:val="-1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8E9090"/>
          <w:spacing w:val="0"/>
          <w:w w:val="100"/>
          <w:position w:val="-1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8E9090"/>
          <w:spacing w:val="-18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0"/>
        </w:rPr>
        <w:t>•,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8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B7277"/>
          <w:spacing w:val="0"/>
          <w:w w:val="52"/>
          <w:i/>
          <w:position w:val="-10"/>
        </w:rPr>
        <w:t>_;1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380" w:right="220"/>
        </w:sectPr>
      </w:pPr>
      <w:rPr/>
    </w:p>
    <w:p>
      <w:pPr>
        <w:spacing w:before="0" w:after="0" w:line="194" w:lineRule="exact"/>
        <w:ind w:left="15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58" w:lineRule="exact"/>
        <w:ind w:right="-88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AAAAAA"/>
          <w:spacing w:val="-14"/>
          <w:w w:val="57"/>
        </w:rPr>
        <w:t>.</w:t>
      </w:r>
      <w:r>
        <w:rPr>
          <w:rFonts w:ascii="Arial" w:hAnsi="Arial" w:cs="Arial" w:eastAsia="Arial"/>
          <w:sz w:val="32"/>
          <w:szCs w:val="32"/>
          <w:color w:val="8E9090"/>
          <w:spacing w:val="0"/>
          <w:w w:val="72"/>
        </w:rPr>
        <w:t>.</w:t>
      </w:r>
      <w:r>
        <w:rPr>
          <w:rFonts w:ascii="Arial" w:hAnsi="Arial" w:cs="Arial" w:eastAsia="Arial"/>
          <w:sz w:val="32"/>
          <w:szCs w:val="32"/>
          <w:color w:val="AAAAAA"/>
          <w:spacing w:val="0"/>
          <w:w w:val="57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spacing w:before="33" w:after="0" w:line="342" w:lineRule="exact"/>
        <w:ind w:right="-88"/>
        <w:jc w:val="left"/>
        <w:tabs>
          <w:tab w:pos="8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5E5E60"/>
          <w:spacing w:val="0"/>
          <w:w w:val="100"/>
          <w:b/>
          <w:bCs/>
        </w:rPr>
        <w:t>er</w:t>
      </w:r>
      <w:r>
        <w:rPr>
          <w:rFonts w:ascii="Times New Roman" w:hAnsi="Times New Roman" w:cs="Times New Roman" w:eastAsia="Times New Roman"/>
          <w:sz w:val="29"/>
          <w:szCs w:val="29"/>
          <w:color w:val="5E5E60"/>
          <w:spacing w:val="2"/>
          <w:w w:val="100"/>
          <w:b/>
          <w:bCs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100"/>
          <w:b/>
          <w:bCs/>
        </w:rPr>
        <w:t>m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-56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4D4D4D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9"/>
          <w:szCs w:val="29"/>
          <w:color w:val="3D3D3D"/>
          <w:spacing w:val="0"/>
          <w:w w:val="100"/>
          <w:b/>
          <w:bCs/>
          <w:position w:val="-3"/>
        </w:rPr>
        <w:t>ÖSE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81" w:after="0" w:line="294" w:lineRule="exact"/>
        <w:ind w:right="-88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9"/>
          <w:szCs w:val="9"/>
          <w:color w:val="8E9090"/>
          <w:spacing w:val="0"/>
          <w:w w:val="68"/>
          <w:b/>
          <w:bCs/>
          <w:position w:val="6"/>
        </w:rPr>
        <w:t>f"</w:t>
      </w:r>
      <w:r>
        <w:rPr>
          <w:rFonts w:ascii="Times New Roman" w:hAnsi="Times New Roman" w:cs="Times New Roman" w:eastAsia="Times New Roman"/>
          <w:sz w:val="9"/>
          <w:szCs w:val="9"/>
          <w:color w:val="8E9090"/>
          <w:spacing w:val="-7"/>
          <w:w w:val="68"/>
          <w:b/>
          <w:bCs/>
          <w:position w:val="6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AAAAAA"/>
          <w:spacing w:val="0"/>
          <w:w w:val="68"/>
          <w:b/>
          <w:bCs/>
          <w:position w:val="6"/>
        </w:rPr>
        <w:t>o;l</w:t>
      </w:r>
      <w:r>
        <w:rPr>
          <w:rFonts w:ascii="Times New Roman" w:hAnsi="Times New Roman" w:cs="Times New Roman" w:eastAsia="Times New Roman"/>
          <w:sz w:val="9"/>
          <w:szCs w:val="9"/>
          <w:color w:val="AAAAAA"/>
          <w:spacing w:val="0"/>
          <w:w w:val="68"/>
          <w:b/>
          <w:bCs/>
          <w:position w:val="6"/>
        </w:rPr>
        <w:t>    </w:t>
      </w:r>
      <w:r>
        <w:rPr>
          <w:rFonts w:ascii="Times New Roman" w:hAnsi="Times New Roman" w:cs="Times New Roman" w:eastAsia="Times New Roman"/>
          <w:sz w:val="9"/>
          <w:szCs w:val="9"/>
          <w:color w:val="AAAAAA"/>
          <w:spacing w:val="13"/>
          <w:w w:val="68"/>
          <w:b/>
          <w:bCs/>
          <w:position w:val="6"/>
        </w:rPr>
        <w:t> </w:t>
      </w:r>
      <w:r>
        <w:rPr>
          <w:rFonts w:ascii="Arial" w:hAnsi="Arial" w:cs="Arial" w:eastAsia="Arial"/>
          <w:sz w:val="32"/>
          <w:szCs w:val="32"/>
          <w:color w:val="8E9090"/>
          <w:spacing w:val="-30"/>
          <w:w w:val="145"/>
          <w:position w:val="-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8E9090"/>
          <w:spacing w:val="-17"/>
          <w:w w:val="148"/>
          <w:i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AAAAAA"/>
          <w:spacing w:val="-14"/>
          <w:w w:val="104"/>
          <w:i/>
          <w:position w:val="1"/>
        </w:rPr>
        <w:t>k</w:t>
      </w:r>
      <w:r>
        <w:rPr>
          <w:rFonts w:ascii="Arial" w:hAnsi="Arial" w:cs="Arial" w:eastAsia="Arial"/>
          <w:sz w:val="28"/>
          <w:szCs w:val="28"/>
          <w:color w:val="6B7277"/>
          <w:spacing w:val="-50"/>
          <w:w w:val="66"/>
          <w:position w:val="-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AAAAAA"/>
          <w:spacing w:val="0"/>
          <w:w w:val="105"/>
          <w:i/>
          <w:position w:val="1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AAAAAA"/>
          <w:spacing w:val="8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36"/>
          <w:position w:val="-7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85" w:after="0" w:line="240" w:lineRule="auto"/>
        <w:ind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8E9090"/>
          <w:w w:val="79"/>
          <w:i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6B7277"/>
          <w:spacing w:val="-17"/>
          <w:w w:val="91"/>
          <w:i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AAAAAA"/>
          <w:spacing w:val="0"/>
          <w:w w:val="20"/>
          <w:i/>
        </w:rPr>
        <w:t>4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20"/>
          <w:cols w:num="5" w:equalWidth="0">
            <w:col w:w="513" w:space="2036"/>
            <w:col w:w="154" w:space="153"/>
            <w:col w:w="1438" w:space="5049"/>
            <w:col w:w="605" w:space="383"/>
            <w:col w:w="989"/>
          </w:cols>
        </w:sectPr>
      </w:pPr>
      <w:rPr/>
    </w:p>
    <w:p>
      <w:pPr>
        <w:spacing w:before="0" w:after="0" w:line="236" w:lineRule="exact"/>
        <w:ind w:left="2447" w:right="-20"/>
        <w:jc w:val="left"/>
        <w:tabs>
          <w:tab w:pos="2860" w:val="left"/>
          <w:tab w:pos="976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23.868546pt;margin-top:35.577358pt;width:557.010340pt;height:776.194279pt;mso-position-horizontal-relative:page;mso-position-vertical-relative:page;z-index:-15711" coordorigin="477,712" coordsize="11140,15524">
            <v:group style="position:absolute;left:489;top:733;width:11089;height:2" coordorigin="489,733" coordsize="11089,2">
              <v:shape style="position:absolute;left:489;top:733;width:11089;height:2" coordorigin="489,733" coordsize="11089,0" path="m489,733l11578,733e" filled="f" stroked="t" strokeweight=".698592pt" strokecolor="#575757">
                <v:path arrowok="t"/>
              </v:shape>
            </v:group>
            <v:group style="position:absolute;left:503;top:719;width:2;height:15510" coordorigin="503,719" coordsize="2,15510">
              <v:shape style="position:absolute;left:503;top:719;width:2;height:15510" coordorigin="503,719" coordsize="0,15510" path="m503,16228l503,719e" filled="f" stroked="t" strokeweight=".698592pt" strokecolor="#4F4F4F">
                <v:path arrowok="t"/>
              </v:shape>
            </v:group>
            <v:group style="position:absolute;left:2485;top:723;width:2;height:1508" coordorigin="2485,723" coordsize="2,1508">
              <v:shape style="position:absolute;left:2485;top:723;width:2;height:1508" coordorigin="2485,723" coordsize="0,1508" path="m2485,2231l2485,723e" filled="f" stroked="t" strokeweight=".698592pt" strokecolor="#4B4B4B">
                <v:path arrowok="t"/>
              </v:shape>
            </v:group>
            <v:group style="position:absolute;left:7368;top:742;width:4210;height:2" coordorigin="7368,742" coordsize="4210,2">
              <v:shape style="position:absolute;left:7368;top:742;width:4210;height:2" coordorigin="7368,742" coordsize="4210,0" path="m7368,742l11578,742e" filled="f" stroked="t" strokeweight=".698592pt" strokecolor="#545454">
                <v:path arrowok="t"/>
              </v:shape>
            </v:group>
            <v:group style="position:absolute;left:9112;top:737;width:2;height:1494" coordorigin="9112,737" coordsize="2,1494">
              <v:shape style="position:absolute;left:9112;top:737;width:2;height:1494" coordorigin="9112,737" coordsize="0,1494" path="m9112,2231l9112,737e" filled="f" stroked="t" strokeweight=".698592pt" strokecolor="#4F4F4F">
                <v:path arrowok="t"/>
              </v:shape>
            </v:group>
            <v:group style="position:absolute;left:11569;top:733;width:2;height:2468" coordorigin="11569,733" coordsize="2,2468">
              <v:shape style="position:absolute;left:11569;top:733;width:2;height:2468" coordorigin="11569,733" coordsize="0,2468" path="m11569,3200l11569,733e" filled="f" stroked="t" strokeweight=".931455pt" strokecolor="#545454">
                <v:path arrowok="t"/>
              </v:shape>
            </v:group>
            <v:group style="position:absolute;left:494;top:2224;width:11089;height:2" coordorigin="494,2224" coordsize="11089,2">
              <v:shape style="position:absolute;left:494;top:2224;width:11089;height:2" coordorigin="494,2224" coordsize="11089,0" path="m494,2224l11583,2224e" filled="f" stroked="t" strokeweight=".698592pt" strokecolor="#545454">
                <v:path arrowok="t"/>
              </v:shape>
            </v:group>
            <v:group style="position:absolute;left:489;top:2463;width:11094;height:2" coordorigin="489,2463" coordsize="11094,2">
              <v:shape style="position:absolute;left:489;top:2463;width:11094;height:2" coordorigin="489,2463" coordsize="11094,0" path="m489,2463l11583,2463e" filled="f" stroked="t" strokeweight=".698592pt" strokecolor="#545454">
                <v:path arrowok="t"/>
              </v:shape>
            </v:group>
            <v:group style="position:absolute;left:484;top:2699;width:11098;height:2" coordorigin="484,2699" coordsize="11098,2">
              <v:shape style="position:absolute;left:484;top:2699;width:11098;height:2" coordorigin="484,2699" coordsize="11098,0" path="m484,2699l11583,2699e" filled="f" stroked="t" strokeweight=".698592pt" strokecolor="#4F4F4F">
                <v:path arrowok="t"/>
              </v:shape>
            </v:group>
            <v:group style="position:absolute;left:494;top:2439;width:2;height:340" coordorigin="494,2439" coordsize="2,340">
              <v:shape style="position:absolute;left:494;top:2439;width:2;height:340" coordorigin="494,2439" coordsize="0,340" path="m494,2780l494,2439e" filled="f" stroked="t" strokeweight=".931455pt" strokecolor="#4B4B4B">
                <v:path arrowok="t"/>
              </v:shape>
            </v:group>
            <v:group style="position:absolute;left:489;top:2938;width:11089;height:2" coordorigin="489,2938" coordsize="11089,2">
              <v:shape style="position:absolute;left:489;top:2938;width:11089;height:2" coordorigin="489,2938" coordsize="11089,0" path="m489,2938l11578,2938e" filled="f" stroked="t" strokeweight=".698592pt" strokecolor="#4F4F4F">
                <v:path arrowok="t"/>
              </v:shape>
            </v:group>
            <v:group style="position:absolute;left:494;top:2487;width:2;height:752" coordorigin="494,2487" coordsize="2,752">
              <v:shape style="position:absolute;left:494;top:2487;width:2;height:752" coordorigin="494,2487" coordsize="0,752" path="m494,3238l494,2487e" filled="f" stroked="t" strokeweight=".931455pt" strokecolor="#484848">
                <v:path arrowok="t"/>
              </v:shape>
            </v:group>
            <v:group style="position:absolute;left:489;top:3172;width:11094;height:2" coordorigin="489,3172" coordsize="11094,2">
              <v:shape style="position:absolute;left:489;top:3172;width:11094;height:2" coordorigin="489,3172" coordsize="11094,0" path="m489,3172l11583,3172e" filled="f" stroked="t" strokeweight=".698592pt" strokecolor="#545454">
                <v:path arrowok="t"/>
              </v:shape>
            </v:group>
            <v:group style="position:absolute;left:489;top:3406;width:11098;height:2" coordorigin="489,3406" coordsize="11098,2">
              <v:shape style="position:absolute;left:489;top:3406;width:11098;height:2" coordorigin="489,3406" coordsize="11098,0" path="m489,3406l11587,3406e" filled="f" stroked="t" strokeweight=".698592pt" strokecolor="#545454">
                <v:path arrowok="t"/>
              </v:shape>
            </v:group>
            <v:group style="position:absolute;left:11585;top:2973;width:2;height:6415" coordorigin="11585,2973" coordsize="2,6415">
              <v:shape style="position:absolute;left:11585;top:2973;width:2;height:6415" coordorigin="11585,2973" coordsize="0,6415" path="m11585,9388l11585,2973e" filled="f" stroked="t" strokeweight=".698592pt" strokecolor="#575757">
                <v:path arrowok="t"/>
              </v:shape>
            </v:group>
            <v:group style="position:absolute;left:494;top:3385;width:2;height:298" coordorigin="494,3385" coordsize="2,298">
              <v:shape style="position:absolute;left:494;top:3385;width:2;height:298" coordorigin="494,3385" coordsize="0,298" path="m494,3682l494,3385e" filled="f" stroked="t" strokeweight=".698592pt" strokecolor="#4B4B4B">
                <v:path arrowok="t"/>
              </v:shape>
            </v:group>
            <v:group style="position:absolute;left:3949;top:3404;width:2;height:312" coordorigin="3949,3404" coordsize="2,312">
              <v:shape style="position:absolute;left:3949;top:3404;width:2;height:312" coordorigin="3949,3404" coordsize="0,312" path="m3949,3716l3949,3404e" filled="f" stroked="t" strokeweight=".931455pt" strokecolor="#4B4B4B">
                <v:path arrowok="t"/>
              </v:shape>
            </v:group>
            <v:group style="position:absolute;left:6991;top:3394;width:2;height:1002" coordorigin="6991,3394" coordsize="2,1002">
              <v:shape style="position:absolute;left:6991;top:3394;width:2;height:1002" coordorigin="6991,3394" coordsize="0,1002" path="m6991,4396l6991,3394e" filled="f" stroked="t" strokeweight=".698592pt" strokecolor="#545454">
                <v:path arrowok="t"/>
              </v:shape>
            </v:group>
            <v:group style="position:absolute;left:6972;top:3857;width:1337;height:2" coordorigin="6972,3857" coordsize="1337,2">
              <v:shape style="position:absolute;left:6972;top:3857;width:1337;height:2" coordorigin="6972,3857" coordsize="1337,0" path="m6972,3857l8309,3857e" filled="f" stroked="t" strokeweight=".232864pt" strokecolor="#545454">
                <v:path arrowok="t"/>
              </v:shape>
            </v:group>
            <v:group style="position:absolute;left:3949;top:3626;width:2;height:761" coordorigin="3949,3626" coordsize="2,761">
              <v:shape style="position:absolute;left:3949;top:3626;width:2;height:761" coordorigin="3949,3626" coordsize="0,761" path="m3949,4387l3949,3626e" filled="f" stroked="t" strokeweight=".698592pt" strokecolor="#444444">
                <v:path arrowok="t"/>
              </v:shape>
            </v:group>
            <v:group style="position:absolute;left:8309;top:3857;width:2226;height:2" coordorigin="8309,3857" coordsize="2226,2">
              <v:shape style="position:absolute;left:8309;top:3857;width:2226;height:2" coordorigin="8309,3857" coordsize="2226,0" path="m8309,3857l10535,3857e" filled="f" stroked="t" strokeweight=".232864pt" strokecolor="#000000">
                <v:path arrowok="t"/>
              </v:shape>
            </v:group>
            <v:group style="position:absolute;left:10535;top:3857;width:1048;height:2" coordorigin="10535,3857" coordsize="1048,2">
              <v:shape style="position:absolute;left:10535;top:3857;width:1048;height:2" coordorigin="10535,3857" coordsize="1048,0" path="m10535,3857l11583,3857e" filled="f" stroked="t" strokeweight=".232864pt" strokecolor="#676767">
                <v:path arrowok="t"/>
              </v:shape>
            </v:group>
            <v:group style="position:absolute;left:494;top:3744;width:2;height:383" coordorigin="494,3744" coordsize="2,383">
              <v:shape style="position:absolute;left:494;top:3744;width:2;height:383" coordorigin="494,3744" coordsize="0,383" path="m494,4127l494,3744e" filled="f" stroked="t" strokeweight=".931455pt" strokecolor="#4F4F4F">
                <v:path arrowok="t"/>
              </v:shape>
            </v:group>
            <v:group style="position:absolute;left:3940;top:4075;width:787;height:2" coordorigin="3940,4075" coordsize="787,2">
              <v:shape style="position:absolute;left:3940;top:4075;width:787;height:2" coordorigin="3940,4075" coordsize="787,0" path="m3940,4075l4727,4075e" filled="f" stroked="t" strokeweight=".698592pt" strokecolor="#575757">
                <v:path arrowok="t"/>
              </v:shape>
            </v:group>
            <v:group style="position:absolute;left:4671;top:4075;width:1481;height:2" coordorigin="4671,4075" coordsize="1481,2">
              <v:shape style="position:absolute;left:4671;top:4075;width:1481;height:2" coordorigin="4671,4075" coordsize="1481,0" path="m4671,4075l6152,4075e" filled="f" stroked="t" strokeweight=".698592pt" strokecolor="#707070">
                <v:path arrowok="t"/>
              </v:shape>
            </v:group>
            <v:group style="position:absolute;left:4946;top:4075;width:196;height:2" coordorigin="4946,4075" coordsize="196,2">
              <v:shape style="position:absolute;left:4946;top:4075;width:196;height:2" coordorigin="4946,4075" coordsize="196,0" path="m4946,4075l5142,4075e" filled="f" stroked="t" strokeweight=".465728pt" strokecolor="#484848">
                <v:path arrowok="t"/>
              </v:shape>
            </v:group>
            <v:group style="position:absolute;left:5086;top:4077;width:452;height:2" coordorigin="5086,4077" coordsize="452,2">
              <v:shape style="position:absolute;left:5086;top:4077;width:452;height:2" coordorigin="5086,4077" coordsize="452,0" path="m5086,4077l5538,4077e" filled="f" stroked="t" strokeweight=".698592pt" strokecolor="#5B5B5B">
                <v:path arrowok="t"/>
              </v:shape>
            </v:group>
            <v:group style="position:absolute;left:5482;top:4075;width:671;height:2" coordorigin="5482,4075" coordsize="671,2">
              <v:shape style="position:absolute;left:5482;top:4075;width:671;height:2" coordorigin="5482,4075" coordsize="671,0" path="m5482,4075l6152,4075e" filled="f" stroked="t" strokeweight=".698592pt" strokecolor="#838383">
                <v:path arrowok="t"/>
              </v:shape>
            </v:group>
            <v:group style="position:absolute;left:5915;top:4072;width:382;height:2" coordorigin="5915,4072" coordsize="382,2">
              <v:shape style="position:absolute;left:5915;top:4072;width:382;height:2" coordorigin="5915,4072" coordsize="382,0" path="m5915,4072l6297,4072e" filled="f" stroked="t" strokeweight=".465728pt" strokecolor="#AFAFAF">
                <v:path arrowok="t"/>
              </v:shape>
            </v:group>
            <v:group style="position:absolute;left:6623;top:4075;width:373;height:2" coordorigin="6623,4075" coordsize="373,2">
              <v:shape style="position:absolute;left:6623;top:4075;width:373;height:2" coordorigin="6623,4075" coordsize="373,0" path="m6623,4075l6995,4075e" filled="f" stroked="t" strokeweight=".698592pt" strokecolor="#A8A8A8">
                <v:path arrowok="t"/>
              </v:shape>
            </v:group>
            <v:group style="position:absolute;left:484;top:4380;width:3493;height:2" coordorigin="484,4380" coordsize="3493,2">
              <v:shape style="position:absolute;left:484;top:4380;width:3493;height:2" coordorigin="484,4380" coordsize="3493,0" path="m484,4380l3977,4380e" filled="f" stroked="t" strokeweight=".698592pt" strokecolor="#646464">
                <v:path arrowok="t"/>
              </v:shape>
            </v:group>
            <v:group style="position:absolute;left:2990;top:4382;width:214;height:2" coordorigin="2990,4382" coordsize="214,2">
              <v:shape style="position:absolute;left:2990;top:4382;width:214;height:2" coordorigin="2990,4382" coordsize="214,0" path="m2990,4382l3204,4382e" filled="f" stroked="t" strokeweight=".465728pt" strokecolor="#4B4B4B">
                <v:path arrowok="t"/>
              </v:shape>
            </v:group>
            <v:group style="position:absolute;left:2720;top:4380;width:2007;height:2" coordorigin="2720,4380" coordsize="2007,2">
              <v:shape style="position:absolute;left:2720;top:4380;width:2007;height:2" coordorigin="2720,4380" coordsize="2007,0" path="m2720,4380l4727,4380e" filled="f" stroked="t" strokeweight=".931455pt" strokecolor="#4F4F4F">
                <v:path arrowok="t"/>
              </v:shape>
            </v:group>
            <v:group style="position:absolute;left:3940;top:4380;width:1597;height:2" coordorigin="3940,4380" coordsize="1597,2">
              <v:shape style="position:absolute;left:3940;top:4380;width:1597;height:2" coordorigin="3940,4380" coordsize="1597,0" path="m3940,4380l5538,4380e" filled="f" stroked="t" strokeweight=".931455pt" strokecolor="#3B3B3B">
                <v:path arrowok="t"/>
              </v:shape>
            </v:group>
            <v:group style="position:absolute;left:5482;top:4382;width:6106;height:2" coordorigin="5482,4382" coordsize="6106,2">
              <v:shape style="position:absolute;left:5482;top:4382;width:6106;height:2" coordorigin="5482,4382" coordsize="6106,0" path="m5482,4382l11587,4382e" filled="f" stroked="t" strokeweight=".698592pt" strokecolor="#606060">
                <v:path arrowok="t"/>
              </v:shape>
            </v:group>
            <v:group style="position:absolute;left:489;top:4659;width:11098;height:2" coordorigin="489,4659" coordsize="11098,2">
              <v:shape style="position:absolute;left:489;top:4659;width:11098;height:2" coordorigin="489,4659" coordsize="11098,0" path="m489,4659l11587,4659e" filled="f" stroked="t" strokeweight=".698592pt" strokecolor="#606060">
                <v:path arrowok="t"/>
              </v:shape>
            </v:group>
            <v:group style="position:absolute;left:2478;top:4900;width:9114;height:2" coordorigin="2478,4900" coordsize="9114,2">
              <v:shape style="position:absolute;left:2478;top:4900;width:9114;height:2" coordorigin="2478,4900" coordsize="9114,0" path="m2478,4900l11592,4900e" filled="f" stroked="t" strokeweight=".698592pt" strokecolor="#545454">
                <v:path arrowok="t"/>
              </v:shape>
            </v:group>
            <v:group style="position:absolute;left:2485;top:4373;width:2;height:2458" coordorigin="2485,4373" coordsize="2,2458">
              <v:shape style="position:absolute;left:2485;top:4373;width:2;height:2458" coordorigin="2485,4373" coordsize="0,2458" path="m2485,6831l2485,4373e" filled="f" stroked="t" strokeweight=".698592pt" strokecolor="#4F4F4F">
                <v:path arrowok="t"/>
              </v:shape>
            </v:group>
            <v:group style="position:absolute;left:4983;top:4893;width:2;height:1116" coordorigin="4983,4893" coordsize="2,1116">
              <v:shape style="position:absolute;left:4983;top:4893;width:2;height:1116" coordorigin="4983,4893" coordsize="0,1116" path="m4983,6008l4983,4893e" filled="f" stroked="t" strokeweight=".698592pt" strokecolor="#4F4F4F">
                <v:path arrowok="t"/>
              </v:shape>
            </v:group>
            <v:group style="position:absolute;left:4974;top:5377;width:6618;height:2" coordorigin="4974,5377" coordsize="6618,2">
              <v:shape style="position:absolute;left:4974;top:5377;width:6618;height:2" coordorigin="4974,5377" coordsize="6618,0" path="m4974,5377l11592,5377e" filled="f" stroked="t" strokeweight=".698592pt" strokecolor="#575757">
                <v:path arrowok="t"/>
              </v:shape>
            </v:group>
            <v:group style="position:absolute;left:7745;top:4883;width:2;height:487" coordorigin="7745,4883" coordsize="2,487">
              <v:shape style="position:absolute;left:7745;top:4883;width:2;height:487" coordorigin="7745,4883" coordsize="0,487" path="m7745,5370l7745,4883e" filled="f" stroked="t" strokeweight=".232864pt" strokecolor="#343434">
                <v:path arrowok="t"/>
              </v:shape>
            </v:group>
            <v:group style="position:absolute;left:4979;top:5616;width:3358;height:2" coordorigin="4979,5616" coordsize="3358,2">
              <v:shape style="position:absolute;left:4979;top:5616;width:3358;height:2" coordorigin="4979,5616" coordsize="3358,0" path="m4979,5616l8337,5616e" filled="f" stroked="t" strokeweight=".465728pt" strokecolor="#4F4F4F">
                <v:path arrowok="t"/>
              </v:shape>
            </v:group>
            <v:group style="position:absolute;left:8141;top:5616;width:3446;height:2" coordorigin="8141,5616" coordsize="3446,2">
              <v:shape style="position:absolute;left:8141;top:5616;width:3446;height:2" coordorigin="8141,5616" coordsize="3446,0" path="m8141,5616l11587,5616e" filled="f" stroked="t" strokeweight=".698592pt" strokecolor="#575757">
                <v:path arrowok="t"/>
              </v:shape>
            </v:group>
            <v:group style="position:absolute;left:4974;top:5852;width:6618;height:2" coordorigin="4974,5852" coordsize="6618,2">
              <v:shape style="position:absolute;left:4974;top:5852;width:6618;height:2" coordorigin="4974,5852" coordsize="6618,0" path="m4974,5852l11592,5852e" filled="f" stroked="t" strokeweight=".698592pt" strokecolor="#545454">
                <v:path arrowok="t"/>
              </v:shape>
            </v:group>
            <v:group style="position:absolute;left:2482;top:6091;width:9114;height:2" coordorigin="2482,6091" coordsize="9114,2">
              <v:shape style="position:absolute;left:2482;top:6091;width:9114;height:2" coordorigin="2482,6091" coordsize="9114,0" path="m2482,6091l11597,6091e" filled="f" stroked="t" strokeweight=".698592pt" strokecolor="#545454">
                <v:path arrowok="t"/>
              </v:shape>
            </v:group>
            <v:group style="position:absolute;left:4983;top:5814;width:2;height:326" coordorigin="4983,5814" coordsize="2,326">
              <v:shape style="position:absolute;left:4983;top:5814;width:2;height:326" coordorigin="4983,5814" coordsize="0,326" path="m4983,6141l4983,5814e" filled="f" stroked="t" strokeweight=".698592pt" strokecolor="#484848">
                <v:path arrowok="t"/>
              </v:shape>
            </v:group>
            <v:group style="position:absolute;left:1001;top:6330;width:10591;height:2" coordorigin="1001,6330" coordsize="10591,2">
              <v:shape style="position:absolute;left:1001;top:6330;width:10591;height:2" coordorigin="1001,6330" coordsize="10591,0" path="m1001,6330l11592,6330e" filled="f" stroked="t" strokeweight=".698592pt" strokecolor="#4F4F4F">
                <v:path arrowok="t"/>
              </v:shape>
            </v:group>
            <v:group style="position:absolute;left:4983;top:6070;width:2;height:771" coordorigin="4983,6070" coordsize="2,771">
              <v:shape style="position:absolute;left:4983;top:6070;width:2;height:771" coordorigin="4983,6070" coordsize="0,771" path="m4983,6840l4983,6070e" filled="f" stroked="t" strokeweight=".698592pt" strokecolor="#4F4F4F">
                <v:path arrowok="t"/>
              </v:shape>
            </v:group>
            <v:group style="position:absolute;left:7745;top:6316;width:2;height:288" coordorigin="7745,6316" coordsize="2,288">
              <v:shape style="position:absolute;left:7745;top:6316;width:2;height:288" coordorigin="7745,6316" coordsize="0,288" path="m7745,6604l7745,6316e" filled="f" stroked="t" strokeweight=".232864pt" strokecolor="#232323">
                <v:path arrowok="t"/>
              </v:shape>
            </v:group>
            <v:group style="position:absolute;left:498;top:6576;width:2;height:255" coordorigin="498,6576" coordsize="2,255">
              <v:shape style="position:absolute;left:498;top:6576;width:2;height:255" coordorigin="498,6576" coordsize="0,255" path="m498,6831l498,6576e" filled="f" stroked="t" strokeweight=".698592pt" strokecolor="#383838">
                <v:path arrowok="t"/>
              </v:shape>
            </v:group>
            <v:group style="position:absolute;left:2482;top:6795;width:9110;height:2" coordorigin="2482,6795" coordsize="9110,2">
              <v:shape style="position:absolute;left:2482;top:6795;width:9110;height:2" coordorigin="2482,6795" coordsize="9110,0" path="m2482,6795l11592,6795e" filled="f" stroked="t" strokeweight=".698592pt" strokecolor="#545454">
                <v:path arrowok="t"/>
              </v:shape>
            </v:group>
            <v:group style="position:absolute;left:7745;top:6604;width:2;height:425" coordorigin="7745,6604" coordsize="2,425">
              <v:shape style="position:absolute;left:7745;top:6604;width:2;height:425" coordorigin="7745,6604" coordsize="0,425" path="m7745,7029l7745,6604e" filled="f" stroked="t" strokeweight=".232864pt" strokecolor="#484848">
                <v:path arrowok="t"/>
              </v:shape>
            </v:group>
            <v:group style="position:absolute;left:2487;top:6774;width:2;height:444" coordorigin="2487,6774" coordsize="2,444">
              <v:shape style="position:absolute;left:2487;top:6774;width:2;height:444" coordorigin="2487,6774" coordsize="0,444" path="m2487,7218l2487,6774e" filled="f" stroked="t" strokeweight=".465728pt" strokecolor="#484848">
                <v:path arrowok="t"/>
              </v:shape>
            </v:group>
            <v:group style="position:absolute;left:4986;top:6769;width:2;height:269" coordorigin="4986,6769" coordsize="2,269">
              <v:shape style="position:absolute;left:4986;top:6769;width:2;height:269" coordorigin="4986,6769" coordsize="0,269" path="m4986,7039l4986,6769e" filled="f" stroked="t" strokeweight=".465728pt" strokecolor="#383838">
                <v:path arrowok="t"/>
              </v:shape>
            </v:group>
            <v:group style="position:absolute;left:2478;top:7032;width:9119;height:2" coordorigin="2478,7032" coordsize="9119,2">
              <v:shape style="position:absolute;left:2478;top:7032;width:9119;height:2" coordorigin="2478,7032" coordsize="9119,0" path="m2478,7032l11597,7032e" filled="f" stroked="t" strokeweight=".698592pt" strokecolor="#575757">
                <v:path arrowok="t"/>
              </v:shape>
            </v:group>
            <v:group style="position:absolute;left:489;top:7268;width:1374;height:2" coordorigin="489,7268" coordsize="1374,2">
              <v:shape style="position:absolute;left:489;top:7268;width:1374;height:2" coordorigin="489,7268" coordsize="1374,0" path="m489,7268l1863,7268e" filled="f" stroked="t" strokeweight=".698592pt" strokecolor="#575757">
                <v:path arrowok="t"/>
              </v:shape>
            </v:group>
            <v:group style="position:absolute;left:1807;top:7270;width:289;height:2" coordorigin="1807,7270" coordsize="289,2">
              <v:shape style="position:absolute;left:1807;top:7270;width:289;height:2" coordorigin="1807,7270" coordsize="289,0" path="m1807,7270l2096,7270e" filled="f" stroked="t" strokeweight=".465728pt" strokecolor="#383838">
                <v:path arrowok="t"/>
              </v:shape>
            </v:group>
            <v:group style="position:absolute;left:2489;top:6992;width:2;height:5016" coordorigin="2489,6992" coordsize="2,5016">
              <v:shape style="position:absolute;left:2489;top:6992;width:2;height:5016" coordorigin="2489,6992" coordsize="0,5016" path="m2489,12007l2489,6992e" filled="f" stroked="t" strokeweight=".698592pt" strokecolor="#4B4B4B">
                <v:path arrowok="t"/>
              </v:shape>
            </v:group>
            <v:group style="position:absolute;left:2040;top:7268;width:9557;height:2" coordorigin="2040,7268" coordsize="9557,2">
              <v:shape style="position:absolute;left:2040;top:7268;width:9557;height:2" coordorigin="2040,7268" coordsize="9557,0" path="m2040,7268l11597,7268e" filled="f" stroked="t" strokeweight=".698592pt" strokecolor="#545454">
                <v:path arrowok="t"/>
              </v:shape>
            </v:group>
            <v:group style="position:absolute;left:11587;top:7242;width:2;height:1536" coordorigin="11587,7242" coordsize="2,1536">
              <v:shape style="position:absolute;left:11587;top:7242;width:2;height:1536" coordorigin="11587,7242" coordsize="0,1536" path="m11587,8778l11587,7242e" filled="f" stroked="t" strokeweight=".698592pt" strokecolor="#575757">
                <v:path arrowok="t"/>
              </v:shape>
            </v:group>
            <v:group style="position:absolute;left:489;top:7731;width:11108;height:2" coordorigin="489,7731" coordsize="11108,2">
              <v:shape style="position:absolute;left:489;top:7731;width:11108;height:2" coordorigin="489,7731" coordsize="11108,0" path="m489,7731l11597,7731e" filled="f" stroked="t" strokeweight=".698592pt" strokecolor="#575757">
                <v:path arrowok="t"/>
              </v:shape>
            </v:group>
            <v:group style="position:absolute;left:4988;top:7729;width:2;height:260" coordorigin="4988,7729" coordsize="2,260">
              <v:shape style="position:absolute;left:4988;top:7729;width:2;height:260" coordorigin="4988,7729" coordsize="0,260" path="m4988,7989l4988,7729e" filled="f" stroked="t" strokeweight=".931455pt" strokecolor="#575757">
                <v:path arrowok="t"/>
              </v:shape>
            </v:group>
            <v:group style="position:absolute;left:4983;top:7970;width:6609;height:2" coordorigin="4983,7970" coordsize="6609,2">
              <v:shape style="position:absolute;left:4983;top:7970;width:6609;height:2" coordorigin="4983,7970" coordsize="6609,0" path="m4983,7970l11592,7970e" filled="f" stroked="t" strokeweight=".698592pt" strokecolor="#575757">
                <v:path arrowok="t"/>
              </v:shape>
            </v:group>
            <v:group style="position:absolute;left:4988;top:7932;width:2;height:317" coordorigin="4988,7932" coordsize="2,317">
              <v:shape style="position:absolute;left:4988;top:7932;width:2;height:317" coordorigin="4988,7932" coordsize="0,317" path="m4988,8249l4988,7932e" filled="f" stroked="t" strokeweight=".465728pt" strokecolor="#4B4B4B">
                <v:path arrowok="t"/>
              </v:shape>
            </v:group>
            <v:group style="position:absolute;left:4979;top:8209;width:6618;height:2" coordorigin="4979,8209" coordsize="6618,2">
              <v:shape style="position:absolute;left:4979;top:8209;width:6618;height:2" coordorigin="4979,8209" coordsize="6618,0" path="m4979,8209l11597,8209e" filled="f" stroked="t" strokeweight=".698592pt" strokecolor="#545454">
                <v:path arrowok="t"/>
              </v:shape>
            </v:group>
            <v:group style="position:absolute;left:4988;top:8192;width:2;height:265" coordorigin="4988,8192" coordsize="2,265">
              <v:shape style="position:absolute;left:4988;top:8192;width:2;height:265" coordorigin="4988,8192" coordsize="0,265" path="m4988,8457l4988,8192e" filled="f" stroked="t" strokeweight=".698592pt" strokecolor="#4F4F4F">
                <v:path arrowok="t"/>
              </v:shape>
            </v:group>
            <v:group style="position:absolute;left:494;top:8445;width:11103;height:2" coordorigin="494,8445" coordsize="11103,2">
              <v:shape style="position:absolute;left:494;top:8445;width:11103;height:2" coordorigin="494,8445" coordsize="11103,0" path="m494,8445l11597,8445e" filled="f" stroked="t" strokeweight=".698592pt" strokecolor="#545454">
                <v:path arrowok="t"/>
              </v:shape>
            </v:group>
            <v:group style="position:absolute;left:494;top:9242;width:11108;height:2" coordorigin="494,9242" coordsize="11108,2">
              <v:shape style="position:absolute;left:494;top:9242;width:11108;height:2" coordorigin="494,9242" coordsize="11108,0" path="m494,9242l11601,9242e" filled="f" stroked="t" strokeweight=".698592pt" strokecolor="#575757">
                <v:path arrowok="t"/>
              </v:shape>
            </v:group>
            <v:group style="position:absolute;left:503;top:8811;width:2;height:652" coordorigin="503,8811" coordsize="2,652">
              <v:shape style="position:absolute;left:503;top:8811;width:2;height:652" coordorigin="503,8811" coordsize="0,652" path="m503,9464l503,8811e" filled="f" stroked="t" strokeweight=".465728pt" strokecolor="#484848">
                <v:path arrowok="t"/>
              </v:shape>
            </v:group>
            <v:group style="position:absolute;left:494;top:10076;width:11112;height:2" coordorigin="494,10076" coordsize="11112,2">
              <v:shape style="position:absolute;left:494;top:10076;width:11112;height:2" coordorigin="494,10076" coordsize="11112,0" path="m494,10076l11606,10076e" filled="f" stroked="t" strokeweight=".698592pt" strokecolor="#575757">
                <v:path arrowok="t"/>
              </v:shape>
            </v:group>
            <v:group style="position:absolute;left:11597;top:4864;width:2;height:7691" coordorigin="11597,4864" coordsize="2,7691">
              <v:shape style="position:absolute;left:11597;top:4864;width:2;height:7691" coordorigin="11597,4864" coordsize="0,7691" path="m11597,12555l11597,4864e" filled="f" stroked="t" strokeweight=".698592pt" strokecolor="#575757">
                <v:path arrowok="t"/>
              </v:shape>
            </v:group>
            <v:group style="position:absolute;left:498;top:10315;width:11108;height:2" coordorigin="498,10315" coordsize="11108,2">
              <v:shape style="position:absolute;left:498;top:10315;width:11108;height:2" coordorigin="498,10315" coordsize="11108,0" path="m498,10315l11606,10315e" filled="f" stroked="t" strokeweight=".698592pt" strokecolor="#575757">
                <v:path arrowok="t"/>
              </v:shape>
            </v:group>
            <v:group style="position:absolute;left:494;top:10553;width:2007;height:2" coordorigin="494,10553" coordsize="2007,2">
              <v:shape style="position:absolute;left:494;top:10553;width:2007;height:2" coordorigin="494,10553" coordsize="2007,0" path="m494,10553l2501,10553e" filled="f" stroked="t" strokeweight=".698592pt" strokecolor="#545454">
                <v:path arrowok="t"/>
              </v:shape>
            </v:group>
            <v:group style="position:absolute;left:3148;top:10553;width:820;height:2" coordorigin="3148,10553" coordsize="820,2">
              <v:shape style="position:absolute;left:3148;top:10553;width:820;height:2" coordorigin="3148,10553" coordsize="820,0" path="m3148,10553l3968,10553e" filled="f" stroked="t" strokeweight=".698592pt" strokecolor="#4F4F4F">
                <v:path arrowok="t"/>
              </v:shape>
            </v:group>
            <v:group style="position:absolute;left:4573;top:10553;width:568;height:2" coordorigin="4573,10553" coordsize="568,2">
              <v:shape style="position:absolute;left:4573;top:10553;width:568;height:2" coordorigin="4573,10553" coordsize="568,0" path="m4573,10553l5142,10553e" filled="f" stroked="t" strokeweight=".698592pt" strokecolor="#545454">
                <v:path arrowok="t"/>
              </v:shape>
            </v:group>
            <v:group style="position:absolute;left:2273;top:10551;width:9333;height:2" coordorigin="2273,10551" coordsize="9333,2">
              <v:shape style="position:absolute;left:2273;top:10551;width:9333;height:2" coordorigin="2273,10551" coordsize="9333,0" path="m2273,10551l11606,10551e" filled="f" stroked="t" strokeweight=".698592pt" strokecolor="#575757">
                <v:path arrowok="t"/>
              </v:shape>
            </v:group>
            <v:group style="position:absolute;left:494;top:11024;width:11112;height:2" coordorigin="494,11024" coordsize="11112,2">
              <v:shape style="position:absolute;left:494;top:11024;width:11112;height:2" coordorigin="494,11024" coordsize="11112,0" path="m494,11024l11606,11024e" filled="f" stroked="t" strokeweight=".698592pt" strokecolor="#575757">
                <v:path arrowok="t"/>
              </v:shape>
            </v:group>
            <v:group style="position:absolute;left:498;top:11263;width:4504;height:2" coordorigin="498,11263" coordsize="4504,2">
              <v:shape style="position:absolute;left:498;top:11263;width:4504;height:2" coordorigin="498,11263" coordsize="4504,0" path="m498,11263l5002,11263e" filled="f" stroked="t" strokeweight=".698592pt" strokecolor="#545454">
                <v:path arrowok="t"/>
              </v:shape>
            </v:group>
            <v:group style="position:absolute;left:4946;top:11260;width:196;height:2" coordorigin="4946,11260" coordsize="196,2">
              <v:shape style="position:absolute;left:4946;top:11260;width:196;height:2" coordorigin="4946,11260" coordsize="196,0" path="m4946,11260l5142,11260e" filled="f" stroked="t" strokeweight=".465728pt" strokecolor="#383838">
                <v:path arrowok="t"/>
              </v:shape>
            </v:group>
            <v:group style="position:absolute;left:5086;top:11258;width:2687;height:2" coordorigin="5086,11258" coordsize="2687,2">
              <v:shape style="position:absolute;left:5086;top:11258;width:2687;height:2" coordorigin="5086,11258" coordsize="2687,0" path="m5086,11258l7773,11258e" filled="f" stroked="t" strokeweight=".698592pt" strokecolor="#575757">
                <v:path arrowok="t"/>
              </v:shape>
            </v:group>
            <v:group style="position:absolute;left:7717;top:11255;width:619;height:2" coordorigin="7717,11255" coordsize="619,2">
              <v:shape style="position:absolute;left:7717;top:11255;width:619;height:2" coordorigin="7717,11255" coordsize="619,0" path="m7717,11255l8337,11255e" filled="f" stroked="t" strokeweight=".465728pt" strokecolor="#444444">
                <v:path arrowok="t"/>
              </v:shape>
            </v:group>
            <v:group style="position:absolute;left:8281;top:11255;width:3325;height:2" coordorigin="8281,11255" coordsize="3325,2">
              <v:shape style="position:absolute;left:8281;top:11255;width:3325;height:2" coordorigin="8281,11255" coordsize="3325,0" path="m8281,11255l11606,11255e" filled="f" stroked="t" strokeweight=".698592pt" strokecolor="#575757">
                <v:path arrowok="t"/>
              </v:shape>
            </v:group>
            <v:group style="position:absolute;left:494;top:11501;width:1379;height:2" coordorigin="494,11501" coordsize="1379,2">
              <v:shape style="position:absolute;left:494;top:11501;width:1379;height:2" coordorigin="494,11501" coordsize="1379,0" path="m494,11501l1872,11501e" filled="f" stroked="t" strokeweight=".698592pt" strokecolor="#5B5B5B">
                <v:path arrowok="t"/>
              </v:shape>
            </v:group>
            <v:group style="position:absolute;left:1288;top:11260;width:2;height:2770" coordorigin="1288,11260" coordsize="2,2770">
              <v:shape style="position:absolute;left:1288;top:11260;width:2;height:2770" coordorigin="1288,11260" coordsize="0,2770" path="m1288,14030l1288,11260e" filled="f" stroked="t" strokeweight=".698592pt" strokecolor="#4B4B4B">
                <v:path arrowok="t"/>
              </v:shape>
            </v:group>
            <v:group style="position:absolute;left:1849;top:11251;width:2;height:4042" coordorigin="1849,11251" coordsize="2,4042">
              <v:shape style="position:absolute;left:1849;top:11251;width:2;height:4042" coordorigin="1849,11251" coordsize="0,4042" path="m1849,15292l1849,11251e" filled="f" stroked="t" strokeweight=".698592pt" strokecolor="#4F4F4F">
                <v:path arrowok="t"/>
              </v:shape>
            </v:group>
            <v:group style="position:absolute;left:1802;top:11501;width:699;height:2" coordorigin="1802,11501" coordsize="699,2">
              <v:shape style="position:absolute;left:1802;top:11501;width:699;height:2" coordorigin="1802,11501" coordsize="699,0" path="m1802,11501l2501,11501e" filled="f" stroked="t" strokeweight=".465728pt" strokecolor="#4B4B4B">
                <v:path arrowok="t"/>
              </v:shape>
            </v:group>
            <v:group style="position:absolute;left:4946;top:11497;width:196;height:2" coordorigin="4946,11497" coordsize="196,2">
              <v:shape style="position:absolute;left:4946;top:11497;width:196;height:2" coordorigin="4946,11497" coordsize="196,0" path="m4946,11497l5142,11497e" filled="f" stroked="t" strokeweight=".465728pt" strokecolor="#383838">
                <v:path arrowok="t"/>
              </v:shape>
            </v:group>
            <v:group style="position:absolute;left:7405;top:11251;width:2;height:3404" coordorigin="7405,11251" coordsize="2,3404">
              <v:shape style="position:absolute;left:7405;top:11251;width:2;height:3404" coordorigin="7405,11251" coordsize="0,3404" path="m7405,14654l7405,11251e" filled="f" stroked="t" strokeweight=".698592pt" strokecolor="#575757">
                <v:path arrowok="t"/>
              </v:shape>
            </v:group>
            <v:group style="position:absolute;left:2440;top:11492;width:9170;height:2" coordorigin="2440,11492" coordsize="9170,2">
              <v:shape style="position:absolute;left:2440;top:11492;width:9170;height:2" coordorigin="2440,11492" coordsize="9170,0" path="m2440,11492l11611,11492e" filled="f" stroked="t" strokeweight=".698592pt" strokecolor="#575757">
                <v:path arrowok="t"/>
              </v:shape>
            </v:group>
            <v:group style="position:absolute;left:2496;top:11950;width:2;height:1877" coordorigin="2496,11950" coordsize="2,1877">
              <v:shape style="position:absolute;left:2496;top:11950;width:2;height:1877" coordorigin="2496,11950" coordsize="0,1877" path="m2496,13827l2496,11950e" filled="f" stroked="t" strokeweight=".465728pt" strokecolor="#484848">
                <v:path arrowok="t"/>
              </v:shape>
            </v:group>
            <v:group style="position:absolute;left:11601;top:8419;width:2;height:5696" coordorigin="11601,8419" coordsize="2,5696">
              <v:shape style="position:absolute;left:11601;top:8419;width:2;height:5696" coordorigin="11601,8419" coordsize="0,5696" path="m11601,14115l11601,8419e" filled="f" stroked="t" strokeweight=".698592pt" strokecolor="#575757">
                <v:path arrowok="t"/>
              </v:shape>
            </v:group>
            <v:group style="position:absolute;left:503;top:13558;width:1998;height:2" coordorigin="503,13558" coordsize="1998,2">
              <v:shape style="position:absolute;left:503;top:13558;width:1998;height:2" coordorigin="503,13558" coordsize="1998,0" path="m503,13558l2501,13558e" filled="f" stroked="t" strokeweight=".698592pt" strokecolor="#575757">
                <v:path arrowok="t"/>
              </v:shape>
            </v:group>
            <v:group style="position:absolute;left:512;top:13312;width:2;height:1437" coordorigin="512,13312" coordsize="2,1437">
              <v:shape style="position:absolute;left:512;top:13312;width:2;height:1437" coordorigin="512,13312" coordsize="0,1437" path="m512,14749l512,13312e" filled="f" stroked="t" strokeweight=".698592pt" strokecolor="#545454">
                <v:path arrowok="t"/>
              </v:shape>
            </v:group>
            <v:group style="position:absolute;left:2496;top:13770;width:2;height:241" coordorigin="2496,13770" coordsize="2,241">
              <v:shape style="position:absolute;left:2496;top:13770;width:2;height:241" coordorigin="2496,13770" coordsize="0,241" path="m2496,14011l2496,13770e" filled="f" stroked="t" strokeweight=".465728pt" strokecolor="#606060">
                <v:path arrowok="t"/>
              </v:shape>
            </v:group>
            <v:group style="position:absolute;left:4974;top:13983;width:140;height:2" coordorigin="4974,13983" coordsize="140,2">
              <v:shape style="position:absolute;left:4974;top:13983;width:140;height:2" coordorigin="4974,13983" coordsize="140,0" path="m4974,13983l5114,13983e" filled="f" stroked="t" strokeweight=".232864pt" strokecolor="#000000">
                <v:path arrowok="t"/>
              </v:shape>
            </v:group>
            <v:group style="position:absolute;left:5272;top:14002;width:265;height:2" coordorigin="5272,14002" coordsize="265,2">
              <v:shape style="position:absolute;left:5272;top:14002;width:265;height:2" coordorigin="5272,14002" coordsize="265,0" path="m5272,14002l5538,14002e" filled="f" stroked="t" strokeweight=".931455pt" strokecolor="#5B70AC">
                <v:path arrowok="t"/>
              </v:shape>
            </v:group>
            <v:group style="position:absolute;left:5510;top:13983;width:745;height:2" coordorigin="5510,13983" coordsize="745,2">
              <v:shape style="position:absolute;left:5510;top:13983;width:745;height:2" coordorigin="5510,13983" coordsize="745,0" path="m5510,13983l6255,13983e" filled="f" stroked="t" strokeweight="1.630047pt" strokecolor="#677CB3">
                <v:path arrowok="t"/>
              </v:shape>
            </v:group>
            <v:group style="position:absolute;left:6227;top:14009;width:93;height:2" coordorigin="6227,14009" coordsize="93,2">
              <v:shape style="position:absolute;left:6227;top:14009;width:93;height:2" coordorigin="6227,14009" coordsize="93,0" path="m6227,14009l6320,14009e" filled="f" stroked="t" strokeweight=".698592pt" strokecolor="#3B6097">
                <v:path arrowok="t"/>
              </v:shape>
            </v:group>
            <v:group style="position:absolute;left:1290;top:13955;width:2;height:298" coordorigin="1290,13955" coordsize="2,298">
              <v:shape style="position:absolute;left:1290;top:13955;width:2;height:298" coordorigin="1290,13955" coordsize="0,298" path="m1290,14252l1290,13955e" filled="f" stroked="t" strokeweight=".465728pt" strokecolor="#3B3B3B">
                <v:path arrowok="t"/>
              </v:shape>
            </v:group>
            <v:group style="position:absolute;left:2499;top:13955;width:2;height:227" coordorigin="2499,13955" coordsize="2,227">
              <v:shape style="position:absolute;left:2499;top:13955;width:2;height:227" coordorigin="2499,13955" coordsize="0,227" path="m2499,14182l2499,13955e" filled="f" stroked="t" strokeweight=".232864pt" strokecolor="#3B3B3B">
                <v:path arrowok="t"/>
              </v:shape>
            </v:group>
            <v:group style="position:absolute;left:11604;top:13955;width:2;height:440" coordorigin="11604,13955" coordsize="2,440">
              <v:shape style="position:absolute;left:11604;top:13955;width:2;height:440" coordorigin="11604,13955" coordsize="0,440" path="m11604,14394l11604,13955e" filled="f" stroked="t" strokeweight=".465728pt" strokecolor="#878787">
                <v:path arrowok="t"/>
              </v:shape>
            </v:group>
            <v:group style="position:absolute;left:2499;top:14125;width:2;height:128" coordorigin="2499,14125" coordsize="2,128">
              <v:shape style="position:absolute;left:2499;top:14125;width:2;height:128" coordorigin="2499,14125" coordsize="0,128" path="m2499,14252l2499,14125e" filled="f" stroked="t" strokeweight=".232864pt" strokecolor="#4F4F4F">
                <v:path arrowok="t"/>
              </v:shape>
            </v:group>
            <v:group style="position:absolute;left:1292;top:14196;width:2;height:2033" coordorigin="1292,14196" coordsize="2,2033">
              <v:shape style="position:absolute;left:1292;top:14196;width:2;height:2033" coordorigin="1292,14196" coordsize="0,2033" path="m1292,16228l1292,14196e" filled="f" stroked="t" strokeweight=".698592pt" strokecolor="#545454">
                <v:path arrowok="t"/>
              </v:shape>
            </v:group>
            <v:group style="position:absolute;left:2499;top:14196;width:2;height:113" coordorigin="2499,14196" coordsize="2,113">
              <v:shape style="position:absolute;left:2499;top:14196;width:2;height:113" coordorigin="2499,14196" coordsize="0,113" path="m2499,14309l2499,14196e" filled="f" stroked="t" strokeweight=".232864pt" strokecolor="#6B6B6B">
                <v:path arrowok="t"/>
              </v:shape>
            </v:group>
            <v:group style="position:absolute;left:11601;top:14125;width:2;height:269" coordorigin="11601,14125" coordsize="2,269">
              <v:shape style="position:absolute;left:11601;top:14125;width:2;height:269" coordorigin="11601,14125" coordsize="0,269" path="m11601,14394l11601,14125e" filled="f" stroked="t" strokeweight=".232864pt" strokecolor="#AFAFAF">
                <v:path arrowok="t"/>
              </v:shape>
            </v:group>
            <v:group style="position:absolute;left:2499;top:14470;width:2;height:208" coordorigin="2499,14470" coordsize="2,208">
              <v:shape style="position:absolute;left:2499;top:14470;width:2;height:208" coordorigin="2499,14470" coordsize="0,208" path="m2499,14678l2499,14470e" filled="f" stroked="t" strokeweight=".232864pt" strokecolor="#5B5B5B">
                <v:path arrowok="t"/>
              </v:shape>
            </v:group>
            <v:group style="position:absolute;left:3167;top:14730;width:1122;height:2" coordorigin="3167,14730" coordsize="1122,2">
              <v:shape style="position:absolute;left:3167;top:14730;width:1122;height:2" coordorigin="3167,14730" coordsize="1122,0" path="m3167,14730l4289,14730e" filled="f" stroked="t" strokeweight="1.397183pt" strokecolor="#5760AC">
                <v:path arrowok="t"/>
              </v:shape>
            </v:group>
            <v:group style="position:absolute;left:2995;top:14746;width:210;height:2" coordorigin="2995,14746" coordsize="210,2">
              <v:shape style="position:absolute;left:2995;top:14746;width:210;height:2" coordorigin="2995,14746" coordsize="210,0" path="m2995,14746l3204,14746e" filled="f" stroked="t" strokeweight=".698592pt" strokecolor="#545BAF">
                <v:path arrowok="t"/>
              </v:shape>
            </v:group>
            <v:group style="position:absolute;left:7410;top:14598;width:2;height:151" coordorigin="7410,14598" coordsize="2,151">
              <v:shape style="position:absolute;left:7410;top:14598;width:2;height:151" coordorigin="7410,14598" coordsize="0,151" path="m7410,14749l7410,14598e" filled="f" stroked="t" strokeweight=".465728pt" strokecolor="#383838">
                <v:path arrowok="t"/>
              </v:shape>
            </v:group>
            <v:group style="position:absolute;left:512;top:14692;width:2;height:180" coordorigin="512,14692" coordsize="2,180">
              <v:shape style="position:absolute;left:512;top:14692;width:2;height:180" coordorigin="512,14692" coordsize="0,180" path="m512,14872l512,14692e" filled="f" stroked="t" strokeweight=".465728pt" strokecolor="#3B3B3B">
                <v:path arrowok="t"/>
              </v:shape>
            </v:group>
            <v:group style="position:absolute;left:2468;top:14720;width:2;height:123" coordorigin="2468,14720" coordsize="2,123">
              <v:shape style="position:absolute;left:2468;top:14720;width:2;height:123" coordorigin="2468,14720" coordsize="0,123" path="m2468,14843l2468,14720e" filled="f" stroked="t" strokeweight=".232864pt" strokecolor="#000000">
                <v:path arrowok="t"/>
              </v:shape>
            </v:group>
            <v:group style="position:absolute;left:7412;top:14692;width:2;height:1517" coordorigin="7412,14692" coordsize="2,1517">
              <v:shape style="position:absolute;left:7412;top:14692;width:2;height:1517" coordorigin="7412,14692" coordsize="0,1517" path="m7412,16210l7412,14692e" filled="f" stroked="t" strokeweight=".698592pt" strokecolor="#5B5B5B">
                <v:path arrowok="t"/>
              </v:shape>
            </v:group>
            <v:group style="position:absolute;left:512;top:14815;width:2;height:331" coordorigin="512,14815" coordsize="2,331">
              <v:shape style="position:absolute;left:512;top:14815;width:2;height:331" coordorigin="512,14815" coordsize="0,331" path="m512,15146l512,14815e" filled="f" stroked="t" strokeweight=".698592pt" strokecolor="#575757">
                <v:path arrowok="t"/>
              </v:shape>
            </v:group>
            <v:group style="position:absolute;left:2499;top:14900;width:2;height:137" coordorigin="2499,14900" coordsize="2,137">
              <v:shape style="position:absolute;left:2499;top:14900;width:2;height:137" coordorigin="2499,14900" coordsize="0,137" path="m2499,15037l2499,14900e" filled="f" stroked="t" strokeweight=".232864pt" strokecolor="#777777">
                <v:path arrowok="t"/>
              </v:shape>
            </v:group>
            <v:group style="position:absolute;left:512;top:15089;width:2;height:203" coordorigin="512,15089" coordsize="2,203">
              <v:shape style="position:absolute;left:512;top:15089;width:2;height:203" coordorigin="512,15089" coordsize="0,203" path="m512,15292l512,15089e" filled="f" stroked="t" strokeweight=".465728pt" strokecolor="#343434">
                <v:path arrowok="t"/>
              </v:shape>
            </v:group>
            <v:group style="position:absolute;left:2468;top:15118;width:2;height:217" coordorigin="2468,15118" coordsize="2,217">
              <v:shape style="position:absolute;left:2468;top:15118;width:2;height:217" coordorigin="2468,15118" coordsize="0,217" path="m2468,15335l2468,15118e" filled="f" stroked="t" strokeweight=".232864pt" strokecolor="#000000">
                <v:path arrowok="t"/>
              </v:shape>
            </v:group>
            <v:group style="position:absolute;left:512;top:15236;width:2;height:993" coordorigin="512,15236" coordsize="2,993">
              <v:shape style="position:absolute;left:512;top:15236;width:2;height:993" coordorigin="512,15236" coordsize="0,993" path="m512,16228l512,15236e" filled="f" stroked="t" strokeweight=".698592pt" strokecolor="#545454">
                <v:path arrowok="t"/>
              </v:shape>
            </v:group>
            <v:group style="position:absolute;left:1854;top:15236;width:2;height:128" coordorigin="1854,15236" coordsize="2,128">
              <v:shape style="position:absolute;left:1854;top:15236;width:2;height:128" coordorigin="1854,15236" coordsize="0,128" path="m1854,15363l1854,15236e" filled="f" stroked="t" strokeweight=".465728pt" strokecolor="#3B3B3B">
                <v:path arrowok="t"/>
              </v:shape>
            </v:group>
            <v:group style="position:absolute;left:503;top:16219;width:605;height:2" coordorigin="503,16219" coordsize="605,2">
              <v:shape style="position:absolute;left:503;top:16219;width:605;height:2" coordorigin="503,16219" coordsize="605,0" path="m503,16219l1108,16219e" filled="f" stroked="t" strokeweight=".698592pt" strokecolor="#707070">
                <v:path arrowok="t"/>
              </v:shape>
            </v:group>
            <v:group style="position:absolute;left:1854;top:15307;width:2;height:917" coordorigin="1854,15307" coordsize="2,917">
              <v:shape style="position:absolute;left:1854;top:15307;width:2;height:917" coordorigin="1854,15307" coordsize="0,917" path="m1854,16224l1854,15307e" filled="f" stroked="t" strokeweight=".698592pt" strokecolor="#4B4B4B">
                <v:path arrowok="t"/>
              </v:shape>
            </v:group>
            <v:group style="position:absolute;left:2468;top:15335;width:2;height:870" coordorigin="2468,15335" coordsize="2,870">
              <v:shape style="position:absolute;left:2468;top:15335;width:2;height:870" coordorigin="2468,15335" coordsize="0,870" path="m2468,16205l2468,15335e" filled="f" stroked="t" strokeweight=".232864pt" strokecolor="#A3A3A3">
                <v:path arrowok="t"/>
              </v:shape>
            </v:group>
            <v:group style="position:absolute;left:1053;top:16212;width:10511;height:2" coordorigin="1053,16212" coordsize="10511,2">
              <v:shape style="position:absolute;left:1053;top:16212;width:10511;height:2" coordorigin="1053,16212" coordsize="10511,0" path="m1053,16212l11564,16212e" filled="f" stroked="t" strokeweight=".698592pt" strokecolor="#606060">
                <v:path arrowok="t"/>
              </v:shape>
            </v:group>
            <v:group style="position:absolute;left:9072;top:16198;width:2492;height:2" coordorigin="9072,16198" coordsize="2492,2">
              <v:shape style="position:absolute;left:9072;top:16198;width:2492;height:2" coordorigin="9072,16198" coordsize="2492,0" path="m9072,16198l11564,16198e" filled="f" stroked="t" strokeweight=".931455pt" strokecolor="#646464">
                <v:path arrowok="t"/>
              </v:shape>
            </v:group>
            <v:group style="position:absolute;left:10507;top:14181;width:2;height:148" coordorigin="10507,14181" coordsize="2,148">
              <v:shape style="position:absolute;left:10507;top:14181;width:2;height:148" coordorigin="10507,14181" coordsize="0,148" path="m10507,14329l10507,14181e" filled="f" stroked="t" strokeweight="3.2075pt" strokecolor="#CACDD6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</w:rPr>
        <w:t>ca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</w:rPr>
        <w:t>!</w:t>
        <w:tab/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84"/>
        </w:rPr>
        <w:t>f\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84"/>
        </w:rPr>
        <w:t>Uzey</w:t>
      </w:r>
      <w:r>
        <w:rPr>
          <w:rFonts w:ascii="Arial" w:hAnsi="Arial" w:cs="Arial" w:eastAsia="Arial"/>
          <w:sz w:val="20"/>
          <w:szCs w:val="20"/>
          <w:color w:val="3D3D3D"/>
          <w:spacing w:val="-8"/>
          <w:w w:val="84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4"/>
        </w:rPr>
        <w:t>Bölg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84"/>
        </w:rPr>
        <w:t>e</w:t>
      </w:r>
      <w:r>
        <w:rPr>
          <w:rFonts w:ascii="Arial" w:hAnsi="Arial" w:cs="Arial" w:eastAsia="Arial"/>
          <w:sz w:val="20"/>
          <w:szCs w:val="20"/>
          <w:color w:val="2D2D2D"/>
          <w:spacing w:val="34"/>
          <w:w w:val="84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</w:rPr>
        <w:t>Amiri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8E9090"/>
          <w:spacing w:val="7"/>
          <w:w w:val="47"/>
          <w:b/>
          <w:bCs/>
          <w:i/>
          <w:position w:val="4"/>
        </w:rPr>
        <w:t>·</w:t>
      </w:r>
      <w:r>
        <w:rPr>
          <w:rFonts w:ascii="Arial" w:hAnsi="Arial" w:cs="Arial" w:eastAsia="Arial"/>
          <w:sz w:val="18"/>
          <w:szCs w:val="18"/>
          <w:color w:val="5E5E60"/>
          <w:spacing w:val="0"/>
          <w:w w:val="69"/>
          <w:b/>
          <w:bCs/>
          <w:i/>
          <w:position w:val="4"/>
        </w:rPr>
        <w:t>.</w:t>
      </w:r>
      <w:r>
        <w:rPr>
          <w:rFonts w:ascii="Arial" w:hAnsi="Arial" w:cs="Arial" w:eastAsia="Arial"/>
          <w:sz w:val="18"/>
          <w:szCs w:val="18"/>
          <w:color w:val="5E5E60"/>
          <w:spacing w:val="-14"/>
          <w:w w:val="69"/>
          <w:b/>
          <w:bCs/>
          <w:i/>
          <w:position w:val="4"/>
        </w:rPr>
        <w:t>.</w:t>
      </w:r>
      <w:r>
        <w:rPr>
          <w:rFonts w:ascii="Arial" w:hAnsi="Arial" w:cs="Arial" w:eastAsia="Arial"/>
          <w:sz w:val="18"/>
          <w:szCs w:val="18"/>
          <w:color w:val="6B7277"/>
          <w:spacing w:val="0"/>
          <w:w w:val="29"/>
          <w:b/>
          <w:bCs/>
          <w:i/>
          <w:position w:val="4"/>
        </w:rPr>
        <w:t>'f'l!l"'</w:t>
      </w:r>
      <w:r>
        <w:rPr>
          <w:rFonts w:ascii="Arial" w:hAnsi="Arial" w:cs="Arial" w:eastAsia="Arial"/>
          <w:sz w:val="18"/>
          <w:szCs w:val="18"/>
          <w:color w:val="6B7277"/>
          <w:spacing w:val="0"/>
          <w:w w:val="30"/>
          <w:b/>
          <w:bCs/>
          <w:i/>
          <w:position w:val="4"/>
        </w:rPr>
        <w:t>"</w:t>
      </w:r>
      <w:r>
        <w:rPr>
          <w:rFonts w:ascii="Arial" w:hAnsi="Arial" w:cs="Arial" w:eastAsia="Arial"/>
          <w:sz w:val="18"/>
          <w:szCs w:val="18"/>
          <w:color w:val="6B7277"/>
          <w:spacing w:val="23"/>
          <w:w w:val="100"/>
          <w:b/>
          <w:bCs/>
          <w:i/>
          <w:position w:val="4"/>
        </w:rPr>
        <w:t> </w:t>
      </w:r>
      <w:r>
        <w:rPr>
          <w:rFonts w:ascii="Arial" w:hAnsi="Arial" w:cs="Arial" w:eastAsia="Arial"/>
          <w:sz w:val="18"/>
          <w:szCs w:val="18"/>
          <w:color w:val="AAAAAA"/>
          <w:spacing w:val="0"/>
          <w:w w:val="106"/>
          <w:b/>
          <w:bCs/>
          <w:i/>
          <w:position w:val="4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20"/>
        </w:sectPr>
      </w:pPr>
      <w:rPr/>
    </w:p>
    <w:p>
      <w:pPr>
        <w:spacing w:before="57" w:after="0" w:line="240" w:lineRule="auto"/>
        <w:ind w:left="130"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9A9C9C"/>
          <w:spacing w:val="0"/>
          <w:w w:val="70"/>
        </w:rPr>
        <w:t>r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4" w:lineRule="exact"/>
        <w:ind w:left="622" w:right="-68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B3B3B"/>
          <w:w w:val="96"/>
          <w:b/>
          <w:bCs/>
          <w:position w:val="-1"/>
        </w:rPr>
        <w:t>BÜ</w:t>
      </w:r>
      <w:r>
        <w:rPr>
          <w:rFonts w:ascii="Arial" w:hAnsi="Arial" w:cs="Arial" w:eastAsia="Arial"/>
          <w:sz w:val="17"/>
          <w:szCs w:val="17"/>
          <w:color w:val="181818"/>
          <w:spacing w:val="-8"/>
          <w:w w:val="88"/>
          <w:b/>
          <w:bCs/>
          <w:position w:val="-1"/>
        </w:rPr>
        <w:t>Y</w:t>
      </w:r>
      <w:r>
        <w:rPr>
          <w:rFonts w:ascii="Arial" w:hAnsi="Arial" w:cs="Arial" w:eastAsia="Arial"/>
          <w:sz w:val="17"/>
          <w:szCs w:val="17"/>
          <w:color w:val="181818"/>
          <w:spacing w:val="0"/>
          <w:w w:val="89"/>
          <w:b/>
          <w:bCs/>
          <w:position w:val="-1"/>
        </w:rPr>
        <w:t>ÜK</w:t>
      </w:r>
      <w:r>
        <w:rPr>
          <w:rFonts w:ascii="Arial" w:hAnsi="Arial" w:cs="Arial" w:eastAsia="Arial"/>
          <w:sz w:val="17"/>
          <w:szCs w:val="17"/>
          <w:color w:val="181818"/>
          <w:spacing w:val="-11"/>
          <w:w w:val="88"/>
          <w:b/>
          <w:bCs/>
          <w:position w:val="-1"/>
        </w:rPr>
        <w:t>S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90"/>
          <w:b/>
          <w:bCs/>
          <w:position w:val="-1"/>
        </w:rPr>
        <w:t>EHIR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664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</w:rPr>
        <w:t>BELEDIYESI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6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uto"/>
        <w:ind w:left="-15" w:right="5232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BÜYÜKŞEH1R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B6LED1YESİ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DAİRE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8"/>
        </w:rPr>
        <w:t>İ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6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6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1"/>
        </w:rPr>
        <w:t>BAŞKANLIGI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1" w:lineRule="exact"/>
        <w:ind w:left="30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192" w:lineRule="exact"/>
        <w:ind w:left="576" w:right="590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20" w:bottom="280" w:left="380" w:right="140"/>
          <w:cols w:num="2" w:equalWidth="0">
            <w:col w:w="1636" w:space="1758"/>
            <w:col w:w="8006"/>
          </w:cols>
        </w:sectPr>
      </w:pPr>
      <w:rPr/>
    </w:p>
    <w:p>
      <w:pPr>
        <w:spacing w:before="9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3.853683" w:type="dxa"/>
      </w:tblPr>
      <w:tblGrid/>
      <w:tr>
        <w:trPr>
          <w:trHeight w:val="213" w:hRule="exact"/>
        </w:trPr>
        <w:tc>
          <w:tcPr>
            <w:tcW w:w="1093" w:type="dxa"/>
            <w:tcBorders>
              <w:top w:val="single" w:sz="5.619512" w:space="0" w:color="5B5B5B"/>
              <w:bottom w:val="single" w:sz="5.61951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199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w w:val="77"/>
              </w:rPr>
              <w:t>Qlay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w w:val="78"/>
              </w:rPr>
              <w:t>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-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1474" w:type="dxa"/>
            <w:tcBorders>
              <w:top w:val="single" w:sz="5.619512" w:space="0" w:color="5B5B5B"/>
              <w:bottom w:val="single" w:sz="5.61951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194" w:lineRule="exact"/>
              <w:ind w:left="15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1"/>
              </w:rPr>
              <w:t>11.0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-1"/>
                <w:w w:val="101"/>
              </w:rPr>
              <w:t>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96969"/>
                <w:spacing w:val="0"/>
                <w:w w:val="104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696969"/>
                <w:spacing w:val="1"/>
                <w:w w:val="104"/>
              </w:rPr>
              <w:t>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7"/>
              </w:rPr>
              <w:t>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2698" w:type="dxa"/>
            <w:tcBorders>
              <w:top w:val="single" w:sz="5.619512" w:space="0" w:color="5B5B5B"/>
              <w:bottom w:val="single" w:sz="5.61951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194" w:lineRule="exact"/>
              <w:ind w:left="433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0"/>
                <w:w w:val="88"/>
              </w:rPr>
              <w:t>_!Bil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9"/>
                <w:w w:val="88"/>
              </w:rPr>
              <w:t>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88"/>
              </w:rPr>
              <w:t>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14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3"/>
              </w:rPr>
              <w:t>13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5782" w:type="dxa"/>
            <w:tcBorders>
              <w:top w:val="single" w:sz="5.619512" w:space="0" w:color="5B5B5B"/>
              <w:bottom w:val="single" w:sz="5.619512" w:space="0" w:color="5B5B5B"/>
              <w:left w:val="nil" w:sz="6" w:space="0" w:color="auto"/>
              <w:right w:val="single" w:sz="5.619512" w:space="0" w:color="606060"/>
            </w:tcBorders>
          </w:tcPr>
          <w:p>
            <w:pPr>
              <w:spacing w:before="5" w:after="0" w:line="194" w:lineRule="exact"/>
              <w:ind w:left="109" w:right="-20"/>
              <w:jc w:val="left"/>
              <w:tabs>
                <w:tab w:pos="206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17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-11"/>
                <w:w w:val="117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16:44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-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87"/>
              </w:rPr>
              <w:t>_[r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-3"/>
                <w:w w:val="86"/>
              </w:rPr>
              <w:t>c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0"/>
                <w:w w:val="60"/>
              </w:rPr>
              <w:t>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-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0536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265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62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5"/>
              </w:rPr>
              <w:t>69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6" w:hRule="exact"/>
        </w:trPr>
        <w:tc>
          <w:tcPr>
            <w:tcW w:w="1093" w:type="dxa"/>
            <w:tcBorders>
              <w:top w:val="single" w:sz="5.619512" w:space="0" w:color="5B5B5B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192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  <w:position w:val="-1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-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474" w:type="dxa"/>
            <w:tcBorders>
              <w:top w:val="single" w:sz="5.619512" w:space="0" w:color="5B5B5B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192" w:lineRule="exact"/>
              <w:ind w:left="160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3"/>
                <w:position w:val="-1"/>
              </w:rPr>
              <w:t>11.05.2017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698" w:type="dxa"/>
            <w:tcBorders>
              <w:top w:val="single" w:sz="5.619512" w:space="0" w:color="5B5B5B"/>
              <w:bottom w:val="single" w:sz="5.61951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192" w:lineRule="exact"/>
              <w:ind w:left="484" w:right="-20"/>
              <w:jc w:val="left"/>
              <w:tabs>
                <w:tab w:pos="16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92"/>
                <w:position w:val="-1"/>
              </w:rPr>
              <w:t>IKayıl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2"/>
                <w:w w:val="9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-3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2"/>
                <w:position w:val="-1"/>
              </w:rPr>
              <w:t>2979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782" w:type="dxa"/>
            <w:tcBorders>
              <w:top w:val="single" w:sz="5.619512" w:space="0" w:color="5B5B5B"/>
              <w:bottom w:val="single" w:sz="5.619512" w:space="0" w:color="575757"/>
              <w:left w:val="nil" w:sz="6" w:space="0" w:color="auto"/>
              <w:right w:val="single" w:sz="5.619512" w:space="0" w:color="606060"/>
            </w:tcBorders>
          </w:tcPr>
          <w:p>
            <w:pPr>
              <w:spacing w:before="9" w:after="0" w:line="192" w:lineRule="exact"/>
              <w:ind w:left="10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00"/>
                <w:position w:val="-1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-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  <w:position w:val="-1"/>
              </w:rPr>
              <w:t>Ala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07"/>
                <w:position w:val="-1"/>
              </w:rPr>
              <w:t>:Nihat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21"/>
                <w:w w:val="10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7"/>
                <w:position w:val="-1"/>
              </w:rPr>
              <w:t>YILDIZ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199" w:hRule="exact"/>
        </w:trPr>
        <w:tc>
          <w:tcPr>
            <w:tcW w:w="11047" w:type="dxa"/>
            <w:gridSpan w:val="4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193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  <w:position w:val="-1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  <w:position w:val="-1"/>
              </w:rPr>
              <w:t>Adre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  <w:position w:val="-1"/>
              </w:rPr>
              <w:t>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1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51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-2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  <w:position w:val="-1"/>
              </w:rPr>
              <w:t>Vakfıkebi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  <w:position w:val="-1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  <w:position w:val="-1"/>
              </w:rPr>
              <w:t>mah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  <w:position w:val="-1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23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3B3B3B"/>
                <w:spacing w:val="0"/>
                <w:w w:val="86"/>
                <w:position w:val="-1"/>
              </w:rPr>
              <w:t>177</w:t>
            </w:r>
            <w:r>
              <w:rPr>
                <w:rFonts w:ascii="Arial" w:hAnsi="Arial" w:cs="Arial" w:eastAsia="Arial"/>
                <w:sz w:val="17"/>
                <w:szCs w:val="17"/>
                <w:color w:val="3B3B3B"/>
                <w:spacing w:val="6"/>
                <w:w w:val="86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  <w:position w:val="-1"/>
              </w:rPr>
              <w:t>sok.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1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3"/>
                <w:position w:val="-1"/>
              </w:rPr>
              <w:t>/Seferihisar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2" w:hRule="exact"/>
        </w:trPr>
        <w:tc>
          <w:tcPr>
            <w:tcW w:w="1093" w:type="dxa"/>
            <w:tcBorders>
              <w:top w:val="single" w:sz="5.619512" w:space="0" w:color="5B5B5B"/>
              <w:bottom w:val="single" w:sz="5.61951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2"/>
              </w:rPr>
              <w:t>Adres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4172" w:type="dxa"/>
            <w:gridSpan w:val="2"/>
            <w:tcBorders>
              <w:top w:val="single" w:sz="5.619512" w:space="0" w:color="5B5B5B"/>
              <w:bottom w:val="single" w:sz="5.61951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6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Camikebi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ınah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16"/>
                <w:w w:val="100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3B3B3B"/>
                <w:spacing w:val="0"/>
                <w:w w:val="86"/>
              </w:rPr>
              <w:t>177</w:t>
            </w:r>
            <w:r>
              <w:rPr>
                <w:rFonts w:ascii="Arial" w:hAnsi="Arial" w:cs="Arial" w:eastAsia="Arial"/>
                <w:sz w:val="17"/>
                <w:szCs w:val="17"/>
                <w:color w:val="3B3B3B"/>
                <w:spacing w:val="0"/>
                <w:w w:val="86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k.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2"/>
              </w:rPr>
              <w:t>üzeri/Seferibisar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5782" w:type="dxa"/>
            <w:tcBorders>
              <w:top w:val="single" w:sz="5.619512" w:space="0" w:color="5B5B5B"/>
              <w:bottom w:val="single" w:sz="5.619512" w:space="0" w:color="5B5B5B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16" w:hRule="exact"/>
        </w:trPr>
        <w:tc>
          <w:tcPr>
            <w:tcW w:w="1093" w:type="dxa"/>
            <w:tcBorders>
              <w:top w:val="single" w:sz="5.619512" w:space="0" w:color="5B5B5B"/>
              <w:bottom w:val="single" w:sz="5.61951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4172" w:type="dxa"/>
            <w:gridSpan w:val="2"/>
            <w:tcBorders>
              <w:top w:val="single" w:sz="5.619512" w:space="0" w:color="5B5B5B"/>
              <w:bottom w:val="single" w:sz="5.61951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324" w:right="-20"/>
              <w:jc w:val="left"/>
              <w:tabs>
                <w:tab w:pos="288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Orma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Yangıııı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Sııııfı: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5782" w:type="dxa"/>
            <w:tcBorders>
              <w:top w:val="single" w:sz="5.619512" w:space="0" w:color="5B5B5B"/>
              <w:bottom w:val="single" w:sz="5.619512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1092" w:right="-20"/>
              <w:jc w:val="left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95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95"/>
              </w:rPr>
              <w:t>n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5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3B3B3B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51"/>
              </w:rPr>
              <w:t>: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-1"/>
                <w:w w:val="15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00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03"/>
              </w:rPr>
              <w:t>(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02"/>
              </w:rPr>
              <w:t>Tedbirsiz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0"/>
                <w:w w:val="95"/>
              </w:rPr>
              <w:t>li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A2A2A"/>
                <w:spacing w:val="7"/>
                <w:w w:val="96"/>
              </w:rPr>
              <w:t>k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525252"/>
                <w:spacing w:val="0"/>
                <w:w w:val="112"/>
              </w:rPr>
              <w:t>)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type w:val="continuous"/>
          <w:pgSz w:w="11920" w:h="16840"/>
          <w:pgMar w:top="660" w:bottom="280" w:left="380" w:right="140"/>
        </w:sectPr>
      </w:pPr>
      <w:rPr/>
    </w:p>
    <w:p>
      <w:pPr>
        <w:spacing w:before="0" w:after="0" w:line="191" w:lineRule="exact"/>
        <w:ind w:left="163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3"/>
        </w:rPr>
        <w:t>Binadal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1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50"/>
        </w:rPr>
        <w:t>e: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3" w:lineRule="exact"/>
        <w:ind w:right="-20"/>
        <w:jc w:val="left"/>
        <w:tabs>
          <w:tab w:pos="30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2"/>
          <w:position w:val="-1"/>
        </w:rPr>
        <w:t>!Yapını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Kullanını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51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342" w:lineRule="exact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9"/>
        </w:rPr>
        <w:t>Beıomırmc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0"/>
          <w:w w:val="99"/>
        </w:rPr>
        <w:t> </w:t>
      </w:r>
      <w:r>
        <w:rPr>
          <w:rFonts w:ascii="Arial" w:hAnsi="Arial" w:cs="Arial" w:eastAsia="Arial"/>
          <w:sz w:val="35"/>
          <w:szCs w:val="35"/>
          <w:color w:val="3B3B3B"/>
          <w:spacing w:val="13"/>
          <w:w w:val="6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1"/>
        </w:rPr>
        <w:t>Ka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2"/>
        </w:rPr>
        <w:t>lhşo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2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BFBFBF"/>
          <w:spacing w:val="-19"/>
          <w:w w:val="125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Çcli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2"/>
          <w:w w:val="10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BFBFBF"/>
          <w:spacing w:val="0"/>
          <w:w w:val="213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BFBFB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31"/>
        </w:rPr>
        <w:t>F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13"/>
          <w:w w:val="131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31"/>
        </w:rPr>
        <w:t>cr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3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7"/>
          <w:w w:val="13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28"/>
          <w:w w:val="134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5"/>
          <w:w w:val="6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77797E"/>
          <w:spacing w:val="-18"/>
          <w:w w:val="107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6"/>
        </w:rPr>
        <w:t>·K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i·;:it;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A.lı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··s·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5"/>
        </w:rPr>
        <w:t>·i··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41"/>
          <w:w w:val="10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18"/>
          <w:w w:val="107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75"/>
        </w:rPr>
        <w:t>·İ"i:"ÖÖ·······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9"/>
          <w:w w:val="76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77797E"/>
          <w:spacing w:val="0"/>
          <w:w w:val="88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77797E"/>
          <w:spacing w:val="-14"/>
          <w:w w:val="88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79"/>
        </w:rPr>
        <w:t>·········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140"/>
          <w:cols w:num="2" w:equalWidth="0">
            <w:col w:w="1549" w:space="2071"/>
            <w:col w:w="7780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38" w:after="0" w:line="240" w:lineRule="auto"/>
        <w:ind w:left="154" w:right="-20"/>
        <w:jc w:val="left"/>
        <w:tabs>
          <w:tab w:pos="2200" w:val="left"/>
          <w:tab w:pos="5660" w:val="left"/>
          <w:tab w:pos="110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2"/>
        </w:rPr>
        <w:t>Yilna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23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44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AFAFAF"/>
          <w:spacing w:val="1"/>
          <w:w w:val="56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Kullanan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4"/>
          <w:szCs w:val="14"/>
          <w:color w:val="BFBFBF"/>
          <w:spacing w:val="0"/>
          <w:w w:val="51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79" w:after="0" w:line="192" w:lineRule="exact"/>
        <w:ind w:left="216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Semi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-1"/>
        </w:rPr>
        <w:t>ARZ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140"/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Gi.den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left="168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6"/>
        </w:rPr>
        <w:t>ft\mç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23"/>
          <w:w w:val="151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00"/>
        </w:rPr>
        <w:t>1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8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l-\raç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094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252"/>
          <w:w w:val="26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1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101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-9"/>
          <w:w w:val="101"/>
        </w:rPr>
        <w:t>6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-11"/>
          <w:w w:val="113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14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192" w:lineRule="exact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9"/>
          <w:w w:val="19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6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0"/>
          <w:w w:val="60"/>
          <w:position w:val="-1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>eklri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16:55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140"/>
          <w:cols w:num="4" w:equalWidth="0">
            <w:col w:w="614" w:space="1544"/>
            <w:col w:w="1783" w:space="709"/>
            <w:col w:w="1810" w:space="1159"/>
            <w:col w:w="3781"/>
          </w:cols>
        </w:sectPr>
      </w:pPr>
      <w:rPr/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2" w:lineRule="exact"/>
        <w:ind w:left="2168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  <w:position w:val="-1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left="37" w:right="-20"/>
        <w:jc w:val="left"/>
        <w:rPr>
          <w:rFonts w:ascii="Courier New" w:hAnsi="Courier New" w:cs="Courier New" w:eastAsia="Courier New"/>
          <w:sz w:val="32"/>
          <w:szCs w:val="3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1"/>
          <w:position w:val="15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"/>
          <w:w w:val="91"/>
          <w:position w:val="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96"/>
          <w:w w:val="91"/>
          <w:position w:val="15"/>
        </w:rPr>
        <w:t>A</w:t>
      </w:r>
      <w:r>
        <w:rPr>
          <w:rFonts w:ascii="Courier New" w:hAnsi="Courier New" w:cs="Courier New" w:eastAsia="Courier New"/>
          <w:sz w:val="32"/>
          <w:szCs w:val="32"/>
          <w:color w:val="525252"/>
          <w:spacing w:val="-62"/>
          <w:w w:val="91"/>
          <w:position w:val="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5"/>
          <w:w w:val="91"/>
          <w:position w:val="15"/>
        </w:rPr>
        <w:t>c</w:t>
      </w:r>
      <w:r>
        <w:rPr>
          <w:rFonts w:ascii="Courier New" w:hAnsi="Courier New" w:cs="Courier New" w:eastAsia="Courier New"/>
          <w:sz w:val="32"/>
          <w:szCs w:val="32"/>
          <w:color w:val="525252"/>
          <w:spacing w:val="-156"/>
          <w:w w:val="91"/>
          <w:position w:val="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1"/>
          <w:position w:val="15"/>
        </w:rPr>
        <w:t>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91"/>
          <w:position w:val="1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8"/>
          <w:w w:val="104"/>
          <w:position w:val="15"/>
        </w:rPr>
        <w:t>S</w:t>
      </w:r>
      <w:r>
        <w:rPr>
          <w:rFonts w:ascii="Courier New" w:hAnsi="Courier New" w:cs="Courier New" w:eastAsia="Courier New"/>
          <w:sz w:val="32"/>
          <w:szCs w:val="32"/>
          <w:color w:val="525252"/>
          <w:spacing w:val="-87"/>
          <w:w w:val="88"/>
          <w:position w:val="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3"/>
          <w:position w:val="15"/>
        </w:rPr>
        <w:t>e</w:t>
      </w:r>
      <w:r>
        <w:rPr>
          <w:rFonts w:ascii="Courier New" w:hAnsi="Courier New" w:cs="Courier New" w:eastAsia="Courier New"/>
          <w:sz w:val="32"/>
          <w:szCs w:val="32"/>
          <w:color w:val="525252"/>
          <w:spacing w:val="-191"/>
          <w:w w:val="88"/>
          <w:position w:val="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15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4"/>
          <w:w w:val="104"/>
          <w:position w:val="15"/>
        </w:rPr>
        <w:t>v</w:t>
      </w:r>
      <w:r>
        <w:rPr>
          <w:rFonts w:ascii="Courier New" w:hAnsi="Courier New" w:cs="Courier New" w:eastAsia="Courier New"/>
          <w:sz w:val="32"/>
          <w:szCs w:val="32"/>
          <w:color w:val="2A2A2A"/>
          <w:spacing w:val="-160"/>
          <w:w w:val="63"/>
          <w:position w:val="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1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2"/>
          <w:w w:val="104"/>
          <w:position w:val="15"/>
        </w:rPr>
        <w:t>s</w:t>
      </w:r>
      <w:r>
        <w:rPr>
          <w:rFonts w:ascii="Courier New" w:hAnsi="Courier New" w:cs="Courier New" w:eastAsia="Courier New"/>
          <w:sz w:val="32"/>
          <w:szCs w:val="32"/>
          <w:color w:val="2A2A2A"/>
          <w:spacing w:val="-108"/>
          <w:w w:val="63"/>
          <w:position w:val="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9"/>
          <w:w w:val="107"/>
          <w:position w:val="15"/>
        </w:rPr>
        <w:t>G</w:t>
      </w:r>
      <w:r>
        <w:rPr>
          <w:rFonts w:ascii="Courier New" w:hAnsi="Courier New" w:cs="Courier New" w:eastAsia="Courier New"/>
          <w:sz w:val="32"/>
          <w:szCs w:val="32"/>
          <w:color w:val="525252"/>
          <w:spacing w:val="-18"/>
          <w:w w:val="56"/>
          <w:position w:val="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4"/>
          <w:w w:val="106"/>
          <w:position w:val="15"/>
        </w:rPr>
        <w:t>e</w:t>
      </w:r>
      <w:r>
        <w:rPr>
          <w:rFonts w:ascii="Courier New" w:hAnsi="Courier New" w:cs="Courier New" w:eastAsia="Courier New"/>
          <w:sz w:val="32"/>
          <w:szCs w:val="32"/>
          <w:color w:val="525252"/>
          <w:spacing w:val="-56"/>
          <w:w w:val="56"/>
          <w:position w:val="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0"/>
          <w:w w:val="106"/>
          <w:position w:val="15"/>
        </w:rPr>
        <w:t>l</w:t>
      </w:r>
      <w:r>
        <w:rPr>
          <w:rFonts w:ascii="Courier New" w:hAnsi="Courier New" w:cs="Courier New" w:eastAsia="Courier New"/>
          <w:sz w:val="32"/>
          <w:szCs w:val="32"/>
          <w:color w:val="525252"/>
          <w:spacing w:val="-157"/>
          <w:w w:val="56"/>
          <w:position w:val="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  <w:position w:val="1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3"/>
          <w:w w:val="107"/>
          <w:position w:val="15"/>
        </w:rPr>
        <w:t>ş</w:t>
      </w:r>
      <w:r>
        <w:rPr>
          <w:rFonts w:ascii="Courier New" w:hAnsi="Courier New" w:cs="Courier New" w:eastAsia="Courier New"/>
          <w:sz w:val="32"/>
          <w:szCs w:val="32"/>
          <w:color w:val="525252"/>
          <w:spacing w:val="-65"/>
          <w:w w:val="56"/>
          <w:position w:val="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  <w:position w:val="15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3"/>
          <w:w w:val="103"/>
          <w:position w:val="15"/>
        </w:rPr>
        <w:t>a</w:t>
      </w:r>
      <w:r>
        <w:rPr>
          <w:rFonts w:ascii="Courier New" w:hAnsi="Courier New" w:cs="Courier New" w:eastAsia="Courier New"/>
          <w:sz w:val="32"/>
          <w:szCs w:val="32"/>
          <w:color w:val="525252"/>
          <w:spacing w:val="-136"/>
          <w:w w:val="56"/>
          <w:position w:val="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15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2"/>
          <w:w w:val="103"/>
          <w:position w:val="15"/>
        </w:rPr>
        <w:t>t</w:t>
      </w:r>
      <w:r>
        <w:rPr>
          <w:rFonts w:ascii="Courier New" w:hAnsi="Courier New" w:cs="Courier New" w:eastAsia="Courier New"/>
          <w:sz w:val="32"/>
          <w:szCs w:val="32"/>
          <w:color w:val="525252"/>
          <w:spacing w:val="-104"/>
          <w:w w:val="56"/>
          <w:position w:val="0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1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8"/>
          <w:w w:val="100"/>
          <w:position w:val="15"/>
        </w:rPr>
        <w:t> </w:t>
      </w:r>
      <w:r>
        <w:rPr>
          <w:rFonts w:ascii="Courier New" w:hAnsi="Courier New" w:cs="Courier New" w:eastAsia="Courier New"/>
          <w:sz w:val="32"/>
          <w:szCs w:val="32"/>
          <w:color w:val="525252"/>
          <w:spacing w:val="0"/>
          <w:w w:val="56"/>
          <w:position w:val="0"/>
        </w:rPr>
        <w:t>-------------------------</w:t>
      </w:r>
      <w:r>
        <w:rPr>
          <w:rFonts w:ascii="Courier New" w:hAnsi="Courier New" w:cs="Courier New" w:eastAsia="Courier New"/>
          <w:sz w:val="32"/>
          <w:szCs w:val="32"/>
          <w:color w:val="525252"/>
          <w:spacing w:val="-52"/>
          <w:w w:val="56"/>
          <w:position w:val="0"/>
        </w:rPr>
        <w:t>-</w:t>
      </w:r>
      <w:r>
        <w:rPr>
          <w:rFonts w:ascii="Courier New" w:hAnsi="Courier New" w:cs="Courier New" w:eastAsia="Courier New"/>
          <w:sz w:val="32"/>
          <w:szCs w:val="32"/>
          <w:color w:val="2A2A2A"/>
          <w:spacing w:val="0"/>
          <w:w w:val="63"/>
          <w:position w:val="0"/>
        </w:rPr>
        <w:t>-</w:t>
      </w:r>
      <w:r>
        <w:rPr>
          <w:rFonts w:ascii="Courier New" w:hAnsi="Courier New" w:cs="Courier New" w:eastAsia="Courier New"/>
          <w:sz w:val="32"/>
          <w:szCs w:val="32"/>
          <w:color w:val="2A2A2A"/>
          <w:spacing w:val="-49"/>
          <w:w w:val="63"/>
          <w:position w:val="0"/>
        </w:rPr>
        <w:t>-</w:t>
      </w:r>
      <w:r>
        <w:rPr>
          <w:rFonts w:ascii="Courier New" w:hAnsi="Courier New" w:cs="Courier New" w:eastAsia="Courier New"/>
          <w:sz w:val="32"/>
          <w:szCs w:val="32"/>
          <w:color w:val="525252"/>
          <w:spacing w:val="0"/>
          <w:w w:val="56"/>
          <w:position w:val="0"/>
        </w:rPr>
        <w:t>-------</w:t>
      </w:r>
      <w:r>
        <w:rPr>
          <w:rFonts w:ascii="Courier New" w:hAnsi="Courier New" w:cs="Courier New" w:eastAsia="Courier New"/>
          <w:sz w:val="32"/>
          <w:szCs w:val="32"/>
          <w:color w:val="525252"/>
          <w:spacing w:val="-52"/>
          <w:w w:val="56"/>
          <w:position w:val="0"/>
        </w:rPr>
        <w:t>-</w:t>
      </w:r>
      <w:r>
        <w:rPr>
          <w:rFonts w:ascii="Courier New" w:hAnsi="Courier New" w:cs="Courier New" w:eastAsia="Courier New"/>
          <w:sz w:val="32"/>
          <w:szCs w:val="32"/>
          <w:color w:val="2A2A2A"/>
          <w:spacing w:val="0"/>
          <w:w w:val="63"/>
          <w:position w:val="0"/>
        </w:rPr>
        <w:t>-</w:t>
      </w:r>
      <w:r>
        <w:rPr>
          <w:rFonts w:ascii="Courier New" w:hAnsi="Courier New" w:cs="Courier New" w:eastAsia="Courier New"/>
          <w:sz w:val="32"/>
          <w:szCs w:val="32"/>
          <w:color w:val="2A2A2A"/>
          <w:spacing w:val="-49"/>
          <w:w w:val="63"/>
          <w:position w:val="0"/>
        </w:rPr>
        <w:t>-</w:t>
      </w:r>
      <w:r>
        <w:rPr>
          <w:rFonts w:ascii="Courier New" w:hAnsi="Courier New" w:cs="Courier New" w:eastAsia="Courier New"/>
          <w:sz w:val="32"/>
          <w:szCs w:val="32"/>
          <w:color w:val="525252"/>
          <w:spacing w:val="0"/>
          <w:w w:val="56"/>
          <w:position w:val="0"/>
        </w:rPr>
        <w:t>----</w:t>
      </w:r>
      <w:r>
        <w:rPr>
          <w:rFonts w:ascii="Courier New" w:hAnsi="Courier New" w:cs="Courier New" w:eastAsia="Courier New"/>
          <w:sz w:val="32"/>
          <w:szCs w:val="32"/>
          <w:color w:val="525252"/>
          <w:spacing w:val="-55"/>
          <w:w w:val="56"/>
          <w:position w:val="0"/>
        </w:rPr>
        <w:t>-</w:t>
      </w:r>
      <w:r>
        <w:rPr>
          <w:rFonts w:ascii="Courier New" w:hAnsi="Courier New" w:cs="Courier New" w:eastAsia="Courier New"/>
          <w:sz w:val="32"/>
          <w:szCs w:val="32"/>
          <w:color w:val="77797E"/>
          <w:spacing w:val="-110"/>
          <w:w w:val="54"/>
          <w:position w:val="0"/>
        </w:rPr>
        <w:t>·</w:t>
      </w:r>
      <w:r>
        <w:rPr>
          <w:rFonts w:ascii="Courier New" w:hAnsi="Courier New" w:cs="Courier New" w:eastAsia="Courier New"/>
          <w:sz w:val="32"/>
          <w:szCs w:val="32"/>
          <w:color w:val="525252"/>
          <w:spacing w:val="-60"/>
          <w:w w:val="56"/>
          <w:position w:val="0"/>
        </w:rPr>
        <w:t>-</w:t>
      </w:r>
      <w:r>
        <w:rPr>
          <w:rFonts w:ascii="Courier New" w:hAnsi="Courier New" w:cs="Courier New" w:eastAsia="Courier New"/>
          <w:sz w:val="32"/>
          <w:szCs w:val="32"/>
          <w:color w:val="77797E"/>
          <w:spacing w:val="0"/>
          <w:w w:val="54"/>
          <w:position w:val="0"/>
        </w:rPr>
        <w:t>-</w:t>
      </w:r>
      <w:r>
        <w:rPr>
          <w:rFonts w:ascii="Courier New" w:hAnsi="Courier New" w:cs="Courier New" w:eastAsia="Courier New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53" w:after="0" w:line="192" w:lineRule="exact"/>
        <w:ind w:left="2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1.473175pt;margin-top:-7.157378pt;width:113.012042pt;height:8.5pt;mso-position-horizontal-relative:page;mso-position-vertical-relative:paragraph;z-index:-15702" type="#_x0000_t202" filled="f" stroked="f">
            <v:textbox inset="0,0,0,0">
              <w:txbxContent>
                <w:p>
                  <w:pPr>
                    <w:spacing w:before="0" w:after="0" w:line="170" w:lineRule="exact"/>
                    <w:ind w:right="-65"/>
                    <w:jc w:val="left"/>
                    <w:rPr>
                      <w:rFonts w:ascii="Times New Roman" w:hAnsi="Times New Roman" w:cs="Times New Roman" w:eastAsia="Times New Roman"/>
                      <w:sz w:val="17"/>
                      <w:szCs w:val="1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2A2A2A"/>
                      <w:spacing w:val="9"/>
                      <w:w w:val="19"/>
                    </w:rPr>
                    <w:t>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25252"/>
                      <w:spacing w:val="0"/>
                      <w:w w:val="100"/>
                    </w:rPr>
                    <w:t>Emniyet-Jandıırma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25252"/>
                      <w:spacing w:val="1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25252"/>
                      <w:spacing w:val="0"/>
                      <w:w w:val="100"/>
                    </w:rPr>
                    <w:t>Geli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25252"/>
                      <w:spacing w:val="0"/>
                      <w:w w:val="100"/>
                    </w:rPr>
                    <w:t>ş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25252"/>
                      <w:spacing w:val="1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25252"/>
                      <w:spacing w:val="0"/>
                      <w:w w:val="100"/>
                    </w:rPr>
                    <w:t>Saati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525252"/>
                      <w:spacing w:val="13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696969"/>
                      <w:spacing w:val="0"/>
                      <w:w w:val="125"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7"/>
                      <w:szCs w:val="1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)o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algaz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  <w:position w:val="-1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140"/>
          <w:cols w:num="2" w:equalWidth="0">
            <w:col w:w="3561" w:space="1088"/>
            <w:col w:w="6751"/>
          </w:cols>
        </w:sectPr>
      </w:pPr>
      <w:rPr/>
    </w:p>
    <w:p>
      <w:pPr>
        <w:spacing w:before="35" w:after="0" w:line="240" w:lineRule="auto"/>
        <w:ind w:left="168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5" w:after="0" w:line="250" w:lineRule="auto"/>
        <w:ind w:left="14" w:right="982" w:firstLine="-1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252"/>
        </w:rPr>
        <w:t>Çı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w w:val="101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7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73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7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Dönil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192" w:lineRule="exact"/>
        <w:ind w:left="1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  <w:position w:val="-1"/>
        </w:rPr>
        <w:t>Adı-Soyad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2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51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40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5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one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!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140"/>
          <w:cols w:num="4" w:equalWidth="0">
            <w:col w:w="1850" w:space="308"/>
            <w:col w:w="1942" w:space="550"/>
            <w:col w:w="933" w:space="1943"/>
            <w:col w:w="3874"/>
          </w:cols>
        </w:sectPr>
      </w:pPr>
      <w:rPr/>
    </w:p>
    <w:p>
      <w:pPr>
        <w:spacing w:before="21" w:after="0" w:line="176" w:lineRule="exact"/>
        <w:ind w:left="15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5"/>
          <w:w w:val="147"/>
          <w:position w:val="-2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97"/>
          <w:position w:val="-2"/>
        </w:rPr>
        <w:t>loyı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0"/>
          <w:w w:val="98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A2A2A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  <w:position w:val="-2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03" w:lineRule="exact"/>
        <w:ind w:right="483"/>
        <w:jc w:val="righ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696969"/>
          <w:spacing w:val="0"/>
          <w:w w:val="100"/>
        </w:rPr>
        <w:t>.</w:t>
      </w:r>
      <w:r>
        <w:rPr>
          <w:rFonts w:ascii="Arial" w:hAnsi="Arial" w:cs="Arial" w:eastAsia="Arial"/>
          <w:sz w:val="12"/>
          <w:szCs w:val="12"/>
          <w:color w:val="696969"/>
          <w:spacing w:val="32"/>
          <w:w w:val="100"/>
        </w:rPr>
        <w:t> </w:t>
      </w:r>
      <w:r>
        <w:rPr>
          <w:rFonts w:ascii="Arial" w:hAnsi="Arial" w:cs="Arial" w:eastAsia="Arial"/>
          <w:sz w:val="12"/>
          <w:szCs w:val="12"/>
          <w:color w:val="525252"/>
          <w:spacing w:val="0"/>
          <w:w w:val="173"/>
        </w:rPr>
        <w:t>i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</w:rPr>
      </w:r>
    </w:p>
    <w:p>
      <w:pPr>
        <w:spacing w:before="21" w:after="0" w:line="240" w:lineRule="auto"/>
        <w:ind w:left="-33" w:right="1638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ormanlı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duma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görüldü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79" w:lineRule="exact"/>
        <w:ind w:left="2430" w:right="422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5"/>
          <w:position w:val="-2"/>
        </w:rPr>
        <w:t>SöndUmıeclc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4"/>
          <w:w w:val="95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1"/>
          <w:position w:val="-2"/>
        </w:rPr>
        <w:t>söndürücü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80" w:right="140"/>
          <w:cols w:num="2" w:equalWidth="0">
            <w:col w:w="1978" w:space="227"/>
            <w:col w:w="9195"/>
          </w:cols>
        </w:sectPr>
      </w:pPr>
      <w:rPr/>
    </w:p>
    <w:p>
      <w:pPr>
        <w:spacing w:before="29" w:after="0" w:line="240" w:lineRule="auto"/>
        <w:ind w:left="15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Söndürmc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Tür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9A9C9C"/>
          <w:spacing w:val="0"/>
          <w:w w:val="52"/>
          <w:i/>
        </w:rPr>
        <w:t>J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5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4"/>
        </w:rPr>
        <w:t>söndünn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4"/>
        </w:rPr>
        <w:t>c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30"/>
          <w:w w:val="10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yapıldı.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4" w:after="0" w:line="240" w:lineRule="auto"/>
        <w:ind w:right="-65"/>
        <w:jc w:val="left"/>
        <w:tabs>
          <w:tab w:pos="19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Köpük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  <w:position w:val="-1"/>
        </w:rPr>
        <w:t>3.5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K.K.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2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77797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7797E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7"/>
          <w:w w:val="104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77797E"/>
          <w:spacing w:val="0"/>
          <w:w w:val="12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56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25"/>
          <w:szCs w:val="25"/>
          <w:color w:val="525252"/>
          <w:spacing w:val="0"/>
          <w:w w:val="100"/>
        </w:rPr>
        <w:t>tm</w:t>
      </w:r>
      <w:r>
        <w:rPr>
          <w:rFonts w:ascii="Arial" w:hAnsi="Arial" w:cs="Arial" w:eastAsia="Arial"/>
          <w:sz w:val="25"/>
          <w:szCs w:val="25"/>
          <w:color w:val="525252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5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"/>
          <w:w w:val="95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77797E"/>
          <w:spacing w:val="0"/>
          <w:w w:val="12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140"/>
          <w:cols w:num="5" w:equalWidth="0">
            <w:col w:w="1371" w:space="834"/>
            <w:col w:w="1736" w:space="728"/>
            <w:col w:w="2685" w:space="757"/>
            <w:col w:w="780" w:space="761"/>
            <w:col w:w="1748"/>
          </w:cols>
        </w:sectPr>
      </w:pPr>
      <w:rPr/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8" w:after="0" w:line="240" w:lineRule="auto"/>
        <w:ind w:left="200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öncltırıne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Hasar</w:t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ormanlı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tane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zeyti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sureti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görmüştür.,tahmini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93"/>
        </w:rPr>
        <w:t>zi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77797E"/>
          <w:spacing w:val="0"/>
          <w:w w:val="94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77797E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77797E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7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92" w:lineRule="exact"/>
        <w:ind w:left="163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Dımunu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47"/>
          <w:position w:val="-1"/>
        </w:rPr>
        <w:t>00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8"/>
          <w:w w:val="147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TL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dir.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140"/>
        </w:sectPr>
      </w:pPr>
      <w:rPr/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63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</w:rPr>
        <w:t>Yaııgı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253" w:lineRule="auto"/>
        <w:ind w:right="309" w:firstLine="14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2"/>
        </w:rPr>
        <w:t>Yııngm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9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0"/>
          <w:w w:val="48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0"/>
          <w:w w:val="48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181818"/>
          <w:spacing w:val="4"/>
          <w:w w:val="4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tutuşmasıyla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arııştınna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soruşturmacia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söndürlilmede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izmaririııi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otlara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varılmıştı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1"/>
          <w:w w:val="10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2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380" w:right="140"/>
          <w:cols w:num="2" w:equalWidth="0">
            <w:col w:w="1617" w:space="541"/>
            <w:col w:w="9242"/>
          </w:cols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140"/>
        </w:sectPr>
      </w:pPr>
      <w:rPr/>
    </w:p>
    <w:p>
      <w:pPr>
        <w:spacing w:before="38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67" w:lineRule="auto"/>
        <w:ind w:left="154" w:right="-49" w:firstLine="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97"/>
        </w:rPr>
        <w:t>Araç_Gereç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9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7" w:after="0" w:line="240" w:lineRule="auto"/>
        <w:ind w:left="6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252"/>
          <w:w w:val="124"/>
        </w:rPr>
        <w:t>irket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Çevredeki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vatandaşiara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edilmiştir.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1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I!Jedeli: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140"/>
          <w:cols w:num="3" w:equalWidth="0">
            <w:col w:w="1652" w:space="553"/>
            <w:col w:w="2883" w:space="1632"/>
            <w:col w:w="4680"/>
          </w:cols>
        </w:sectPr>
      </w:pPr>
      <w:rPr/>
    </w:p>
    <w:p>
      <w:pPr>
        <w:spacing w:before="72" w:after="0" w:line="202" w:lineRule="exact"/>
        <w:ind w:left="154" w:right="-71"/>
        <w:jc w:val="lef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77797E"/>
          <w:spacing w:val="-26"/>
          <w:w w:val="50"/>
          <w:i/>
          <w:position w:val="-4"/>
        </w:rPr>
        <w:t>;</w:t>
      </w:r>
      <w:r>
        <w:rPr>
          <w:rFonts w:ascii="Arial" w:hAnsi="Arial" w:cs="Arial" w:eastAsia="Arial"/>
          <w:sz w:val="14"/>
          <w:szCs w:val="14"/>
          <w:color w:val="77797E"/>
          <w:spacing w:val="-46"/>
          <w:w w:val="138"/>
          <w:position w:val="3"/>
        </w:rPr>
        <w:t>r</w:t>
      </w:r>
      <w:r>
        <w:rPr>
          <w:rFonts w:ascii="Times New Roman" w:hAnsi="Times New Roman" w:cs="Times New Roman" w:eastAsia="Times New Roman"/>
          <w:sz w:val="14"/>
          <w:szCs w:val="14"/>
          <w:color w:val="77797E"/>
          <w:spacing w:val="0"/>
          <w:w w:val="49"/>
          <w:i/>
          <w:position w:val="-4"/>
        </w:rPr>
        <w:t>=</w:t>
      </w:r>
      <w:r>
        <w:rPr>
          <w:rFonts w:ascii="Times New Roman" w:hAnsi="Times New Roman" w:cs="Times New Roman" w:eastAsia="Times New Roman"/>
          <w:sz w:val="14"/>
          <w:szCs w:val="14"/>
          <w:color w:val="77797E"/>
          <w:spacing w:val="-21"/>
          <w:w w:val="50"/>
          <w:i/>
          <w:position w:val="-4"/>
        </w:rPr>
        <w:t>.</w:t>
      </w:r>
      <w:r>
        <w:rPr>
          <w:rFonts w:ascii="Arial" w:hAnsi="Arial" w:cs="Arial" w:eastAsia="Arial"/>
          <w:sz w:val="14"/>
          <w:szCs w:val="14"/>
          <w:color w:val="77797E"/>
          <w:spacing w:val="-34"/>
          <w:w w:val="137"/>
          <w:position w:val="3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77797E"/>
          <w:spacing w:val="0"/>
          <w:w w:val="50"/>
          <w:i/>
          <w:position w:val="-4"/>
        </w:rPr>
        <w:t>_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AFAFAF"/>
          <w:w w:val="127"/>
        </w:rPr>
        <w:t>1</w:t>
      </w:r>
      <w:r>
        <w:rPr>
          <w:rFonts w:ascii="Arial" w:hAnsi="Arial" w:cs="Arial" w:eastAsia="Arial"/>
          <w:sz w:val="14"/>
          <w:szCs w:val="14"/>
          <w:color w:val="AFAFAF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</w:rPr>
        <w:t>DönlişO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right="-7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Taı:ih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8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-11"/>
          <w:w w:val="16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5"/>
        </w:rPr>
        <w:t>1.05.2017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67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696969"/>
          <w:spacing w:val="16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3B3B3B"/>
          <w:spacing w:val="-17"/>
          <w:w w:val="15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7:55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140"/>
          <w:cols w:num="4" w:equalWidth="0">
            <w:col w:w="277" w:space="289"/>
            <w:col w:w="648" w:space="944"/>
            <w:col w:w="1412" w:space="2432"/>
            <w:col w:w="5398"/>
          </w:cols>
        </w:sectPr>
      </w:pPr>
      <w:rPr/>
    </w:p>
    <w:p>
      <w:pPr>
        <w:spacing w:before="0" w:after="0" w:line="193" w:lineRule="exact"/>
        <w:ind w:left="238" w:right="-65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82"/>
        </w:rPr>
        <w:t>V&lt;ırsa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3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Ölll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ind w:right="-7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80"/>
        </w:rPr>
        <w:t>plD_§l\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80"/>
        </w:rPr>
        <w:t>1_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2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77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6"/>
        </w:rPr>
        <w:t>KIP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2"/>
          <w:w w:val="85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7"/>
          <w:w w:val="10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7797E"/>
          <w:spacing w:val="7"/>
          <w:w w:val="10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6"/>
        </w:rPr>
        <w:t>...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0"/>
          <w:w w:val="87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9696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1..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.Posta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Seferillisa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5"/>
        </w:rPr>
        <w:t>Gunıbu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8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140"/>
          <w:cols w:num="4" w:equalWidth="0">
            <w:col w:w="623" w:space="420"/>
            <w:col w:w="257" w:space="240"/>
            <w:col w:w="4034" w:space="3024"/>
            <w:col w:w="2802"/>
          </w:cols>
        </w:sectPr>
      </w:pPr>
      <w:rPr/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140"/>
        </w:sectPr>
      </w:pPr>
      <w:rPr/>
    </w:p>
    <w:p>
      <w:pPr>
        <w:spacing w:before="38" w:after="0" w:line="240" w:lineRule="auto"/>
        <w:ind w:left="228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shape style="position:absolute;margin-left:32.639999pt;margin-top:34.373695pt;width:11.52pt;height:30.719999pt;mso-position-horizontal-relative:page;mso-position-vertical-relative:paragraph;z-index:-15706" type="#_x0000_t75">
            <v:imagedata r:id="rId23" o:title=""/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Amiri: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569" w:right="1940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6.800003pt;margin-top:-12.935105pt;width:10.059494pt;height:20.5pt;mso-position-horizontal-relative:page;mso-position-vertical-relative:paragraph;z-index:-15699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2"/>
                    <w:jc w:val="left"/>
                    <w:rPr>
                      <w:rFonts w:ascii="Times New Roman" w:hAnsi="Times New Roman" w:cs="Times New Roman" w:eastAsia="Times New Roman"/>
                      <w:sz w:val="9"/>
                      <w:szCs w:val="9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BFBFBF"/>
                      <w:spacing w:val="0"/>
                      <w:w w:val="68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BFBFBF"/>
                      <w:spacing w:val="17"/>
                      <w:w w:val="6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9A9C9C"/>
                      <w:spacing w:val="0"/>
                      <w:w w:val="111"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9"/>
                      <w:szCs w:val="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6"/>
          <w:szCs w:val="16"/>
          <w:color w:val="BFBFBF"/>
          <w:spacing w:val="0"/>
          <w:w w:val="150"/>
        </w:rPr>
        <w:t>ı.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38" w:after="0" w:line="240" w:lineRule="auto"/>
        <w:ind w:left="-35" w:right="-5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left="187" w:right="24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6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883" w:lineRule="exact"/>
        <w:ind w:left="-35" w:right="-16"/>
        <w:jc w:val="center"/>
        <w:rPr>
          <w:rFonts w:ascii="Times New Roman" w:hAnsi="Times New Roman" w:cs="Times New Roman" w:eastAsia="Times New Roman"/>
          <w:sz w:val="138"/>
          <w:szCs w:val="138"/>
        </w:rPr>
      </w:pPr>
      <w:rPr/>
      <w:r>
        <w:rPr/>
        <w:pict>
          <v:shape style="position:absolute;margin-left:440.640015pt;margin-top:16.332108pt;width:120.0pt;height:92.160004pt;mso-position-horizontal-relative:page;mso-position-vertical-relative:paragraph;z-index:-15705" type="#_x0000_t75">
            <v:imagedata r:id="rId24" o:title=""/>
          </v:shape>
        </w:pict>
      </w:r>
      <w:r>
        <w:rPr>
          <w:rFonts w:ascii="Times New Roman" w:hAnsi="Times New Roman" w:cs="Times New Roman" w:eastAsia="Times New Roman"/>
          <w:sz w:val="138"/>
          <w:szCs w:val="138"/>
          <w:color w:val="313879"/>
          <w:spacing w:val="0"/>
          <w:w w:val="156"/>
          <w:i/>
          <w:position w:val="-58"/>
        </w:rPr>
        <w:t>*</w:t>
      </w:r>
      <w:r>
        <w:rPr>
          <w:rFonts w:ascii="Times New Roman" w:hAnsi="Times New Roman" w:cs="Times New Roman" w:eastAsia="Times New Roman"/>
          <w:sz w:val="138"/>
          <w:szCs w:val="138"/>
          <w:color w:val="000000"/>
          <w:spacing w:val="0"/>
          <w:w w:val="100"/>
          <w:position w:val="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95" w:lineRule="exact"/>
        <w:ind w:left="214" w:right="1539"/>
        <w:jc w:val="center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3B3B3B"/>
          <w:w w:val="75"/>
          <w:b/>
          <w:bCs/>
          <w:position w:val="-1"/>
        </w:rPr>
        <w:t>1</w:t>
      </w:r>
      <w:r>
        <w:rPr>
          <w:rFonts w:ascii="Arial" w:hAnsi="Arial" w:cs="Arial" w:eastAsia="Arial"/>
          <w:sz w:val="26"/>
          <w:szCs w:val="26"/>
          <w:color w:val="3B3B3B"/>
          <w:spacing w:val="-40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525252"/>
          <w:spacing w:val="0"/>
          <w:w w:val="75"/>
          <w:b/>
          <w:bCs/>
          <w:position w:val="-1"/>
        </w:rPr>
        <w:t>6</w:t>
      </w:r>
      <w:r>
        <w:rPr>
          <w:rFonts w:ascii="Arial" w:hAnsi="Arial" w:cs="Arial" w:eastAsia="Arial"/>
          <w:sz w:val="26"/>
          <w:szCs w:val="26"/>
          <w:color w:val="525252"/>
          <w:spacing w:val="26"/>
          <w:w w:val="75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48"/>
          <w:b/>
          <w:bCs/>
          <w:position w:val="-1"/>
        </w:rPr>
        <w:t>Mayı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48"/>
          <w:b/>
          <w:bCs/>
          <w:position w:val="-1"/>
        </w:rPr>
        <w:t>s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48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6"/>
          <w:w w:val="48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59"/>
          <w:b/>
          <w:bCs/>
          <w:position w:val="-1"/>
        </w:rPr>
        <w:t>2017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190" w:lineRule="exact"/>
        <w:ind w:left="374" w:right="179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76"/>
          <w:i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0"/>
          <w:w w:val="76"/>
          <w:i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696969"/>
          <w:spacing w:val="8"/>
          <w:w w:val="76"/>
          <w:i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11"/>
        </w:rPr>
        <w:t>12017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80" w:right="140"/>
          <w:cols w:num="3" w:equalWidth="0">
            <w:col w:w="3721" w:space="788"/>
            <w:col w:w="1294" w:space="2630"/>
            <w:col w:w="2967"/>
          </w:cols>
        </w:sectPr>
      </w:pPr>
      <w:rPr/>
    </w:p>
    <w:p>
      <w:pPr>
        <w:spacing w:before="4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4" w:right="-78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25252"/>
          <w:spacing w:val="0"/>
          <w:w w:val="200"/>
        </w:rPr>
        <w:t>ı----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177" w:lineRule="exact"/>
        <w:ind w:left="1005" w:right="-20"/>
        <w:jc w:val="left"/>
        <w:tabs>
          <w:tab w:pos="2120" w:val="left"/>
          <w:tab w:pos="35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696969"/>
          <w:w w:val="227"/>
        </w:rPr>
        <w:t>ı</w:t>
      </w:r>
      <w:r>
        <w:rPr>
          <w:rFonts w:ascii="Arial" w:hAnsi="Arial" w:cs="Arial" w:eastAsia="Arial"/>
          <w:sz w:val="14"/>
          <w:szCs w:val="14"/>
          <w:color w:val="696969"/>
          <w:spacing w:val="-28"/>
          <w:w w:val="100"/>
        </w:rPr>
        <w:t> </w:t>
      </w:r>
      <w:r>
        <w:rPr>
          <w:rFonts w:ascii="Arial" w:hAnsi="Arial" w:cs="Arial" w:eastAsia="Arial"/>
          <w:sz w:val="14"/>
          <w:szCs w:val="14"/>
          <w:color w:val="9A9C9C"/>
          <w:spacing w:val="0"/>
          <w:w w:val="282"/>
        </w:rPr>
        <w:t>,</w:t>
      </w:r>
      <w:r>
        <w:rPr>
          <w:rFonts w:ascii="Arial" w:hAnsi="Arial" w:cs="Arial" w:eastAsia="Arial"/>
          <w:sz w:val="14"/>
          <w:szCs w:val="14"/>
          <w:color w:val="BFBFBF"/>
          <w:spacing w:val="0"/>
          <w:w w:val="99"/>
        </w:rPr>
        <w:t>.</w:t>
      </w:r>
      <w:r>
        <w:rPr>
          <w:rFonts w:ascii="Arial" w:hAnsi="Arial" w:cs="Arial" w:eastAsia="Arial"/>
          <w:sz w:val="14"/>
          <w:szCs w:val="14"/>
          <w:color w:val="BFBFBF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BFBFBF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313879"/>
          <w:spacing w:val="0"/>
          <w:w w:val="166"/>
        </w:rPr>
        <w:t>'</w:t>
      </w:r>
      <w:r>
        <w:rPr>
          <w:rFonts w:ascii="Arial" w:hAnsi="Arial" w:cs="Arial" w:eastAsia="Arial"/>
          <w:sz w:val="14"/>
          <w:szCs w:val="14"/>
          <w:color w:val="313879"/>
          <w:spacing w:val="0"/>
          <w:w w:val="166"/>
        </w:rPr>
        <w:t> </w:t>
      </w:r>
      <w:r>
        <w:rPr>
          <w:rFonts w:ascii="Arial" w:hAnsi="Arial" w:cs="Arial" w:eastAsia="Arial"/>
          <w:sz w:val="14"/>
          <w:szCs w:val="14"/>
          <w:color w:val="313879"/>
          <w:spacing w:val="51"/>
          <w:w w:val="166"/>
        </w:rPr>
        <w:t> </w:t>
      </w:r>
      <w:r>
        <w:rPr>
          <w:rFonts w:ascii="Arial" w:hAnsi="Arial" w:cs="Arial" w:eastAsia="Arial"/>
          <w:sz w:val="14"/>
          <w:szCs w:val="14"/>
          <w:color w:val="77797E"/>
          <w:spacing w:val="0"/>
          <w:w w:val="55"/>
        </w:rPr>
        <w:t>_</w:t>
      </w:r>
      <w:r>
        <w:rPr>
          <w:rFonts w:ascii="Arial" w:hAnsi="Arial" w:cs="Arial" w:eastAsia="Arial"/>
          <w:sz w:val="14"/>
          <w:szCs w:val="14"/>
          <w:color w:val="77797E"/>
          <w:spacing w:val="0"/>
          <w:w w:val="55"/>
        </w:rPr>
        <w:t>   </w:t>
      </w:r>
      <w:r>
        <w:rPr>
          <w:rFonts w:ascii="Arial" w:hAnsi="Arial" w:cs="Arial" w:eastAsia="Arial"/>
          <w:sz w:val="14"/>
          <w:szCs w:val="14"/>
          <w:color w:val="77797E"/>
          <w:spacing w:val="2"/>
          <w:w w:val="5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879"/>
          <w:spacing w:val="0"/>
          <w:w w:val="55"/>
          <w:i/>
        </w:rPr>
        <w:t>J,</w:t>
      </w:r>
      <w:r>
        <w:rPr>
          <w:rFonts w:ascii="Times New Roman" w:hAnsi="Times New Roman" w:cs="Times New Roman" w:eastAsia="Times New Roman"/>
          <w:sz w:val="18"/>
          <w:szCs w:val="18"/>
          <w:color w:val="313879"/>
          <w:spacing w:val="-10"/>
          <w:w w:val="55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13879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13879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Seıni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ARZ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73" w:lineRule="exact"/>
        <w:ind w:left="1005" w:right="-20"/>
        <w:jc w:val="left"/>
        <w:tabs>
          <w:tab w:pos="3080" w:val="left"/>
          <w:tab w:pos="36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179.121948pt;margin-top:8.821243pt;width:30.204879pt;height:.1pt;mso-position-horizontal-relative:page;mso-position-vertical-relative:paragraph;z-index:-15703" coordorigin="3582,176" coordsize="604,2">
            <v:shape style="position:absolute;left:3582;top:176;width:604;height:2" coordorigin="3582,176" coordsize="604,0" path="m3582,176l4187,176e" filled="f" stroked="t" strokeweight="1.404878pt" strokecolor="#00000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0.458542pt;margin-top:4.358773pt;width:39.633543pt;height:17.5pt;mso-position-horizontal-relative:page;mso-position-vertical-relative:paragraph;z-index:-15700" type="#_x0000_t202" filled="f" stroked="f">
            <v:textbox inset="0,0,0,0">
              <w:txbxContent>
                <w:p>
                  <w:pPr>
                    <w:spacing w:before="0" w:after="0" w:line="350" w:lineRule="exact"/>
                    <w:ind w:right="-93"/>
                    <w:jc w:val="left"/>
                    <w:rPr>
                      <w:rFonts w:ascii="Arial" w:hAnsi="Arial" w:cs="Arial" w:eastAsia="Arial"/>
                      <w:sz w:val="35"/>
                      <w:szCs w:val="35"/>
                    </w:rPr>
                  </w:pPr>
                  <w:rPr/>
                  <w:r>
                    <w:rPr>
                      <w:rFonts w:ascii="Arial" w:hAnsi="Arial" w:cs="Arial" w:eastAsia="Arial"/>
                      <w:sz w:val="35"/>
                      <w:szCs w:val="35"/>
                      <w:color w:val="77797E"/>
                      <w:w w:val="111"/>
                    </w:rPr>
                    <w:t>r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77797E"/>
                      <w:spacing w:val="-83"/>
                      <w:w w:val="111"/>
                    </w:rPr>
                    <w:t>J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5E6682"/>
                      <w:spacing w:val="0"/>
                      <w:w w:val="122"/>
                    </w:rPr>
                    <w:t>J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5E6682"/>
                      <w:spacing w:val="-7"/>
                      <w:w w:val="121"/>
                    </w:rPr>
                    <w:t>f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77797E"/>
                      <w:spacing w:val="-47"/>
                      <w:w w:val="45"/>
                    </w:rPr>
                    <w:t>A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313879"/>
                      <w:spacing w:val="-93"/>
                      <w:w w:val="86"/>
                    </w:rPr>
                    <w:t>"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3B3B3B"/>
                      <w:spacing w:val="0"/>
                      <w:w w:val="53"/>
                    </w:rPr>
                    <w:t>R</w:t>
                  </w:r>
                  <w:r>
                    <w:rPr>
                      <w:rFonts w:ascii="Arial" w:hAnsi="Arial" w:cs="Arial" w:eastAsia="Arial"/>
                      <w:sz w:val="35"/>
                      <w:szCs w:val="3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100"/>
          <w:position w:val="-2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9A9C9C"/>
          <w:spacing w:val="-30"/>
          <w:w w:val="100"/>
          <w:i/>
          <w:position w:val="-2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77797E"/>
          <w:spacing w:val="0"/>
          <w:w w:val="100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7797E"/>
          <w:spacing w:val="-5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  <w:position w:val="-2"/>
        </w:rPr>
        <w:t>'İTf=Aİ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0"/>
          <w:w w:val="91"/>
          <w:position w:val="-2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25252"/>
          <w:spacing w:val="16"/>
          <w:w w:val="91"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AFAFAF"/>
          <w:spacing w:val="0"/>
          <w:w w:val="81"/>
          <w:i/>
          <w:position w:val="-2"/>
        </w:rPr>
        <w:t>·</w:t>
      </w:r>
      <w:r>
        <w:rPr>
          <w:rFonts w:ascii="Arial" w:hAnsi="Arial" w:cs="Arial" w:eastAsia="Arial"/>
          <w:sz w:val="19"/>
          <w:szCs w:val="19"/>
          <w:color w:val="AFAFAF"/>
          <w:spacing w:val="-35"/>
          <w:w w:val="100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313879"/>
          <w:spacing w:val="0"/>
          <w:w w:val="45"/>
          <w:i/>
          <w:position w:val="-2"/>
        </w:rPr>
        <w:t>r</w:t>
      </w:r>
      <w:r>
        <w:rPr>
          <w:rFonts w:ascii="Arial" w:hAnsi="Arial" w:cs="Arial" w:eastAsia="Arial"/>
          <w:sz w:val="19"/>
          <w:szCs w:val="19"/>
          <w:color w:val="313879"/>
          <w:spacing w:val="-29"/>
          <w:w w:val="100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5E6682"/>
          <w:spacing w:val="0"/>
          <w:w w:val="100"/>
          <w:i/>
          <w:position w:val="-2"/>
        </w:rPr>
        <w:t>wf3tli</w:t>
      </w:r>
      <w:r>
        <w:rPr>
          <w:rFonts w:ascii="Arial" w:hAnsi="Arial" w:cs="Arial" w:eastAsia="Arial"/>
          <w:sz w:val="19"/>
          <w:szCs w:val="19"/>
          <w:color w:val="5E6682"/>
          <w:spacing w:val="0"/>
          <w:w w:val="100"/>
          <w:i/>
          <w:position w:val="-2"/>
        </w:rPr>
        <w:t>  </w:t>
      </w:r>
      <w:r>
        <w:rPr>
          <w:rFonts w:ascii="Arial" w:hAnsi="Arial" w:cs="Arial" w:eastAsia="Arial"/>
          <w:sz w:val="19"/>
          <w:szCs w:val="19"/>
          <w:color w:val="5E6682"/>
          <w:spacing w:val="9"/>
          <w:w w:val="100"/>
          <w:i/>
          <w:position w:val="-2"/>
        </w:rPr>
        <w:t> </w:t>
      </w:r>
      <w:r>
        <w:rPr>
          <w:rFonts w:ascii="Arial" w:hAnsi="Arial" w:cs="Arial" w:eastAsia="Arial"/>
          <w:sz w:val="19"/>
          <w:szCs w:val="19"/>
          <w:color w:val="5E6682"/>
          <w:spacing w:val="0"/>
          <w:w w:val="73"/>
          <w:position w:val="-2"/>
        </w:rPr>
        <w:t>'</w:t>
      </w:r>
      <w:r>
        <w:rPr>
          <w:rFonts w:ascii="Arial" w:hAnsi="Arial" w:cs="Arial" w:eastAsia="Arial"/>
          <w:sz w:val="19"/>
          <w:szCs w:val="19"/>
          <w:color w:val="5E6682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9"/>
          <w:szCs w:val="19"/>
          <w:color w:val="5E6682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1"/>
          <w:szCs w:val="21"/>
          <w:color w:val="77797E"/>
          <w:spacing w:val="8"/>
          <w:w w:val="133"/>
          <w:b/>
          <w:bCs/>
          <w:position w:val="-2"/>
        </w:rPr>
        <w:t>,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73"/>
          <w:b/>
          <w:bCs/>
          <w:position w:val="-2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b/>
          <w:bCs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2"/>
        </w:rPr>
        <w:t>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61" w:lineRule="exact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25252"/>
          <w:w w:val="200"/>
          <w:position w:val="1"/>
        </w:rPr>
        <w:t>--ı---</w:t>
      </w:r>
      <w:r>
        <w:rPr>
          <w:rFonts w:ascii="Times New Roman" w:hAnsi="Times New Roman" w:cs="Times New Roman" w:eastAsia="Times New Roman"/>
          <w:sz w:val="25"/>
          <w:szCs w:val="25"/>
          <w:color w:val="525252"/>
          <w:spacing w:val="11"/>
          <w:w w:val="200"/>
          <w:position w:val="1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9A9C9C"/>
          <w:spacing w:val="3"/>
          <w:w w:val="171"/>
          <w:position w:val="1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0"/>
          <w:w w:val="101"/>
          <w:i/>
          <w:position w:val="1"/>
        </w:rPr>
        <w:t>os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0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7"/>
          <w:w w:val="100"/>
          <w:i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100"/>
          <w:position w:val="1"/>
        </w:rPr>
        <w:t>r</w:t>
      </w:r>
      <w:r>
        <w:rPr>
          <w:rFonts w:ascii="Arial" w:hAnsi="Arial" w:cs="Arial" w:eastAsia="Arial"/>
          <w:sz w:val="23"/>
          <w:szCs w:val="23"/>
          <w:color w:val="525252"/>
          <w:spacing w:val="25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9A9C9C"/>
          <w:spacing w:val="0"/>
          <w:w w:val="79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9A9C9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9A9C9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83"/>
          <w:position w:val="1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-64"/>
          <w:w w:val="83"/>
          <w:position w:val="1"/>
        </w:rPr>
        <w:t>M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319"/>
          <w:position w:val="1"/>
        </w:rPr>
        <w:t>i</w:t>
      </w:r>
      <w:r>
        <w:rPr>
          <w:rFonts w:ascii="Arial" w:hAnsi="Arial" w:cs="Arial" w:eastAsia="Arial"/>
          <w:sz w:val="25"/>
          <w:szCs w:val="25"/>
          <w:color w:val="3B3B3B"/>
          <w:spacing w:val="-5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1"/>
        </w:rPr>
        <w:t>Rİ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726" w:lineRule="exact"/>
        <w:ind w:left="1229" w:right="-20"/>
        <w:jc w:val="left"/>
        <w:rPr>
          <w:rFonts w:ascii="Times New Roman" w:hAnsi="Times New Roman" w:cs="Times New Roman" w:eastAsia="Times New Roman"/>
          <w:sz w:val="66"/>
          <w:szCs w:val="6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7.121964pt;margin-top:13.415953pt;width:51.270502pt;height:41pt;mso-position-horizontal-relative:page;mso-position-vertical-relative:paragraph;z-index:-15701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414472"/>
                      <w:w w:val="204"/>
                      <w:i/>
                      <w:position w:val="-1"/>
                    </w:rPr>
                    <w:t>\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414472"/>
                      <w:w w:val="205"/>
                      <w:i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66"/>
          <w:szCs w:val="66"/>
          <w:color w:val="414472"/>
          <w:w w:val="87"/>
          <w:position w:val="-3"/>
        </w:rPr>
        <w:t>_:;</w:t>
      </w:r>
      <w:r>
        <w:rPr>
          <w:rFonts w:ascii="Times New Roman" w:hAnsi="Times New Roman" w:cs="Times New Roman" w:eastAsia="Times New Roman"/>
          <w:sz w:val="66"/>
          <w:szCs w:val="66"/>
          <w:color w:val="414472"/>
          <w:spacing w:val="-118"/>
          <w:w w:val="87"/>
          <w:position w:val="-3"/>
        </w:rPr>
        <w:t>:</w:t>
      </w:r>
      <w:r>
        <w:rPr>
          <w:rFonts w:ascii="Times New Roman" w:hAnsi="Times New Roman" w:cs="Times New Roman" w:eastAsia="Times New Roman"/>
          <w:sz w:val="66"/>
          <w:szCs w:val="66"/>
          <w:color w:val="3B3B3B"/>
          <w:spacing w:val="-133"/>
          <w:w w:val="138"/>
          <w:position w:val="-3"/>
        </w:rPr>
        <w:t>·</w:t>
      </w:r>
      <w:r>
        <w:rPr>
          <w:rFonts w:ascii="Times New Roman" w:hAnsi="Times New Roman" w:cs="Times New Roman" w:eastAsia="Times New Roman"/>
          <w:sz w:val="66"/>
          <w:szCs w:val="66"/>
          <w:color w:val="838ECA"/>
          <w:spacing w:val="36"/>
          <w:w w:val="83"/>
          <w:i/>
          <w:position w:val="-3"/>
        </w:rPr>
        <w:t>-</w:t>
      </w:r>
      <w:r>
        <w:rPr>
          <w:rFonts w:ascii="Times New Roman" w:hAnsi="Times New Roman" w:cs="Times New Roman" w:eastAsia="Times New Roman"/>
          <w:sz w:val="66"/>
          <w:szCs w:val="66"/>
          <w:color w:val="313879"/>
          <w:spacing w:val="0"/>
          <w:w w:val="51"/>
          <w:i/>
          <w:position w:val="-3"/>
        </w:rPr>
        <w:t>A..,P</w:t>
      </w:r>
      <w:r>
        <w:rPr>
          <w:rFonts w:ascii="Times New Roman" w:hAnsi="Times New Roman" w:cs="Times New Roman" w:eastAsia="Times New Roman"/>
          <w:sz w:val="66"/>
          <w:szCs w:val="66"/>
          <w:color w:val="000000"/>
          <w:spacing w:val="0"/>
          <w:w w:val="100"/>
          <w:position w:val="0"/>
        </w:rPr>
      </w:r>
    </w:p>
    <w:p>
      <w:pPr>
        <w:spacing w:before="0" w:after="0" w:line="269" w:lineRule="exact"/>
        <w:ind w:left="1473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9A9C9C"/>
          <w:spacing w:val="0"/>
          <w:w w:val="100"/>
          <w:b/>
          <w:bCs/>
          <w:position w:val="1"/>
        </w:rPr>
        <w:t>ısm</w:t>
      </w:r>
      <w:r>
        <w:rPr>
          <w:rFonts w:ascii="Times New Roman" w:hAnsi="Times New Roman" w:cs="Times New Roman" w:eastAsia="Times New Roman"/>
          <w:sz w:val="29"/>
          <w:szCs w:val="29"/>
          <w:color w:val="9A9C9C"/>
          <w:spacing w:val="0"/>
          <w:w w:val="100"/>
          <w:b/>
          <w:bCs/>
          <w:position w:val="1"/>
        </w:rPr>
        <w:t>a</w:t>
      </w:r>
      <w:r>
        <w:rPr>
          <w:rFonts w:ascii="Times New Roman" w:hAnsi="Times New Roman" w:cs="Times New Roman" w:eastAsia="Times New Roman"/>
          <w:sz w:val="29"/>
          <w:szCs w:val="29"/>
          <w:color w:val="9A9C9C"/>
          <w:spacing w:val="0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9A9C9C"/>
          <w:spacing w:val="16"/>
          <w:w w:val="100"/>
          <w:b/>
          <w:bCs/>
          <w:position w:val="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9A9C9C"/>
          <w:spacing w:val="0"/>
          <w:w w:val="110"/>
          <w:position w:val="1"/>
        </w:rPr>
        <w:t>IYA.r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426" w:right="-20"/>
        <w:jc w:val="left"/>
        <w:tabs>
          <w:tab w:pos="35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2"/>
          <w:szCs w:val="22"/>
          <w:color w:val="9A9C9C"/>
          <w:w w:val="50"/>
        </w:rPr>
        <w:t>1:-</w:t>
      </w:r>
      <w:r>
        <w:rPr>
          <w:rFonts w:ascii="Arial" w:hAnsi="Arial" w:cs="Arial" w:eastAsia="Arial"/>
          <w:sz w:val="22"/>
          <w:szCs w:val="22"/>
          <w:color w:val="9A9C9C"/>
          <w:spacing w:val="13"/>
          <w:w w:val="50"/>
        </w:rPr>
        <w:t>f</w:t>
      </w:r>
      <w:r>
        <w:rPr>
          <w:rFonts w:ascii="Arial" w:hAnsi="Arial" w:cs="Arial" w:eastAsia="Arial"/>
          <w:sz w:val="22"/>
          <w:szCs w:val="22"/>
          <w:color w:val="BFBFBF"/>
          <w:spacing w:val="0"/>
          <w:w w:val="40"/>
        </w:rPr>
        <w:t>;::</w:t>
      </w:r>
      <w:r>
        <w:rPr>
          <w:rFonts w:ascii="Arial" w:hAnsi="Arial" w:cs="Arial" w:eastAsia="Arial"/>
          <w:sz w:val="22"/>
          <w:szCs w:val="22"/>
          <w:color w:val="BFBFBF"/>
          <w:spacing w:val="1"/>
          <w:w w:val="40"/>
        </w:rPr>
        <w:t>ı</w:t>
      </w:r>
      <w:r>
        <w:rPr>
          <w:rFonts w:ascii="Arial" w:hAnsi="Arial" w:cs="Arial" w:eastAsia="Arial"/>
          <w:sz w:val="22"/>
          <w:szCs w:val="22"/>
          <w:color w:val="9A9C9C"/>
          <w:spacing w:val="0"/>
          <w:w w:val="85"/>
        </w:rPr>
        <w:t>i'·i''</w:t>
      </w:r>
      <w:r>
        <w:rPr>
          <w:rFonts w:ascii="Arial" w:hAnsi="Arial" w:cs="Arial" w:eastAsia="Arial"/>
          <w:sz w:val="22"/>
          <w:szCs w:val="22"/>
          <w:color w:val="9A9C9C"/>
          <w:spacing w:val="-26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AFAFAF"/>
          <w:spacing w:val="0"/>
          <w:w w:val="82"/>
        </w:rPr>
        <w:t>(</w:t>
      </w:r>
      <w:r>
        <w:rPr>
          <w:rFonts w:ascii="Arial" w:hAnsi="Arial" w:cs="Arial" w:eastAsia="Arial"/>
          <w:sz w:val="22"/>
          <w:szCs w:val="22"/>
          <w:color w:val="AFAFAF"/>
          <w:spacing w:val="0"/>
          <w:w w:val="81"/>
        </w:rPr>
        <w:t>'.-,,</w:t>
      </w:r>
      <w:r>
        <w:rPr>
          <w:rFonts w:ascii="Arial" w:hAnsi="Arial" w:cs="Arial" w:eastAsia="Arial"/>
          <w:sz w:val="22"/>
          <w:szCs w:val="22"/>
          <w:color w:val="AFAFAF"/>
          <w:spacing w:val="-26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BFBFBF"/>
          <w:spacing w:val="0"/>
          <w:w w:val="141"/>
        </w:rPr>
        <w:t>'</w:t>
      </w:r>
      <w:r>
        <w:rPr>
          <w:rFonts w:ascii="Arial" w:hAnsi="Arial" w:cs="Arial" w:eastAsia="Arial"/>
          <w:sz w:val="22"/>
          <w:szCs w:val="22"/>
          <w:color w:val="BFBFBF"/>
          <w:spacing w:val="21"/>
          <w:w w:val="141"/>
        </w:rPr>
        <w:t> </w:t>
      </w:r>
      <w:r>
        <w:rPr>
          <w:rFonts w:ascii="Arial" w:hAnsi="Arial" w:cs="Arial" w:eastAsia="Arial"/>
          <w:sz w:val="22"/>
          <w:szCs w:val="22"/>
          <w:color w:val="BFBFBF"/>
          <w:spacing w:val="0"/>
          <w:w w:val="141"/>
        </w:rPr>
        <w:t>'</w:t>
      </w:r>
      <w:r>
        <w:rPr>
          <w:rFonts w:ascii="Arial" w:hAnsi="Arial" w:cs="Arial" w:eastAsia="Arial"/>
          <w:sz w:val="22"/>
          <w:szCs w:val="22"/>
          <w:color w:val="BFBFBF"/>
          <w:spacing w:val="0"/>
          <w:w w:val="100"/>
        </w:rPr>
        <w:tab/>
      </w:r>
      <w:r>
        <w:rPr>
          <w:rFonts w:ascii="Arial" w:hAnsi="Arial" w:cs="Arial" w:eastAsia="Arial"/>
          <w:sz w:val="22"/>
          <w:szCs w:val="22"/>
          <w:color w:val="BFBFB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Oka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4"/>
        </w:rPr>
        <w:t>GÜL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89" w:lineRule="exact"/>
        <w:ind w:left="3674" w:right="613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itf.Eri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80" w:right="140"/>
          <w:cols w:num="2" w:equalWidth="0">
            <w:col w:w="954" w:space="125"/>
            <w:col w:w="10321"/>
          </w:cols>
        </w:sectPr>
      </w:pPr>
      <w:rPr/>
    </w:p>
    <w:p>
      <w:pPr>
        <w:spacing w:before="82" w:after="0" w:line="240" w:lineRule="auto"/>
        <w:ind w:left="261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25.404879pt;margin-top:35.43961pt;width:553.05367pt;height:746.147174pt;mso-position-horizontal-relative:page;mso-position-vertical-relative:page;z-index:-15704" coordorigin="508,709" coordsize="11061,14923">
            <v:group style="position:absolute;left:534;top:730;width:11005;height:2" coordorigin="534,730" coordsize="11005,2">
              <v:shape style="position:absolute;left:534;top:730;width:11005;height:2" coordorigin="534,730" coordsize="11005,0" path="m534,730l11539,730e" filled="f" stroked="t" strokeweight=".702439pt" strokecolor="#5B5B5B">
                <v:path arrowok="t"/>
              </v:shape>
            </v:group>
            <v:group style="position:absolute;left:2529;top:716;width:2;height:1493" coordorigin="2529,716" coordsize="2,1493">
              <v:shape style="position:absolute;left:2529;top:716;width:2;height:1493" coordorigin="2529,716" coordsize="0,1493" path="m2529,2209l2529,716e" filled="f" stroked="t" strokeweight=".702439pt" strokecolor="#4F4F4F">
                <v:path arrowok="t"/>
              </v:shape>
            </v:group>
            <v:group style="position:absolute;left:9174;top:721;width:2;height:1484" coordorigin="9174,721" coordsize="2,1484">
              <v:shape style="position:absolute;left:9174;top:721;width:2;height:1484" coordorigin="9174,721" coordsize="0,1484" path="m9174,2204l9174,721e" filled="f" stroked="t" strokeweight=".702439pt" strokecolor="#545454">
                <v:path arrowok="t"/>
              </v:shape>
            </v:group>
            <v:group style="position:absolute;left:11534;top:716;width:2;height:3290" coordorigin="11534,716" coordsize="2,3290">
              <v:shape style="position:absolute;left:11534;top:716;width:2;height:3290" coordorigin="11534,716" coordsize="0,3290" path="m11534,4006l11534,716e" filled="f" stroked="t" strokeweight=".702439pt" strokecolor="#606060">
                <v:path arrowok="t"/>
              </v:shape>
            </v:group>
            <v:group style="position:absolute;left:529;top:863;width:2;height:14762" coordorigin="529,863" coordsize="2,14762">
              <v:shape style="position:absolute;left:529;top:863;width:2;height:14762" coordorigin="529,863" coordsize="0,14762" path="m529,15625l529,863e" filled="f" stroked="t" strokeweight=".702439pt" strokecolor="#575757">
                <v:path arrowok="t"/>
              </v:shape>
            </v:group>
            <v:group style="position:absolute;left:520;top:4001;width:11028;height:2" coordorigin="520,4001" coordsize="11028,2">
              <v:shape style="position:absolute;left:520;top:4001;width:11028;height:2" coordorigin="520,4001" coordsize="11028,0" path="m520,4001l11548,4001e" filled="f" stroked="t" strokeweight=".702439pt" strokecolor="#4F4F4F">
                <v:path arrowok="t"/>
              </v:shape>
            </v:group>
            <v:group style="position:absolute;left:2533;top:3996;width:2;height:11619" coordorigin="2533,3996" coordsize="2,11619">
              <v:shape style="position:absolute;left:2533;top:3996;width:2;height:11619" coordorigin="2533,3996" coordsize="0,11619" path="m2533,15615l2533,3996e" filled="f" stroked="t" strokeweight=".702439pt" strokecolor="#4B4B4B">
                <v:path arrowok="t"/>
              </v:shape>
            </v:group>
            <v:group style="position:absolute;left:4002;top:3266;width:2;height:749" coordorigin="4002,3266" coordsize="2,749">
              <v:shape style="position:absolute;left:4002;top:3266;width:2;height:749" coordorigin="4002,3266" coordsize="0,749" path="m4002,4015l4002,3266e" filled="f" stroked="t" strokeweight=".702439pt" strokecolor="#484848">
                <v:path arrowok="t"/>
              </v:shape>
            </v:group>
            <v:group style="position:absolute;left:5029;top:4480;width:2;height:2057" coordorigin="5029,4480" coordsize="2,2057">
              <v:shape style="position:absolute;left:5029;top:4480;width:2;height:2057" coordorigin="5029,4480" coordsize="0,2057" path="m5029,6537l5029,4480e" filled="f" stroked="t" strokeweight=".702439pt" strokecolor="#4F4F4F">
                <v:path arrowok="t"/>
              </v:shape>
            </v:group>
            <v:group style="position:absolute;left:2524;top:4489;width:9024;height:2" coordorigin="2524,4489" coordsize="9024,2">
              <v:shape style="position:absolute;left:2524;top:4489;width:9024;height:2" coordorigin="2524,4489" coordsize="9024,0" path="m2524,4489l11548,4489e" filled="f" stroked="t" strokeweight=".702439pt" strokecolor="#5B5B5B">
                <v:path arrowok="t"/>
              </v:shape>
            </v:group>
            <v:group style="position:absolute;left:5020;top:4968;width:6528;height:2" coordorigin="5020,4968" coordsize="6528,2">
              <v:shape style="position:absolute;left:5020;top:4968;width:6528;height:2" coordorigin="5020,4968" coordsize="6528,0" path="m5020,4968l11548,4968e" filled="f" stroked="t" strokeweight=".702439pt" strokecolor="#6B6B6B">
                <v:path arrowok="t"/>
              </v:shape>
            </v:group>
            <v:group style="position:absolute;left:5025;top:5210;width:6523;height:2" coordorigin="5025,5210" coordsize="6523,2">
              <v:shape style="position:absolute;left:5025;top:5210;width:6523;height:2" coordorigin="5025,5210" coordsize="6523,0" path="m5025,5210l11548,5210e" filled="f" stroked="t" strokeweight=".702439pt" strokecolor="#606060">
                <v:path arrowok="t"/>
              </v:shape>
            </v:group>
            <v:group style="position:absolute;left:2524;top:5665;width:9024;height:2" coordorigin="2524,5665" coordsize="9024,2">
              <v:shape style="position:absolute;left:2524;top:5665;width:9024;height:2" coordorigin="2524,5665" coordsize="9024,0" path="m2524,5665l11548,5665e" filled="f" stroked="t" strokeweight=".702439pt" strokecolor="#575757">
                <v:path arrowok="t"/>
              </v:shape>
            </v:group>
            <v:group style="position:absolute;left:7891;top:5888;width:2;height:654" coordorigin="7891,5888" coordsize="2,654">
              <v:shape style="position:absolute;left:7891;top:5888;width:2;height:654" coordorigin="7891,5888" coordsize="0,654" path="m7891,6542l7891,5888e" filled="f" stroked="t" strokeweight=".702439pt" strokecolor="#4F4F4F">
                <v:path arrowok="t"/>
              </v:shape>
            </v:group>
            <v:group style="position:absolute;left:2524;top:6314;width:9029;height:2" coordorigin="2524,6314" coordsize="9029,2">
              <v:shape style="position:absolute;left:2524;top:6314;width:9029;height:2" coordorigin="2524,6314" coordsize="9029,0" path="m2524,6314l11553,6314e" filled="f" stroked="t" strokeweight=".702439pt" strokecolor="#575757">
                <v:path arrowok="t"/>
              </v:shape>
            </v:group>
            <v:group style="position:absolute;left:2529;top:6530;width:9024;height:2" coordorigin="2529,6530" coordsize="9024,2">
              <v:shape style="position:absolute;left:2529;top:6530;width:9024;height:2" coordorigin="2529,6530" coordsize="9024,0" path="m2529,6530l11553,6530e" filled="f" stroked="t" strokeweight=".702439pt" strokecolor="#5B5B5B">
                <v:path arrowok="t"/>
              </v:shape>
            </v:group>
            <v:group style="position:absolute;left:11550;top:6765;width:2;height:8846" coordorigin="11550,6765" coordsize="2,8846">
              <v:shape style="position:absolute;left:11550;top:6765;width:2;height:8846" coordorigin="11550,6765" coordsize="0,8846" path="m11550,15610l11550,6765e" filled="f" stroked="t" strokeweight=".702439pt" strokecolor="#606060">
                <v:path arrowok="t"/>
              </v:shape>
            </v:group>
            <v:group style="position:absolute;left:520;top:7168;width:11038;height:2" coordorigin="520,7168" coordsize="11038,2">
              <v:shape style="position:absolute;left:520;top:7168;width:11038;height:2" coordorigin="520,7168" coordsize="11038,0" path="m520,7168l11557,7168e" filled="f" stroked="t" strokeweight=".702439pt" strokecolor="#5B5B5B">
                <v:path arrowok="t"/>
              </v:shape>
            </v:group>
            <v:group style="position:absolute;left:515;top:5892;width:11038;height:2" coordorigin="515,5892" coordsize="11038,2">
              <v:shape style="position:absolute;left:515;top:5892;width:11038;height:2" coordorigin="515,5892" coordsize="11038,0" path="m515,5892l11553,5892e" filled="f" stroked="t" strokeweight=".702439pt" strokecolor="#5B5B5B">
                <v:path arrowok="t"/>
              </v:shape>
            </v:group>
            <v:group style="position:absolute;left:520;top:6746;width:11033;height:2" coordorigin="520,6746" coordsize="11033,2">
              <v:shape style="position:absolute;left:520;top:6746;width:11033;height:2" coordorigin="520,6746" coordsize="11033,0" path="m520,6746l11553,6746e" filled="f" stroked="t" strokeweight=".702439pt" strokecolor="#5B5B5B">
                <v:path arrowok="t"/>
              </v:shape>
            </v:group>
            <v:group style="position:absolute;left:5034;top:7163;width:2;height:863" coordorigin="5034,7163" coordsize="2,863">
              <v:shape style="position:absolute;left:5034;top:7163;width:2;height:863" coordorigin="5034,7163" coordsize="0,863" path="m5034,8026l5034,7163e" filled="f" stroked="t" strokeweight=".936585pt" strokecolor="#4F4F4F">
                <v:path arrowok="t"/>
              </v:shape>
            </v:group>
            <v:group style="position:absolute;left:5025;top:7386;width:6528;height:2" coordorigin="5025,7386" coordsize="6528,2">
              <v:shape style="position:absolute;left:5025;top:7386;width:6528;height:2" coordorigin="5025,7386" coordsize="6528,0" path="m5025,7386l11553,7386e" filled="f" stroked="t" strokeweight=".702439pt" strokecolor="#606060">
                <v:path arrowok="t"/>
              </v:shape>
            </v:group>
            <v:group style="position:absolute;left:5029;top:7604;width:6523;height:2" coordorigin="5029,7604" coordsize="6523,2">
              <v:shape style="position:absolute;left:5029;top:7604;width:6523;height:2" coordorigin="5029,7604" coordsize="6523,0" path="m5029,7604l11553,7604e" filled="f" stroked="t" strokeweight=".702439pt" strokecolor="#575757">
                <v:path arrowok="t"/>
              </v:shape>
            </v:group>
            <v:group style="position:absolute;left:6945;top:7376;width:2;height:654" coordorigin="6945,7376" coordsize="2,654">
              <v:shape style="position:absolute;left:6945;top:7376;width:2;height:654" coordorigin="6945,7376" coordsize="0,654" path="m6945,8030l6945,7376e" filled="f" stroked="t" strokeweight=".936585pt" strokecolor="#606060">
                <v:path arrowok="t"/>
              </v:shape>
            </v:group>
            <v:group style="position:absolute;left:8476;top:7376;width:2;height:654" coordorigin="8476,7376" coordsize="2,654">
              <v:shape style="position:absolute;left:8476;top:7376;width:2;height:654" coordorigin="8476,7376" coordsize="0,654" path="m8476,8030l8476,7376e" filled="f" stroked="t" strokeweight=".702439pt" strokecolor="#4F4F4F">
                <v:path arrowok="t"/>
              </v:shape>
            </v:group>
            <v:group style="position:absolute;left:524;top:8021;width:11028;height:2" coordorigin="524,8021" coordsize="11028,2">
              <v:shape style="position:absolute;left:524;top:8021;width:11028;height:2" coordorigin="524,8021" coordsize="11028,0" path="m524,8021l11553,8021e" filled="f" stroked="t" strokeweight=".702439pt" strokecolor="#5B5B5B">
                <v:path arrowok="t"/>
              </v:shape>
            </v:group>
            <v:group style="position:absolute;left:520;top:8822;width:11038;height:2" coordorigin="520,8822" coordsize="11038,2">
              <v:shape style="position:absolute;left:520;top:8822;width:11038;height:2" coordorigin="520,8822" coordsize="11038,0" path="m520,8822l11557,8822e" filled="f" stroked="t" strokeweight=".702439pt" strokecolor="#5B5B5B">
                <v:path arrowok="t"/>
              </v:shape>
            </v:group>
            <v:group style="position:absolute;left:10026;top:7381;width:2;height:649" coordorigin="10026,7381" coordsize="2,649">
              <v:shape style="position:absolute;left:10026;top:7381;width:2;height:649" coordorigin="10026,7381" coordsize="0,649" path="m10026,8030l10026,7381e" filled="f" stroked="t" strokeweight=".936585pt" strokecolor="#575757">
                <v:path arrowok="t"/>
              </v:shape>
            </v:group>
            <v:group style="position:absolute;left:524;top:9699;width:11033;height:2" coordorigin="524,9699" coordsize="11033,2">
              <v:shape style="position:absolute;left:524;top:9699;width:11033;height:2" coordorigin="524,9699" coordsize="11033,0" path="m524,9699l11557,9699e" filled="f" stroked="t" strokeweight=".702439pt" strokecolor="#575757">
                <v:path arrowok="t"/>
              </v:shape>
            </v:group>
            <v:group style="position:absolute;left:520;top:10031;width:11038;height:2" coordorigin="520,10031" coordsize="11038,2">
              <v:shape style="position:absolute;left:520;top:10031;width:11038;height:2" coordorigin="520,10031" coordsize="11038,0" path="m520,10031l11557,10031e" filled="f" stroked="t" strokeweight=".702439pt" strokecolor="#5B5B5B">
                <v:path arrowok="t"/>
              </v:shape>
            </v:group>
            <v:group style="position:absolute;left:524;top:10263;width:11033;height:2" coordorigin="524,10263" coordsize="11033,2">
              <v:shape style="position:absolute;left:524;top:10263;width:11033;height:2" coordorigin="524,10263" coordsize="11033,0" path="m524,10263l11557,10263e" filled="f" stroked="t" strokeweight=".702439pt" strokecolor="#5B5B5B">
                <v:path arrowok="t"/>
              </v:shape>
            </v:group>
            <v:group style="position:absolute;left:515;top:10742;width:11042;height:2" coordorigin="515,10742" coordsize="11042,2">
              <v:shape style="position:absolute;left:515;top:10742;width:11042;height:2" coordorigin="515,10742" coordsize="11042,0" path="m515,10742l11557,10742e" filled="f" stroked="t" strokeweight=".702439pt" strokecolor="#606060">
                <v:path arrowok="t"/>
              </v:shape>
            </v:group>
            <v:group style="position:absolute;left:1564;top:10955;width:9993;height:2" coordorigin="1564,10955" coordsize="9993,2">
              <v:shape style="position:absolute;left:1564;top:10955;width:9993;height:2" coordorigin="1564,10955" coordsize="9993,0" path="m1564,10955l11557,10955e" filled="f" stroked="t" strokeweight=".702439pt" strokecolor="#5B5B5B">
                <v:path arrowok="t"/>
              </v:shape>
            </v:group>
            <v:group style="position:absolute;left:1883;top:10946;width:2;height:4674" coordorigin="1883,10946" coordsize="2,4674">
              <v:shape style="position:absolute;left:1883;top:10946;width:2;height:4674" coordorigin="1883,10946" coordsize="0,4674" path="m1883,15620l1883,10946e" filled="f" stroked="t" strokeweight=".702439pt" strokecolor="#4F4F4F">
                <v:path arrowok="t"/>
              </v:shape>
            </v:group>
            <v:group style="position:absolute;left:7460;top:10951;width:2;height:4665" coordorigin="7460,10951" coordsize="2,4665">
              <v:shape style="position:absolute;left:7460;top:10951;width:2;height:4665" coordorigin="7460,10951" coordsize="0,4665" path="m7460,15615l7460,10951e" filled="f" stroked="t" strokeweight=".702439pt" strokecolor="#545454">
                <v:path arrowok="t"/>
              </v:shape>
            </v:group>
            <v:group style="position:absolute;left:1311;top:11102;width:2;height:4518" coordorigin="1311,11102" coordsize="2,4518">
              <v:shape style="position:absolute;left:1311;top:11102;width:2;height:4518" coordorigin="1311,11102" coordsize="0,4518" path="m1311,15620l1311,11102e" filled="f" stroked="t" strokeweight=".702439pt" strokecolor="#545454">
                <v:path arrowok="t"/>
              </v:shape>
            </v:group>
            <v:group style="position:absolute;left:520;top:11188;width:11038;height:2" coordorigin="520,11188" coordsize="11038,2">
              <v:shape style="position:absolute;left:520;top:11188;width:11038;height:2" coordorigin="520,11188" coordsize="11038,0" path="m520,11188l11557,11188e" filled="f" stroked="t" strokeweight=".702439pt" strokecolor="#5B5B5B">
                <v:path arrowok="t"/>
              </v:shape>
            </v:group>
            <v:group style="position:absolute;left:524;top:15606;width:11038;height:2" coordorigin="524,15606" coordsize="11038,2">
              <v:shape style="position:absolute;left:524;top:15606;width:11038;height:2" coordorigin="524,15606" coordsize="11038,0" path="m524,15606l11562,15606e" filled="f" stroked="t" strokeweight=".702439pt" strokecolor="#676767">
                <v:path arrowok="t"/>
              </v:shape>
            </v:group>
            <w10:wrap type="none"/>
          </v:group>
        </w:pict>
      </w:r>
      <w:r>
        <w:rPr/>
        <w:pict>
          <v:shape style="width:50.879998pt;height:17.28pt;mso-position-horizontal-relative:char;mso-position-vertical-relative:line" type="#_x0000_t75">
            <v:imagedata r:id="rId25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1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756" w:right="-20"/>
        <w:jc w:val="left"/>
        <w:tabs>
          <w:tab w:pos="1016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395176pt;margin-top:-16.129911pt;width:307.622547pt;height:53.5pt;mso-position-horizontal-relative:page;mso-position-vertical-relative:paragraph;z-index:-15696" type="#_x0000_t202" filled="f" stroked="f">
            <v:textbox inset="0,0,0,0">
              <w:txbxContent>
                <w:p>
                  <w:pPr>
                    <w:spacing w:before="0" w:after="0" w:line="1070" w:lineRule="exact"/>
                    <w:ind w:right="-200"/>
                    <w:jc w:val="left"/>
                    <w:tabs>
                      <w:tab w:pos="272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107"/>
                      <w:szCs w:val="107"/>
                      <w:color w:val="313131"/>
                      <w:spacing w:val="0"/>
                      <w:w w:val="392"/>
                      <w:position w:val="-1"/>
                    </w:rPr>
                    <w:t>!</w:t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31313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107"/>
                      <w:szCs w:val="107"/>
                      <w:color w:val="313131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15"/>
                      <w:position w:val="36"/>
                    </w:rPr>
                    <w:t>İZMİR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-5"/>
                      <w:w w:val="115"/>
                      <w:position w:val="3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15"/>
                      <w:position w:val="36"/>
                    </w:rPr>
                    <w:t>BÜYÜK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1"/>
                      <w:w w:val="115"/>
                      <w:position w:val="36"/>
                    </w:rPr>
                    <w:t>Ş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94B4B"/>
                      <w:spacing w:val="7"/>
                      <w:w w:val="115"/>
                      <w:position w:val="36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15"/>
                      <w:position w:val="36"/>
                    </w:rPr>
                    <w:t>Hİ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15"/>
                      <w:position w:val="36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-6"/>
                      <w:w w:val="115"/>
                      <w:position w:val="36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313131"/>
                      <w:spacing w:val="0"/>
                      <w:w w:val="115"/>
                      <w:position w:val="36"/>
                    </w:rPr>
                    <w:t>BELEDİYESİ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Arial" w:hAnsi="Arial" w:cs="Arial" w:eastAsia="Arial"/>
          <w:sz w:val="41"/>
          <w:szCs w:val="41"/>
          <w:color w:val="494B4B"/>
          <w:spacing w:val="0"/>
          <w:w w:val="57"/>
          <w:position w:val="4"/>
        </w:rPr>
        <w:t>.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25" w:after="0" w:line="237" w:lineRule="exact"/>
        <w:ind w:left="635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82"/>
          <w:position w:val="-2"/>
        </w:rPr>
        <w:t>BüYOKf,EHIR</w:t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1F1F1F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1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1" w:lineRule="exact"/>
        <w:ind w:left="688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94B4B"/>
          <w:spacing w:val="0"/>
          <w:w w:val="100"/>
          <w:position w:val="8"/>
        </w:rPr>
        <w:t>BELEO</w:t>
      </w:r>
      <w:r>
        <w:rPr>
          <w:rFonts w:ascii="Arial" w:hAnsi="Arial" w:cs="Arial" w:eastAsia="Arial"/>
          <w:sz w:val="15"/>
          <w:szCs w:val="15"/>
          <w:color w:val="494B4B"/>
          <w:spacing w:val="0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494B4B"/>
          <w:spacing w:val="12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82"/>
          <w:position w:val="8"/>
        </w:rPr>
        <w:t>Y</w:t>
      </w:r>
      <w:r>
        <w:rPr>
          <w:rFonts w:ascii="Arial" w:hAnsi="Arial" w:cs="Arial" w:eastAsia="Arial"/>
          <w:sz w:val="15"/>
          <w:szCs w:val="15"/>
          <w:color w:val="313131"/>
          <w:spacing w:val="-26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494B4B"/>
          <w:spacing w:val="0"/>
          <w:w w:val="100"/>
          <w:position w:val="8"/>
        </w:rPr>
        <w:t>ESI</w:t>
      </w:r>
      <w:r>
        <w:rPr>
          <w:rFonts w:ascii="Arial" w:hAnsi="Arial" w:cs="Arial" w:eastAsia="Arial"/>
          <w:sz w:val="15"/>
          <w:szCs w:val="15"/>
          <w:color w:val="494B4B"/>
          <w:spacing w:val="-30"/>
          <w:w w:val="100"/>
          <w:position w:val="8"/>
        </w:rPr>
        <w:t> </w:t>
      </w:r>
      <w:r>
        <w:rPr>
          <w:rFonts w:ascii="Arial" w:hAnsi="Arial" w:cs="Arial" w:eastAsia="Arial"/>
          <w:sz w:val="15"/>
          <w:szCs w:val="15"/>
          <w:color w:val="494B4B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5"/>
          <w:szCs w:val="15"/>
          <w:color w:val="494B4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1.638136" w:type="dxa"/>
      </w:tblPr>
      <w:tblGrid/>
      <w:tr>
        <w:trPr>
          <w:trHeight w:val="240" w:hRule="exact"/>
        </w:trPr>
        <w:tc>
          <w:tcPr>
            <w:tcW w:w="1232" w:type="dxa"/>
            <w:tcBorders>
              <w:top w:val="single" w:sz="3.829192" w:space="0" w:color="575757"/>
              <w:bottom w:val="single" w:sz="3.82919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9"/>
                <w:w w:val="109"/>
              </w:rPr>
              <w:t>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0"/>
                <w:w w:val="91"/>
              </w:rPr>
              <w:t>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5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69" w:type="dxa"/>
            <w:tcBorders>
              <w:top w:val="single" w:sz="3.829192" w:space="0" w:color="575757"/>
              <w:bottom w:val="single" w:sz="5.74378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20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5"/>
              </w:rPr>
              <w:t>:11.05.2017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94" w:type="dxa"/>
            <w:tcBorders>
              <w:top w:val="single" w:sz="5.743784" w:space="0" w:color="777777"/>
              <w:bottom w:val="single" w:sz="5.743784" w:space="0" w:color="777777"/>
              <w:left w:val="nil" w:sz="6" w:space="0" w:color="auto"/>
              <w:right w:val="nil" w:sz="6" w:space="0" w:color="auto"/>
            </w:tcBorders>
          </w:tcPr>
          <w:p>
            <w:pPr>
              <w:spacing w:before="5" w:after="0" w:line="240" w:lineRule="auto"/>
              <w:ind w:left="29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w w:val="95"/>
              </w:rPr>
              <w:t>!Bildi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No:37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9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743784" w:space="0" w:color="6B6B6B"/>
            </w:tcBorders>
          </w:tcPr>
          <w:p>
            <w:pPr>
              <w:spacing w:before="12" w:after="0" w:line="240" w:lineRule="auto"/>
              <w:ind w:left="362" w:right="-20"/>
              <w:jc w:val="left"/>
              <w:tabs>
                <w:tab w:pos="23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6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16:31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rre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5"/>
                <w:w w:val="103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1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1232" w:type="dxa"/>
            <w:tcBorders>
              <w:top w:val="single" w:sz="3.829192" w:space="0" w:color="575757"/>
              <w:bottom w:val="single" w:sz="3.82919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2" w:after="0" w:line="240" w:lineRule="auto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88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2"/>
                <w:w w:val="66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2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5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69" w:type="dxa"/>
            <w:tcBorders>
              <w:top w:val="single" w:sz="5.743784" w:space="0" w:color="777777"/>
              <w:bottom w:val="single" w:sz="3.829192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2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5"/>
              </w:rPr>
              <w:t>:11.05.2017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94" w:type="dxa"/>
            <w:tcBorders>
              <w:top w:val="single" w:sz="5.743784" w:space="0" w:color="777777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40" w:lineRule="auto"/>
              <w:ind w:left="297" w:right="-20"/>
              <w:jc w:val="left"/>
              <w:tabs>
                <w:tab w:pos="14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w w:val="69"/>
              </w:rPr>
              <w:t>j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w w:val="7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2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3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0"/>
                <w:w w:val="44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1F1F"/>
                <w:spacing w:val="8"/>
                <w:w w:val="4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7"/>
              </w:rPr>
              <w:t>:2978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9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743784" w:space="0" w:color="6B6B6B"/>
            </w:tcBorders>
          </w:tcPr>
          <w:p>
            <w:pPr>
              <w:spacing w:before="7" w:after="0" w:line="240" w:lineRule="auto"/>
              <w:ind w:left="36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"/>
                <w:w w:val="69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B4B"/>
                <w:spacing w:val="4"/>
                <w:w w:val="92"/>
              </w:rPr>
              <w:t>B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07" w:lineRule="exact"/>
        <w:ind w:left="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5307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kenan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66" w:right="-20"/>
        <w:jc w:val="left"/>
        <w:tabs>
          <w:tab w:pos="1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9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17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5307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kenan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ind w:left="166" w:right="1276"/>
        <w:jc w:val="left"/>
        <w:tabs>
          <w:tab w:pos="1540" w:val="left"/>
          <w:tab w:pos="3580" w:val="left"/>
          <w:tab w:pos="4540" w:val="left"/>
          <w:tab w:pos="6680" w:val="left"/>
          <w:tab w:pos="6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1.853806pt;margin-top:21.822926pt;width:56.523768pt;height:27.5pt;mso-position-horizontal-relative:page;mso-position-vertical-relative:paragraph;z-index:-15695" type="#_x0000_t202" filled="f" stroked="f">
            <v:textbox inset="0,0,0,0">
              <w:txbxContent>
                <w:p>
                  <w:pPr>
                    <w:spacing w:before="0" w:after="0" w:line="550" w:lineRule="exact"/>
                    <w:ind w:right="-123"/>
                    <w:jc w:val="left"/>
                    <w:tabs>
                      <w:tab w:pos="480" w:val="left"/>
                      <w:tab w:pos="820" w:val="left"/>
                    </w:tabs>
                    <w:rPr>
                      <w:rFonts w:ascii="Times New Roman" w:hAnsi="Times New Roman" w:cs="Times New Roman" w:eastAsia="Times New Roman"/>
                      <w:sz w:val="55"/>
                      <w:szCs w:val="5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1F1F1F"/>
                      <w:spacing w:val="0"/>
                      <w:w w:val="35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1F1F1F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1F1F1F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C1C1C3"/>
                      <w:spacing w:val="0"/>
                      <w:w w:val="59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C1C1C3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C1C1C3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C1C1C3"/>
                      <w:spacing w:val="0"/>
                      <w:w w:val="33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C1C1C3"/>
                      <w:spacing w:val="13"/>
                      <w:w w:val="33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313131"/>
                      <w:spacing w:val="0"/>
                      <w:w w:val="92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55"/>
                      <w:szCs w:val="5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8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:Dikkatsizli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1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1"/>
        </w:rPr>
        <w:t>Sigar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4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49"/>
          <w:position w:val="1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4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79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3"/>
          <w:w w:val="78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5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7"/>
          <w:w w:val="89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  <w:position w:val="1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8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3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4"/>
          <w:w w:val="92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8"/>
          <w:position w:val="1"/>
        </w:rPr>
        <w:t>kl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88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-3"/>
        </w:rPr>
        <w:t>Kul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97"/>
          <w:position w:val="-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8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nım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38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80" w:bottom="280" w:left="260" w:right="340"/>
        </w:sectPr>
      </w:pPr>
      <w:rPr/>
    </w:p>
    <w:p>
      <w:pPr>
        <w:spacing w:before="0" w:after="0" w:line="209" w:lineRule="exact"/>
        <w:ind w:left="3598" w:right="-20"/>
        <w:jc w:val="left"/>
        <w:tabs>
          <w:tab w:pos="626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w w:val="90"/>
          <w:position w:val="2"/>
        </w:rPr>
        <w:t>Bet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7"/>
          <w:w w:val="91"/>
          <w:position w:val="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82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2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4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4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2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82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78"/>
          <w:position w:val="2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-6"/>
          <w:w w:val="173"/>
          <w:position w:val="2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86"/>
          <w:position w:val="2"/>
        </w:rPr>
        <w:t>ııp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6"/>
          <w:position w:val="-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3"/>
          <w:w w:val="96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0"/>
          <w:position w:val="-2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76"/>
          <w:position w:val="-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"/>
          <w:w w:val="76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4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Arial" w:hAnsi="Arial" w:cs="Arial" w:eastAsia="Arial"/>
          <w:sz w:val="16"/>
          <w:szCs w:val="16"/>
          <w:color w:val="494B4B"/>
          <w:spacing w:val="0"/>
          <w:w w:val="102"/>
          <w:position w:val="2"/>
        </w:rPr>
        <w:t>iğ</w:t>
      </w:r>
      <w:r>
        <w:rPr>
          <w:rFonts w:ascii="Arial" w:hAnsi="Arial" w:cs="Arial" w:eastAsia="Arial"/>
          <w:sz w:val="16"/>
          <w:szCs w:val="16"/>
          <w:color w:val="494B4B"/>
          <w:spacing w:val="-2"/>
          <w:w w:val="102"/>
          <w:position w:val="2"/>
        </w:rPr>
        <w:t>e</w:t>
      </w:r>
      <w:r>
        <w:rPr>
          <w:rFonts w:ascii="Arial" w:hAnsi="Arial" w:cs="Arial" w:eastAsia="Arial"/>
          <w:sz w:val="16"/>
          <w:szCs w:val="16"/>
          <w:color w:val="313131"/>
          <w:spacing w:val="0"/>
          <w:w w:val="106"/>
          <w:position w:val="2"/>
        </w:rPr>
        <w:t>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8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8"/>
          <w:position w:val="1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9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7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17"/>
          <w:w w:val="17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Kon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1"/>
        </w:rPr>
        <w:t>tro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21"/>
          <w:w w:val="100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Aitu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4"/>
          <w:w w:val="115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1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2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3" w:after="0" w:line="240" w:lineRule="auto"/>
        <w:ind w:left="166" w:right="-20"/>
        <w:jc w:val="left"/>
        <w:tabs>
          <w:tab w:pos="2080" w:val="left"/>
          <w:tab w:pos="5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28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8" w:after="0" w:line="240" w:lineRule="auto"/>
        <w:ind w:left="21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4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lsa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12"/>
          <w:w w:val="12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İPO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26"/>
        <w:jc w:val="right"/>
        <w:tabs>
          <w:tab w:pos="252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4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32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1"/>
        </w:rPr>
        <w:t>:16:37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15" w:lineRule="exact"/>
        <w:ind w:left="152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28.749817pt;margin-top:9.459078pt;width:136.175636pt;height:.239324pt;mso-position-horizontal-relative:page;mso-position-vertical-relative:paragraph;z-index:-15697" coordorigin="8575,189" coordsize="2724,5">
            <v:group style="position:absolute;left:8577;top:192;width:1556;height:2" coordorigin="8577,192" coordsize="1556,2">
              <v:shape style="position:absolute;left:8577;top:192;width:1556;height:2" coordorigin="8577,192" coordsize="1556,0" path="m8577,192l10133,192e" filled="f" stroked="t" strokeweight=".239324pt" strokecolor="#5B5B5B">
                <v:path arrowok="t"/>
              </v:shape>
            </v:group>
            <v:group style="position:absolute;left:10076;top:192;width:1221;height:2" coordorigin="10076,192" coordsize="1221,2">
              <v:shape style="position:absolute;left:10076;top:192;width:1221;height:2" coordorigin="10076,192" coordsize="1221,0" path="m10076,192l11296,192e" filled="f" stroked="t" strokeweight=".239324pt" strokecolor="#77777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1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  <w:position w:val="-1"/>
        </w:rPr>
        <w:t>16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66" w:right="-20"/>
        <w:jc w:val="left"/>
        <w:tabs>
          <w:tab w:pos="4640" w:val="left"/>
          <w:tab w:pos="7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0"/>
          <w:w w:val="92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54"/>
          <w:position w:val="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19"/>
          <w:position w:val="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6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9"/>
          <w:w w:val="92"/>
          <w:position w:val="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3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0" w:lineRule="exact"/>
        <w:ind w:left="4670" w:right="-20"/>
        <w:jc w:val="left"/>
        <w:tabs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1F1F1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68" w:lineRule="auto"/>
        <w:ind w:left="2109" w:right="1042" w:firstLine="2542"/>
        <w:jc w:val="left"/>
        <w:tabs>
          <w:tab w:pos="4640" w:val="left"/>
          <w:tab w:pos="7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9"/>
          <w:w w:val="9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mni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1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5"/>
          <w:w w:val="1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8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1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7" w:lineRule="exact"/>
        <w:ind w:left="166" w:right="-20"/>
        <w:jc w:val="left"/>
        <w:tabs>
          <w:tab w:pos="2100" w:val="left"/>
          <w:tab w:pos="464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1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17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9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38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0"/>
        </w:rPr>
        <w:t>Perso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"/>
          <w:w w:val="106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7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38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2" w:lineRule="exact"/>
        <w:ind w:left="152" w:right="-20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.214476pt;margin-top:6.127001pt;width:2.64258pt;height:9pt;mso-position-horizontal-relative:page;mso-position-vertical-relative:paragraph;z-index:-15694" type="#_x0000_t202" filled="f" stroked="f">
            <v:textbox inset="0,0,0,0">
              <w:txbxContent>
                <w:p>
                  <w:pPr>
                    <w:spacing w:before="0" w:after="0" w:line="180" w:lineRule="exact"/>
                    <w:ind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828282"/>
                      <w:spacing w:val="0"/>
                      <w:w w:val="105"/>
                    </w:rPr>
                    <w:t>: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7"/>
          <w:szCs w:val="17"/>
          <w:color w:val="313131"/>
          <w:w w:val="155"/>
          <w:i/>
          <w:position w:val="6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w w:val="156"/>
          <w:i/>
          <w:position w:val="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13131"/>
          <w:spacing w:val="-20"/>
          <w:w w:val="100"/>
          <w:i/>
          <w:position w:val="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78"/>
          <w:i/>
          <w:position w:val="6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0"/>
          <w:w w:val="78"/>
          <w:i/>
          <w:position w:val="6"/>
        </w:rPr>
        <w:t>   </w:t>
      </w:r>
      <w:r>
        <w:rPr>
          <w:rFonts w:ascii="Times New Roman" w:hAnsi="Times New Roman" w:cs="Times New Roman" w:eastAsia="Times New Roman"/>
          <w:sz w:val="17"/>
          <w:szCs w:val="17"/>
          <w:color w:val="5D5E5E"/>
          <w:spacing w:val="1"/>
          <w:w w:val="78"/>
          <w:i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ıişse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5"/>
          <w:w w:val="11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0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</w:rPr>
        <w:t>aa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1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3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340"/>
          <w:cols w:num="2" w:equalWidth="0">
            <w:col w:w="9015" w:space="179"/>
            <w:col w:w="2126"/>
          </w:cols>
        </w:sectPr>
      </w:pPr>
      <w:rPr/>
    </w:p>
    <w:p>
      <w:pPr>
        <w:spacing w:before="21" w:after="0" w:line="240" w:lineRule="auto"/>
        <w:ind w:left="2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3" w:after="0" w:line="240" w:lineRule="auto"/>
        <w:ind w:left="2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71" w:right="1410" w:firstLine="-19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2"/>
        </w:rPr>
        <w:t>n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32"/>
        </w:rPr>
        <w:t>l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31"/>
        </w:rPr>
        <w:t>ı</w:t>
      </w:r>
      <w:r>
        <w:rPr>
          <w:rFonts w:ascii="Arial" w:hAnsi="Arial" w:cs="Arial" w:eastAsia="Arial"/>
          <w:sz w:val="19"/>
          <w:szCs w:val="19"/>
          <w:color w:val="313131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08" w:lineRule="exact"/>
        <w:ind w:left="4617" w:right="380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1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6" w:lineRule="exact"/>
        <w:ind w:left="166" w:right="-20"/>
        <w:jc w:val="left"/>
        <w:tabs>
          <w:tab w:pos="2180" w:val="left"/>
          <w:tab w:pos="4640" w:val="left"/>
          <w:tab w:pos="6540" w:val="left"/>
          <w:tab w:pos="8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5"/>
        </w:rPr>
        <w:t>Su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2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5"/>
        </w:rPr>
        <w:t>ile</w:t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8"/>
          <w:w w:val="35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4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4"/>
          <w:w w:val="27"/>
          <w:position w:val="-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-4"/>
        </w:rPr>
        <w:t>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7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5"/>
          <w:w w:val="117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9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5"/>
          <w:position w:val="-4"/>
        </w:rPr>
        <w:t>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96" w:lineRule="exact"/>
        <w:ind w:left="4996" w:right="-20"/>
        <w:jc w:val="left"/>
        <w:tabs>
          <w:tab w:pos="6540" w:val="left"/>
          <w:tab w:pos="8100" w:val="left"/>
        </w:tabs>
        <w:rPr>
          <w:rFonts w:ascii="Arial" w:hAnsi="Arial" w:cs="Arial" w:eastAsia="Arial"/>
          <w:sz w:val="45"/>
          <w:szCs w:val="4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>0,5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8"/>
        </w:rPr>
      </w:r>
      <w:r>
        <w:rPr>
          <w:rFonts w:ascii="Arial" w:hAnsi="Arial" w:cs="Arial" w:eastAsia="Arial"/>
          <w:sz w:val="45"/>
          <w:szCs w:val="45"/>
          <w:color w:val="5D5E5E"/>
          <w:spacing w:val="0"/>
          <w:w w:val="47"/>
          <w:position w:val="0"/>
        </w:rPr>
        <w:t>ı</w:t>
      </w:r>
      <w:r>
        <w:rPr>
          <w:rFonts w:ascii="Arial" w:hAnsi="Arial" w:cs="Arial" w:eastAsia="Arial"/>
          <w:sz w:val="45"/>
          <w:szCs w:val="45"/>
          <w:color w:val="5D5E5E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5"/>
          <w:szCs w:val="45"/>
          <w:color w:val="5D5E5E"/>
          <w:spacing w:val="0"/>
          <w:w w:val="47"/>
          <w:position w:val="0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211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yanmıştır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yoktu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07070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340"/>
        </w:sectPr>
      </w:pPr>
      <w:rPr/>
    </w:p>
    <w:p>
      <w:pPr>
        <w:spacing w:before="15" w:after="0" w:line="240" w:lineRule="auto"/>
        <w:ind w:left="16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340"/>
          <w:cols w:num="2" w:equalWidth="0">
            <w:col w:w="1899" w:space="254"/>
            <w:col w:w="9167"/>
          </w:cols>
        </w:sectPr>
      </w:pPr>
      <w:rPr/>
    </w:p>
    <w:p>
      <w:pPr>
        <w:spacing w:before="20" w:after="0" w:line="252" w:lineRule="auto"/>
        <w:ind w:left="2119" w:right="53" w:firstLine="-1943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8"/>
        </w:rPr>
        <w:t>soruşturmadakimliği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4" w:lineRule="exact"/>
        <w:ind w:left="152" w:right="3773" w:firstLine="14"/>
        <w:jc w:val="left"/>
        <w:tabs>
          <w:tab w:pos="2100" w:val="left"/>
          <w:tab w:pos="67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-11"/>
          <w:w w:val="92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2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2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9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60"/>
        </w:rPr>
        <w:t>:-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6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7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1"/>
          <w:w w:val="7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494B4B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27" w:lineRule="exact"/>
        <w:ind w:left="171" w:right="-20"/>
        <w:jc w:val="left"/>
        <w:tabs>
          <w:tab w:pos="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32"/>
          <w:position w:val="4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;ı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  <w:position w:val="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40" w:lineRule="auto"/>
        <w:ind w:left="1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66"/>
        </w:rPr>
        <w:t>..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6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.,ıim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76" w:right="-20"/>
        <w:jc w:val="left"/>
        <w:tabs>
          <w:tab w:pos="2100" w:val="left"/>
          <w:tab w:pos="5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8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4"/>
        </w:rPr>
        <w:t>!Saa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17:10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71" w:right="-20"/>
        <w:jc w:val="left"/>
        <w:tabs>
          <w:tab w:pos="108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JİDE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Grup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4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82" w:lineRule="exact"/>
        <w:ind w:left="2262" w:right="-20"/>
        <w:jc w:val="left"/>
        <w:tabs>
          <w:tab w:pos="4780" w:val="left"/>
          <w:tab w:pos="86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87"/>
          <w:position w:val="-3"/>
        </w:rPr>
        <w:t>1</w:t>
      </w:r>
      <w:r>
        <w:rPr>
          <w:rFonts w:ascii="Arial" w:hAnsi="Arial" w:cs="Arial" w:eastAsia="Arial"/>
          <w:sz w:val="27"/>
          <w:szCs w:val="27"/>
          <w:color w:val="313131"/>
          <w:spacing w:val="-43"/>
          <w:w w:val="100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2"/>
          <w:position w:val="-3"/>
        </w:rPr>
        <w:t>B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52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14"/>
          <w:w w:val="52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52"/>
          <w:position w:val="-3"/>
        </w:rPr>
        <w:t>MaYı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52"/>
          <w:position w:val="-3"/>
        </w:rPr>
        <w:t>s</w:t>
      </w:r>
      <w:r>
        <w:rPr>
          <w:rFonts w:ascii="Arial" w:hAnsi="Arial" w:cs="Arial" w:eastAsia="Arial"/>
          <w:sz w:val="25"/>
          <w:szCs w:val="25"/>
          <w:color w:val="313131"/>
          <w:spacing w:val="26"/>
          <w:w w:val="52"/>
          <w:position w:val="-3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0"/>
          <w:w w:val="60"/>
          <w:position w:val="-3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4995" w:right="532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45" w:lineRule="exact"/>
        <w:ind w:left="4584" w:right="-20"/>
        <w:jc w:val="left"/>
        <w:tabs>
          <w:tab w:pos="5080" w:val="left"/>
          <w:tab w:pos="8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151FA3"/>
          <w:spacing w:val="0"/>
          <w:w w:val="62"/>
          <w:position w:val="-16"/>
        </w:rPr>
        <w:t>{</w:t>
      </w:r>
      <w:r>
        <w:rPr>
          <w:rFonts w:ascii="Times New Roman" w:hAnsi="Times New Roman" w:cs="Times New Roman" w:eastAsia="Times New Roman"/>
          <w:sz w:val="28"/>
          <w:szCs w:val="28"/>
          <w:color w:val="151FA3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151FA3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7"/>
          <w:szCs w:val="7"/>
          <w:color w:val="151FA3"/>
          <w:spacing w:val="0"/>
          <w:w w:val="169"/>
          <w:i/>
          <w:position w:val="-9"/>
        </w:rPr>
        <w:t>.A</w:t>
      </w:r>
      <w:r>
        <w:rPr>
          <w:rFonts w:ascii="Times New Roman" w:hAnsi="Times New Roman" w:cs="Times New Roman" w:eastAsia="Times New Roman"/>
          <w:sz w:val="7"/>
          <w:szCs w:val="7"/>
          <w:color w:val="151FA3"/>
          <w:spacing w:val="0"/>
          <w:w w:val="100"/>
          <w:i/>
          <w:position w:val="-9"/>
        </w:rPr>
        <w:tab/>
      </w:r>
      <w:r>
        <w:rPr>
          <w:rFonts w:ascii="Times New Roman" w:hAnsi="Times New Roman" w:cs="Times New Roman" w:eastAsia="Times New Roman"/>
          <w:sz w:val="7"/>
          <w:szCs w:val="7"/>
          <w:color w:val="151FA3"/>
          <w:spacing w:val="0"/>
          <w:w w:val="100"/>
          <w:i/>
          <w:position w:val="-9"/>
        </w:rPr>
      </w:r>
      <w:r>
        <w:rPr>
          <w:rFonts w:ascii="Arial" w:hAnsi="Arial" w:cs="Arial" w:eastAsia="Arial"/>
          <w:sz w:val="19"/>
          <w:szCs w:val="19"/>
          <w:color w:val="494B4B"/>
          <w:spacing w:val="0"/>
          <w:w w:val="100"/>
          <w:i/>
          <w:position w:val="-6"/>
        </w:rPr>
        <w:t>1</w:t>
      </w:r>
      <w:r>
        <w:rPr>
          <w:rFonts w:ascii="Arial" w:hAnsi="Arial" w:cs="Arial" w:eastAsia="Arial"/>
          <w:sz w:val="19"/>
          <w:szCs w:val="19"/>
          <w:color w:val="494B4B"/>
          <w:spacing w:val="0"/>
          <w:w w:val="100"/>
          <w:i/>
          <w:position w:val="-6"/>
        </w:rPr>
        <w:t> </w:t>
      </w:r>
      <w:r>
        <w:rPr>
          <w:rFonts w:ascii="Arial" w:hAnsi="Arial" w:cs="Arial" w:eastAsia="Arial"/>
          <w:sz w:val="19"/>
          <w:szCs w:val="19"/>
          <w:color w:val="494B4B"/>
          <w:spacing w:val="42"/>
          <w:w w:val="100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  <w:position w:val="-6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340"/>
        </w:sectPr>
      </w:pPr>
      <w:rPr/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0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927" w:lineRule="exact"/>
        <w:ind w:right="-205"/>
        <w:jc w:val="left"/>
        <w:rPr>
          <w:rFonts w:ascii="Arial" w:hAnsi="Arial" w:cs="Arial" w:eastAsia="Arial"/>
          <w:sz w:val="110"/>
          <w:szCs w:val="110"/>
        </w:rPr>
      </w:pPr>
      <w:rPr/>
      <w:r>
        <w:rPr/>
        <w:br w:type="column"/>
      </w:r>
      <w:r>
        <w:rPr>
          <w:rFonts w:ascii="Arial" w:hAnsi="Arial" w:cs="Arial" w:eastAsia="Arial"/>
          <w:sz w:val="110"/>
          <w:szCs w:val="110"/>
          <w:color w:val="3F4680"/>
          <w:spacing w:val="-413"/>
          <w:w w:val="153"/>
          <w:position w:val="-15"/>
        </w:rPr>
        <w:t>t</w:t>
      </w:r>
      <w:r>
        <w:rPr>
          <w:rFonts w:ascii="Arial" w:hAnsi="Arial" w:cs="Arial" w:eastAsia="Arial"/>
          <w:sz w:val="110"/>
          <w:szCs w:val="110"/>
          <w:color w:val="5D5E5E"/>
          <w:spacing w:val="0"/>
          <w:w w:val="25"/>
          <w:position w:val="-15"/>
        </w:rPr>
        <w:t>A</w:t>
      </w:r>
      <w:r>
        <w:rPr>
          <w:rFonts w:ascii="Arial" w:hAnsi="Arial" w:cs="Arial" w:eastAsia="Arial"/>
          <w:sz w:val="110"/>
          <w:szCs w:val="110"/>
          <w:color w:val="5D5E5E"/>
          <w:spacing w:val="97"/>
          <w:w w:val="100"/>
          <w:position w:val="-15"/>
        </w:rPr>
        <w:t> </w:t>
      </w:r>
      <w:r>
        <w:rPr>
          <w:rFonts w:ascii="Arial" w:hAnsi="Arial" w:cs="Arial" w:eastAsia="Arial"/>
          <w:sz w:val="110"/>
          <w:szCs w:val="110"/>
          <w:color w:val="666987"/>
          <w:spacing w:val="0"/>
          <w:w w:val="125"/>
          <w:position w:val="-15"/>
        </w:rPr>
        <w:t>t</w:t>
      </w:r>
      <w:r>
        <w:rPr>
          <w:rFonts w:ascii="Arial" w:hAnsi="Arial" w:cs="Arial" w:eastAsia="Arial"/>
          <w:sz w:val="110"/>
          <w:szCs w:val="110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46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isa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6"/>
        </w:rPr>
        <w:t>HATİPOGLU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340"/>
          <w:cols w:num="4" w:equalWidth="0">
            <w:col w:w="864" w:space="1481"/>
            <w:col w:w="1216" w:space="1167"/>
            <w:col w:w="1410" w:space="2357"/>
            <w:col w:w="2825"/>
          </w:cols>
        </w:sectPr>
      </w:pPr>
      <w:rPr/>
    </w:p>
    <w:p>
      <w:pPr>
        <w:spacing w:before="0" w:after="0" w:line="269" w:lineRule="exact"/>
        <w:ind w:left="2531" w:right="-20"/>
        <w:jc w:val="left"/>
        <w:tabs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6.579498pt;margin-top:3.046126pt;width:9.592317pt;height:31pt;mso-position-horizontal-relative:page;mso-position-vertical-relative:paragraph;z-index:-15693" type="#_x0000_t202" filled="f" stroked="f">
            <v:textbox inset="0,0,0,0">
              <w:txbxContent>
                <w:p>
                  <w:pPr>
                    <w:spacing w:before="0" w:after="0" w:line="620" w:lineRule="exact"/>
                    <w:ind w:right="-133"/>
                    <w:jc w:val="left"/>
                    <w:rPr>
                      <w:rFonts w:ascii="Arial" w:hAnsi="Arial" w:cs="Arial" w:eastAsia="Arial"/>
                      <w:sz w:val="62"/>
                      <w:szCs w:val="62"/>
                    </w:rPr>
                  </w:pPr>
                  <w:rPr/>
                  <w:r>
                    <w:rPr>
                      <w:rFonts w:ascii="Arial" w:hAnsi="Arial" w:cs="Arial" w:eastAsia="Arial"/>
                      <w:sz w:val="62"/>
                      <w:szCs w:val="62"/>
                      <w:color w:val="ACACAE"/>
                      <w:w w:val="64"/>
                      <w:position w:val="-1"/>
                    </w:rPr>
                    <w:t>"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ACACAE"/>
                      <w:spacing w:val="-42"/>
                      <w:w w:val="64"/>
                      <w:position w:val="-1"/>
                    </w:rPr>
                    <w:t>'</w:t>
                  </w:r>
                  <w:r>
                    <w:rPr>
                      <w:rFonts w:ascii="Arial" w:hAnsi="Arial" w:cs="Arial" w:eastAsia="Arial"/>
                      <w:sz w:val="62"/>
                      <w:szCs w:val="6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1"/>
          <w:szCs w:val="21"/>
          <w:color w:val="494B4B"/>
          <w:spacing w:val="0"/>
          <w:w w:val="100"/>
          <w:position w:val="5"/>
        </w:rPr>
        <w:t>It</w:t>
      </w:r>
      <w:r>
        <w:rPr>
          <w:rFonts w:ascii="Arial" w:hAnsi="Arial" w:cs="Arial" w:eastAsia="Arial"/>
          <w:sz w:val="21"/>
          <w:szCs w:val="21"/>
          <w:color w:val="494B4B"/>
          <w:spacing w:val="6"/>
          <w:w w:val="100"/>
          <w:position w:val="5"/>
        </w:rPr>
        <w:t>f</w:t>
      </w:r>
      <w:r>
        <w:rPr>
          <w:rFonts w:ascii="Arial" w:hAnsi="Arial" w:cs="Arial" w:eastAsia="Arial"/>
          <w:sz w:val="21"/>
          <w:szCs w:val="21"/>
          <w:color w:val="707070"/>
          <w:spacing w:val="0"/>
          <w:w w:val="100"/>
          <w:position w:val="5"/>
        </w:rPr>
        <w:t>aiye</w:t>
      </w:r>
      <w:r>
        <w:rPr>
          <w:rFonts w:ascii="Arial" w:hAnsi="Arial" w:cs="Arial" w:eastAsia="Arial"/>
          <w:sz w:val="21"/>
          <w:szCs w:val="21"/>
          <w:color w:val="707070"/>
          <w:spacing w:val="25"/>
          <w:w w:val="100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5"/>
        </w:rPr>
        <w:t>Merkez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9"/>
          <w:w w:val="100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5"/>
        </w:rPr>
        <w:t>Bölge</w:t>
      </w:r>
      <w:r>
        <w:rPr>
          <w:rFonts w:ascii="Arial" w:hAnsi="Arial" w:cs="Arial" w:eastAsia="Arial"/>
          <w:sz w:val="19"/>
          <w:szCs w:val="19"/>
          <w:color w:val="313131"/>
          <w:spacing w:val="-4"/>
          <w:w w:val="100"/>
          <w:position w:val="5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4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5"/>
          <w:position w:val="-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D5E5E"/>
          <w:spacing w:val="0"/>
          <w:w w:val="117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2" w:lineRule="exact"/>
        <w:ind w:left="2497" w:right="-20"/>
        <w:jc w:val="left"/>
        <w:tabs>
          <w:tab w:pos="8840" w:val="left"/>
          <w:tab w:pos="946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13131"/>
          <w:spacing w:val="3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13"/>
        </w:rPr>
        <w:t>Grupla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13"/>
        </w:rPr>
        <w:t>r</w:t>
      </w:r>
      <w:r>
        <w:rPr>
          <w:rFonts w:ascii="Arial" w:hAnsi="Arial" w:cs="Arial" w:eastAsia="Arial"/>
          <w:sz w:val="19"/>
          <w:szCs w:val="19"/>
          <w:color w:val="313131"/>
          <w:spacing w:val="-8"/>
          <w:w w:val="113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13"/>
        </w:rPr>
        <w:t>Amiri</w:t>
      </w:r>
      <w:r>
        <w:rPr>
          <w:rFonts w:ascii="Arial" w:hAnsi="Arial" w:cs="Arial" w:eastAsia="Arial"/>
          <w:sz w:val="19"/>
          <w:szCs w:val="19"/>
          <w:color w:val="313131"/>
          <w:spacing w:val="-47"/>
          <w:w w:val="113"/>
        </w:rPr>
        <w:t> </w:t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2"/>
          <w:szCs w:val="12"/>
          <w:color w:val="979799"/>
          <w:spacing w:val="7"/>
          <w:w w:val="62"/>
          <w:position w:val="-12"/>
        </w:rPr>
        <w:t>c</w:t>
      </w:r>
      <w:r>
        <w:rPr>
          <w:rFonts w:ascii="Times New Roman" w:hAnsi="Times New Roman" w:cs="Times New Roman" w:eastAsia="Times New Roman"/>
          <w:sz w:val="12"/>
          <w:szCs w:val="12"/>
          <w:color w:val="979799"/>
          <w:spacing w:val="0"/>
          <w:w w:val="54"/>
          <w:position w:val="-12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979799"/>
          <w:spacing w:val="-13"/>
          <w:w w:val="54"/>
          <w:position w:val="-12"/>
        </w:rPr>
        <w:t>•</w:t>
      </w:r>
      <w:r>
        <w:rPr>
          <w:rFonts w:ascii="Times New Roman" w:hAnsi="Times New Roman" w:cs="Times New Roman" w:eastAsia="Times New Roman"/>
          <w:sz w:val="12"/>
          <w:szCs w:val="12"/>
          <w:color w:val="979799"/>
          <w:spacing w:val="-10"/>
          <w:w w:val="199"/>
          <w:position w:val="-12"/>
        </w:rPr>
        <w:t>/</w:t>
      </w:r>
      <w:r>
        <w:rPr>
          <w:rFonts w:ascii="Arial" w:hAnsi="Arial" w:cs="Arial" w:eastAsia="Arial"/>
          <w:sz w:val="37"/>
          <w:szCs w:val="37"/>
          <w:color w:val="979799"/>
          <w:spacing w:val="0"/>
          <w:w w:val="87"/>
          <w:position w:val="-17"/>
        </w:rPr>
        <w:t>'"'</w:t>
      </w:r>
      <w:r>
        <w:rPr>
          <w:rFonts w:ascii="Arial" w:hAnsi="Arial" w:cs="Arial" w:eastAsia="Arial"/>
          <w:sz w:val="37"/>
          <w:szCs w:val="37"/>
          <w:color w:val="979799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37"/>
          <w:szCs w:val="37"/>
          <w:color w:val="979799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12"/>
          <w:szCs w:val="12"/>
          <w:color w:val="ACACAE"/>
          <w:spacing w:val="0"/>
          <w:w w:val="117"/>
          <w:position w:val="-12"/>
        </w:rPr>
        <w:t>,.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340"/>
        </w:sectPr>
      </w:pPr>
      <w:rPr/>
    </w:p>
    <w:p>
      <w:pPr>
        <w:spacing w:before="0" w:after="0" w:line="112" w:lineRule="exact"/>
        <w:ind w:right="-20"/>
        <w:jc w:val="righ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11"/>
          <w:szCs w:val="11"/>
          <w:color w:val="ACACAE"/>
          <w:spacing w:val="0"/>
          <w:w w:val="142"/>
          <w:i/>
        </w:rPr>
        <w:t>i'••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0" w:after="0" w:line="110" w:lineRule="exact"/>
        <w:ind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/>
        <w:br w:type="column"/>
      </w:r>
      <w:r>
        <w:rPr>
          <w:rFonts w:ascii="Arial" w:hAnsi="Arial" w:cs="Arial" w:eastAsia="Arial"/>
          <w:sz w:val="10"/>
          <w:szCs w:val="10"/>
          <w:color w:val="ACACAE"/>
          <w:spacing w:val="0"/>
          <w:w w:val="107"/>
        </w:rPr>
        <w:t>ı:.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340"/>
          <w:cols w:num="2" w:equalWidth="0">
            <w:col w:w="8670" w:space="1276"/>
            <w:col w:w="1374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8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left="5637" w:right="-20"/>
        <w:jc w:val="left"/>
        <w:tabs>
          <w:tab w:pos="6900" w:val="left"/>
          <w:tab w:pos="72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7.194214pt;margin-top:17.549942pt;width:33.816994pt;height:20.5pt;mso-position-horizontal-relative:page;mso-position-vertical-relative:paragraph;z-index:-15691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979799"/>
                      <w:spacing w:val="0"/>
                      <w:w w:val="42"/>
                    </w:rPr>
                    <w:t>:,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979799"/>
                      <w:spacing w:val="24"/>
                      <w:w w:val="42"/>
                    </w:rPr>
                    <w:t> 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666987"/>
                      <w:spacing w:val="22"/>
                      <w:w w:val="102"/>
                    </w:rPr>
                    <w:t>·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828282"/>
                      <w:spacing w:val="0"/>
                      <w:w w:val="51"/>
                    </w:rPr>
                    <w:t>: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828282"/>
                      <w:spacing w:val="-10"/>
                      <w:w w:val="51"/>
                    </w:rPr>
                    <w:t>!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5D5E5E"/>
                      <w:spacing w:val="0"/>
                      <w:w w:val="54"/>
                    </w:rPr>
                    <w:t>"""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5.236176pt;margin-top:16.452347pt;width:65.042501pt;height:11.5pt;mso-position-horizontal-relative:page;mso-position-vertical-relative:paragraph;z-index:-15690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tabs>
                      <w:tab w:pos="1040" w:val="left"/>
                    </w:tabs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707070"/>
                      <w:w w:val="63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707070"/>
                      <w:spacing w:val="-9"/>
                      <w:w w:val="59"/>
                      <w:shadow/>
                    </w:rPr>
                    <w:t>•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707070"/>
                      <w:spacing w:val="-9"/>
                      <w:w w:val="59"/>
                      <w:shadow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707070"/>
                      <w:spacing w:val="-9"/>
                      <w:w w:val="59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707070"/>
                      <w:spacing w:val="0"/>
                      <w:w w:val="59"/>
                    </w:rPr>
                    <w:t>:·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707070"/>
                      <w:spacing w:val="-36"/>
                      <w:w w:val="59"/>
                    </w:rPr>
                    <w:t> 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707070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707070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BCB39C"/>
                      <w:spacing w:val="0"/>
                      <w:w w:val="192"/>
                    </w:rPr>
                    <w:t>..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ACACAE"/>
          <w:spacing w:val="-24"/>
          <w:w w:val="336"/>
        </w:rPr>
        <w:t>'</w:t>
      </w:r>
      <w:r>
        <w:rPr>
          <w:rFonts w:ascii="Arial" w:hAnsi="Arial" w:cs="Arial" w:eastAsia="Arial"/>
          <w:sz w:val="35"/>
          <w:szCs w:val="35"/>
          <w:color w:val="979799"/>
          <w:spacing w:val="-88"/>
          <w:w w:val="139"/>
          <w:position w:val="12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ACACAE"/>
          <w:spacing w:val="-58"/>
          <w:w w:val="193"/>
          <w:position w:val="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494B4B"/>
          <w:spacing w:val="-55"/>
          <w:w w:val="96"/>
          <w:position w:val="0"/>
        </w:rPr>
        <w:t>f</w:t>
      </w:r>
      <w:r>
        <w:rPr>
          <w:rFonts w:ascii="Arial" w:hAnsi="Arial" w:cs="Arial" w:eastAsia="Arial"/>
          <w:sz w:val="35"/>
          <w:szCs w:val="35"/>
          <w:color w:val="979799"/>
          <w:spacing w:val="-109"/>
          <w:w w:val="139"/>
          <w:position w:val="12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494B4B"/>
          <w:spacing w:val="0"/>
          <w:w w:val="95"/>
          <w:position w:val="0"/>
        </w:rPr>
        <w:t>at</w:t>
      </w:r>
      <w:r>
        <w:rPr>
          <w:rFonts w:ascii="Times New Roman" w:hAnsi="Times New Roman" w:cs="Times New Roman" w:eastAsia="Times New Roman"/>
          <w:sz w:val="23"/>
          <w:szCs w:val="23"/>
          <w:color w:val="494B4B"/>
          <w:spacing w:val="0"/>
          <w:w w:val="96"/>
          <w:position w:val="0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494B4B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79799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979799"/>
          <w:spacing w:val="-4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979799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979799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97"/>
          <w:position w:val="0"/>
        </w:rPr>
        <w:t>q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75"/>
          <w:position w:val="0"/>
        </w:rPr>
        <w:t>Aiıfl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right="1473"/>
        <w:jc w:val="right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9.887573pt;margin-top:.798301pt;width:301.694616pt;height:24.593325pt;mso-position-horizontal-relative:page;mso-position-vertical-relative:paragraph;z-index:-15692" type="#_x0000_t202" filled="f" stroked="f">
            <v:textbox inset="0,0,0,0">
              <w:txbxContent>
                <w:p>
                  <w:pPr>
                    <w:spacing w:before="0" w:after="0" w:line="492" w:lineRule="exact"/>
                    <w:ind w:right="-114"/>
                    <w:jc w:val="left"/>
                    <w:tabs>
                      <w:tab w:pos="5940" w:val="left"/>
                    </w:tabs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5D5E5E"/>
                      <w:spacing w:val="0"/>
                      <w:w w:val="100"/>
                      <w:position w:val="-2"/>
                    </w:rPr>
                    <w:t>ro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5D5E5E"/>
                      <w:spacing w:val="0"/>
                      <w:w w:val="100"/>
                      <w:position w:val="-2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5D5E5E"/>
                      <w:spacing w:val="0"/>
                      <w:w w:val="100"/>
                      <w:position w:val="-2"/>
                    </w:rPr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ACACAE"/>
                      <w:spacing w:val="0"/>
                      <w:w w:val="69"/>
                      <w:position w:val="6"/>
                    </w:rPr>
                    <w:t>.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494B4B"/>
          <w:spacing w:val="0"/>
          <w:w w:val="84"/>
          <w:position w:val="-4"/>
        </w:rPr>
        <w:t>•,&gt;uı</w:t>
      </w:r>
      <w:r>
        <w:rPr>
          <w:rFonts w:ascii="Arial" w:hAnsi="Arial" w:cs="Arial" w:eastAsia="Arial"/>
          <w:sz w:val="13"/>
          <w:szCs w:val="13"/>
          <w:color w:val="494B4B"/>
          <w:spacing w:val="-1"/>
          <w:w w:val="84"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313131"/>
          <w:spacing w:val="0"/>
          <w:w w:val="183"/>
          <w:position w:val="-4"/>
        </w:rPr>
        <w:t>.</w:t>
      </w:r>
      <w:r>
        <w:rPr>
          <w:rFonts w:ascii="Arial" w:hAnsi="Arial" w:cs="Arial" w:eastAsia="Arial"/>
          <w:sz w:val="13"/>
          <w:szCs w:val="13"/>
          <w:color w:val="313131"/>
          <w:spacing w:val="39"/>
          <w:w w:val="183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C1C1C3"/>
          <w:spacing w:val="10"/>
          <w:w w:val="34"/>
          <w:position w:val="-4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0"/>
          <w:w w:val="76"/>
          <w:position w:val="-4"/>
        </w:rPr>
        <w:t>0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-24"/>
          <w:w w:val="100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313131"/>
          <w:spacing w:val="0"/>
          <w:w w:val="68"/>
          <w:i/>
          <w:position w:val="-4"/>
        </w:rPr>
        <w:t>V.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11" w:lineRule="exact"/>
        <w:ind w:left="-75" w:right="1554"/>
        <w:jc w:val="right"/>
        <w:tabs>
          <w:tab w:pos="520" w:val="left"/>
          <w:tab w:pos="1040" w:val="left"/>
          <w:tab w:pos="2040" w:val="left"/>
          <w:tab w:pos="6060" w:val="left"/>
          <w:tab w:pos="708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Courier New" w:hAnsi="Courier New" w:cs="Courier New" w:eastAsia="Courier New"/>
          <w:sz w:val="31"/>
          <w:szCs w:val="31"/>
          <w:color w:val="5D5E5E"/>
          <w:spacing w:val="0"/>
          <w:w w:val="76"/>
          <w:position w:val="-12"/>
        </w:rPr>
        <w:t>A</w:t>
      </w:r>
      <w:r>
        <w:rPr>
          <w:rFonts w:ascii="Courier New" w:hAnsi="Courier New" w:cs="Courier New" w:eastAsia="Courier New"/>
          <w:sz w:val="31"/>
          <w:szCs w:val="31"/>
          <w:color w:val="5D5E5E"/>
          <w:spacing w:val="-16"/>
          <w:w w:val="76"/>
          <w:position w:val="-12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94B4B"/>
          <w:spacing w:val="0"/>
          <w:w w:val="76"/>
          <w:position w:val="-12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494B4B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494B4B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30"/>
          <w:szCs w:val="30"/>
          <w:color w:val="5D5E5E"/>
          <w:spacing w:val="0"/>
          <w:w w:val="100"/>
          <w:position w:val="-12"/>
        </w:rPr>
        <w:t>ra</w:t>
      </w:r>
      <w:r>
        <w:rPr>
          <w:rFonts w:ascii="Times New Roman" w:hAnsi="Times New Roman" w:cs="Times New Roman" w:eastAsia="Times New Roman"/>
          <w:sz w:val="30"/>
          <w:szCs w:val="30"/>
          <w:color w:val="5D5E5E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30"/>
          <w:szCs w:val="30"/>
          <w:color w:val="5D5E5E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29"/>
          <w:szCs w:val="29"/>
          <w:color w:val="5D5E5E"/>
          <w:spacing w:val="0"/>
          <w:w w:val="100"/>
          <w:position w:val="-16"/>
        </w:rPr>
        <w:t>an</w:t>
      </w:r>
      <w:r>
        <w:rPr>
          <w:rFonts w:ascii="Times New Roman" w:hAnsi="Times New Roman" w:cs="Times New Roman" w:eastAsia="Times New Roman"/>
          <w:sz w:val="29"/>
          <w:szCs w:val="29"/>
          <w:color w:val="5D5E5E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5D5E5E"/>
          <w:spacing w:val="0"/>
          <w:w w:val="100"/>
          <w:position w:val="-16"/>
        </w:rPr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5"/>
          <w:position w:val="-19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7"/>
          <w:w w:val="104"/>
          <w:position w:val="-1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44"/>
          <w:position w:val="-1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0"/>
          <w:w w:val="103"/>
          <w:position w:val="-19"/>
        </w:rPr>
        <w:t>1aç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6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9"/>
        </w:rPr>
        <w:t>AYASUN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9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9"/>
        </w:rPr>
      </w:r>
      <w:r>
        <w:rPr>
          <w:rFonts w:ascii="Times New Roman" w:hAnsi="Times New Roman" w:cs="Times New Roman" w:eastAsia="Times New Roman"/>
          <w:sz w:val="26"/>
          <w:szCs w:val="26"/>
          <w:color w:val="C1C1C3"/>
          <w:spacing w:val="0"/>
          <w:w w:val="97"/>
          <w:position w:val="-7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C1C1C3"/>
          <w:spacing w:val="-42"/>
          <w:w w:val="97"/>
          <w:position w:val="-7"/>
        </w:rPr>
        <w:t>.</w:t>
      </w:r>
      <w:r>
        <w:rPr>
          <w:rFonts w:ascii="Arial" w:hAnsi="Arial" w:cs="Arial" w:eastAsia="Arial"/>
          <w:sz w:val="13"/>
          <w:szCs w:val="13"/>
          <w:color w:val="ACACAE"/>
          <w:spacing w:val="0"/>
          <w:w w:val="345"/>
          <w:position w:val="-7"/>
        </w:rPr>
        <w:t>,</w:t>
      </w:r>
      <w:r>
        <w:rPr>
          <w:rFonts w:ascii="Arial" w:hAnsi="Arial" w:cs="Arial" w:eastAsia="Arial"/>
          <w:sz w:val="13"/>
          <w:szCs w:val="13"/>
          <w:color w:val="ACACAE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13"/>
          <w:szCs w:val="13"/>
          <w:color w:val="ACACAE"/>
          <w:spacing w:val="0"/>
          <w:w w:val="100"/>
          <w:position w:val="-7"/>
        </w:rPr>
      </w:r>
      <w:r>
        <w:rPr>
          <w:rFonts w:ascii="Arial" w:hAnsi="Arial" w:cs="Arial" w:eastAsia="Arial"/>
          <w:sz w:val="11"/>
          <w:szCs w:val="11"/>
          <w:color w:val="ACACAE"/>
          <w:spacing w:val="0"/>
          <w:w w:val="52"/>
          <w:position w:val="-7"/>
        </w:rPr>
        <w:t>...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60" w:right="340"/>
          <w:cols w:num="2" w:equalWidth="0">
            <w:col w:w="562" w:space="1954"/>
            <w:col w:w="8804"/>
          </w:cols>
        </w:sectPr>
      </w:pPr>
      <w:rPr/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44" w:lineRule="atLeast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2.562622pt;margin-top:11.507754pt;width:10.650399pt;height:14pt;mso-position-horizontal-relative:page;mso-position-vertical-relative:paragraph;z-index:-15689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Times New Roman" w:hAnsi="Times New Roman" w:cs="Times New Roman" w:eastAsia="Times New Roman"/>
                      <w:sz w:val="28"/>
                      <w:szCs w:val="2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ACACAE"/>
                      <w:spacing w:val="0"/>
                      <w:w w:val="129"/>
                      <w:position w:val="5"/>
                    </w:rPr>
                    <w:t>•l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ACACAE"/>
                      <w:spacing w:val="0"/>
                      <w:w w:val="129"/>
                      <w:position w:val="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ACACAE"/>
                      <w:spacing w:val="22"/>
                      <w:w w:val="129"/>
                      <w:position w:val="5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ACACAE"/>
                      <w:spacing w:val="0"/>
                      <w:w w:val="53"/>
                      <w:position w:val="0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494B4B"/>
          <w:w w:val="80"/>
        </w:rPr>
        <w:t>Itfaiy</w:t>
      </w:r>
      <w:r>
        <w:rPr>
          <w:rFonts w:ascii="Arial" w:hAnsi="Arial" w:cs="Arial" w:eastAsia="Arial"/>
          <w:sz w:val="23"/>
          <w:szCs w:val="23"/>
          <w:color w:val="494B4B"/>
          <w:w w:val="81"/>
        </w:rPr>
        <w:t>e</w:t>
      </w:r>
      <w:r>
        <w:rPr>
          <w:rFonts w:ascii="Arial" w:hAnsi="Arial" w:cs="Arial" w:eastAsia="Arial"/>
          <w:sz w:val="23"/>
          <w:szCs w:val="23"/>
          <w:color w:val="494B4B"/>
          <w:spacing w:val="-30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5D5E5E"/>
          <w:spacing w:val="0"/>
          <w:w w:val="82"/>
        </w:rPr>
        <w:t>M</w:t>
      </w:r>
      <w:r>
        <w:rPr>
          <w:rFonts w:ascii="Arial" w:hAnsi="Arial" w:cs="Arial" w:eastAsia="Arial"/>
          <w:sz w:val="23"/>
          <w:szCs w:val="23"/>
          <w:color w:val="5D5E5E"/>
          <w:spacing w:val="-12"/>
          <w:w w:val="82"/>
        </w:rPr>
        <w:t>e</w:t>
      </w:r>
      <w:r>
        <w:rPr>
          <w:rFonts w:ascii="Arial" w:hAnsi="Arial" w:cs="Arial" w:eastAsia="Arial"/>
          <w:sz w:val="23"/>
          <w:szCs w:val="23"/>
          <w:color w:val="313131"/>
          <w:spacing w:val="-1"/>
          <w:w w:val="89"/>
        </w:rPr>
        <w:t>r</w:t>
      </w:r>
      <w:r>
        <w:rPr>
          <w:rFonts w:ascii="Arial" w:hAnsi="Arial" w:cs="Arial" w:eastAsia="Arial"/>
          <w:sz w:val="23"/>
          <w:szCs w:val="23"/>
          <w:color w:val="494B4B"/>
          <w:spacing w:val="0"/>
          <w:w w:val="78"/>
        </w:rPr>
        <w:t>k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164" w:lineRule="atLeast"/>
        <w:ind w:right="-83"/>
        <w:jc w:val="left"/>
        <w:tabs>
          <w:tab w:pos="1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5D5E5E"/>
          <w:spacing w:val="0"/>
          <w:w w:val="77"/>
        </w:rPr>
        <w:t>g</w:t>
      </w:r>
      <w:r>
        <w:rPr>
          <w:rFonts w:ascii="Times New Roman" w:hAnsi="Times New Roman" w:cs="Times New Roman" w:eastAsia="Times New Roman"/>
          <w:sz w:val="25"/>
          <w:szCs w:val="25"/>
          <w:color w:val="5D5E5E"/>
          <w:spacing w:val="0"/>
          <w:w w:val="77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5D5E5E"/>
          <w:spacing w:val="42"/>
          <w:w w:val="77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94B4B"/>
          <w:spacing w:val="0"/>
          <w:w w:val="77"/>
          <w:position w:val="-4"/>
        </w:rPr>
        <w:t>Amiri</w:t>
      </w:r>
      <w:r>
        <w:rPr>
          <w:rFonts w:ascii="Times New Roman" w:hAnsi="Times New Roman" w:cs="Times New Roman" w:eastAsia="Times New Roman"/>
          <w:sz w:val="24"/>
          <w:szCs w:val="24"/>
          <w:color w:val="494B4B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494B4B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B4B"/>
          <w:spacing w:val="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" w:lineRule="exact"/>
        <w:ind w:right="-20"/>
        <w:jc w:val="left"/>
        <w:tabs>
          <w:tab w:pos="1520" w:val="left"/>
        </w:tabs>
        <w:rPr>
          <w:rFonts w:ascii="Arial" w:hAnsi="Arial" w:cs="Arial" w:eastAsia="Arial"/>
          <w:sz w:val="24"/>
          <w:szCs w:val="24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C1C1C3"/>
          <w:spacing w:val="0"/>
          <w:w w:val="100"/>
          <w:position w:val="-24"/>
        </w:rPr>
        <w:t>"</w:t>
      </w:r>
      <w:r>
        <w:rPr>
          <w:rFonts w:ascii="Arial" w:hAnsi="Arial" w:cs="Arial" w:eastAsia="Arial"/>
          <w:sz w:val="30"/>
          <w:szCs w:val="30"/>
          <w:color w:val="C1C1C3"/>
          <w:spacing w:val="39"/>
          <w:w w:val="100"/>
          <w:position w:val="-24"/>
        </w:rPr>
        <w:t> </w:t>
      </w:r>
      <w:r>
        <w:rPr>
          <w:rFonts w:ascii="Arial" w:hAnsi="Arial" w:cs="Arial" w:eastAsia="Arial"/>
          <w:sz w:val="14"/>
          <w:szCs w:val="14"/>
          <w:color w:val="C1C1C3"/>
          <w:spacing w:val="0"/>
          <w:w w:val="100"/>
          <w:position w:val="-24"/>
        </w:rPr>
        <w:t>./•</w:t>
      </w:r>
      <w:r>
        <w:rPr>
          <w:rFonts w:ascii="Arial" w:hAnsi="Arial" w:cs="Arial" w:eastAsia="Arial"/>
          <w:sz w:val="14"/>
          <w:szCs w:val="14"/>
          <w:color w:val="C1C1C3"/>
          <w:spacing w:val="24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CACAE"/>
          <w:spacing w:val="0"/>
          <w:w w:val="197"/>
          <w:position w:val="-3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ACACAE"/>
          <w:spacing w:val="-5"/>
          <w:w w:val="197"/>
          <w:position w:val="-30"/>
        </w:rPr>
        <w:t> </w:t>
      </w:r>
      <w:r>
        <w:rPr>
          <w:rFonts w:ascii="Arial" w:hAnsi="Arial" w:cs="Arial" w:eastAsia="Arial"/>
          <w:sz w:val="18"/>
          <w:szCs w:val="18"/>
          <w:color w:val="C1C1C3"/>
          <w:spacing w:val="0"/>
          <w:w w:val="100"/>
          <w:position w:val="-24"/>
        </w:rPr>
        <w:t>.</w:t>
      </w:r>
      <w:r>
        <w:rPr>
          <w:rFonts w:ascii="Arial" w:hAnsi="Arial" w:cs="Arial" w:eastAsia="Arial"/>
          <w:sz w:val="18"/>
          <w:szCs w:val="18"/>
          <w:color w:val="C1C1C3"/>
          <w:spacing w:val="0"/>
          <w:w w:val="100"/>
          <w:position w:val="-24"/>
        </w:rPr>
        <w:t>  </w:t>
      </w:r>
      <w:r>
        <w:rPr>
          <w:rFonts w:ascii="Arial" w:hAnsi="Arial" w:cs="Arial" w:eastAsia="Arial"/>
          <w:sz w:val="18"/>
          <w:szCs w:val="18"/>
          <w:color w:val="C1C1C3"/>
          <w:spacing w:val="19"/>
          <w:w w:val="100"/>
          <w:position w:val="-24"/>
        </w:rPr>
        <w:t> </w:t>
      </w:r>
      <w:r>
        <w:rPr>
          <w:rFonts w:ascii="Arial" w:hAnsi="Arial" w:cs="Arial" w:eastAsia="Arial"/>
          <w:sz w:val="28"/>
          <w:szCs w:val="28"/>
          <w:color w:val="ACACAE"/>
          <w:spacing w:val="14"/>
          <w:w w:val="67"/>
          <w:position w:val="-24"/>
        </w:rPr>
        <w:t>.</w:t>
      </w:r>
      <w:r>
        <w:rPr>
          <w:rFonts w:ascii="Arial" w:hAnsi="Arial" w:cs="Arial" w:eastAsia="Arial"/>
          <w:sz w:val="28"/>
          <w:szCs w:val="28"/>
          <w:color w:val="ACACAE"/>
          <w:spacing w:val="-37"/>
          <w:w w:val="84"/>
          <w:position w:val="-2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C1C1C3"/>
          <w:spacing w:val="0"/>
          <w:w w:val="172"/>
          <w:position w:val="-3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C1C1C3"/>
          <w:spacing w:val="0"/>
          <w:w w:val="100"/>
          <w:position w:val="-3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C1C1C3"/>
          <w:spacing w:val="0"/>
          <w:w w:val="100"/>
          <w:position w:val="-30"/>
        </w:rPr>
      </w:r>
      <w:r>
        <w:rPr>
          <w:rFonts w:ascii="Times New Roman" w:hAnsi="Times New Roman" w:cs="Times New Roman" w:eastAsia="Times New Roman"/>
          <w:sz w:val="18"/>
          <w:szCs w:val="18"/>
          <w:color w:val="C1C1C3"/>
          <w:spacing w:val="0"/>
          <w:w w:val="100"/>
          <w:i/>
          <w:position w:val="-3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C1C1C3"/>
          <w:spacing w:val="10"/>
          <w:w w:val="100"/>
          <w:i/>
          <w:position w:val="-30"/>
        </w:rPr>
        <w:t> </w:t>
      </w:r>
      <w:r>
        <w:rPr>
          <w:rFonts w:ascii="Arial" w:hAnsi="Arial" w:cs="Arial" w:eastAsia="Arial"/>
          <w:sz w:val="24"/>
          <w:szCs w:val="24"/>
          <w:color w:val="979799"/>
          <w:spacing w:val="0"/>
          <w:w w:val="119"/>
          <w:position w:val="-24"/>
        </w:rPr>
        <w:t>'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340"/>
          <w:cols w:num="3" w:equalWidth="0">
            <w:col w:w="3453" w:space="499"/>
            <w:col w:w="1760" w:space="2686"/>
            <w:col w:w="2922"/>
          </w:cols>
        </w:sectPr>
      </w:pPr>
      <w:rPr/>
    </w:p>
    <w:p>
      <w:pPr>
        <w:spacing w:before="0" w:after="0" w:line="60" w:lineRule="exact"/>
        <w:ind w:right="1334"/>
        <w:jc w:val="right"/>
        <w:tabs>
          <w:tab w:pos="380" w:val="left"/>
          <w:tab w:pos="840" w:val="left"/>
        </w:tabs>
        <w:rPr>
          <w:rFonts w:ascii="Times New Roman" w:hAnsi="Times New Roman" w:cs="Times New Roman" w:eastAsia="Times New Roman"/>
          <w:sz w:val="23"/>
          <w:szCs w:val="23"/>
        </w:rPr>
      </w:pPr>
      <w:rPr/>
      <w:r>
        <w:rPr/>
        <w:pict>
          <v:group style="position:absolute;margin-left:19.385284pt;margin-top:30.326006pt;width:555.232922pt;height:761.729937pt;mso-position-horizontal-relative:page;mso-position-vertical-relative:page;z-index:-15698" coordorigin="388,607" coordsize="11105,15235">
            <v:group style="position:absolute;left:397;top:628;width:306;height:2" coordorigin="397,628" coordsize="306,2">
              <v:shape style="position:absolute;left:397;top:628;width:306;height:2" coordorigin="397,628" coordsize="306,0" path="m397,628l704,628e" filled="f" stroked="t" strokeweight=".478649pt" strokecolor="#575757">
                <v:path arrowok="t"/>
              </v:shape>
            </v:group>
            <v:group style="position:absolute;left:404;top:614;width:2;height:13118" coordorigin="404,614" coordsize="2,13118">
              <v:shape style="position:absolute;left:404;top:614;width:2;height:13118" coordorigin="404,614" coordsize="0,13118" path="m404,13732l404,614e" filled="f" stroked="t" strokeweight=".478649pt" strokecolor="#5B5B5B">
                <v:path arrowok="t"/>
              </v:shape>
            </v:group>
            <v:group style="position:absolute;left:646;top:628;width:6720;height:2" coordorigin="646,628" coordsize="6720,2">
              <v:shape style="position:absolute;left:646;top:628;width:6720;height:2" coordorigin="646,628" coordsize="6720,0" path="m646,628l7366,628e" filled="f" stroked="t" strokeweight=".717973pt" strokecolor="#747474">
                <v:path arrowok="t"/>
              </v:shape>
            </v:group>
            <v:group style="position:absolute;left:2341;top:618;width:2;height:614" coordorigin="2341,618" coordsize="2,614">
              <v:shape style="position:absolute;left:2341;top:618;width:2;height:614" coordorigin="2341,618" coordsize="0,614" path="m2341,1232l2341,618e" filled="f" stroked="t" strokeweight=".957298pt" strokecolor="#646464">
                <v:path arrowok="t"/>
              </v:shape>
            </v:group>
            <v:group style="position:absolute;left:7309;top:623;width:421;height:2" coordorigin="7309,623" coordsize="421,2">
              <v:shape style="position:absolute;left:7309;top:623;width:421;height:2" coordorigin="7309,623" coordsize="421,0" path="m7309,623l7730,623e" filled="f" stroked="t" strokeweight=".478649pt" strokecolor="#484848">
                <v:path arrowok="t"/>
              </v:shape>
            </v:group>
            <v:group style="position:absolute;left:7673;top:623;width:632;height:2" coordorigin="7673,623" coordsize="632,2">
              <v:shape style="position:absolute;left:7673;top:623;width:632;height:2" coordorigin="7673,623" coordsize="632,0" path="m7673,623l8305,623e" filled="f" stroked="t" strokeweight=".478649pt" strokecolor="#5B5B5B">
                <v:path arrowok="t"/>
              </v:shape>
            </v:group>
            <v:group style="position:absolute;left:8247;top:623;width:1800;height:2" coordorigin="8247,623" coordsize="1800,2">
              <v:shape style="position:absolute;left:8247;top:623;width:1800;height:2" coordorigin="8247,623" coordsize="1800,0" path="m8247,623l10047,623e" filled="f" stroked="t" strokeweight=".957298pt" strokecolor="#7C7C7C">
                <v:path arrowok="t"/>
              </v:shape>
            </v:group>
            <v:group style="position:absolute;left:9075;top:614;width:2;height:547" coordorigin="9075,614" coordsize="2,547">
              <v:shape style="position:absolute;left:9075;top:614;width:2;height:547" coordorigin="9075,614" coordsize="0,547" path="m9075,1160l9075,614e" filled="f" stroked="t" strokeweight=".478649pt" strokecolor="#4B4B4B">
                <v:path arrowok="t"/>
              </v:shape>
            </v:group>
            <v:group style="position:absolute;left:9989;top:618;width:144;height:2" coordorigin="9989,618" coordsize="144,2">
              <v:shape style="position:absolute;left:9989;top:618;width:144;height:2" coordorigin="9989,618" coordsize="144,0" path="m9989,618l10133,618e" filled="f" stroked="t" strokeweight=".478649pt" strokecolor="#575757">
                <v:path arrowok="t"/>
              </v:shape>
            </v:group>
            <v:group style="position:absolute;left:10076;top:618;width:1369;height:2" coordorigin="10076,618" coordsize="1369,2">
              <v:shape style="position:absolute;left:10076;top:618;width:1369;height:2" coordorigin="10076,618" coordsize="1369,0" path="m10076,618l11444,618e" filled="f" stroked="t" strokeweight=".478649pt" strokecolor="#6B6B6B">
                <v:path arrowok="t"/>
              </v:shape>
            </v:group>
            <v:group style="position:absolute;left:400;top:614;width:2;height:801" coordorigin="400,614" coordsize="2,801">
              <v:shape style="position:absolute;left:400;top:614;width:2;height:801" coordorigin="400,614" coordsize="0,801" path="m400,1414l400,614e" filled="f" stroked="t" strokeweight=".717973pt" strokecolor="#484848">
                <v:path arrowok="t"/>
              </v:shape>
            </v:group>
            <v:group style="position:absolute;left:2343;top:1103;width:2;height:1050" coordorigin="2343,1103" coordsize="2,1050">
              <v:shape style="position:absolute;left:2343;top:1103;width:2;height:1050" coordorigin="2343,1103" coordsize="0,1050" path="m2343,2153l2343,1103e" filled="f" stroked="t" strokeweight=".478649pt" strokecolor="#484848">
                <v:path arrowok="t"/>
              </v:shape>
            </v:group>
            <v:group style="position:absolute;left:9075;top:1103;width:2;height:1045" coordorigin="9075,1103" coordsize="2,1045">
              <v:shape style="position:absolute;left:9075;top:1103;width:2;height:1045" coordorigin="9075,1103" coordsize="0,1045" path="m9075,2148l9075,1103e" filled="f" stroked="t" strokeweight=".717973pt" strokecolor="#6B6B6B">
                <v:path arrowok="t"/>
              </v:shape>
            </v:group>
            <v:group style="position:absolute;left:407;top:614;width:2;height:15218" coordorigin="407,614" coordsize="2,15218">
              <v:shape style="position:absolute;left:407;top:614;width:2;height:15218" coordorigin="407,614" coordsize="0,15218" path="m407,15832l407,614e" filled="f" stroked="t" strokeweight=".717973pt" strokecolor="#5B5B5B">
                <v:path arrowok="t"/>
              </v:shape>
            </v:group>
            <v:group style="position:absolute;left:11444;top:614;width:2;height:3457" coordorigin="11444,614" coordsize="2,3457">
              <v:shape style="position:absolute;left:11444;top:614;width:2;height:3457" coordorigin="11444,614" coordsize="0,3457" path="m11444,4071l11444,614e" filled="f" stroked="t" strokeweight=".717973pt" strokecolor="#6B6B6B">
                <v:path arrowok="t"/>
              </v:shape>
            </v:group>
            <v:group style="position:absolute;left:11447;top:2100;width:2;height:810" coordorigin="11447,2100" coordsize="2,810">
              <v:shape style="position:absolute;left:11447;top:2100;width:2;height:810" coordorigin="11447,2100" coordsize="0,810" path="m11447,2910l11447,2100e" filled="f" stroked="t" strokeweight=".478649pt" strokecolor="#4F4F4F">
                <v:path arrowok="t"/>
              </v:shape>
            </v:group>
            <v:group style="position:absolute;left:397;top:2862;width:4404;height:2" coordorigin="397,2862" coordsize="4404,2">
              <v:shape style="position:absolute;left:397;top:2862;width:4404;height:2" coordorigin="397,2862" coordsize="4404,0" path="m397,2862l4801,2862e" filled="f" stroked="t" strokeweight=".717973pt" strokecolor="#707070">
                <v:path arrowok="t"/>
              </v:shape>
            </v:group>
            <v:group style="position:absolute;left:4743;top:2862;width:962;height:2" coordorigin="4743,2862" coordsize="962,2">
              <v:shape style="position:absolute;left:4743;top:2862;width:962;height:2" coordorigin="4743,2862" coordsize="962,0" path="m4743,2862l5705,2862e" filled="f" stroked="t" strokeweight=".478649pt" strokecolor="#545454">
                <v:path arrowok="t"/>
              </v:shape>
            </v:group>
            <v:group style="position:absolute;left:5648;top:2862;width:2082;height:2" coordorigin="5648,2862" coordsize="2082,2">
              <v:shape style="position:absolute;left:5648;top:2862;width:2082;height:2" coordorigin="5648,2862" coordsize="2082,0" path="m5648,2862l7730,2862e" filled="f" stroked="t" strokeweight=".717973pt" strokecolor="#747474">
                <v:path arrowok="t"/>
              </v:shape>
            </v:group>
            <v:group style="position:absolute;left:7673;top:2858;width:632;height:2" coordorigin="7673,2858" coordsize="632,2">
              <v:shape style="position:absolute;left:7673;top:2858;width:632;height:2" coordorigin="7673,2858" coordsize="632,0" path="m7673,2858l8305,2858e" filled="f" stroked="t" strokeweight=".478649pt" strokecolor="#575757">
                <v:path arrowok="t"/>
              </v:shape>
            </v:group>
            <v:group style="position:absolute;left:8247;top:2858;width:3207;height:2" coordorigin="8247,2858" coordsize="3207,2">
              <v:shape style="position:absolute;left:8247;top:2858;width:3207;height:2" coordorigin="8247,2858" coordsize="3207,0" path="m8247,2858l11454,2858e" filled="f" stroked="t" strokeweight=".717973pt" strokecolor="#747474">
                <v:path arrowok="t"/>
              </v:shape>
            </v:group>
            <v:group style="position:absolute;left:397;top:3104;width:1321;height:2" coordorigin="397,3104" coordsize="1321,2">
              <v:shape style="position:absolute;left:397;top:3104;width:1321;height:2" coordorigin="397,3104" coordsize="1321,0" path="m397,3104l1718,3104e" filled="f" stroked="t" strokeweight=".478649pt" strokecolor="#545454">
                <v:path arrowok="t"/>
              </v:shape>
            </v:group>
            <v:group style="position:absolute;left:1661;top:3107;width:3140;height:2" coordorigin="1661,3107" coordsize="3140,2">
              <v:shape style="position:absolute;left:1661;top:3107;width:3140;height:2" coordorigin="1661,3107" coordsize="3140,0" path="m1661,3107l4801,3107e" filled="f" stroked="t" strokeweight=".717973pt" strokecolor="#6B6B6B">
                <v:path arrowok="t"/>
              </v:shape>
            </v:group>
            <v:group style="position:absolute;left:4743;top:3107;width:335;height:2" coordorigin="4743,3107" coordsize="335,2">
              <v:shape style="position:absolute;left:4743;top:3107;width:335;height:2" coordorigin="4743,3107" coordsize="335,0" path="m4743,3107l5078,3107e" filled="f" stroked="t" strokeweight=".957298pt" strokecolor="#838383">
                <v:path arrowok="t"/>
              </v:shape>
            </v:group>
            <v:group style="position:absolute;left:4863;top:3102;width:842;height:2" coordorigin="4863,3102" coordsize="842,2">
              <v:shape style="position:absolute;left:4863;top:3102;width:842;height:2" coordorigin="4863,3102" coordsize="842,0" path="m4863,3102l5705,3102e" filled="f" stroked="t" strokeweight=".478649pt" strokecolor="#606060">
                <v:path arrowok="t"/>
              </v:shape>
            </v:group>
            <v:group style="position:absolute;left:5648;top:3102;width:3446;height:2" coordorigin="5648,3102" coordsize="3446,2">
              <v:shape style="position:absolute;left:5648;top:3102;width:3446;height:2" coordorigin="5648,3102" coordsize="3446,0" path="m5648,3102l9094,3102e" filled="f" stroked="t" strokeweight=".717973pt" strokecolor="#747474">
                <v:path arrowok="t"/>
              </v:shape>
            </v:group>
            <v:group style="position:absolute;left:9037;top:3102;width:598;height:2" coordorigin="9037,3102" coordsize="598,2">
              <v:shape style="position:absolute;left:9037;top:3102;width:598;height:2" coordorigin="9037,3102" coordsize="598,0" path="m9037,3102l9635,3102e" filled="f" stroked="t" strokeweight=".478649pt" strokecolor="#5B5B5B">
                <v:path arrowok="t"/>
              </v:shape>
            </v:group>
            <v:group style="position:absolute;left:9578;top:3097;width:1881;height:2" coordorigin="9578,3097" coordsize="1881,2">
              <v:shape style="position:absolute;left:9578;top:3097;width:1881;height:2" coordorigin="9578,3097" coordsize="1881,0" path="m9578,3097l11459,3097e" filled="f" stroked="t" strokeweight=".957298pt" strokecolor="#7C7C7C">
                <v:path arrowok="t"/>
              </v:shape>
            </v:group>
            <v:group style="position:absolute;left:402;top:3344;width:1316;height:2" coordorigin="402,3344" coordsize="1316,2">
              <v:shape style="position:absolute;left:402;top:3344;width:1316;height:2" coordorigin="402,3344" coordsize="1316,0" path="m402,3344l1718,3344e" filled="f" stroked="t" strokeweight=".717973pt" strokecolor="#6B6B6B">
                <v:path arrowok="t"/>
              </v:shape>
            </v:group>
            <v:group style="position:absolute;left:1661;top:3347;width:1603;height:2" coordorigin="1661,3347" coordsize="1603,2">
              <v:shape style="position:absolute;left:1661;top:3347;width:1603;height:2" coordorigin="1661,3347" coordsize="1603,0" path="m1661,3347l3264,3347e" filled="f" stroked="t" strokeweight=".478649pt" strokecolor="#484848">
                <v:path arrowok="t"/>
              </v:shape>
            </v:group>
            <v:group style="position:absolute;left:3207;top:3347;width:651;height:2" coordorigin="3207,3347" coordsize="651,2">
              <v:shape style="position:absolute;left:3207;top:3347;width:651;height:2" coordorigin="3207,3347" coordsize="651,0" path="m3207,3347l3858,3347e" filled="f" stroked="t" strokeweight=".478649pt" strokecolor="#646464">
                <v:path arrowok="t"/>
              </v:shape>
            </v:group>
            <v:group style="position:absolute;left:3786;top:3347;width:2771;height:2" coordorigin="3786,3347" coordsize="2771,2">
              <v:shape style="position:absolute;left:3786;top:3347;width:2771;height:2" coordorigin="3786,3347" coordsize="2771,0" path="m3786,3347l6557,3347e" filled="f" stroked="t" strokeweight=".717973pt" strokecolor="#747474">
                <v:path arrowok="t"/>
              </v:shape>
            </v:group>
            <v:group style="position:absolute;left:6500;top:3347;width:440;height:2" coordorigin="6500,3347" coordsize="440,2">
              <v:shape style="position:absolute;left:6500;top:3347;width:440;height:2" coordorigin="6500,3347" coordsize="440,0" path="m6500,3347l6940,3347e" filled="f" stroked="t" strokeweight=".478649pt" strokecolor="#545454">
                <v:path arrowok="t"/>
              </v:shape>
            </v:group>
            <v:group style="position:absolute;left:6883;top:3342;width:4576;height:2" coordorigin="6883,3342" coordsize="4576,2">
              <v:shape style="position:absolute;left:6883;top:3342;width:4576;height:2" coordorigin="6883,3342" coordsize="4576,0" path="m6883,3342l11459,3342e" filled="f" stroked="t" strokeweight=".717973pt" strokecolor="#6B6B6B">
                <v:path arrowok="t"/>
              </v:shape>
            </v:group>
            <v:group style="position:absolute;left:3839;top:3337;width:2;height:427" coordorigin="3839,3337" coordsize="2,427">
              <v:shape style="position:absolute;left:3839;top:3337;width:2;height:427" coordorigin="3839,3337" coordsize="0,427" path="m3839,3764l3839,3337e" filled="f" stroked="t" strokeweight=".957298pt" strokecolor="#707070">
                <v:path arrowok="t"/>
              </v:shape>
            </v:group>
            <v:group style="position:absolute;left:6926;top:3342;width:2;height:268" coordorigin="6926,3342" coordsize="2,268">
              <v:shape style="position:absolute;left:6926;top:3342;width:2;height:268" coordorigin="6926,3342" coordsize="0,268" path="m6926,3610l6926,3342e" filled="f" stroked="t" strokeweight=".478649pt" strokecolor="#4F4F4F">
                <v:path arrowok="t"/>
              </v:shape>
            </v:group>
            <v:group style="position:absolute;left:6916;top:3558;width:751;height:2" coordorigin="6916,3558" coordsize="751,2">
              <v:shape style="position:absolute;left:6916;top:3558;width:751;height:2" coordorigin="6916,3558" coordsize="751,0" path="m6916,3558l7668,3558e" filled="f" stroked="t" strokeweight=".717973pt" strokecolor="#4F4F4F">
                <v:path arrowok="t"/>
              </v:shape>
            </v:group>
            <v:group style="position:absolute;left:8276;top:3582;width:1828;height:2" coordorigin="8276,3582" coordsize="1828,2">
              <v:shape style="position:absolute;left:8276;top:3582;width:1828;height:2" coordorigin="8276,3582" coordsize="1828,0" path="m8276,3582l10104,3582e" filled="f" stroked="t" strokeweight=".239324pt" strokecolor="#000000">
                <v:path arrowok="t"/>
              </v:shape>
            </v:group>
            <v:group style="position:absolute;left:10104;top:3582;width:1350;height:2" coordorigin="10104,3582" coordsize="1350,2">
              <v:shape style="position:absolute;left:10104;top:3582;width:1350;height:2" coordorigin="10104,3582" coordsize="1350,0" path="m10104,3582l11454,3582e" filled="f" stroked="t" strokeweight=".239324pt" strokecolor="#707070">
                <v:path arrowok="t"/>
              </v:shape>
            </v:group>
            <v:group style="position:absolute;left:3824;top:3735;width:1852;height:2" coordorigin="3824,3735" coordsize="1852,2">
              <v:shape style="position:absolute;left:3824;top:3735;width:1852;height:2" coordorigin="3824,3735" coordsize="1852,0" path="m3824,3735l5677,3735e" filled="f" stroked="t" strokeweight=".717973pt" strokecolor="#808080">
                <v:path arrowok="t"/>
              </v:shape>
            </v:group>
            <v:group style="position:absolute;left:3834;top:4049;width:7620;height:2" coordorigin="3834,4049" coordsize="7620,2">
              <v:shape style="position:absolute;left:3834;top:4049;width:7620;height:2" coordorigin="3834,4049" coordsize="7620,0" path="m3834,4049l11454,4049e" filled="f" stroked="t" strokeweight=".717973pt" strokecolor="#676767">
                <v:path arrowok="t"/>
              </v:shape>
            </v:group>
            <v:group style="position:absolute;left:6924;top:3553;width:2;height:508" coordorigin="6924,3553" coordsize="2,508">
              <v:shape style="position:absolute;left:6924;top:3553;width:2;height:508" coordorigin="6924,3553" coordsize="0,508" path="m6924,4061l6924,3553e" filled="f" stroked="t" strokeweight=".717973pt" strokecolor="#646464">
                <v:path arrowok="t"/>
              </v:shape>
            </v:group>
            <v:group style="position:absolute;left:397;top:4049;width:3470;height:2" coordorigin="397,4049" coordsize="3470,2">
              <v:shape style="position:absolute;left:397;top:4049;width:3470;height:2" coordorigin="397,4049" coordsize="3470,0" path="m397,4049l3867,4049e" filled="f" stroked="t" strokeweight=".957298pt" strokecolor="#7C7C7C">
                <v:path arrowok="t"/>
              </v:shape>
            </v:group>
            <v:group style="position:absolute;left:3844;top:3361;width:2;height:695" coordorigin="3844,3361" coordsize="2,695">
              <v:shape style="position:absolute;left:3844;top:3361;width:2;height:695" coordorigin="3844,3361" coordsize="0,695" path="m3844,4056l3844,3361e" filled="f" stroked="t" strokeweight=".957298pt" strokecolor="#575757">
                <v:path arrowok="t"/>
              </v:shape>
            </v:group>
            <v:group style="position:absolute;left:3796;top:4047;width:594;height:2" coordorigin="3796,4047" coordsize="594,2">
              <v:shape style="position:absolute;left:3796;top:4047;width:594;height:2" coordorigin="3796,4047" coordsize="594,0" path="m3796,4047l4389,4047e" filled="f" stroked="t" strokeweight=".957298pt" strokecolor="#383838">
                <v:path arrowok="t"/>
              </v:shape>
            </v:group>
            <v:group style="position:absolute;left:2353;top:4042;width:2;height:11785" coordorigin="2353,4042" coordsize="2,11785">
              <v:shape style="position:absolute;left:2353;top:4042;width:2;height:11785" coordorigin="2353,4042" coordsize="0,11785" path="m2353,15827l2353,4042e" filled="f" stroked="t" strokeweight=".717973pt" strokecolor="#575757">
                <v:path arrowok="t"/>
              </v:shape>
            </v:group>
            <v:group style="position:absolute;left:3800;top:4358;width:1000;height:2" coordorigin="3800,4358" coordsize="1000,2">
              <v:shape style="position:absolute;left:3800;top:4358;width:1000;height:2" coordorigin="3800,4358" coordsize="1000,0" path="m3800,4358l4801,4358e" filled="f" stroked="t" strokeweight=".478649pt" strokecolor="#4F4F4F">
                <v:path arrowok="t"/>
              </v:shape>
            </v:group>
            <v:group style="position:absolute;left:4743;top:4358;width:177;height:2" coordorigin="4743,4358" coordsize="177,2">
              <v:shape style="position:absolute;left:4743;top:4358;width:177;height:2" coordorigin="4743,4358" coordsize="177,0" path="m4743,4358l4921,4358e" filled="f" stroked="t" strokeweight=".478649pt" strokecolor="#383838">
                <v:path arrowok="t"/>
              </v:shape>
            </v:group>
            <v:group style="position:absolute;left:397;top:4356;width:11057;height:2" coordorigin="397,4356" coordsize="11057,2">
              <v:shape style="position:absolute;left:397;top:4356;width:11057;height:2" coordorigin="397,4356" coordsize="11057,0" path="m397,4356l11454,4356e" filled="f" stroked="t" strokeweight=".717973pt" strokecolor="#747474">
                <v:path arrowok="t"/>
              </v:shape>
            </v:group>
            <v:group style="position:absolute;left:7673;top:4353;width:632;height:2" coordorigin="7673,4353" coordsize="632,2">
              <v:shape style="position:absolute;left:7673;top:4353;width:632;height:2" coordorigin="7673,4353" coordsize="632,0" path="m7673,4353l8305,4353e" filled="f" stroked="t" strokeweight=".478649pt" strokecolor="#4F4F4F">
                <v:path arrowok="t"/>
              </v:shape>
            </v:group>
            <v:group style="position:absolute;left:11452;top:3999;width:2;height:901" coordorigin="11452,3999" coordsize="2,901">
              <v:shape style="position:absolute;left:11452;top:3999;width:2;height:901" coordorigin="11452,3999" coordsize="0,901" path="m11452,4900l11452,3999e" filled="f" stroked="t" strokeweight=".478649pt" strokecolor="#4F4F4F">
                <v:path arrowok="t"/>
              </v:shape>
            </v:group>
            <v:group style="position:absolute;left:2341;top:4596;width:5026;height:2" coordorigin="2341,4596" coordsize="5026,2">
              <v:shape style="position:absolute;left:2341;top:4596;width:5026;height:2" coordorigin="2341,4596" coordsize="5026,0" path="m2341,4596l7366,4596e" filled="f" stroked="t" strokeweight=".717973pt" strokecolor="#747474">
                <v:path arrowok="t"/>
              </v:shape>
            </v:group>
            <v:group style="position:absolute;left:7309;top:4593;width:421;height:2" coordorigin="7309,4593" coordsize="421,2">
              <v:shape style="position:absolute;left:7309;top:4593;width:421;height:2" coordorigin="7309,4593" coordsize="421,0" path="m7309,4593l7730,4593e" filled="f" stroked="t" strokeweight=".478649pt" strokecolor="#4B4B4B">
                <v:path arrowok="t"/>
              </v:shape>
            </v:group>
            <v:group style="position:absolute;left:7673;top:4593;width:632;height:2" coordorigin="7673,4593" coordsize="632,2">
              <v:shape style="position:absolute;left:7673;top:4593;width:632;height:2" coordorigin="7673,4593" coordsize="632,0" path="m7673,4593l8305,4593e" filled="f" stroked="t" strokeweight=".478649pt" strokecolor="#676767">
                <v:path arrowok="t"/>
              </v:shape>
            </v:group>
            <v:group style="position:absolute;left:8147;top:4591;width:1733;height:2" coordorigin="8147,4591" coordsize="1733,2">
              <v:shape style="position:absolute;left:8147;top:4591;width:1733;height:2" coordorigin="8147,4591" coordsize="1733,0" path="m8147,4591l9879,4591e" filled="f" stroked="t" strokeweight=".957298pt" strokecolor="#838383">
                <v:path arrowok="t"/>
              </v:shape>
            </v:group>
            <v:group style="position:absolute;left:9578;top:4593;width:1862;height:2" coordorigin="9578,4593" coordsize="1862,2">
              <v:shape style="position:absolute;left:9578;top:4593;width:1862;height:2" coordorigin="9578,4593" coordsize="1862,0" path="m9578,4593l11440,4593e" filled="f" stroked="t" strokeweight=".717973pt" strokecolor="#676767">
                <v:path arrowok="t"/>
              </v:shape>
            </v:group>
            <v:group style="position:absolute;left:9989;top:4588;width:1465;height:2" coordorigin="9989,4588" coordsize="1465,2">
              <v:shape style="position:absolute;left:9989;top:4588;width:1465;height:2" coordorigin="9989,4588" coordsize="1465,0" path="m9989,4588l11454,4588e" filled="f" stroked="t" strokeweight=".478649pt" strokecolor="#606060">
                <v:path arrowok="t"/>
              </v:shape>
            </v:group>
            <v:group style="position:absolute;left:4887;top:4593;width:2;height:2186" coordorigin="4887,4593" coordsize="2,2186">
              <v:shape style="position:absolute;left:4887;top:4593;width:2;height:2186" coordorigin="4887,4593" coordsize="0,2186" path="m4887,6779l4887,4593e" filled="f" stroked="t" strokeweight=".717973pt" strokecolor="#606060">
                <v:path arrowok="t"/>
              </v:shape>
            </v:group>
            <v:group style="position:absolute;left:7701;top:4579;width:2;height:292" coordorigin="7701,4579" coordsize="2,292">
              <v:shape style="position:absolute;left:7701;top:4579;width:2;height:292" coordorigin="7701,4579" coordsize="0,292" path="m7701,4871l7701,4579e" filled="f" stroked="t" strokeweight=".239324pt" strokecolor="#4F4F4F">
                <v:path arrowok="t"/>
              </v:shape>
            </v:group>
            <v:group style="position:absolute;left:4877;top:5025;width:828;height:2" coordorigin="4877,5025" coordsize="828,2">
              <v:shape style="position:absolute;left:4877;top:5025;width:828;height:2" coordorigin="4877,5025" coordsize="828,0" path="m4877,5025l5705,5025e" filled="f" stroked="t" strokeweight=".717973pt" strokecolor="#808080">
                <v:path arrowok="t"/>
              </v:shape>
            </v:group>
            <v:group style="position:absolute;left:5648;top:5025;width:2657;height:2" coordorigin="5648,5025" coordsize="2657,2">
              <v:shape style="position:absolute;left:5648;top:5025;width:2657;height:2" coordorigin="5648,5025" coordsize="2657,0" path="m5648,5025l8305,5025e" filled="f" stroked="t" strokeweight=".478649pt" strokecolor="#747474">
                <v:path arrowok="t"/>
              </v:shape>
            </v:group>
            <v:group style="position:absolute;left:7701;top:4871;width:2;height:187" coordorigin="7701,4871" coordsize="2,187">
              <v:shape style="position:absolute;left:7701;top:4871;width:2;height:187" coordorigin="7701,4871" coordsize="0,187" path="m7701,5058l7701,4871e" filled="f" stroked="t" strokeweight=".239324pt" strokecolor="#777777">
                <v:path arrowok="t"/>
              </v:shape>
            </v:group>
            <v:group style="position:absolute;left:11456;top:4737;width:2;height:4526" coordorigin="11456,4737" coordsize="2,4526">
              <v:shape style="position:absolute;left:11456;top:4737;width:2;height:4526" coordorigin="11456,4737" coordsize="0,4526" path="m11456,9263l11456,4737e" filled="f" stroked="t" strokeweight=".717973pt" strokecolor="#676767">
                <v:path arrowok="t"/>
              </v:shape>
            </v:group>
            <v:group style="position:absolute;left:4877;top:5260;width:4217;height:2" coordorigin="4877,5260" coordsize="4217,2">
              <v:shape style="position:absolute;left:4877;top:5260;width:4217;height:2" coordorigin="4877,5260" coordsize="4217,0" path="m4877,5260l9094,5260e" filled="f" stroked="t" strokeweight=".717973pt" strokecolor="#6B6B6B">
                <v:path arrowok="t"/>
              </v:shape>
            </v:group>
            <v:group style="position:absolute;left:9037;top:5260;width:1096;height:2" coordorigin="9037,5260" coordsize="1096,2">
              <v:shape style="position:absolute;left:9037;top:5260;width:1096;height:2" coordorigin="9037,5260" coordsize="1096,0" path="m9037,5260l10133,5260e" filled="f" stroked="t" strokeweight=".478649pt" strokecolor="#4F4F4F">
                <v:path arrowok="t"/>
              </v:shape>
            </v:group>
            <v:group style="position:absolute;left:10076;top:5255;width:1388;height:2" coordorigin="10076,5255" coordsize="1388,2">
              <v:shape style="position:absolute;left:10076;top:5255;width:1388;height:2" coordorigin="10076,5255" coordsize="1388,0" path="m10076,5255l11464,5255e" filled="f" stroked="t" strokeweight=".717973pt" strokecolor="#808080">
                <v:path arrowok="t"/>
              </v:shape>
            </v:group>
            <v:group style="position:absolute;left:4882;top:5502;width:2484;height:2" coordorigin="4882,5502" coordsize="2484,2">
              <v:shape style="position:absolute;left:4882;top:5502;width:2484;height:2" coordorigin="4882,5502" coordsize="2484,0" path="m4882,5502l7366,5502e" filled="f" stroked="t" strokeweight=".478649pt" strokecolor="#646464">
                <v:path arrowok="t"/>
              </v:shape>
            </v:group>
            <v:group style="position:absolute;left:7309;top:5499;width:996;height:2" coordorigin="7309,5499" coordsize="996,2">
              <v:shape style="position:absolute;left:7309;top:5499;width:996;height:2" coordorigin="7309,5499" coordsize="996,0" path="m7309,5499l8305,5499e" filled="f" stroked="t" strokeweight=".957298pt" strokecolor="#7C7C7C">
                <v:path arrowok="t"/>
              </v:shape>
            </v:group>
            <v:group style="position:absolute;left:8247;top:5497;width:847;height:2" coordorigin="8247,5497" coordsize="847,2">
              <v:shape style="position:absolute;left:8247;top:5497;width:847;height:2" coordorigin="8247,5497" coordsize="847,0" path="m8247,5497l9094,5497e" filled="f" stroked="t" strokeweight=".478649pt" strokecolor="#676767">
                <v:path arrowok="t"/>
              </v:shape>
            </v:group>
            <v:group style="position:absolute;left:9037;top:5499;width:1096;height:2" coordorigin="9037,5499" coordsize="1096,2">
              <v:shape style="position:absolute;left:9037;top:5499;width:1096;height:2" coordorigin="9037,5499" coordsize="1096,0" path="m9037,5499l10133,5499e" filled="f" stroked="t" strokeweight=".478649pt" strokecolor="#4B4B4B">
                <v:path arrowok="t"/>
              </v:shape>
            </v:group>
            <v:group style="position:absolute;left:10076;top:5497;width:1388;height:2" coordorigin="10076,5497" coordsize="1388,2">
              <v:shape style="position:absolute;left:10076;top:5497;width:1388;height:2" coordorigin="10076,5497" coordsize="1388,0" path="m10076,5497l11464,5497e" filled="f" stroked="t" strokeweight=".717973pt" strokecolor="#777777">
                <v:path arrowok="t"/>
              </v:shape>
            </v:group>
            <v:group style="position:absolute;left:2341;top:5744;width:924;height:2" coordorigin="2341,5744" coordsize="924,2">
              <v:shape style="position:absolute;left:2341;top:5744;width:924;height:2" coordorigin="2341,5744" coordsize="924,0" path="m2341,5744l3264,5744e" filled="f" stroked="t" strokeweight=".478649pt" strokecolor="#444444">
                <v:path arrowok="t"/>
              </v:shape>
            </v:group>
            <v:group style="position:absolute;left:3207;top:5744;width:651;height:2" coordorigin="3207,5744" coordsize="651,2">
              <v:shape style="position:absolute;left:3207;top:5744;width:651;height:2" coordorigin="3207,5744" coordsize="651,0" path="m3207,5744l3858,5744e" filled="f" stroked="t" strokeweight=".478649pt" strokecolor="#676767">
                <v:path arrowok="t"/>
              </v:shape>
            </v:group>
            <v:group style="position:absolute;left:3686;top:5741;width:5409;height:2" coordorigin="3686,5741" coordsize="5409,2">
              <v:shape style="position:absolute;left:3686;top:5741;width:5409;height:2" coordorigin="3686,5741" coordsize="5409,0" path="m3686,5741l9094,5741e" filled="f" stroked="t" strokeweight=".717973pt" strokecolor="#707070">
                <v:path arrowok="t"/>
              </v:shape>
            </v:group>
            <v:group style="position:absolute;left:9037;top:5739;width:1096;height:2" coordorigin="9037,5739" coordsize="1096,2">
              <v:shape style="position:absolute;left:9037;top:5739;width:1096;height:2" coordorigin="9037,5739" coordsize="1096,0" path="m9037,5739l10133,5739e" filled="f" stroked="t" strokeweight=".478649pt" strokecolor="#484848">
                <v:path arrowok="t"/>
              </v:shape>
            </v:group>
            <v:group style="position:absolute;left:10076;top:5739;width:1388;height:2" coordorigin="10076,5739" coordsize="1388,2">
              <v:shape style="position:absolute;left:10076;top:5739;width:1388;height:2" coordorigin="10076,5739" coordsize="1388,0" path="m10076,5739l11464,5739e" filled="f" stroked="t" strokeweight=".717973pt" strokecolor="#747474">
                <v:path arrowok="t"/>
              </v:shape>
            </v:group>
            <v:group style="position:absolute;left:397;top:5986;width:3461;height:2" coordorigin="397,5986" coordsize="3461,2">
              <v:shape style="position:absolute;left:397;top:5986;width:3461;height:2" coordorigin="397,5986" coordsize="3461,0" path="m397,5986l3858,5986e" filled="f" stroked="t" strokeweight=".957298pt" strokecolor="#7C7C7C">
                <v:path arrowok="t"/>
              </v:shape>
            </v:group>
            <v:group style="position:absolute;left:3800;top:5988;width:1130;height:2" coordorigin="3800,5988" coordsize="1130,2">
              <v:shape style="position:absolute;left:3800;top:5988;width:1130;height:2" coordorigin="3800,5988" coordsize="1130,0" path="m3800,5988l4930,5988e" filled="f" stroked="t" strokeweight=".478649pt" strokecolor="#545454">
                <v:path arrowok="t"/>
              </v:shape>
            </v:group>
            <v:group style="position:absolute;left:4858;top:5981;width:6577;height:2" coordorigin="4858,5981" coordsize="6577,2">
              <v:shape style="position:absolute;left:4858;top:5981;width:6577;height:2" coordorigin="4858,5981" coordsize="6577,0" path="m4858,5981l11435,5981e" filled="f" stroked="t" strokeweight=".717973pt" strokecolor="#777777">
                <v:path arrowok="t"/>
              </v:shape>
            </v:group>
            <v:group style="position:absolute;left:9578;top:5979;width:1886;height:2" coordorigin="9578,5979" coordsize="1886,2">
              <v:shape style="position:absolute;left:9578;top:5979;width:1886;height:2" coordorigin="9578,5979" coordsize="1886,0" path="m9578,5979l11464,5979e" filled="f" stroked="t" strokeweight=".478649pt" strokecolor="#646464">
                <v:path arrowok="t"/>
              </v:shape>
            </v:group>
            <v:group style="position:absolute;left:7701;top:5964;width:2;height:254" coordorigin="7701,5964" coordsize="2,254">
              <v:shape style="position:absolute;left:7701;top:5964;width:2;height:254" coordorigin="7701,5964" coordsize="0,254" path="m7701,6219l7701,5964e" filled="f" stroked="t" strokeweight=".239324pt" strokecolor="#5B5B5B">
                <v:path arrowok="t"/>
              </v:shape>
            </v:group>
            <v:group style="position:absolute;left:2345;top:6458;width:2044;height:2" coordorigin="2345,6458" coordsize="2044,2">
              <v:shape style="position:absolute;left:2345;top:6458;width:2044;height:2" coordorigin="2345,6458" coordsize="2044,0" path="m2345,6458l4389,6458e" filled="f" stroked="t" strokeweight=".957298pt" strokecolor="#747474">
                <v:path arrowok="t"/>
              </v:shape>
            </v:group>
            <v:group style="position:absolute;left:7701;top:6219;width:2;height:129" coordorigin="7701,6219" coordsize="2,129">
              <v:shape style="position:absolute;left:7701;top:6219;width:2;height:129" coordorigin="7701,6219" coordsize="0,129" path="m7701,6348l7701,6219e" filled="f" stroked="t" strokeweight=".239324pt" strokecolor="#000000">
                <v:path arrowok="t"/>
              </v:shape>
            </v:group>
            <v:group style="position:absolute;left:4332;top:6458;width:1374;height:2" coordorigin="4332,6458" coordsize="1374,2">
              <v:shape style="position:absolute;left:4332;top:6458;width:1374;height:2" coordorigin="4332,6458" coordsize="1374,0" path="m4332,6458l5705,6458e" filled="f" stroked="t" strokeweight=".478649pt" strokecolor="#4B4B4B">
                <v:path arrowok="t"/>
              </v:shape>
            </v:group>
            <v:group style="position:absolute;left:5648;top:6461;width:2087;height:2" coordorigin="5648,6461" coordsize="2087,2">
              <v:shape style="position:absolute;left:5648;top:6461;width:2087;height:2" coordorigin="5648,6461" coordsize="2087,0" path="m5648,6461l7735,6461e" filled="f" stroked="t" strokeweight=".717973pt" strokecolor="#7C7C7C">
                <v:path arrowok="t"/>
              </v:shape>
            </v:group>
            <v:group style="position:absolute;left:7701;top:6348;width:2;height:422" coordorigin="7701,6348" coordsize="2,422">
              <v:shape style="position:absolute;left:7701;top:6348;width:2;height:422" coordorigin="7701,6348" coordsize="0,422" path="m7701,6770l7701,6348e" filled="f" stroked="t" strokeweight=".239324pt" strokecolor="#4B4B4B">
                <v:path arrowok="t"/>
              </v:shape>
            </v:group>
            <v:group style="position:absolute;left:7673;top:6456;width:632;height:2" coordorigin="7673,6456" coordsize="632,2">
              <v:shape style="position:absolute;left:7673;top:6456;width:632;height:2" coordorigin="7673,6456" coordsize="632,0" path="m7673,6456l8305,6456e" filled="f" stroked="t" strokeweight=".239324pt" strokecolor="#545454">
                <v:path arrowok="t"/>
              </v:shape>
            </v:group>
            <v:group style="position:absolute;left:8247;top:6458;width:1886;height:2" coordorigin="8247,6458" coordsize="1886,2">
              <v:shape style="position:absolute;left:8247;top:6458;width:1886;height:2" coordorigin="8247,6458" coordsize="1886,0" path="m8247,6458l10133,6458e" filled="f" stroked="t" strokeweight=".478649pt" strokecolor="#777777">
                <v:path arrowok="t"/>
              </v:shape>
            </v:group>
            <v:group style="position:absolute;left:11028;top:6458;width:436;height:2" coordorigin="11028,6458" coordsize="436,2">
              <v:shape style="position:absolute;left:11028;top:6458;width:436;height:2" coordorigin="11028,6458" coordsize="436,0" path="m11028,6458l11464,6458e" filled="f" stroked="t" strokeweight=".239324pt" strokecolor="#6B6B6B">
                <v:path arrowok="t"/>
              </v:shape>
            </v:group>
            <v:group style="position:absolute;left:407;top:6458;width:2;height:331" coordorigin="407,6458" coordsize="2,331">
              <v:shape style="position:absolute;left:407;top:6458;width:2;height:331" coordorigin="407,6458" coordsize="0,331" path="m407,6789l407,6458e" filled="f" stroked="t" strokeweight=".478649pt" strokecolor="#3F3F3F">
                <v:path arrowok="t"/>
              </v:shape>
            </v:group>
            <v:group style="position:absolute;left:4743;top:6775;width:187;height:2" coordorigin="4743,6775" coordsize="187,2">
              <v:shape style="position:absolute;left:4743;top:6775;width:187;height:2" coordorigin="4743,6775" coordsize="187,0" path="m4743,6775l4930,6775e" filled="f" stroked="t" strokeweight=".478649pt" strokecolor="#4F4F4F">
                <v:path arrowok="t"/>
              </v:shape>
            </v:group>
            <v:group style="position:absolute;left:6883;top:6770;width:483;height:2" coordorigin="6883,6770" coordsize="483,2">
              <v:shape style="position:absolute;left:6883;top:6770;width:483;height:2" coordorigin="6883,6770" coordsize="483,0" path="m6883,6770l7366,6770e" filled="f" stroked="t" strokeweight=".478649pt" strokecolor="#646464">
                <v:path arrowok="t"/>
              </v:shape>
            </v:group>
            <v:group style="position:absolute;left:7309;top:6770;width:426;height:2" coordorigin="7309,6770" coordsize="426,2">
              <v:shape style="position:absolute;left:7309;top:6770;width:426;height:2" coordorigin="7309,6770" coordsize="426,0" path="m7309,6770l7735,6770e" filled="f" stroked="t" strokeweight=".478649pt" strokecolor="#4B4B4B">
                <v:path arrowok="t"/>
              </v:shape>
            </v:group>
            <v:group style="position:absolute;left:7673;top:6770;width:632;height:2" coordorigin="7673,6770" coordsize="632,2">
              <v:shape style="position:absolute;left:7673;top:6770;width:632;height:2" coordorigin="7673,6770" coordsize="632,0" path="m7673,6770l8305,6770e" filled="f" stroked="t" strokeweight=".478649pt" strokecolor="#606060">
                <v:path arrowok="t"/>
              </v:shape>
            </v:group>
            <v:group style="position:absolute;left:2345;top:6770;width:9099;height:2" coordorigin="2345,6770" coordsize="9099,2">
              <v:shape style="position:absolute;left:2345;top:6770;width:9099;height:2" coordorigin="2345,6770" coordsize="9099,0" path="m2345,6770l11444,6770e" filled="f" stroked="t" strokeweight=".717973pt" strokecolor="#747474">
                <v:path arrowok="t"/>
              </v:shape>
            </v:group>
            <v:group style="position:absolute;left:9989;top:6765;width:1474;height:2" coordorigin="9989,6765" coordsize="1474,2">
              <v:shape style="position:absolute;left:9989;top:6765;width:1474;height:2" coordorigin="9989,6765" coordsize="1474,0" path="m9989,6765l11464,6765e" filled="f" stroked="t" strokeweight=".478649pt" strokecolor="#646464">
                <v:path arrowok="t"/>
              </v:shape>
            </v:group>
            <v:group style="position:absolute;left:402;top:7014;width:881;height:2" coordorigin="402,7014" coordsize="881,2">
              <v:shape style="position:absolute;left:402;top:7014;width:881;height:2" coordorigin="402,7014" coordsize="881,0" path="m402,7014l1283,7014e" filled="f" stroked="t" strokeweight=".478649pt" strokecolor="#5B5B5B">
                <v:path arrowok="t"/>
              </v:shape>
            </v:group>
            <v:group style="position:absolute;left:4743;top:7014;width:177;height:2" coordorigin="4743,7014" coordsize="177,2">
              <v:shape style="position:absolute;left:4743;top:7014;width:177;height:2" coordorigin="4743,7014" coordsize="177,0" path="m4743,7014l4921,7014e" filled="f" stroked="t" strokeweight=".478649pt" strokecolor="#484848">
                <v:path arrowok="t"/>
              </v:shape>
            </v:group>
            <v:group style="position:absolute;left:7309;top:7010;width:996;height:2" coordorigin="7309,7010" coordsize="996,2">
              <v:shape style="position:absolute;left:7309;top:7010;width:996;height:2" coordorigin="7309,7010" coordsize="996,0" path="m7309,7010l8305,7010e" filled="f" stroked="t" strokeweight=".478649pt" strokecolor="#606060">
                <v:path arrowok="t"/>
              </v:shape>
            </v:group>
            <v:group style="position:absolute;left:1225;top:7010;width:10219;height:2" coordorigin="1225,7010" coordsize="10219,2">
              <v:shape style="position:absolute;left:1225;top:7010;width:10219;height:2" coordorigin="1225,7010" coordsize="10219,0" path="m1225,7010l11444,7010e" filled="f" stroked="t" strokeweight=".717973pt" strokecolor="#747474">
                <v:path arrowok="t"/>
              </v:shape>
            </v:group>
            <v:group style="position:absolute;left:9578;top:7005;width:1886;height:2" coordorigin="9578,7005" coordsize="1886,2">
              <v:shape style="position:absolute;left:9578;top:7005;width:1886;height:2" coordorigin="9578,7005" coordsize="1886,0" path="m9578,7005l11464,7005e" filled="f" stroked="t" strokeweight=".478649pt" strokecolor="#606060">
                <v:path arrowok="t"/>
              </v:shape>
            </v:group>
            <v:group style="position:absolute;left:402;top:7484;width:881;height:2" coordorigin="402,7484" coordsize="881,2">
              <v:shape style="position:absolute;left:402;top:7484;width:881;height:2" coordorigin="402,7484" coordsize="881,0" path="m402,7484l1283,7484e" filled="f" stroked="t" strokeweight=".478649pt" strokecolor="#545454">
                <v:path arrowok="t"/>
              </v:shape>
            </v:group>
            <v:group style="position:absolute;left:1225;top:7484;width:2700;height:2" coordorigin="1225,7484" coordsize="2700,2">
              <v:shape style="position:absolute;left:1225;top:7484;width:2700;height:2" coordorigin="1225,7484" coordsize="2700,0" path="m1225,7484l3925,7484e" filled="f" stroked="t" strokeweight=".957298pt" strokecolor="#7C7C7C">
                <v:path arrowok="t"/>
              </v:shape>
            </v:group>
            <v:group style="position:absolute;left:3800;top:7484;width:589;height:2" coordorigin="3800,7484" coordsize="589,2">
              <v:shape style="position:absolute;left:3800;top:7484;width:589;height:2" coordorigin="3800,7484" coordsize="589,0" path="m3800,7484l4389,7484e" filled="f" stroked="t" strokeweight=".478649pt" strokecolor="#676767">
                <v:path arrowok="t"/>
              </v:shape>
            </v:group>
            <v:group style="position:absolute;left:4332;top:7484;width:1374;height:2" coordorigin="4332,7484" coordsize="1374,2">
              <v:shape style="position:absolute;left:4332;top:7484;width:1374;height:2" coordorigin="4332,7484" coordsize="1374,0" path="m4332,7484l5705,7484e" filled="f" stroked="t" strokeweight=".478649pt" strokecolor="#4B4B4B">
                <v:path arrowok="t"/>
              </v:shape>
            </v:group>
            <v:group style="position:absolute;left:5648;top:7484;width:2082;height:2" coordorigin="5648,7484" coordsize="2082,2">
              <v:shape style="position:absolute;left:5648;top:7484;width:2082;height:2" coordorigin="5648,7484" coordsize="2082,0" path="m5648,7484l7730,7484e" filled="f" stroked="t" strokeweight=".717973pt" strokecolor="#7C7C7C">
                <v:path arrowok="t"/>
              </v:shape>
            </v:group>
            <v:group style="position:absolute;left:7673;top:7479;width:632;height:2" coordorigin="7673,7479" coordsize="632,2">
              <v:shape style="position:absolute;left:7673;top:7479;width:632;height:2" coordorigin="7673,7479" coordsize="632,0" path="m7673,7479l8305,7479e" filled="f" stroked="t" strokeweight=".478649pt" strokecolor="#575757">
                <v:path arrowok="t"/>
              </v:shape>
            </v:group>
            <v:group style="position:absolute;left:8247;top:7479;width:3221;height:2" coordorigin="8247,7479" coordsize="3221,2">
              <v:shape style="position:absolute;left:8247;top:7479;width:3221;height:2" coordorigin="8247,7479" coordsize="3221,0" path="m8247,7479l11468,7479e" filled="f" stroked="t" strokeweight=".717973pt" strokecolor="#7C7C7C">
                <v:path arrowok="t"/>
              </v:shape>
            </v:group>
            <v:group style="position:absolute;left:4892;top:7479;width:2;height:777" coordorigin="4892,7479" coordsize="2,777">
              <v:shape style="position:absolute;left:4892;top:7479;width:2;height:777" coordorigin="4892,7479" coordsize="0,777" path="m4892,8256l4892,7479e" filled="f" stroked="t" strokeweight=".957298pt" strokecolor="#676767">
                <v:path arrowok="t"/>
              </v:shape>
            </v:group>
            <v:group style="position:absolute;left:4882;top:7724;width:2848;height:2" coordorigin="4882,7724" coordsize="2848,2">
              <v:shape style="position:absolute;left:4882;top:7724;width:2848;height:2" coordorigin="4882,7724" coordsize="2848,0" path="m4882,7724l7730,7724e" filled="f" stroked="t" strokeweight=".717973pt" strokecolor="#707070">
                <v:path arrowok="t"/>
              </v:shape>
            </v:group>
            <v:group style="position:absolute;left:7673;top:7719;width:632;height:2" coordorigin="7673,7719" coordsize="632,2">
              <v:shape style="position:absolute;left:7673;top:7719;width:632;height:2" coordorigin="7673,7719" coordsize="632,0" path="m7673,7719l8305,7719e" filled="f" stroked="t" strokeweight=".478649pt" strokecolor="#545454">
                <v:path arrowok="t"/>
              </v:shape>
            </v:group>
            <v:group style="position:absolute;left:8247;top:7719;width:3221;height:2" coordorigin="8247,7719" coordsize="3221,2">
              <v:shape style="position:absolute;left:8247;top:7719;width:3221;height:2" coordorigin="8247,7719" coordsize="3221,0" path="m8247,7719l11468,7719e" filled="f" stroked="t" strokeweight=".717973pt" strokecolor="#7C7C7C">
                <v:path arrowok="t"/>
              </v:shape>
            </v:group>
            <v:group style="position:absolute;left:4882;top:7964;width:823;height:2" coordorigin="4882,7964" coordsize="823,2">
              <v:shape style="position:absolute;left:4882;top:7964;width:823;height:2" coordorigin="4882,7964" coordsize="823,0" path="m4882,7964l5705,7964e" filled="f" stroked="t" strokeweight=".478649pt" strokecolor="#545454">
                <v:path arrowok="t"/>
              </v:shape>
            </v:group>
            <v:group style="position:absolute;left:5648;top:7964;width:2082;height:2" coordorigin="5648,7964" coordsize="2082,2">
              <v:shape style="position:absolute;left:5648;top:7964;width:2082;height:2" coordorigin="5648,7964" coordsize="2082,0" path="m5648,7964l7730,7964e" filled="f" stroked="t" strokeweight=".957298pt" strokecolor="#7C7C7C">
                <v:path arrowok="t"/>
              </v:shape>
            </v:group>
            <v:group style="position:absolute;left:7673;top:7959;width:632;height:2" coordorigin="7673,7959" coordsize="632,2">
              <v:shape style="position:absolute;left:7673;top:7959;width:632;height:2" coordorigin="7673,7959" coordsize="632,0" path="m7673,7959l8305,7959e" filled="f" stroked="t" strokeweight=".478649pt" strokecolor="#5B5B5B">
                <v:path arrowok="t"/>
              </v:shape>
            </v:group>
            <v:group style="position:absolute;left:8247;top:7959;width:3221;height:2" coordorigin="8247,7959" coordsize="3221,2">
              <v:shape style="position:absolute;left:8247;top:7959;width:3221;height:2" coordorigin="8247,7959" coordsize="3221,0" path="m8247,7959l11468,7959e" filled="f" stroked="t" strokeweight=".717973pt" strokecolor="#777777">
                <v:path arrowok="t"/>
              </v:shape>
            </v:group>
            <v:group style="position:absolute;left:402;top:8251;width:881;height:2" coordorigin="402,8251" coordsize="881,2">
              <v:shape style="position:absolute;left:402;top:8251;width:881;height:2" coordorigin="402,8251" coordsize="881,0" path="m402,8251l1283,8251e" filled="f" stroked="t" strokeweight=".478649pt" strokecolor="#575757">
                <v:path arrowok="t"/>
              </v:shape>
            </v:group>
            <v:group style="position:absolute;left:1225;top:8251;width:2633;height:2" coordorigin="1225,8251" coordsize="2633,2">
              <v:shape style="position:absolute;left:1225;top:8251;width:2633;height:2" coordorigin="1225,8251" coordsize="2633,0" path="m1225,8251l3858,8251e" filled="f" stroked="t" strokeweight=".957298pt" strokecolor="#777777">
                <v:path arrowok="t"/>
              </v:shape>
            </v:group>
            <v:group style="position:absolute;left:3800;top:8251;width:1905;height:2" coordorigin="3800,8251" coordsize="1905,2">
              <v:shape style="position:absolute;left:3800;top:8251;width:1905;height:2" coordorigin="3800,8251" coordsize="1905,0" path="m3800,8251l5705,8251e" filled="f" stroked="t" strokeweight=".478649pt" strokecolor="#545454">
                <v:path arrowok="t"/>
              </v:shape>
            </v:group>
            <v:group style="position:absolute;left:5648;top:8251;width:1718;height:2" coordorigin="5648,8251" coordsize="1718,2">
              <v:shape style="position:absolute;left:5648;top:8251;width:1718;height:2" coordorigin="5648,8251" coordsize="1718,0" path="m5648,8251l7366,8251e" filled="f" stroked="t" strokeweight=".957298pt" strokecolor="#838383">
                <v:path arrowok="t"/>
              </v:shape>
            </v:group>
            <v:group style="position:absolute;left:7309;top:8247;width:996;height:2" coordorigin="7309,8247" coordsize="996,2">
              <v:shape style="position:absolute;left:7309;top:8247;width:996;height:2" coordorigin="7309,8247" coordsize="996,0" path="m7309,8247l8305,8247e" filled="f" stroked="t" strokeweight=".478649pt" strokecolor="#575757">
                <v:path arrowok="t"/>
              </v:shape>
            </v:group>
            <v:group style="position:absolute;left:8247;top:8247;width:3221;height:2" coordorigin="8247,8247" coordsize="3221,2">
              <v:shape style="position:absolute;left:8247;top:8247;width:3221;height:2" coordorigin="8247,8247" coordsize="3221,0" path="m8247,8247l11468,8247e" filled="f" stroked="t" strokeweight=".717973pt" strokecolor="#7C7C7C">
                <v:path arrowok="t"/>
              </v:shape>
            </v:group>
            <v:group style="position:absolute;left:407;top:7901;width:2;height:1386" coordorigin="407,7901" coordsize="2,1386">
              <v:shape style="position:absolute;left:407;top:7901;width:2;height:1386" coordorigin="407,7901" coordsize="0,1386" path="m407,9287l407,7901e" filled="f" stroked="t" strokeweight=".957298pt" strokecolor="#707070">
                <v:path arrowok="t"/>
              </v:shape>
            </v:group>
            <v:group style="position:absolute;left:2353;top:7748;width:2;height:1232" coordorigin="2353,7748" coordsize="2,1232">
              <v:shape style="position:absolute;left:2353;top:7748;width:2;height:1232" coordorigin="2353,7748" coordsize="0,1232" path="m2353,8980l2353,7748e" filled="f" stroked="t" strokeweight=".957298pt" strokecolor="#6B6B6B">
                <v:path arrowok="t"/>
              </v:shape>
            </v:group>
            <v:group style="position:absolute;left:397;top:8954;width:1321;height:2" coordorigin="397,8954" coordsize="1321,2">
              <v:shape style="position:absolute;left:397;top:8954;width:1321;height:2" coordorigin="397,8954" coordsize="1321,0" path="m397,8954l1718,8954e" filled="f" stroked="t" strokeweight=".478649pt" strokecolor="#545454">
                <v:path arrowok="t"/>
              </v:shape>
            </v:group>
            <v:group style="position:absolute;left:4332;top:8951;width:1374;height:2" coordorigin="4332,8951" coordsize="1374,2">
              <v:shape style="position:absolute;left:4332;top:8951;width:1374;height:2" coordorigin="4332,8951" coordsize="1374,0" path="m4332,8951l5705,8951e" filled="f" stroked="t" strokeweight=".478649pt" strokecolor="#545454">
                <v:path arrowok="t"/>
              </v:shape>
            </v:group>
            <v:group style="position:absolute;left:5648;top:8954;width:5801;height:2" coordorigin="5648,8954" coordsize="5801,2">
              <v:shape style="position:absolute;left:5648;top:8954;width:5801;height:2" coordorigin="5648,8954" coordsize="5801,0" path="m5648,8954l11449,8954e" filled="f" stroked="t" strokeweight=".478649pt" strokecolor="#747474">
                <v:path arrowok="t"/>
              </v:shape>
            </v:group>
            <v:group style="position:absolute;left:7673;top:8947;width:632;height:2" coordorigin="7673,8947" coordsize="632,2">
              <v:shape style="position:absolute;left:7673;top:8947;width:632;height:2" coordorigin="7673,8947" coordsize="632,0" path="m7673,8947l8305,8947e" filled="f" stroked="t" strokeweight=".478649pt" strokecolor="#545454">
                <v:path arrowok="t"/>
              </v:shape>
            </v:group>
            <v:group style="position:absolute;left:1661;top:8951;width:9808;height:2" coordorigin="1661,8951" coordsize="9808,2">
              <v:shape style="position:absolute;left:1661;top:8951;width:9808;height:2" coordorigin="1661,8951" coordsize="9808,0" path="m1661,8951l11468,8951e" filled="f" stroked="t" strokeweight=".717973pt" strokecolor="#747474">
                <v:path arrowok="t"/>
              </v:shape>
            </v:group>
            <v:group style="position:absolute;left:2355;top:8908;width:2;height:340" coordorigin="2355,8908" coordsize="2,340">
              <v:shape style="position:absolute;left:2355;top:8908;width:2;height:340" coordorigin="2355,8908" coordsize="0,340" path="m2355,9249l2355,8908e" filled="f" stroked="t" strokeweight=".478649pt" strokecolor="#484848">
                <v:path arrowok="t"/>
              </v:shape>
            </v:group>
            <v:group style="position:absolute;left:2355;top:9191;width:2;height:1108" coordorigin="2355,9191" coordsize="2,1108">
              <v:shape style="position:absolute;left:2355;top:9191;width:2;height:1108" coordorigin="2355,9191" coordsize="0,1108" path="m2355,10299l2355,9191e" filled="f" stroked="t" strokeweight=".478649pt" strokecolor="#343434">
                <v:path arrowok="t"/>
              </v:shape>
            </v:group>
            <v:group style="position:absolute;left:11459;top:9191;width:2;height:273" coordorigin="11459,9191" coordsize="2,273">
              <v:shape style="position:absolute;left:11459;top:9191;width:2;height:273" coordorigin="11459,9191" coordsize="0,273" path="m11459,9464l11459,9191e" filled="f" stroked="t" strokeweight=".478649pt" strokecolor="#5B5B5B">
                <v:path arrowok="t"/>
              </v:shape>
            </v:group>
            <v:group style="position:absolute;left:412;top:9407;width:2;height:892" coordorigin="412,9407" coordsize="2,892">
              <v:shape style="position:absolute;left:412;top:9407;width:2;height:892" coordorigin="412,9407" coordsize="0,892" path="m412,10299l412,9407e" filled="f" stroked="t" strokeweight=".478649pt" strokecolor="#282828">
                <v:path arrowok="t"/>
              </v:shape>
            </v:group>
            <v:group style="position:absolute;left:407;top:10272;width:8783;height:2" coordorigin="407,10272" coordsize="8783,2">
              <v:shape style="position:absolute;left:407;top:10272;width:8783;height:2" coordorigin="407,10272" coordsize="8783,0" path="m407,10272l9190,10272e" filled="f" stroked="t" strokeweight=".717973pt" strokecolor="#777777">
                <v:path arrowok="t"/>
              </v:shape>
            </v:group>
            <v:group style="position:absolute;left:9133;top:10265;width:1000;height:2" coordorigin="9133,10265" coordsize="1000,2">
              <v:shape style="position:absolute;left:9133;top:10265;width:1000;height:2" coordorigin="9133,10265" coordsize="1000,0" path="m9133,10265l10133,10265e" filled="f" stroked="t" strokeweight=".478649pt" strokecolor="#4B4B4B">
                <v:path arrowok="t"/>
              </v:shape>
            </v:group>
            <v:group style="position:absolute;left:10076;top:10265;width:1398;height:2" coordorigin="10076,10265" coordsize="1398,2">
              <v:shape style="position:absolute;left:10076;top:10265;width:1398;height:2" coordorigin="10076,10265" coordsize="1398,0" path="m10076,10265l11473,10265e" filled="f" stroked="t" strokeweight=".717973pt" strokecolor="#777777">
                <v:path arrowok="t"/>
              </v:shape>
            </v:group>
            <v:group style="position:absolute;left:11466;top:9383;width:2;height:6434" coordorigin="11466,9383" coordsize="2,6434">
              <v:shape style="position:absolute;left:11466;top:9383;width:2;height:6434" coordorigin="11466,9383" coordsize="0,6434" path="m11466,15817l11466,9383e" filled="f" stroked="t" strokeweight=".717973pt" strokecolor="#6B6B6B">
                <v:path arrowok="t"/>
              </v:shape>
            </v:group>
            <v:group style="position:absolute;left:407;top:10512;width:6151;height:2" coordorigin="407,10512" coordsize="6151,2">
              <v:shape style="position:absolute;left:407;top:10512;width:6151;height:2" coordorigin="407,10512" coordsize="6151,0" path="m407,10512l6557,10512e" filled="f" stroked="t" strokeweight=".957298pt" strokecolor="#777777">
                <v:path arrowok="t"/>
              </v:shape>
            </v:group>
            <v:group style="position:absolute;left:412;top:10227;width:2;height:307" coordorigin="412,10227" coordsize="2,307">
              <v:shape style="position:absolute;left:412;top:10227;width:2;height:307" coordorigin="412,10227" coordsize="0,307" path="m412,10534l412,10227e" filled="f" stroked="t" strokeweight=".478649pt" strokecolor="#444444">
                <v:path arrowok="t"/>
              </v:shape>
            </v:group>
            <v:group style="position:absolute;left:3686;top:10514;width:1235;height:2" coordorigin="3686,10514" coordsize="1235,2">
              <v:shape style="position:absolute;left:3686;top:10514;width:1235;height:2" coordorigin="3686,10514" coordsize="1235,0" path="m3686,10514l4921,10514e" filled="f" stroked="t" strokeweight=".478649pt" strokecolor="#606060">
                <v:path arrowok="t"/>
              </v:shape>
            </v:group>
            <v:group style="position:absolute;left:6500;top:10510;width:1230;height:2" coordorigin="6500,10510" coordsize="1230,2">
              <v:shape style="position:absolute;left:6500;top:10510;width:1230;height:2" coordorigin="6500,10510" coordsize="1230,0" path="m6500,10510l7730,10510e" filled="f" stroked="t" strokeweight=".478649pt" strokecolor="#575757">
                <v:path arrowok="t"/>
              </v:shape>
            </v:group>
            <v:group style="position:absolute;left:7601;top:10505;width:1493;height:2" coordorigin="7601,10505" coordsize="1493,2">
              <v:shape style="position:absolute;left:7601;top:10505;width:1493;height:2" coordorigin="7601,10505" coordsize="1493,0" path="m7601,10505l9094,10505e" filled="f" stroked="t" strokeweight=".717973pt" strokecolor="#808080">
                <v:path arrowok="t"/>
              </v:shape>
            </v:group>
            <v:group style="position:absolute;left:9037;top:10505;width:1096;height:2" coordorigin="9037,10505" coordsize="1096,2">
              <v:shape style="position:absolute;left:9037;top:10505;width:1096;height:2" coordorigin="9037,10505" coordsize="1096,0" path="m9037,10505l10133,10505e" filled="f" stroked="t" strokeweight=".478649pt" strokecolor="#4F4F4F">
                <v:path arrowok="t"/>
              </v:shape>
            </v:group>
            <v:group style="position:absolute;left:10076;top:10502;width:1398;height:2" coordorigin="10076,10502" coordsize="1398,2">
              <v:shape style="position:absolute;left:10076;top:10502;width:1398;height:2" coordorigin="10076,10502" coordsize="1398,0" path="m10076,10502l11473,10502e" filled="f" stroked="t" strokeweight=".957298pt" strokecolor="#838383">
                <v:path arrowok="t"/>
              </v:shape>
            </v:group>
            <v:group style="position:absolute;left:407;top:10752;width:3451;height:2" coordorigin="407,10752" coordsize="3451,2">
              <v:shape style="position:absolute;left:407;top:10752;width:3451;height:2" coordorigin="407,10752" coordsize="3451,0" path="m407,10752l3858,10752e" filled="f" stroked="t" strokeweight=".957298pt" strokecolor="#7C7C7C">
                <v:path arrowok="t"/>
              </v:shape>
            </v:group>
            <v:group style="position:absolute;left:3800;top:10754;width:1120;height:2" coordorigin="3800,10754" coordsize="1120,2">
              <v:shape style="position:absolute;left:3800;top:10754;width:1120;height:2" coordorigin="3800,10754" coordsize="1120,0" path="m3800,10754l4921,10754e" filled="f" stroked="t" strokeweight=".478649pt" strokecolor="#545454">
                <v:path arrowok="t"/>
              </v:shape>
            </v:group>
            <v:group style="position:absolute;left:4863;top:10752;width:2077;height:2" coordorigin="4863,10752" coordsize="2077,2">
              <v:shape style="position:absolute;left:4863;top:10752;width:2077;height:2" coordorigin="4863,10752" coordsize="2077,0" path="m4863,10752l6940,10752e" filled="f" stroked="t" strokeweight=".957298pt" strokecolor="#808080">
                <v:path arrowok="t"/>
              </v:shape>
            </v:group>
            <v:group style="position:absolute;left:6883;top:10749;width:847;height:2" coordorigin="6883,10749" coordsize="847,2">
              <v:shape style="position:absolute;left:6883;top:10749;width:847;height:2" coordorigin="6883,10749" coordsize="847,0" path="m6883,10749l7730,10749e" filled="f" stroked="t" strokeweight=".478649pt" strokecolor="#4B4B4B">
                <v:path arrowok="t"/>
              </v:shape>
            </v:group>
            <v:group style="position:absolute;left:7673;top:10747;width:1422;height:2" coordorigin="7673,10747" coordsize="1422,2">
              <v:shape style="position:absolute;left:7673;top:10747;width:1422;height:2" coordorigin="7673,10747" coordsize="1422,0" path="m7673,10747l9094,10747e" filled="f" stroked="t" strokeweight=".717973pt" strokecolor="#808080">
                <v:path arrowok="t"/>
              </v:shape>
            </v:group>
            <v:group style="position:absolute;left:9037;top:10745;width:1096;height:2" coordorigin="9037,10745" coordsize="1096,2">
              <v:shape style="position:absolute;left:9037;top:10745;width:1096;height:2" coordorigin="9037,10745" coordsize="1096,0" path="m9037,10745l10133,10745e" filled="f" stroked="t" strokeweight=".478649pt" strokecolor="#5B5B5B">
                <v:path arrowok="t"/>
              </v:shape>
            </v:group>
            <v:group style="position:absolute;left:10076;top:10745;width:1398;height:2" coordorigin="10076,10745" coordsize="1398,2">
              <v:shape style="position:absolute;left:10076;top:10745;width:1398;height:2" coordorigin="10076,10745" coordsize="1398,0" path="m10076,10745l11473,10745e" filled="f" stroked="t" strokeweight=".717973pt" strokecolor="#838383">
                <v:path arrowok="t"/>
              </v:shape>
            </v:group>
            <v:group style="position:absolute;left:402;top:11224;width:3456;height:2" coordorigin="402,11224" coordsize="3456,2">
              <v:shape style="position:absolute;left:402;top:11224;width:3456;height:2" coordorigin="402,11224" coordsize="3456,0" path="m402,11224l3858,11224e" filled="f" stroked="t" strokeweight=".717973pt" strokecolor="#747474">
                <v:path arrowok="t"/>
              </v:shape>
            </v:group>
            <v:group style="position:absolute;left:414;top:10462;width:2;height:968" coordorigin="414,10462" coordsize="2,968">
              <v:shape style="position:absolute;left:414;top:10462;width:2;height:968" coordorigin="414,10462" coordsize="0,968" path="m414,11430l414,10462e" filled="f" stroked="t" strokeweight=".957298pt" strokecolor="#707070">
                <v:path arrowok="t"/>
              </v:shape>
            </v:group>
            <v:group style="position:absolute;left:2357;top:10438;width:2;height:1074" coordorigin="2357,10438" coordsize="2,1074">
              <v:shape style="position:absolute;left:2357;top:10438;width:2;height:1074" coordorigin="2357,10438" coordsize="0,1074" path="m2357,11512l2357,10438e" filled="f" stroked="t" strokeweight=".957298pt" strokecolor="#6B6B6B">
                <v:path arrowok="t"/>
              </v:shape>
            </v:group>
            <v:group style="position:absolute;left:3800;top:11224;width:1120;height:2" coordorigin="3800,11224" coordsize="1120,2">
              <v:shape style="position:absolute;left:3800;top:11224;width:1120;height:2" coordorigin="3800,11224" coordsize="1120,0" path="m3800,11224l4921,11224e" filled="f" stroked="t" strokeweight=".478649pt" strokecolor="#5B5B5B">
                <v:path arrowok="t"/>
              </v:shape>
            </v:group>
            <v:group style="position:absolute;left:4863;top:11222;width:2077;height:2" coordorigin="4863,11222" coordsize="2077,2">
              <v:shape style="position:absolute;left:4863;top:11222;width:2077;height:2" coordorigin="4863,11222" coordsize="2077,0" path="m4863,11222l6940,11222e" filled="f" stroked="t" strokeweight=".717973pt" strokecolor="#7C7C7C">
                <v:path arrowok="t"/>
              </v:shape>
            </v:group>
            <v:group style="position:absolute;left:6883;top:11219;width:847;height:2" coordorigin="6883,11219" coordsize="847,2">
              <v:shape style="position:absolute;left:6883;top:11219;width:847;height:2" coordorigin="6883,11219" coordsize="847,0" path="m6883,11219l7730,11219e" filled="f" stroked="t" strokeweight=".478649pt" strokecolor="#4F4F4F">
                <v:path arrowok="t"/>
              </v:shape>
            </v:group>
            <v:group style="position:absolute;left:7673;top:11217;width:1670;height:2" coordorigin="7673,11217" coordsize="1670,2">
              <v:shape style="position:absolute;left:7673;top:11217;width:1670;height:2" coordorigin="7673,11217" coordsize="1670,0" path="m7673,11217l9343,11217e" filled="f" stroked="t" strokeweight=".957298pt" strokecolor="#838383">
                <v:path arrowok="t"/>
              </v:shape>
            </v:group>
            <v:group style="position:absolute;left:9286;top:11214;width:847;height:2" coordorigin="9286,11214" coordsize="847,2">
              <v:shape style="position:absolute;left:9286;top:11214;width:847;height:2" coordorigin="9286,11214" coordsize="847,0" path="m9286,11214l10133,11214e" filled="f" stroked="t" strokeweight=".478649pt" strokecolor="#545454">
                <v:path arrowok="t"/>
              </v:shape>
            </v:group>
            <v:group style="position:absolute;left:10076;top:11214;width:1398;height:2" coordorigin="10076,11214" coordsize="1398,2">
              <v:shape style="position:absolute;left:10076;top:11214;width:1398;height:2" coordorigin="10076,11214" coordsize="1398,0" path="m10076,11214l11473,11214e" filled="f" stroked="t" strokeweight=".478649pt" strokecolor="#6B6B6B">
                <v:path arrowok="t"/>
              </v:shape>
            </v:group>
            <v:group style="position:absolute;left:402;top:11466;width:1967;height:2" coordorigin="402,11466" coordsize="1967,2">
              <v:shape style="position:absolute;left:402;top:11466;width:1967;height:2" coordorigin="402,11466" coordsize="1967,0" path="m402,11466l2369,11466e" filled="f" stroked="t" strokeweight=".478649pt" strokecolor="#646464">
                <v:path arrowok="t"/>
              </v:shape>
            </v:group>
            <v:group style="position:absolute;left:2144;top:11464;width:2657;height:2" coordorigin="2144,11464" coordsize="2657,2">
              <v:shape style="position:absolute;left:2144;top:11464;width:2657;height:2" coordorigin="2144,11464" coordsize="2657,0" path="m2144,11464l4801,11464e" filled="f" stroked="t" strokeweight=".957298pt" strokecolor="#808080">
                <v:path arrowok="t"/>
              </v:shape>
            </v:group>
            <v:group style="position:absolute;left:4743;top:11464;width:962;height:2" coordorigin="4743,11464" coordsize="962,2">
              <v:shape style="position:absolute;left:4743;top:11464;width:962;height:2" coordorigin="4743,11464" coordsize="962,0" path="m4743,11464l5705,11464e" filled="f" stroked="t" strokeweight=".478649pt" strokecolor="#545454">
                <v:path arrowok="t"/>
              </v:shape>
            </v:group>
            <v:group style="position:absolute;left:7309;top:11459;width:996;height:2" coordorigin="7309,11459" coordsize="996,2">
              <v:shape style="position:absolute;left:7309;top:11459;width:996;height:2" coordorigin="7309,11459" coordsize="996,0" path="m7309,11459l8305,11459e" filled="f" stroked="t" strokeweight=".478649pt" strokecolor="#606060">
                <v:path arrowok="t"/>
              </v:shape>
            </v:group>
            <v:group style="position:absolute;left:5648;top:11459;width:5806;height:2" coordorigin="5648,11459" coordsize="5806,2">
              <v:shape style="position:absolute;left:5648;top:11459;width:5806;height:2" coordorigin="5648,11459" coordsize="5806,0" path="m5648,11459l11454,11459e" filled="f" stroked="t" strokeweight=".957298pt" strokecolor="#747474">
                <v:path arrowok="t"/>
              </v:shape>
            </v:group>
            <v:group style="position:absolute;left:9286;top:11454;width:2187;height:2" coordorigin="9286,11454" coordsize="2187,2">
              <v:shape style="position:absolute;left:9286;top:11454;width:2187;height:2" coordorigin="9286,11454" coordsize="2187,0" path="m9286,11454l11473,11454e" filled="f" stroked="t" strokeweight=".478649pt" strokecolor="#646464">
                <v:path arrowok="t"/>
              </v:shape>
            </v:group>
            <v:group style="position:absolute;left:397;top:11823;width:1939;height:2" coordorigin="397,11823" coordsize="1939,2">
              <v:shape style="position:absolute;left:397;top:11823;width:1939;height:2" coordorigin="397,11823" coordsize="1939,0" path="m397,11823l2336,11823e" filled="f" stroked="t" strokeweight=".239324pt" strokecolor="#5B5B5B">
                <v:path arrowok="t"/>
              </v:shape>
            </v:group>
            <v:group style="position:absolute;left:1264;top:11459;width:2;height:753" coordorigin="1264,11459" coordsize="2,753">
              <v:shape style="position:absolute;left:1264;top:11459;width:2;height:753" coordorigin="1264,11459" coordsize="0,753" path="m1264,12212l1264,11459e" filled="f" stroked="t" strokeweight=".957298pt" strokecolor="#646464">
                <v:path arrowok="t"/>
              </v:shape>
            </v:group>
            <v:group style="position:absolute;left:1694;top:11459;width:2;height:2028" coordorigin="1694,11459" coordsize="2,2028">
              <v:shape style="position:absolute;left:1694;top:11459;width:2;height:2028" coordorigin="1694,11459" coordsize="0,2028" path="m1694,13487l1694,11459e" filled="f" stroked="t" strokeweight=".717973pt" strokecolor="#5B5B5B">
                <v:path arrowok="t"/>
              </v:shape>
            </v:group>
            <v:group style="position:absolute;left:2360;top:11421;width:2;height:436" coordorigin="2360,11421" coordsize="2,436">
              <v:shape style="position:absolute;left:2360;top:11421;width:2;height:436" coordorigin="2360,11421" coordsize="0,436" path="m2360,11857l2360,11421e" filled="f" stroked="t" strokeweight=".478649pt" strokecolor="#444444">
                <v:path arrowok="t"/>
              </v:shape>
            </v:group>
            <v:group style="position:absolute;left:2331;top:11823;width:3346;height:2" coordorigin="2331,11823" coordsize="3346,2">
              <v:shape style="position:absolute;left:2331;top:11823;width:3346;height:2" coordorigin="2331,11823" coordsize="3346,0" path="m2331,11823l5677,11823e" filled="f" stroked="t" strokeweight=".239324pt" strokecolor="#2B2B2B">
                <v:path arrowok="t"/>
              </v:shape>
            </v:group>
            <v:group style="position:absolute;left:5677;top:11823;width:1235;height:2" coordorigin="5677,11823" coordsize="1235,2">
              <v:shape style="position:absolute;left:5677;top:11823;width:1235;height:2" coordorigin="5677,11823" coordsize="1235,0" path="m5677,11823l6912,11823e" filled="f" stroked="t" strokeweight=".239324pt" strokecolor="#000000">
                <v:path arrowok="t"/>
              </v:shape>
            </v:group>
            <v:group style="position:absolute;left:6912;top:11823;width:790;height:2" coordorigin="6912,11823" coordsize="790,2">
              <v:shape style="position:absolute;left:6912;top:11823;width:790;height:2" coordorigin="6912,11823" coordsize="790,0" path="m6912,11823l7701,11823e" filled="f" stroked="t" strokeweight=".239324pt" strokecolor="#6B6B6B">
                <v:path arrowok="t"/>
              </v:shape>
            </v:group>
            <v:group style="position:absolute;left:7342;top:11454;width:2;height:988" coordorigin="7342,11454" coordsize="2,988">
              <v:shape style="position:absolute;left:7342;top:11454;width:2;height:988" coordorigin="7342,11454" coordsize="0,988" path="m7342,12442l7342,11454e" filled="f" stroked="t" strokeweight=".957298pt" strokecolor="#676767">
                <v:path arrowok="t"/>
              </v:shape>
            </v:group>
            <v:group style="position:absolute;left:7701;top:11823;width:3753;height:2" coordorigin="7701,11823" coordsize="3753,2">
              <v:shape style="position:absolute;left:7701;top:11823;width:3753;height:2" coordorigin="7701,11823" coordsize="3753,0" path="m7701,11823l11454,11823e" filled="f" stroked="t" strokeweight=".239324pt" strokecolor="#000000">
                <v:path arrowok="t"/>
              </v:shape>
            </v:group>
            <v:group style="position:absolute;left:416;top:11795;width:2;height:647" coordorigin="416,11795" coordsize="2,647">
              <v:shape style="position:absolute;left:416;top:11795;width:2;height:647" coordorigin="416,11795" coordsize="0,647" path="m416,12442l416,11795e" filled="f" stroked="t" strokeweight=".478649pt" strokecolor="#282828">
                <v:path arrowok="t"/>
              </v:shape>
            </v:group>
            <v:group style="position:absolute;left:2360;top:11795;width:2;height:647" coordorigin="2360,11795" coordsize="2,647">
              <v:shape style="position:absolute;left:2360;top:11795;width:2;height:647" coordorigin="2360,11795" coordsize="0,647" path="m2360,12442l2360,11795e" filled="f" stroked="t" strokeweight=".478649pt" strokecolor="#2B2B2B">
                <v:path arrowok="t"/>
              </v:shape>
            </v:group>
            <v:group style="position:absolute;left:1271;top:11459;width:2;height:4377" coordorigin="1271,11459" coordsize="2,4377">
              <v:shape style="position:absolute;left:1271;top:11459;width:2;height:4377" coordorigin="1271,11459" coordsize="0,4377" path="m1271,15836l1271,11459e" filled="f" stroked="t" strokeweight=".478649pt" strokecolor="#545454">
                <v:path arrowok="t"/>
              </v:shape>
            </v:group>
            <v:group style="position:absolute;left:2360;top:12384;width:2;height:1064" coordorigin="2360,12384" coordsize="2,1064">
              <v:shape style="position:absolute;left:2360;top:12384;width:2;height:1064" coordorigin="2360,12384" coordsize="0,1064" path="m2360,13449l2360,12384e" filled="f" stroked="t" strokeweight=".957298pt" strokecolor="#5B5B5B">
                <v:path arrowok="t"/>
              </v:shape>
            </v:group>
            <v:group style="position:absolute;left:4873;top:12475;width:2;height:422" coordorigin="4873,12475" coordsize="2,422">
              <v:shape style="position:absolute;left:4873;top:12475;width:2;height:422" coordorigin="4873,12475" coordsize="0,422" path="m4873,12897l4873,12475e" filled="f" stroked="t" strokeweight=".957298pt" strokecolor="#232BAC">
                <v:path arrowok="t"/>
              </v:shape>
            </v:group>
            <v:group style="position:absolute;left:5677;top:12758;width:852;height:2" coordorigin="5677,12758" coordsize="852,2">
              <v:shape style="position:absolute;left:5677;top:12758;width:852;height:2" coordorigin="5677,12758" coordsize="852,0" path="m5677,12758l6529,12758e" filled="f" stroked="t" strokeweight=".239324pt" strokecolor="#2B38B8">
                <v:path arrowok="t"/>
              </v:shape>
            </v:group>
            <v:group style="position:absolute;left:7347;top:12384;width:2;height:849" coordorigin="7347,12384" coordsize="2,849">
              <v:shape style="position:absolute;left:7347;top:12384;width:2;height:849" coordorigin="7347,12384" coordsize="0,849" path="m7347,13233l7347,12384e" filled="f" stroked="t" strokeweight=".478649pt" strokecolor="#3B3B3B">
                <v:path arrowok="t"/>
              </v:shape>
            </v:group>
            <v:group style="position:absolute;left:4901;top:12744;width:2;height:384" coordorigin="4901,12744" coordsize="2,384">
              <v:shape style="position:absolute;left:4901;top:12744;width:2;height:384" coordorigin="4901,12744" coordsize="0,384" path="m4901,13127l4901,12744e" filled="f" stroked="t" strokeweight="1.196622pt" strokecolor="#282FB3">
                <v:path arrowok="t"/>
              </v:shape>
            </v:group>
            <v:group style="position:absolute;left:407;top:13506;width:297;height:2" coordorigin="407,13506" coordsize="297,2">
              <v:shape style="position:absolute;left:407;top:13506;width:297;height:2" coordorigin="407,13506" coordsize="297,0" path="m407,13506l704,13506e" filled="f" stroked="t" strokeweight=".478649pt" strokecolor="#545454">
                <v:path arrowok="t"/>
              </v:shape>
            </v:group>
            <v:group style="position:absolute;left:646;top:13504;width:1718;height:2" coordorigin="646,13504" coordsize="1718,2">
              <v:shape style="position:absolute;left:646;top:13504;width:1718;height:2" coordorigin="646,13504" coordsize="1718,0" path="m646,13504l2365,13504e" filled="f" stroked="t" strokeweight=".957298pt" strokecolor="#7C7C7C">
                <v:path arrowok="t"/>
              </v:shape>
            </v:group>
            <v:group style="position:absolute;left:1699;top:11459;width:2;height:4368" coordorigin="1699,11459" coordsize="2,4368">
              <v:shape style="position:absolute;left:1699;top:11459;width:2;height:4368" coordorigin="1699,11459" coordsize="0,4368" path="m1699,15827l1699,11459e" filled="f" stroked="t" strokeweight=".478649pt" strokecolor="#575757">
                <v:path arrowok="t"/>
              </v:shape>
            </v:group>
            <v:group style="position:absolute;left:7350;top:13175;width:2;height:1213" coordorigin="7350,13175" coordsize="2,1213">
              <v:shape style="position:absolute;left:7350;top:13175;width:2;height:1213" coordorigin="7350,13175" coordsize="0,1213" path="m7350,14388l7350,13175e" filled="f" stroked="t" strokeweight=".957298pt" strokecolor="#707070">
                <v:path arrowok="t"/>
              </v:shape>
            </v:group>
            <v:group style="position:absolute;left:419;top:12384;width:2;height:1347" coordorigin="419,12384" coordsize="2,1347">
              <v:shape style="position:absolute;left:419;top:12384;width:2;height:1347" coordorigin="419,12384" coordsize="0,1347" path="m419,13732l419,12384e" filled="f" stroked="t" strokeweight=".957298pt" strokecolor="#6B6B6B">
                <v:path arrowok="t"/>
              </v:shape>
            </v:group>
            <v:group style="position:absolute;left:1268;top:13497;width:2;height:1084" coordorigin="1268,13497" coordsize="2,1084">
              <v:shape style="position:absolute;left:1268;top:13497;width:2;height:1084" coordorigin="1268,13497" coordsize="0,1084" path="m1268,14580l1268,13497e" filled="f" stroked="t" strokeweight=".957298pt" strokecolor="#676767">
                <v:path arrowok="t"/>
              </v:shape>
            </v:group>
            <v:group style="position:absolute;left:1699;top:13497;width:2;height:1563" coordorigin="1699,13497" coordsize="2,1563">
              <v:shape style="position:absolute;left:1699;top:13497;width:2;height:1563" coordorigin="1699,13497" coordsize="0,1563" path="m1699,15060l1699,13497e" filled="f" stroked="t" strokeweight=".957298pt" strokecolor="#606060">
                <v:path arrowok="t"/>
              </v:shape>
            </v:group>
            <v:group style="position:absolute;left:9606;top:13530;width:2;height:158" coordorigin="9606,13530" coordsize="2,158">
              <v:shape style="position:absolute;left:9606;top:13530;width:2;height:158" coordorigin="9606,13530" coordsize="0,158" path="m9606,13688l9606,13530e" filled="f" stroked="t" strokeweight=".239324pt" strokecolor="#000000">
                <v:path arrowok="t"/>
              </v:shape>
            </v:group>
            <v:group style="position:absolute;left:11473;top:13501;width:2;height:216" coordorigin="11473,13501" coordsize="2,216">
              <v:shape style="position:absolute;left:11473;top:13501;width:2;height:216" coordorigin="11473,13501" coordsize="0,216" path="m11473,13717l11473,13501e" filled="f" stroked="t" strokeweight=".478649pt" strokecolor="#575757">
                <v:path arrowok="t"/>
              </v:shape>
            </v:group>
            <v:group style="position:absolute;left:421;top:13660;width:2;height:240" coordorigin="421,13660" coordsize="2,240">
              <v:shape style="position:absolute;left:421;top:13660;width:2;height:240" coordorigin="421,13660" coordsize="0,240" path="m421,13899l421,13660e" filled="f" stroked="t" strokeweight=".478649pt" strokecolor="#4F4F4F">
                <v:path arrowok="t"/>
              </v:shape>
            </v:group>
            <v:group style="position:absolute;left:421;top:13842;width:2;height:1045" coordorigin="421,13842" coordsize="2,1045">
              <v:shape style="position:absolute;left:421;top:13842;width:2;height:1045" coordorigin="421,13842" coordsize="0,1045" path="m421,14887l421,13842e" filled="f" stroked="t" strokeweight=".478649pt" strokecolor="#343434">
                <v:path arrowok="t"/>
              </v:shape>
            </v:group>
            <v:group style="position:absolute;left:2362;top:13842;width:2;height:355" coordorigin="2362,13842" coordsize="2,355">
              <v:shape style="position:absolute;left:2362;top:13842;width:2;height:355" coordorigin="2362,13842" coordsize="0,355" path="m2362,14197l2362,13842e" filled="f" stroked="t" strokeweight=".478649pt" strokecolor="#4B4B4B">
                <v:path arrowok="t"/>
              </v:shape>
            </v:group>
            <v:group style="position:absolute;left:2362;top:14139;width:2;height:748" coordorigin="2362,14139" coordsize="2,748">
              <v:shape style="position:absolute;left:2362;top:14139;width:2;height:748" coordorigin="2362,14139" coordsize="0,748" path="m2362,14887l2362,14139e" filled="f" stroked="t" strokeweight=".478649pt" strokecolor="#282828">
                <v:path arrowok="t"/>
              </v:shape>
            </v:group>
            <v:group style="position:absolute;left:7352;top:14331;width:2;height:973" coordorigin="7352,14331" coordsize="2,973">
              <v:shape style="position:absolute;left:7352;top:14331;width:2;height:973" coordorigin="7352,14331" coordsize="0,973" path="m7352,15304l7352,14331e" filled="f" stroked="t" strokeweight=".478649pt" strokecolor="#3F3F3F">
                <v:path arrowok="t"/>
              </v:shape>
            </v:group>
            <v:group style="position:absolute;left:1273;top:14523;width:2;height:782" coordorigin="1273,14523" coordsize="2,782">
              <v:shape style="position:absolute;left:1273;top:14523;width:2;height:782" coordorigin="1273,14523" coordsize="0,782" path="m1273,15304l1273,14523e" filled="f" stroked="t" strokeweight=".478649pt" strokecolor="#383838">
                <v:path arrowok="t"/>
              </v:shape>
            </v:group>
            <v:group style="position:absolute;left:8544;top:14662;width:1493;height:2" coordorigin="8544,14662" coordsize="1493,2">
              <v:shape style="position:absolute;left:8544;top:14662;width:1493;height:2" coordorigin="8544,14662" coordsize="1493,0" path="m8544,14662l10037,14662e" filled="f" stroked="t" strokeweight="2.153920pt" strokecolor="#4F5B7C">
                <v:path arrowok="t"/>
              </v:shape>
            </v:group>
            <v:group style="position:absolute;left:10018;top:14662;width:86;height:2" coordorigin="10018,14662" coordsize="86,2">
              <v:shape style="position:absolute;left:10018;top:14662;width:86;height:2" coordorigin="10018,14662" coordsize="86,0" path="m10018,14662l10104,14662e" filled="f" stroked="t" strokeweight="2.153920pt" strokecolor="#484B70">
                <v:path arrowok="t"/>
              </v:shape>
            </v:group>
            <v:group style="position:absolute;left:426;top:14829;width:2;height:1002" coordorigin="426,14829" coordsize="2,1002">
              <v:shape style="position:absolute;left:426;top:14829;width:2;height:1002" coordorigin="426,14829" coordsize="0,1002" path="m426,15832l426,14829e" filled="f" stroked="t" strokeweight=".957298pt" strokecolor="#676767">
                <v:path arrowok="t"/>
              </v:shape>
            </v:group>
            <v:group style="position:absolute;left:2362;top:14829;width:2;height:997" coordorigin="2362,14829" coordsize="2,997">
              <v:shape style="position:absolute;left:2362;top:14829;width:2;height:997" coordorigin="2362,14829" coordsize="0,997" path="m2362,15827l2362,14829e" filled="f" stroked="t" strokeweight=".717973pt" strokecolor="#545454">
                <v:path arrowok="t"/>
              </v:shape>
            </v:group>
            <v:group style="position:absolute;left:1704;top:15002;width:2;height:825" coordorigin="1704,15002" coordsize="2,825">
              <v:shape style="position:absolute;left:1704;top:15002;width:2;height:825" coordorigin="1704,15002" coordsize="0,825" path="m1704,15827l1704,15002e" filled="f" stroked="t" strokeweight=".478649pt" strokecolor="#3B3B3B">
                <v:path arrowok="t"/>
              </v:shape>
            </v:group>
            <v:group style="position:absolute;left:3221;top:15424;width:412;height:2" coordorigin="3221,15424" coordsize="412,2">
              <v:shape style="position:absolute;left:3221;top:15424;width:412;height:2" coordorigin="3221,15424" coordsize="412,0" path="m3221,15424l3633,15424e" filled="f" stroked="t" strokeweight=".717973pt" strokecolor="#3F57B8">
                <v:path arrowok="t"/>
              </v:shape>
            </v:group>
            <v:group style="position:absolute;left:7357;top:15247;width:2;height:580" coordorigin="7357,15247" coordsize="2,580">
              <v:shape style="position:absolute;left:7357;top:15247;width:2;height:580" coordorigin="7357,15247" coordsize="0,580" path="m7357,15827l7357,15247e" filled="f" stroked="t" strokeweight=".957298pt" strokecolor="#747474">
                <v:path arrowok="t"/>
              </v:shape>
            </v:group>
            <v:group style="position:absolute;left:412;top:15822;width:11071;height:2" coordorigin="412,15822" coordsize="11071,2">
              <v:shape style="position:absolute;left:412;top:15822;width:11071;height:2" coordorigin="412,15822" coordsize="11071,0" path="m412,15822l11483,15822e" filled="f" stroked="t" strokeweight=".957499pt" strokecolor="#838383">
                <v:path arrowok="t"/>
              </v:shape>
            </v:group>
            <v:group style="position:absolute;left:1656;top:15822;width:1608;height:2" coordorigin="1656,15822" coordsize="1608,2">
              <v:shape style="position:absolute;left:1656;top:15822;width:1608;height:2" coordorigin="1656,15822" coordsize="1608,0" path="m1656,15822l3264,15822e" filled="f" stroked="t" strokeweight=".478649pt" strokecolor="#6B6B6B">
                <v:path arrowok="t"/>
              </v:shape>
            </v:group>
            <v:group style="position:absolute;left:4332;top:15817;width:1374;height:2" coordorigin="4332,15817" coordsize="1374,2">
              <v:shape style="position:absolute;left:4332;top:15817;width:1374;height:2" coordorigin="4332,15817" coordsize="1374,0" path="m4332,15817l5705,15817e" filled="f" stroked="t" strokeweight=".478649pt" strokecolor="#6B6B6B">
                <v:path arrowok="t"/>
              </v:shape>
            </v:group>
            <v:group style="position:absolute;left:7304;top:15812;width:1000;height:2" coordorigin="7304,15812" coordsize="1000,2">
              <v:shape style="position:absolute;left:7304;top:15812;width:1000;height:2" coordorigin="7304,15812" coordsize="1000,0" path="m7304,15812l8305,15812e" filled="f" stroked="t" strokeweight=".478649pt" strokecolor="#6B6B6B">
                <v:path arrowok="t"/>
              </v:shape>
            </v:group>
            <v:group style="position:absolute;left:10076;top:15808;width:1402;height:2" coordorigin="10076,15808" coordsize="1402,2">
              <v:shape style="position:absolute;left:10076;top:15808;width:1402;height:2" coordorigin="10076,15808" coordsize="1402,0" path="m10076,15808l11478,15808e" filled="f" stroked="t" strokeweight=".478649pt" strokecolor="#77777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3"/>
          <w:szCs w:val="13"/>
          <w:color w:val="ACACAE"/>
          <w:w w:val="298"/>
          <w:position w:val="11"/>
        </w:rPr>
        <w:t>'</w:t>
      </w:r>
      <w:r>
        <w:rPr>
          <w:rFonts w:ascii="Times New Roman" w:hAnsi="Times New Roman" w:cs="Times New Roman" w:eastAsia="Times New Roman"/>
          <w:sz w:val="13"/>
          <w:szCs w:val="13"/>
          <w:color w:val="ACACAE"/>
          <w:w w:val="100"/>
          <w:position w:val="11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ACACAE"/>
          <w:w w:val="100"/>
          <w:position w:val="11"/>
        </w:rPr>
      </w:r>
      <w:r>
        <w:rPr>
          <w:rFonts w:ascii="Times New Roman" w:hAnsi="Times New Roman" w:cs="Times New Roman" w:eastAsia="Times New Roman"/>
          <w:sz w:val="14"/>
          <w:szCs w:val="14"/>
          <w:color w:val="ACACAE"/>
          <w:w w:val="151"/>
          <w:i/>
          <w:position w:val="8"/>
        </w:rPr>
        <w:t>:</w:t>
      </w:r>
      <w:r>
        <w:rPr>
          <w:rFonts w:ascii="Times New Roman" w:hAnsi="Times New Roman" w:cs="Times New Roman" w:eastAsia="Times New Roman"/>
          <w:sz w:val="14"/>
          <w:szCs w:val="14"/>
          <w:color w:val="ACACAE"/>
          <w:w w:val="100"/>
          <w:i/>
          <w:position w:val="8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ACACAE"/>
          <w:w w:val="100"/>
          <w:i/>
          <w:position w:val="8"/>
        </w:rPr>
      </w:r>
      <w:r>
        <w:rPr>
          <w:rFonts w:ascii="Times New Roman" w:hAnsi="Times New Roman" w:cs="Times New Roman" w:eastAsia="Times New Roman"/>
          <w:sz w:val="13"/>
          <w:szCs w:val="13"/>
          <w:color w:val="C1C1C3"/>
          <w:spacing w:val="0"/>
          <w:w w:val="100"/>
          <w:position w:val="9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C1C1C3"/>
          <w:spacing w:val="0"/>
          <w:w w:val="100"/>
          <w:position w:val="9"/>
        </w:rPr>
        <w:t>  </w:t>
      </w:r>
      <w:r>
        <w:rPr>
          <w:rFonts w:ascii="Times New Roman" w:hAnsi="Times New Roman" w:cs="Times New Roman" w:eastAsia="Times New Roman"/>
          <w:sz w:val="13"/>
          <w:szCs w:val="13"/>
          <w:color w:val="C1C1C3"/>
          <w:spacing w:val="24"/>
          <w:w w:val="100"/>
          <w:position w:val="9"/>
        </w:rPr>
        <w:t> </w:t>
      </w:r>
      <w:r>
        <w:rPr>
          <w:rFonts w:ascii="Arial" w:hAnsi="Arial" w:cs="Arial" w:eastAsia="Arial"/>
          <w:sz w:val="55"/>
          <w:szCs w:val="55"/>
          <w:color w:val="C1C1C3"/>
          <w:spacing w:val="0"/>
          <w:w w:val="51"/>
          <w:position w:val="9"/>
        </w:rPr>
        <w:t>.</w:t>
      </w:r>
      <w:r>
        <w:rPr>
          <w:rFonts w:ascii="Arial" w:hAnsi="Arial" w:cs="Arial" w:eastAsia="Arial"/>
          <w:sz w:val="55"/>
          <w:szCs w:val="55"/>
          <w:color w:val="C1C1C3"/>
          <w:spacing w:val="-69"/>
          <w:w w:val="100"/>
          <w:position w:val="9"/>
        </w:rPr>
        <w:t> </w:t>
      </w:r>
      <w:r>
        <w:rPr>
          <w:rFonts w:ascii="Arial" w:hAnsi="Arial" w:cs="Arial" w:eastAsia="Arial"/>
          <w:sz w:val="23"/>
          <w:szCs w:val="23"/>
          <w:color w:val="C1C1C3"/>
          <w:spacing w:val="14"/>
          <w:w w:val="206"/>
          <w:position w:val="8"/>
        </w:rPr>
        <w:t>,</w:t>
      </w:r>
      <w:r>
        <w:rPr>
          <w:rFonts w:ascii="Times New Roman" w:hAnsi="Times New Roman" w:cs="Times New Roman" w:eastAsia="Times New Roman"/>
          <w:sz w:val="23"/>
          <w:szCs w:val="23"/>
          <w:color w:val="C1C1C3"/>
          <w:spacing w:val="0"/>
          <w:w w:val="206"/>
          <w:position w:val="2"/>
        </w:rPr>
        <w:t>'</w:t>
      </w:r>
      <w:r>
        <w:rPr>
          <w:rFonts w:ascii="Times New Roman" w:hAnsi="Times New Roman" w:cs="Times New Roman" w:eastAsia="Times New Roman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right="1705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ACACAE"/>
          <w:spacing w:val="-4"/>
          <w:w w:val="57"/>
          <w:i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ACACAE"/>
          <w:spacing w:val="0"/>
          <w:w w:val="57"/>
          <w:i/>
        </w:rPr>
        <w:t>..</w:t>
      </w:r>
      <w:r>
        <w:rPr>
          <w:rFonts w:ascii="Times New Roman" w:hAnsi="Times New Roman" w:cs="Times New Roman" w:eastAsia="Times New Roman"/>
          <w:sz w:val="14"/>
          <w:szCs w:val="14"/>
          <w:color w:val="ACACAE"/>
          <w:spacing w:val="-1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C1C1C3"/>
          <w:spacing w:val="0"/>
          <w:w w:val="130"/>
          <w:i/>
        </w:rPr>
        <w:t>.:s:.-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60" w:right="340"/>
        </w:sectPr>
      </w:pPr>
      <w:rPr/>
    </w:p>
    <w:p>
      <w:pPr>
        <w:spacing w:before="6" w:after="0" w:line="80" w:lineRule="exact"/>
        <w:jc w:val="left"/>
        <w:rPr>
          <w:sz w:val="8"/>
          <w:szCs w:val="8"/>
        </w:rPr>
      </w:pPr>
      <w:rPr/>
      <w:r>
        <w:rPr/>
        <w:pict>
          <v:shape style="position:absolute;margin-left:432pt;margin-top:662.400024pt;width:127.679996pt;height:100.8pt;mso-position-horizontal-relative:page;mso-position-vertical-relative:page;z-index:-15688" type="#_x0000_t75">
            <v:imagedata r:id="rId26" o:title=""/>
          </v:shape>
        </w:pict>
      </w:r>
      <w:r>
        <w:rPr>
          <w:sz w:val="8"/>
          <w:szCs w:val="8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94.405069" w:type="dxa"/>
      </w:tblPr>
      <w:tblGrid/>
      <w:tr>
        <w:trPr>
          <w:trHeight w:val="1502" w:hRule="exact"/>
        </w:trPr>
        <w:tc>
          <w:tcPr>
            <w:tcW w:w="2004" w:type="dxa"/>
            <w:gridSpan w:val="3"/>
            <w:tcBorders>
              <w:top w:val="single" w:sz="5.650632" w:space="0" w:color="575757"/>
              <w:bottom w:val="single" w:sz="5.650632" w:space="0" w:color="545454"/>
              <w:left w:val="single" w:sz="5.650632" w:space="0" w:color="545454"/>
              <w:right w:val="single" w:sz="5.650632" w:space="0" w:color="4F4F4F"/>
            </w:tcBorders>
          </w:tcPr>
          <w:p>
            <w:pPr>
              <w:spacing w:before="0" w:after="0" w:line="844" w:lineRule="exact"/>
              <w:ind w:left="52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Times New Roman" w:hAnsi="Times New Roman" w:cs="Times New Roman" w:eastAsia="Times New Roman"/>
                <w:sz w:val="92"/>
                <w:szCs w:val="92"/>
                <w:color w:val="313131"/>
                <w:spacing w:val="-616"/>
                <w:w w:val="134"/>
                <w:b/>
                <w:bCs/>
              </w:rPr>
              <w:t>1</w:t>
            </w:r>
            <w:r>
              <w:rPr>
                <w:rFonts w:ascii="Arial" w:hAnsi="Arial" w:cs="Arial" w:eastAsia="Arial"/>
                <w:sz w:val="14"/>
                <w:szCs w:val="14"/>
                <w:color w:val="313131"/>
                <w:spacing w:val="0"/>
                <w:w w:val="121"/>
                <w:position w:val="-11"/>
              </w:rPr>
              <w:t>IZMIR</w:t>
            </w:r>
            <w:r>
              <w:rPr>
                <w:rFonts w:ascii="Arial" w:hAnsi="Arial" w:cs="Arial" w:eastAsia="Arial"/>
                <w:sz w:val="14"/>
                <w:szCs w:val="14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29" w:lineRule="exact"/>
              <w:ind w:left="461" w:right="-2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Pr/>
            <w:r>
              <w:rPr>
                <w:rFonts w:ascii="Arial" w:hAnsi="Arial" w:cs="Arial" w:eastAsia="Arial"/>
                <w:sz w:val="15"/>
                <w:szCs w:val="15"/>
                <w:color w:val="313131"/>
                <w:spacing w:val="0"/>
                <w:w w:val="102"/>
                <w:b/>
                <w:bCs/>
                <w:position w:val="1"/>
              </w:rPr>
              <w:t>BÜYÜKŞEHIR</w:t>
            </w:r>
            <w:r>
              <w:rPr>
                <w:rFonts w:ascii="Arial" w:hAnsi="Arial" w:cs="Arial" w:eastAsia="Arial"/>
                <w:sz w:val="15"/>
                <w:szCs w:val="15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45" w:lineRule="exact"/>
              <w:ind w:left="509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color w:val="313131"/>
                <w:spacing w:val="0"/>
                <w:w w:val="114"/>
              </w:rPr>
              <w:t>BELEDIYESI</w:t>
            </w:r>
            <w:r>
              <w:rPr>
                <w:rFonts w:ascii="Arial" w:hAnsi="Arial" w:cs="Arial" w:eastAsia="Arial"/>
                <w:sz w:val="14"/>
                <w:szCs w:val="14"/>
                <w:color w:val="000000"/>
                <w:spacing w:val="0"/>
                <w:w w:val="100"/>
              </w:rPr>
            </w:r>
          </w:p>
        </w:tc>
        <w:tc>
          <w:tcPr>
            <w:tcW w:w="6696" w:type="dxa"/>
            <w:gridSpan w:val="5"/>
            <w:tcBorders>
              <w:top w:val="single" w:sz="5.650632" w:space="0" w:color="575757"/>
              <w:bottom w:val="single" w:sz="5.650632" w:space="0" w:color="545454"/>
              <w:left w:val="single" w:sz="5.650632" w:space="0" w:color="4F4F4F"/>
              <w:right w:val="single" w:sz="5.650632" w:space="0" w:color="606060"/>
            </w:tcBorders>
          </w:tcPr>
          <w:p>
            <w:pPr>
              <w:spacing w:before="11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45" w:lineRule="auto"/>
              <w:ind w:left="1505" w:right="1750"/>
              <w:jc w:val="center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100"/>
              </w:rPr>
              <w:t>İZMİR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100"/>
              </w:rPr>
              <w:t>BÜYÜKŞEHİR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102"/>
              </w:rPr>
              <w:t>BELEDİYESİ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102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100"/>
              </w:rPr>
              <w:t>İT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-2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100"/>
              </w:rPr>
              <w:t>AİY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100"/>
              </w:rPr>
              <w:t>DAİRESi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102"/>
              </w:rPr>
              <w:t>BAŞKANLIGI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000000"/>
                <w:spacing w:val="0"/>
                <w:w w:val="100"/>
              </w:rPr>
            </w:r>
          </w:p>
          <w:p>
            <w:pPr>
              <w:spacing w:before="0" w:after="0" w:line="240" w:lineRule="auto"/>
              <w:ind w:left="1142" w:right="-20"/>
              <w:jc w:val="left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100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464646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464646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464646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100"/>
              </w:rPr>
              <w:t>Acil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100"/>
              </w:rPr>
              <w:t>Müdahale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100"/>
              </w:rPr>
              <w:t>Şub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102"/>
              </w:rPr>
              <w:t>Müdürlüğü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000000"/>
                <w:spacing w:val="0"/>
                <w:w w:val="100"/>
              </w:rPr>
            </w:r>
          </w:p>
          <w:p>
            <w:pPr>
              <w:spacing w:before="10" w:after="0" w:line="240" w:lineRule="auto"/>
              <w:ind w:left="2250" w:right="2568"/>
              <w:jc w:val="center"/>
              <w:rPr>
                <w:rFonts w:ascii="Times New Roman" w:hAnsi="Times New Roman" w:cs="Times New Roman" w:eastAsia="Times New Roman"/>
                <w:sz w:val="21"/>
                <w:szCs w:val="21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4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100"/>
              </w:rPr>
              <w:t>ANGl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102"/>
              </w:rPr>
              <w:t>RAPORU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000000"/>
                <w:spacing w:val="0"/>
                <w:w w:val="100"/>
              </w:rPr>
            </w:r>
          </w:p>
        </w:tc>
        <w:tc>
          <w:tcPr>
            <w:tcW w:w="2345" w:type="dxa"/>
            <w:tcBorders>
              <w:top w:val="single" w:sz="5.650632" w:space="0" w:color="575757"/>
              <w:bottom w:val="single" w:sz="5.650632" w:space="0" w:color="545454"/>
              <w:left w:val="single" w:sz="5.650632" w:space="0" w:color="606060"/>
              <w:right w:val="single" w:sz="7.534176" w:space="0" w:color="5B5B5B"/>
            </w:tcBorders>
          </w:tcPr>
          <w:p>
            <w:pPr/>
            <w:rPr/>
          </w:p>
        </w:tc>
      </w:tr>
      <w:tr>
        <w:trPr>
          <w:trHeight w:val="238" w:hRule="exact"/>
        </w:trPr>
        <w:tc>
          <w:tcPr>
            <w:tcW w:w="11045" w:type="dxa"/>
            <w:gridSpan w:val="9"/>
            <w:tcBorders>
              <w:top w:val="single" w:sz="5.650632" w:space="0" w:color="545454"/>
              <w:bottom w:val="single" w:sz="5.650632" w:space="0" w:color="545454"/>
              <w:left w:val="single" w:sz="5.650632" w:space="0" w:color="545454"/>
              <w:right w:val="single" w:sz="7.534176" w:space="0" w:color="5B5B5B"/>
            </w:tcBorders>
          </w:tcPr>
          <w:p>
            <w:pPr>
              <w:spacing w:before="8" w:after="0" w:line="215" w:lineRule="exact"/>
              <w:ind w:left="-5" w:right="-20"/>
              <w:jc w:val="left"/>
              <w:tabs>
                <w:tab w:pos="1360" w:val="left"/>
                <w:tab w:pos="3000" w:val="left"/>
                <w:tab w:pos="5360" w:val="left"/>
                <w:tab w:pos="73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8"/>
              </w:rPr>
              <w:t>QlayTarihi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7"/>
                <w:w w:val="100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0"/>
                <w:w w:val="274"/>
              </w:rPr>
              <w:t>I</w:t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-104"/>
                <w:w w:val="274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90"/>
              </w:rPr>
              <w:t>IBildiı:im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1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0"/>
                <w:w w:val="262"/>
              </w:rPr>
              <w:t>ll</w:t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0"/>
                <w:w w:val="100"/>
              </w:rPr>
              <w:tab/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2"/>
              </w:rPr>
              <w:t>!Bilctirlm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15:56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7"/>
              </w:rPr>
              <w:t>[fe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7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3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5" w:hRule="exact"/>
        </w:trPr>
        <w:tc>
          <w:tcPr>
            <w:tcW w:w="11045" w:type="dxa"/>
            <w:gridSpan w:val="9"/>
            <w:tcBorders>
              <w:top w:val="single" w:sz="5.650632" w:space="0" w:color="545454"/>
              <w:bottom w:val="single" w:sz="5.650632" w:space="0" w:color="4F4F4F"/>
              <w:left w:val="single" w:sz="5.650632" w:space="0" w:color="545454"/>
              <w:right w:val="single" w:sz="7.534176" w:space="0" w:color="5B5B5B"/>
            </w:tcBorders>
          </w:tcPr>
          <w:p>
            <w:pPr>
              <w:spacing w:before="3" w:after="0" w:line="218" w:lineRule="exact"/>
              <w:ind w:left="9" w:right="-20"/>
              <w:jc w:val="left"/>
              <w:tabs>
                <w:tab w:pos="1360" w:val="left"/>
                <w:tab w:pos="3000" w:val="left"/>
                <w:tab w:pos="4360" w:val="left"/>
                <w:tab w:pos="53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11.05.2017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!Kayıt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3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30"/>
                <w:w w:val="13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2977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8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8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11045" w:type="dxa"/>
            <w:gridSpan w:val="9"/>
            <w:tcBorders>
              <w:top w:val="single" w:sz="5.650632" w:space="0" w:color="4F4F4F"/>
              <w:bottom w:val="single" w:sz="5.650632" w:space="0" w:color="4F4F4F"/>
              <w:left w:val="single" w:sz="5.650632" w:space="0" w:color="545454"/>
              <w:right w:val="single" w:sz="7.534176" w:space="0" w:color="5B5B5B"/>
            </w:tcBorders>
          </w:tcPr>
          <w:p>
            <w:pPr>
              <w:spacing w:before="5" w:after="0" w:line="240" w:lineRule="auto"/>
              <w:ind w:left="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Bornova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Ege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Üniversitesi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Iktisat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Fakültesi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önü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1045" w:type="dxa"/>
            <w:gridSpan w:val="9"/>
            <w:tcBorders>
              <w:top w:val="single" w:sz="5.650632" w:space="0" w:color="4F4F4F"/>
              <w:bottom w:val="single" w:sz="5.650632" w:space="0" w:color="545454"/>
              <w:left w:val="single" w:sz="5.650632" w:space="0" w:color="545454"/>
              <w:right w:val="single" w:sz="7.534176" w:space="0" w:color="5B5B5B"/>
            </w:tcBorders>
          </w:tcPr>
          <w:p>
            <w:pPr>
              <w:spacing w:before="5" w:after="0" w:line="240" w:lineRule="auto"/>
              <w:ind w:left="5" w:right="-20"/>
              <w:jc w:val="left"/>
              <w:tabs>
                <w:tab w:pos="13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Bornova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Ege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Üniversitesi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8"/>
              </w:rPr>
              <w:t>iktis_at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Fakültesi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önü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1" w:hRule="exact"/>
        </w:trPr>
        <w:tc>
          <w:tcPr>
            <w:tcW w:w="11045" w:type="dxa"/>
            <w:gridSpan w:val="9"/>
            <w:tcBorders>
              <w:top w:val="single" w:sz="5.650632" w:space="0" w:color="545454"/>
              <w:bottom w:val="nil" w:sz="6" w:space="0" w:color="auto"/>
              <w:left w:val="single" w:sz="5.650632" w:space="0" w:color="545454"/>
              <w:right w:val="single" w:sz="7.534176" w:space="0" w:color="5B5B5B"/>
            </w:tcBorders>
          </w:tcPr>
          <w:p>
            <w:pPr>
              <w:spacing w:before="8" w:after="0" w:line="215" w:lineRule="exact"/>
              <w:ind w:left="9" w:right="-20"/>
              <w:jc w:val="left"/>
              <w:tabs>
                <w:tab w:pos="1360" w:val="left"/>
                <w:tab w:pos="4260" w:val="left"/>
                <w:tab w:pos="74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4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:Ot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Yangını</w:t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3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15"/>
                <w:w w:val="13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1"/>
              </w:rPr>
              <w:t>Dikkalc: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91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15"/>
                <w:w w:val="91"/>
              </w:rPr>
              <w:t>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1"/>
              </w:rPr>
              <w:t>Ji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1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3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(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739" w:hRule="exact"/>
        </w:trPr>
        <w:tc>
          <w:tcPr>
            <w:tcW w:w="6552" w:type="dxa"/>
            <w:gridSpan w:val="5"/>
            <w:tcBorders>
              <w:top w:val="nil" w:sz="6" w:space="0" w:color="auto"/>
              <w:bottom w:val="single" w:sz="5.650632" w:space="0" w:color="5B5B5B"/>
              <w:left w:val="single" w:sz="5.650632" w:space="0" w:color="545454"/>
              <w:right w:val="single" w:sz="5.650632" w:space="0" w:color="545454"/>
            </w:tcBorders>
          </w:tcPr>
          <w:p>
            <w:pPr>
              <w:spacing w:before="36" w:after="0" w:line="240" w:lineRule="auto"/>
              <w:ind w:left="-5" w:right="-20"/>
              <w:jc w:val="left"/>
              <w:tabs>
                <w:tab w:pos="34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Binada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ise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7"/>
              </w:rPr>
              <w:t>!Yapını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7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4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2"/>
              </w:rPr>
              <w:t>Şekl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"/>
                <w:w w:val="92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3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0" w:after="0" w:line="112" w:lineRule="exact"/>
              <w:ind w:left="3465" w:right="-109"/>
              <w:jc w:val="center"/>
              <w:rPr>
                <w:rFonts w:ascii="Arial" w:hAnsi="Arial" w:cs="Arial" w:eastAsia="Arial"/>
                <w:sz w:val="18"/>
                <w:szCs w:val="18"/>
              </w:rPr>
            </w:pPr>
            <w:rPr/>
            <w:r>
              <w:rPr>
                <w:rFonts w:ascii="Arial" w:hAnsi="Arial" w:cs="Arial" w:eastAsia="Arial"/>
                <w:sz w:val="18"/>
                <w:szCs w:val="18"/>
                <w:color w:val="313131"/>
                <w:w w:val="96"/>
                <w:position w:val="-6"/>
              </w:rPr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-1"/>
                <w:w w:val="89"/>
                <w:u w:val="single" w:color="000000"/>
                <w:position w:val="-6"/>
              </w:rPr>
              <w:t>B</w:t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-1"/>
                <w:w w:val="89"/>
                <w:u w:val="single" w:color="000000"/>
                <w:position w:val="-6"/>
              </w:rPr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-1"/>
                <w:w w:val="89"/>
                <w:u w:val="single" w:color="000000"/>
                <w:position w:val="-6"/>
              </w:rPr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-12"/>
                <w:w w:val="89"/>
                <w:u w:val="single" w:color="000000"/>
                <w:position w:val="-6"/>
              </w:rPr>
              <w:t>e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-12"/>
                <w:w w:val="89"/>
                <w:u w:val="single" w:color="000000"/>
                <w:position w:val="-6"/>
              </w:rPr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-12"/>
                <w:w w:val="89"/>
                <w:u w:val="single" w:color="000000"/>
                <w:position w:val="-6"/>
              </w:rPr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0"/>
                <w:w w:val="89"/>
                <w:u w:val="single" w:color="000000"/>
                <w:position w:val="-6"/>
              </w:rPr>
              <w:t>ıonar</w:t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0"/>
                <w:w w:val="89"/>
                <w:u w:val="single" w:color="000000"/>
                <w:position w:val="-6"/>
              </w:rPr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-2"/>
                <w:w w:val="89"/>
                <w:u w:val="single" w:color="000000"/>
                <w:position w:val="-6"/>
              </w:rPr>
              <w:t>m</w:t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-2"/>
                <w:w w:val="89"/>
                <w:u w:val="single" w:color="000000"/>
                <w:position w:val="-6"/>
              </w:rPr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-2"/>
                <w:w w:val="89"/>
                <w:u w:val="single" w:color="000000"/>
                <w:position w:val="-6"/>
              </w:rPr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0"/>
                <w:w w:val="89"/>
                <w:u w:val="single" w:color="000000"/>
                <w:position w:val="-6"/>
              </w:rPr>
              <w:t>e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0"/>
                <w:w w:val="89"/>
                <w:u w:val="single" w:color="000000"/>
                <w:position w:val="-6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3"/>
                <w:w w:val="89"/>
                <w:u w:val="single" w:color="000000"/>
                <w:position w:val="-6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313131"/>
                <w:spacing w:val="0"/>
                <w:w w:val="100"/>
                <w:u w:val="single" w:color="000000"/>
                <w:position w:val="-6"/>
              </w:rPr>
              <w:t>K</w:t>
            </w:r>
            <w:r>
              <w:rPr>
                <w:rFonts w:ascii="Arial" w:hAnsi="Arial" w:cs="Arial" w:eastAsia="Arial"/>
                <w:sz w:val="17"/>
                <w:szCs w:val="17"/>
                <w:color w:val="313131"/>
                <w:spacing w:val="0"/>
                <w:w w:val="100"/>
                <w:u w:val="single" w:color="000000"/>
                <w:position w:val="-6"/>
              </w:rPr>
            </w:r>
            <w:r>
              <w:rPr>
                <w:rFonts w:ascii="Arial" w:hAnsi="Arial" w:cs="Arial" w:eastAsia="Arial"/>
                <w:sz w:val="17"/>
                <w:szCs w:val="17"/>
                <w:color w:val="313131"/>
                <w:spacing w:val="-2"/>
                <w:w w:val="100"/>
                <w:u w:val="single" w:color="000000"/>
                <w:position w:val="-6"/>
              </w:rPr>
              <w:t>a</w:t>
            </w:r>
            <w:r>
              <w:rPr>
                <w:rFonts w:ascii="Arial" w:hAnsi="Arial" w:cs="Arial" w:eastAsia="Arial"/>
                <w:sz w:val="17"/>
                <w:szCs w:val="17"/>
                <w:color w:val="313131"/>
                <w:spacing w:val="-2"/>
                <w:w w:val="100"/>
                <w:u w:val="single" w:color="000000"/>
                <w:position w:val="-6"/>
              </w:rPr>
            </w:r>
            <w:r>
              <w:rPr>
                <w:rFonts w:ascii="Arial" w:hAnsi="Arial" w:cs="Arial" w:eastAsia="Arial"/>
                <w:sz w:val="17"/>
                <w:szCs w:val="17"/>
                <w:color w:val="313131"/>
                <w:spacing w:val="-2"/>
                <w:w w:val="100"/>
                <w:u w:val="single" w:color="000000"/>
                <w:position w:val="-6"/>
              </w:rPr>
            </w:r>
            <w:r>
              <w:rPr>
                <w:rFonts w:ascii="Arial" w:hAnsi="Arial" w:cs="Arial" w:eastAsia="Arial"/>
                <w:sz w:val="17"/>
                <w:szCs w:val="17"/>
                <w:color w:val="5D5D5D"/>
                <w:spacing w:val="0"/>
                <w:w w:val="100"/>
                <w:u w:val="single" w:color="000000"/>
                <w:position w:val="-6"/>
              </w:rPr>
              <w:t>ai</w:t>
            </w:r>
            <w:r>
              <w:rPr>
                <w:rFonts w:ascii="Arial" w:hAnsi="Arial" w:cs="Arial" w:eastAsia="Arial"/>
                <w:sz w:val="17"/>
                <w:szCs w:val="17"/>
                <w:color w:val="5D5D5D"/>
                <w:spacing w:val="0"/>
                <w:w w:val="100"/>
                <w:u w:val="single" w:color="000000"/>
                <w:position w:val="-6"/>
              </w:rPr>
            </w:r>
            <w:r>
              <w:rPr>
                <w:rFonts w:ascii="Arial" w:hAnsi="Arial" w:cs="Arial" w:eastAsia="Arial"/>
                <w:sz w:val="17"/>
                <w:szCs w:val="17"/>
                <w:color w:val="5D5D5D"/>
                <w:spacing w:val="0"/>
                <w:w w:val="100"/>
                <w:u w:val="single" w:color="000000"/>
                <w:position w:val="-6"/>
              </w:rPr>
              <w:t>r</w:t>
            </w:r>
            <w:r>
              <w:rPr>
                <w:rFonts w:ascii="Arial" w:hAnsi="Arial" w:cs="Arial" w:eastAsia="Arial"/>
                <w:sz w:val="17"/>
                <w:szCs w:val="17"/>
                <w:color w:val="5D5D5D"/>
                <w:spacing w:val="0"/>
                <w:w w:val="100"/>
                <w:u w:val="single" w:color="000000"/>
                <w:position w:val="-6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5D5D5D"/>
                <w:spacing w:val="8"/>
                <w:w w:val="100"/>
                <w:u w:val="single" w:color="000000"/>
                <w:position w:val="-6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464646"/>
                <w:spacing w:val="0"/>
                <w:w w:val="100"/>
                <w:u w:val="single" w:color="000000"/>
                <w:position w:val="-6"/>
              </w:rPr>
              <w:t>Ahşap</w:t>
            </w:r>
            <w:r>
              <w:rPr>
                <w:rFonts w:ascii="Arial" w:hAnsi="Arial" w:cs="Arial" w:eastAsia="Arial"/>
                <w:sz w:val="18"/>
                <w:szCs w:val="18"/>
                <w:color w:val="464646"/>
                <w:spacing w:val="6"/>
                <w:w w:val="100"/>
                <w:u w:val="single" w:color="000000"/>
                <w:position w:val="-6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464646"/>
                <w:spacing w:val="0"/>
                <w:w w:val="100"/>
                <w:u w:val="single" w:color="000000"/>
                <w:position w:val="-6"/>
              </w:rPr>
              <w:t>Ç</w:t>
            </w:r>
            <w:r>
              <w:rPr>
                <w:rFonts w:ascii="Arial" w:hAnsi="Arial" w:cs="Arial" w:eastAsia="Arial"/>
                <w:sz w:val="18"/>
                <w:szCs w:val="18"/>
                <w:color w:val="464646"/>
                <w:spacing w:val="0"/>
                <w:w w:val="100"/>
                <w:u w:val="single" w:color="000000"/>
                <w:position w:val="-6"/>
              </w:rPr>
            </w:r>
            <w:r>
              <w:rPr>
                <w:rFonts w:ascii="Arial" w:hAnsi="Arial" w:cs="Arial" w:eastAsia="Arial"/>
                <w:sz w:val="18"/>
                <w:szCs w:val="18"/>
                <w:color w:val="464646"/>
                <w:spacing w:val="3"/>
                <w:w w:val="100"/>
                <w:u w:val="single" w:color="000000"/>
                <w:position w:val="-6"/>
              </w:rPr>
              <w:t>e</w:t>
            </w:r>
            <w:r>
              <w:rPr>
                <w:rFonts w:ascii="Arial" w:hAnsi="Arial" w:cs="Arial" w:eastAsia="Arial"/>
                <w:sz w:val="18"/>
                <w:szCs w:val="18"/>
                <w:color w:val="464646"/>
                <w:spacing w:val="3"/>
                <w:w w:val="100"/>
                <w:u w:val="single" w:color="000000"/>
                <w:position w:val="-6"/>
              </w:rPr>
            </w:r>
            <w:r>
              <w:rPr>
                <w:rFonts w:ascii="Arial" w:hAnsi="Arial" w:cs="Arial" w:eastAsia="Arial"/>
                <w:sz w:val="18"/>
                <w:szCs w:val="18"/>
                <w:color w:val="464646"/>
                <w:spacing w:val="3"/>
                <w:w w:val="100"/>
                <w:u w:val="single" w:color="000000"/>
                <w:position w:val="-6"/>
              </w:rPr>
            </w:r>
            <w:r>
              <w:rPr>
                <w:rFonts w:ascii="Arial" w:hAnsi="Arial" w:cs="Arial" w:eastAsia="Arial"/>
                <w:sz w:val="18"/>
                <w:szCs w:val="18"/>
                <w:color w:val="1F2124"/>
                <w:spacing w:val="0"/>
                <w:w w:val="100"/>
                <w:u w:val="single" w:color="000000"/>
                <w:position w:val="-6"/>
              </w:rPr>
              <w:t>lik</w:t>
            </w:r>
            <w:r>
              <w:rPr>
                <w:rFonts w:ascii="Arial" w:hAnsi="Arial" w:cs="Arial" w:eastAsia="Arial"/>
                <w:sz w:val="18"/>
                <w:szCs w:val="18"/>
                <w:color w:val="1F2124"/>
                <w:spacing w:val="0"/>
                <w:w w:val="100"/>
                <w:position w:val="-6"/>
              </w:rPr>
              <w:t>  </w:t>
            </w:r>
            <w:r>
              <w:rPr>
                <w:rFonts w:ascii="Arial" w:hAnsi="Arial" w:cs="Arial" w:eastAsia="Arial"/>
                <w:sz w:val="18"/>
                <w:szCs w:val="18"/>
                <w:color w:val="1F2124"/>
                <w:spacing w:val="3"/>
                <w:w w:val="100"/>
                <w:position w:val="-6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464646"/>
                <w:spacing w:val="0"/>
                <w:w w:val="100"/>
                <w:position w:val="-6"/>
              </w:rPr>
              <w:t>Di</w:t>
            </w:r>
            <w:r>
              <w:rPr>
                <w:rFonts w:ascii="Arial" w:hAnsi="Arial" w:cs="Arial" w:eastAsia="Arial"/>
                <w:sz w:val="18"/>
                <w:szCs w:val="18"/>
                <w:color w:val="464646"/>
                <w:spacing w:val="29"/>
                <w:w w:val="100"/>
                <w:position w:val="-6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-7"/>
                <w:w w:val="60"/>
                <w:position w:val="-6"/>
              </w:rPr>
              <w:t>e</w:t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-14"/>
                <w:w w:val="102"/>
                <w:position w:val="-6"/>
              </w:rPr>
              <w:t>r</w:t>
            </w:r>
            <w:r>
              <w:rPr>
                <w:rFonts w:ascii="Arial" w:hAnsi="Arial" w:cs="Arial" w:eastAsia="Arial"/>
                <w:sz w:val="18"/>
                <w:szCs w:val="18"/>
                <w:color w:val="C3C3C3"/>
                <w:spacing w:val="-8"/>
                <w:w w:val="162"/>
                <w:position w:val="-6"/>
              </w:rPr>
              <w:t>_</w:t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0"/>
                <w:w w:val="201"/>
                <w:position w:val="-6"/>
              </w:rPr>
              <w:t>ı</w:t>
            </w:r>
            <w:r>
              <w:rPr>
                <w:rFonts w:ascii="Arial" w:hAnsi="Arial" w:cs="Arial" w:eastAsia="Arial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365" w:lineRule="exact"/>
              <w:ind w:left="4245" w:right="523"/>
              <w:jc w:val="center"/>
              <w:tabs>
                <w:tab w:pos="4820" w:val="left"/>
                <w:tab w:pos="5320" w:val="left"/>
                <w:tab w:pos="5800" w:val="left"/>
              </w:tabs>
              <w:rPr>
                <w:rFonts w:ascii="Arial" w:hAnsi="Arial" w:cs="Arial" w:eastAsia="Arial"/>
                <w:sz w:val="52"/>
                <w:szCs w:val="52"/>
              </w:rPr>
            </w:pPr>
            <w:rPr/>
            <w:r>
              <w:rPr>
                <w:rFonts w:ascii="Arial" w:hAnsi="Arial" w:cs="Arial" w:eastAsia="Arial"/>
                <w:sz w:val="48"/>
                <w:szCs w:val="48"/>
                <w:color w:val="313131"/>
                <w:spacing w:val="0"/>
                <w:w w:val="50"/>
                <w:position w:val="-5"/>
              </w:rPr>
              <w:t>ı</w:t>
            </w:r>
            <w:r>
              <w:rPr>
                <w:rFonts w:ascii="Arial" w:hAnsi="Arial" w:cs="Arial" w:eastAsia="Arial"/>
                <w:sz w:val="48"/>
                <w:szCs w:val="48"/>
                <w:color w:val="313131"/>
                <w:spacing w:val="0"/>
                <w:w w:val="100"/>
                <w:position w:val="-5"/>
              </w:rPr>
              <w:tab/>
            </w:r>
            <w:r>
              <w:rPr>
                <w:rFonts w:ascii="Arial" w:hAnsi="Arial" w:cs="Arial" w:eastAsia="Arial"/>
                <w:sz w:val="48"/>
                <w:szCs w:val="48"/>
                <w:color w:val="313131"/>
                <w:spacing w:val="0"/>
                <w:w w:val="100"/>
                <w:position w:val="-5"/>
              </w:rPr>
            </w:r>
            <w:r>
              <w:rPr>
                <w:rFonts w:ascii="Arial" w:hAnsi="Arial" w:cs="Arial" w:eastAsia="Arial"/>
                <w:sz w:val="48"/>
                <w:szCs w:val="48"/>
                <w:color w:val="464646"/>
                <w:spacing w:val="0"/>
                <w:w w:val="50"/>
                <w:position w:val="-5"/>
              </w:rPr>
              <w:t>ı</w:t>
            </w:r>
            <w:r>
              <w:rPr>
                <w:rFonts w:ascii="Arial" w:hAnsi="Arial" w:cs="Arial" w:eastAsia="Arial"/>
                <w:sz w:val="48"/>
                <w:szCs w:val="48"/>
                <w:color w:val="464646"/>
                <w:spacing w:val="0"/>
                <w:w w:val="100"/>
                <w:position w:val="-5"/>
              </w:rPr>
              <w:tab/>
            </w:r>
            <w:r>
              <w:rPr>
                <w:rFonts w:ascii="Arial" w:hAnsi="Arial" w:cs="Arial" w:eastAsia="Arial"/>
                <w:sz w:val="48"/>
                <w:szCs w:val="48"/>
                <w:color w:val="464646"/>
                <w:spacing w:val="0"/>
                <w:w w:val="100"/>
                <w:position w:val="-5"/>
              </w:rPr>
            </w:r>
            <w:r>
              <w:rPr>
                <w:rFonts w:ascii="Arial" w:hAnsi="Arial" w:cs="Arial" w:eastAsia="Arial"/>
                <w:sz w:val="48"/>
                <w:szCs w:val="48"/>
                <w:color w:val="908E90"/>
                <w:spacing w:val="0"/>
                <w:w w:val="50"/>
                <w:position w:val="-5"/>
              </w:rPr>
              <w:t>ı</w:t>
            </w:r>
            <w:r>
              <w:rPr>
                <w:rFonts w:ascii="Arial" w:hAnsi="Arial" w:cs="Arial" w:eastAsia="Arial"/>
                <w:sz w:val="48"/>
                <w:szCs w:val="48"/>
                <w:color w:val="908E90"/>
                <w:spacing w:val="0"/>
                <w:w w:val="100"/>
                <w:position w:val="-5"/>
              </w:rPr>
              <w:tab/>
            </w:r>
            <w:r>
              <w:rPr>
                <w:rFonts w:ascii="Arial" w:hAnsi="Arial" w:cs="Arial" w:eastAsia="Arial"/>
                <w:sz w:val="48"/>
                <w:szCs w:val="48"/>
                <w:color w:val="908E90"/>
                <w:spacing w:val="0"/>
                <w:w w:val="100"/>
                <w:position w:val="-5"/>
              </w:rPr>
            </w:r>
            <w:r>
              <w:rPr>
                <w:rFonts w:ascii="Arial" w:hAnsi="Arial" w:cs="Arial" w:eastAsia="Arial"/>
                <w:sz w:val="52"/>
                <w:szCs w:val="52"/>
                <w:color w:val="313131"/>
                <w:spacing w:val="0"/>
                <w:w w:val="50"/>
                <w:position w:val="-5"/>
              </w:rPr>
              <w:t>ı</w:t>
            </w:r>
            <w:r>
              <w:rPr>
                <w:rFonts w:ascii="Arial" w:hAnsi="Arial" w:cs="Arial" w:eastAsia="Arial"/>
                <w:sz w:val="52"/>
                <w:szCs w:val="52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492" w:type="dxa"/>
            <w:gridSpan w:val="4"/>
            <w:tcBorders>
              <w:top w:val="nil" w:sz="6" w:space="0" w:color="auto"/>
              <w:bottom w:val="single" w:sz="5.650632" w:space="0" w:color="5B5B5B"/>
              <w:left w:val="single" w:sz="5.650632" w:space="0" w:color="545454"/>
              <w:right w:val="single" w:sz="7.534176" w:space="0" w:color="5B5B5B"/>
            </w:tcBorders>
          </w:tcPr>
          <w:p>
            <w:pPr>
              <w:spacing w:before="36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Kullanım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Şekli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13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0" w:after="0" w:line="187" w:lineRule="exact"/>
              <w:ind w:left="27" w:right="-51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Pr/>
            <w:r>
              <w:rPr>
                <w:rFonts w:ascii="Arial" w:hAnsi="Arial" w:cs="Arial" w:eastAsia="Arial"/>
                <w:sz w:val="18"/>
                <w:szCs w:val="18"/>
                <w:color w:val="313131"/>
                <w:w w:val="202"/>
              </w:rPr>
              <w:t>-</w:t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1"/>
                <w:w w:val="202"/>
              </w:rPr>
              <w:t>-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0"/>
                <w:w w:val="481"/>
              </w:rPr>
              <w:t>-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0"/>
                <w:w w:val="100"/>
              </w:rPr>
              <w:t>  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-2"/>
                <w:w w:val="100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0"/>
                <w:w w:val="426"/>
              </w:rPr>
              <w:t>--</w:t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-83"/>
                <w:w w:val="426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0"/>
                <w:w w:val="426"/>
              </w:rPr>
              <w:t>-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-32"/>
                <w:w w:val="426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0"/>
                <w:w w:val="426"/>
              </w:rPr>
              <w:t>------</w:t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-181"/>
                <w:w w:val="426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0"/>
                <w:w w:val="426"/>
              </w:rPr>
              <w:t>--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-83"/>
                <w:w w:val="426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0"/>
                <w:w w:val="481"/>
              </w:rPr>
              <w:t>-</w:t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0"/>
                <w:w w:val="100"/>
              </w:rPr>
              <w:t>  </w:t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-2"/>
                <w:w w:val="100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0"/>
                <w:w w:val="432"/>
              </w:rPr>
              <w:t>--</w:t>
            </w:r>
            <w:r>
              <w:rPr>
                <w:rFonts w:ascii="Arial" w:hAnsi="Arial" w:cs="Arial" w:eastAsia="Arial"/>
                <w:sz w:val="18"/>
                <w:szCs w:val="18"/>
                <w:color w:val="5D5D5D"/>
                <w:spacing w:val="-93"/>
                <w:w w:val="432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0"/>
                <w:w w:val="254"/>
              </w:rPr>
              <w:t>----ı</w:t>
            </w:r>
            <w:r>
              <w:rPr>
                <w:rFonts w:ascii="Arial" w:hAnsi="Arial" w:cs="Arial" w:eastAsia="Arial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12" w:after="0" w:line="240" w:lineRule="auto"/>
              <w:ind w:left="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Kontrol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Altına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Alma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16:45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76" w:hRule="exact"/>
        </w:trPr>
        <w:tc>
          <w:tcPr>
            <w:tcW w:w="2004" w:type="dxa"/>
            <w:gridSpan w:val="3"/>
            <w:tcBorders>
              <w:top w:val="single" w:sz="5.650632" w:space="0" w:color="5B5B5B"/>
              <w:bottom w:val="single" w:sz="5.650632" w:space="0" w:color="5B5B5B"/>
              <w:left w:val="single" w:sz="5.650632" w:space="0" w:color="545454"/>
              <w:right w:val="single" w:sz="5.650632" w:space="0" w:color="4F4F4F"/>
            </w:tcBorders>
          </w:tcPr>
          <w:p>
            <w:pPr>
              <w:spacing w:before="8" w:after="0" w:line="240" w:lineRule="auto"/>
              <w:ind w:left="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Şeyin: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041" w:type="dxa"/>
            <w:gridSpan w:val="6"/>
            <w:tcBorders>
              <w:top w:val="single" w:sz="5.650632" w:space="0" w:color="5B5B5B"/>
              <w:bottom w:val="single" w:sz="5.650632" w:space="0" w:color="5B5B5B"/>
              <w:left w:val="single" w:sz="5.650632" w:space="0" w:color="4F4F4F"/>
              <w:right w:val="single" w:sz="7.534176" w:space="0" w:color="5B5B5B"/>
            </w:tcBorders>
          </w:tcPr>
          <w:p>
            <w:pPr>
              <w:spacing w:before="13" w:after="0" w:line="240" w:lineRule="auto"/>
              <w:ind w:left="-5" w:right="-20"/>
              <w:jc w:val="left"/>
              <w:tabs>
                <w:tab w:pos="35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Sahibi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93"/>
              </w:rPr>
              <w:t>IKiracı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4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veya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Kullanan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5" w:hRule="exact"/>
        </w:trPr>
        <w:tc>
          <w:tcPr>
            <w:tcW w:w="2004" w:type="dxa"/>
            <w:vMerge w:val="restart"/>
            <w:gridSpan w:val="3"/>
            <w:tcBorders>
              <w:top w:val="single" w:sz="5.650632" w:space="0" w:color="5B5B5B"/>
              <w:left w:val="single" w:sz="5.650632" w:space="0" w:color="545454"/>
              <w:right w:val="single" w:sz="5.650632" w:space="0" w:color="4F4F4F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9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40" w:lineRule="auto"/>
              <w:ind w:left="-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1"/>
              </w:rPr>
              <w:t>Giden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9" w:after="0" w:line="240" w:lineRule="auto"/>
              <w:ind w:left="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Ekibin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041" w:type="dxa"/>
            <w:gridSpan w:val="6"/>
            <w:tcBorders>
              <w:top w:val="single" w:sz="5.650632" w:space="0" w:color="5B5B5B"/>
              <w:bottom w:val="single" w:sz="5.650632" w:space="0" w:color="4F4F4F"/>
              <w:left w:val="single" w:sz="5.650632" w:space="0" w:color="4F4F4F"/>
              <w:right w:val="single" w:sz="7.534176" w:space="0" w:color="5B5B5B"/>
            </w:tcBorders>
          </w:tcPr>
          <w:p>
            <w:pPr>
              <w:spacing w:before="8" w:after="0" w:line="240" w:lineRule="auto"/>
              <w:ind w:left="-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Amiıi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ldri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GÖKDERE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475" w:hRule="exact"/>
        </w:trPr>
        <w:tc>
          <w:tcPr>
            <w:tcW w:w="2004" w:type="dxa"/>
            <w:vMerge/>
            <w:gridSpan w:val="3"/>
            <w:tcBorders>
              <w:left w:val="single" w:sz="5.650632" w:space="0" w:color="545454"/>
              <w:right w:val="single" w:sz="5.650632" w:space="0" w:color="4F4F4F"/>
            </w:tcBorders>
          </w:tcPr>
          <w:p>
            <w:pPr/>
            <w:rPr/>
          </w:p>
        </w:tc>
        <w:tc>
          <w:tcPr>
            <w:tcW w:w="2526" w:type="dxa"/>
            <w:vMerge w:val="restart"/>
            <w:tcBorders>
              <w:top w:val="single" w:sz="5.650632" w:space="0" w:color="4F4F4F"/>
              <w:left w:val="single" w:sz="5.650632" w:space="0" w:color="4F4F4F"/>
              <w:right w:val="single" w:sz="5.650632" w:space="0" w:color="575757"/>
            </w:tcBorders>
          </w:tcPr>
          <w:p>
            <w:pPr>
              <w:spacing w:before="5" w:after="0" w:line="240" w:lineRule="auto"/>
              <w:ind w:left="-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Sayısı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:1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9" w:after="0" w:line="240" w:lineRule="auto"/>
              <w:ind w:left="-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Plakası: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35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EC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821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515" w:type="dxa"/>
            <w:gridSpan w:val="5"/>
            <w:tcBorders>
              <w:top w:val="single" w:sz="5.650632" w:space="0" w:color="4F4F4F"/>
              <w:bottom w:val="single" w:sz="5.650632" w:space="0" w:color="5B5B5B"/>
              <w:left w:val="single" w:sz="5.650632" w:space="0" w:color="575757"/>
              <w:right w:val="single" w:sz="7.534176" w:space="0" w:color="5B5B5B"/>
            </w:tcBorders>
          </w:tcPr>
          <w:p>
            <w:pPr>
              <w:spacing w:before="5" w:after="0" w:line="240" w:lineRule="auto"/>
              <w:ind w:left="-7" w:right="-20"/>
              <w:jc w:val="left"/>
              <w:tabs>
                <w:tab w:pos="28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w w:val="254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15:57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Varı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16:01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2004" w:type="dxa"/>
            <w:vMerge/>
            <w:gridSpan w:val="3"/>
            <w:tcBorders>
              <w:left w:val="single" w:sz="5.650632" w:space="0" w:color="545454"/>
              <w:right w:val="single" w:sz="5.650632" w:space="0" w:color="4F4F4F"/>
            </w:tcBorders>
          </w:tcPr>
          <w:p>
            <w:pPr/>
            <w:rPr/>
          </w:p>
        </w:tc>
        <w:tc>
          <w:tcPr>
            <w:tcW w:w="2526" w:type="dxa"/>
            <w:vMerge/>
            <w:tcBorders>
              <w:left w:val="single" w:sz="5.650632" w:space="0" w:color="4F4F4F"/>
              <w:right w:val="single" w:sz="5.650632" w:space="0" w:color="575757"/>
            </w:tcBorders>
          </w:tcPr>
          <w:p>
            <w:pPr/>
            <w:rPr/>
          </w:p>
        </w:tc>
        <w:tc>
          <w:tcPr>
            <w:tcW w:w="6515" w:type="dxa"/>
            <w:gridSpan w:val="5"/>
            <w:tcBorders>
              <w:top w:val="single" w:sz="5.650632" w:space="0" w:color="5B5B5B"/>
              <w:bottom w:val="single" w:sz="5.650632" w:space="0" w:color="545454"/>
              <w:left w:val="single" w:sz="5.650632" w:space="0" w:color="575757"/>
              <w:right w:val="single" w:sz="7.534176" w:space="0" w:color="5B5B5B"/>
            </w:tcBorders>
          </w:tcPr>
          <w:p>
            <w:pPr>
              <w:spacing w:before="10" w:after="0" w:line="218" w:lineRule="exact"/>
              <w:ind w:left="12" w:right="-20"/>
              <w:jc w:val="left"/>
              <w:tabs>
                <w:tab w:pos="24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Elektri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Arıza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Geliş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2"/>
                <w:w w:val="100"/>
              </w:rPr>
              <w:t>_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Gelmedi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2004" w:type="dxa"/>
            <w:vMerge/>
            <w:gridSpan w:val="3"/>
            <w:tcBorders>
              <w:left w:val="single" w:sz="5.650632" w:space="0" w:color="545454"/>
              <w:right w:val="single" w:sz="5.650632" w:space="0" w:color="4F4F4F"/>
            </w:tcBorders>
          </w:tcPr>
          <w:p>
            <w:pPr/>
            <w:rPr/>
          </w:p>
        </w:tc>
        <w:tc>
          <w:tcPr>
            <w:tcW w:w="2526" w:type="dxa"/>
            <w:vMerge/>
            <w:tcBorders>
              <w:left w:val="single" w:sz="5.650632" w:space="0" w:color="4F4F4F"/>
              <w:right w:val="single" w:sz="5.650632" w:space="0" w:color="575757"/>
            </w:tcBorders>
          </w:tcPr>
          <w:p>
            <w:pPr/>
            <w:rPr/>
          </w:p>
        </w:tc>
        <w:tc>
          <w:tcPr>
            <w:tcW w:w="6515" w:type="dxa"/>
            <w:gridSpan w:val="5"/>
            <w:tcBorders>
              <w:top w:val="single" w:sz="5.650632" w:space="0" w:color="545454"/>
              <w:bottom w:val="single" w:sz="5.650632" w:space="0" w:color="4F4F4F"/>
              <w:left w:val="single" w:sz="5.650632" w:space="0" w:color="575757"/>
              <w:right w:val="single" w:sz="7.534176" w:space="0" w:color="5B5B5B"/>
            </w:tcBorders>
          </w:tcPr>
          <w:p>
            <w:pPr>
              <w:spacing w:before="5" w:after="0" w:line="218" w:lineRule="exact"/>
              <w:ind w:left="26" w:right="-20"/>
              <w:jc w:val="left"/>
              <w:tabs>
                <w:tab w:pos="24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112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Acil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Servi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0"/>
              </w:rPr>
              <w:t>:Gelmedi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2004" w:type="dxa"/>
            <w:vMerge/>
            <w:gridSpan w:val="3"/>
            <w:tcBorders>
              <w:left w:val="single" w:sz="5.650632" w:space="0" w:color="545454"/>
              <w:right w:val="single" w:sz="5.650632" w:space="0" w:color="4F4F4F"/>
            </w:tcBorders>
          </w:tcPr>
          <w:p>
            <w:pPr/>
            <w:rPr/>
          </w:p>
        </w:tc>
        <w:tc>
          <w:tcPr>
            <w:tcW w:w="2526" w:type="dxa"/>
            <w:vMerge/>
            <w:tcBorders>
              <w:bottom w:val="single" w:sz="5.650632" w:space="0" w:color="545454"/>
              <w:left w:val="single" w:sz="5.650632" w:space="0" w:color="4F4F4F"/>
              <w:right w:val="single" w:sz="5.650632" w:space="0" w:color="575757"/>
            </w:tcBorders>
          </w:tcPr>
          <w:p>
            <w:pPr/>
            <w:rPr/>
          </w:p>
        </w:tc>
        <w:tc>
          <w:tcPr>
            <w:tcW w:w="6515" w:type="dxa"/>
            <w:gridSpan w:val="5"/>
            <w:tcBorders>
              <w:top w:val="single" w:sz="5.650632" w:space="0" w:color="4F4F4F"/>
              <w:bottom w:val="single" w:sz="5.650632" w:space="0" w:color="545454"/>
              <w:left w:val="single" w:sz="5.650632" w:space="0" w:color="575757"/>
              <w:right w:val="single" w:sz="7.534176" w:space="0" w:color="5B5B5B"/>
            </w:tcBorders>
          </w:tcPr>
          <w:p>
            <w:pPr>
              <w:spacing w:before="5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Emniyet-Jandarma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Gelmedi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2004" w:type="dxa"/>
            <w:vMerge/>
            <w:gridSpan w:val="3"/>
            <w:tcBorders>
              <w:bottom w:val="single" w:sz="5.650632" w:space="0" w:color="545454"/>
              <w:left w:val="single" w:sz="5.650632" w:space="0" w:color="545454"/>
              <w:right w:val="single" w:sz="5.650632" w:space="0" w:color="4F4F4F"/>
            </w:tcBorders>
          </w:tcPr>
          <w:p>
            <w:pPr/>
            <w:rPr/>
          </w:p>
        </w:tc>
        <w:tc>
          <w:tcPr>
            <w:tcW w:w="2526" w:type="dxa"/>
            <w:tcBorders>
              <w:top w:val="single" w:sz="5.650632" w:space="0" w:color="545454"/>
              <w:bottom w:val="single" w:sz="5.650632" w:space="0" w:color="545454"/>
              <w:left w:val="single" w:sz="5.650632" w:space="0" w:color="4F4F4F"/>
              <w:right w:val="single" w:sz="5.650632" w:space="0" w:color="575757"/>
            </w:tcBorders>
          </w:tcPr>
          <w:p>
            <w:pPr>
              <w:spacing w:before="5" w:after="0" w:line="218" w:lineRule="exact"/>
              <w:ind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Personel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Sayısı: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2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515" w:type="dxa"/>
            <w:gridSpan w:val="5"/>
            <w:tcBorders>
              <w:top w:val="single" w:sz="5.650632" w:space="0" w:color="545454"/>
              <w:bottom w:val="single" w:sz="5.650632" w:space="0" w:color="545454"/>
              <w:left w:val="single" w:sz="5.650632" w:space="0" w:color="575757"/>
              <w:right w:val="single" w:sz="7.534176" w:space="0" w:color="5B5B5B"/>
            </w:tcBorders>
          </w:tcPr>
          <w:p>
            <w:pPr>
              <w:spacing w:before="1" w:after="0" w:line="240" w:lineRule="auto"/>
              <w:ind w:left="7" w:right="-20"/>
              <w:jc w:val="left"/>
              <w:tabs>
                <w:tab w:pos="24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0"/>
              </w:rPr>
              <w:t>Dol!;alg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9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90"/>
              </w:rPr>
              <w:t>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9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Ekibi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Gelmedi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466" w:hRule="exact"/>
        </w:trPr>
        <w:tc>
          <w:tcPr>
            <w:tcW w:w="2004" w:type="dxa"/>
            <w:vMerge w:val="restart"/>
            <w:gridSpan w:val="3"/>
            <w:tcBorders>
              <w:top w:val="single" w:sz="5.650632" w:space="0" w:color="545454"/>
              <w:left w:val="single" w:sz="5.650632" w:space="0" w:color="545454"/>
              <w:right w:val="single" w:sz="5.650632" w:space="0" w:color="4F4F4F"/>
            </w:tcBorders>
          </w:tcPr>
          <w:p>
            <w:pPr>
              <w:spacing w:before="5" w:after="0" w:line="240" w:lineRule="auto"/>
              <w:ind w:left="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0"/>
              </w:rPr>
              <w:t>Y&lt;lrdımcı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1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Eki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Gitmişse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526" w:type="dxa"/>
            <w:tcBorders>
              <w:top w:val="single" w:sz="5.650632" w:space="0" w:color="545454"/>
              <w:bottom w:val="single" w:sz="5.650632" w:space="0" w:color="4F4F4F"/>
              <w:left w:val="single" w:sz="5.650632" w:space="0" w:color="4F4F4F"/>
              <w:right w:val="single" w:sz="5.650632" w:space="0" w:color="575757"/>
            </w:tcBorders>
          </w:tcPr>
          <w:p>
            <w:pPr>
              <w:spacing w:before="5" w:after="0" w:line="250" w:lineRule="auto"/>
              <w:ind w:left="5" w:right="1456" w:firstLine="-9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Çıkı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3"/>
              </w:rPr>
              <w:t>DönOş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4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5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865" w:type="dxa"/>
            <w:gridSpan w:val="3"/>
            <w:tcBorders>
              <w:top w:val="single" w:sz="5.650632" w:space="0" w:color="545454"/>
              <w:bottom w:val="single" w:sz="5.650632" w:space="0" w:color="4F4F4F"/>
              <w:left w:val="single" w:sz="5.650632" w:space="0" w:color="575757"/>
              <w:right w:val="single" w:sz="5.650632" w:space="0" w:color="4F4F4F"/>
            </w:tcBorders>
          </w:tcPr>
          <w:p>
            <w:pPr>
              <w:spacing w:before="5" w:after="0" w:line="240" w:lineRule="auto"/>
              <w:ind w:left="-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0"/>
              </w:rPr>
              <w:t>fA,raç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"/>
                <w:w w:val="8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Sayısı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13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649" w:type="dxa"/>
            <w:gridSpan w:val="2"/>
            <w:tcBorders>
              <w:top w:val="single" w:sz="5.650632" w:space="0" w:color="545454"/>
              <w:bottom w:val="nil" w:sz="6" w:space="0" w:color="auto"/>
              <w:left w:val="single" w:sz="5.650632" w:space="0" w:color="4F4F4F"/>
              <w:right w:val="single" w:sz="7.534176" w:space="0" w:color="5B5B5B"/>
            </w:tcBorders>
          </w:tcPr>
          <w:p>
            <w:pPr>
              <w:spacing w:before="5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Personel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Sayıs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"/>
                <w:w w:val="102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35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8" w:hRule="exact"/>
        </w:trPr>
        <w:tc>
          <w:tcPr>
            <w:tcW w:w="2004" w:type="dxa"/>
            <w:vMerge/>
            <w:gridSpan w:val="3"/>
            <w:tcBorders>
              <w:left w:val="single" w:sz="5.650632" w:space="0" w:color="545454"/>
              <w:right w:val="single" w:sz="5.650632" w:space="0" w:color="4F4F4F"/>
            </w:tcBorders>
          </w:tcPr>
          <w:p>
            <w:pPr/>
            <w:rPr/>
          </w:p>
        </w:tc>
        <w:tc>
          <w:tcPr>
            <w:tcW w:w="2526" w:type="dxa"/>
            <w:tcBorders>
              <w:top w:val="single" w:sz="5.650632" w:space="0" w:color="4F4F4F"/>
              <w:bottom w:val="single" w:sz="5.650632" w:space="0" w:color="4F4F4F"/>
              <w:left w:val="single" w:sz="5.650632" w:space="0" w:color="4F4F4F"/>
              <w:right w:val="single" w:sz="5.650632" w:space="0" w:color="575757"/>
            </w:tcBorders>
          </w:tcPr>
          <w:p>
            <w:pPr>
              <w:spacing w:before="5" w:after="0" w:line="218" w:lineRule="exact"/>
              <w:ind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Yardıma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Gele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8"/>
                <w:w w:val="100"/>
              </w:rPr>
              <w:t> </w:t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0"/>
                <w:w w:val="100"/>
              </w:rPr>
              <w:t>A.</w:t>
            </w:r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Plakası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865" w:type="dxa"/>
            <w:gridSpan w:val="3"/>
            <w:tcBorders>
              <w:top w:val="single" w:sz="5.650632" w:space="0" w:color="4F4F4F"/>
              <w:bottom w:val="single" w:sz="5.650632" w:space="0" w:color="4F4F4F"/>
              <w:left w:val="single" w:sz="5.650632" w:space="0" w:color="575757"/>
              <w:right w:val="single" w:sz="5.650632" w:space="0" w:color="4F4F4F"/>
            </w:tcBorders>
          </w:tcPr>
          <w:p>
            <w:pPr/>
            <w:rPr/>
          </w:p>
        </w:tc>
        <w:tc>
          <w:tcPr>
            <w:tcW w:w="3649" w:type="dxa"/>
            <w:gridSpan w:val="2"/>
            <w:tcBorders>
              <w:top w:val="nil" w:sz="6" w:space="0" w:color="auto"/>
              <w:bottom w:val="single" w:sz="5.650632" w:space="0" w:color="4F4F4F"/>
              <w:left w:val="single" w:sz="5.650632" w:space="0" w:color="4F4F4F"/>
              <w:right w:val="single" w:sz="7.534176" w:space="0" w:color="5B5B5B"/>
            </w:tcBorders>
          </w:tcPr>
          <w:p>
            <w:pPr/>
            <w:rPr/>
          </w:p>
        </w:tc>
      </w:tr>
      <w:tr>
        <w:trPr>
          <w:trHeight w:val="242" w:hRule="exact"/>
        </w:trPr>
        <w:tc>
          <w:tcPr>
            <w:tcW w:w="2004" w:type="dxa"/>
            <w:vMerge/>
            <w:gridSpan w:val="3"/>
            <w:tcBorders>
              <w:bottom w:val="single" w:sz="5.650632" w:space="0" w:color="4F4F4F"/>
              <w:left w:val="single" w:sz="5.650632" w:space="0" w:color="545454"/>
              <w:right w:val="single" w:sz="5.650632" w:space="0" w:color="4F4F4F"/>
            </w:tcBorders>
          </w:tcPr>
          <w:p>
            <w:pPr/>
            <w:rPr/>
          </w:p>
        </w:tc>
        <w:tc>
          <w:tcPr>
            <w:tcW w:w="9041" w:type="dxa"/>
            <w:gridSpan w:val="6"/>
            <w:tcBorders>
              <w:top w:val="single" w:sz="5.650632" w:space="0" w:color="4F4F4F"/>
              <w:bottom w:val="single" w:sz="5.650632" w:space="0" w:color="4F4F4F"/>
              <w:left w:val="single" w:sz="5.650632" w:space="0" w:color="4F4F4F"/>
              <w:right w:val="single" w:sz="7.534176" w:space="0" w:color="5B5B5B"/>
            </w:tcBorders>
          </w:tcPr>
          <w:p>
            <w:pPr>
              <w:spacing w:before="5" w:after="0" w:line="240" w:lineRule="auto"/>
              <w:ind w:left="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Eki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Amirini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3"/>
              </w:rPr>
              <w:t>Adı-Soyadı: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471" w:hRule="exact"/>
        </w:trPr>
        <w:tc>
          <w:tcPr>
            <w:tcW w:w="2004" w:type="dxa"/>
            <w:gridSpan w:val="3"/>
            <w:tcBorders>
              <w:top w:val="single" w:sz="5.650632" w:space="0" w:color="4F4F4F"/>
              <w:bottom w:val="single" w:sz="5.650632" w:space="0" w:color="4F4F4F"/>
              <w:left w:val="single" w:sz="5.650632" w:space="0" w:color="545454"/>
              <w:right w:val="single" w:sz="5.650632" w:space="0" w:color="4F4F4F"/>
            </w:tcBorders>
          </w:tcPr>
          <w:p>
            <w:pPr>
              <w:spacing w:before="5" w:after="0" w:line="240" w:lineRule="auto"/>
              <w:ind w:left="-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Olayı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Görüldüğü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23" w:after="0" w:line="240" w:lineRule="auto"/>
              <w:ind w:left="9" w:right="-20"/>
              <w:jc w:val="left"/>
              <w:rPr>
                <w:rFonts w:ascii="Arial" w:hAnsi="Arial" w:cs="Arial" w:eastAsia="Arial"/>
                <w:sz w:val="18"/>
                <w:szCs w:val="18"/>
              </w:rPr>
            </w:pPr>
            <w:rPr/>
            <w:r>
              <w:rPr>
                <w:rFonts w:ascii="Arial" w:hAnsi="Arial" w:cs="Arial" w:eastAsia="Arial"/>
                <w:sz w:val="18"/>
                <w:szCs w:val="18"/>
                <w:color w:val="313131"/>
                <w:spacing w:val="0"/>
                <w:w w:val="102"/>
              </w:rPr>
              <w:t>Durum</w:t>
            </w:r>
            <w:r>
              <w:rPr>
                <w:rFonts w:ascii="Arial" w:hAnsi="Arial" w:cs="Arial" w:eastAsia="Arial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041" w:type="dxa"/>
            <w:gridSpan w:val="6"/>
            <w:tcBorders>
              <w:top w:val="single" w:sz="5.650632" w:space="0" w:color="4F4F4F"/>
              <w:bottom w:val="single" w:sz="5.650632" w:space="0" w:color="4F4F4F"/>
              <w:left w:val="single" w:sz="5.650632" w:space="0" w:color="4F4F4F"/>
              <w:right w:val="single" w:sz="7.534176" w:space="0" w:color="5B5B5B"/>
            </w:tcBorders>
          </w:tcPr>
          <w:p>
            <w:pPr>
              <w:spacing w:before="5" w:after="0" w:line="240" w:lineRule="auto"/>
              <w:ind w:left="3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yerine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vanldığında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alevii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dumanlı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şekilde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6"/>
              </w:rPr>
              <w:t>yanmaleta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olduğ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görüldü.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2004" w:type="dxa"/>
            <w:vMerge w:val="restart"/>
            <w:gridSpan w:val="3"/>
            <w:tcBorders>
              <w:top w:val="single" w:sz="5.650632" w:space="0" w:color="4F4F4F"/>
              <w:left w:val="single" w:sz="5.650632" w:space="0" w:color="545454"/>
              <w:right w:val="single" w:sz="5.650632" w:space="0" w:color="4F4F4F"/>
            </w:tcBorders>
          </w:tcPr>
          <w:p>
            <w:pPr>
              <w:spacing w:before="3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40" w:lineRule="auto"/>
              <w:ind w:left="5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16"/>
              </w:rPr>
              <w:t>öndürme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2"/>
                <w:w w:val="11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526" w:type="dxa"/>
            <w:vMerge w:val="restart"/>
            <w:tcBorders>
              <w:top w:val="single" w:sz="5.650632" w:space="0" w:color="4F4F4F"/>
              <w:left w:val="single" w:sz="5.650632" w:space="0" w:color="4F4F4F"/>
              <w:right w:val="single" w:sz="7.534176" w:space="0" w:color="646464"/>
            </w:tcBorders>
          </w:tcPr>
          <w:p>
            <w:pPr>
              <w:spacing w:before="4" w:after="0" w:line="160" w:lineRule="exact"/>
              <w:jc w:val="left"/>
              <w:rPr>
                <w:sz w:val="16"/>
                <w:szCs w:val="16"/>
              </w:rPr>
            </w:pPr>
            <w:rPr/>
            <w:r>
              <w:rPr>
                <w:sz w:val="16"/>
                <w:szCs w:val="16"/>
              </w:rPr>
            </w:r>
          </w:p>
          <w:p>
            <w:pPr>
              <w:spacing w:before="0" w:after="0" w:line="240" w:lineRule="auto"/>
              <w:ind w:left="650" w:right="-140"/>
              <w:jc w:val="left"/>
              <w:tabs>
                <w:tab w:pos="2500" w:val="left"/>
              </w:tabs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ile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464646"/>
                <w:spacing w:val="0"/>
                <w:w w:val="52"/>
              </w:rPr>
              <w:t>I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000000"/>
                <w:spacing w:val="0"/>
                <w:w w:val="100"/>
              </w:rPr>
            </w:r>
          </w:p>
        </w:tc>
        <w:tc>
          <w:tcPr>
            <w:tcW w:w="6515" w:type="dxa"/>
            <w:gridSpan w:val="5"/>
            <w:tcBorders>
              <w:top w:val="single" w:sz="5.650632" w:space="0" w:color="4F4F4F"/>
              <w:bottom w:val="single" w:sz="5.650632" w:space="0" w:color="545454"/>
              <w:left w:val="single" w:sz="7.534176" w:space="0" w:color="646464"/>
              <w:right w:val="single" w:sz="7.534176" w:space="0" w:color="5B5B5B"/>
            </w:tcBorders>
          </w:tcPr>
          <w:p>
            <w:pPr>
              <w:spacing w:before="5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8"/>
              </w:rPr>
              <w:t>öndUrınede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4"/>
                <w:w w:val="10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Kullanıla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söndürücü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478" w:hRule="exact"/>
        </w:trPr>
        <w:tc>
          <w:tcPr>
            <w:tcW w:w="2004" w:type="dxa"/>
            <w:vMerge/>
            <w:gridSpan w:val="3"/>
            <w:tcBorders>
              <w:bottom w:val="single" w:sz="5.650632" w:space="0" w:color="575757"/>
              <w:left w:val="single" w:sz="5.650632" w:space="0" w:color="545454"/>
              <w:right w:val="single" w:sz="5.650632" w:space="0" w:color="4F4F4F"/>
            </w:tcBorders>
          </w:tcPr>
          <w:p>
            <w:pPr/>
            <w:rPr/>
          </w:p>
        </w:tc>
        <w:tc>
          <w:tcPr>
            <w:tcW w:w="2526" w:type="dxa"/>
            <w:vMerge/>
            <w:tcBorders>
              <w:bottom w:val="single" w:sz="5.650632" w:space="0" w:color="575757"/>
              <w:left w:val="single" w:sz="5.650632" w:space="0" w:color="4F4F4F"/>
              <w:right w:val="single" w:sz="7.534176" w:space="0" w:color="646464"/>
            </w:tcBorders>
          </w:tcPr>
          <w:p>
            <w:pPr/>
            <w:rPr/>
          </w:p>
        </w:tc>
        <w:tc>
          <w:tcPr>
            <w:tcW w:w="6515" w:type="dxa"/>
            <w:gridSpan w:val="5"/>
            <w:tcBorders>
              <w:top w:val="single" w:sz="5.650632" w:space="0" w:color="545454"/>
              <w:bottom w:val="single" w:sz="5.650632" w:space="0" w:color="575757"/>
              <w:left w:val="single" w:sz="7.534176" w:space="0" w:color="646464"/>
              <w:right w:val="single" w:sz="7.534176" w:space="0" w:color="5B5B5B"/>
            </w:tcBorders>
          </w:tcPr>
          <w:p>
            <w:pPr>
              <w:spacing w:before="0" w:after="0" w:line="185" w:lineRule="exact"/>
              <w:ind w:left="-4" w:right="2064"/>
              <w:jc w:val="center"/>
              <w:tabs>
                <w:tab w:pos="1840" w:val="left"/>
                <w:tab w:pos="34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8"/>
                <w:szCs w:val="28"/>
                <w:color w:val="464646"/>
                <w:spacing w:val="0"/>
                <w:w w:val="52"/>
                <w:position w:val="-3"/>
              </w:rPr>
              <w:t>Su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464646"/>
                <w:spacing w:val="21"/>
                <w:w w:val="52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3"/>
              </w:rPr>
              <w:t>m3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8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3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3"/>
              </w:rPr>
              <w:t>IKöpük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9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6"/>
                <w:w w:val="100"/>
                <w:position w:val="-3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00"/>
                <w:position w:val="-3"/>
              </w:rPr>
              <w:t>g.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00"/>
                <w:position w:val="-3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8"/>
                <w:w w:val="35"/>
                <w:position w:val="-3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3"/>
              </w:rPr>
              <w:t>K.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"/>
                <w:w w:val="100"/>
                <w:position w:val="-3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15"/>
                <w:w w:val="138"/>
                <w:position w:val="-3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7"/>
                <w:position w:val="-3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8"/>
                <w:position w:val="-3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3"/>
                <w:w w:val="100"/>
                <w:position w:val="-3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6"/>
                <w:position w:val="-3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96"/>
                <w:position w:val="-3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38"/>
                <w:position w:val="-3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278" w:lineRule="exact"/>
              <w:ind w:left="783" w:right="2919"/>
              <w:jc w:val="center"/>
              <w:tabs>
                <w:tab w:pos="1840" w:val="left"/>
                <w:tab w:pos="3400" w:val="left"/>
              </w:tabs>
              <w:rPr>
                <w:rFonts w:ascii="Arial" w:hAnsi="Arial" w:cs="Arial" w:eastAsia="Arial"/>
                <w:sz w:val="38"/>
                <w:szCs w:val="38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8"/>
                <w:w w:val="105"/>
                <w:position w:val="-3"/>
              </w:rPr>
              <w:t>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-7"/>
                <w:w w:val="136"/>
                <w:position w:val="-3"/>
              </w:rPr>
              <w:t>,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6"/>
                <w:position w:val="-3"/>
              </w:rPr>
              <w:t>5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3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3"/>
              </w:rPr>
            </w:r>
            <w:r>
              <w:rPr>
                <w:rFonts w:ascii="Arial" w:hAnsi="Arial" w:cs="Arial" w:eastAsia="Arial"/>
                <w:sz w:val="38"/>
                <w:szCs w:val="38"/>
                <w:color w:val="464646"/>
                <w:spacing w:val="0"/>
                <w:w w:val="55"/>
                <w:position w:val="-3"/>
              </w:rPr>
              <w:t>ı</w:t>
            </w:r>
            <w:r>
              <w:rPr>
                <w:rFonts w:ascii="Arial" w:hAnsi="Arial" w:cs="Arial" w:eastAsia="Arial"/>
                <w:sz w:val="38"/>
                <w:szCs w:val="38"/>
                <w:color w:val="464646"/>
                <w:spacing w:val="0"/>
                <w:w w:val="100"/>
                <w:position w:val="-3"/>
              </w:rPr>
              <w:tab/>
            </w:r>
            <w:r>
              <w:rPr>
                <w:rFonts w:ascii="Arial" w:hAnsi="Arial" w:cs="Arial" w:eastAsia="Arial"/>
                <w:sz w:val="38"/>
                <w:szCs w:val="38"/>
                <w:color w:val="464646"/>
                <w:spacing w:val="0"/>
                <w:w w:val="55"/>
                <w:position w:val="-3"/>
              </w:rPr>
              <w:t>ı</w:t>
            </w:r>
            <w:r>
              <w:rPr>
                <w:rFonts w:ascii="Arial" w:hAnsi="Arial" w:cs="Arial" w:eastAsia="Arial"/>
                <w:sz w:val="38"/>
                <w:szCs w:val="3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799" w:hRule="exact"/>
        </w:trPr>
        <w:tc>
          <w:tcPr>
            <w:tcW w:w="2004" w:type="dxa"/>
            <w:gridSpan w:val="3"/>
            <w:tcBorders>
              <w:top w:val="single" w:sz="5.650632" w:space="0" w:color="575757"/>
              <w:bottom w:val="single" w:sz="5.650632" w:space="0" w:color="545454"/>
              <w:left w:val="single" w:sz="5.650632" w:space="0" w:color="545454"/>
              <w:right w:val="single" w:sz="5.650632" w:space="0" w:color="4F4F4F"/>
            </w:tcBorders>
          </w:tcPr>
          <w:p>
            <w:pPr>
              <w:spacing w:before="16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-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pöndilrme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Sonundaki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0" w:after="0" w:line="233" w:lineRule="exact"/>
              <w:ind w:left="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89"/>
              </w:rPr>
              <w:t>Hasa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0"/>
                <w:w w:val="89"/>
              </w:rPr>
              <w:t>r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313131"/>
                <w:spacing w:val="8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Durumu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041" w:type="dxa"/>
            <w:gridSpan w:val="6"/>
            <w:tcBorders>
              <w:top w:val="single" w:sz="5.650632" w:space="0" w:color="575757"/>
              <w:bottom w:val="single" w:sz="5.650632" w:space="0" w:color="545454"/>
              <w:left w:val="single" w:sz="5.650632" w:space="0" w:color="4F4F4F"/>
              <w:right w:val="single" w:sz="7.534176" w:space="0" w:color="5B5B5B"/>
            </w:tcBorders>
          </w:tcPr>
          <w:p>
            <w:pPr>
              <w:spacing w:before="3" w:after="0" w:line="240" w:lineRule="auto"/>
              <w:ind w:left="89" w:right="-77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yerinde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Ege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Üniversitesine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ait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boş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arsa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içerisindeki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otla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yanmıştır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Maddi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zara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yoktur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9"/>
              </w:rPr>
              <w:t>F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01"/>
              </w:rPr>
              <w:t>ev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10"/>
                <w:w w:val="101"/>
              </w:rPr>
              <w:t>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54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14" w:after="0" w:line="240" w:lineRule="auto"/>
              <w:ind w:left="-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AYHAN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yerinde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ayağını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incitmiştir.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925" w:hRule="exact"/>
        </w:trPr>
        <w:tc>
          <w:tcPr>
            <w:tcW w:w="2004" w:type="dxa"/>
            <w:gridSpan w:val="3"/>
            <w:tcBorders>
              <w:top w:val="single" w:sz="5.650632" w:space="0" w:color="545454"/>
              <w:bottom w:val="single" w:sz="5.650632" w:space="0" w:color="4F4F4F"/>
              <w:left w:val="single" w:sz="5.650632" w:space="0" w:color="545454"/>
              <w:right w:val="single" w:sz="5.650632" w:space="0" w:color="4F4F4F"/>
            </w:tcBorders>
          </w:tcPr>
          <w:p>
            <w:pPr>
              <w:spacing w:before="16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Çıkı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1"/>
              </w:rPr>
              <w:t>Nedeni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9041" w:type="dxa"/>
            <w:gridSpan w:val="6"/>
            <w:tcBorders>
              <w:top w:val="single" w:sz="5.650632" w:space="0" w:color="545454"/>
              <w:bottom w:val="single" w:sz="5.650632" w:space="0" w:color="4F4F4F"/>
              <w:left w:val="single" w:sz="5.650632" w:space="0" w:color="4F4F4F"/>
              <w:right w:val="single" w:sz="7.534176" w:space="0" w:color="5B5B5B"/>
            </w:tcBorders>
          </w:tcPr>
          <w:p>
            <w:pPr>
              <w:spacing w:before="8" w:after="0" w:line="240" w:lineRule="auto"/>
              <w:ind w:left="122" w:right="-93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yerinde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yapıla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tetkikte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başlangıcını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boş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arsa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içerisindeki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kuru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atıarda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olduğ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görülmü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olup;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9" w:after="0" w:line="253" w:lineRule="auto"/>
              <w:ind w:left="-5" w:right="-79"/>
              <w:jc w:val="both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!Yapılan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araştırma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ve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soruşturmada,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  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kimliği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belirlenemeyen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yoldan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geçen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kişi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veya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kişiler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tarafından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söndilıillınede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sehve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atıla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veya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düşürüıe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izmaritini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açı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alandaki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yanıcı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kuru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otları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tutuşturması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neticesinde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çıktır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kanaatine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vanlınl§tU:.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2" w:hRule="exact"/>
        </w:trPr>
        <w:tc>
          <w:tcPr>
            <w:tcW w:w="2004" w:type="dxa"/>
            <w:gridSpan w:val="3"/>
            <w:tcBorders>
              <w:top w:val="single" w:sz="5.650632" w:space="0" w:color="4F4F4F"/>
              <w:bottom w:val="single" w:sz="5.650632" w:space="0" w:color="545454"/>
              <w:left w:val="single" w:sz="5.650632" w:space="0" w:color="545454"/>
              <w:right w:val="single" w:sz="5.650632" w:space="0" w:color="4F4F4F"/>
            </w:tcBorders>
          </w:tcPr>
          <w:p>
            <w:pPr>
              <w:spacing w:before="15" w:after="0" w:line="213" w:lineRule="exact"/>
              <w:ind w:left="5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20"/>
                <w:position w:val="-1"/>
              </w:rPr>
              <w:t>igoıtalı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11"/>
                <w:w w:val="12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ise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9041" w:type="dxa"/>
            <w:gridSpan w:val="6"/>
            <w:tcBorders>
              <w:top w:val="single" w:sz="5.650632" w:space="0" w:color="4F4F4F"/>
              <w:bottom w:val="single" w:sz="5.650632" w:space="0" w:color="545454"/>
              <w:left w:val="single" w:sz="5.650632" w:space="0" w:color="4F4F4F"/>
              <w:right w:val="single" w:sz="7.534176" w:space="0" w:color="5B5B5B"/>
            </w:tcBorders>
          </w:tcPr>
          <w:p>
            <w:pPr>
              <w:spacing w:before="15" w:after="0" w:line="213" w:lineRule="exact"/>
              <w:ind w:left="58" w:right="-20"/>
              <w:jc w:val="left"/>
              <w:tabs>
                <w:tab w:pos="45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32"/>
                <w:position w:val="-1"/>
              </w:rPr>
              <w:t>rketi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32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"/>
                <w:w w:val="132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Adı: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!Bedeli: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0" w:hRule="exact"/>
        </w:trPr>
        <w:tc>
          <w:tcPr>
            <w:tcW w:w="2004" w:type="dxa"/>
            <w:gridSpan w:val="3"/>
            <w:tcBorders>
              <w:top w:val="single" w:sz="5.650632" w:space="0" w:color="545454"/>
              <w:bottom w:val="single" w:sz="5.650632" w:space="0" w:color="545454"/>
              <w:left w:val="single" w:sz="5.650632" w:space="0" w:color="545454"/>
              <w:right w:val="single" w:sz="5.650632" w:space="0" w:color="4F4F4F"/>
            </w:tcBorders>
          </w:tcPr>
          <w:p>
            <w:pPr>
              <w:spacing w:before="15" w:after="0" w:line="211" w:lineRule="exact"/>
              <w:ind w:left="-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0"/>
                <w:position w:val="-1"/>
              </w:rPr>
              <w:t>fA.raç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6"/>
                <w:w w:val="8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-1"/>
              </w:rPr>
              <w:t>Gereç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3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Kayb.ı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9041" w:type="dxa"/>
            <w:gridSpan w:val="6"/>
            <w:tcBorders>
              <w:top w:val="single" w:sz="5.650632" w:space="0" w:color="545454"/>
              <w:bottom w:val="single" w:sz="5.650632" w:space="0" w:color="545454"/>
              <w:left w:val="single" w:sz="5.650632" w:space="0" w:color="4F4F4F"/>
              <w:right w:val="single" w:sz="7.534176" w:space="0" w:color="5B5B5B"/>
            </w:tcBorders>
          </w:tcPr>
          <w:p>
            <w:pPr/>
            <w:rPr/>
          </w:p>
        </w:tc>
      </w:tr>
      <w:tr>
        <w:trPr>
          <w:trHeight w:val="706" w:hRule="exact"/>
        </w:trPr>
        <w:tc>
          <w:tcPr>
            <w:tcW w:w="2004" w:type="dxa"/>
            <w:gridSpan w:val="3"/>
            <w:tcBorders>
              <w:top w:val="single" w:sz="5.650632" w:space="0" w:color="545454"/>
              <w:bottom w:val="single" w:sz="5.650632" w:space="0" w:color="575757"/>
              <w:left w:val="single" w:sz="5.650632" w:space="0" w:color="545454"/>
              <w:right w:val="single" w:sz="5.650632" w:space="0" w:color="4F4F4F"/>
            </w:tcBorders>
          </w:tcPr>
          <w:p>
            <w:pPr>
              <w:spacing w:before="6" w:after="0" w:line="220" w:lineRule="atLeast"/>
              <w:ind w:left="-5" w:right="482" w:firstLine="9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Yer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Kime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85"/>
              </w:rPr>
              <w:t>lfr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25"/>
                <w:w w:val="85"/>
              </w:rPr>
              <w:t>&gt;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85"/>
              </w:rPr>
              <w:t>'im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2"/>
                <w:w w:val="8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2"/>
              </w:rPr>
              <w:t>Edildiği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0" w:after="0" w:line="69" w:lineRule="exact"/>
              <w:ind w:left="-5" w:right="-20"/>
              <w:jc w:val="left"/>
              <w:rPr>
                <w:rFonts w:ascii="Arial" w:hAnsi="Arial" w:cs="Arial" w:eastAsia="Arial"/>
                <w:sz w:val="16"/>
                <w:szCs w:val="16"/>
              </w:rPr>
            </w:pPr>
            <w:rPr/>
            <w:r>
              <w:rPr>
                <w:rFonts w:ascii="Arial" w:hAnsi="Arial" w:cs="Arial" w:eastAsia="Arial"/>
                <w:sz w:val="16"/>
                <w:szCs w:val="16"/>
                <w:color w:val="5D5D5D"/>
                <w:spacing w:val="0"/>
                <w:w w:val="108"/>
                <w:position w:val="-1"/>
              </w:rPr>
              <w:t>r-</w:t>
            </w:r>
            <w:r>
              <w:rPr>
                <w:rFonts w:ascii="Arial" w:hAnsi="Arial" w:cs="Arial" w:eastAsia="Arial"/>
                <w:sz w:val="16"/>
                <w:szCs w:val="16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73" w:lineRule="exact"/>
              <w:ind w:left="1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1"/>
              </w:rPr>
              <w:t>h.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  <w:position w:val="1"/>
              </w:rPr>
              <w:t>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31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5D5D5D"/>
                <w:spacing w:val="12"/>
                <w:w w:val="30"/>
                <w:position w:val="1"/>
              </w:rPr>
              <w:t>.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88"/>
                <w:position w:val="1"/>
              </w:rPr>
              <w:t>ı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0"/>
                <w:w w:val="89"/>
                <w:position w:val="1"/>
              </w:rPr>
              <w:t>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313131"/>
                <w:spacing w:val="8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1"/>
              </w:rPr>
              <w:t>DönilşU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9041" w:type="dxa"/>
            <w:gridSpan w:val="6"/>
            <w:tcBorders>
              <w:top w:val="single" w:sz="5.650632" w:space="0" w:color="545454"/>
              <w:bottom w:val="single" w:sz="5.650632" w:space="0" w:color="575757"/>
              <w:left w:val="single" w:sz="5.650632" w:space="0" w:color="4F4F4F"/>
              <w:right w:val="single" w:sz="7.534176" w:space="0" w:color="5B5B5B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4" w:after="0" w:line="260" w:lineRule="exact"/>
              <w:jc w:val="left"/>
              <w:rPr>
                <w:sz w:val="26"/>
                <w:szCs w:val="26"/>
              </w:rPr>
            </w:pPr>
            <w:rPr/>
            <w:r>
              <w:rPr>
                <w:sz w:val="26"/>
                <w:szCs w:val="26"/>
              </w:rPr>
            </w:r>
          </w:p>
          <w:p>
            <w:pPr>
              <w:spacing w:before="0" w:after="0" w:line="228" w:lineRule="exact"/>
              <w:ind w:left="-5" w:right="-20"/>
              <w:jc w:val="left"/>
              <w:tabs>
                <w:tab w:pos="386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color w:val="313131"/>
                <w:spacing w:val="0"/>
                <w:w w:val="100"/>
                <w:position w:val="-1"/>
              </w:rPr>
              <w:t>rraı:ih</w:t>
            </w:r>
            <w:r>
              <w:rPr>
                <w:rFonts w:ascii="Arial" w:hAnsi="Arial" w:cs="Arial" w:eastAsia="Arial"/>
                <w:sz w:val="20"/>
                <w:szCs w:val="20"/>
                <w:color w:val="313131"/>
                <w:spacing w:val="22"/>
                <w:w w:val="100"/>
                <w:position w:val="-1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color w:val="464646"/>
                <w:spacing w:val="0"/>
                <w:w w:val="100"/>
                <w:position w:val="-1"/>
              </w:rPr>
              <w:t>:</w:t>
            </w:r>
            <w:r>
              <w:rPr>
                <w:rFonts w:ascii="Arial" w:hAnsi="Arial" w:cs="Arial" w:eastAsia="Arial"/>
                <w:sz w:val="20"/>
                <w:szCs w:val="20"/>
                <w:color w:val="464646"/>
                <w:spacing w:val="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1.05.20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8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47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2"/>
                <w:position w:val="0"/>
              </w:rPr>
              <w:t>ISaatj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5"/>
                <w:w w:val="92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00"/>
                <w:position w:val="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2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  <w:position w:val="0"/>
              </w:rPr>
              <w:t>17:00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8" w:hRule="exact"/>
        </w:trPr>
        <w:tc>
          <w:tcPr>
            <w:tcW w:w="793" w:type="dxa"/>
            <w:tcBorders>
              <w:top w:val="single" w:sz="5.650632" w:space="0" w:color="575757"/>
              <w:bottom w:val="single" w:sz="5.650632" w:space="0" w:color="545454"/>
              <w:left w:val="single" w:sz="5.650632" w:space="0" w:color="545454"/>
              <w:right w:val="single" w:sz="5.650632" w:space="0" w:color="5B5B5B"/>
            </w:tcBorders>
          </w:tcPr>
          <w:p>
            <w:pPr>
              <w:spacing w:before="10" w:after="0" w:line="213" w:lineRule="exact"/>
              <w:ind w:left="9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  <w:position w:val="-1"/>
              </w:rPr>
              <w:t>Varsa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70" w:type="dxa"/>
            <w:tcBorders>
              <w:top w:val="single" w:sz="5.650632" w:space="0" w:color="575757"/>
              <w:bottom w:val="single" w:sz="5.650632" w:space="0" w:color="545454"/>
              <w:left w:val="single" w:sz="5.650632" w:space="0" w:color="5B5B5B"/>
              <w:right w:val="single" w:sz="5.650632" w:space="0" w:color="4F4F4F"/>
            </w:tcBorders>
          </w:tcPr>
          <w:p>
            <w:pPr>
              <w:spacing w:before="10" w:after="0" w:line="213" w:lineRule="exact"/>
              <w:ind w:left="11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Ölü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640" w:type="dxa"/>
            <w:tcBorders>
              <w:top w:val="single" w:sz="5.650632" w:space="0" w:color="575757"/>
              <w:bottom w:val="single" w:sz="5.650632" w:space="0" w:color="545454"/>
              <w:left w:val="single" w:sz="5.650632" w:space="0" w:color="4F4F4F"/>
              <w:right w:val="single" w:sz="5.650632" w:space="0" w:color="4F4F4F"/>
            </w:tcBorders>
          </w:tcPr>
          <w:p>
            <w:pPr>
              <w:spacing w:before="10" w:after="0" w:line="213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  <w:position w:val="-1"/>
              </w:rPr>
              <w:t>Yaralı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968" w:type="dxa"/>
            <w:gridSpan w:val="3"/>
            <w:tcBorders>
              <w:top w:val="single" w:sz="5.650632" w:space="0" w:color="575757"/>
              <w:bottom w:val="single" w:sz="5.650632" w:space="0" w:color="545454"/>
              <w:left w:val="single" w:sz="5.650632" w:space="0" w:color="4F4F4F"/>
              <w:right w:val="single" w:sz="5.650632" w:space="0" w:color="4F4F4F"/>
            </w:tcBorders>
          </w:tcPr>
          <w:p>
            <w:pPr>
              <w:spacing w:before="10" w:after="0" w:line="213" w:lineRule="exact"/>
              <w:ind w:left="-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PIDE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98"/>
                <w:position w:val="-1"/>
              </w:rPr>
              <w:t>EK1P: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1"/>
                <w:w w:val="98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1.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Posta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  <w:position w:val="-1"/>
              </w:rPr>
              <w:t>Bornova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073" w:type="dxa"/>
            <w:gridSpan w:val="3"/>
            <w:tcBorders>
              <w:top w:val="single" w:sz="5.650632" w:space="0" w:color="575757"/>
              <w:bottom w:val="single" w:sz="5.650632" w:space="0" w:color="545454"/>
              <w:left w:val="single" w:sz="5.650632" w:space="0" w:color="4F4F4F"/>
              <w:right w:val="single" w:sz="7.534176" w:space="0" w:color="5B5B5B"/>
            </w:tcBorders>
          </w:tcPr>
          <w:p>
            <w:pPr>
              <w:spacing w:before="1" w:after="0" w:line="240" w:lineRule="auto"/>
              <w:ind w:left="1394" w:right="1333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w w:val="101"/>
              </w:rPr>
              <w:t>ONAYLA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0"/>
                <w:w w:val="102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9"/>
              </w:rPr>
              <w:t>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077" w:hRule="exact"/>
        </w:trPr>
        <w:tc>
          <w:tcPr>
            <w:tcW w:w="793" w:type="dxa"/>
            <w:tcBorders>
              <w:top w:val="single" w:sz="5.650632" w:space="0" w:color="545454"/>
              <w:bottom w:val="single" w:sz="5.650632" w:space="0" w:color="575757"/>
              <w:left w:val="single" w:sz="5.650632" w:space="0" w:color="545454"/>
              <w:right w:val="single" w:sz="5.650632" w:space="0" w:color="5B5B5B"/>
            </w:tcBorders>
          </w:tcPr>
          <w:p>
            <w:pPr>
              <w:spacing w:before="2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341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/>
              <w:pict>
                <v:shape style="width:11.520001pt;height:33.6pt;mso-position-horizontal-relative:char;mso-position-vertical-relative:line" type="#_x0000_t75">
                  <v:imagedata r:id="rId27" o:title=""/>
                </v:shape>
              </w:pic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20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</w:tc>
        <w:tc>
          <w:tcPr>
            <w:tcW w:w="570" w:type="dxa"/>
            <w:tcBorders>
              <w:top w:val="single" w:sz="5.650632" w:space="0" w:color="545454"/>
              <w:bottom w:val="single" w:sz="5.650632" w:space="0" w:color="575757"/>
              <w:left w:val="single" w:sz="5.650632" w:space="0" w:color="5B5B5B"/>
              <w:right w:val="single" w:sz="5.650632" w:space="0" w:color="4F4F4F"/>
            </w:tcBorders>
          </w:tcPr>
          <w:p>
            <w:pPr/>
            <w:rPr/>
          </w:p>
        </w:tc>
        <w:tc>
          <w:tcPr>
            <w:tcW w:w="640" w:type="dxa"/>
            <w:tcBorders>
              <w:top w:val="single" w:sz="5.650632" w:space="0" w:color="545454"/>
              <w:bottom w:val="single" w:sz="5.650632" w:space="0" w:color="575757"/>
              <w:left w:val="single" w:sz="5.650632" w:space="0" w:color="4F4F4F"/>
              <w:right w:val="single" w:sz="5.650632" w:space="0" w:color="4F4F4F"/>
            </w:tcBorders>
          </w:tcPr>
          <w:p>
            <w:pPr/>
            <w:rPr/>
          </w:p>
        </w:tc>
        <w:tc>
          <w:tcPr>
            <w:tcW w:w="4968" w:type="dxa"/>
            <w:vMerge w:val="restart"/>
            <w:gridSpan w:val="3"/>
            <w:tcBorders>
              <w:top w:val="single" w:sz="5.650632" w:space="0" w:color="545454"/>
              <w:left w:val="single" w:sz="5.650632" w:space="0" w:color="4F4F4F"/>
              <w:right w:val="single" w:sz="5.650632" w:space="0" w:color="4F4F4F"/>
            </w:tcBorders>
          </w:tcPr>
          <w:p>
            <w:pPr>
              <w:spacing w:before="3" w:after="0" w:line="240" w:lineRule="exact"/>
              <w:jc w:val="left"/>
              <w:rPr>
                <w:sz w:val="24"/>
                <w:szCs w:val="24"/>
              </w:rPr>
            </w:pPr>
            <w:rPr/>
            <w:r>
              <w:rPr>
                <w:sz w:val="24"/>
                <w:szCs w:val="24"/>
              </w:rPr>
            </w:r>
          </w:p>
          <w:p>
            <w:pPr>
              <w:spacing w:before="0" w:after="0" w:line="240" w:lineRule="auto"/>
              <w:ind w:left="146" w:right="-20"/>
              <w:jc w:val="left"/>
              <w:tabs>
                <w:tab w:pos="26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Gitmişse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Üs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Amiri: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El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Koyan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5" w:after="0" w:line="240" w:lineRule="auto"/>
              <w:ind w:left="287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Eki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Amiri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4" w:after="0" w:line="280" w:lineRule="exact"/>
              <w:jc w:val="left"/>
              <w:rPr>
                <w:sz w:val="28"/>
                <w:szCs w:val="28"/>
              </w:rPr>
            </w:pPr>
            <w:rPr/>
            <w:r>
              <w:rPr>
                <w:sz w:val="28"/>
                <w:szCs w:val="28"/>
              </w:rPr>
            </w:r>
          </w:p>
          <w:p>
            <w:pPr>
              <w:spacing w:before="0" w:after="0" w:line="240" w:lineRule="auto"/>
              <w:ind w:left="711" w:right="-20"/>
              <w:jc w:val="left"/>
              <w:tabs>
                <w:tab w:pos="2260" w:val="left"/>
              </w:tabs>
              <w:rPr>
                <w:rFonts w:ascii="Arial" w:hAnsi="Arial" w:cs="Arial" w:eastAsia="Arial"/>
                <w:sz w:val="21"/>
                <w:szCs w:val="21"/>
              </w:rPr>
            </w:pPr>
            <w:rPr/>
            <w:r>
              <w:rPr>
                <w:rFonts w:ascii="Times New Roman" w:hAnsi="Times New Roman" w:cs="Times New Roman" w:eastAsia="Times New Roman"/>
                <w:sz w:val="21"/>
                <w:szCs w:val="21"/>
                <w:color w:val="2B3369"/>
                <w:spacing w:val="0"/>
                <w:w w:val="100"/>
              </w:rPr>
              <w:t>IJI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B3369"/>
                <w:spacing w:val="-4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B3369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21"/>
                <w:szCs w:val="21"/>
                <w:color w:val="2B3369"/>
                <w:spacing w:val="0"/>
                <w:w w:val="100"/>
              </w:rPr>
            </w:r>
            <w:r>
              <w:rPr>
                <w:rFonts w:ascii="Arial" w:hAnsi="Arial" w:cs="Arial" w:eastAsia="Arial"/>
                <w:sz w:val="21"/>
                <w:szCs w:val="21"/>
                <w:color w:val="464646"/>
                <w:spacing w:val="0"/>
                <w:w w:val="100"/>
              </w:rPr>
              <w:t>E</w:t>
            </w:r>
            <w:r>
              <w:rPr>
                <w:rFonts w:ascii="Arial" w:hAnsi="Arial" w:cs="Arial" w:eastAsia="Arial"/>
                <w:sz w:val="21"/>
                <w:szCs w:val="21"/>
                <w:color w:val="000000"/>
                <w:spacing w:val="0"/>
                <w:w w:val="100"/>
              </w:rPr>
            </w:r>
          </w:p>
          <w:p>
            <w:pPr>
              <w:spacing w:before="19" w:after="0" w:line="240" w:lineRule="auto"/>
              <w:ind w:left="207" w:right="-20"/>
              <w:jc w:val="left"/>
              <w:tabs>
                <w:tab w:pos="1280" w:val="left"/>
                <w:tab w:pos="3080" w:val="left"/>
              </w:tabs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16"/>
                <w:szCs w:val="16"/>
                <w:color w:val="908E90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908E90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5D5D5D"/>
                <w:spacing w:val="0"/>
                <w:w w:val="85"/>
              </w:rPr>
              <w:t>'J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5D5D5D"/>
                <w:spacing w:val="0"/>
                <w:w w:val="84"/>
              </w:rPr>
              <w:t>\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5D5D5D"/>
                <w:spacing w:val="-4"/>
                <w:w w:val="85"/>
              </w:rPr>
              <w:t>I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464646"/>
                <w:spacing w:val="0"/>
                <w:w w:val="115"/>
              </w:rPr>
              <w:t>.</w:t>
            </w:r>
            <w:r>
              <w:rPr>
                <w:rFonts w:ascii="Times New Roman" w:hAnsi="Times New Roman" w:cs="Times New Roman" w:eastAsia="Times New Roman"/>
                <w:sz w:val="16"/>
                <w:szCs w:val="16"/>
                <w:color w:val="464646"/>
                <w:spacing w:val="-23"/>
                <w:w w:val="115"/>
              </w:rPr>
              <w:t>.</w:t>
            </w:r>
            <w:r>
              <w:rPr>
                <w:rFonts w:ascii="Arial" w:hAnsi="Arial" w:cs="Arial" w:eastAsia="Arial"/>
                <w:sz w:val="20"/>
                <w:szCs w:val="20"/>
                <w:color w:val="5D5D5D"/>
                <w:spacing w:val="-26"/>
                <w:w w:val="199"/>
              </w:rPr>
              <w:t>,</w:t>
            </w:r>
            <w:r>
              <w:rPr>
                <w:rFonts w:ascii="Arial" w:hAnsi="Arial" w:cs="Arial" w:eastAsia="Arial"/>
                <w:sz w:val="20"/>
                <w:szCs w:val="20"/>
                <w:color w:val="1F2124"/>
                <w:spacing w:val="-11"/>
                <w:w w:val="21"/>
              </w:rPr>
              <w:t>,</w:t>
            </w:r>
            <w:r>
              <w:rPr>
                <w:rFonts w:ascii="Arial" w:hAnsi="Arial" w:cs="Arial" w:eastAsia="Arial"/>
                <w:sz w:val="20"/>
                <w:szCs w:val="20"/>
                <w:color w:val="2B3369"/>
                <w:spacing w:val="-42"/>
                <w:w w:val="48"/>
              </w:rPr>
              <w:t>J</w:t>
            </w:r>
            <w:r>
              <w:rPr>
                <w:rFonts w:ascii="Arial" w:hAnsi="Arial" w:cs="Arial" w:eastAsia="Arial"/>
                <w:sz w:val="20"/>
                <w:szCs w:val="20"/>
                <w:color w:val="2B3369"/>
                <w:spacing w:val="-16"/>
                <w:w w:val="156"/>
              </w:rPr>
              <w:t>.</w:t>
            </w:r>
            <w:r>
              <w:rPr>
                <w:rFonts w:ascii="Arial" w:hAnsi="Arial" w:cs="Arial" w:eastAsia="Arial"/>
                <w:sz w:val="20"/>
                <w:szCs w:val="20"/>
                <w:color w:val="2B3369"/>
                <w:spacing w:val="-44"/>
                <w:w w:val="156"/>
              </w:rPr>
              <w:t>,</w:t>
            </w:r>
            <w:r>
              <w:rPr>
                <w:rFonts w:ascii="Arial" w:hAnsi="Arial" w:cs="Arial" w:eastAsia="Arial"/>
                <w:sz w:val="20"/>
                <w:szCs w:val="20"/>
                <w:color w:val="908E90"/>
                <w:spacing w:val="0"/>
                <w:w w:val="5"/>
              </w:rPr>
              <w:t>,,</w:t>
            </w:r>
            <w:r>
              <w:rPr>
                <w:rFonts w:ascii="Arial" w:hAnsi="Arial" w:cs="Arial" w:eastAsia="Arial"/>
                <w:sz w:val="20"/>
                <w:szCs w:val="20"/>
                <w:color w:val="908E90"/>
                <w:spacing w:val="-37"/>
                <w:w w:val="100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color w:val="1F2124"/>
                <w:spacing w:val="-31"/>
                <w:w w:val="72"/>
              </w:rPr>
              <w:t>'</w:t>
            </w:r>
            <w:r>
              <w:rPr>
                <w:rFonts w:ascii="Arial" w:hAnsi="Arial" w:cs="Arial" w:eastAsia="Arial"/>
                <w:sz w:val="20"/>
                <w:szCs w:val="20"/>
                <w:color w:val="2B3369"/>
                <w:spacing w:val="-95"/>
                <w:w w:val="75"/>
              </w:rPr>
              <w:t>V</w:t>
            </w:r>
            <w:r>
              <w:rPr>
                <w:rFonts w:ascii="Arial" w:hAnsi="Arial" w:cs="Arial" w:eastAsia="Arial"/>
                <w:sz w:val="20"/>
                <w:szCs w:val="20"/>
                <w:color w:val="1F2124"/>
                <w:spacing w:val="-18"/>
                <w:w w:val="72"/>
              </w:rPr>
              <w:t>"</w:t>
            </w:r>
            <w:r>
              <w:rPr>
                <w:rFonts w:ascii="Arial" w:hAnsi="Arial" w:cs="Arial" w:eastAsia="Arial"/>
                <w:sz w:val="20"/>
                <w:szCs w:val="20"/>
                <w:color w:val="707274"/>
                <w:spacing w:val="-77"/>
                <w:w w:val="154"/>
              </w:rPr>
              <w:t>,</w:t>
            </w:r>
            <w:r>
              <w:rPr>
                <w:rFonts w:ascii="Arial" w:hAnsi="Arial" w:cs="Arial" w:eastAsia="Arial"/>
                <w:sz w:val="20"/>
                <w:szCs w:val="20"/>
                <w:color w:val="908E90"/>
                <w:spacing w:val="-42"/>
                <w:w w:val="117"/>
              </w:rPr>
              <w:t>.</w:t>
            </w:r>
            <w:r>
              <w:rPr>
                <w:rFonts w:ascii="Arial" w:hAnsi="Arial" w:cs="Arial" w:eastAsia="Arial"/>
                <w:sz w:val="20"/>
                <w:szCs w:val="20"/>
                <w:color w:val="5D5D5D"/>
                <w:spacing w:val="-35"/>
                <w:w w:val="42"/>
              </w:rPr>
              <w:t>J</w:t>
            </w:r>
            <w:r>
              <w:rPr>
                <w:rFonts w:ascii="Arial" w:hAnsi="Arial" w:cs="Arial" w:eastAsia="Arial"/>
                <w:sz w:val="20"/>
                <w:szCs w:val="20"/>
                <w:color w:val="424870"/>
                <w:spacing w:val="0"/>
                <w:w w:val="51"/>
              </w:rPr>
              <w:t>"'".J</w:t>
            </w:r>
            <w:r>
              <w:rPr>
                <w:rFonts w:ascii="Arial" w:hAnsi="Arial" w:cs="Arial" w:eastAsia="Arial"/>
                <w:sz w:val="20"/>
                <w:szCs w:val="20"/>
                <w:color w:val="424870"/>
                <w:spacing w:val="0"/>
                <w:w w:val="100"/>
              </w:rPr>
              <w:tab/>
            </w:r>
            <w:r>
              <w:rPr>
                <w:rFonts w:ascii="Arial" w:hAnsi="Arial" w:cs="Arial" w:eastAsia="Arial"/>
                <w:sz w:val="20"/>
                <w:szCs w:val="20"/>
                <w:color w:val="424870"/>
                <w:spacing w:val="0"/>
                <w:w w:val="100"/>
              </w:rPr>
            </w:r>
            <w:r>
              <w:rPr>
                <w:rFonts w:ascii="Arial" w:hAnsi="Arial" w:cs="Arial" w:eastAsia="Arial"/>
                <w:sz w:val="24"/>
                <w:szCs w:val="24"/>
                <w:color w:val="464646"/>
                <w:spacing w:val="0"/>
                <w:w w:val="148"/>
              </w:rPr>
              <w:t>U</w:t>
            </w:r>
            <w:r>
              <w:rPr>
                <w:rFonts w:ascii="Arial" w:hAnsi="Arial" w:cs="Arial" w:eastAsia="Arial"/>
                <w:sz w:val="24"/>
                <w:szCs w:val="24"/>
                <w:color w:val="464646"/>
                <w:spacing w:val="-138"/>
                <w:w w:val="148"/>
              </w:rPr>
              <w:t>1</w:t>
            </w:r>
            <w:r>
              <w:rPr>
                <w:rFonts w:ascii="Arial" w:hAnsi="Arial" w:cs="Arial" w:eastAsia="Arial"/>
                <w:sz w:val="24"/>
                <w:szCs w:val="24"/>
                <w:color w:val="707274"/>
                <w:spacing w:val="-22"/>
                <w:w w:val="148"/>
              </w:rPr>
              <w:t>L</w:t>
            </w:r>
            <w:r>
              <w:rPr>
                <w:rFonts w:ascii="Arial" w:hAnsi="Arial" w:cs="Arial" w:eastAsia="Arial"/>
                <w:sz w:val="24"/>
                <w:szCs w:val="24"/>
                <w:color w:val="313131"/>
                <w:spacing w:val="0"/>
                <w:w w:val="148"/>
              </w:rPr>
              <w:t>U</w:t>
            </w:r>
            <w:r>
              <w:rPr>
                <w:rFonts w:ascii="Arial" w:hAnsi="Arial" w:cs="Arial" w:eastAsia="Arial"/>
                <w:sz w:val="24"/>
                <w:szCs w:val="24"/>
                <w:color w:val="313131"/>
                <w:spacing w:val="-97"/>
                <w:w w:val="148"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color w:val="313131"/>
                <w:spacing w:val="0"/>
                <w:w w:val="100"/>
              </w:rPr>
              <w:tab/>
            </w:r>
            <w:r>
              <w:rPr>
                <w:rFonts w:ascii="Arial" w:hAnsi="Arial" w:cs="Arial" w:eastAsia="Arial"/>
                <w:sz w:val="24"/>
                <w:szCs w:val="24"/>
                <w:color w:val="313131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İtf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14"/>
                <w:w w:val="100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color w:val="313131"/>
                <w:spacing w:val="0"/>
                <w:w w:val="104"/>
              </w:rPr>
              <w:t>Eri</w:t>
            </w:r>
            <w:r>
              <w:rPr>
                <w:rFonts w:ascii="Arial" w:hAnsi="Arial" w:cs="Arial" w:eastAsia="Arial"/>
                <w:sz w:val="20"/>
                <w:szCs w:val="20"/>
                <w:color w:val="000000"/>
                <w:spacing w:val="0"/>
                <w:w w:val="100"/>
              </w:rPr>
            </w:r>
          </w:p>
          <w:p>
            <w:pPr>
              <w:spacing w:before="0" w:after="0" w:line="241" w:lineRule="exact"/>
              <w:ind w:left="207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21"/>
                <w:szCs w:val="21"/>
                <w:color w:val="5D5D5D"/>
                <w:spacing w:val="0"/>
                <w:w w:val="87"/>
              </w:rPr>
              <w:t>ltfaJY</w:t>
            </w:r>
            <w:r>
              <w:rPr>
                <w:rFonts w:ascii="Arial" w:hAnsi="Arial" w:cs="Arial" w:eastAsia="Arial"/>
                <w:sz w:val="21"/>
                <w:szCs w:val="21"/>
                <w:color w:val="5D5D5D"/>
                <w:spacing w:val="0"/>
                <w:w w:val="87"/>
              </w:rPr>
              <w:t>e</w:t>
            </w:r>
            <w:r>
              <w:rPr>
                <w:rFonts w:ascii="Arial" w:hAnsi="Arial" w:cs="Arial" w:eastAsia="Arial"/>
                <w:sz w:val="21"/>
                <w:szCs w:val="21"/>
                <w:color w:val="5D5D5D"/>
                <w:spacing w:val="7"/>
                <w:w w:val="87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0"/>
                <w:w w:val="100"/>
              </w:rPr>
              <w:t>Merkez</w:t>
            </w:r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51"/>
                <w:w w:val="100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color w:val="5D5D5D"/>
                <w:spacing w:val="0"/>
                <w:w w:val="172"/>
              </w:rPr>
              <w:t>!</w:t>
            </w:r>
            <w:r>
              <w:rPr>
                <w:rFonts w:ascii="Arial" w:hAnsi="Arial" w:cs="Arial" w:eastAsia="Arial"/>
                <w:sz w:val="20"/>
                <w:szCs w:val="20"/>
                <w:color w:val="5D5D5D"/>
                <w:spacing w:val="-58"/>
                <w:w w:val="172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5D5D5D"/>
                <w:spacing w:val="8"/>
                <w:w w:val="107"/>
              </w:rPr>
              <w:t>ö</w:t>
            </w:r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0"/>
                <w:w w:val="111"/>
              </w:rPr>
              <w:t>lge</w:t>
            </w:r>
            <w:r>
              <w:rPr>
                <w:rFonts w:ascii="Arial" w:hAnsi="Arial" w:cs="Arial" w:eastAsia="Arial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0" w:after="0" w:line="210" w:lineRule="exact"/>
              <w:ind w:left="179" w:right="-20"/>
              <w:jc w:val="left"/>
              <w:rPr>
                <w:rFonts w:ascii="Arial" w:hAnsi="Arial" w:cs="Arial" w:eastAsia="Arial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0"/>
                <w:w w:val="100"/>
              </w:rPr>
              <w:t>1.Post</w:t>
            </w:r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0"/>
                <w:w w:val="100"/>
              </w:rPr>
              <w:t>a</w:t>
            </w:r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0"/>
                <w:w w:val="100"/>
              </w:rPr>
              <w:t>Gruplar</w:t>
            </w:r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0"/>
                <w:w w:val="100"/>
              </w:rPr>
              <w:t>   </w:t>
            </w:r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26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5D5D5D"/>
                <w:spacing w:val="5"/>
                <w:w w:val="116"/>
              </w:rPr>
              <w:t>m</w:t>
            </w:r>
            <w:r>
              <w:rPr>
                <w:rFonts w:ascii="Arial" w:hAnsi="Arial" w:cs="Arial" w:eastAsia="Arial"/>
                <w:sz w:val="19"/>
                <w:szCs w:val="19"/>
                <w:color w:val="313131"/>
                <w:spacing w:val="0"/>
                <w:w w:val="123"/>
              </w:rPr>
              <w:t>iri</w:t>
            </w:r>
            <w:r>
              <w:rPr>
                <w:rFonts w:ascii="Arial" w:hAnsi="Arial" w:cs="Arial" w:eastAsia="Arial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8" w:after="0" w:line="110" w:lineRule="exact"/>
              <w:jc w:val="left"/>
              <w:rPr>
                <w:sz w:val="11"/>
                <w:szCs w:val="11"/>
              </w:rPr>
            </w:pPr>
            <w:rPr/>
            <w:r>
              <w:rPr>
                <w:sz w:val="11"/>
                <w:szCs w:val="11"/>
              </w:rPr>
            </w:r>
          </w:p>
          <w:p>
            <w:pPr>
              <w:spacing w:before="0" w:after="0" w:line="879" w:lineRule="exact"/>
              <w:ind w:left="414" w:right="-20"/>
              <w:jc w:val="left"/>
              <w:tabs>
                <w:tab w:pos="1020" w:val="left"/>
                <w:tab w:pos="1800" w:val="left"/>
                <w:tab w:pos="2740" w:val="left"/>
              </w:tabs>
              <w:rPr>
                <w:rFonts w:ascii="Arial" w:hAnsi="Arial" w:cs="Arial" w:eastAsia="Arial"/>
                <w:sz w:val="74"/>
                <w:szCs w:val="74"/>
              </w:rPr>
            </w:pPr>
            <w:rPr/>
            <w:r>
              <w:rPr>
                <w:rFonts w:ascii="Arial" w:hAnsi="Arial" w:cs="Arial" w:eastAsia="Arial"/>
                <w:sz w:val="28"/>
                <w:szCs w:val="28"/>
                <w:color w:val="464646"/>
                <w:spacing w:val="0"/>
                <w:w w:val="71"/>
                <w:b/>
                <w:bCs/>
                <w:position w:val="-16"/>
              </w:rPr>
              <w:t>Ahd</w:t>
            </w:r>
            <w:r>
              <w:rPr>
                <w:rFonts w:ascii="Arial" w:hAnsi="Arial" w:cs="Arial" w:eastAsia="Arial"/>
                <w:sz w:val="28"/>
                <w:szCs w:val="28"/>
                <w:color w:val="464646"/>
                <w:spacing w:val="0"/>
                <w:w w:val="100"/>
                <w:b/>
                <w:bCs/>
                <w:position w:val="-16"/>
              </w:rPr>
              <w:tab/>
            </w:r>
            <w:r>
              <w:rPr>
                <w:rFonts w:ascii="Arial" w:hAnsi="Arial" w:cs="Arial" w:eastAsia="Arial"/>
                <w:sz w:val="28"/>
                <w:szCs w:val="28"/>
                <w:color w:val="464646"/>
                <w:spacing w:val="0"/>
                <w:w w:val="100"/>
                <w:b/>
                <w:bCs/>
                <w:position w:val="-16"/>
              </w:rPr>
            </w:r>
            <w:r>
              <w:rPr>
                <w:rFonts w:ascii="Arial" w:hAnsi="Arial" w:cs="Arial" w:eastAsia="Arial"/>
                <w:sz w:val="23"/>
                <w:szCs w:val="23"/>
                <w:color w:val="464646"/>
                <w:spacing w:val="0"/>
                <w:w w:val="100"/>
                <w:b/>
                <w:bCs/>
                <w:position w:val="-16"/>
              </w:rPr>
              <w:t>r</w:t>
            </w:r>
            <w:r>
              <w:rPr>
                <w:rFonts w:ascii="Arial" w:hAnsi="Arial" w:cs="Arial" w:eastAsia="Arial"/>
                <w:sz w:val="23"/>
                <w:szCs w:val="23"/>
                <w:color w:val="464646"/>
                <w:spacing w:val="15"/>
                <w:w w:val="100"/>
                <w:b/>
                <w:bCs/>
                <w:position w:val="-16"/>
              </w:rPr>
              <w:t>a</w:t>
            </w:r>
            <w:r>
              <w:rPr>
                <w:rFonts w:ascii="Arial" w:hAnsi="Arial" w:cs="Arial" w:eastAsia="Arial"/>
                <w:sz w:val="23"/>
                <w:szCs w:val="23"/>
                <w:color w:val="5D5D5D"/>
                <w:spacing w:val="0"/>
                <w:w w:val="100"/>
                <w:b/>
                <w:bCs/>
                <w:position w:val="-16"/>
              </w:rPr>
              <w:t>an</w:t>
            </w:r>
            <w:r>
              <w:rPr>
                <w:rFonts w:ascii="Arial" w:hAnsi="Arial" w:cs="Arial" w:eastAsia="Arial"/>
                <w:sz w:val="23"/>
                <w:szCs w:val="23"/>
                <w:color w:val="5D5D5D"/>
                <w:spacing w:val="0"/>
                <w:w w:val="100"/>
                <w:b/>
                <w:bCs/>
                <w:position w:val="-16"/>
              </w:rPr>
              <w:tab/>
            </w:r>
            <w:r>
              <w:rPr>
                <w:rFonts w:ascii="Arial" w:hAnsi="Arial" w:cs="Arial" w:eastAsia="Arial"/>
                <w:sz w:val="23"/>
                <w:szCs w:val="23"/>
                <w:color w:val="5D5D5D"/>
                <w:spacing w:val="0"/>
                <w:w w:val="100"/>
                <w:b/>
                <w:bCs/>
                <w:position w:val="-16"/>
              </w:rPr>
            </w:r>
            <w:r>
              <w:rPr>
                <w:rFonts w:ascii="Arial" w:hAnsi="Arial" w:cs="Arial" w:eastAsia="Arial"/>
                <w:sz w:val="35"/>
                <w:szCs w:val="35"/>
                <w:color w:val="5D5D5D"/>
                <w:spacing w:val="0"/>
                <w:w w:val="100"/>
                <w:b/>
                <w:bCs/>
                <w:position w:val="-16"/>
              </w:rPr>
              <w:t>r</w:t>
            </w:r>
            <w:r>
              <w:rPr>
                <w:rFonts w:ascii="Arial" w:hAnsi="Arial" w:cs="Arial" w:eastAsia="Arial"/>
                <w:sz w:val="35"/>
                <w:szCs w:val="35"/>
                <w:color w:val="5D5D5D"/>
                <w:spacing w:val="35"/>
                <w:w w:val="100"/>
                <w:b/>
                <w:bCs/>
                <w:position w:val="-16"/>
              </w:rPr>
              <w:t> 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5D5D5D"/>
                <w:spacing w:val="0"/>
                <w:w w:val="70"/>
                <w:b/>
                <w:bCs/>
                <w:i/>
                <w:position w:val="-16"/>
              </w:rPr>
              <w:t>PÇ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5D5D5D"/>
                <w:spacing w:val="-40"/>
                <w:w w:val="100"/>
                <w:b/>
                <w:bCs/>
                <w:i/>
                <w:position w:val="-16"/>
              </w:rPr>
              <w:t> 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908E90"/>
                <w:spacing w:val="0"/>
                <w:w w:val="43"/>
                <w:b/>
                <w:bCs/>
                <w:i/>
                <w:position w:val="-16"/>
              </w:rPr>
              <w:t>JJ</w:t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908E90"/>
                <w:spacing w:val="0"/>
                <w:w w:val="100"/>
                <w:b/>
                <w:bCs/>
                <w:i/>
                <w:position w:val="-16"/>
              </w:rPr>
              <w:tab/>
            </w:r>
            <w:r>
              <w:rPr>
                <w:rFonts w:ascii="Times New Roman" w:hAnsi="Times New Roman" w:cs="Times New Roman" w:eastAsia="Times New Roman"/>
                <w:sz w:val="27"/>
                <w:szCs w:val="27"/>
                <w:color w:val="908E90"/>
                <w:spacing w:val="0"/>
                <w:w w:val="100"/>
                <w:b/>
                <w:bCs/>
                <w:i/>
                <w:position w:val="-16"/>
              </w:rPr>
            </w:r>
            <w:r>
              <w:rPr>
                <w:rFonts w:ascii="Arial" w:hAnsi="Arial" w:cs="Arial" w:eastAsia="Arial"/>
                <w:sz w:val="74"/>
                <w:szCs w:val="74"/>
                <w:color w:val="424870"/>
                <w:spacing w:val="0"/>
                <w:w w:val="107"/>
                <w:position w:val="1"/>
              </w:rPr>
              <w:t>jf/j</w:t>
            </w:r>
            <w:r>
              <w:rPr>
                <w:rFonts w:ascii="Arial" w:hAnsi="Arial" w:cs="Arial" w:eastAsia="Arial"/>
                <w:sz w:val="74"/>
                <w:szCs w:val="74"/>
                <w:color w:val="424870"/>
                <w:spacing w:val="-159"/>
                <w:w w:val="107"/>
                <w:position w:val="1"/>
              </w:rPr>
              <w:t>[</w:t>
            </w:r>
            <w:r>
              <w:rPr>
                <w:rFonts w:ascii="Arial" w:hAnsi="Arial" w:cs="Arial" w:eastAsia="Arial"/>
                <w:sz w:val="74"/>
                <w:szCs w:val="74"/>
                <w:color w:val="313131"/>
                <w:spacing w:val="0"/>
                <w:w w:val="25"/>
                <w:position w:val="1"/>
              </w:rPr>
              <w:t>OGLU</w:t>
            </w:r>
            <w:r>
              <w:rPr>
                <w:rFonts w:ascii="Arial" w:hAnsi="Arial" w:cs="Arial" w:eastAsia="Arial"/>
                <w:sz w:val="74"/>
                <w:szCs w:val="74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17" w:lineRule="exact"/>
              <w:ind w:left="308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İt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3"/>
                <w:w w:val="100"/>
              </w:rPr>
              <w:t>f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D5D5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Şoförü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  <w:p>
            <w:pPr>
              <w:spacing w:before="0" w:after="0" w:line="197" w:lineRule="exact"/>
              <w:ind w:left="414" w:right="-20"/>
              <w:jc w:val="left"/>
              <w:rPr>
                <w:rFonts w:ascii="Arial" w:hAnsi="Arial" w:cs="Arial" w:eastAsia="Arial"/>
                <w:sz w:val="20"/>
                <w:szCs w:val="20"/>
              </w:rPr>
            </w:pPr>
            <w:rPr/>
            <w:r>
              <w:rPr>
                <w:rFonts w:ascii="Arial" w:hAnsi="Arial" w:cs="Arial" w:eastAsia="Arial"/>
                <w:sz w:val="21"/>
                <w:szCs w:val="21"/>
                <w:color w:val="464646"/>
                <w:w w:val="75"/>
                <w:b/>
                <w:bCs/>
                <w:position w:val="1"/>
              </w:rPr>
              <w:t>ltfai</w:t>
            </w:r>
            <w:r>
              <w:rPr>
                <w:rFonts w:ascii="Arial" w:hAnsi="Arial" w:cs="Arial" w:eastAsia="Arial"/>
                <w:sz w:val="21"/>
                <w:szCs w:val="21"/>
                <w:color w:val="464646"/>
                <w:spacing w:val="-31"/>
                <w:w w:val="76"/>
                <w:b/>
                <w:bCs/>
                <w:position w:val="1"/>
              </w:rPr>
              <w:t>y</w:t>
            </w:r>
            <w:r>
              <w:rPr>
                <w:rFonts w:ascii="Arial" w:hAnsi="Arial" w:cs="Arial" w:eastAsia="Arial"/>
                <w:sz w:val="20"/>
                <w:szCs w:val="20"/>
                <w:color w:val="464646"/>
                <w:spacing w:val="0"/>
                <w:w w:val="88"/>
                <w:i/>
                <w:position w:val="1"/>
              </w:rPr>
              <w:t>Amir'</w:t>
            </w:r>
            <w:r>
              <w:rPr>
                <w:rFonts w:ascii="Arial" w:hAnsi="Arial" w:cs="Arial" w:eastAsia="Arial"/>
                <w:sz w:val="20"/>
                <w:szCs w:val="20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073" w:type="dxa"/>
            <w:vMerge w:val="restart"/>
            <w:gridSpan w:val="3"/>
            <w:tcBorders>
              <w:top w:val="single" w:sz="5.650632" w:space="0" w:color="545454"/>
              <w:left w:val="single" w:sz="5.650632" w:space="0" w:color="4F4F4F"/>
              <w:right w:val="single" w:sz="7.534176" w:space="0" w:color="5B5B5B"/>
            </w:tcBorders>
          </w:tcPr>
          <w:p>
            <w:pPr>
              <w:spacing w:before="0" w:after="0" w:line="312" w:lineRule="exact"/>
              <w:ind w:left="1618" w:right="1228"/>
              <w:jc w:val="center"/>
              <w:rPr>
                <w:rFonts w:ascii="Arial" w:hAnsi="Arial" w:cs="Arial" w:eastAsia="Arial"/>
                <w:sz w:val="28"/>
                <w:szCs w:val="28"/>
              </w:rPr>
            </w:pPr>
            <w:rPr/>
            <w:r>
              <w:rPr>
                <w:rFonts w:ascii="Times New Roman" w:hAnsi="Times New Roman" w:cs="Times New Roman" w:eastAsia="Times New Roman"/>
                <w:sz w:val="29"/>
                <w:szCs w:val="29"/>
                <w:color w:val="313131"/>
                <w:spacing w:val="0"/>
                <w:w w:val="51"/>
                <w:b/>
                <w:bCs/>
              </w:rPr>
              <w:t>1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313131"/>
                <w:spacing w:val="0"/>
                <w:w w:val="51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313131"/>
                <w:spacing w:val="16"/>
                <w:w w:val="51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313131"/>
                <w:spacing w:val="0"/>
                <w:w w:val="51"/>
                <w:b/>
                <w:bCs/>
              </w:rPr>
              <w:t>B</w:t>
            </w:r>
            <w:r>
              <w:rPr>
                <w:rFonts w:ascii="Times New Roman" w:hAnsi="Times New Roman" w:cs="Times New Roman" w:eastAsia="Times New Roman"/>
                <w:sz w:val="29"/>
                <w:szCs w:val="29"/>
                <w:color w:val="313131"/>
                <w:spacing w:val="24"/>
                <w:w w:val="51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24"/>
                <w:szCs w:val="24"/>
                <w:color w:val="313131"/>
                <w:spacing w:val="0"/>
                <w:w w:val="51"/>
                <w:b/>
                <w:bCs/>
              </w:rPr>
              <w:t>MaYIS</w:t>
            </w:r>
            <w:r>
              <w:rPr>
                <w:rFonts w:ascii="Arial" w:hAnsi="Arial" w:cs="Arial" w:eastAsia="Arial"/>
                <w:sz w:val="24"/>
                <w:szCs w:val="24"/>
                <w:color w:val="313131"/>
                <w:spacing w:val="25"/>
                <w:w w:val="51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28"/>
                <w:szCs w:val="28"/>
                <w:color w:val="313131"/>
                <w:spacing w:val="0"/>
                <w:w w:val="56"/>
                <w:b/>
                <w:bCs/>
              </w:rPr>
              <w:t>2017</w:t>
            </w:r>
            <w:r>
              <w:rPr>
                <w:rFonts w:ascii="Arial" w:hAnsi="Arial" w:cs="Arial" w:eastAsia="Arial"/>
                <w:sz w:val="28"/>
                <w:szCs w:val="28"/>
                <w:color w:val="000000"/>
                <w:spacing w:val="0"/>
                <w:w w:val="100"/>
              </w:rPr>
            </w:r>
          </w:p>
          <w:p>
            <w:pPr>
              <w:spacing w:before="7" w:after="0" w:line="170" w:lineRule="exact"/>
              <w:jc w:val="left"/>
              <w:rPr>
                <w:sz w:val="17"/>
                <w:szCs w:val="17"/>
              </w:rPr>
            </w:pPr>
            <w:rPr/>
            <w:r>
              <w:rPr>
                <w:sz w:val="17"/>
                <w:szCs w:val="17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486" w:lineRule="auto"/>
              <w:ind w:left="1370" w:right="1108" w:firstLine="-61"/>
              <w:jc w:val="center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Arial" w:hAnsi="Arial" w:cs="Arial" w:eastAsia="Arial"/>
                <w:sz w:val="20"/>
                <w:szCs w:val="20"/>
                <w:color w:val="464646"/>
                <w:spacing w:val="0"/>
                <w:w w:val="100"/>
                <w:i/>
              </w:rPr>
              <w:t>1</w:t>
            </w:r>
            <w:r>
              <w:rPr>
                <w:rFonts w:ascii="Arial" w:hAnsi="Arial" w:cs="Arial" w:eastAsia="Arial"/>
                <w:sz w:val="20"/>
                <w:szCs w:val="20"/>
                <w:color w:val="464646"/>
                <w:spacing w:val="0"/>
                <w:w w:val="100"/>
                <w:i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color w:val="464646"/>
                <w:spacing w:val="27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18"/>
              </w:rPr>
              <w:t>120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17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5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Birim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99"/>
              </w:rPr>
              <w:t>Amiri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672" w:hRule="exact"/>
        </w:trPr>
        <w:tc>
          <w:tcPr>
            <w:tcW w:w="793" w:type="dxa"/>
            <w:tcBorders>
              <w:top w:val="single" w:sz="5.650632" w:space="0" w:color="575757"/>
              <w:bottom w:val="single" w:sz="5.650632" w:space="0" w:color="676767"/>
              <w:left w:val="single" w:sz="5.650632" w:space="0" w:color="545454"/>
              <w:right w:val="single" w:sz="5.650632" w:space="0" w:color="5B5B5B"/>
            </w:tcBorders>
          </w:tcPr>
          <w:p>
            <w:pPr/>
            <w:rPr/>
          </w:p>
        </w:tc>
        <w:tc>
          <w:tcPr>
            <w:tcW w:w="570" w:type="dxa"/>
            <w:tcBorders>
              <w:top w:val="single" w:sz="5.650632" w:space="0" w:color="575757"/>
              <w:bottom w:val="single" w:sz="5.650632" w:space="0" w:color="676767"/>
              <w:left w:val="single" w:sz="5.650632" w:space="0" w:color="5B5B5B"/>
              <w:right w:val="single" w:sz="5.650632" w:space="0" w:color="4F4F4F"/>
            </w:tcBorders>
          </w:tcPr>
          <w:p>
            <w:pPr/>
            <w:rPr/>
          </w:p>
        </w:tc>
        <w:tc>
          <w:tcPr>
            <w:tcW w:w="640" w:type="dxa"/>
            <w:tcBorders>
              <w:top w:val="single" w:sz="5.650632" w:space="0" w:color="575757"/>
              <w:bottom w:val="single" w:sz="5.650632" w:space="0" w:color="676767"/>
              <w:left w:val="single" w:sz="5.650632" w:space="0" w:color="4F4F4F"/>
              <w:right w:val="single" w:sz="5.650632" w:space="0" w:color="4F4F4F"/>
            </w:tcBorders>
          </w:tcPr>
          <w:p>
            <w:pPr/>
            <w:rPr/>
          </w:p>
        </w:tc>
        <w:tc>
          <w:tcPr>
            <w:tcW w:w="4968" w:type="dxa"/>
            <w:vMerge/>
            <w:gridSpan w:val="3"/>
            <w:tcBorders>
              <w:bottom w:val="single" w:sz="5.650632" w:space="0" w:color="676767"/>
              <w:left w:val="single" w:sz="5.650632" w:space="0" w:color="4F4F4F"/>
              <w:right w:val="single" w:sz="5.650632" w:space="0" w:color="4F4F4F"/>
            </w:tcBorders>
          </w:tcPr>
          <w:p>
            <w:pPr/>
            <w:rPr/>
          </w:p>
        </w:tc>
        <w:tc>
          <w:tcPr>
            <w:tcW w:w="4073" w:type="dxa"/>
            <w:vMerge/>
            <w:gridSpan w:val="3"/>
            <w:tcBorders>
              <w:bottom w:val="nil" w:sz="6" w:space="0" w:color="auto"/>
              <w:left w:val="single" w:sz="5.650632" w:space="0" w:color="4F4F4F"/>
              <w:right w:val="single" w:sz="7.534176" w:space="0" w:color="5B5B5B"/>
            </w:tcBorders>
          </w:tcPr>
          <w:p>
            <w:pPr/>
            <w:rPr/>
          </w:p>
        </w:tc>
      </w:tr>
    </w:tbl>
    <w:p>
      <w:pPr>
        <w:spacing w:after="0"/>
        <w:sectPr>
          <w:pgSz w:w="11920" w:h="16840"/>
          <w:pgMar w:top="540" w:bottom="280" w:left="360" w:right="220"/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13" w:lineRule="auto"/>
        <w:ind w:left="621" w:right="-163" w:firstLine="41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5"/>
          <w:szCs w:val="95"/>
          <w:color w:val="131313"/>
          <w:spacing w:val="-411"/>
          <w:w w:val="155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5"/>
          <w:szCs w:val="15"/>
          <w:color w:val="131313"/>
          <w:spacing w:val="0"/>
          <w:w w:val="114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131313"/>
          <w:spacing w:val="0"/>
          <w:w w:val="114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131313"/>
          <w:spacing w:val="0"/>
          <w:w w:val="103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131313"/>
          <w:spacing w:val="0"/>
          <w:w w:val="103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131313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51" w:lineRule="auto"/>
        <w:ind w:left="377" w:right="443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91.519989pt;margin-top:-4.576663pt;width:50.880001pt;height:45.119999pt;mso-position-horizontal-relative:page;mso-position-vertical-relative:paragraph;z-index:-15687" type="#_x0000_t75">
            <v:imagedata r:id="rId28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37" w:lineRule="exact"/>
        <w:ind w:left="1126" w:right="523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9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40" w:bottom="280" w:left="260" w:right="200"/>
          <w:cols w:num="2" w:equalWidth="0">
            <w:col w:w="1652" w:space="1534"/>
            <w:col w:w="8274"/>
          </w:cols>
        </w:sectPr>
      </w:pPr>
      <w:rPr/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5" w:after="0" w:line="240" w:lineRule="auto"/>
        <w:ind w:left="149" w:right="-20"/>
        <w:jc w:val="left"/>
        <w:tabs>
          <w:tab w:pos="1520" w:val="left"/>
          <w:tab w:pos="3080" w:val="left"/>
          <w:tab w:pos="542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263"/>
        </w:rPr>
        <w:t>I</w:t>
      </w:r>
      <w:r>
        <w:rPr>
          <w:rFonts w:ascii="Arial" w:hAnsi="Arial" w:cs="Arial" w:eastAsia="Arial"/>
          <w:sz w:val="19"/>
          <w:szCs w:val="19"/>
          <w:color w:val="28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1/05/2017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7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2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15:40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trel: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0232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54" w:right="-20"/>
        <w:jc w:val="left"/>
        <w:tabs>
          <w:tab w:pos="1520" w:val="left"/>
          <w:tab w:pos="3080" w:val="left"/>
          <w:tab w:pos="440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1/05/2017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2976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Zafertepe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534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0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5" w:lineRule="exact"/>
        <w:ind w:left="154" w:right="-20"/>
        <w:jc w:val="left"/>
        <w:tabs>
          <w:tab w:pos="152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Dottr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-1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2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Zafertepe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Mah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534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No:l4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  <w:position w:val="-1"/>
        </w:rPr>
        <w:t>Daire: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288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9.333878" w:type="dxa"/>
      </w:tblPr>
      <w:tblGrid/>
      <w:tr>
        <w:trPr>
          <w:trHeight w:val="258" w:hRule="exact"/>
        </w:trPr>
        <w:tc>
          <w:tcPr>
            <w:tcW w:w="3014" w:type="dxa"/>
            <w:tcBorders>
              <w:top w:val="single" w:sz="5.711632" w:space="0" w:color="484848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0" w:right="-20"/>
              <w:jc w:val="left"/>
              <w:tabs>
                <w:tab w:pos="14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4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Bina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2"/>
              </w:rPr>
              <w:t>Yangını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960" w:type="dxa"/>
            <w:tcBorders>
              <w:top w:val="single" w:sz="5.711632" w:space="0" w:color="484848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04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161" w:type="dxa"/>
            <w:tcBorders>
              <w:top w:val="single" w:sz="5.711632" w:space="0" w:color="484848"/>
              <w:bottom w:val="nil" w:sz="6" w:space="0" w:color="auto"/>
              <w:left w:val="nil" w:sz="6" w:space="0" w:color="auto"/>
              <w:right w:val="single" w:sz="7.615512" w:space="0" w:color="4B4B4B"/>
            </w:tcBorders>
          </w:tcPr>
          <w:p>
            <w:pPr>
              <w:spacing w:before="4" w:after="0" w:line="240" w:lineRule="auto"/>
              <w:ind w:left="90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:Tedbirsizli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D3D3D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(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Elektiri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Kısa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2"/>
              </w:rPr>
              <w:t>Devre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3"/>
              </w:rPr>
              <w:t>)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33" w:hRule="exact"/>
        </w:trPr>
        <w:tc>
          <w:tcPr>
            <w:tcW w:w="3014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Binada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31"/>
              </w:rPr>
              <w:t>ise: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960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4" w:after="0" w:line="240" w:lineRule="auto"/>
              <w:ind w:left="39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w w:val="67"/>
              </w:rPr>
              <w:t>!Y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0"/>
                <w:w w:val="91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D4D4D"/>
                <w:spacing w:val="7"/>
                <w:w w:val="91"/>
              </w:rPr>
              <w:t>p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1"/>
              </w:rPr>
              <w:t>ını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1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0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Şekli: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161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7.615512" w:space="0" w:color="4B4B4B"/>
            </w:tcBorders>
          </w:tcPr>
          <w:p>
            <w:pPr>
              <w:spacing w:before="14" w:after="0" w:line="240" w:lineRule="auto"/>
              <w:ind w:left="5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Kullanım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0"/>
              </w:rPr>
              <w:t>Şekli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04"/>
              </w:rPr>
              <w:t>:Mesken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type w:val="continuous"/>
          <w:pgSz w:w="11920" w:h="16840"/>
          <w:pgMar w:top="660" w:bottom="280" w:left="260" w:right="200"/>
        </w:sectPr>
      </w:pPr>
      <w:rPr/>
    </w:p>
    <w:p>
      <w:pPr>
        <w:spacing w:before="0" w:after="0" w:line="2" w:lineRule="exact"/>
        <w:ind w:right="-20"/>
        <w:jc w:val="right"/>
        <w:tabs>
          <w:tab w:pos="480" w:val="left"/>
          <w:tab w:pos="1080" w:val="left"/>
          <w:tab w:pos="1580" w:val="left"/>
        </w:tabs>
        <w:rPr>
          <w:rFonts w:ascii="Arial" w:hAnsi="Arial" w:cs="Arial" w:eastAsia="Arial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82828"/>
          <w:w w:val="102"/>
          <w:position w:val="-39"/>
        </w:rPr>
        <w:t>X</w:t>
      </w:r>
      <w:r>
        <w:rPr>
          <w:rFonts w:ascii="Times New Roman" w:hAnsi="Times New Roman" w:cs="Times New Roman" w:eastAsia="Times New Roman"/>
          <w:sz w:val="24"/>
          <w:szCs w:val="24"/>
          <w:color w:val="282828"/>
          <w:w w:val="100"/>
          <w:position w:val="-39"/>
        </w:rPr>
        <w:tab/>
      </w:r>
      <w:r>
        <w:rPr>
          <w:rFonts w:ascii="Times New Roman" w:hAnsi="Times New Roman" w:cs="Times New Roman" w:eastAsia="Times New Roman"/>
          <w:sz w:val="24"/>
          <w:szCs w:val="24"/>
          <w:color w:val="282828"/>
          <w:w w:val="100"/>
          <w:position w:val="-39"/>
        </w:rPr>
      </w:r>
      <w:r>
        <w:rPr>
          <w:rFonts w:ascii="Arial" w:hAnsi="Arial" w:cs="Arial" w:eastAsia="Arial"/>
          <w:sz w:val="48"/>
          <w:szCs w:val="48"/>
          <w:color w:val="282828"/>
          <w:w w:val="44"/>
          <w:position w:val="-39"/>
        </w:rPr>
        <w:t>ı</w:t>
      </w:r>
      <w:r>
        <w:rPr>
          <w:rFonts w:ascii="Arial" w:hAnsi="Arial" w:cs="Arial" w:eastAsia="Arial"/>
          <w:sz w:val="48"/>
          <w:szCs w:val="48"/>
          <w:color w:val="282828"/>
          <w:w w:val="100"/>
          <w:position w:val="-39"/>
        </w:rPr>
        <w:tab/>
      </w:r>
      <w:r>
        <w:rPr>
          <w:rFonts w:ascii="Arial" w:hAnsi="Arial" w:cs="Arial" w:eastAsia="Arial"/>
          <w:sz w:val="48"/>
          <w:szCs w:val="48"/>
          <w:color w:val="282828"/>
          <w:w w:val="100"/>
          <w:position w:val="-39"/>
        </w:rPr>
      </w:r>
      <w:r>
        <w:rPr>
          <w:rFonts w:ascii="Arial" w:hAnsi="Arial" w:cs="Arial" w:eastAsia="Arial"/>
          <w:sz w:val="48"/>
          <w:szCs w:val="48"/>
          <w:color w:val="131313"/>
          <w:w w:val="44"/>
          <w:position w:val="-39"/>
        </w:rPr>
        <w:t>ı</w:t>
      </w:r>
      <w:r>
        <w:rPr>
          <w:rFonts w:ascii="Arial" w:hAnsi="Arial" w:cs="Arial" w:eastAsia="Arial"/>
          <w:sz w:val="48"/>
          <w:szCs w:val="48"/>
          <w:color w:val="131313"/>
          <w:w w:val="100"/>
          <w:position w:val="-39"/>
        </w:rPr>
        <w:tab/>
      </w:r>
      <w:r>
        <w:rPr>
          <w:rFonts w:ascii="Arial" w:hAnsi="Arial" w:cs="Arial" w:eastAsia="Arial"/>
          <w:sz w:val="48"/>
          <w:szCs w:val="48"/>
          <w:color w:val="131313"/>
          <w:w w:val="100"/>
          <w:position w:val="-39"/>
        </w:rPr>
      </w:r>
      <w:r>
        <w:rPr>
          <w:rFonts w:ascii="Arial" w:hAnsi="Arial" w:cs="Arial" w:eastAsia="Arial"/>
          <w:sz w:val="48"/>
          <w:szCs w:val="48"/>
          <w:color w:val="828282"/>
          <w:spacing w:val="0"/>
          <w:w w:val="44"/>
          <w:position w:val="-39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12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10" w:lineRule="atLeas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5"/>
        </w:rPr>
        <w:t>iYangını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:15:45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00"/>
          <w:cols w:num="2" w:equalWidth="0">
            <w:col w:w="5512" w:space="1111"/>
            <w:col w:w="4837"/>
          </w:cols>
        </w:sectPr>
      </w:pPr>
      <w:rPr/>
    </w:p>
    <w:p>
      <w:pPr>
        <w:spacing w:before="78" w:after="0" w:line="240" w:lineRule="auto"/>
        <w:ind w:left="1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4" w:lineRule="atLeast"/>
        <w:ind w:left="14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_çelik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286"/>
        </w:rPr>
        <w:t>Dig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2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286"/>
        </w:rPr>
        <w:t>ı---------------------1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left="3832" w:right="5423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131313"/>
          <w:spacing w:val="0"/>
          <w:w w:val="53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41" w:after="0" w:line="270" w:lineRule="atLeast"/>
        <w:ind w:right="2580"/>
        <w:jc w:val="left"/>
        <w:tabs>
          <w:tab w:pos="3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Sahib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8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CELEP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jKiracı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Serca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ZENCiR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Eyü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ÖZ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2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MİR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00"/>
          <w:cols w:num="2" w:equalWidth="0">
            <w:col w:w="1214" w:space="839"/>
            <w:col w:w="9407"/>
          </w:cols>
        </w:sectPr>
      </w:pPr>
      <w:rPr/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69"/>
        <w:jc w:val="left"/>
        <w:tabs>
          <w:tab w:pos="2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:1</w:t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43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4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1"/>
          <w:w w:val="14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8"/>
        </w:rPr>
        <w:t>15:41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15" w:lineRule="exact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6"/>
          <w:position w:val="-1"/>
        </w:rPr>
        <w:t>3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263"/>
          <w:position w:val="-1"/>
        </w:rPr>
        <w:t>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15:44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00"/>
          <w:cols w:num="3" w:equalWidth="0">
            <w:col w:w="628" w:space="1425"/>
            <w:col w:w="4038" w:space="1402"/>
            <w:col w:w="3967"/>
          </w:cols>
        </w:sectPr>
      </w:pPr>
      <w:rPr/>
    </w:p>
    <w:p>
      <w:pPr>
        <w:spacing w:before="0" w:after="0" w:line="240" w:lineRule="auto"/>
        <w:ind w:left="15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31" w:lineRule="exact"/>
        <w:ind w:left="149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282828"/>
          <w:w w:val="59"/>
          <w:position w:val="-4"/>
        </w:rPr>
        <w:t>::-::</w:t>
      </w:r>
      <w:r>
        <w:rPr>
          <w:rFonts w:ascii="Times New Roman" w:hAnsi="Times New Roman" w:cs="Times New Roman" w:eastAsia="Times New Roman"/>
          <w:sz w:val="15"/>
          <w:szCs w:val="15"/>
          <w:color w:val="282828"/>
          <w:spacing w:val="-7"/>
          <w:w w:val="60"/>
          <w:position w:val="-4"/>
        </w:rPr>
        <w:t>-</w:t>
      </w:r>
      <w:r>
        <w:rPr>
          <w:rFonts w:ascii="Times New Roman" w:hAnsi="Times New Roman" w:cs="Times New Roman" w:eastAsia="Times New Roman"/>
          <w:sz w:val="15"/>
          <w:szCs w:val="15"/>
          <w:color w:val="BFBFBF"/>
          <w:spacing w:val="-7"/>
          <w:w w:val="185"/>
          <w:position w:val="-4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828282"/>
          <w:spacing w:val="0"/>
          <w:w w:val="216"/>
          <w:position w:val="-4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39" w:after="0" w:line="240" w:lineRule="auto"/>
        <w:ind w:left="2546" w:right="-20"/>
        <w:jc w:val="left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556" w:right="-20"/>
        <w:jc w:val="left"/>
        <w:tabs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BFBFBF"/>
          <w:spacing w:val="-16"/>
          <w:w w:val="4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4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5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tabs>
          <w:tab w:pos="2540" w:val="left"/>
          <w:tab w:pos="4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</w:rPr>
        <w:t>Doıtalgaz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00"/>
          <w:cols w:num="2" w:equalWidth="0">
            <w:col w:w="671" w:space="1387"/>
            <w:col w:w="9402"/>
          </w:cols>
        </w:sectPr>
      </w:pPr>
      <w:rPr/>
    </w:p>
    <w:p>
      <w:pPr>
        <w:spacing w:before="0" w:after="0" w:line="194" w:lineRule="exact"/>
        <w:ind w:left="149" w:right="-68"/>
        <w:jc w:val="left"/>
        <w:tabs>
          <w:tab w:pos="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mcı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02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1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00"/>
          <w:cols w:num="3" w:equalWidth="0">
            <w:col w:w="1312" w:space="741"/>
            <w:col w:w="2183" w:space="368"/>
            <w:col w:w="6856"/>
          </w:cols>
        </w:sectPr>
      </w:pPr>
      <w:rPr/>
    </w:p>
    <w:p>
      <w:pPr>
        <w:spacing w:before="29" w:after="0" w:line="240" w:lineRule="auto"/>
        <w:ind w:left="14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kutusunu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0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00"/>
          <w:cols w:num="2" w:equalWidth="0">
            <w:col w:w="1593" w:space="503"/>
            <w:col w:w="9364"/>
          </w:cols>
        </w:sectPr>
      </w:pPr>
      <w:rPr/>
    </w:p>
    <w:p>
      <w:pPr>
        <w:spacing w:before="19" w:after="0" w:line="240" w:lineRule="auto"/>
        <w:ind w:left="149" w:right="-69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söndürüldü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69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</w:rPr>
        <w:t>IKöpUk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58" w:lineRule="exact"/>
        <w:ind w:right="835"/>
        <w:jc w:val="right"/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282828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6"/>
        </w:rPr>
        <w:t>IK.K.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9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6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00"/>
          <w:cols w:num="3" w:equalWidth="0">
            <w:col w:w="3587" w:space="1018"/>
            <w:col w:w="2791" w:space="669"/>
            <w:col w:w="3395"/>
          </w:cols>
        </w:sectPr>
      </w:pPr>
      <w:rPr/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4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89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w w:val="9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3"/>
        </w:rPr>
        <w:t>Y&lt;&gt;ngı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6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196" w:lineRule="exact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5D5D5D"/>
          <w:spacing w:val="0"/>
          <w:w w:val="26"/>
          <w:position w:val="-2"/>
        </w:rPr>
        <w:t>·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26"/>
          <w:position w:val="-2"/>
        </w:rPr>
        <w:t>      </w:t>
      </w:r>
      <w:r>
        <w:rPr>
          <w:rFonts w:ascii="Arial" w:hAnsi="Arial" w:cs="Arial" w:eastAsia="Arial"/>
          <w:sz w:val="18"/>
          <w:szCs w:val="18"/>
          <w:color w:val="5D5D5D"/>
          <w:spacing w:val="3"/>
          <w:w w:val="26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A8A8A8"/>
          <w:spacing w:val="-24"/>
          <w:w w:val="110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10"/>
          <w:position w:val="-2"/>
        </w:rPr>
        <w:t>ü</w:t>
      </w:r>
      <w:r>
        <w:rPr>
          <w:rFonts w:ascii="Arial" w:hAnsi="Arial" w:cs="Arial" w:eastAsia="Arial"/>
          <w:sz w:val="18"/>
          <w:szCs w:val="18"/>
          <w:color w:val="282828"/>
          <w:spacing w:val="12"/>
          <w:w w:val="11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1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10"/>
          <w:u w:val="single" w:color="0000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  <w:u w:val="single" w:color="000000"/>
          <w:position w:val="-2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  <w:u w:val="single" w:color="0000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  <w:position w:val="-2"/>
        </w:rPr>
        <w:t>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girişinde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kutus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içerisi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islenmek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5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ureti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:Binada: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300TL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Eşyada:30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Toplam:60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7" w:lineRule="auto"/>
        <w:ind w:right="135" w:firstLine="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birinci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daire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sigorta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kuhısunda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sigort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kutusunda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kablolarını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sebebde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39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tabs>
          <w:tab w:pos="4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Adı:Yok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100"/>
        </w:rPr>
        <w:t>!Be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4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Serca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ZENCİR'e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00"/>
          <w:cols w:num="2" w:equalWidth="0">
            <w:col w:w="1862" w:space="191"/>
            <w:col w:w="9407"/>
          </w:cols>
        </w:sectPr>
      </w:pPr>
      <w:rPr/>
    </w:p>
    <w:p>
      <w:pPr>
        <w:spacing w:before="33" w:after="0" w:line="240" w:lineRule="auto"/>
        <w:ind w:left="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14" w:lineRule="exact"/>
        <w:ind w:left="249" w:right="-68"/>
        <w:jc w:val="left"/>
        <w:tabs>
          <w:tab w:pos="920" w:val="left"/>
          <w:tab w:pos="1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h'arih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Arial" w:hAnsi="Arial" w:cs="Arial" w:eastAsia="Arial"/>
          <w:sz w:val="26"/>
          <w:szCs w:val="26"/>
          <w:color w:val="282828"/>
          <w:spacing w:val="-5"/>
          <w:w w:val="18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1/05/2017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5" w:lineRule="exact"/>
        <w:ind w:left="62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9"/>
          <w:position w:val="-1"/>
        </w:rPr>
        <w:t>İDE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29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"/>
          <w:w w:val="12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kadifekale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66"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282828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-1"/>
        </w:rPr>
        <w:t>.Posta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</w:rPr>
        <w:t>ISaati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16"/>
        </w:rPr>
        <w:t>16:00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5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00"/>
          <w:cols w:num="4" w:equalWidth="0">
            <w:col w:w="1928" w:space="125"/>
            <w:col w:w="2725" w:space="1173"/>
            <w:col w:w="1019" w:space="1570"/>
            <w:col w:w="2920"/>
          </w:cols>
        </w:sectPr>
      </w:pPr>
      <w:rPr/>
    </w:p>
    <w:p>
      <w:pPr>
        <w:spacing w:before="1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00"/>
        </w:sectPr>
      </w:pPr>
      <w:rPr/>
    </w:p>
    <w:p>
      <w:pPr>
        <w:spacing w:before="40" w:after="0" w:line="240" w:lineRule="auto"/>
        <w:ind w:left="220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-36" w:right="518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94" w:right="554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2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60" w:right="200"/>
          <w:cols w:num="2" w:equalWidth="0">
            <w:col w:w="3828" w:space="900"/>
            <w:col w:w="6732"/>
          </w:cols>
        </w:sectPr>
      </w:pPr>
      <w:rPr/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200"/>
        </w:sectPr>
      </w:pPr>
      <w:rPr/>
    </w:p>
    <w:p>
      <w:pPr>
        <w:spacing w:before="35" w:after="0" w:line="341" w:lineRule="auto"/>
        <w:ind w:left="157" w:right="98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8.8008pt;margin-top:40.639851pt;width:558.669344pt;height:778.805851pt;mso-position-horizontal-relative:page;mso-position-vertical-relative:page;z-index:-15685" coordorigin="376,813" coordsize="11173,15576">
            <v:group style="position:absolute;left:390;top:849;width:11109;height:2" coordorigin="390,849" coordsize="11109,2">
              <v:shape style="position:absolute;left:390;top:849;width:11109;height:2" coordorigin="390,849" coordsize="11109,0" path="m390,849l11499,849e" filled="f" stroked="t" strokeweight=".713954pt" strokecolor="#4B4B4B">
                <v:path arrowok="t"/>
              </v:shape>
            </v:group>
            <v:group style="position:absolute;left:405;top:822;width:2;height:15557" coordorigin="405,822" coordsize="2,15557">
              <v:shape style="position:absolute;left:405;top:822;width:2;height:15557" coordorigin="405,822" coordsize="0,15557" path="m405,16379l405,822e" filled="f" stroked="t" strokeweight=".951939pt" strokecolor="#444444">
                <v:path arrowok="t"/>
              </v:shape>
            </v:group>
            <v:group style="position:absolute;left:2301;top:837;width:2;height:1520" coordorigin="2301,837" coordsize="2,1520">
              <v:shape style="position:absolute;left:2301;top:837;width:2;height:1520" coordorigin="2301,837" coordsize="0,1520" path="m2301,2357l2301,837e" filled="f" stroked="t" strokeweight=".713954pt" strokecolor="#606060">
                <v:path arrowok="t"/>
              </v:shape>
            </v:group>
            <v:group style="position:absolute;left:9048;top:846;width:2;height:1520" coordorigin="9048,846" coordsize="2,1520">
              <v:shape style="position:absolute;left:9048;top:846;width:2;height:1520" coordorigin="9048,846" coordsize="0,1520" path="m9048,2367l9048,846e" filled="f" stroked="t" strokeweight=".713954pt" strokecolor="#444444">
                <v:path arrowok="t"/>
              </v:shape>
            </v:group>
            <v:group style="position:absolute;left:11504;top:841;width:2;height:15528" coordorigin="11504,841" coordsize="2,15528">
              <v:shape style="position:absolute;left:11504;top:841;width:2;height:15528" coordorigin="11504,841" coordsize="0,15528" path="m11504,16370l11504,841e" filled="f" stroked="t" strokeweight=".951939pt" strokecolor="#4B4B4B">
                <v:path arrowok="t"/>
              </v:shape>
            </v:group>
            <v:group style="position:absolute;left:390;top:2359;width:11114;height:2" coordorigin="390,2359" coordsize="11114,2">
              <v:shape style="position:absolute;left:390;top:2359;width:11114;height:2" coordorigin="390,2359" coordsize="11114,0" path="m390,2359l11504,2359e" filled="f" stroked="t" strokeweight=".713954pt" strokecolor="#484848">
                <v:path arrowok="t"/>
              </v:shape>
            </v:group>
            <v:group style="position:absolute;left:390;top:2598;width:11119;height:2" coordorigin="390,2598" coordsize="11119,2">
              <v:shape style="position:absolute;left:390;top:2598;width:11119;height:2" coordorigin="390,2598" coordsize="11119,0" path="m390,2598l11509,2598e" filled="f" stroked="t" strokeweight=".713954pt" strokecolor="#484848">
                <v:path arrowok="t"/>
              </v:shape>
            </v:group>
            <v:group style="position:absolute;left:386;top:2837;width:11123;height:2" coordorigin="386,2837" coordsize="11123,2">
              <v:shape style="position:absolute;left:386;top:2837;width:11123;height:2" coordorigin="386,2837" coordsize="11123,0" path="m386,2837l11509,2837e" filled="f" stroked="t" strokeweight=".713954pt" strokecolor="#484848">
                <v:path arrowok="t"/>
              </v:shape>
            </v:group>
            <v:group style="position:absolute;left:386;top:3077;width:11123;height:2" coordorigin="386,3077" coordsize="11123,2">
              <v:shape style="position:absolute;left:386;top:3077;width:11123;height:2" coordorigin="386,3077" coordsize="11123,0" path="m386,3077l11509,3077e" filled="f" stroked="t" strokeweight=".713954pt" strokecolor="#484848">
                <v:path arrowok="t"/>
              </v:shape>
            </v:group>
            <v:group style="position:absolute;left:390;top:4315;width:11119;height:2" coordorigin="390,4315" coordsize="11119,2">
              <v:shape style="position:absolute;left:390;top:4315;width:11119;height:2" coordorigin="390,4315" coordsize="11119,0" path="m390,4315l11509,4315e" filled="f" stroked="t" strokeweight=".951939pt" strokecolor="#484848">
                <v:path arrowok="t"/>
              </v:shape>
            </v:group>
            <v:group style="position:absolute;left:2313;top:4308;width:2;height:12062" coordorigin="2313,4308" coordsize="2,12062">
              <v:shape style="position:absolute;left:2313;top:4308;width:2;height:12062" coordorigin="2313,4308" coordsize="0,12062" path="m2313,16370l2313,4308e" filled="f" stroked="t" strokeweight=".951939pt" strokecolor="#4B4B4B">
                <v:path arrowok="t"/>
              </v:shape>
            </v:group>
            <v:group style="position:absolute;left:386;top:4592;width:11123;height:2" coordorigin="386,4592" coordsize="11123,2">
              <v:shape style="position:absolute;left:386;top:4592;width:11123;height:2" coordorigin="386,4592" coordsize="11123,0" path="m386,4592l11509,4592e" filled="f" stroked="t" strokeweight=".951939pt" strokecolor="#4B4B4B">
                <v:path arrowok="t"/>
              </v:shape>
            </v:group>
            <v:group style="position:absolute;left:4850;top:4819;width:2;height:2171" coordorigin="4850,4819" coordsize="2,2171">
              <v:shape style="position:absolute;left:4850;top:4819;width:2;height:2171" coordorigin="4850,4819" coordsize="0,2171" path="m4850,6990l4850,4819e" filled="f" stroked="t" strokeweight=".951939pt" strokecolor="#4F4F4F">
                <v:path arrowok="t"/>
              </v:shape>
            </v:group>
            <v:group style="position:absolute;left:4841;top:5316;width:6678;height:2" coordorigin="4841,5316" coordsize="6678,2">
              <v:shape style="position:absolute;left:4841;top:5316;width:6678;height:2" coordorigin="4841,5316" coordsize="6678,0" path="m4841,5316l11518,5316e" filled="f" stroked="t" strokeweight=".713954pt" strokecolor="#4B4B4B">
                <v:path arrowok="t"/>
              </v:shape>
            </v:group>
            <v:group style="position:absolute;left:4841;top:5555;width:6678;height:2" coordorigin="4841,5555" coordsize="6678,2">
              <v:shape style="position:absolute;left:4841;top:5555;width:6678;height:2" coordorigin="4841,5555" coordsize="6678,0" path="m4841,5555l11518,5555e" filled="f" stroked="t" strokeweight=".713954pt" strokecolor="#4B4B4B">
                <v:path arrowok="t"/>
              </v:shape>
            </v:group>
            <v:group style="position:absolute;left:4845;top:5797;width:6673;height:2" coordorigin="4845,5797" coordsize="6673,2">
              <v:shape style="position:absolute;left:4845;top:5797;width:6673;height:2" coordorigin="4845,5797" coordsize="6673,0" path="m4845,5797l11518,5797e" filled="f" stroked="t" strokeweight=".951939pt" strokecolor="#4B4B4B">
                <v:path arrowok="t"/>
              </v:shape>
            </v:group>
            <v:group style="position:absolute;left:2294;top:6038;width:9224;height:2" coordorigin="2294,6038" coordsize="9224,2">
              <v:shape style="position:absolute;left:2294;top:6038;width:9224;height:2" coordorigin="2294,6038" coordsize="9224,0" path="m2294,6038l11518,6038e" filled="f" stroked="t" strokeweight=".713954pt" strokecolor="#4B4B4B">
                <v:path arrowok="t"/>
              </v:shape>
            </v:group>
            <v:group style="position:absolute;left:757;top:6277;width:10762;height:2" coordorigin="757,6277" coordsize="10762,2">
              <v:shape style="position:absolute;left:757;top:6277;width:10762;height:2" coordorigin="757,6277" coordsize="10762,0" path="m757,6277l11518,6277e" filled="f" stroked="t" strokeweight=".713954pt" strokecolor="#4B4B4B">
                <v:path arrowok="t"/>
              </v:shape>
            </v:group>
            <v:group style="position:absolute;left:2289;top:4833;width:9224;height:2" coordorigin="2289,4833" coordsize="9224,2">
              <v:shape style="position:absolute;left:2289;top:4833;width:9224;height:2" coordorigin="2289,4833" coordsize="9224,0" path="m2289,4833l11514,4833e" filled="f" stroked="t" strokeweight=".713954pt" strokecolor="#4B4B4B">
                <v:path arrowok="t"/>
              </v:shape>
            </v:group>
            <v:group style="position:absolute;left:7735;top:6273;width:2;height:717" coordorigin="7735,6273" coordsize="2,717">
              <v:shape style="position:absolute;left:7735;top:6273;width:2;height:717" coordorigin="7735,6273" coordsize="0,717" path="m7735,6990l7735,6273e" filled="f" stroked="t" strokeweight=".951939pt" strokecolor="#4B4B4B">
                <v:path arrowok="t"/>
              </v:shape>
            </v:group>
            <v:group style="position:absolute;left:2299;top:6751;width:9215;height:2" coordorigin="2299,6751" coordsize="9215,2">
              <v:shape style="position:absolute;left:2299;top:6751;width:9215;height:2" coordorigin="2299,6751" coordsize="9215,0" path="m2299,6751l11514,6751e" filled="f" stroked="t" strokeweight=".713954pt" strokecolor="#4B4B4B">
                <v:path arrowok="t"/>
              </v:shape>
            </v:group>
            <v:group style="position:absolute;left:2294;top:6985;width:9229;height:2" coordorigin="2294,6985" coordsize="9229,2">
              <v:shape style="position:absolute;left:2294;top:6985;width:9229;height:2" coordorigin="2294,6985" coordsize="9229,0" path="m2294,6985l11523,6985e" filled="f" stroked="t" strokeweight=".713954pt" strokecolor="#4B4B4B">
                <v:path arrowok="t"/>
              </v:shape>
            </v:group>
            <v:group style="position:absolute;left:390;top:7229;width:11128;height:2" coordorigin="390,7229" coordsize="11128,2">
              <v:shape style="position:absolute;left:390;top:7229;width:11128;height:2" coordorigin="390,7229" coordsize="11128,0" path="m390,7229l11518,7229e" filled="f" stroked="t" strokeweight=".713954pt" strokecolor="#4F4F4F">
                <v:path arrowok="t"/>
              </v:shape>
            </v:group>
            <v:group style="position:absolute;left:4855;top:7688;width:2;height:746" coordorigin="4855,7688" coordsize="2,746">
              <v:shape style="position:absolute;left:4855;top:7688;width:2;height:746" coordorigin="4855,7688" coordsize="0,746" path="m4855,8434l4855,7688e" filled="f" stroked="t" strokeweight=".713954pt" strokecolor="#4B4B4B">
                <v:path arrowok="t"/>
              </v:shape>
            </v:group>
            <v:group style="position:absolute;left:390;top:7697;width:11128;height:2" coordorigin="390,7697" coordsize="11128,2">
              <v:shape style="position:absolute;left:390;top:7697;width:11128;height:2" coordorigin="390,7697" coordsize="11128,0" path="m390,7697l11518,7697e" filled="f" stroked="t" strokeweight=".713954pt" strokecolor="#4B4B4B">
                <v:path arrowok="t"/>
              </v:shape>
            </v:group>
            <v:group style="position:absolute;left:4841;top:7941;width:6678;height:2" coordorigin="4841,7941" coordsize="6678,2">
              <v:shape style="position:absolute;left:4841;top:7941;width:6678;height:2" coordorigin="4841,7941" coordsize="6678,0" path="m4841,7941l11518,7941e" filled="f" stroked="t" strokeweight=".713954pt" strokecolor="#4B4B4B">
                <v:path arrowok="t"/>
              </v:shape>
            </v:group>
            <v:group style="position:absolute;left:4850;top:8180;width:6668;height:2" coordorigin="4850,8180" coordsize="6668,2">
              <v:shape style="position:absolute;left:4850;top:8180;width:6668;height:2" coordorigin="4850,8180" coordsize="6668,0" path="m4850,8180l11518,8180e" filled="f" stroked="t" strokeweight=".713954pt" strokecolor="#484848">
                <v:path arrowok="t"/>
              </v:shape>
            </v:group>
            <v:group style="position:absolute;left:390;top:8424;width:11133;height:2" coordorigin="390,8424" coordsize="11133,2">
              <v:shape style="position:absolute;left:390;top:8424;width:11133;height:2" coordorigin="390,8424" coordsize="11133,0" path="m390,8424l11523,8424e" filled="f" stroked="t" strokeweight=".713954pt" strokecolor="#484848">
                <v:path arrowok="t"/>
              </v:shape>
            </v:group>
            <v:group style="position:absolute;left:390;top:9222;width:11138;height:2" coordorigin="390,9222" coordsize="11138,2">
              <v:shape style="position:absolute;left:390;top:9222;width:11138;height:2" coordorigin="390,9222" coordsize="11138,0" path="m390,9222l11528,9222e" filled="f" stroked="t" strokeweight=".713954pt" strokecolor="#545454">
                <v:path arrowok="t"/>
              </v:shape>
            </v:group>
            <v:group style="position:absolute;left:395;top:10159;width:11138;height:2" coordorigin="395,10159" coordsize="11138,2">
              <v:shape style="position:absolute;left:395;top:10159;width:11138;height:2" coordorigin="395,10159" coordsize="11138,0" path="m395,10159l11533,10159e" filled="f" stroked="t" strokeweight=".713954pt" strokecolor="#4B4B4B">
                <v:path arrowok="t"/>
              </v:shape>
            </v:group>
            <v:group style="position:absolute;left:1649;top:11331;width:2;height:5044" coordorigin="1649,11331" coordsize="2,5044">
              <v:shape style="position:absolute;left:1649;top:11331;width:2;height:5044" coordorigin="1649,11331" coordsize="0,5044" path="m1649,16375l1649,11331e" filled="f" stroked="t" strokeweight=".713954pt" strokecolor="#444444">
                <v:path arrowok="t"/>
              </v:shape>
            </v:group>
            <v:group style="position:absolute;left:7318;top:11345;width:2;height:5015" coordorigin="7318,11345" coordsize="2,5015">
              <v:shape style="position:absolute;left:7318;top:11345;width:2;height:5015" coordorigin="7318,11345" coordsize="0,5015" path="m7318,16360l7318,11345e" filled="f" stroked="t" strokeweight=".713954pt" strokecolor="#444444">
                <v:path arrowok="t"/>
              </v:shape>
            </v:group>
            <v:group style="position:absolute;left:395;top:11355;width:11138;height:2" coordorigin="395,11355" coordsize="11138,2">
              <v:shape style="position:absolute;left:395;top:11355;width:11138;height:2" coordorigin="395,11355" coordsize="11138,0" path="m395,11355l11533,11355e" filled="f" stroked="t" strokeweight=".713954pt" strokecolor="#4F4F4F">
                <v:path arrowok="t"/>
              </v:shape>
            </v:group>
            <v:group style="position:absolute;left:390;top:10398;width:11138;height:2" coordorigin="390,10398" coordsize="11138,2">
              <v:shape style="position:absolute;left:390;top:10398;width:11138;height:2" coordorigin="390,10398" coordsize="11138,0" path="m390,10398l11528,10398e" filled="f" stroked="t" strokeweight=".713954pt" strokecolor="#4B4B4B">
                <v:path arrowok="t"/>
              </v:shape>
            </v:group>
            <v:group style="position:absolute;left:400;top:10638;width:11128;height:2" coordorigin="400,10638" coordsize="11128,2">
              <v:shape style="position:absolute;left:400;top:10638;width:11128;height:2" coordorigin="400,10638" coordsize="11128,0" path="m400,10638l11528,10638e" filled="f" stroked="t" strokeweight=".713954pt" strokecolor="#4F4F4F">
                <v:path arrowok="t"/>
              </v:shape>
            </v:group>
            <v:group style="position:absolute;left:400;top:11594;width:11133;height:2" coordorigin="400,11594" coordsize="11133,2">
              <v:shape style="position:absolute;left:400;top:11594;width:11133;height:2" coordorigin="400,11594" coordsize="11133,0" path="m400,11594l11533,11594e" filled="f" stroked="t" strokeweight=".713954pt" strokecolor="#4B4B4B">
                <v:path arrowok="t"/>
              </v:shape>
            </v:group>
            <v:group style="position:absolute;left:386;top:16355;width:11157;height:2" coordorigin="386,16355" coordsize="11157,2">
              <v:shape style="position:absolute;left:386;top:16355;width:11157;height:2" coordorigin="386,16355" coordsize="11157,0" path="m386,16355l11542,16355e" filled="f" stroked="t" strokeweight=".713954pt" strokecolor="#646464">
                <v:path arrowok="t"/>
              </v:shape>
            </v:group>
            <v:group style="position:absolute;left:1066;top:11345;width:2;height:5025" coordorigin="1066,11345" coordsize="2,5025">
              <v:shape style="position:absolute;left:1066;top:11345;width:2;height:5025" coordorigin="1066,11345" coordsize="0,5025" path="m1066,16370l1066,11345e" filled="f" stroked="t" strokeweight=".713954pt" strokecolor="#44444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cı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0" w:right="-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D3D3D"/>
          <w:w w:val="156"/>
        </w:rPr>
        <w:t>ı----ı---+-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-33"/>
          <w:w w:val="157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BFBFBF"/>
          <w:spacing w:val="-36"/>
          <w:w w:val="96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A8A8A8"/>
          <w:spacing w:val="-86"/>
          <w:w w:val="116"/>
        </w:rPr>
        <w:t>·</w:t>
      </w:r>
      <w:r>
        <w:rPr>
          <w:rFonts w:ascii="Times New Roman" w:hAnsi="Times New Roman" w:cs="Times New Roman" w:eastAsia="Times New Roman"/>
          <w:sz w:val="24"/>
          <w:szCs w:val="24"/>
          <w:color w:val="3D3D3D"/>
          <w:spacing w:val="-68"/>
          <w:w w:val="314"/>
        </w:rPr>
        <w:t>-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9" w:right="11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8"/>
        <w:jc w:val="left"/>
        <w:rPr>
          <w:rFonts w:ascii="Arial" w:hAnsi="Arial" w:cs="Arial" w:eastAsia="Arial"/>
          <w:sz w:val="80"/>
          <w:szCs w:val="80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50"/>
        </w:rPr>
        <w:t>...:..ı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5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15"/>
          <w:w w:val="50"/>
        </w:rPr>
        <w:t> </w:t>
      </w:r>
      <w:r>
        <w:rPr>
          <w:rFonts w:ascii="Arial" w:hAnsi="Arial" w:cs="Arial" w:eastAsia="Arial"/>
          <w:sz w:val="80"/>
          <w:szCs w:val="80"/>
          <w:color w:val="BFBFBF"/>
          <w:spacing w:val="-8"/>
          <w:w w:val="47"/>
        </w:rPr>
        <w:t>.</w:t>
      </w:r>
      <w:r>
        <w:rPr>
          <w:rFonts w:ascii="Arial" w:hAnsi="Arial" w:cs="Arial" w:eastAsia="Arial"/>
          <w:sz w:val="80"/>
          <w:szCs w:val="80"/>
          <w:color w:val="4D4D4D"/>
          <w:spacing w:val="-67"/>
          <w:w w:val="42"/>
        </w:rPr>
        <w:t>J</w:t>
      </w:r>
      <w:r>
        <w:rPr>
          <w:rFonts w:ascii="Arial" w:hAnsi="Arial" w:cs="Arial" w:eastAsia="Arial"/>
          <w:sz w:val="80"/>
          <w:szCs w:val="80"/>
          <w:color w:val="494D6B"/>
          <w:spacing w:val="-7"/>
          <w:w w:val="88"/>
        </w:rPr>
        <w:t>J</w:t>
      </w:r>
      <w:r>
        <w:rPr>
          <w:rFonts w:ascii="Arial" w:hAnsi="Arial" w:cs="Arial" w:eastAsia="Arial"/>
          <w:sz w:val="80"/>
          <w:szCs w:val="80"/>
          <w:color w:val="494D6B"/>
          <w:spacing w:val="-141"/>
          <w:w w:val="87"/>
        </w:rPr>
        <w:t>:</w:t>
      </w:r>
      <w:r>
        <w:rPr>
          <w:rFonts w:ascii="Arial" w:hAnsi="Arial" w:cs="Arial" w:eastAsia="Arial"/>
          <w:sz w:val="80"/>
          <w:szCs w:val="80"/>
          <w:color w:val="282828"/>
          <w:spacing w:val="-208"/>
          <w:w w:val="25"/>
        </w:rPr>
        <w:t>e</w:t>
      </w:r>
      <w:r>
        <w:rPr>
          <w:rFonts w:ascii="Arial" w:hAnsi="Arial" w:cs="Arial" w:eastAsia="Arial"/>
          <w:sz w:val="80"/>
          <w:szCs w:val="80"/>
          <w:color w:val="282828"/>
          <w:spacing w:val="-258"/>
          <w:w w:val="28"/>
        </w:rPr>
        <w:t>M</w:t>
      </w:r>
      <w:r>
        <w:rPr>
          <w:rFonts w:ascii="Arial" w:hAnsi="Arial" w:cs="Arial" w:eastAsia="Arial"/>
          <w:sz w:val="80"/>
          <w:szCs w:val="80"/>
          <w:color w:val="282828"/>
          <w:spacing w:val="0"/>
          <w:w w:val="25"/>
        </w:rPr>
        <w:t>r</w:t>
      </w:r>
      <w:r>
        <w:rPr>
          <w:rFonts w:ascii="Arial" w:hAnsi="Arial" w:cs="Arial" w:eastAsia="Arial"/>
          <w:sz w:val="80"/>
          <w:szCs w:val="80"/>
          <w:color w:val="282828"/>
          <w:spacing w:val="-94"/>
          <w:w w:val="100"/>
        </w:rPr>
        <w:t> </w:t>
      </w:r>
      <w:r>
        <w:rPr>
          <w:rFonts w:ascii="Arial" w:hAnsi="Arial" w:cs="Arial" w:eastAsia="Arial"/>
          <w:sz w:val="80"/>
          <w:szCs w:val="80"/>
          <w:color w:val="343B6E"/>
          <w:spacing w:val="0"/>
          <w:w w:val="83"/>
        </w:rPr>
        <w:t>rt</w:t>
      </w:r>
      <w:r>
        <w:rPr>
          <w:rFonts w:ascii="Arial" w:hAnsi="Arial" w:cs="Arial" w:eastAsia="Arial"/>
          <w:sz w:val="80"/>
          <w:szCs w:val="80"/>
          <w:color w:val="343B6E"/>
          <w:spacing w:val="-157"/>
          <w:w w:val="84"/>
        </w:rPr>
        <w:t>d</w:t>
      </w:r>
      <w:r>
        <w:rPr>
          <w:rFonts w:ascii="Arial" w:hAnsi="Arial" w:cs="Arial" w:eastAsia="Arial"/>
          <w:sz w:val="80"/>
          <w:szCs w:val="80"/>
          <w:color w:val="282828"/>
          <w:spacing w:val="0"/>
          <w:w w:val="118"/>
        </w:rPr>
        <w:t>.</w:t>
      </w:r>
      <w:r>
        <w:rPr>
          <w:rFonts w:ascii="Arial" w:hAnsi="Arial" w:cs="Arial" w:eastAsia="Arial"/>
          <w:sz w:val="80"/>
          <w:szCs w:val="80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53" w:right="-74"/>
        <w:jc w:val="left"/>
        <w:tabs>
          <w:tab w:pos="40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A8A8A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3"/>
          <w:szCs w:val="23"/>
          <w:color w:val="A8A8A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A8A8A8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0"/>
          <w:w w:val="100"/>
        </w:rPr>
        <w:t>ı.Posta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0"/>
          <w:w w:val="100"/>
        </w:rPr>
        <w:t>Grupla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-22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3"/>
        </w:rPr>
        <w:t>Amın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2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left="679" w:right="6027"/>
        <w:jc w:val="center"/>
        <w:rPr>
          <w:rFonts w:ascii="Arial" w:hAnsi="Arial" w:cs="Arial" w:eastAsia="Arial"/>
          <w:sz w:val="33"/>
          <w:szCs w:val="33"/>
        </w:rPr>
      </w:pPr>
      <w:rPr/>
      <w:r>
        <w:rPr/>
        <w:pict>
          <v:shape style="position:absolute;margin-left:408.959991pt;margin-top:-18.892555pt;width:150.720001pt;height:100.800003pt;mso-position-horizontal-relative:page;mso-position-vertical-relative:paragraph;z-index:-15686" type="#_x0000_t75">
            <v:imagedata r:id="rId29" o:title=""/>
          </v:shape>
        </w:pict>
      </w:r>
      <w:r>
        <w:rPr/>
        <w:pict>
          <v:group style="position:absolute;margin-left:277.490295pt;margin-top:-5.0811pt;width:.1pt;height:30.597819pt;mso-position-horizontal-relative:page;mso-position-vertical-relative:paragraph;z-index:-15684" coordorigin="5550,-102" coordsize="2,612">
            <v:shape style="position:absolute;left:5550;top:-102;width:2;height:612" coordorigin="5550,-102" coordsize="0,612" path="m5550,510l5550,-102e" filled="f" stroked="t" strokeweight=".713954pt" strokecolor="#4F4FA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33"/>
          <w:szCs w:val="33"/>
          <w:color w:val="333689"/>
          <w:spacing w:val="0"/>
          <w:w w:val="61"/>
        </w:rPr>
        <w:t>)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52" w:lineRule="auto"/>
        <w:ind w:left="457" w:right="5465" w:firstLine="-45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Eyü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ÖZDE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4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918" w:lineRule="exact"/>
        <w:ind w:left="219" w:right="5024"/>
        <w:jc w:val="center"/>
        <w:rPr>
          <w:rFonts w:ascii="Times New Roman" w:hAnsi="Times New Roman" w:cs="Times New Roman" w:eastAsia="Times New Roman"/>
          <w:sz w:val="81"/>
          <w:szCs w:val="81"/>
        </w:rPr>
      </w:pPr>
      <w:rPr/>
      <w:r>
        <w:rPr>
          <w:rFonts w:ascii="Times New Roman" w:hAnsi="Times New Roman" w:cs="Times New Roman" w:eastAsia="Times New Roman"/>
          <w:sz w:val="81"/>
          <w:szCs w:val="81"/>
          <w:color w:val="5E649C"/>
          <w:w w:val="142"/>
          <w:i/>
          <w:position w:val="-2"/>
        </w:rPr>
        <w:t>{:\</w:t>
      </w:r>
      <w:r>
        <w:rPr>
          <w:rFonts w:ascii="Times New Roman" w:hAnsi="Times New Roman" w:cs="Times New Roman" w:eastAsia="Times New Roman"/>
          <w:sz w:val="81"/>
          <w:szCs w:val="81"/>
          <w:color w:val="5E649C"/>
          <w:w w:val="143"/>
          <w:i/>
          <w:position w:val="-2"/>
        </w:rPr>
        <w:t>,</w:t>
      </w:r>
      <w:r>
        <w:rPr>
          <w:rFonts w:ascii="Times New Roman" w:hAnsi="Times New Roman" w:cs="Times New Roman" w:eastAsia="Times New Roman"/>
          <w:sz w:val="81"/>
          <w:szCs w:val="81"/>
          <w:color w:val="000000"/>
          <w:w w:val="100"/>
          <w:position w:val="0"/>
        </w:rPr>
      </w:r>
    </w:p>
    <w:p>
      <w:pPr>
        <w:spacing w:before="0" w:after="0" w:line="181" w:lineRule="exact"/>
        <w:ind w:left="70" w:right="486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Z.A.bidi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AKKAP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523" w:right="575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w w:val="102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2"/>
          <w:w w:val="10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60" w:right="200"/>
          <w:cols w:num="3" w:equalWidth="0">
            <w:col w:w="1708" w:space="145"/>
            <w:col w:w="2395" w:space="314"/>
            <w:col w:w="689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0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080017pt;margin-top:-1.019903pt;width:67.032003pt;height:72pt;mso-position-horizontal-relative:page;mso-position-vertical-relative:paragraph;z-index:-15659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3B3B3B"/>
                      <w:spacing w:val="0"/>
                      <w:w w:val="266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884" w:right="-20"/>
        <w:jc w:val="left"/>
        <w:tabs>
          <w:tab w:pos="37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4"/>
          <w:w w:val="100"/>
          <w:position w:val="-10"/>
        </w:rPr>
        <w:t>I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-10"/>
        </w:rPr>
        <w:t>Z</w:t>
      </w:r>
      <w:r>
        <w:rPr>
          <w:rFonts w:ascii="Arial" w:hAnsi="Arial" w:cs="Arial" w:eastAsia="Arial"/>
          <w:sz w:val="15"/>
          <w:szCs w:val="15"/>
          <w:color w:val="282828"/>
          <w:spacing w:val="-8"/>
          <w:w w:val="100"/>
          <w:position w:val="-10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-10"/>
        </w:rPr>
        <w:t>MIR</w:t>
      </w:r>
      <w:r>
        <w:rPr>
          <w:rFonts w:ascii="Arial" w:hAnsi="Arial" w:cs="Arial" w:eastAsia="Arial"/>
          <w:sz w:val="15"/>
          <w:szCs w:val="15"/>
          <w:color w:val="282828"/>
          <w:spacing w:val="-11"/>
          <w:w w:val="100"/>
          <w:position w:val="-10"/>
        </w:rPr>
        <w:t> </w: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  <w:position w:val="0"/>
        </w:rPr>
        <w:t>DAİRE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7"/>
          <w:w w:val="103"/>
          <w:position w:val="0"/>
        </w:rPr>
        <w:t>S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72"/>
          <w:b/>
          <w:bCs/>
          <w:position w:val="0"/>
        </w:rPr>
        <w:t>İ</w:t>
      </w:r>
      <w:r>
        <w:rPr>
          <w:rFonts w:ascii="Arial" w:hAnsi="Arial" w:cs="Arial" w:eastAsia="Arial"/>
          <w:sz w:val="21"/>
          <w:szCs w:val="21"/>
          <w:color w:val="282828"/>
          <w:spacing w:val="-24"/>
          <w:w w:val="100"/>
          <w:b/>
          <w:bCs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position w:val="0"/>
        </w:rPr>
        <w:t>BAŞKANLICJI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77" w:lineRule="atLeast"/>
        <w:ind w:left="658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82828"/>
          <w:spacing w:val="0"/>
          <w:w w:val="108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380" w:bottom="280" w:left="220" w:right="220"/>
        </w:sectPr>
      </w:pPr>
      <w:rPr/>
    </w:p>
    <w:p>
      <w:pPr>
        <w:spacing w:before="0" w:after="0" w:line="144" w:lineRule="atLeast"/>
        <w:ind w:left="610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.089035pt;margin-top:-43.589222pt;width:10.590965pt;height:45pt;mso-position-horizontal-relative:page;mso-position-vertical-relative:paragraph;z-index:-15658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282828"/>
                      <w:spacing w:val="-377"/>
                      <w:w w:val="165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82828"/>
          <w:spacing w:val="0"/>
          <w:w w:val="103"/>
          <w:b/>
          <w:bCs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35" w:lineRule="atLeas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" w:after="0" w:line="240" w:lineRule="auto"/>
        <w:ind w:left="117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9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2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  <w:cols w:num="2" w:equalWidth="0">
            <w:col w:w="1642" w:space="1561"/>
            <w:col w:w="8277"/>
          </w:cols>
        </w:sectPr>
      </w:pPr>
      <w:rPr/>
    </w:p>
    <w:p>
      <w:pPr>
        <w:spacing w:before="9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24" w:after="0" w:line="254" w:lineRule="auto"/>
        <w:ind w:left="135" w:right="2916" w:firstLine="-19"/>
        <w:jc w:val="left"/>
        <w:tabs>
          <w:tab w:pos="1500" w:val="left"/>
          <w:tab w:pos="3020" w:val="left"/>
          <w:tab w:pos="4440" w:val="left"/>
          <w:tab w:pos="5440" w:val="left"/>
          <w:tab w:pos="7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61.920002pt;margin-top:28.910286pt;width:505.920011pt;height:.1pt;mso-position-horizontal-relative:page;mso-position-vertical-relative:paragraph;z-index:-15678" coordorigin="1238,578" coordsize="10118,2">
            <v:shape style="position:absolute;left:1238;top:578;width:10118;height:2" coordorigin="1238,578" coordsize="10118,0" path="m1238,578l11357,578e" filled="f" stroked="t" strokeweight=".72pt" strokecolor="#484848">
              <v:path arrowok="t"/>
            </v:shape>
          </v:group>
          <w10:wrap type="none"/>
        </w:pict>
      </w:r>
      <w:r>
        <w:rPr/>
        <w:pict>
          <v:group style="position:absolute;margin-left:84.959999pt;margin-top:40.790287pt;width:468.000009pt;height:.1pt;mso-position-horizontal-relative:page;mso-position-vertical-relative:paragraph;z-index:-15677" coordorigin="1699,816" coordsize="9360,2">
            <v:shape style="position:absolute;left:1699;top:816;width:9360;height:2" coordorigin="1699,816" coordsize="9360,0" path="m1699,816l11059,816e" filled="f" stroked="t" strokeweight=".48pt" strokecolor="#57575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14"/>
          <w:w w:val="100"/>
        </w:rPr>
        <w:t>b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</w:rPr>
        <w:t>ta</w:t>
      </w:r>
      <w:r>
        <w:rPr>
          <w:rFonts w:ascii="Arial" w:hAnsi="Arial" w:cs="Arial" w:eastAsia="Arial"/>
          <w:sz w:val="16"/>
          <w:szCs w:val="16"/>
          <w:color w:val="282828"/>
          <w:spacing w:val="0"/>
          <w:w w:val="100"/>
        </w:rPr>
        <w:t>y</w:t>
      </w:r>
      <w:r>
        <w:rPr>
          <w:rFonts w:ascii="Arial" w:hAnsi="Arial" w:cs="Arial" w:eastAsia="Arial"/>
          <w:sz w:val="16"/>
          <w:szCs w:val="16"/>
          <w:color w:val="28282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3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4"/>
        </w:rPr>
        <w:t>1.05.20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4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15:04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_[_el: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7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7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3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4"/>
        </w:rPr>
        <w:t>1.05.20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1"/>
        </w:rPr>
        <w:t>jKa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2975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23"/>
        </w:rPr>
        <w:t>Alan: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1"/>
          <w:w w:val="12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Haka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</w:rPr>
        <w:t>ALTUNBAY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:Yelki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Piri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rei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ilk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"/>
          <w:w w:val="11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10"/>
        </w:rPr>
        <w:t>gretiı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okul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8"/>
        </w:rPr>
        <w:t>Gilzelbahçe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9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</w:rPr>
        <w:t>1</w:t>
      </w:r>
      <w:r>
        <w:rPr>
          <w:rFonts w:ascii="Arial" w:hAnsi="Arial" w:cs="Arial" w:eastAsia="Arial"/>
          <w:sz w:val="19"/>
          <w:szCs w:val="19"/>
          <w:color w:val="282828"/>
          <w:spacing w:val="4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IZMİR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9" w:lineRule="exact"/>
        <w:ind w:left="135" w:right="-20"/>
        <w:jc w:val="left"/>
        <w:tabs>
          <w:tab w:pos="15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Yelki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2176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sonu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3"/>
        </w:rPr>
        <w:t>Güzelbahçe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0"/>
          <w:i/>
        </w:rPr>
        <w:t>1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80"/>
          <w:i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5"/>
          <w:w w:val="8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9" w:after="0" w:line="240" w:lineRule="auto"/>
        <w:ind w:left="140" w:right="-20"/>
        <w:jc w:val="left"/>
        <w:tabs>
          <w:tab w:pos="1500" w:val="left"/>
          <w:tab w:pos="3920" w:val="left"/>
          <w:tab w:pos="77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4"/>
        </w:rPr>
        <w:t>SlNlFI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gı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</w:rPr>
        <w:t>:Elektri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9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7" w:after="0" w:line="201" w:lineRule="exact"/>
        <w:ind w:left="135" w:right="-20"/>
        <w:jc w:val="left"/>
        <w:tabs>
          <w:tab w:pos="3520" w:val="left"/>
          <w:tab w:pos="4860" w:val="left"/>
          <w:tab w:pos="6020" w:val="left"/>
          <w:tab w:pos="6520" w:val="left"/>
          <w:tab w:pos="6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35"/>
          <w:position w:val="-1"/>
        </w:rPr>
        <w:t>ise: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-1"/>
        </w:rPr>
        <w:t>JYapmm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21"/>
          <w:position w:val="-1"/>
        </w:rPr>
        <w:t>:Arazi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3562" w:right="-20"/>
        <w:jc w:val="left"/>
        <w:tabs>
          <w:tab w:pos="638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6.559998pt;margin-top:.993184pt;width:98.748076pt;height:24pt;mso-position-horizontal-relative:page;mso-position-vertical-relative:paragraph;z-index:-15657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168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282828"/>
                      <w:spacing w:val="0"/>
                      <w:w w:val="80"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282828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40"/>
                      <w:szCs w:val="40"/>
                      <w:color w:val="282828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spacing w:val="-119"/>
                      <w:w w:val="56"/>
                    </w:rPr>
                    <w:t>"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79997"/>
                      <w:spacing w:val="-74"/>
                      <w:w w:val="136"/>
                    </w:rPr>
                    <w:t>1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112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2"/>
          <w:u w:val="single" w:color="000000"/>
          <w:position w:val="-4"/>
        </w:rPr>
        <w:t>Betonann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2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2"/>
          <w:u w:val="single" w:color="000000"/>
          <w:position w:val="-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2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112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000000"/>
          <w:position w:val="-4"/>
        </w:rPr>
        <w:t>Kagı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000000"/>
          <w:position w:val="-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1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325"/>
          <w:u w:val="single" w:color="000000"/>
          <w:position w:val="-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325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325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  <w:u w:val="single" w:color="000000"/>
          <w:position w:val="-4"/>
        </w:rPr>
        <w:t>_Q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93"/>
          <w:u w:val="single" w:color="000000"/>
          <w:position w:val="-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93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93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8"/>
          <w:u w:val="single" w:color="000000"/>
          <w:position w:val="-4"/>
        </w:rPr>
        <w:t>lık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8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u w:val="single" w:color="0000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u w:val="single" w:color="0000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u w:val="single" w:color="000000"/>
          <w:position w:val="-4"/>
        </w:rPr>
        <w:t>Dı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6"/>
          <w:w w:val="100"/>
          <w:u w:val="single" w:color="000000"/>
          <w:position w:val="-4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6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6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u w:val="single" w:color="000000"/>
          <w:position w:val="-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u w:val="single" w:color="000000"/>
          <w:position w:val="-4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u w:val="single" w:color="000000"/>
          <w:position w:val="-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4"/>
          <w:w w:val="10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284"/>
          <w:position w:val="-4"/>
        </w:rPr>
        <w:t>1-----</w:t>
      </w:r>
      <w:r>
        <w:rPr>
          <w:rFonts w:ascii="Arial" w:hAnsi="Arial" w:cs="Arial" w:eastAsia="Arial"/>
          <w:sz w:val="21"/>
          <w:szCs w:val="21"/>
          <w:color w:val="4D4D4D"/>
          <w:spacing w:val="-118"/>
          <w:w w:val="284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380"/>
          <w:position w:val="-4"/>
        </w:rPr>
        <w:t>---</w:t>
      </w:r>
      <w:r>
        <w:rPr>
          <w:rFonts w:ascii="Arial" w:hAnsi="Arial" w:cs="Arial" w:eastAsia="Arial"/>
          <w:sz w:val="21"/>
          <w:szCs w:val="21"/>
          <w:color w:val="282828"/>
          <w:spacing w:val="0"/>
          <w:w w:val="10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282828"/>
          <w:spacing w:val="-16"/>
          <w:w w:val="100"/>
          <w:position w:val="-4"/>
        </w:rPr>
        <w:t> </w:t>
      </w:r>
      <w:r>
        <w:rPr>
          <w:rFonts w:ascii="Arial" w:hAnsi="Arial" w:cs="Arial" w:eastAsia="Arial"/>
          <w:sz w:val="21"/>
          <w:szCs w:val="21"/>
          <w:color w:val="4D4D4D"/>
          <w:spacing w:val="0"/>
          <w:w w:val="298"/>
          <w:position w:val="-4"/>
        </w:rPr>
        <w:t>-----------ı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4374" w:right="-20"/>
        <w:jc w:val="left"/>
        <w:tabs>
          <w:tab w:pos="5420" w:val="left"/>
          <w:tab w:pos="6260" w:val="left"/>
          <w:tab w:pos="6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4"/>
          <w:szCs w:val="14"/>
          <w:color w:val="606060"/>
          <w:spacing w:val="0"/>
          <w:w w:val="66"/>
          <w:b/>
          <w:bCs/>
          <w:position w:val="2"/>
        </w:rPr>
        <w:t>1</w:t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14"/>
          <w:szCs w:val="14"/>
          <w:color w:val="606060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38"/>
          <w:szCs w:val="38"/>
          <w:color w:val="747575"/>
          <w:spacing w:val="0"/>
          <w:w w:val="48"/>
          <w:position w:val="2"/>
        </w:rPr>
        <w:t>J</w:t>
      </w:r>
      <w:r>
        <w:rPr>
          <w:rFonts w:ascii="Times New Roman" w:hAnsi="Times New Roman" w:cs="Times New Roman" w:eastAsia="Times New Roman"/>
          <w:sz w:val="38"/>
          <w:szCs w:val="38"/>
          <w:color w:val="747575"/>
          <w:spacing w:val="-40"/>
          <w:w w:val="48"/>
          <w:position w:val="2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747575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8"/>
          <w:szCs w:val="38"/>
          <w:color w:val="747575"/>
          <w:spacing w:val="0"/>
          <w:w w:val="100"/>
          <w:position w:val="2"/>
        </w:rPr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48"/>
          <w:b/>
          <w:bCs/>
          <w:position w:val="2"/>
        </w:rPr>
        <w:t>1</w:t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b/>
          <w:bCs/>
          <w:position w:val="2"/>
        </w:rPr>
        <w:tab/>
      </w:r>
      <w:r>
        <w:rPr>
          <w:rFonts w:ascii="Arial" w:hAnsi="Arial" w:cs="Arial" w:eastAsia="Arial"/>
          <w:sz w:val="14"/>
          <w:szCs w:val="14"/>
          <w:color w:val="282828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2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2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2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8"/>
          <w:position w:val="2"/>
        </w:rPr>
        <w:t>15:30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</w:sectPr>
      </w:pPr>
      <w:rPr/>
    </w:p>
    <w:p>
      <w:pPr>
        <w:spacing w:before="33" w:after="0" w:line="240" w:lineRule="auto"/>
        <w:ind w:left="13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2"/>
        </w:rPr>
        <w:t>lGiden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308" w:lineRule="auto"/>
        <w:ind w:left="66" w:right="-51" w:firstLine="-66"/>
        <w:jc w:val="left"/>
        <w:tabs>
          <w:tab w:pos="3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1"/>
        </w:rPr>
        <w:t>lıibi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46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>JK.ir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8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cı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  <w:position w:val="0"/>
        </w:rPr>
        <w:t>Kullanan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46"/>
          <w:position w:val="0"/>
        </w:rPr>
        <w:t>miri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2"/>
          <w:w w:val="146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0"/>
        </w:rPr>
        <w:t>İtfa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8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1"/>
          <w:position w:val="0"/>
        </w:rPr>
        <w:t>çavuşu:Hasa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1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9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7"/>
          <w:position w:val="0"/>
        </w:rPr>
        <w:t>YTEKİN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74" w:right="-20"/>
        <w:jc w:val="left"/>
        <w:tabs>
          <w:tab w:pos="2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64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7"/>
          <w:w w:val="16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51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5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0"/>
          <w:w w:val="15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8"/>
        </w:rPr>
        <w:t>15.05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04" w:lineRule="exact"/>
        <w:ind w:left="6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139"/>
          <w:position w:val="-1"/>
        </w:rPr>
        <w:t>raç</w:t>
      </w:r>
      <w:r>
        <w:rPr>
          <w:rFonts w:ascii="Arial" w:hAnsi="Arial" w:cs="Arial" w:eastAsia="Arial"/>
          <w:sz w:val="18"/>
          <w:szCs w:val="18"/>
          <w:color w:val="3B3B3B"/>
          <w:spacing w:val="-17"/>
          <w:w w:val="13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  <w:position w:val="-1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1"/>
          <w:position w:val="-1"/>
        </w:rPr>
        <w:t>2251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6"/>
        </w:rPr>
        <w:t>15: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9"/>
          <w:w w:val="107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7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  <w:cols w:num="3" w:equalWidth="0">
            <w:col w:w="1213" w:space="838"/>
            <w:col w:w="5331" w:space="165"/>
            <w:col w:w="3933"/>
          </w:cols>
        </w:sectPr>
      </w:pPr>
      <w:rPr/>
    </w:p>
    <w:p>
      <w:pPr>
        <w:spacing w:before="0" w:after="0" w:line="260" w:lineRule="exact"/>
        <w:ind w:left="145" w:right="-20"/>
        <w:jc w:val="left"/>
        <w:tabs>
          <w:tab w:pos="4640" w:val="left"/>
          <w:tab w:pos="7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4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2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111"/>
          <w:position w:val="-2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4"/>
          <w:w w:val="111"/>
          <w:position w:val="-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1"/>
          <w:position w:val="-2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1"/>
          <w:position w:val="-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11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  <w:position w:val="-2"/>
        </w:rPr>
        <w:t>15:30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left="4617" w:right="461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B3B3B"/>
          <w:spacing w:val="0"/>
          <w:w w:val="61"/>
        </w:rPr>
        <w:t>1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61"/>
        </w:rPr>
        <w:t> </w:t>
      </w:r>
      <w:r>
        <w:rPr>
          <w:rFonts w:ascii="Arial" w:hAnsi="Arial" w:cs="Arial" w:eastAsia="Arial"/>
          <w:sz w:val="25"/>
          <w:szCs w:val="25"/>
          <w:color w:val="282828"/>
          <w:spacing w:val="12"/>
          <w:w w:val="217"/>
        </w:rPr>
        <w:t>ı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90"/>
        </w:rPr>
        <w:t>2</w:t>
      </w:r>
      <w:r>
        <w:rPr>
          <w:rFonts w:ascii="Arial" w:hAnsi="Arial" w:cs="Arial" w:eastAsia="Arial"/>
          <w:sz w:val="18"/>
          <w:szCs w:val="18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9"/>
        </w:rPr>
        <w:t>Ge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3"/>
          <w:w w:val="109"/>
        </w:rPr>
        <w:t>l</w:t>
      </w:r>
      <w:r>
        <w:rPr>
          <w:rFonts w:ascii="Arial" w:hAnsi="Arial" w:cs="Arial" w:eastAsia="Arial"/>
          <w:sz w:val="26"/>
          <w:szCs w:val="26"/>
          <w:color w:val="3B3B3B"/>
          <w:spacing w:val="0"/>
          <w:w w:val="109"/>
          <w:i/>
        </w:rPr>
        <w:t>li</w:t>
      </w:r>
      <w:r>
        <w:rPr>
          <w:rFonts w:ascii="Arial" w:hAnsi="Arial" w:cs="Arial" w:eastAsia="Arial"/>
          <w:sz w:val="26"/>
          <w:szCs w:val="26"/>
          <w:color w:val="3B3B3B"/>
          <w:spacing w:val="3"/>
          <w:w w:val="109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1" w:after="0" w:line="203" w:lineRule="exact"/>
        <w:ind w:left="4614" w:right="424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8"/>
          <w:position w:val="-1"/>
        </w:rPr>
        <w:t>Emniyet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108"/>
          <w:position w:val="-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8"/>
          <w:position w:val="-1"/>
        </w:rPr>
        <w:t>Jandarma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21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20" w:right="220"/>
        </w:sectPr>
      </w:pPr>
      <w:rPr/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6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[Yardımcı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Ekip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40" w:lineRule="auto"/>
        <w:ind w:left="126" w:right="-20"/>
        <w:jc w:val="left"/>
        <w:tabs>
          <w:tab w:pos="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100"/>
        </w:rPr>
        <w:t>Ir-</w:t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3"/>
          <w:szCs w:val="13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02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43" w:after="0" w:line="261" w:lineRule="auto"/>
        <w:ind w:left="24" w:right="1132" w:firstLine="4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53"/>
        </w:rPr>
        <w:t>ıkı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5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6"/>
          <w:w w:val="15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!Yardıma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7"/>
        </w:rPr>
        <w:t>:Plakası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8" w:after="0" w:line="203" w:lineRule="exact"/>
        <w:ind w:left="2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1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1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2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</w:rPr>
        <w:t>\,raç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  <w:cols w:num="3" w:equalWidth="0">
            <w:col w:w="1333" w:space="713"/>
            <w:col w:w="2217" w:space="356"/>
            <w:col w:w="6861"/>
          </w:cols>
        </w:sectPr>
      </w:pPr>
      <w:rPr/>
    </w:p>
    <w:p>
      <w:pPr>
        <w:spacing w:before="32" w:after="0" w:line="240" w:lineRule="auto"/>
        <w:ind w:left="126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6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Görüldüğü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7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7"/>
        </w:rPr>
        <w:t>varıl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7"/>
        </w:rPr>
        <w:t>ığında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7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"/>
          <w:w w:val="1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8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8"/>
        </w:rPr>
        <w:t>yanmakta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1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8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3" w:lineRule="exact"/>
        <w:ind w:left="254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  <w:position w:val="-1"/>
        </w:rPr>
        <w:t>öndürmede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  <w:position w:val="-1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  <w:cols w:num="2" w:equalWidth="0">
            <w:col w:w="1592" w:space="478"/>
            <w:col w:w="9410"/>
          </w:cols>
        </w:sectPr>
      </w:pPr>
      <w:rPr/>
    </w:p>
    <w:p>
      <w:pPr>
        <w:spacing w:before="22" w:after="0" w:line="240" w:lineRule="auto"/>
        <w:ind w:left="17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8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8"/>
          <w:w w:val="11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8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2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1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2" w:after="0" w:line="183" w:lineRule="exact"/>
        <w:ind w:right="-20"/>
        <w:jc w:val="left"/>
        <w:tabs>
          <w:tab w:pos="1840" w:val="left"/>
          <w:tab w:pos="34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3"/>
        </w:rPr>
        <w:t>jKQgü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64"/>
          <w:position w:val="-3"/>
        </w:rPr>
        <w:t>K_g_.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3"/>
        </w:rPr>
        <w:t>jK.K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4"/>
          <w:w w:val="100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-3"/>
        </w:rPr>
        <w:t>T.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64"/>
          <w:position w:val="-3"/>
        </w:rPr>
        <w:t>K_g_.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right="-20"/>
        <w:jc w:val="left"/>
        <w:tabs>
          <w:tab w:pos="1920" w:val="left"/>
          <w:tab w:pos="35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8"/>
          <w:szCs w:val="28"/>
          <w:color w:val="3B3B3B"/>
          <w:spacing w:val="0"/>
          <w:w w:val="64"/>
        </w:rPr>
        <w:t>tı</w:t>
      </w:r>
      <w:r>
        <w:rPr>
          <w:rFonts w:ascii="Arial" w:hAnsi="Arial" w:cs="Arial" w:eastAsia="Arial"/>
          <w:sz w:val="28"/>
          <w:szCs w:val="28"/>
          <w:color w:val="3B3B3B"/>
          <w:spacing w:val="-25"/>
          <w:w w:val="64"/>
        </w:rPr>
        <w:t> </w:t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28"/>
          <w:szCs w:val="28"/>
          <w:color w:val="3B3B3B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64"/>
        </w:rPr>
        <w:t>ı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0F0F0F"/>
          <w:spacing w:val="0"/>
          <w:w w:val="64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  <w:cols w:num="3" w:equalWidth="0">
            <w:col w:w="1433" w:space="771"/>
            <w:col w:w="1294" w:space="1120"/>
            <w:col w:w="6862"/>
          </w:cols>
        </w:sectPr>
      </w:pPr>
      <w:rPr/>
    </w:p>
    <w:p>
      <w:pPr>
        <w:spacing w:before="0" w:after="0" w:line="184" w:lineRule="exact"/>
        <w:ind w:left="207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1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arazi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1"/>
        </w:rPr>
        <w:t>içerisindeki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7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yanmıştır.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left="17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7"/>
        </w:rPr>
        <w:t>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8"/>
          <w:w w:val="12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6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10"/>
        </w:rPr>
        <w:t>trahmini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Zarar-Ziya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Yok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03" w:lineRule="exact"/>
        <w:ind w:left="15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8"/>
          <w:position w:val="-1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</w:sectPr>
      </w:pPr>
      <w:rPr/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5"/>
          <w:w w:val="10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</w:rPr>
        <w:t>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40" w:lineRule="auto"/>
        <w:ind w:left="3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1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1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</w:rPr>
        <w:t>başlangıcını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kenarındakı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7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arazide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8"/>
        </w:rPr>
        <w:t>görülüp,yapıla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9"/>
          <w:w w:val="10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8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67" w:lineRule="auto"/>
        <w:ind w:right="152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ıve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sorusturmada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8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elektri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direginde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9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meydana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0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devreni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3"/>
          <w:w w:val="11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şerare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</w:rPr>
        <w:t>olusturması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la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olusa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6"/>
        </w:rPr>
        <w:t>kıvılcımları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6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6"/>
        </w:rPr>
        <w:t>kuru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jotları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1"/>
        </w:rPr>
        <w:t>tutuşturarak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9"/>
          <w:w w:val="11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ale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alması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</w:rPr>
        <w:t>kaanatine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2"/>
          <w:w w:val="10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  <w:cols w:num="2" w:equalWidth="0">
            <w:col w:w="1824" w:space="221"/>
            <w:col w:w="9435"/>
          </w:cols>
        </w:sectPr>
      </w:pPr>
      <w:rPr/>
    </w:p>
    <w:p>
      <w:pPr>
        <w:spacing w:before="4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78" w:lineRule="auto"/>
        <w:ind w:left="135" w:right="3753" w:firstLine="58"/>
        <w:jc w:val="left"/>
        <w:tabs>
          <w:tab w:pos="2040" w:val="left"/>
          <w:tab w:pos="7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27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2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ISirketi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Bedeli: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</w:rPr>
        <w:t>\,raç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1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7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40" w:lineRule="auto"/>
        <w:ind w:left="15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03" w:lineRule="exact"/>
        <w:ind w:left="13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1"/>
          <w:position w:val="-1"/>
        </w:rPr>
        <w:t>tfeslim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3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1"/>
          <w:position w:val="-1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</w:sectPr>
      </w:pPr>
      <w:rPr/>
    </w:p>
    <w:p>
      <w:pPr>
        <w:spacing w:before="65" w:after="0" w:line="240" w:lineRule="auto"/>
        <w:ind w:left="266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D4D4D"/>
          <w:spacing w:val="0"/>
          <w:w w:val="262"/>
        </w:rPr>
        <w:t>·</w:t>
      </w:r>
      <w:r>
        <w:rPr>
          <w:rFonts w:ascii="Arial" w:hAnsi="Arial" w:cs="Arial" w:eastAsia="Arial"/>
          <w:sz w:val="18"/>
          <w:szCs w:val="18"/>
          <w:color w:val="4D4D4D"/>
          <w:spacing w:val="19"/>
          <w:w w:val="262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-122"/>
          <w:w w:val="262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27"/>
          <w:u w:val="single" w:color="000000"/>
        </w:rPr>
        <w:t>n</w:t>
      </w:r>
      <w:r>
        <w:rPr>
          <w:rFonts w:ascii="Arial" w:hAnsi="Arial" w:cs="Arial" w:eastAsia="Arial"/>
          <w:sz w:val="18"/>
          <w:szCs w:val="18"/>
          <w:color w:val="282828"/>
          <w:spacing w:val="-19"/>
          <w:w w:val="127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u w:val="single" w:color="000000"/>
        </w:rPr>
        <w:t>Dön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u w:val="single" w:color="000000"/>
        </w:rPr>
        <w:t>_şO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04" w:lineRule="exact"/>
        <w:ind w:left="274" w:right="-67"/>
        <w:jc w:val="left"/>
        <w:tabs>
          <w:tab w:pos="10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282828"/>
          <w:w w:val="77"/>
        </w:rPr>
        <w:t>\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w w:val="78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282828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6"/>
        </w:rPr>
        <w:t>1.05.20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8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7" w:after="0" w:line="214" w:lineRule="exact"/>
        <w:ind w:right="-6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2"/>
          <w:position w:val="-1"/>
        </w:rPr>
        <w:t>GiDE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8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2"/>
          <w:position w:val="-1"/>
        </w:rPr>
        <w:t>EKİP:Güzelbahce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2"/>
          <w:w w:val="112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26"/>
          <w:position w:val="-1"/>
        </w:rPr>
        <w:t>I.</w:t>
      </w:r>
      <w:r>
        <w:rPr>
          <w:rFonts w:ascii="Arial" w:hAnsi="Arial" w:cs="Arial" w:eastAsia="Arial"/>
          <w:sz w:val="19"/>
          <w:szCs w:val="19"/>
          <w:color w:val="282828"/>
          <w:spacing w:val="14"/>
          <w:w w:val="12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26"/>
          <w:position w:val="-1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41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8"/>
        </w:rPr>
        <w:t>16:00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w w:val="109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5"/>
          <w:w w:val="11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  <w:cols w:num="4" w:equalWidth="0">
            <w:col w:w="1956" w:space="119"/>
            <w:col w:w="2839" w:space="2191"/>
            <w:col w:w="1011" w:space="462"/>
            <w:col w:w="2902"/>
          </w:cols>
        </w:sectPr>
      </w:pPr>
      <w:rPr/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41" w:after="0" w:line="197" w:lineRule="exact"/>
        <w:ind w:left="2228" w:right="-20"/>
        <w:jc w:val="left"/>
        <w:tabs>
          <w:tab w:pos="54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1"/>
          <w:position w:val="-1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5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5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  <w:position w:val="-1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8"/>
          <w:w w:val="11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  <w:position w:val="-1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74" w:lineRule="exact"/>
        <w:ind w:left="5703" w:right="-20"/>
        <w:jc w:val="left"/>
        <w:tabs>
          <w:tab w:pos="876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485.247009pt;margin-top:10.794156pt;width:8.45092pt;height:34.473404pt;mso-position-horizontal-relative:page;mso-position-vertical-relative:paragraph;z-index:-15676" coordorigin="9705,216" coordsize="169,689">
            <v:group style="position:absolute;left:9779;top:483;width:95;height:108" coordorigin="9779,483" coordsize="95,108">
              <v:shape style="position:absolute;left:9779;top:483;width:95;height:108" coordorigin="9779,483" coordsize="95,108" path="m9779,483l9874,483,9874,591,9779,591,9779,483e" filled="t" fillcolor="#EDEDED" stroked="f">
                <v:path arrowok="t"/>
                <v:fill/>
              </v:shape>
            </v:group>
            <v:group style="position:absolute;left:9740;top:251;width:2;height:619" coordorigin="9740,251" coordsize="2,619">
              <v:shape style="position:absolute;left:9740;top:251;width:2;height:619" coordorigin="9740,251" coordsize="0,619" path="m9740,870l9740,251e" filled="f" stroked="t" strokeweight="3.511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4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2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-6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0"/>
          <w:w w:val="56"/>
          <w:b/>
          <w:bCs/>
          <w:position w:val="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282828"/>
          <w:spacing w:val="30"/>
          <w:w w:val="56"/>
          <w:b/>
          <w:bCs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56"/>
          <w:position w:val="0"/>
        </w:rPr>
        <w:t>6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56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282828"/>
          <w:spacing w:val="26"/>
          <w:w w:val="56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56"/>
          <w:position w:val="0"/>
        </w:rPr>
        <w:t>Mayı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56"/>
          <w:position w:val="0"/>
        </w:rPr>
        <w:t>s</w:t>
      </w:r>
      <w:r>
        <w:rPr>
          <w:rFonts w:ascii="Arial" w:hAnsi="Arial" w:cs="Arial" w:eastAsia="Arial"/>
          <w:sz w:val="26"/>
          <w:szCs w:val="26"/>
          <w:color w:val="282828"/>
          <w:spacing w:val="9"/>
          <w:w w:val="56"/>
          <w:position w:val="0"/>
        </w:rPr>
        <w:t> </w:t>
      </w:r>
      <w:r>
        <w:rPr>
          <w:rFonts w:ascii="Arial" w:hAnsi="Arial" w:cs="Arial" w:eastAsia="Arial"/>
          <w:sz w:val="26"/>
          <w:szCs w:val="26"/>
          <w:color w:val="282828"/>
          <w:spacing w:val="0"/>
          <w:w w:val="58"/>
          <w:position w:val="0"/>
        </w:rPr>
        <w:t>Z017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85" w:lineRule="exact"/>
        <w:ind w:right="1773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4.320007pt;margin-top:4.227333pt;width:7.88877pt;height:23pt;mso-position-horizontal-relative:page;mso-position-vertical-relative:paragraph;z-index:-15656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Times New Roman" w:hAnsi="Times New Roman" w:cs="Times New Roman" w:eastAsia="Times New Roman"/>
                      <w:sz w:val="46"/>
                      <w:szCs w:val="4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AFAEAE"/>
                      <w:w w:val="62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747575"/>
                      <w:w w:val="4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  <w:position w:val="-8"/>
        </w:rPr>
        <w:t>1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100"/>
          <w:i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48"/>
          <w:w w:val="100"/>
          <w:i/>
          <w:position w:val="-8"/>
        </w:rPr>
        <w:t> </w:t>
      </w:r>
      <w:r>
        <w:rPr>
          <w:rFonts w:ascii="Arial" w:hAnsi="Arial" w:cs="Arial" w:eastAsia="Arial"/>
          <w:sz w:val="19"/>
          <w:szCs w:val="19"/>
          <w:color w:val="282828"/>
          <w:spacing w:val="0"/>
          <w:w w:val="84"/>
          <w:i/>
          <w:position w:val="-8"/>
        </w:rPr>
        <w:t>1</w:t>
      </w:r>
      <w:r>
        <w:rPr>
          <w:rFonts w:ascii="Arial" w:hAnsi="Arial" w:cs="Arial" w:eastAsia="Arial"/>
          <w:sz w:val="19"/>
          <w:szCs w:val="19"/>
          <w:color w:val="282828"/>
          <w:spacing w:val="-4"/>
          <w:w w:val="84"/>
          <w:i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8"/>
        </w:rPr>
        <w:t>20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  <w:position w:val="-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24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8"/>
          <w:position w:val="-8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20" w:right="220"/>
        </w:sectPr>
      </w:pPr>
      <w:rPr/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86" w:lineRule="exact"/>
        <w:ind w:left="183" w:right="-6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6.928001pt;margin-top:9.298064pt;width:9.218012pt;height:16.949312pt;mso-position-horizontal-relative:page;mso-position-vertical-relative:paragraph;z-index:-15683" type="#_x0000_t202" filled="f" stroked="f">
            <v:textbox inset="0,0,0,0">
              <w:txbxContent>
                <w:p>
                  <w:pPr>
                    <w:spacing w:before="0" w:after="0" w:line="184" w:lineRule="exact"/>
                    <w:ind w:left="105" w:right="-67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AFAEAE"/>
                      <w:spacing w:val="0"/>
                      <w:w w:val="133"/>
                    </w:rPr>
                    <w:t>·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9"/>
          <w:szCs w:val="19"/>
          <w:color w:val="282828"/>
          <w:spacing w:val="4"/>
          <w:w w:val="208"/>
          <w:position w:val="-3"/>
        </w:rPr>
        <w:t>İ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  <w:position w:val="-3"/>
        </w:rPr>
        <w:t>tfaiy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6"/>
          <w:w w:val="109"/>
          <w:position w:val="-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8"/>
          <w:position w:val="-3"/>
        </w:rPr>
        <w:t>ci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00" w:lineRule="exact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1.888pt;margin-top:1.149063pt;width:6.024pt;height:20.789323pt;mso-position-horizontal-relative:page;mso-position-vertical-relative:paragraph;z-index:-15682" type="#_x0000_t202" filled="f" stroked="f">
            <v:textbox inset="0,0,0,0">
              <w:txbxContent>
                <w:p>
                  <w:pPr>
                    <w:spacing w:before="0" w:after="0" w:line="184" w:lineRule="exact"/>
                    <w:ind w:left="10" w:right="-20"/>
                    <w:jc w:val="left"/>
                    <w:rPr>
                      <w:rFonts w:ascii="Arial" w:hAnsi="Arial" w:cs="Arial" w:eastAsia="Arial"/>
                      <w:sz w:val="18"/>
                      <w:szCs w:val="18"/>
                    </w:rPr>
                  </w:pPr>
                  <w:rPr/>
                  <w:r>
                    <w:rPr>
                      <w:rFonts w:ascii="Arial" w:hAnsi="Arial" w:cs="Arial" w:eastAsia="Arial"/>
                      <w:sz w:val="18"/>
                      <w:szCs w:val="18"/>
                      <w:color w:val="AFAEAE"/>
                      <w:spacing w:val="0"/>
                      <w:w w:val="106"/>
                    </w:rPr>
                    <w:t>.</w:t>
                  </w:r>
                  <w:r>
                    <w:rPr>
                      <w:rFonts w:ascii="Arial" w:hAnsi="Arial" w:cs="Arial" w:eastAsia="Arial"/>
                      <w:sz w:val="18"/>
                      <w:szCs w:val="1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86.928001pt;margin-top:1.753747pt;width:16.8278pt;height:31.151552pt;mso-position-horizontal-relative:page;mso-position-vertical-relative:paragraph;z-index:-15666" coordorigin="1739,35" coordsize="337,623">
            <v:group style="position:absolute;left:2045;top:65;width:2;height:136" coordorigin="2045,65" coordsize="2,136">
              <v:shape style="position:absolute;left:2045;top:65;width:2;height:136" coordorigin="2045,65" coordsize="0,136" path="m2045,201l2045,65e" filled="f" stroked="t" strokeweight="2.9808pt" strokecolor="#EDEDED">
                <v:path arrowok="t"/>
              </v:shape>
            </v:group>
            <v:group style="position:absolute;left:1894;top:59;width:127;height:246" coordorigin="1894,59" coordsize="127,246">
              <v:shape style="position:absolute;left:1894;top:59;width:127;height:246" coordorigin="1894,59" coordsize="127,246" path="m1894,59l2021,59,2021,304,1894,304,1894,59e" filled="t" fillcolor="#EDEDED" stroked="f">
                <v:path arrowok="t"/>
                <v:fill/>
              </v:shape>
            </v:group>
            <v:group style="position:absolute;left:1739;top:111;width:162;height:327" coordorigin="1739,111" coordsize="162,327">
              <v:shape style="position:absolute;left:1739;top:111;width:162;height:327" coordorigin="1739,111" coordsize="162,327" path="m1739,111l1900,111,1900,439,1739,439,1739,111e" filled="t" fillcolor="#EDEDED" stroked="f">
                <v:path arrowok="t"/>
                <v:fill/>
              </v:shape>
            </v:group>
            <v:group style="position:absolute;left:1918;top:329;width:2;height:300" coordorigin="1918,329" coordsize="2,300">
              <v:shape style="position:absolute;left:1918;top:329;width:2;height:300" coordorigin="1918,329" coordsize="0,300" path="m1918,629l1918,329e" filled="f" stroked="t" strokeweight="2.90324pt" strokecolor="#ED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0"/>
          <w:szCs w:val="10"/>
          <w:color w:val="C6C6C6"/>
          <w:spacing w:val="0"/>
          <w:w w:val="51"/>
          <w:position w:val="-9"/>
        </w:rPr>
        <w:t>....</w:t>
      </w:r>
      <w:r>
        <w:rPr>
          <w:rFonts w:ascii="Arial" w:hAnsi="Arial" w:cs="Arial" w:eastAsia="Arial"/>
          <w:sz w:val="10"/>
          <w:szCs w:val="10"/>
          <w:color w:val="C6C6C6"/>
          <w:spacing w:val="0"/>
          <w:w w:val="51"/>
          <w:position w:val="-9"/>
        </w:rPr>
        <w:t>   </w:t>
      </w:r>
      <w:r>
        <w:rPr>
          <w:rFonts w:ascii="Arial" w:hAnsi="Arial" w:cs="Arial" w:eastAsia="Arial"/>
          <w:sz w:val="10"/>
          <w:szCs w:val="10"/>
          <w:color w:val="C6C6C6"/>
          <w:spacing w:val="11"/>
          <w:w w:val="51"/>
          <w:position w:val="-9"/>
        </w:rPr>
        <w:t> </w:t>
      </w:r>
      <w:r>
        <w:rPr>
          <w:rFonts w:ascii="Arial" w:hAnsi="Arial" w:cs="Arial" w:eastAsia="Arial"/>
          <w:sz w:val="18"/>
          <w:szCs w:val="18"/>
          <w:color w:val="AFAEAE"/>
          <w:spacing w:val="0"/>
          <w:w w:val="112"/>
          <w:position w:val="-9"/>
        </w:rPr>
        <w:t>..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40" w:lineRule="auto"/>
        <w:ind w:left="314" w:right="-52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>
          <w:rFonts w:ascii="Times New Roman" w:hAnsi="Times New Roman" w:cs="Times New Roman" w:eastAsia="Times New Roman"/>
          <w:sz w:val="8"/>
          <w:szCs w:val="8"/>
          <w:color w:val="747575"/>
          <w:spacing w:val="0"/>
          <w:w w:val="100"/>
          <w:i/>
        </w:rPr>
        <w:t>-1'</w:t>
      </w:r>
      <w:r>
        <w:rPr>
          <w:rFonts w:ascii="Times New Roman" w:hAnsi="Times New Roman" w:cs="Times New Roman" w:eastAsia="Times New Roman"/>
          <w:sz w:val="8"/>
          <w:szCs w:val="8"/>
          <w:color w:val="747575"/>
          <w:spacing w:val="0"/>
          <w:w w:val="100"/>
          <w:i/>
        </w:rPr>
        <w:t>     </w:t>
      </w:r>
      <w:r>
        <w:rPr>
          <w:rFonts w:ascii="Times New Roman" w:hAnsi="Times New Roman" w:cs="Times New Roman" w:eastAsia="Times New Roman"/>
          <w:sz w:val="8"/>
          <w:szCs w:val="8"/>
          <w:color w:val="747575"/>
          <w:spacing w:val="2"/>
          <w:w w:val="100"/>
          <w:i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FAEAE"/>
          <w:spacing w:val="0"/>
          <w:w w:val="356"/>
        </w:rPr>
        <w:t>-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0" w:after="0" w:line="86" w:lineRule="exact"/>
        <w:ind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group style="position:absolute;margin-left:490.044006pt;margin-top:5.618813pt;width:.1pt;height:12.115724pt;mso-position-horizontal-relative:page;mso-position-vertical-relative:paragraph;z-index:-15675" coordorigin="9801,112" coordsize="2,242">
            <v:shape style="position:absolute;left:9801;top:112;width:2;height:242" coordorigin="9801,112" coordsize="0,242" path="m9801,112l9801,355,9801,112x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16"/>
          <w:szCs w:val="16"/>
          <w:color w:val="747575"/>
          <w:spacing w:val="-31"/>
          <w:w w:val="148"/>
          <w:i/>
          <w:position w:val="-8"/>
        </w:rPr>
        <w:t>·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95"/>
          <w:i/>
          <w:position w:val="-8"/>
        </w:rPr>
        <w:t>·/'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109" w:lineRule="exact"/>
        <w:ind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838789"/>
          <w:w w:val="59"/>
          <w:i/>
          <w:position w:val="-8"/>
        </w:rPr>
        <w:t>'</w:t>
      </w:r>
      <w:r>
        <w:rPr>
          <w:rFonts w:ascii="Arial" w:hAnsi="Arial" w:cs="Arial" w:eastAsia="Arial"/>
          <w:sz w:val="18"/>
          <w:szCs w:val="18"/>
          <w:color w:val="838789"/>
          <w:w w:val="60"/>
          <w:i/>
          <w:position w:val="-8"/>
        </w:rPr>
        <w:t>)</w:t>
      </w:r>
      <w:r>
        <w:rPr>
          <w:rFonts w:ascii="Arial" w:hAnsi="Arial" w:cs="Arial" w:eastAsia="Arial"/>
          <w:sz w:val="18"/>
          <w:szCs w:val="18"/>
          <w:color w:val="838789"/>
          <w:w w:val="59"/>
          <w:i/>
          <w:position w:val="-8"/>
        </w:rPr>
        <w:t>,'"</w:t>
      </w:r>
      <w:r>
        <w:rPr>
          <w:rFonts w:ascii="Arial" w:hAnsi="Arial" w:cs="Arial" w:eastAsia="Arial"/>
          <w:sz w:val="18"/>
          <w:szCs w:val="18"/>
          <w:color w:val="00000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20"/>
          <w:cols w:num="4" w:equalWidth="0">
            <w:col w:w="848" w:space="958"/>
            <w:col w:w="238" w:space="6998"/>
            <w:col w:w="616" w:space="197"/>
            <w:col w:w="1625"/>
          </w:cols>
        </w:sectPr>
      </w:pPr>
      <w:rPr/>
    </w:p>
    <w:p>
      <w:pPr>
        <w:spacing w:before="0" w:after="0" w:line="264" w:lineRule="exact"/>
        <w:ind w:right="-20"/>
        <w:jc w:val="righ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747575"/>
          <w:spacing w:val="-6"/>
          <w:w w:val="79"/>
          <w:position w:val="-5"/>
        </w:rPr>
        <w:t>.</w:t>
      </w:r>
      <w:r>
        <w:rPr>
          <w:rFonts w:ascii="Arial" w:hAnsi="Arial" w:cs="Arial" w:eastAsia="Arial"/>
          <w:sz w:val="24"/>
          <w:szCs w:val="24"/>
          <w:color w:val="AFAEAE"/>
          <w:spacing w:val="-14"/>
          <w:w w:val="33"/>
          <w:position w:val="-5"/>
        </w:rPr>
        <w:t>=</w:t>
      </w:r>
      <w:r>
        <w:rPr>
          <w:rFonts w:ascii="Arial" w:hAnsi="Arial" w:cs="Arial" w:eastAsia="Arial"/>
          <w:sz w:val="24"/>
          <w:szCs w:val="24"/>
          <w:color w:val="AFAEAE"/>
          <w:spacing w:val="0"/>
          <w:w w:val="54"/>
          <w:position w:val="-5"/>
        </w:rPr>
        <w:t>·</w:t>
      </w:r>
      <w:r>
        <w:rPr>
          <w:rFonts w:ascii="Arial" w:hAnsi="Arial" w:cs="Arial" w:eastAsia="Arial"/>
          <w:sz w:val="24"/>
          <w:szCs w:val="24"/>
          <w:color w:val="AFAEAE"/>
          <w:spacing w:val="-9"/>
          <w:w w:val="54"/>
          <w:position w:val="-5"/>
        </w:rPr>
        <w:t>·</w:t>
      </w:r>
      <w:r>
        <w:rPr>
          <w:rFonts w:ascii="Arial" w:hAnsi="Arial" w:cs="Arial" w:eastAsia="Arial"/>
          <w:sz w:val="24"/>
          <w:szCs w:val="24"/>
          <w:color w:val="AFAEAE"/>
          <w:spacing w:val="-66"/>
          <w:w w:val="81"/>
          <w:position w:val="-5"/>
        </w:rPr>
        <w:t>-</w:t>
      </w:r>
      <w:r>
        <w:rPr>
          <w:rFonts w:ascii="Arial" w:hAnsi="Arial" w:cs="Arial" w:eastAsia="Arial"/>
          <w:sz w:val="24"/>
          <w:szCs w:val="24"/>
          <w:color w:val="AFAEAE"/>
          <w:spacing w:val="0"/>
          <w:w w:val="53"/>
          <w:position w:val="-5"/>
        </w:rPr>
        <w:t>:</w:t>
      </w:r>
      <w:r>
        <w:rPr>
          <w:rFonts w:ascii="Arial" w:hAnsi="Arial" w:cs="Arial" w:eastAsia="Arial"/>
          <w:sz w:val="24"/>
          <w:szCs w:val="24"/>
          <w:color w:val="AFAEAE"/>
          <w:spacing w:val="-34"/>
          <w:w w:val="100"/>
          <w:position w:val="-5"/>
        </w:rPr>
        <w:t> </w:t>
      </w:r>
      <w:r>
        <w:rPr>
          <w:rFonts w:ascii="Arial" w:hAnsi="Arial" w:cs="Arial" w:eastAsia="Arial"/>
          <w:sz w:val="18"/>
          <w:szCs w:val="18"/>
          <w:color w:val="AFAEAE"/>
          <w:spacing w:val="-28"/>
          <w:w w:val="118"/>
          <w:position w:val="7"/>
        </w:rPr>
        <w:t>.</w:t>
      </w:r>
      <w:r>
        <w:rPr>
          <w:rFonts w:ascii="Arial" w:hAnsi="Arial" w:cs="Arial" w:eastAsia="Arial"/>
          <w:sz w:val="24"/>
          <w:szCs w:val="24"/>
          <w:color w:val="4D4D4D"/>
          <w:spacing w:val="-10"/>
          <w:w w:val="79"/>
          <w:position w:val="-5"/>
        </w:rPr>
        <w:t>'</w:t>
      </w:r>
      <w:r>
        <w:rPr>
          <w:rFonts w:ascii="Arial" w:hAnsi="Arial" w:cs="Arial" w:eastAsia="Arial"/>
          <w:sz w:val="18"/>
          <w:szCs w:val="18"/>
          <w:color w:val="AFAEAE"/>
          <w:spacing w:val="-62"/>
          <w:w w:val="119"/>
          <w:position w:val="7"/>
        </w:rPr>
        <w:t>·</w:t>
      </w:r>
      <w:r>
        <w:rPr>
          <w:rFonts w:ascii="Arial" w:hAnsi="Arial" w:cs="Arial" w:eastAsia="Arial"/>
          <w:sz w:val="24"/>
          <w:szCs w:val="24"/>
          <w:color w:val="282828"/>
          <w:spacing w:val="0"/>
          <w:w w:val="78"/>
          <w:position w:val="-5"/>
        </w:rPr>
        <w:t>\</w:t>
      </w:r>
      <w:r>
        <w:rPr>
          <w:rFonts w:ascii="Arial" w:hAnsi="Arial" w:cs="Arial" w:eastAsia="Arial"/>
          <w:sz w:val="24"/>
          <w:szCs w:val="24"/>
          <w:color w:val="282828"/>
          <w:spacing w:val="0"/>
          <w:w w:val="100"/>
          <w:position w:val="-5"/>
        </w:rPr>
        <w:t> </w:t>
      </w:r>
      <w:r>
        <w:rPr>
          <w:rFonts w:ascii="Arial" w:hAnsi="Arial" w:cs="Arial" w:eastAsia="Arial"/>
          <w:sz w:val="24"/>
          <w:szCs w:val="24"/>
          <w:color w:val="282828"/>
          <w:spacing w:val="-1"/>
          <w:w w:val="100"/>
          <w:position w:val="-5"/>
        </w:rPr>
        <w:t> </w:t>
      </w:r>
      <w:r>
        <w:rPr>
          <w:rFonts w:ascii="Arial" w:hAnsi="Arial" w:cs="Arial" w:eastAsia="Arial"/>
          <w:sz w:val="24"/>
          <w:szCs w:val="24"/>
          <w:color w:val="AFAEAE"/>
          <w:spacing w:val="-42"/>
          <w:w w:val="99"/>
          <w:position w:val="-5"/>
        </w:rPr>
        <w:t>.</w:t>
      </w:r>
      <w:r>
        <w:rPr>
          <w:rFonts w:ascii="Arial" w:hAnsi="Arial" w:cs="Arial" w:eastAsia="Arial"/>
          <w:sz w:val="24"/>
          <w:szCs w:val="24"/>
          <w:color w:val="747575"/>
          <w:spacing w:val="-25"/>
          <w:w w:val="79"/>
          <w:position w:val="-5"/>
        </w:rPr>
        <w:t>.</w:t>
      </w:r>
      <w:r>
        <w:rPr>
          <w:rFonts w:ascii="Arial" w:hAnsi="Arial" w:cs="Arial" w:eastAsia="Arial"/>
          <w:sz w:val="24"/>
          <w:szCs w:val="24"/>
          <w:color w:val="AFAEAE"/>
          <w:spacing w:val="0"/>
          <w:w w:val="73"/>
          <w:position w:val="-5"/>
        </w:rPr>
        <w:t>·.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right="47"/>
        <w:jc w:val="righ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2"/>
          <w:szCs w:val="22"/>
          <w:color w:val="282828"/>
          <w:spacing w:val="0"/>
          <w:w w:val="157"/>
          <w:i/>
        </w:rPr>
        <w:t>'f</w:t>
      </w:r>
      <w:r>
        <w:rPr>
          <w:rFonts w:ascii="Arial" w:hAnsi="Arial" w:cs="Arial" w:eastAsia="Arial"/>
          <w:sz w:val="22"/>
          <w:szCs w:val="22"/>
          <w:color w:val="282828"/>
          <w:spacing w:val="87"/>
          <w:w w:val="157"/>
          <w:i/>
        </w:rPr>
        <w:t> </w:t>
      </w:r>
      <w:r>
        <w:rPr>
          <w:rFonts w:ascii="Arial" w:hAnsi="Arial" w:cs="Arial" w:eastAsia="Arial"/>
          <w:sz w:val="22"/>
          <w:szCs w:val="22"/>
          <w:color w:val="282828"/>
          <w:spacing w:val="26"/>
          <w:w w:val="157"/>
          <w:i/>
          <w:u w:val="single" w:color="737474"/>
        </w:rPr>
        <w:t> </w:t>
      </w:r>
      <w:r>
        <w:rPr>
          <w:rFonts w:ascii="Arial" w:hAnsi="Arial" w:cs="Arial" w:eastAsia="Arial"/>
          <w:sz w:val="22"/>
          <w:szCs w:val="22"/>
          <w:color w:val="282828"/>
          <w:spacing w:val="26"/>
          <w:w w:val="157"/>
          <w:i/>
        </w:rPr>
      </w:r>
      <w:r>
        <w:rPr>
          <w:rFonts w:ascii="Arial" w:hAnsi="Arial" w:cs="Arial" w:eastAsia="Arial"/>
          <w:sz w:val="22"/>
          <w:szCs w:val="22"/>
          <w:color w:val="979997"/>
          <w:spacing w:val="-30"/>
          <w:w w:val="122"/>
        </w:rPr>
        <w:t>,</w:t>
      </w:r>
      <w:r>
        <w:rPr>
          <w:rFonts w:ascii="Arial" w:hAnsi="Arial" w:cs="Arial" w:eastAsia="Arial"/>
          <w:sz w:val="22"/>
          <w:szCs w:val="22"/>
          <w:color w:val="AFAEAE"/>
          <w:spacing w:val="0"/>
          <w:w w:val="45"/>
        </w:rPr>
        <w:t>..</w:t>
      </w:r>
      <w:r>
        <w:rPr>
          <w:rFonts w:ascii="Arial" w:hAnsi="Arial" w:cs="Arial" w:eastAsia="Arial"/>
          <w:sz w:val="22"/>
          <w:szCs w:val="22"/>
          <w:color w:val="AFAEAE"/>
          <w:spacing w:val="7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606060"/>
          <w:spacing w:val="-25"/>
          <w:w w:val="153"/>
        </w:rPr>
        <w:t>·</w:t>
      </w:r>
      <w:r>
        <w:rPr>
          <w:rFonts w:ascii="Arial" w:hAnsi="Arial" w:cs="Arial" w:eastAsia="Arial"/>
          <w:sz w:val="22"/>
          <w:szCs w:val="22"/>
          <w:color w:val="838789"/>
          <w:spacing w:val="-8"/>
          <w:w w:val="174"/>
        </w:rPr>
        <w:t>'</w:t>
      </w:r>
      <w:r>
        <w:rPr>
          <w:rFonts w:ascii="Arial" w:hAnsi="Arial" w:cs="Arial" w:eastAsia="Arial"/>
          <w:sz w:val="18"/>
          <w:szCs w:val="18"/>
          <w:color w:val="AFAEAE"/>
          <w:spacing w:val="-22"/>
          <w:w w:val="132"/>
          <w:position w:val="9"/>
        </w:rPr>
        <w:t>.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6"/>
          <w:position w:val="9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72" w:lineRule="exact"/>
        <w:ind w:right="-78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v:group style="position:absolute;margin-left:122.183128pt;margin-top:-1.324464pt;width:.1pt;height:16.827393pt;mso-position-horizontal-relative:page;mso-position-vertical-relative:paragraph;z-index:-15665" coordorigin="2444,-26" coordsize="2,337">
            <v:shape style="position:absolute;left:2444;top:-26;width:2;height:337" coordorigin="2444,-26" coordsize="0,337" path="m2444,310l2444,-26e" filled="f" stroked="t" strokeweight="2.88125pt" strokecolor="#EDEDED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5"/>
          <w:szCs w:val="25"/>
          <w:color w:val="AFAEAE"/>
          <w:spacing w:val="-3"/>
          <w:w w:val="89"/>
          <w:position w:val="-10"/>
        </w:rPr>
        <w:t>.</w:t>
      </w:r>
      <w:r>
        <w:rPr>
          <w:rFonts w:ascii="Times New Roman" w:hAnsi="Times New Roman" w:cs="Times New Roman" w:eastAsia="Times New Roman"/>
          <w:sz w:val="25"/>
          <w:szCs w:val="25"/>
          <w:color w:val="838789"/>
          <w:spacing w:val="0"/>
          <w:w w:val="45"/>
          <w:position w:val="-10"/>
        </w:rPr>
        <w:t>....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left="3043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İtfai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1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  <w:t>ffn</w:t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63"/>
        </w:rPr>
        <w:t>J'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"/>
          <w:w w:val="62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838789"/>
          <w:spacing w:val="0"/>
          <w:w w:val="85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0" w:after="0" w:line="114" w:lineRule="exact"/>
        <w:ind w:left="3322" w:right="-20"/>
        <w:jc w:val="left"/>
        <w:tabs>
          <w:tab w:pos="4140" w:val="left"/>
          <w:tab w:pos="5060" w:val="left"/>
        </w:tabs>
        <w:rPr>
          <w:rFonts w:ascii="Times New Roman" w:hAnsi="Times New Roman" w:cs="Times New Roman" w:eastAsia="Times New Roman"/>
          <w:sz w:val="4"/>
          <w:szCs w:val="4"/>
        </w:rPr>
      </w:pPr>
      <w:rPr/>
      <w:r>
        <w:rPr/>
        <w:pict>
          <v:group style="position:absolute;margin-left:493.134003pt;margin-top:-.109375pt;width:11.724pt;height:8.185547pt;mso-position-horizontal-relative:page;mso-position-vertical-relative:paragraph;z-index:-15674" coordorigin="9863,-2" coordsize="234,164">
            <v:shape style="position:absolute;left:9863;top:-2;width:234;height:164" coordorigin="9863,-2" coordsize="234,164" path="m9863,-2l10097,-2,10097,162,9863,162,9863,-2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538.033142pt;margin-top:6.812197pt;width:.1pt;height:12.96045pt;mso-position-horizontal-relative:page;mso-position-vertical-relative:paragraph;z-index:-15673" coordorigin="10761,136" coordsize="2,259">
            <v:shape style="position:absolute;left:10761;top:136;width:2;height:259" coordorigin="10761,136" coordsize="0,259" path="m10761,395l10761,136e" filled="f" stroked="t" strokeweight="1.55521pt" strokecolor="#EDEDED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6.080017pt;margin-top:-2.826554pt;width:58.084203pt;height:46pt;mso-position-horizontal-relative:page;mso-position-vertical-relative:paragraph;z-index:-15654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Arial" w:hAnsi="Arial" w:cs="Arial" w:eastAsia="Arial"/>
                      <w:sz w:val="92"/>
                      <w:szCs w:val="92"/>
                    </w:rPr>
                  </w:pPr>
                  <w:rPr/>
                  <w:r>
                    <w:rPr>
                      <w:rFonts w:ascii="Arial" w:hAnsi="Arial" w:cs="Arial" w:eastAsia="Arial"/>
                      <w:sz w:val="92"/>
                      <w:szCs w:val="92"/>
                      <w:color w:val="7277A3"/>
                      <w:spacing w:val="0"/>
                      <w:w w:val="206"/>
                      <w:i/>
                      <w:position w:val="-1"/>
                    </w:rPr>
                    <w:t>T</w:t>
                  </w:r>
                  <w:r>
                    <w:rPr>
                      <w:rFonts w:ascii="Arial" w:hAnsi="Arial" w:cs="Arial" w:eastAsia="Arial"/>
                      <w:sz w:val="92"/>
                      <w:szCs w:val="9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2"/>
          <w:szCs w:val="12"/>
          <w:color w:val="979997"/>
          <w:spacing w:val="0"/>
          <w:w w:val="100"/>
          <w:position w:val="-2"/>
        </w:rPr>
        <w:t>•</w:t>
      </w:r>
      <w:r>
        <w:rPr>
          <w:rFonts w:ascii="Arial" w:hAnsi="Arial" w:cs="Arial" w:eastAsia="Arial"/>
          <w:sz w:val="12"/>
          <w:szCs w:val="12"/>
          <w:color w:val="979997"/>
          <w:spacing w:val="0"/>
          <w:w w:val="100"/>
          <w:position w:val="-2"/>
        </w:rPr>
        <w:t>  </w:t>
      </w:r>
      <w:r>
        <w:rPr>
          <w:rFonts w:ascii="Arial" w:hAnsi="Arial" w:cs="Arial" w:eastAsia="Arial"/>
          <w:sz w:val="12"/>
          <w:szCs w:val="12"/>
          <w:color w:val="979997"/>
          <w:spacing w:val="21"/>
          <w:w w:val="100"/>
          <w:position w:val="-2"/>
        </w:rPr>
        <w:t> </w:t>
      </w:r>
      <w:r>
        <w:rPr>
          <w:rFonts w:ascii="Arial" w:hAnsi="Arial" w:cs="Arial" w:eastAsia="Arial"/>
          <w:sz w:val="12"/>
          <w:szCs w:val="12"/>
          <w:color w:val="606060"/>
          <w:spacing w:val="0"/>
          <w:w w:val="135"/>
          <w:position w:val="-2"/>
        </w:rPr>
        <w:t>6,</w:t>
      </w:r>
      <w:r>
        <w:rPr>
          <w:rFonts w:ascii="Arial" w:hAnsi="Arial" w:cs="Arial" w:eastAsia="Arial"/>
          <w:sz w:val="12"/>
          <w:szCs w:val="12"/>
          <w:color w:val="60606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2"/>
          <w:szCs w:val="12"/>
          <w:color w:val="606060"/>
          <w:spacing w:val="0"/>
          <w:w w:val="100"/>
          <w:position w:val="-2"/>
        </w:rPr>
      </w:r>
      <w:r>
        <w:rPr>
          <w:rFonts w:ascii="Arial" w:hAnsi="Arial" w:cs="Arial" w:eastAsia="Arial"/>
          <w:sz w:val="12"/>
          <w:szCs w:val="12"/>
          <w:color w:val="AFAEAE"/>
          <w:spacing w:val="0"/>
          <w:w w:val="219"/>
          <w:position w:val="-2"/>
        </w:rPr>
        <w:t>.•</w:t>
      </w:r>
      <w:r>
        <w:rPr>
          <w:rFonts w:ascii="Arial" w:hAnsi="Arial" w:cs="Arial" w:eastAsia="Arial"/>
          <w:sz w:val="12"/>
          <w:szCs w:val="12"/>
          <w:color w:val="AFAEAE"/>
          <w:spacing w:val="6"/>
          <w:w w:val="219"/>
          <w:position w:val="-2"/>
        </w:rPr>
        <w:t>.</w:t>
      </w:r>
      <w:r>
        <w:rPr>
          <w:rFonts w:ascii="Arial" w:hAnsi="Arial" w:cs="Arial" w:eastAsia="Arial"/>
          <w:sz w:val="12"/>
          <w:szCs w:val="12"/>
          <w:color w:val="606060"/>
          <w:spacing w:val="0"/>
          <w:w w:val="350"/>
          <w:position w:val="-2"/>
        </w:rPr>
        <w:t>"</w:t>
      </w:r>
      <w:r>
        <w:rPr>
          <w:rFonts w:ascii="Arial" w:hAnsi="Arial" w:cs="Arial" w:eastAsia="Arial"/>
          <w:sz w:val="12"/>
          <w:szCs w:val="12"/>
          <w:color w:val="606060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2"/>
          <w:szCs w:val="12"/>
          <w:color w:val="606060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4"/>
          <w:szCs w:val="4"/>
          <w:color w:val="979997"/>
          <w:spacing w:val="0"/>
          <w:w w:val="167"/>
          <w:position w:val="-2"/>
        </w:rPr>
        <w:t>o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  <w:position w:val="0"/>
        </w:rPr>
      </w:r>
    </w:p>
    <w:p>
      <w:pPr>
        <w:spacing w:before="0" w:after="0" w:line="249" w:lineRule="exact"/>
        <w:ind w:left="3501" w:right="841"/>
        <w:jc w:val="center"/>
        <w:tabs>
          <w:tab w:pos="43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79.515625pt;margin-top:10.803084pt;width:.1pt;height:14.808106pt;mso-position-horizontal-relative:page;mso-position-vertical-relative:paragraph;z-index:-15671" coordorigin="9590,216" coordsize="2,296">
            <v:shape style="position:absolute;left:9590;top:216;width:2;height:296" coordorigin="9590,216" coordsize="0,296" path="m9590,512l9590,216e" filled="f" stroked="t" strokeweight=".9712pt" strokecolor="#EDEDED">
              <v:path arrowok="t"/>
            </v:shape>
          </v:group>
          <w10:wrap type="none"/>
        </w:pict>
      </w:r>
      <w:r>
        <w:rPr/>
        <w:pict>
          <v:group style="position:absolute;margin-left:543.402039pt;margin-top:10.281961pt;width:5.05682pt;height:11.596192pt;mso-position-horizontal-relative:page;mso-position-vertical-relative:paragraph;z-index:-15669" coordorigin="10868,206" coordsize="101,232">
            <v:shape style="position:absolute;left:10868;top:206;width:101;height:232" coordorigin="10868,206" coordsize="101,232" path="m10868,206l10969,206,10969,438,10868,438,10868,206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9"/>
          <w:szCs w:val="29"/>
          <w:color w:val="606060"/>
          <w:w w:val="106"/>
          <w:b/>
          <w:bCs/>
          <w:position w:val="-1"/>
        </w:rPr>
        <w:t>··ı,</w:t>
      </w:r>
      <w:r>
        <w:rPr>
          <w:rFonts w:ascii="Times New Roman" w:hAnsi="Times New Roman" w:cs="Times New Roman" w:eastAsia="Times New Roman"/>
          <w:sz w:val="29"/>
          <w:szCs w:val="29"/>
          <w:color w:val="979997"/>
          <w:w w:val="64"/>
          <w:b/>
          <w:bCs/>
          <w:position w:val="-1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979997"/>
          <w:w w:val="100"/>
          <w:b/>
          <w:bCs/>
          <w:position w:val="-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979997"/>
          <w:w w:val="100"/>
          <w:b/>
          <w:bCs/>
          <w:position w:val="-1"/>
        </w:rPr>
      </w:r>
      <w:r>
        <w:rPr>
          <w:rFonts w:ascii="Arial" w:hAnsi="Arial" w:cs="Arial" w:eastAsia="Arial"/>
          <w:sz w:val="19"/>
          <w:szCs w:val="19"/>
          <w:color w:val="4D5475"/>
          <w:w w:val="112"/>
          <w:position w:val="-1"/>
        </w:rPr>
        <w:t>ı</w:t>
      </w:r>
      <w:r>
        <w:rPr>
          <w:rFonts w:ascii="Arial" w:hAnsi="Arial" w:cs="Arial" w:eastAsia="Arial"/>
          <w:sz w:val="19"/>
          <w:szCs w:val="19"/>
          <w:color w:val="4D5475"/>
          <w:spacing w:val="-20"/>
          <w:w w:val="113"/>
          <w:position w:val="-1"/>
        </w:rPr>
        <w:t>v</w:t>
      </w:r>
      <w:r>
        <w:rPr>
          <w:rFonts w:ascii="Arial" w:hAnsi="Arial" w:cs="Arial" w:eastAsia="Arial"/>
          <w:sz w:val="19"/>
          <w:szCs w:val="19"/>
          <w:color w:val="4D4D4D"/>
          <w:spacing w:val="1"/>
          <w:w w:val="28"/>
          <w:position w:val="-1"/>
        </w:rPr>
        <w:t>ı</w:t>
      </w:r>
      <w:r>
        <w:rPr>
          <w:rFonts w:ascii="Arial" w:hAnsi="Arial" w:cs="Arial" w:eastAsia="Arial"/>
          <w:sz w:val="19"/>
          <w:szCs w:val="19"/>
          <w:color w:val="747575"/>
          <w:spacing w:val="9"/>
          <w:w w:val="230"/>
          <w:position w:val="-1"/>
        </w:rPr>
        <w:t>S</w:t>
      </w:r>
      <w:r>
        <w:rPr>
          <w:rFonts w:ascii="Arial" w:hAnsi="Arial" w:cs="Arial" w:eastAsia="Arial"/>
          <w:sz w:val="19"/>
          <w:szCs w:val="19"/>
          <w:color w:val="2F3474"/>
          <w:spacing w:val="0"/>
          <w:w w:val="151"/>
          <w:position w:val="-1"/>
        </w:rPr>
        <w:t>.</w:t>
      </w:r>
      <w:r>
        <w:rPr>
          <w:rFonts w:ascii="Arial" w:hAnsi="Arial" w:cs="Arial" w:eastAsia="Arial"/>
          <w:sz w:val="19"/>
          <w:szCs w:val="19"/>
          <w:color w:val="2F3474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9"/>
          <w:szCs w:val="19"/>
          <w:color w:val="2F3474"/>
          <w:spacing w:val="2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AFAEAE"/>
          <w:spacing w:val="0"/>
          <w:w w:val="46"/>
          <w:position w:val="-1"/>
        </w:rPr>
        <w:t>-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" w:lineRule="atLeast"/>
        <w:ind w:left="3233" w:right="2567"/>
        <w:jc w:val="center"/>
        <w:rPr>
          <w:rFonts w:ascii="Arial" w:hAnsi="Arial" w:cs="Arial" w:eastAsia="Arial"/>
          <w:sz w:val="14"/>
          <w:szCs w:val="14"/>
        </w:rPr>
      </w:pPr>
      <w:rPr/>
      <w:r>
        <w:rPr/>
        <w:pict>
          <v:group style="position:absolute;margin-left:459.937256pt;margin-top:4.569069pt;width:.1pt;height:9.549805pt;mso-position-horizontal-relative:page;mso-position-vertical-relative:paragraph;z-index:-15672" coordorigin="9199,91" coordsize="2,191">
            <v:shape style="position:absolute;left:9199;top:91;width:2;height:191" coordorigin="9199,91" coordsize="0,191" path="m9199,282l9199,91e" filled="f" stroked="t" strokeweight="2.4765pt" strokecolor="#EDEDED">
              <v:path arrowok="t"/>
            </v:shape>
          </v:group>
          <w10:wrap type="none"/>
        </w:pict>
      </w:r>
      <w:r>
        <w:rPr/>
        <w:pict>
          <v:group style="position:absolute;margin-left:483.480011pt;margin-top:2.489967pt;width:5.451pt;height:37.317271pt;mso-position-horizontal-relative:page;mso-position-vertical-relative:paragraph;z-index:-15670" coordorigin="9670,50" coordsize="109,746">
            <v:group style="position:absolute;left:9670;top:50;width:109;height:242" coordorigin="9670,50" coordsize="109,242">
              <v:shape style="position:absolute;left:9670;top:50;width:109;height:242" coordorigin="9670,50" coordsize="109,242" path="m9670,50l9779,50,9779,292,9670,292,9670,50e" filled="t" fillcolor="#EDEDED" stroked="f">
                <v:path arrowok="t"/>
                <v:fill/>
              </v:shape>
            </v:group>
            <v:group style="position:absolute;left:9709;top:327;width:2;height:437" coordorigin="9709,327" coordsize="2,437">
              <v:shape style="position:absolute;left:9709;top:327;width:2;height:437" coordorigin="9709,327" coordsize="0,437" path="m9709,763l9709,327e" filled="f" stroked="t" strokeweight="3.292pt" strokecolor="#EDEDE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2.960022pt;margin-top:4.604913pt;width:20.238401pt;height:35pt;mso-position-horizontal-relative:page;mso-position-vertical-relative:paragraph;z-index:-15655" type="#_x0000_t202" filled="f" stroked="f">
            <v:textbox inset="0,0,0,0">
              <w:txbxContent>
                <w:p>
                  <w:pPr>
                    <w:spacing w:before="0" w:after="0" w:line="700" w:lineRule="exact"/>
                    <w:ind w:right="-145"/>
                    <w:jc w:val="left"/>
                    <w:rPr>
                      <w:rFonts w:ascii="Arial" w:hAnsi="Arial" w:cs="Arial" w:eastAsia="Arial"/>
                      <w:sz w:val="70"/>
                      <w:szCs w:val="70"/>
                    </w:rPr>
                  </w:pPr>
                  <w:rPr/>
                  <w:r>
                    <w:rPr>
                      <w:rFonts w:ascii="Arial" w:hAnsi="Arial" w:cs="Arial" w:eastAsia="Arial"/>
                      <w:sz w:val="70"/>
                      <w:szCs w:val="70"/>
                      <w:color w:val="282F99"/>
                      <w:spacing w:val="0"/>
                      <w:w w:val="104"/>
                      <w:position w:val="-1"/>
                    </w:rPr>
                    <w:t>7</w:t>
                  </w:r>
                  <w:r>
                    <w:rPr>
                      <w:rFonts w:ascii="Arial" w:hAnsi="Arial" w:cs="Arial" w:eastAsia="Arial"/>
                      <w:sz w:val="70"/>
                      <w:szCs w:val="7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4"/>
          <w:szCs w:val="14"/>
          <w:color w:val="AFAEAE"/>
          <w:spacing w:val="0"/>
          <w:w w:val="104"/>
          <w:i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20" w:right="220"/>
          <w:cols w:num="3" w:equalWidth="0">
            <w:col w:w="2109" w:space="105"/>
            <w:col w:w="166" w:space="3122"/>
            <w:col w:w="5978"/>
          </w:cols>
        </w:sectPr>
      </w:pPr>
      <w:rPr/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/>
        <w:pict>
          <v:group style="position:absolute;margin-left:15.48pt;margin-top:24.960001pt;width:562.680012pt;height:777.600002pt;mso-position-horizontal-relative:page;mso-position-vertical-relative:page;z-index:-15679" coordorigin="310,499" coordsize="11254,15552">
            <v:group style="position:absolute;left:326;top:547;width:11174;height:2" coordorigin="326,547" coordsize="11174,2">
              <v:shape style="position:absolute;left:326;top:547;width:11174;height:2" coordorigin="326,547" coordsize="11174,0" path="m326,547l11501,547e" filled="f" stroked="t" strokeweight=".72pt" strokecolor="#4B4B4B">
                <v:path arrowok="t"/>
              </v:shape>
            </v:group>
            <v:group style="position:absolute;left:355;top:509;width:2;height:10742" coordorigin="355,509" coordsize="2,10742">
              <v:shape style="position:absolute;left:355;top:509;width:2;height:10742" coordorigin="355,509" coordsize="0,10742" path="m355,11251l355,509e" filled="f" stroked="t" strokeweight=".96pt" strokecolor="#3F3F3F">
                <v:path arrowok="t"/>
              </v:shape>
            </v:group>
            <v:group style="position:absolute;left:2266;top:518;width:2;height:1526" coordorigin="2266,518" coordsize="2,1526">
              <v:shape style="position:absolute;left:2266;top:518;width:2;height:1526" coordorigin="2266,518" coordsize="0,1526" path="m2266,2045l2266,518e" filled="f" stroked="t" strokeweight=".96pt" strokecolor="#6B6B6B">
                <v:path arrowok="t"/>
              </v:shape>
            </v:group>
            <v:group style="position:absolute;left:11496;top:552;width:2;height:15475" coordorigin="11496,552" coordsize="2,15475">
              <v:shape style="position:absolute;left:11496;top:552;width:2;height:15475" coordorigin="11496,552" coordsize="0,15475" path="m11496,16027l11496,552e" filled="f" stroked="t" strokeweight=".72pt" strokecolor="#4B4B4B">
                <v:path arrowok="t"/>
              </v:shape>
            </v:group>
            <v:group style="position:absolute;left:9072;top:557;width:2;height:1507" coordorigin="9072,557" coordsize="2,1507">
              <v:shape style="position:absolute;left:9072;top:557;width:2;height:1507" coordorigin="9072,557" coordsize="0,1507" path="m9072,2064l9072,557e" filled="f" stroked="t" strokeweight=".96pt" strokecolor="#545454">
                <v:path arrowok="t"/>
              </v:shape>
            </v:group>
            <v:group style="position:absolute;left:326;top:2045;width:11165;height:2" coordorigin="326,2045" coordsize="11165,2">
              <v:shape style="position:absolute;left:326;top:2045;width:11165;height:2" coordorigin="326,2045" coordsize="11165,0" path="m326,2045l11491,2045e" filled="f" stroked="t" strokeweight=".72pt" strokecolor="#444444">
                <v:path arrowok="t"/>
              </v:shape>
            </v:group>
            <v:group style="position:absolute;left:3984;top:2294;width:7507;height:2" coordorigin="3984,2294" coordsize="7507,2">
              <v:shape style="position:absolute;left:3984;top:2294;width:7507;height:2" coordorigin="3984,2294" coordsize="7507,0" path="m3984,2294l11491,2294e" filled="f" stroked="t" strokeweight=".48pt" strokecolor="#4F4F4F">
                <v:path arrowok="t"/>
              </v:shape>
            </v:group>
            <v:group style="position:absolute;left:322;top:2990;width:11174;height:2" coordorigin="322,2990" coordsize="11174,2">
              <v:shape style="position:absolute;left:322;top:2990;width:11174;height:2" coordorigin="322,2990" coordsize="11174,0" path="m322,2990l11496,2990e" filled="f" stroked="t" strokeweight=".96pt" strokecolor="#484848">
                <v:path arrowok="t"/>
              </v:shape>
            </v:group>
            <v:group style="position:absolute;left:322;top:3206;width:2021;height:2" coordorigin="322,3206" coordsize="2021,2">
              <v:shape style="position:absolute;left:322;top:3206;width:2021;height:2" coordorigin="322,3206" coordsize="2021,0" path="m322,3206l2342,3206e" filled="f" stroked="t" strokeweight="1.2pt" strokecolor="#2B2B2B">
                <v:path arrowok="t"/>
              </v:shape>
            </v:group>
            <v:group style="position:absolute;left:326;top:4013;width:11174;height:2" coordorigin="326,4013" coordsize="11174,2">
              <v:shape style="position:absolute;left:326;top:4013;width:11174;height:2" coordorigin="326,4013" coordsize="11174,0" path="m326,4013l11501,4013e" filled="f" stroked="t" strokeweight=".72pt" strokecolor="#3F3F3F">
                <v:path arrowok="t"/>
              </v:shape>
            </v:group>
            <v:group style="position:absolute;left:2285;top:3994;width:2;height:8386" coordorigin="2285,3994" coordsize="2,8386">
              <v:shape style="position:absolute;left:2285;top:3994;width:2;height:8386" coordorigin="2285,3994" coordsize="0,8386" path="m2285,12379l2285,3994e" filled="f" stroked="t" strokeweight=".96pt" strokecolor="#3F3F3F">
                <v:path arrowok="t"/>
              </v:shape>
            </v:group>
            <v:group style="position:absolute;left:326;top:4291;width:11174;height:2" coordorigin="326,4291" coordsize="11174,2">
              <v:shape style="position:absolute;left:326;top:4291;width:11174;height:2" coordorigin="326,4291" coordsize="11174,0" path="m326,4291l11501,4291e" filled="f" stroked="t" strokeweight=".72pt" strokecolor="#484848">
                <v:path arrowok="t"/>
              </v:shape>
            </v:group>
            <v:group style="position:absolute;left:2256;top:4531;width:9245;height:2" coordorigin="2256,4531" coordsize="9245,2">
              <v:shape style="position:absolute;left:2256;top:4531;width:9245;height:2" coordorigin="2256,4531" coordsize="9245,0" path="m2256,4531l11501,4531e" filled="f" stroked="t" strokeweight=".72pt" strokecolor="#4B4B4B">
                <v:path arrowok="t"/>
              </v:shape>
            </v:group>
            <v:group style="position:absolute;left:4843;top:4522;width:2;height:2189" coordorigin="4843,4522" coordsize="2,2189">
              <v:shape style="position:absolute;left:4843;top:4522;width:2;height:2189" coordorigin="4843,4522" coordsize="0,2189" path="m4843,6710l4843,4522e" filled="f" stroked="t" strokeweight=".48pt" strokecolor="#444444">
                <v:path arrowok="t"/>
              </v:shape>
            </v:group>
            <v:group style="position:absolute;left:4829;top:5021;width:6672;height:2" coordorigin="4829,5021" coordsize="6672,2">
              <v:shape style="position:absolute;left:4829;top:5021;width:6672;height:2" coordorigin="4829,5021" coordsize="6672,0" path="m4829,5021l11501,5021e" filled="f" stroked="t" strokeweight=".72pt" strokecolor="#5B5B5B">
                <v:path arrowok="t"/>
              </v:shape>
            </v:group>
            <v:group style="position:absolute;left:4838;top:5261;width:6667;height:2" coordorigin="4838,5261" coordsize="6667,2">
              <v:shape style="position:absolute;left:4838;top:5261;width:6667;height:2" coordorigin="4838,5261" coordsize="6667,0" path="m4838,5261l11506,5261e" filled="f" stroked="t" strokeweight=".72pt" strokecolor="#3B3B3B">
                <v:path arrowok="t"/>
              </v:shape>
            </v:group>
            <v:group style="position:absolute;left:4838;top:5501;width:6672;height:2" coordorigin="4838,5501" coordsize="6672,2">
              <v:shape style="position:absolute;left:4838;top:5501;width:6672;height:2" coordorigin="4838,5501" coordsize="6672,0" path="m4838,5501l11510,5501e" filled="f" stroked="t" strokeweight=".72pt" strokecolor="#444444">
                <v:path arrowok="t"/>
              </v:shape>
            </v:group>
            <v:group style="position:absolute;left:2256;top:5741;width:9250;height:2" coordorigin="2256,5741" coordsize="9250,2">
              <v:shape style="position:absolute;left:2256;top:5741;width:9250;height:2" coordorigin="2256,5741" coordsize="9250,0" path="m2256,5741l11506,5741e" filled="f" stroked="t" strokeweight=".72pt" strokecolor="#484848">
                <v:path arrowok="t"/>
              </v:shape>
            </v:group>
            <v:group style="position:absolute;left:336;top:5986;width:11170;height:2" coordorigin="336,5986" coordsize="11170,2">
              <v:shape style="position:absolute;left:336;top:5986;width:11170;height:2" coordorigin="336,5986" coordsize="11170,0" path="m336,5986l11506,5986e" filled="f" stroked="t" strokeweight=".72pt" strokecolor="#4F4F4F">
                <v:path arrowok="t"/>
              </v:shape>
            </v:group>
            <v:group style="position:absolute;left:7757;top:5981;width:2;height:739" coordorigin="7757,5981" coordsize="2,739">
              <v:shape style="position:absolute;left:7757;top:5981;width:2;height:739" coordorigin="7757,5981" coordsize="0,739" path="m7757,6720l7757,5981e" filled="f" stroked="t" strokeweight=".72pt" strokecolor="#4B4B4B">
                <v:path arrowok="t"/>
              </v:shape>
            </v:group>
            <v:group style="position:absolute;left:3936;top:6466;width:7565;height:2" coordorigin="3936,6466" coordsize="7565,2">
              <v:shape style="position:absolute;left:3936;top:6466;width:7565;height:2" coordorigin="3936,6466" coordsize="7565,0" path="m3936,6466l11501,6466e" filled="f" stroked="t" strokeweight=".48pt" strokecolor="#484848">
                <v:path arrowok="t"/>
              </v:shape>
            </v:group>
            <v:group style="position:absolute;left:2266;top:6706;width:9240;height:2" coordorigin="2266,6706" coordsize="9240,2">
              <v:shape style="position:absolute;left:2266;top:6706;width:9240;height:2" coordorigin="2266,6706" coordsize="9240,0" path="m2266,6706l11506,6706e" filled="f" stroked="t" strokeweight=".48pt" strokecolor="#484848">
                <v:path arrowok="t"/>
              </v:shape>
            </v:group>
            <v:group style="position:absolute;left:336;top:6946;width:11170;height:2" coordorigin="336,6946" coordsize="11170,2">
              <v:shape style="position:absolute;left:336;top:6946;width:11170;height:2" coordorigin="336,6946" coordsize="11170,0" path="m336,6946l11506,6946e" filled="f" stroked="t" strokeweight=".72pt" strokecolor="#484848">
                <v:path arrowok="t"/>
              </v:shape>
            </v:group>
            <v:group style="position:absolute;left:1906;top:7416;width:9605;height:2" coordorigin="1906,7416" coordsize="9605,2">
              <v:shape style="position:absolute;left:1906;top:7416;width:9605;height:2" coordorigin="1906,7416" coordsize="9605,0" path="m1906,7416l11510,7416e" filled="f" stroked="t" strokeweight=".48pt" strokecolor="#3F3F3F">
                <v:path arrowok="t"/>
              </v:shape>
            </v:group>
            <v:group style="position:absolute;left:4848;top:7411;width:2;height:739" coordorigin="4848,7411" coordsize="2,739">
              <v:shape style="position:absolute;left:4848;top:7411;width:2;height:739" coordorigin="4848,7411" coordsize="0,739" path="m4848,8150l4848,7411e" filled="f" stroked="t" strokeweight=".96pt" strokecolor="#606060">
                <v:path arrowok="t"/>
              </v:shape>
            </v:group>
            <v:group style="position:absolute;left:4838;top:7658;width:6672;height:2" coordorigin="4838,7658" coordsize="6672,2">
              <v:shape style="position:absolute;left:4838;top:7658;width:6672;height:2" coordorigin="4838,7658" coordsize="6672,0" path="m4838,7658l11510,7658e" filled="f" stroked="t" strokeweight=".48pt" strokecolor="#484848">
                <v:path arrowok="t"/>
              </v:shape>
            </v:group>
            <v:group style="position:absolute;left:4838;top:7901;width:6672;height:2" coordorigin="4838,7901" coordsize="6672,2">
              <v:shape style="position:absolute;left:4838;top:7901;width:6672;height:2" coordorigin="4838,7901" coordsize="6672,0" path="m4838,7901l11510,7901e" filled="f" stroked="t" strokeweight=".96pt" strokecolor="#575757">
                <v:path arrowok="t"/>
              </v:shape>
            </v:group>
            <v:group style="position:absolute;left:336;top:8141;width:11174;height:2" coordorigin="336,8141" coordsize="11174,2">
              <v:shape style="position:absolute;left:336;top:8141;width:11174;height:2" coordorigin="336,8141" coordsize="11174,0" path="m336,8141l11510,8141e" filled="f" stroked="t" strokeweight=".72pt" strokecolor="#4F4F4F">
                <v:path arrowok="t"/>
              </v:shape>
            </v:group>
            <v:group style="position:absolute;left:754;top:8952;width:10766;height:2" coordorigin="754,8952" coordsize="10766,2">
              <v:shape style="position:absolute;left:754;top:8952;width:10766;height:2" coordorigin="754,8952" coordsize="10766,0" path="m754,8952l11520,8952e" filled="f" stroked="t" strokeweight=".48pt" strokecolor="#343434">
                <v:path arrowok="t"/>
              </v:shape>
            </v:group>
            <v:group style="position:absolute;left:346;top:9797;width:11179;height:2" coordorigin="346,9797" coordsize="11179,2">
              <v:shape style="position:absolute;left:346;top:9797;width:11179;height:2" coordorigin="346,9797" coordsize="11179,0" path="m346,9797l11525,9797e" filled="f" stroked="t" strokeweight=".48pt" strokecolor="#2F2F2F">
                <v:path arrowok="t"/>
              </v:shape>
            </v:group>
            <v:group style="position:absolute;left:509;top:10037;width:11016;height:2" coordorigin="509,10037" coordsize="11016,2">
              <v:shape style="position:absolute;left:509;top:10037;width:11016;height:2" coordorigin="509,10037" coordsize="11016,0" path="m509,10037l11525,10037e" filled="f" stroked="t" strokeweight=".48pt" strokecolor="#2B2B2B">
                <v:path arrowok="t"/>
              </v:shape>
            </v:group>
            <v:group style="position:absolute;left:346;top:10282;width:11174;height:2" coordorigin="346,10282" coordsize="11174,2">
              <v:shape style="position:absolute;left:346;top:10282;width:11174;height:2" coordorigin="346,10282" coordsize="11174,0" path="m346,10282l11520,10282e" filled="f" stroked="t" strokeweight=".96pt" strokecolor="#545454">
                <v:path arrowok="t"/>
              </v:shape>
            </v:group>
            <v:group style="position:absolute;left:379;top:10762;width:11146;height:2" coordorigin="379,10762" coordsize="11146,2">
              <v:shape style="position:absolute;left:379;top:10762;width:11146;height:2" coordorigin="379,10762" coordsize="11146,0" path="m379,10762l11525,10762e" filled="f" stroked="t" strokeweight=".96pt" strokecolor="#545454">
                <v:path arrowok="t"/>
              </v:shape>
            </v:group>
            <v:group style="position:absolute;left:7330;top:10752;width:2;height:5280" coordorigin="7330,10752" coordsize="2,5280">
              <v:shape style="position:absolute;left:7330;top:10752;width:2;height:5280" coordorigin="7330,10752" coordsize="0,5280" path="m7330,16032l7330,10752e" filled="f" stroked="t" strokeweight=".72pt" strokecolor="#4B4B4B">
                <v:path arrowok="t"/>
              </v:shape>
            </v:group>
            <v:group style="position:absolute;left:1627;top:10992;width:2;height:5050" coordorigin="1627,10992" coordsize="2,5050">
              <v:shape style="position:absolute;left:1627;top:10992;width:2;height:5050" coordorigin="1627,10992" coordsize="0,5050" path="m1627,16042l1627,10992e" filled="f" stroked="t" strokeweight=".72pt" strokecolor="#444444">
                <v:path arrowok="t"/>
              </v:shape>
            </v:group>
            <v:group style="position:absolute;left:355;top:11246;width:11174;height:2" coordorigin="355,11246" coordsize="11174,2">
              <v:shape style="position:absolute;left:355;top:11246;width:11174;height:2" coordorigin="355,11246" coordsize="11174,0" path="m355,11246l11530,11246e" filled="f" stroked="t" strokeweight=".48pt" strokecolor="#1F1F1F">
                <v:path arrowok="t"/>
              </v:shape>
            </v:group>
            <v:group style="position:absolute;left:1186;top:11165;width:2;height:4877" coordorigin="1186,11165" coordsize="2,4877">
              <v:shape style="position:absolute;left:1186;top:11165;width:2;height:4877" coordorigin="1186,11165" coordsize="0,4877" path="m1186,16042l1186,11165e" filled="f" stroked="t" strokeweight=".72pt" strokecolor="#3B3B3B">
                <v:path arrowok="t"/>
              </v:shape>
            </v:group>
            <v:group style="position:absolute;left:2285;top:12707;width:2;height:3335" coordorigin="2285,12707" coordsize="2,3335">
              <v:shape style="position:absolute;left:2285;top:12707;width:2;height:3335" coordorigin="2285,12707" coordsize="0,3335" path="m2285,16042l2285,12707e" filled="f" stroked="t" strokeweight=".96pt" strokecolor="#3F3F3F">
                <v:path arrowok="t"/>
              </v:shape>
            </v:group>
            <v:group style="position:absolute;left:365;top:13334;width:1939;height:2" coordorigin="365,13334" coordsize="1939,2">
              <v:shape style="position:absolute;left:365;top:13334;width:1939;height:2" coordorigin="365,13334" coordsize="1939,0" path="m365,13334l2304,13334e" filled="f" stroked="t" strokeweight=".72pt" strokecolor="#484848">
                <v:path arrowok="t"/>
              </v:shape>
            </v:group>
            <v:group style="position:absolute;left:374;top:16027;width:11179;height:2" coordorigin="374,16027" coordsize="11179,2">
              <v:shape style="position:absolute;left:374;top:16027;width:11179;height:2" coordorigin="374,16027" coordsize="11179,0" path="m374,16027l11554,16027e" filled="f" stroked="t" strokeweight=".96pt" strokecolor="#676767">
                <v:path arrowok="t"/>
              </v:shape>
            </v:group>
            <v:group style="position:absolute;left:2257;top:12250;width:2;height:246" coordorigin="2257,12250" coordsize="2,246">
              <v:shape style="position:absolute;left:2257;top:12250;width:2;height:246" coordorigin="2257,12250" coordsize="0,246" path="m2257,12495l2257,12250e" filled="f" stroked="t" strokeweight="2.76751pt" strokecolor="#EDEDED">
                <v:path arrowok="t"/>
              </v:shape>
            </v:group>
            <v:group style="position:absolute;left:2215;top:12379;width:2;height:327" coordorigin="2215,12379" coordsize="2,327">
              <v:shape style="position:absolute;left:2215;top:12379;width:2;height:327" coordorigin="2215,12379" coordsize="0,327" path="m2215,12707l2215,12379e" filled="f" stroked="t" strokeweight="3.424pt" strokecolor="#EDEDED">
                <v:path arrowok="t"/>
              </v:shape>
            </v:group>
            <v:group style="position:absolute;left:2238;top:12379;width:120;height:327" coordorigin="2238,12379" coordsize="120,327">
              <v:shape style="position:absolute;left:2238;top:12379;width:120;height:327" coordorigin="2238,12379" coordsize="120,327" path="m2238,12379l2358,12379,2358,12707,2238,12707,2238,12379e" filled="t" fillcolor="#EDEDED" stroked="f">
                <v:path arrowok="t"/>
                <v:fill/>
              </v:shape>
            </v:group>
            <v:group style="position:absolute;left:2191;top:12542;width:2;height:246" coordorigin="2191,12542" coordsize="2,246">
              <v:shape style="position:absolute;left:2191;top:12542;width:2;height:246" coordorigin="2191,12542" coordsize="0,246" path="m2191,12788l2191,12542e" filled="f" stroked="t" strokeweight="3.41569pt" strokecolor="#EDEDED">
                <v:path arrowok="t"/>
              </v:shape>
            </v:group>
            <w10:wrap type="none"/>
          </v:group>
        </w:pict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C6C6C6"/>
          <w:spacing w:val="0"/>
          <w:w w:val="103"/>
        </w:rPr>
        <w:t>·,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8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4"/>
        </w:rPr>
        <w:t>Halk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03" w:right="212"/>
        <w:jc w:val="center"/>
        <w:tabs>
          <w:tab w:pos="1460" w:val="left"/>
          <w:tab w:pos="21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82828"/>
          <w:w w:val="89"/>
          <w:b/>
          <w:bCs/>
        </w:rPr>
        <w:t>İTF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w w:val="90"/>
          <w:b/>
          <w:bCs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3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838789"/>
          <w:spacing w:val="0"/>
          <w:w w:val="100"/>
          <w:b/>
          <w:bCs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838789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838789"/>
          <w:spacing w:val="0"/>
          <w:w w:val="100"/>
          <w:b/>
          <w:bCs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838789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838789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747575"/>
          <w:spacing w:val="0"/>
          <w:w w:val="84"/>
          <w:b/>
          <w:bCs/>
        </w:rPr>
        <w:t>OLG</w:t>
      </w:r>
      <w:r>
        <w:rPr>
          <w:rFonts w:ascii="Times New Roman" w:hAnsi="Times New Roman" w:cs="Times New Roman" w:eastAsia="Times New Roman"/>
          <w:sz w:val="21"/>
          <w:szCs w:val="21"/>
          <w:color w:val="747575"/>
          <w:spacing w:val="-33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71"/>
          <w:b/>
          <w:bCs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40" w:lineRule="exact"/>
        <w:ind w:left="379" w:right="-71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14"/>
        </w:rPr>
        <w:t>1,'POST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56"/>
          <w:w w:val="11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89"/>
          <w:b/>
          <w:bCs/>
        </w:rPr>
        <w:t>GRUPLA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89"/>
          <w:b/>
          <w:bCs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27"/>
          <w:w w:val="89"/>
          <w:b/>
          <w:bCs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100"/>
          <w:b/>
          <w:bCs/>
        </w:rPr>
        <w:t>AMİRi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9" w:after="0" w:line="240" w:lineRule="auto"/>
        <w:ind w:left="-35" w:right="546"/>
        <w:jc w:val="center"/>
        <w:tabs>
          <w:tab w:pos="1080" w:val="left"/>
          <w:tab w:pos="210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3.207504pt;margin-top:5.226736pt;width:12.265508pt;height:35.874976pt;mso-position-horizontal-relative:page;mso-position-vertical-relative:paragraph;z-index:-15681" type="#_x0000_t202" filled="f" stroked="f">
            <v:textbox inset="0,0,0,0">
              <w:txbxContent>
                <w:p>
                  <w:pPr>
                    <w:spacing w:before="0" w:after="0" w:line="204" w:lineRule="exact"/>
                    <w:ind w:left="105" w:right="-7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282828"/>
                      <w:spacing w:val="0"/>
                      <w:w w:val="104"/>
                    </w:rPr>
                    <w:t>A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1.282211pt;margin-top:5.226736pt;width:25.286121pt;height:35.874976pt;mso-position-horizontal-relative:page;mso-position-vertical-relative:paragraph;z-index:-15680" type="#_x0000_t202" filled="f" stroked="f">
            <v:textbox inset="0,0,0,0">
              <w:txbxContent>
                <w:p>
                  <w:pPr>
                    <w:spacing w:before="0" w:after="0" w:line="204" w:lineRule="exact"/>
                    <w:ind w:right="-70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Arial" w:hAnsi="Arial" w:cs="Arial" w:eastAsia="Arial"/>
                      <w:sz w:val="20"/>
                      <w:szCs w:val="20"/>
                      <w:color w:val="838789"/>
                      <w:spacing w:val="-29"/>
                      <w:w w:val="92"/>
                      <w:b/>
                      <w:bCs/>
                    </w:rPr>
                    <w:t>B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82828"/>
                      <w:spacing w:val="0"/>
                      <w:w w:val="101"/>
                      <w:b/>
                      <w:bCs/>
                    </w:rPr>
                    <w:t>M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282828"/>
                      <w:spacing w:val="-34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7277A3"/>
                      <w:spacing w:val="0"/>
                      <w:w w:val="318"/>
                      <w:b/>
                      <w:bCs/>
                    </w:rPr>
                    <w:t>-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118.360001pt;margin-top:2.934377pt;width:4.7952pt;height:13.642579pt;mso-position-horizontal-relative:page;mso-position-vertical-relative:paragraph;z-index:-15664" coordorigin="2367,59" coordsize="96,273">
            <v:shape style="position:absolute;left:2367;top:59;width:96;height:273" coordorigin="2367,59" coordsize="96,273" path="m2367,59l2463,59,2463,332,2367,332,2367,59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128.624008pt;margin-top:9.977443pt;width:10.151375pt;height:41.166574pt;mso-position-horizontal-relative:page;mso-position-vertical-relative:paragraph;z-index:-15663" coordorigin="2572,200" coordsize="203,823">
            <v:group style="position:absolute;left:2585;top:200;width:148;height:510" coordorigin="2585,200" coordsize="148,510">
              <v:shape style="position:absolute;left:2585;top:200;width:148;height:510" coordorigin="2585,200" coordsize="148,510" path="m2585,200l2733,200,2733,709,2585,709,2585,200xe" filled="t" fillcolor="#EDEDED" stroked="f">
                <v:path arrowok="t"/>
                <v:fill/>
              </v:shape>
            </v:group>
            <v:group style="position:absolute;left:2572;top:709;width:203;height:314" coordorigin="2572,709" coordsize="203,314">
              <v:shape style="position:absolute;left:2572;top:709;width:203;height:314" coordorigin="2572,709" coordsize="203,314" path="m2572,709l2776,709,2776,1023,2572,1023,2572,709e" filled="t" fillcolor="#EDEDED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163.207504pt;margin-top:9.977443pt;width:7.867125pt;height:31.124269pt;mso-position-horizontal-relative:page;mso-position-vertical-relative:paragraph;z-index:-15662" coordorigin="3264,200" coordsize="157,622">
            <v:shape style="position:absolute;left:3264;top:200;width:157;height:622" coordorigin="3264,200" coordsize="157,622" path="m3264,200l3421,200,3421,822,3264,822,3264,200e" filled="t" fillcolor="#EDEDED" stroked="f">
              <v:path arrowok="t"/>
              <v:fill/>
            </v:shape>
          </v:group>
          <w10:wrap type="none"/>
        </w:pict>
      </w:r>
      <w:r>
        <w:rPr/>
        <w:pict>
          <v:group style="position:absolute;margin-left:205.230011pt;margin-top:9.977443pt;width:16.56495pt;height:31.124269pt;mso-position-horizontal-relative:page;mso-position-vertical-relative:paragraph;z-index:-15661" coordorigin="4105,200" coordsize="331,622">
            <v:shape style="position:absolute;left:4105;top:200;width:331;height:622" coordorigin="4105,200" coordsize="331,622" path="m4105,200l4436,200,4436,822,4105,822,4105,200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20"/>
          <w:szCs w:val="20"/>
          <w:color w:val="C6C6C6"/>
          <w:spacing w:val="0"/>
          <w:w w:val="144"/>
        </w:rPr>
        <w:t>·</w:t>
      </w:r>
      <w:r>
        <w:rPr>
          <w:rFonts w:ascii="Arial" w:hAnsi="Arial" w:cs="Arial" w:eastAsia="Arial"/>
          <w:sz w:val="20"/>
          <w:szCs w:val="20"/>
          <w:color w:val="C6C6C6"/>
          <w:spacing w:val="-24"/>
          <w:w w:val="144"/>
        </w:rPr>
        <w:t> </w:t>
      </w:r>
      <w:r>
        <w:rPr>
          <w:rFonts w:ascii="Arial" w:hAnsi="Arial" w:cs="Arial" w:eastAsia="Arial"/>
          <w:sz w:val="20"/>
          <w:szCs w:val="20"/>
          <w:color w:val="838789"/>
          <w:spacing w:val="0"/>
          <w:w w:val="35"/>
        </w:rPr>
        <w:t>-</w:t>
      </w:r>
      <w:r>
        <w:rPr>
          <w:rFonts w:ascii="Arial" w:hAnsi="Arial" w:cs="Arial" w:eastAsia="Arial"/>
          <w:sz w:val="20"/>
          <w:szCs w:val="20"/>
          <w:color w:val="838789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838789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>yhan</w:t>
      </w:r>
      <w:r>
        <w:rPr>
          <w:rFonts w:ascii="Arial" w:hAnsi="Arial" w:cs="Arial" w:eastAsia="Arial"/>
          <w:sz w:val="20"/>
          <w:szCs w:val="20"/>
          <w:color w:val="282828"/>
          <w:spacing w:val="-34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282828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7277A3"/>
          <w:spacing w:val="0"/>
          <w:w w:val="318"/>
          <w:b/>
          <w:bCs/>
        </w:rPr>
        <w:t>-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434" w:lineRule="exact"/>
        <w:ind w:left="240" w:right="-20"/>
        <w:jc w:val="left"/>
        <w:tabs>
          <w:tab w:pos="214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v:group style="position:absolute;margin-left:186.570007pt;margin-top:17.121017pt;width:12.355235pt;height:19.286134pt;mso-position-horizontal-relative:page;mso-position-vertical-relative:paragraph;z-index:-15660" coordorigin="3731,342" coordsize="247,386">
            <v:shape style="position:absolute;left:3731;top:342;width:247;height:386" coordorigin="3731,342" coordsize="247,386" path="m3731,342l3979,342,3979,728,3731,728,3731,342e" filled="t" fillcolor="#EDEDED" stroked="f">
              <v:path arrowok="t"/>
              <v:fill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45"/>
          <w:szCs w:val="45"/>
          <w:color w:val="AFAEAE"/>
          <w:spacing w:val="-56"/>
          <w:w w:val="99"/>
          <w:b/>
          <w:bCs/>
          <w:position w:val="-2"/>
        </w:rPr>
        <w:t>·</w:t>
      </w:r>
      <w:r>
        <w:rPr>
          <w:rFonts w:ascii="Times New Roman" w:hAnsi="Times New Roman" w:cs="Times New Roman" w:eastAsia="Times New Roman"/>
          <w:sz w:val="45"/>
          <w:szCs w:val="45"/>
          <w:color w:val="838789"/>
          <w:spacing w:val="0"/>
          <w:w w:val="85"/>
          <w:b/>
          <w:bCs/>
          <w:position w:val="-2"/>
        </w:rPr>
        <w:t>-;-</w:t>
      </w:r>
      <w:r>
        <w:rPr>
          <w:rFonts w:ascii="Times New Roman" w:hAnsi="Times New Roman" w:cs="Times New Roman" w:eastAsia="Times New Roman"/>
          <w:sz w:val="45"/>
          <w:szCs w:val="45"/>
          <w:color w:val="838789"/>
          <w:spacing w:val="-72"/>
          <w:w w:val="100"/>
          <w:b/>
          <w:bCs/>
          <w:position w:val="-2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7277A3"/>
          <w:spacing w:val="0"/>
          <w:w w:val="52"/>
          <w:b/>
          <w:bCs/>
          <w:position w:val="-2"/>
        </w:rPr>
        <w:t>7</w:t>
      </w:r>
      <w:r>
        <w:rPr>
          <w:rFonts w:ascii="Times New Roman" w:hAnsi="Times New Roman" w:cs="Times New Roman" w:eastAsia="Times New Roman"/>
          <w:sz w:val="45"/>
          <w:szCs w:val="45"/>
          <w:color w:val="7277A3"/>
          <w:spacing w:val="-141"/>
          <w:w w:val="52"/>
          <w:b/>
          <w:bCs/>
          <w:position w:val="-2"/>
        </w:rPr>
        <w:t>"</w:t>
      </w:r>
      <w:r>
        <w:rPr>
          <w:rFonts w:ascii="Times New Roman" w:hAnsi="Times New Roman" w:cs="Times New Roman" w:eastAsia="Times New Roman"/>
          <w:sz w:val="45"/>
          <w:szCs w:val="45"/>
          <w:color w:val="AFAEAE"/>
          <w:spacing w:val="-72"/>
          <w:w w:val="105"/>
          <w:b/>
          <w:bCs/>
          <w:position w:val="-2"/>
        </w:rPr>
        <w:t>:</w:t>
      </w:r>
      <w:r>
        <w:rPr>
          <w:rFonts w:ascii="Times New Roman" w:hAnsi="Times New Roman" w:cs="Times New Roman" w:eastAsia="Times New Roman"/>
          <w:sz w:val="45"/>
          <w:szCs w:val="45"/>
          <w:color w:val="838789"/>
          <w:spacing w:val="0"/>
          <w:w w:val="89"/>
          <w:b/>
          <w:bCs/>
          <w:position w:val="-2"/>
        </w:rPr>
        <w:t>;-v</w:t>
      </w:r>
      <w:r>
        <w:rPr>
          <w:rFonts w:ascii="Times New Roman" w:hAnsi="Times New Roman" w:cs="Times New Roman" w:eastAsia="Times New Roman"/>
          <w:sz w:val="45"/>
          <w:szCs w:val="45"/>
          <w:color w:val="838789"/>
          <w:spacing w:val="-69"/>
          <w:w w:val="88"/>
          <w:b/>
          <w:bCs/>
          <w:position w:val="-2"/>
        </w:rPr>
        <w:t>i</w:t>
      </w:r>
      <w:r>
        <w:rPr>
          <w:rFonts w:ascii="Times New Roman" w:hAnsi="Times New Roman" w:cs="Times New Roman" w:eastAsia="Times New Roman"/>
          <w:sz w:val="45"/>
          <w:szCs w:val="45"/>
          <w:color w:val="AFAEAE"/>
          <w:spacing w:val="0"/>
          <w:w w:val="78"/>
          <w:b/>
          <w:bCs/>
          <w:position w:val="-2"/>
        </w:rPr>
        <w:t>lt;</w:t>
      </w:r>
      <w:r>
        <w:rPr>
          <w:rFonts w:ascii="Times New Roman" w:hAnsi="Times New Roman" w:cs="Times New Roman" w:eastAsia="Times New Roman"/>
          <w:sz w:val="45"/>
          <w:szCs w:val="45"/>
          <w:color w:val="AFAEAE"/>
          <w:spacing w:val="0"/>
          <w:w w:val="100"/>
          <w:b/>
          <w:bCs/>
          <w:position w:val="-2"/>
        </w:rPr>
        <w:tab/>
      </w:r>
      <w:r>
        <w:rPr>
          <w:rFonts w:ascii="Times New Roman" w:hAnsi="Times New Roman" w:cs="Times New Roman" w:eastAsia="Times New Roman"/>
          <w:sz w:val="45"/>
          <w:szCs w:val="45"/>
          <w:color w:val="AFAEAE"/>
          <w:spacing w:val="0"/>
          <w:w w:val="100"/>
          <w:b/>
          <w:bCs/>
          <w:position w:val="-2"/>
        </w:rPr>
      </w:r>
      <w:r>
        <w:rPr>
          <w:rFonts w:ascii="Arial" w:hAnsi="Arial" w:cs="Arial" w:eastAsia="Arial"/>
          <w:sz w:val="25"/>
          <w:szCs w:val="25"/>
          <w:color w:val="4D5475"/>
          <w:spacing w:val="0"/>
          <w:w w:val="125"/>
          <w:position w:val="-2"/>
        </w:rPr>
        <w:t>&lt;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197" w:right="-20"/>
        <w:jc w:val="left"/>
        <w:tabs>
          <w:tab w:pos="10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AFAEAE"/>
          <w:spacing w:val="0"/>
          <w:w w:val="100"/>
          <w:position w:val="1"/>
        </w:rPr>
        <w:t>l</w:t>
      </w:r>
      <w:r>
        <w:rPr>
          <w:rFonts w:ascii="Arial" w:hAnsi="Arial" w:cs="Arial" w:eastAsia="Arial"/>
          <w:sz w:val="23"/>
          <w:szCs w:val="23"/>
          <w:color w:val="AFAEAE"/>
          <w:spacing w:val="9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AFAEAE"/>
          <w:spacing w:val="0"/>
          <w:w w:val="10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AFAEAE"/>
          <w:spacing w:val="-49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AFAEAE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AFAEAE"/>
          <w:spacing w:val="0"/>
          <w:w w:val="100"/>
          <w:position w:val="1"/>
        </w:rPr>
      </w:r>
      <w:r>
        <w:rPr>
          <w:rFonts w:ascii="Arial" w:hAnsi="Arial" w:cs="Arial" w:eastAsia="Arial"/>
          <w:sz w:val="23"/>
          <w:szCs w:val="23"/>
          <w:color w:val="979997"/>
          <w:spacing w:val="-2"/>
          <w:w w:val="100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C6C6C6"/>
          <w:spacing w:val="0"/>
          <w:w w:val="100"/>
          <w:position w:val="1"/>
        </w:rPr>
        <w:t>,</w:t>
      </w:r>
      <w:r>
        <w:rPr>
          <w:rFonts w:ascii="Arial" w:hAnsi="Arial" w:cs="Arial" w:eastAsia="Arial"/>
          <w:sz w:val="23"/>
          <w:szCs w:val="23"/>
          <w:color w:val="C6C6C6"/>
          <w:spacing w:val="0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C6C6C6"/>
          <w:spacing w:val="5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C6C6C6"/>
          <w:spacing w:val="0"/>
          <w:w w:val="82"/>
          <w:i/>
          <w:position w:val="1"/>
        </w:rPr>
        <w:t>:ı"</w:t>
      </w:r>
      <w:r>
        <w:rPr>
          <w:rFonts w:ascii="Times New Roman" w:hAnsi="Times New Roman" w:cs="Times New Roman" w:eastAsia="Times New Roman"/>
          <w:sz w:val="29"/>
          <w:szCs w:val="29"/>
          <w:color w:val="C6C6C6"/>
          <w:spacing w:val="0"/>
          <w:w w:val="82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C6C6C6"/>
          <w:spacing w:val="41"/>
          <w:w w:val="82"/>
          <w:i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AFAEAE"/>
          <w:spacing w:val="0"/>
          <w:w w:val="100"/>
          <w:position w:val="1"/>
        </w:rPr>
        <w:t>A</w:t>
      </w:r>
      <w:r>
        <w:rPr>
          <w:rFonts w:ascii="Arial" w:hAnsi="Arial" w:cs="Arial" w:eastAsia="Arial"/>
          <w:sz w:val="23"/>
          <w:szCs w:val="23"/>
          <w:color w:val="AFAEAE"/>
          <w:spacing w:val="-12"/>
          <w:w w:val="100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C6C6C6"/>
          <w:spacing w:val="0"/>
          <w:w w:val="115"/>
          <w:position w:val="1"/>
        </w:rPr>
        <w:t>.ı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346" w:right="-20"/>
        <w:jc w:val="left"/>
        <w:rPr>
          <w:rFonts w:ascii="Arial" w:hAnsi="Arial" w:cs="Arial" w:eastAsia="Arial"/>
          <w:sz w:val="33"/>
          <w:szCs w:val="33"/>
        </w:rPr>
      </w:pPr>
      <w:rPr/>
      <w:r>
        <w:rPr>
          <w:rFonts w:ascii="Arial" w:hAnsi="Arial" w:cs="Arial" w:eastAsia="Arial"/>
          <w:sz w:val="33"/>
          <w:szCs w:val="33"/>
          <w:color w:val="3D446E"/>
          <w:w w:val="158"/>
          <w:b/>
          <w:bCs/>
        </w:rPr>
        <w:t>t{</w:t>
      </w:r>
      <w:r>
        <w:rPr>
          <w:rFonts w:ascii="Arial" w:hAnsi="Arial" w:cs="Arial" w:eastAsia="Arial"/>
          <w:sz w:val="33"/>
          <w:szCs w:val="33"/>
          <w:color w:val="3D446E"/>
          <w:spacing w:val="-38"/>
          <w:w w:val="100"/>
          <w:b/>
          <w:bCs/>
        </w:rPr>
        <w:t> </w:t>
      </w:r>
      <w:r>
        <w:rPr>
          <w:rFonts w:ascii="Arial" w:hAnsi="Arial" w:cs="Arial" w:eastAsia="Arial"/>
          <w:sz w:val="33"/>
          <w:szCs w:val="33"/>
          <w:color w:val="314497"/>
          <w:spacing w:val="0"/>
          <w:w w:val="130"/>
          <w:b/>
          <w:bCs/>
        </w:rPr>
        <w:t>\\\</w:t>
      </w:r>
      <w:r>
        <w:rPr>
          <w:rFonts w:ascii="Arial" w:hAnsi="Arial" w:cs="Arial" w:eastAsia="Arial"/>
          <w:sz w:val="33"/>
          <w:szCs w:val="33"/>
          <w:color w:val="314497"/>
          <w:spacing w:val="0"/>
          <w:w w:val="131"/>
          <w:b/>
          <w:bCs/>
        </w:rPr>
        <w:t>Ç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left="-36" w:right="-5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6"/>
          <w:w w:val="10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10"/>
        </w:rPr>
        <w:t>YTEKİN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left="317" w:right="151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9"/>
        </w:rPr>
        <w:t>Çvş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5"/>
        </w:rPr>
        <w:t>KAL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left="288" w:right="26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3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faiye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0"/>
          <w:w w:val="10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82828"/>
          <w:spacing w:val="0"/>
          <w:w w:val="5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24" w:lineRule="exact"/>
        <w:ind w:right="-20"/>
        <w:jc w:val="left"/>
        <w:tabs>
          <w:tab w:pos="1740" w:val="left"/>
        </w:tabs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838789"/>
          <w:spacing w:val="-18"/>
          <w:w w:val="124"/>
          <w:position w:val="2"/>
        </w:rPr>
        <w:t>•</w:t>
      </w:r>
      <w:r>
        <w:rPr>
          <w:rFonts w:ascii="Arial" w:hAnsi="Arial" w:cs="Arial" w:eastAsia="Arial"/>
          <w:sz w:val="14"/>
          <w:szCs w:val="14"/>
          <w:color w:val="AFAEAE"/>
          <w:spacing w:val="-14"/>
          <w:w w:val="97"/>
          <w:position w:val="2"/>
        </w:rPr>
        <w:t>•</w:t>
      </w:r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0"/>
          <w:w w:val="72"/>
          <w:position w:val="2"/>
        </w:rPr>
        <w:t>Jt</w:t>
      </w:r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0"/>
          <w:w w:val="73"/>
          <w:position w:val="2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06060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38789"/>
          <w:spacing w:val="0"/>
          <w:w w:val="100"/>
          <w:position w:val="2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838789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FAEAE"/>
          <w:spacing w:val="0"/>
          <w:w w:val="44"/>
          <w:position w:val="2"/>
        </w:rPr>
        <w:t>'</w:t>
      </w:r>
      <w:r>
        <w:rPr>
          <w:rFonts w:ascii="Times New Roman" w:hAnsi="Times New Roman" w:cs="Times New Roman" w:eastAsia="Times New Roman"/>
          <w:sz w:val="22"/>
          <w:szCs w:val="22"/>
          <w:color w:val="AFAEAE"/>
          <w:spacing w:val="0"/>
          <w:w w:val="44"/>
          <w:position w:val="2"/>
        </w:rPr>
        <w:t>  </w:t>
      </w:r>
      <w:r>
        <w:rPr>
          <w:rFonts w:ascii="Times New Roman" w:hAnsi="Times New Roman" w:cs="Times New Roman" w:eastAsia="Times New Roman"/>
          <w:sz w:val="22"/>
          <w:szCs w:val="22"/>
          <w:color w:val="AFAEAE"/>
          <w:spacing w:val="1"/>
          <w:w w:val="44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FAEAE"/>
          <w:spacing w:val="0"/>
          <w:w w:val="116"/>
          <w:position w:val="2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AFAEAE"/>
          <w:spacing w:val="-20"/>
          <w:w w:val="116"/>
          <w:position w:val="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16"/>
          <w:position w:val="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1"/>
          <w:w w:val="116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293"/>
          <w:position w:val="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06060"/>
          <w:spacing w:val="0"/>
          <w:w w:val="100"/>
          <w:position w:val="2"/>
        </w:rPr>
      </w:r>
      <w:r>
        <w:rPr>
          <w:rFonts w:ascii="Arial" w:hAnsi="Arial" w:cs="Arial" w:eastAsia="Arial"/>
          <w:sz w:val="17"/>
          <w:szCs w:val="17"/>
          <w:color w:val="AFAEAE"/>
          <w:spacing w:val="0"/>
          <w:w w:val="107"/>
          <w:position w:val="9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74" w:after="0" w:line="343" w:lineRule="exact"/>
        <w:ind w:left="150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pict>
          <v:group style="position:absolute;margin-left:516.544006pt;margin-top:2.074997pt;width:5.5944pt;height:21.828126pt;mso-position-horizontal-relative:page;mso-position-vertical-relative:paragraph;z-index:-15668" coordorigin="10331,41" coordsize="112,437">
            <v:shape style="position:absolute;left:10331;top:41;width:112;height:437" coordorigin="10331,41" coordsize="112,437" path="m10331,41l10443,41,10443,478,10331,478,10331,41e" filled="t" fillcolor="#EDEDED" stroked="f">
              <v:path arrowok="t"/>
              <v:fill/>
            </v:shape>
          </v:group>
          <w10:wrap type="none"/>
        </w:pict>
      </w:r>
      <w:r>
        <w:rPr>
          <w:rFonts w:ascii="Arial" w:hAnsi="Arial" w:cs="Arial" w:eastAsia="Arial"/>
          <w:sz w:val="32"/>
          <w:szCs w:val="32"/>
          <w:color w:val="606060"/>
          <w:spacing w:val="-141"/>
          <w:w w:val="150"/>
          <w:position w:val="-3"/>
        </w:rPr>
        <w:t>·</w:t>
      </w:r>
      <w:r>
        <w:rPr>
          <w:rFonts w:ascii="Arial" w:hAnsi="Arial" w:cs="Arial" w:eastAsia="Arial"/>
          <w:sz w:val="32"/>
          <w:szCs w:val="32"/>
          <w:color w:val="838789"/>
          <w:spacing w:val="-24"/>
          <w:w w:val="60"/>
          <w:position w:val="-3"/>
        </w:rPr>
        <w:t>·</w:t>
      </w:r>
      <w:r>
        <w:rPr>
          <w:rFonts w:ascii="Arial" w:hAnsi="Arial" w:cs="Arial" w:eastAsia="Arial"/>
          <w:sz w:val="32"/>
          <w:szCs w:val="32"/>
          <w:color w:val="979997"/>
          <w:spacing w:val="-95"/>
          <w:w w:val="60"/>
          <w:position w:val="-3"/>
        </w:rPr>
        <w:t>·</w:t>
      </w:r>
      <w:r>
        <w:rPr>
          <w:rFonts w:ascii="Arial" w:hAnsi="Arial" w:cs="Arial" w:eastAsia="Arial"/>
          <w:sz w:val="32"/>
          <w:szCs w:val="32"/>
          <w:color w:val="606060"/>
          <w:spacing w:val="0"/>
          <w:w w:val="120"/>
          <w:position w:val="-3"/>
        </w:rPr>
        <w:t>"</w:t>
      </w:r>
      <w:r>
        <w:rPr>
          <w:rFonts w:ascii="Arial" w:hAnsi="Arial" w:cs="Arial" w:eastAsia="Arial"/>
          <w:sz w:val="32"/>
          <w:szCs w:val="32"/>
          <w:color w:val="606060"/>
          <w:spacing w:val="42"/>
          <w:w w:val="100"/>
          <w:position w:val="-3"/>
        </w:rPr>
        <w:t> </w:t>
      </w:r>
      <w:r>
        <w:rPr>
          <w:rFonts w:ascii="Arial" w:hAnsi="Arial" w:cs="Arial" w:eastAsia="Arial"/>
          <w:sz w:val="32"/>
          <w:szCs w:val="32"/>
          <w:color w:val="AFAEAE"/>
          <w:spacing w:val="-29"/>
          <w:w w:val="104"/>
          <w:position w:val="-3"/>
        </w:rPr>
        <w:t>'</w:t>
      </w:r>
      <w:r>
        <w:rPr>
          <w:rFonts w:ascii="Arial" w:hAnsi="Arial" w:cs="Arial" w:eastAsia="Arial"/>
          <w:sz w:val="32"/>
          <w:szCs w:val="32"/>
          <w:color w:val="3B3B3B"/>
          <w:spacing w:val="20"/>
          <w:w w:val="225"/>
          <w:position w:val="-3"/>
        </w:rPr>
        <w:t>/</w:t>
      </w:r>
      <w:r>
        <w:rPr>
          <w:rFonts w:ascii="Arial" w:hAnsi="Arial" w:cs="Arial" w:eastAsia="Arial"/>
          <w:sz w:val="32"/>
          <w:szCs w:val="32"/>
          <w:color w:val="AFAEAE"/>
          <w:spacing w:val="-44"/>
          <w:w w:val="105"/>
          <w:position w:val="-3"/>
        </w:rPr>
        <w:t>·</w:t>
      </w:r>
      <w:r>
        <w:rPr>
          <w:rFonts w:ascii="Arial" w:hAnsi="Arial" w:cs="Arial" w:eastAsia="Arial"/>
          <w:sz w:val="32"/>
          <w:szCs w:val="32"/>
          <w:color w:val="606060"/>
          <w:spacing w:val="0"/>
          <w:w w:val="103"/>
          <w:position w:val="-3"/>
        </w:rPr>
        <w:t>ı&amp;</w:t>
      </w:r>
      <w:r>
        <w:rPr>
          <w:rFonts w:ascii="Arial" w:hAnsi="Arial" w:cs="Arial" w:eastAsia="Arial"/>
          <w:sz w:val="32"/>
          <w:szCs w:val="32"/>
          <w:color w:val="606060"/>
          <w:spacing w:val="3"/>
          <w:w w:val="100"/>
          <w:position w:val="-3"/>
        </w:rPr>
        <w:t> </w:t>
      </w:r>
      <w:r>
        <w:rPr>
          <w:rFonts w:ascii="Arial" w:hAnsi="Arial" w:cs="Arial" w:eastAsia="Arial"/>
          <w:sz w:val="32"/>
          <w:szCs w:val="32"/>
          <w:color w:val="606060"/>
          <w:spacing w:val="0"/>
          <w:w w:val="103"/>
          <w:position w:val="-3"/>
        </w:rPr>
        <w:t>}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04" w:lineRule="exact"/>
        <w:ind w:left="82" w:right="-20"/>
        <w:jc w:val="left"/>
        <w:tabs>
          <w:tab w:pos="90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492.6185pt;margin-top:1.268534pt;width:7.24625pt;height:19.599552pt;mso-position-horizontal-relative:page;mso-position-vertical-relative:paragraph;z-index:-15667" coordorigin="9852,25" coordsize="145,392">
            <v:group style="position:absolute;left:9870;top:25;width:127;height:310" coordorigin="9870,25" coordsize="127,310">
              <v:shape style="position:absolute;left:9870;top:25;width:127;height:310" coordorigin="9870,25" coordsize="127,310" path="m9870,25l9997,25,9997,335,9870,335,9870,25e" filled="t" fillcolor="#EDEDED" stroked="f">
                <v:path arrowok="t"/>
                <v:fill/>
              </v:shape>
            </v:group>
            <v:group style="position:absolute;left:9852;top:158;width:2;height:259" coordorigin="9852,158" coordsize="2,259">
              <v:shape style="position:absolute;left:9852;top:158;width:2;height:259" coordorigin="9852,158" coordsize="0,259" path="m9852,158l9852,417,9852,158xe" filled="t" fillcolor="#EDEDED" stroked="f">
                <v:path arrowok="t"/>
                <v:fill/>
              </v:shape>
            </v:group>
            <w10:wrap type="none"/>
          </v:group>
        </w:pict>
      </w:r>
      <w:r>
        <w:rPr>
          <w:rFonts w:ascii="Arial" w:hAnsi="Arial" w:cs="Arial" w:eastAsia="Arial"/>
          <w:sz w:val="9"/>
          <w:szCs w:val="9"/>
          <w:color w:val="979997"/>
          <w:spacing w:val="0"/>
          <w:w w:val="100"/>
          <w:position w:val="-1"/>
        </w:rPr>
        <w:t>&amp;</w:t>
      </w:r>
      <w:r>
        <w:rPr>
          <w:rFonts w:ascii="Arial" w:hAnsi="Arial" w:cs="Arial" w:eastAsia="Arial"/>
          <w:sz w:val="9"/>
          <w:szCs w:val="9"/>
          <w:color w:val="979997"/>
          <w:spacing w:val="-22"/>
          <w:w w:val="100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97999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9"/>
          <w:szCs w:val="9"/>
          <w:color w:val="979997"/>
          <w:spacing w:val="0"/>
          <w:w w:val="100"/>
          <w:position w:val="-1"/>
        </w:rPr>
      </w:r>
      <w:r>
        <w:rPr>
          <w:rFonts w:ascii="Arial" w:hAnsi="Arial" w:cs="Arial" w:eastAsia="Arial"/>
          <w:sz w:val="9"/>
          <w:szCs w:val="9"/>
          <w:color w:val="AFAEAE"/>
          <w:spacing w:val="0"/>
          <w:w w:val="202"/>
          <w:position w:val="-1"/>
        </w:rPr>
        <w:t>'</w:t>
      </w:r>
      <w:r>
        <w:rPr>
          <w:rFonts w:ascii="Arial" w:hAnsi="Arial" w:cs="Arial" w:eastAsia="Arial"/>
          <w:sz w:val="9"/>
          <w:szCs w:val="9"/>
          <w:color w:val="AFAEAE"/>
          <w:spacing w:val="0"/>
          <w:w w:val="202"/>
          <w:position w:val="-1"/>
        </w:rPr>
        <w:t>  </w:t>
      </w:r>
      <w:r>
        <w:rPr>
          <w:rFonts w:ascii="Arial" w:hAnsi="Arial" w:cs="Arial" w:eastAsia="Arial"/>
          <w:sz w:val="9"/>
          <w:szCs w:val="9"/>
          <w:color w:val="AFAEAE"/>
          <w:spacing w:val="10"/>
          <w:w w:val="202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282828"/>
          <w:spacing w:val="0"/>
          <w:w w:val="202"/>
          <w:position w:val="-1"/>
        </w:rPr>
        <w:t>•</w:t>
      </w:r>
      <w:r>
        <w:rPr>
          <w:rFonts w:ascii="Arial" w:hAnsi="Arial" w:cs="Arial" w:eastAsia="Arial"/>
          <w:sz w:val="9"/>
          <w:szCs w:val="9"/>
          <w:color w:val="282828"/>
          <w:spacing w:val="6"/>
          <w:w w:val="202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747575"/>
          <w:spacing w:val="0"/>
          <w:w w:val="100"/>
          <w:position w:val="-1"/>
        </w:rPr>
        <w:t>'fl</w:t>
      </w:r>
      <w:r>
        <w:rPr>
          <w:rFonts w:ascii="Arial" w:hAnsi="Arial" w:cs="Arial" w:eastAsia="Arial"/>
          <w:sz w:val="15"/>
          <w:szCs w:val="15"/>
          <w:color w:val="747575"/>
          <w:spacing w:val="0"/>
          <w:w w:val="100"/>
          <w:position w:val="-1"/>
        </w:rPr>
        <w:t>  </w:t>
      </w:r>
      <w:r>
        <w:rPr>
          <w:rFonts w:ascii="Arial" w:hAnsi="Arial" w:cs="Arial" w:eastAsia="Arial"/>
          <w:sz w:val="15"/>
          <w:szCs w:val="15"/>
          <w:color w:val="747575"/>
          <w:spacing w:val="40"/>
          <w:w w:val="100"/>
          <w:position w:val="-1"/>
        </w:rPr>
        <w:t> </w:t>
      </w:r>
      <w:r>
        <w:rPr>
          <w:rFonts w:ascii="Arial" w:hAnsi="Arial" w:cs="Arial" w:eastAsia="Arial"/>
          <w:sz w:val="15"/>
          <w:szCs w:val="15"/>
          <w:color w:val="979997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89" w:lineRule="exact"/>
        <w:ind w:left="206" w:right="1304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606060"/>
          <w:w w:val="71"/>
          <w:i/>
          <w:position w:val="7"/>
        </w:rPr>
        <w:t>·.....</w:t>
      </w:r>
      <w:r>
        <w:rPr>
          <w:rFonts w:ascii="Times New Roman" w:hAnsi="Times New Roman" w:cs="Times New Roman" w:eastAsia="Times New Roman"/>
          <w:sz w:val="23"/>
          <w:szCs w:val="23"/>
          <w:color w:val="606060"/>
          <w:spacing w:val="-11"/>
          <w:w w:val="71"/>
          <w:i/>
          <w:position w:val="7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282828"/>
          <w:spacing w:val="-51"/>
          <w:w w:val="116"/>
          <w:i/>
          <w:position w:val="7"/>
        </w:rPr>
        <w:t>·</w:t>
      </w:r>
      <w:r>
        <w:rPr>
          <w:rFonts w:ascii="Arial" w:hAnsi="Arial" w:cs="Arial" w:eastAsia="Arial"/>
          <w:sz w:val="18"/>
          <w:szCs w:val="18"/>
          <w:color w:val="AFAEAE"/>
          <w:spacing w:val="-51"/>
          <w:w w:val="52"/>
          <w:position w:val="-2"/>
        </w:rPr>
      </w:r>
      <w:r>
        <w:rPr>
          <w:rFonts w:ascii="Arial" w:hAnsi="Arial" w:cs="Arial" w:eastAsia="Arial"/>
          <w:sz w:val="18"/>
          <w:szCs w:val="18"/>
          <w:color w:val="AFAEAE"/>
          <w:spacing w:val="0"/>
          <w:w w:val="52"/>
          <w:emboss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AFAEAE"/>
          <w:spacing w:val="0"/>
          <w:w w:val="52"/>
          <w:emboss/>
          <w:position w:val="-2"/>
        </w:rPr>
      </w:r>
      <w:r>
        <w:rPr>
          <w:rFonts w:ascii="Arial" w:hAnsi="Arial" w:cs="Arial" w:eastAsia="Arial"/>
          <w:sz w:val="18"/>
          <w:szCs w:val="18"/>
          <w:color w:val="AFAEAE"/>
          <w:spacing w:val="0"/>
          <w:w w:val="52"/>
          <w:position w:val="-2"/>
        </w:rPr>
      </w:r>
      <w:r>
        <w:rPr>
          <w:rFonts w:ascii="Arial" w:hAnsi="Arial" w:cs="Arial" w:eastAsia="Arial"/>
          <w:sz w:val="18"/>
          <w:szCs w:val="18"/>
          <w:color w:val="AFAEAE"/>
          <w:spacing w:val="0"/>
          <w:w w:val="52"/>
          <w:position w:val="-2"/>
        </w:rPr>
        <w:t>.,</w:t>
      </w:r>
      <w:r>
        <w:rPr>
          <w:rFonts w:ascii="Arial" w:hAnsi="Arial" w:cs="Arial" w:eastAsia="Arial"/>
          <w:sz w:val="18"/>
          <w:szCs w:val="18"/>
          <w:color w:val="AFAEAE"/>
          <w:spacing w:val="-19"/>
          <w:w w:val="100"/>
          <w:position w:val="-2"/>
        </w:rPr>
        <w:t> </w:t>
      </w:r>
      <w:r>
        <w:rPr>
          <w:rFonts w:ascii="Arial" w:hAnsi="Arial" w:cs="Arial" w:eastAsia="Arial"/>
          <w:sz w:val="18"/>
          <w:szCs w:val="18"/>
          <w:color w:val="747575"/>
          <w:spacing w:val="0"/>
          <w:w w:val="132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747575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AFAEAE"/>
          <w:spacing w:val="0"/>
          <w:w w:val="62"/>
          <w:position w:val="7"/>
        </w:rPr>
        <w:t>o.</w:t>
      </w:r>
      <w:r>
        <w:rPr>
          <w:rFonts w:ascii="Times New Roman" w:hAnsi="Times New Roman" w:cs="Times New Roman" w:eastAsia="Times New Roman"/>
          <w:sz w:val="23"/>
          <w:szCs w:val="23"/>
          <w:color w:val="AFAEAE"/>
          <w:spacing w:val="0"/>
          <w:w w:val="62"/>
          <w:position w:val="7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AFAEAE"/>
          <w:spacing w:val="11"/>
          <w:w w:val="62"/>
          <w:position w:val="7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-1"/>
          <w:w w:val="74"/>
          <w:position w:val="7"/>
        </w:rPr>
        <w:t>,</w:t>
      </w:r>
      <w:r>
        <w:rPr>
          <w:rFonts w:ascii="Arial" w:hAnsi="Arial" w:cs="Arial" w:eastAsia="Arial"/>
          <w:sz w:val="18"/>
          <w:szCs w:val="18"/>
          <w:color w:val="AFAEAE"/>
          <w:spacing w:val="-44"/>
          <w:w w:val="68"/>
          <w:position w:val="-2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1"/>
          <w:w w:val="73"/>
          <w:position w:val="7"/>
        </w:rPr>
        <w:t>ı</w:t>
      </w:r>
      <w:r>
        <w:rPr>
          <w:rFonts w:ascii="Arial" w:hAnsi="Arial" w:cs="Arial" w:eastAsia="Arial"/>
          <w:sz w:val="18"/>
          <w:szCs w:val="18"/>
          <w:color w:val="AFAEAE"/>
          <w:spacing w:val="1"/>
          <w:w w:val="68"/>
          <w:position w:val="-2"/>
        </w:rPr>
      </w:r>
      <w:r>
        <w:rPr>
          <w:rFonts w:ascii="Arial" w:hAnsi="Arial" w:cs="Arial" w:eastAsia="Arial"/>
          <w:sz w:val="18"/>
          <w:szCs w:val="18"/>
          <w:color w:val="AFAEAE"/>
          <w:spacing w:val="0"/>
          <w:w w:val="68"/>
          <w:emboss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AFAEAE"/>
          <w:spacing w:val="0"/>
          <w:w w:val="68"/>
          <w:emboss/>
          <w:position w:val="-2"/>
        </w:rPr>
      </w:r>
      <w:r>
        <w:rPr>
          <w:rFonts w:ascii="Arial" w:hAnsi="Arial" w:cs="Arial" w:eastAsia="Arial"/>
          <w:sz w:val="18"/>
          <w:szCs w:val="18"/>
          <w:color w:val="AFAEAE"/>
          <w:spacing w:val="0"/>
          <w:w w:val="68"/>
          <w:position w:val="-2"/>
        </w:rPr>
      </w:r>
      <w:r>
        <w:rPr>
          <w:rFonts w:ascii="Arial" w:hAnsi="Arial" w:cs="Arial" w:eastAsia="Arial"/>
          <w:sz w:val="18"/>
          <w:szCs w:val="18"/>
          <w:color w:val="AFAEAE"/>
          <w:spacing w:val="0"/>
          <w:w w:val="68"/>
          <w:position w:val="-2"/>
        </w:rPr>
        <w:t>.</w:t>
      </w:r>
      <w:r>
        <w:rPr>
          <w:rFonts w:ascii="Arial" w:hAnsi="Arial" w:cs="Arial" w:eastAsia="Arial"/>
          <w:sz w:val="18"/>
          <w:szCs w:val="18"/>
          <w:color w:val="AFAEAE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282828"/>
          <w:spacing w:val="0"/>
          <w:w w:val="68"/>
          <w:i/>
          <w:position w:val="7"/>
        </w:rPr>
        <w:t>'{'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20" w:right="220"/>
          <w:cols w:num="4" w:equalWidth="0">
            <w:col w:w="1372" w:space="799"/>
            <w:col w:w="2954" w:space="291"/>
            <w:col w:w="1432" w:space="2072"/>
            <w:col w:w="256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71" w:lineRule="auto"/>
        <w:ind w:left="3475" w:right="4627" w:firstLine="-10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4.040504pt;margin-top:-17.250029pt;width:68.381553pt;height:55.5pt;mso-position-horizontal-relative:page;mso-position-vertical-relative:paragraph;z-index:-15652" type="#_x0000_t202" filled="f" stroked="f">
            <v:textbox inset="0,0,0,0">
              <w:txbxContent>
                <w:p>
                  <w:pPr>
                    <w:spacing w:before="0" w:after="0" w:line="1110" w:lineRule="exact"/>
                    <w:ind w:right="-206"/>
                    <w:jc w:val="left"/>
                    <w:rPr>
                      <w:rFonts w:ascii="Times New Roman" w:hAnsi="Times New Roman" w:cs="Times New Roman" w:eastAsia="Times New Roman"/>
                      <w:sz w:val="111"/>
                      <w:szCs w:val="1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333333"/>
                      <w:spacing w:val="0"/>
                      <w:w w:val="370"/>
                      <w:position w:val="-1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11"/>
                      <w:szCs w:val="11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iZMiR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BELEDiYE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0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DAiRESi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38" w:lineRule="exact"/>
        <w:ind w:left="617" w:right="-20"/>
        <w:jc w:val="left"/>
        <w:tabs>
          <w:tab w:pos="3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>BÜYÜKŞEHIR</w:t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9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1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left="659" w:right="-20"/>
        <w:jc w:val="left"/>
        <w:tabs>
          <w:tab w:pos="41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7"/>
        </w:rPr>
        <w:t>B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464646"/>
          <w:spacing w:val="33"/>
          <w:w w:val="100"/>
          <w:position w:val="7"/>
        </w:rPr>
        <w:t> </w:t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7"/>
        </w:rPr>
        <w:t>LEO.IYESI</w:t>
        <w:tab/>
      </w:r>
      <w:r>
        <w:rPr>
          <w:rFonts w:ascii="Arial" w:hAnsi="Arial" w:cs="Arial" w:eastAsia="Arial"/>
          <w:sz w:val="15"/>
          <w:szCs w:val="15"/>
          <w:color w:val="464646"/>
          <w:spacing w:val="0"/>
          <w:w w:val="100"/>
          <w:position w:val="7"/>
        </w:rPr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YANGIN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1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209" w:right="-20"/>
        <w:jc w:val="left"/>
        <w:tabs>
          <w:tab w:pos="1340" w:val="left"/>
          <w:tab w:pos="2880" w:val="left"/>
          <w:tab w:pos="536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52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5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2"/>
          <w:w w:val="15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0"/>
          <w:w w:val="137"/>
        </w:rPr>
        <w:t>ıı.Q5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;2017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</w:rPr>
        <w:t>[Bildirim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:14:59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0"/>
          <w:w w:val="70"/>
          <w:position w:val="1"/>
        </w:rPr>
        <w:t>_tısı:</w:t>
      </w:r>
      <w:r>
        <w:rPr>
          <w:rFonts w:ascii="Times New Roman" w:hAnsi="Times New Roman" w:cs="Times New Roman" w:eastAsia="Times New Roman"/>
          <w:sz w:val="26"/>
          <w:szCs w:val="26"/>
          <w:color w:val="464646"/>
          <w:spacing w:val="9"/>
          <w:w w:val="7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512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3311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232" w:lineRule="exact"/>
        <w:ind w:left="156" w:right="2935"/>
        <w:jc w:val="left"/>
        <w:tabs>
          <w:tab w:pos="1360" w:val="left"/>
          <w:tab w:pos="2880" w:val="left"/>
          <w:tab w:pos="4220" w:val="left"/>
          <w:tab w:pos="53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0"/>
          <w:w w:val="195"/>
        </w:rPr>
        <w:t>ıı</w:t>
      </w:r>
      <w:r>
        <w:rPr>
          <w:rFonts w:ascii="Times New Roman" w:hAnsi="Times New Roman" w:cs="Times New Roman" w:eastAsia="Times New Roman"/>
          <w:sz w:val="23"/>
          <w:szCs w:val="23"/>
          <w:color w:val="333333"/>
          <w:spacing w:val="-22"/>
          <w:w w:val="1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</w:rPr>
        <w:t>05t-i2017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2"/>
          <w:position w:val="1"/>
        </w:rPr>
        <w:t>[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92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1"/>
        </w:rPr>
        <w:t>ayıt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9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30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2974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1"/>
        </w:rPr>
        <w:t>[Bil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  <w:position w:val="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irim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12"/>
          <w:w w:val="13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1"/>
        </w:rPr>
        <w:t>ibrah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1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KARAKILIÇ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:Sanyurt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Köyü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üzeri-Bayıodı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727272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8"/>
          <w:szCs w:val="18"/>
          <w:color w:val="727272"/>
          <w:spacing w:val="-17"/>
          <w:w w:val="100"/>
          <w:i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07"/>
          <w:position w:val="0"/>
        </w:rPr>
        <w:t>İZMİR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5.645599" w:type="dxa"/>
      </w:tblPr>
      <w:tblGrid/>
      <w:tr>
        <w:trPr>
          <w:trHeight w:val="242" w:hRule="exact"/>
        </w:trPr>
        <w:tc>
          <w:tcPr>
            <w:tcW w:w="1210" w:type="dxa"/>
            <w:tcBorders>
              <w:top w:val="single" w:sz="5.650632" w:space="0" w:color="4B4B4B"/>
              <w:bottom w:val="single" w:sz="5.650632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Doğru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1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300" w:type="dxa"/>
            <w:tcBorders>
              <w:top w:val="single" w:sz="5.650632" w:space="0" w:color="4B4B4B"/>
              <w:bottom w:val="single" w:sz="5.650632" w:space="0" w:color="7C7C7C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28" w:lineRule="exact"/>
              <w:ind w:left="191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B5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B5B"/>
                <w:spacing w:val="-1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ar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2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B5B"/>
                <w:spacing w:val="0"/>
                <w:w w:val="100"/>
              </w:rPr>
              <w:t>)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B5B"/>
                <w:spacing w:val="5"/>
                <w:w w:val="100"/>
              </w:rPr>
              <w:t>'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tırt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Köyü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yol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üzeri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1"/>
              </w:rPr>
              <w:t>Bayındı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2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29"/>
                <w:w w:val="100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color w:val="595B5B"/>
                <w:spacing w:val="0"/>
                <w:w w:val="100"/>
                <w:i/>
              </w:rPr>
              <w:t>1</w:t>
            </w:r>
            <w:r>
              <w:rPr>
                <w:rFonts w:ascii="Arial" w:hAnsi="Arial" w:cs="Arial" w:eastAsia="Arial"/>
                <w:sz w:val="20"/>
                <w:szCs w:val="20"/>
                <w:color w:val="595B5B"/>
                <w:spacing w:val="-16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88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0"/>
                <w:w w:val="88"/>
              </w:rPr>
              <w:t>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88"/>
              </w:rPr>
              <w:t>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88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33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88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30" w:type="dxa"/>
            <w:tcBorders>
              <w:top w:val="single" w:sz="5.650632" w:space="0" w:color="4B4B4B"/>
              <w:bottom w:val="single" w:sz="5.650632" w:space="0" w:color="7C7C7C"/>
              <w:left w:val="nil" w:sz="6" w:space="0" w:color="auto"/>
              <w:right w:val="single" w:sz="7.534176" w:space="0" w:color="545454"/>
            </w:tcBorders>
          </w:tcPr>
          <w:p>
            <w:pPr/>
            <w:rPr/>
          </w:p>
        </w:tc>
      </w:tr>
      <w:tr>
        <w:trPr>
          <w:trHeight w:val="238" w:hRule="exact"/>
        </w:trPr>
        <w:tc>
          <w:tcPr>
            <w:tcW w:w="1210" w:type="dxa"/>
            <w:tcBorders>
              <w:top w:val="single" w:sz="5.650632" w:space="0" w:color="7C7C7C"/>
              <w:bottom w:val="single" w:sz="5.65063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8" w:after="0" w:line="215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5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95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10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1"/>
              </w:rPr>
              <w:t>Tüıil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300" w:type="dxa"/>
            <w:tcBorders>
              <w:top w:val="single" w:sz="5.650632" w:space="0" w:color="7C7C7C"/>
              <w:bottom w:val="single" w:sz="5.650632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3" w:after="0" w:line="240" w:lineRule="auto"/>
              <w:ind w:left="167" w:right="-20"/>
              <w:jc w:val="left"/>
              <w:tabs>
                <w:tab w:pos="31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64646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Araç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yangmı</w:t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6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B5B"/>
                <w:spacing w:val="-7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3"/>
              </w:rPr>
              <w:t>sınıfı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30" w:type="dxa"/>
            <w:tcBorders>
              <w:top w:val="single" w:sz="5.650632" w:space="0" w:color="7C7C7C"/>
              <w:bottom w:val="single" w:sz="5.650632" w:space="0" w:color="4B4B4B"/>
              <w:left w:val="nil" w:sz="6" w:space="0" w:color="auto"/>
              <w:right w:val="single" w:sz="7.534176" w:space="0" w:color="545454"/>
            </w:tcBorders>
          </w:tcPr>
          <w:p>
            <w:pPr>
              <w:spacing w:before="0" w:after="0" w:line="217" w:lineRule="exact"/>
              <w:ind w:left="108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33333"/>
                <w:spacing w:val="0"/>
                <w:w w:val="102"/>
              </w:rPr>
              <w:t>:E.K.D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32" w:after="0" w:line="176" w:lineRule="auto"/>
        <w:ind w:left="3395" w:right="3379" w:firstLine="-3240"/>
        <w:jc w:val="left"/>
        <w:tabs>
          <w:tab w:pos="338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7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4"/>
          <w:position w:val="2"/>
        </w:rPr>
        <w:t>Yııpmııı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84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35"/>
          <w:position w:val="-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35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7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6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2"/>
          <w:w w:val="105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20" w:bottom="280" w:left="400" w:right="120"/>
        </w:sectPr>
      </w:pPr>
      <w:rPr/>
    </w:p>
    <w:p>
      <w:pPr>
        <w:spacing w:before="0" w:after="0" w:line="373" w:lineRule="exact"/>
        <w:ind w:right="-20"/>
        <w:jc w:val="right"/>
        <w:tabs>
          <w:tab w:pos="580" w:val="left"/>
          <w:tab w:pos="1080" w:val="left"/>
          <w:tab w:pos="1540" w:val="left"/>
        </w:tabs>
        <w:rPr>
          <w:rFonts w:ascii="Arial" w:hAnsi="Arial" w:cs="Arial" w:eastAsia="Arial"/>
          <w:sz w:val="43"/>
          <w:szCs w:val="43"/>
        </w:rPr>
      </w:pPr>
      <w:rPr/>
      <w:r>
        <w:rPr>
          <w:rFonts w:ascii="Arial" w:hAnsi="Arial" w:cs="Arial" w:eastAsia="Arial"/>
          <w:sz w:val="34"/>
          <w:szCs w:val="34"/>
          <w:color w:val="333333"/>
          <w:w w:val="62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33333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33333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212121"/>
          <w:w w:val="46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212121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212121"/>
          <w:w w:val="100"/>
          <w:position w:val="-1"/>
        </w:rPr>
      </w:r>
      <w:r>
        <w:rPr>
          <w:rFonts w:ascii="Arial" w:hAnsi="Arial" w:cs="Arial" w:eastAsia="Arial"/>
          <w:sz w:val="48"/>
          <w:szCs w:val="48"/>
          <w:color w:val="AAAAAA"/>
          <w:w w:val="55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AAAAAA"/>
          <w:w w:val="100"/>
          <w:position w:val="-1"/>
        </w:rPr>
        <w:tab/>
      </w:r>
      <w:r>
        <w:rPr>
          <w:rFonts w:ascii="Arial" w:hAnsi="Arial" w:cs="Arial" w:eastAsia="Arial"/>
          <w:sz w:val="48"/>
          <w:szCs w:val="48"/>
          <w:color w:val="AAAAAA"/>
          <w:w w:val="100"/>
          <w:position w:val="-1"/>
        </w:rPr>
      </w:r>
      <w:r>
        <w:rPr>
          <w:rFonts w:ascii="Arial" w:hAnsi="Arial" w:cs="Arial" w:eastAsia="Arial"/>
          <w:sz w:val="43"/>
          <w:szCs w:val="43"/>
          <w:color w:val="333333"/>
          <w:spacing w:val="0"/>
          <w:w w:val="74"/>
          <w:position w:val="4"/>
        </w:rPr>
        <w:t>ı</w:t>
      </w:r>
      <w:r>
        <w:rPr>
          <w:rFonts w:ascii="Arial" w:hAnsi="Arial" w:cs="Arial" w:eastAsia="Arial"/>
          <w:sz w:val="43"/>
          <w:szCs w:val="43"/>
          <w:color w:val="000000"/>
          <w:spacing w:val="0"/>
          <w:w w:val="100"/>
          <w:position w:val="0"/>
        </w:rPr>
      </w:r>
    </w:p>
    <w:p>
      <w:pPr>
        <w:spacing w:before="30" w:after="0" w:line="195" w:lineRule="exact"/>
        <w:ind w:left="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Yangım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ind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B8BABA"/>
          <w:spacing w:val="0"/>
          <w:w w:val="122"/>
          <w:position w:val="1"/>
        </w:rPr>
        <w:t>ı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120"/>
          <w:cols w:num="2" w:equalWidth="0">
            <w:col w:w="5835" w:space="758"/>
            <w:col w:w="4807"/>
          </w:cols>
        </w:sectPr>
      </w:pPr>
      <w:rPr/>
    </w:p>
    <w:p>
      <w:pPr>
        <w:spacing w:before="0" w:after="0" w:line="194" w:lineRule="exact"/>
        <w:ind w:left="156" w:right="-20"/>
        <w:jc w:val="left"/>
        <w:tabs>
          <w:tab w:pos="184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:Ali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KOYUNCU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8"/>
          <w:w w:val="3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9"/>
        </w:rPr>
        <w:t>K.iracı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isınail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UCA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7" w:after="0" w:line="200" w:lineRule="exact"/>
        <w:ind w:left="18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f'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\miri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:Mehmet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BERBER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82" w:lineRule="exact"/>
        <w:ind w:left="137" w:right="-20"/>
        <w:jc w:val="left"/>
        <w:tabs>
          <w:tab w:pos="1840" w:val="left"/>
          <w:tab w:pos="4540" w:val="left"/>
          <w:tab w:pos="7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116"/>
          <w:position w:val="1"/>
        </w:rPr>
        <w:t>pid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16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595B5B"/>
          <w:spacing w:val="5"/>
          <w:w w:val="59"/>
          <w:position w:val="1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AAAAAA"/>
          <w:spacing w:val="-21"/>
          <w:w w:val="95"/>
          <w:position w:val="1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79"/>
          <w:position w:val="1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1"/>
          <w:position w:val="1"/>
        </w:rPr>
        <w:t>ık.ı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1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2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15:00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4"/>
          <w:w w:val="11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15:12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left="156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1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0"/>
        </w:rPr>
        <w:t>591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4454" w:right="480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3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477" w:right="4714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1" w:lineRule="auto"/>
        <w:ind w:left="1865" w:right="4311" w:firstLine="2623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!Emniyet-Jandarma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19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yısı:3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9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4"/>
          <w:w w:val="16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82" w:right="-20"/>
        <w:jc w:val="left"/>
        <w:tabs>
          <w:tab w:pos="1840" w:val="left"/>
          <w:tab w:pos="4480" w:val="left"/>
          <w:tab w:pos="7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so··ıiımcı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92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4"/>
        </w:rPr>
        <w:t>iPersonel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466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.ıişse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Pönl\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71" w:lineRule="auto"/>
        <w:ind w:left="1903" w:right="7315" w:firstLine="-3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kİj:ı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0"/>
        </w:rPr>
        <w:t>oyad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2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137" w:right="-20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Göıilldügü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vanldıgında,Ali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KOYUNCU'ya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24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ISUZ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akaryakıt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tankerini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mazot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51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deposunu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etrafındaki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yanrnakta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</w:rPr>
        <w:t>gör(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859" w:right="4085"/>
        <w:jc w:val="center"/>
        <w:tabs>
          <w:tab w:pos="4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Tarafımızca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6"/>
        </w:rPr>
        <w:t>ISöndtlrmede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söndüıilcü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4" w:lineRule="exact"/>
        <w:ind w:left="204" w:right="-20"/>
        <w:jc w:val="left"/>
        <w:tabs>
          <w:tab w:pos="1860" w:val="left"/>
          <w:tab w:pos="4480" w:val="left"/>
          <w:tab w:pos="6500" w:val="left"/>
          <w:tab w:pos="81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142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dürnıc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yapıldı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  <w:position w:val="0"/>
        </w:rPr>
        <w:t>[Su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88"/>
          <w:position w:val="0"/>
        </w:rPr>
        <w:t>K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-9"/>
          <w:w w:val="88"/>
          <w:position w:val="0"/>
        </w:rPr>
        <w:t>g</w:t>
      </w:r>
      <w:r>
        <w:rPr>
          <w:rFonts w:ascii="Times New Roman" w:hAnsi="Times New Roman" w:cs="Times New Roman" w:eastAsia="Times New Roman"/>
          <w:sz w:val="22"/>
          <w:szCs w:val="22"/>
          <w:color w:val="595B5B"/>
          <w:spacing w:val="0"/>
          <w:w w:val="88"/>
          <w:position w:val="0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595B5B"/>
          <w:spacing w:val="-38"/>
          <w:w w:val="88"/>
          <w:position w:val="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595B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595B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88"/>
          <w:position w:val="-1"/>
        </w:rPr>
        <w:t>K.K.T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88"/>
          <w:position w:val="-1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-2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Kg.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41" w:lineRule="exact"/>
        <w:ind w:left="5283" w:right="564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4"/>
          <w:szCs w:val="24"/>
          <w:color w:val="333333"/>
          <w:spacing w:val="4"/>
          <w:w w:val="17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</w:rPr>
        <w:t>ton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9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mazot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deposunu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etrafında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müşürleri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gördUğU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50" w:lineRule="auto"/>
        <w:ind w:left="137" w:right="6555" w:firstLine="56"/>
        <w:jc w:val="left"/>
        <w:tabs>
          <w:tab w:pos="1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6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4"/>
        </w:rPr>
        <w:t>görULd1.1.Tahmini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ziyan: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4" w:lineRule="exact"/>
        <w:ind w:left="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18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rtaııgı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başlangıcınm;aracı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mazot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tankı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etrafında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kabl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hortumlarda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55" w:lineRule="auto"/>
        <w:ind w:left="1908" w:right="177" w:firstLine="-177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göıillmü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soıuşturınada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mazot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tankı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etrafında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kablolarınııı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9"/>
        </w:rPr>
        <w:t>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9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3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61" w:lineRule="auto"/>
        <w:ind w:left="151" w:right="4061" w:firstLine="-14"/>
        <w:jc w:val="left"/>
        <w:tabs>
          <w:tab w:pos="184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"/>
          <w:szCs w:val="3"/>
          <w:color w:val="212121"/>
          <w:w w:val="60"/>
          <w:position w:val="9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102"/>
          <w:position w:val="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35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[Be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2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11" w:lineRule="exact"/>
        <w:ind w:left="55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-1"/>
        </w:rPr>
        <w:t>ı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-1"/>
        </w:rPr>
        <w:t>n</w:t>
      </w:r>
      <w:r>
        <w:rPr>
          <w:rFonts w:ascii="Arial" w:hAnsi="Arial" w:cs="Arial" w:eastAsia="Arial"/>
          <w:sz w:val="18"/>
          <w:szCs w:val="18"/>
          <w:color w:val="333333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13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9"/>
          <w:w w:val="67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t-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Edildigi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0" w:lineRule="exact"/>
        <w:ind w:left="156" w:right="-20"/>
        <w:jc w:val="left"/>
        <w:tabs>
          <w:tab w:pos="1840" w:val="left"/>
          <w:tab w:pos="5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1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595B5B"/>
          <w:spacing w:val="0"/>
          <w:w w:val="82"/>
          <w:position w:val="0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595B5B"/>
          <w:spacing w:val="20"/>
          <w:w w:val="82"/>
          <w:position w:val="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33333"/>
          <w:spacing w:val="0"/>
          <w:w w:val="48"/>
          <w:position w:val="0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333333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76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6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6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16:35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left="137" w:right="-20"/>
        <w:jc w:val="left"/>
        <w:tabs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333333"/>
          <w:spacing w:val="0"/>
          <w:w w:val="76"/>
          <w:position w:val="-1"/>
        </w:rPr>
        <w:t>[Varsa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76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41"/>
          <w:w w:val="7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6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EK!P: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3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3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3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120"/>
        </w:sectPr>
      </w:pPr>
      <w:rPr/>
    </w:p>
    <w:p>
      <w:pPr>
        <w:spacing w:before="37" w:after="0" w:line="246" w:lineRule="exact"/>
        <w:ind w:left="2355" w:right="-76"/>
        <w:jc w:val="left"/>
        <w:tabs>
          <w:tab w:pos="5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6" w:lineRule="exact"/>
        <w:ind w:left="236" w:right="-20"/>
        <w:jc w:val="left"/>
        <w:tabs>
          <w:tab w:pos="5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333333"/>
          <w:spacing w:val="0"/>
          <w:w w:val="78"/>
          <w:position w:val="-1"/>
        </w:rPr>
        <w:t>·u</w:t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8" w:lineRule="exact"/>
        <w:ind w:left="278" w:right="-20"/>
        <w:jc w:val="left"/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2.54417pt;margin-top:.011676pt;width:1.359625pt;height:10.5pt;mso-position-horizontal-relative:page;mso-position-vertical-relative:paragraph;z-index:-15651" type="#_x0000_t202" filled="f" stroked="f">
            <v:textbox inset="0,0,0,0">
              <w:txbxContent>
                <w:p>
                  <w:pPr>
                    <w:spacing w:before="0" w:after="0" w:line="210" w:lineRule="exact"/>
                    <w:ind w:right="-72"/>
                    <w:jc w:val="left"/>
                    <w:rPr>
                      <w:rFonts w:ascii="Times New Roman" w:hAnsi="Times New Roman" w:cs="Times New Roman" w:eastAsia="Times New Roman"/>
                      <w:sz w:val="21"/>
                      <w:szCs w:val="2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333333"/>
                      <w:spacing w:val="-123"/>
                      <w:w w:val="149"/>
                    </w:rPr>
                    <w:t>»</w:t>
                  </w:r>
                  <w:r>
                    <w:rPr>
                      <w:rFonts w:ascii="Times New Roman" w:hAnsi="Times New Roman" w:cs="Times New Roman" w:eastAsia="Times New Roman"/>
                      <w:sz w:val="21"/>
                      <w:szCs w:val="2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333333"/>
          <w:spacing w:val="-6"/>
          <w:w w:val="83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333333"/>
          <w:spacing w:val="0"/>
          <w:w w:val="83"/>
        </w:rPr>
        <w:t>1.)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</w:rPr>
      </w:r>
    </w:p>
    <w:p>
      <w:pPr>
        <w:spacing w:before="7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exact"/>
        <w:ind w:right="-20"/>
        <w:jc w:val="left"/>
        <w:rPr>
          <w:rFonts w:ascii="Times New Roman" w:hAnsi="Times New Roman" w:cs="Times New Roman" w:eastAsia="Times New Roman"/>
          <w:sz w:val="34"/>
          <w:szCs w:val="34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71"/>
          <w:position w:val="-12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10"/>
          <w:w w:val="71"/>
          <w:position w:val="-1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0"/>
          <w:w w:val="71"/>
          <w:position w:val="-12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-8"/>
          <w:w w:val="71"/>
          <w:position w:val="-12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333333"/>
          <w:spacing w:val="0"/>
          <w:w w:val="59"/>
          <w:position w:val="-12"/>
        </w:rPr>
        <w:t>Ma</w:t>
      </w:r>
      <w:r>
        <w:rPr>
          <w:rFonts w:ascii="Times New Roman" w:hAnsi="Times New Roman" w:cs="Times New Roman" w:eastAsia="Times New Roman"/>
          <w:sz w:val="34"/>
          <w:szCs w:val="34"/>
          <w:color w:val="333333"/>
          <w:spacing w:val="1"/>
          <w:w w:val="59"/>
          <w:position w:val="-12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333333"/>
          <w:spacing w:val="0"/>
          <w:w w:val="59"/>
          <w:position w:val="-12"/>
        </w:rPr>
        <w:t>sı20l7</w:t>
      </w:r>
      <w:r>
        <w:rPr>
          <w:rFonts w:ascii="Times New Roman" w:hAnsi="Times New Roman" w:cs="Times New Roman" w:eastAsia="Times New Roman"/>
          <w:sz w:val="34"/>
          <w:szCs w:val="3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120"/>
          <w:cols w:num="2" w:equalWidth="0">
            <w:col w:w="6467" w:space="2014"/>
            <w:col w:w="2919"/>
          </w:cols>
        </w:sectPr>
      </w:pPr>
      <w:rPr/>
    </w:p>
    <w:p>
      <w:pPr>
        <w:spacing w:before="0" w:after="0" w:line="454" w:lineRule="exact"/>
        <w:ind w:left="207" w:right="-12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33333"/>
          <w:w w:val="51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-13"/>
          <w:w w:val="51"/>
          <w:position w:val="-2"/>
        </w:rPr>
        <w:t>.</w:t>
      </w:r>
      <w:r>
        <w:rPr>
          <w:rFonts w:ascii="Arial" w:hAnsi="Arial" w:cs="Arial" w:eastAsia="Arial"/>
          <w:sz w:val="57"/>
          <w:szCs w:val="57"/>
          <w:color w:val="333333"/>
          <w:spacing w:val="-177"/>
          <w:w w:val="79"/>
          <w:position w:val="-1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33333"/>
          <w:spacing w:val="0"/>
          <w:w w:val="51"/>
          <w:position w:val="-2"/>
        </w:rPr>
        <w:t>.....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03" w:lineRule="exact"/>
        <w:ind w:right="-71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595B5B"/>
          <w:w w:val="116"/>
          <w:position w:val="-3"/>
        </w:rPr>
        <w:t>Er</w:t>
      </w:r>
      <w:r>
        <w:rPr>
          <w:rFonts w:ascii="Arial" w:hAnsi="Arial" w:cs="Arial" w:eastAsia="Arial"/>
          <w:sz w:val="21"/>
          <w:szCs w:val="21"/>
          <w:color w:val="595B5B"/>
          <w:spacing w:val="-9"/>
          <w:w w:val="117"/>
          <w:position w:val="-3"/>
        </w:rPr>
        <w:t>d</w:t>
      </w:r>
      <w:r>
        <w:rPr>
          <w:rFonts w:ascii="Arial" w:hAnsi="Arial" w:cs="Arial" w:eastAsia="Arial"/>
          <w:sz w:val="21"/>
          <w:szCs w:val="21"/>
          <w:color w:val="727272"/>
          <w:spacing w:val="0"/>
          <w:w w:val="103"/>
          <w:position w:val="-3"/>
        </w:rPr>
        <w:t>a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73" w:lineRule="exact"/>
        <w:ind w:right="-76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727272"/>
          <w:w w:val="55"/>
          <w:position w:val="-1"/>
        </w:rPr>
        <w:t>I</w:t>
      </w:r>
      <w:r>
        <w:rPr>
          <w:rFonts w:ascii="Times New Roman" w:hAnsi="Times New Roman" w:cs="Times New Roman" w:eastAsia="Times New Roman"/>
          <w:sz w:val="24"/>
          <w:szCs w:val="24"/>
          <w:color w:val="727272"/>
          <w:spacing w:val="-4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95B5B"/>
          <w:spacing w:val="7"/>
          <w:w w:val="85"/>
          <w:position w:val="-1"/>
        </w:rPr>
        <w:t>L</w:t>
      </w:r>
      <w:r>
        <w:rPr>
          <w:rFonts w:ascii="Times New Roman" w:hAnsi="Times New Roman" w:cs="Times New Roman" w:eastAsia="Times New Roman"/>
          <w:sz w:val="24"/>
          <w:szCs w:val="24"/>
          <w:color w:val="727272"/>
          <w:spacing w:val="0"/>
          <w:w w:val="90"/>
          <w:position w:val="-1"/>
        </w:rPr>
        <w:t>Ol</w:t>
      </w:r>
      <w:r>
        <w:rPr>
          <w:rFonts w:ascii="Times New Roman" w:hAnsi="Times New Roman" w:cs="Times New Roman" w:eastAsia="Times New Roman"/>
          <w:sz w:val="24"/>
          <w:szCs w:val="24"/>
          <w:color w:val="727272"/>
          <w:spacing w:val="6"/>
          <w:w w:val="90"/>
          <w:position w:val="-1"/>
        </w:rPr>
        <w:t>R</w:t>
      </w:r>
      <w:r>
        <w:rPr>
          <w:rFonts w:ascii="Times New Roman" w:hAnsi="Times New Roman" w:cs="Times New Roman" w:eastAsia="Times New Roman"/>
          <w:sz w:val="24"/>
          <w:szCs w:val="24"/>
          <w:color w:val="595B5B"/>
          <w:spacing w:val="0"/>
          <w:w w:val="80"/>
          <w:position w:val="-1"/>
        </w:rPr>
        <w:t>IM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9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57.230377pt;margin-top:4.673493pt;width:33.884707pt;height:51pt;mso-position-horizontal-relative:page;mso-position-vertical-relative:paragraph;z-index:-15650" type="#_x0000_t202" filled="f" stroked="f">
            <v:textbox inset="0,0,0,0">
              <w:txbxContent>
                <w:p>
                  <w:pPr>
                    <w:spacing w:before="0" w:after="0" w:line="1020" w:lineRule="exact"/>
                    <w:ind w:right="-193"/>
                    <w:jc w:val="left"/>
                    <w:rPr>
                      <w:rFonts w:ascii="Times New Roman" w:hAnsi="Times New Roman" w:cs="Times New Roman" w:eastAsia="Times New Roman"/>
                      <w:sz w:val="102"/>
                      <w:szCs w:val="10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2"/>
                      <w:szCs w:val="102"/>
                      <w:color w:val="AAAAAA"/>
                      <w:w w:val="25"/>
                      <w:i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02"/>
                      <w:szCs w:val="102"/>
                      <w:color w:val="AAAAAA"/>
                      <w:spacing w:val="-129"/>
                      <w:w w:val="25"/>
                      <w:i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102"/>
                      <w:szCs w:val="102"/>
                      <w:color w:val="606499"/>
                      <w:spacing w:val="-195"/>
                      <w:w w:val="49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02"/>
                      <w:szCs w:val="102"/>
                      <w:color w:val="606499"/>
                      <w:spacing w:val="-109"/>
                      <w:w w:val="49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102"/>
                      <w:szCs w:val="102"/>
                      <w:color w:val="606499"/>
                      <w:spacing w:val="-183"/>
                      <w:w w:val="49"/>
                      <w:i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102"/>
                      <w:szCs w:val="10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120"/>
          <w:cols w:num="4" w:equalWidth="0">
            <w:col w:w="386" w:space="1766"/>
            <w:col w:w="494" w:space="245"/>
            <w:col w:w="801" w:space="4775"/>
            <w:col w:w="2933"/>
          </w:cols>
        </w:sectPr>
      </w:pPr>
      <w:rPr/>
    </w:p>
    <w:p>
      <w:pPr>
        <w:spacing w:before="30" w:after="0" w:line="240" w:lineRule="auto"/>
        <w:ind w:left="1884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33333"/>
          <w:spacing w:val="-7"/>
          <w:w w:val="100"/>
          <w:position w:val="-6"/>
        </w:rPr>
        <w:t>G</w:t>
      </w:r>
      <w:r>
        <w:rPr>
          <w:rFonts w:ascii="Arial" w:hAnsi="Arial" w:cs="Arial" w:eastAsia="Arial"/>
          <w:sz w:val="20"/>
          <w:szCs w:val="20"/>
          <w:color w:val="727272"/>
          <w:spacing w:val="0"/>
          <w:w w:val="100"/>
          <w:position w:val="-6"/>
        </w:rPr>
        <w:t>ü</w:t>
      </w:r>
      <w:r>
        <w:rPr>
          <w:rFonts w:ascii="Arial" w:hAnsi="Arial" w:cs="Arial" w:eastAsia="Arial"/>
          <w:sz w:val="20"/>
          <w:szCs w:val="20"/>
          <w:color w:val="727272"/>
          <w:spacing w:val="-18"/>
          <w:w w:val="100"/>
          <w:position w:val="-6"/>
        </w:rPr>
        <w:t>n</w:t>
      </w:r>
      <w:r>
        <w:rPr>
          <w:rFonts w:ascii="Arial" w:hAnsi="Arial" w:cs="Arial" w:eastAsia="Arial"/>
          <w:sz w:val="20"/>
          <w:szCs w:val="20"/>
          <w:color w:val="595B5B"/>
          <w:spacing w:val="0"/>
          <w:w w:val="100"/>
          <w:position w:val="-6"/>
        </w:rPr>
        <w:t>e</w:t>
      </w:r>
      <w:r>
        <w:rPr>
          <w:rFonts w:ascii="Arial" w:hAnsi="Arial" w:cs="Arial" w:eastAsia="Arial"/>
          <w:sz w:val="20"/>
          <w:szCs w:val="20"/>
          <w:color w:val="595B5B"/>
          <w:spacing w:val="0"/>
          <w:w w:val="100"/>
          <w:position w:val="-6"/>
        </w:rPr>
        <w:t>  </w:t>
      </w:r>
      <w:r>
        <w:rPr>
          <w:rFonts w:ascii="Arial" w:hAnsi="Arial" w:cs="Arial" w:eastAsia="Arial"/>
          <w:sz w:val="20"/>
          <w:szCs w:val="20"/>
          <w:color w:val="595B5B"/>
          <w:spacing w:val="41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727272"/>
          <w:spacing w:val="0"/>
          <w:w w:val="103"/>
          <w:position w:val="-3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727272"/>
          <w:spacing w:val="-1"/>
          <w:w w:val="104"/>
          <w:position w:val="-3"/>
        </w:rPr>
        <w:t>ö</w:t>
      </w:r>
      <w:r>
        <w:rPr>
          <w:rFonts w:ascii="Times New Roman" w:hAnsi="Times New Roman" w:cs="Times New Roman" w:eastAsia="Times New Roman"/>
          <w:sz w:val="21"/>
          <w:szCs w:val="21"/>
          <w:color w:val="595B5B"/>
          <w:spacing w:val="0"/>
          <w:w w:val="78"/>
          <w:position w:val="-3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595B5B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95B5B"/>
          <w:spacing w:val="19"/>
          <w:w w:val="100"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727272"/>
          <w:spacing w:val="0"/>
          <w:w w:val="100"/>
          <w:position w:val="0"/>
        </w:rPr>
        <w:t>e</w:t>
      </w:r>
      <w:r>
        <w:rPr>
          <w:rFonts w:ascii="Arial" w:hAnsi="Arial" w:cs="Arial" w:eastAsia="Arial"/>
          <w:sz w:val="20"/>
          <w:szCs w:val="20"/>
          <w:color w:val="727272"/>
          <w:spacing w:val="-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5"/>
          <w:w w:val="100"/>
          <w:position w:val="0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108"/>
          <w:position w:val="0"/>
        </w:rPr>
        <w:t>Posta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8" w:lineRule="exact"/>
        <w:ind w:left="2623" w:right="-20"/>
        <w:jc w:val="left"/>
        <w:tabs>
          <w:tab w:pos="888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20"/>
          <w:szCs w:val="20"/>
          <w:color w:val="727272"/>
          <w:spacing w:val="-5"/>
          <w:w w:val="115"/>
          <w:position w:val="-11"/>
        </w:rPr>
        <w:t>p</w:t>
      </w:r>
      <w:r>
        <w:rPr>
          <w:rFonts w:ascii="Arial" w:hAnsi="Arial" w:cs="Arial" w:eastAsia="Arial"/>
          <w:sz w:val="20"/>
          <w:szCs w:val="20"/>
          <w:color w:val="595B5B"/>
          <w:spacing w:val="0"/>
          <w:w w:val="187"/>
          <w:position w:val="-11"/>
        </w:rPr>
        <w:t>l</w:t>
      </w:r>
      <w:r>
        <w:rPr>
          <w:rFonts w:ascii="Arial" w:hAnsi="Arial" w:cs="Arial" w:eastAsia="Arial"/>
          <w:sz w:val="20"/>
          <w:szCs w:val="20"/>
          <w:color w:val="595B5B"/>
          <w:spacing w:val="0"/>
          <w:w w:val="100"/>
          <w:position w:val="-11"/>
        </w:rPr>
        <w:t>   </w:t>
      </w:r>
      <w:r>
        <w:rPr>
          <w:rFonts w:ascii="Arial" w:hAnsi="Arial" w:cs="Arial" w:eastAsia="Arial"/>
          <w:sz w:val="20"/>
          <w:szCs w:val="20"/>
          <w:color w:val="595B5B"/>
          <w:spacing w:val="-23"/>
          <w:w w:val="100"/>
          <w:position w:val="-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B5B"/>
          <w:spacing w:val="0"/>
          <w:w w:val="100"/>
          <w:position w:val="-8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595B5B"/>
          <w:spacing w:val="-36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95B5B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95B5B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0"/>
          <w:w w:val="72"/>
          <w:position w:val="-17"/>
        </w:rPr>
        <w:t>,ı;ı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0"/>
          <w:w w:val="72"/>
          <w:position w:val="-17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8C8C8C"/>
          <w:spacing w:val="26"/>
          <w:w w:val="72"/>
          <w:position w:val="-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100"/>
          <w:position w:val="-17"/>
        </w:rPr>
        <w:t>•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0"/>
          <w:w w:val="100"/>
          <w:position w:val="-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AAAAA"/>
          <w:spacing w:val="30"/>
          <w:w w:val="100"/>
          <w:position w:val="-17"/>
        </w:rPr>
        <w:t> </w:t>
      </w:r>
      <w:r>
        <w:rPr>
          <w:rFonts w:ascii="Arial" w:hAnsi="Arial" w:cs="Arial" w:eastAsia="Arial"/>
          <w:sz w:val="16"/>
          <w:szCs w:val="16"/>
          <w:color w:val="595B5B"/>
          <w:spacing w:val="0"/>
          <w:w w:val="180"/>
          <w:position w:val="-17"/>
        </w:rPr>
        <w:t>ii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120"/>
        </w:sectPr>
      </w:pPr>
      <w:rPr/>
    </w:p>
    <w:p>
      <w:pPr>
        <w:spacing w:before="0" w:after="0" w:line="240" w:lineRule="auto"/>
        <w:ind w:right="-20"/>
        <w:jc w:val="right"/>
        <w:tabs>
          <w:tab w:pos="840" w:val="left"/>
        </w:tabs>
        <w:rPr>
          <w:rFonts w:ascii="Arial" w:hAnsi="Arial" w:cs="Arial" w:eastAsia="Arial"/>
          <w:sz w:val="55"/>
          <w:szCs w:val="55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606499"/>
          <w:spacing w:val="0"/>
          <w:w w:val="100"/>
        </w:rPr>
        <w:t>&lt;:</w:t>
      </w:r>
      <w:r>
        <w:rPr>
          <w:rFonts w:ascii="Times New Roman" w:hAnsi="Times New Roman" w:cs="Times New Roman" w:eastAsia="Times New Roman"/>
          <w:sz w:val="14"/>
          <w:szCs w:val="14"/>
          <w:color w:val="606499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4"/>
          <w:szCs w:val="14"/>
          <w:color w:val="60649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68"/>
          <w:szCs w:val="68"/>
          <w:color w:val="727BB8"/>
          <w:spacing w:val="0"/>
          <w:w w:val="126"/>
          <w:position w:val="-21"/>
        </w:rPr>
        <w:t>-</w:t>
      </w:r>
      <w:r>
        <w:rPr>
          <w:rFonts w:ascii="Times New Roman" w:hAnsi="Times New Roman" w:cs="Times New Roman" w:eastAsia="Times New Roman"/>
          <w:sz w:val="68"/>
          <w:szCs w:val="68"/>
          <w:color w:val="727BB8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68"/>
          <w:szCs w:val="68"/>
          <w:color w:val="727BB8"/>
          <w:spacing w:val="0"/>
          <w:w w:val="100"/>
          <w:position w:val="-21"/>
        </w:rPr>
      </w:r>
      <w:r>
        <w:rPr>
          <w:rFonts w:ascii="Arial" w:hAnsi="Arial" w:cs="Arial" w:eastAsia="Arial"/>
          <w:sz w:val="55"/>
          <w:szCs w:val="55"/>
          <w:color w:val="49528C"/>
          <w:spacing w:val="0"/>
          <w:w w:val="62"/>
          <w:i/>
          <w:position w:val="-28"/>
        </w:rPr>
        <w:t>w·</w:t>
      </w:r>
      <w:r>
        <w:rPr>
          <w:rFonts w:ascii="Arial" w:hAnsi="Arial" w:cs="Arial" w:eastAsia="Arial"/>
          <w:sz w:val="55"/>
          <w:szCs w:val="55"/>
          <w:color w:val="000000"/>
          <w:spacing w:val="0"/>
          <w:w w:val="100"/>
          <w:position w:val="0"/>
        </w:rPr>
      </w:r>
    </w:p>
    <w:p>
      <w:pPr>
        <w:spacing w:before="0" w:after="0" w:line="162" w:lineRule="exact"/>
        <w:ind w:left="484" w:right="242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727272"/>
          <w:spacing w:val="0"/>
          <w:w w:val="65"/>
          <w:position w:val="-2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221" w:right="-20"/>
        <w:jc w:val="left"/>
        <w:tabs>
          <w:tab w:pos="1040" w:val="left"/>
          <w:tab w:pos="1460" w:val="left"/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3"/>
          <w:szCs w:val="13"/>
          <w:color w:val="8C8C8C"/>
          <w:spacing w:val="-20"/>
          <w:w w:val="92"/>
          <w:position w:val="-1"/>
        </w:rPr>
        <w:t>(</w:t>
      </w:r>
      <w:r>
        <w:rPr>
          <w:rFonts w:ascii="Arial" w:hAnsi="Arial" w:cs="Arial" w:eastAsia="Arial"/>
          <w:sz w:val="13"/>
          <w:szCs w:val="13"/>
          <w:color w:val="595B5B"/>
          <w:spacing w:val="-20"/>
          <w:w w:val="145"/>
          <w:position w:val="-1"/>
        </w:rPr>
      </w:r>
      <w:r>
        <w:rPr>
          <w:rFonts w:ascii="Arial" w:hAnsi="Arial" w:cs="Arial" w:eastAsia="Arial"/>
          <w:sz w:val="13"/>
          <w:szCs w:val="13"/>
          <w:color w:val="595B5B"/>
          <w:spacing w:val="0"/>
          <w:w w:val="145"/>
          <w:emboss/>
          <w:position w:val="-1"/>
        </w:rPr>
        <w:t>·</w:t>
      </w:r>
      <w:r>
        <w:rPr>
          <w:rFonts w:ascii="Arial" w:hAnsi="Arial" w:cs="Arial" w:eastAsia="Arial"/>
          <w:sz w:val="13"/>
          <w:szCs w:val="13"/>
          <w:color w:val="595B5B"/>
          <w:spacing w:val="0"/>
          <w:w w:val="145"/>
          <w:emboss/>
          <w:position w:val="-1"/>
        </w:rPr>
      </w:r>
      <w:r>
        <w:rPr>
          <w:rFonts w:ascii="Arial" w:hAnsi="Arial" w:cs="Arial" w:eastAsia="Arial"/>
          <w:sz w:val="13"/>
          <w:szCs w:val="13"/>
          <w:color w:val="595B5B"/>
          <w:spacing w:val="0"/>
          <w:w w:val="145"/>
          <w:position w:val="-1"/>
        </w:rPr>
      </w:r>
      <w:r>
        <w:rPr>
          <w:rFonts w:ascii="Arial" w:hAnsi="Arial" w:cs="Arial" w:eastAsia="Arial"/>
          <w:sz w:val="13"/>
          <w:szCs w:val="13"/>
          <w:color w:val="595B5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595B5B"/>
          <w:spacing w:val="0"/>
          <w:w w:val="100"/>
          <w:position w:val="-1"/>
        </w:rPr>
      </w:r>
      <w:r>
        <w:rPr>
          <w:rFonts w:ascii="Arial" w:hAnsi="Arial" w:cs="Arial" w:eastAsia="Arial"/>
          <w:sz w:val="13"/>
          <w:szCs w:val="13"/>
          <w:color w:val="B8BABA"/>
          <w:spacing w:val="0"/>
          <w:w w:val="135"/>
          <w:i/>
          <w:position w:val="-1"/>
        </w:rPr>
        <w:t>.ı:</w:t>
      </w:r>
      <w:r>
        <w:rPr>
          <w:rFonts w:ascii="Arial" w:hAnsi="Arial" w:cs="Arial" w:eastAsia="Arial"/>
          <w:sz w:val="13"/>
          <w:szCs w:val="13"/>
          <w:color w:val="B8BABA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B8BABA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13"/>
          <w:szCs w:val="13"/>
          <w:color w:val="8C8C8C"/>
          <w:spacing w:val="0"/>
          <w:w w:val="100"/>
          <w:position w:val="-1"/>
        </w:rPr>
        <w:t>•</w:t>
      </w:r>
      <w:r>
        <w:rPr>
          <w:rFonts w:ascii="Arial" w:hAnsi="Arial" w:cs="Arial" w:eastAsia="Arial"/>
          <w:sz w:val="13"/>
          <w:szCs w:val="13"/>
          <w:color w:val="8C8C8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8C8C8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9528C"/>
          <w:spacing w:val="0"/>
          <w:w w:val="45"/>
          <w:position w:val="-1"/>
        </w:rPr>
        <w:t>..,........-</w:t>
      </w:r>
      <w:r>
        <w:rPr>
          <w:rFonts w:ascii="Times New Roman" w:hAnsi="Times New Roman" w:cs="Times New Roman" w:eastAsia="Times New Roman"/>
          <w:sz w:val="19"/>
          <w:szCs w:val="19"/>
          <w:color w:val="49528C"/>
          <w:spacing w:val="17"/>
          <w:w w:val="4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28A5"/>
          <w:spacing w:val="0"/>
          <w:w w:val="75"/>
          <w:position w:val="-1"/>
        </w:rPr>
        <w:t>&gt;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5" w:lineRule="exact"/>
        <w:ind w:right="-20"/>
        <w:jc w:val="left"/>
        <w:tabs>
          <w:tab w:pos="440" w:val="left"/>
          <w:tab w:pos="960" w:val="left"/>
          <w:tab w:pos="1480" w:val="left"/>
        </w:tabs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6"/>
          <w:szCs w:val="6"/>
          <w:color w:val="B1B595"/>
          <w:spacing w:val="0"/>
          <w:w w:val="190"/>
          <w:position w:val="-1"/>
        </w:rPr>
        <w:t>•</w:t>
      </w:r>
      <w:r>
        <w:rPr>
          <w:rFonts w:ascii="Arial" w:hAnsi="Arial" w:cs="Arial" w:eastAsia="Arial"/>
          <w:sz w:val="6"/>
          <w:szCs w:val="6"/>
          <w:color w:val="B1B595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6"/>
          <w:szCs w:val="6"/>
          <w:color w:val="B1B595"/>
          <w:spacing w:val="0"/>
          <w:w w:val="100"/>
          <w:position w:val="-1"/>
        </w:rPr>
      </w:r>
      <w:r>
        <w:rPr>
          <w:rFonts w:ascii="Arial" w:hAnsi="Arial" w:cs="Arial" w:eastAsia="Arial"/>
          <w:sz w:val="6"/>
          <w:szCs w:val="6"/>
          <w:color w:val="3B429C"/>
          <w:spacing w:val="0"/>
          <w:w w:val="281"/>
          <w:position w:val="-1"/>
        </w:rPr>
        <w:t>""'</w:t>
      </w:r>
      <w:r>
        <w:rPr>
          <w:rFonts w:ascii="Arial" w:hAnsi="Arial" w:cs="Arial" w:eastAsia="Arial"/>
          <w:sz w:val="6"/>
          <w:szCs w:val="6"/>
          <w:color w:val="3B429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6"/>
          <w:szCs w:val="6"/>
          <w:color w:val="3B429C"/>
          <w:spacing w:val="0"/>
          <w:w w:val="100"/>
          <w:position w:val="-1"/>
        </w:rPr>
      </w:r>
      <w:r>
        <w:rPr>
          <w:rFonts w:ascii="Arial" w:hAnsi="Arial" w:cs="Arial" w:eastAsia="Arial"/>
          <w:sz w:val="6"/>
          <w:szCs w:val="6"/>
          <w:color w:val="595B5B"/>
          <w:spacing w:val="0"/>
          <w:w w:val="217"/>
          <w:i/>
          <w:position w:val="-1"/>
        </w:rPr>
        <w:t>.</w:t>
      </w:r>
      <w:r>
        <w:rPr>
          <w:rFonts w:ascii="Arial" w:hAnsi="Arial" w:cs="Arial" w:eastAsia="Arial"/>
          <w:sz w:val="6"/>
          <w:szCs w:val="6"/>
          <w:color w:val="595B5B"/>
          <w:spacing w:val="-39"/>
          <w:w w:val="217"/>
          <w:i/>
          <w:position w:val="-1"/>
        </w:rPr>
        <w:t>.</w:t>
      </w:r>
      <w:r>
        <w:rPr>
          <w:rFonts w:ascii="Arial" w:hAnsi="Arial" w:cs="Arial" w:eastAsia="Arial"/>
          <w:sz w:val="6"/>
          <w:szCs w:val="6"/>
          <w:color w:val="727272"/>
          <w:spacing w:val="0"/>
          <w:w w:val="217"/>
          <w:i/>
          <w:position w:val="-1"/>
        </w:rPr>
        <w:t>j.</w:t>
      </w:r>
      <w:r>
        <w:rPr>
          <w:rFonts w:ascii="Arial" w:hAnsi="Arial" w:cs="Arial" w:eastAsia="Arial"/>
          <w:sz w:val="6"/>
          <w:szCs w:val="6"/>
          <w:color w:val="727272"/>
          <w:spacing w:val="-36"/>
          <w:w w:val="217"/>
          <w:i/>
          <w:position w:val="-1"/>
        </w:rPr>
        <w:t> </w:t>
      </w:r>
      <w:r>
        <w:rPr>
          <w:rFonts w:ascii="Arial" w:hAnsi="Arial" w:cs="Arial" w:eastAsia="Arial"/>
          <w:sz w:val="6"/>
          <w:szCs w:val="6"/>
          <w:color w:val="727272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6"/>
          <w:szCs w:val="6"/>
          <w:color w:val="727272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7"/>
          <w:szCs w:val="7"/>
          <w:color w:val="B8BABA"/>
          <w:spacing w:val="-40"/>
          <w:w w:val="304"/>
          <w:position w:val="-1"/>
        </w:rPr>
        <w:t>ı</w:t>
      </w:r>
      <w:r>
        <w:rPr>
          <w:rFonts w:ascii="Arial" w:hAnsi="Arial" w:cs="Arial" w:eastAsia="Arial"/>
          <w:sz w:val="7"/>
          <w:szCs w:val="7"/>
          <w:color w:val="AAAAAA"/>
          <w:spacing w:val="0"/>
          <w:w w:val="124"/>
          <w:position w:val="-1"/>
        </w:rPr>
        <w:t>..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  <w:position w:val="0"/>
        </w:rPr>
      </w:r>
    </w:p>
    <w:p>
      <w:pPr>
        <w:spacing w:before="0" w:after="0" w:line="479" w:lineRule="exact"/>
        <w:ind w:left="66" w:right="-20"/>
        <w:jc w:val="left"/>
        <w:rPr>
          <w:rFonts w:ascii="Times New Roman" w:hAnsi="Times New Roman" w:cs="Times New Roman" w:eastAsia="Times New Roman"/>
          <w:sz w:val="57"/>
          <w:szCs w:val="57"/>
        </w:rPr>
      </w:pPr>
      <w:rPr/>
      <w:r>
        <w:rPr>
          <w:rFonts w:ascii="Times New Roman" w:hAnsi="Times New Roman" w:cs="Times New Roman" w:eastAsia="Times New Roman"/>
          <w:sz w:val="57"/>
          <w:szCs w:val="57"/>
          <w:color w:val="333D70"/>
          <w:spacing w:val="-40"/>
          <w:w w:val="85"/>
          <w:i/>
          <w:position w:val="-6"/>
        </w:rPr>
        <w:t>:</w:t>
      </w:r>
      <w:r>
        <w:rPr>
          <w:rFonts w:ascii="Times New Roman" w:hAnsi="Times New Roman" w:cs="Times New Roman" w:eastAsia="Times New Roman"/>
          <w:sz w:val="57"/>
          <w:szCs w:val="57"/>
          <w:color w:val="49528C"/>
          <w:spacing w:val="-57"/>
          <w:w w:val="84"/>
          <w:i/>
          <w:position w:val="-6"/>
        </w:rPr>
        <w:t>5</w:t>
      </w:r>
      <w:r>
        <w:rPr>
          <w:rFonts w:ascii="Times New Roman" w:hAnsi="Times New Roman" w:cs="Times New Roman" w:eastAsia="Times New Roman"/>
          <w:sz w:val="57"/>
          <w:szCs w:val="57"/>
          <w:color w:val="727272"/>
          <w:spacing w:val="0"/>
          <w:w w:val="51"/>
          <w:i/>
          <w:position w:val="-6"/>
        </w:rPr>
        <w:t>s</w:t>
      </w:r>
      <w:r>
        <w:rPr>
          <w:rFonts w:ascii="Times New Roman" w:hAnsi="Times New Roman" w:cs="Times New Roman" w:eastAsia="Times New Roman"/>
          <w:sz w:val="57"/>
          <w:szCs w:val="57"/>
          <w:color w:val="727272"/>
          <w:spacing w:val="-116"/>
          <w:w w:val="51"/>
          <w:i/>
          <w:position w:val="-6"/>
        </w:rPr>
        <w:t>r</w:t>
      </w:r>
      <w:r>
        <w:rPr>
          <w:rFonts w:ascii="Times New Roman" w:hAnsi="Times New Roman" w:cs="Times New Roman" w:eastAsia="Times New Roman"/>
          <w:sz w:val="57"/>
          <w:szCs w:val="57"/>
          <w:color w:val="B8BABA"/>
          <w:spacing w:val="-37"/>
          <w:w w:val="54"/>
          <w:i/>
          <w:position w:val="-6"/>
        </w:rPr>
        <w:t>·</w:t>
      </w:r>
      <w:r>
        <w:rPr>
          <w:rFonts w:ascii="Times New Roman" w:hAnsi="Times New Roman" w:cs="Times New Roman" w:eastAsia="Times New Roman"/>
          <w:sz w:val="57"/>
          <w:szCs w:val="57"/>
          <w:color w:val="333333"/>
          <w:spacing w:val="-80"/>
          <w:w w:val="25"/>
          <w:i/>
          <w:position w:val="-6"/>
        </w:rPr>
        <w:t>.</w:t>
      </w:r>
      <w:r>
        <w:rPr>
          <w:rFonts w:ascii="Times New Roman" w:hAnsi="Times New Roman" w:cs="Times New Roman" w:eastAsia="Times New Roman"/>
          <w:sz w:val="57"/>
          <w:szCs w:val="57"/>
          <w:color w:val="49528C"/>
          <w:spacing w:val="0"/>
          <w:w w:val="51"/>
          <w:i/>
          <w:position w:val="-6"/>
        </w:rPr>
        <w:t>ıv</w:t>
      </w:r>
      <w:r>
        <w:rPr>
          <w:rFonts w:ascii="Times New Roman" w:hAnsi="Times New Roman" w:cs="Times New Roman" w:eastAsia="Times New Roman"/>
          <w:sz w:val="57"/>
          <w:szCs w:val="5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120"/>
          <w:cols w:num="2" w:equalWidth="0">
            <w:col w:w="5780" w:space="2573"/>
            <w:col w:w="3047"/>
          </w:cols>
        </w:sectPr>
      </w:pPr>
      <w:rPr/>
    </w:p>
    <w:p>
      <w:pPr>
        <w:spacing w:before="10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" w:lineRule="exact"/>
        <w:ind w:right="-20"/>
        <w:jc w:val="righ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333333"/>
          <w:w w:val="93"/>
          <w:position w:val="-6"/>
        </w:rPr>
        <w:t>(</w:t>
      </w:r>
      <w:r>
        <w:rPr>
          <w:rFonts w:ascii="Arial" w:hAnsi="Arial" w:cs="Arial" w:eastAsia="Arial"/>
          <w:sz w:val="8"/>
          <w:szCs w:val="8"/>
          <w:color w:val="333333"/>
          <w:w w:val="92"/>
          <w:position w:val="-6"/>
        </w:rPr>
        <w:t>&lt;:!</w:t>
      </w:r>
      <w:r>
        <w:rPr>
          <w:rFonts w:ascii="Arial" w:hAnsi="Arial" w:cs="Arial" w:eastAsia="Arial"/>
          <w:sz w:val="8"/>
          <w:szCs w:val="8"/>
          <w:color w:val="000000"/>
          <w:w w:val="100"/>
          <w:position w:val="0"/>
        </w:rPr>
      </w:r>
    </w:p>
    <w:p>
      <w:pPr>
        <w:spacing w:before="0" w:after="0" w:line="212" w:lineRule="exact"/>
        <w:ind w:right="-20"/>
        <w:jc w:val="left"/>
        <w:tabs>
          <w:tab w:pos="316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Adem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YILDIZ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73"/>
          <w:position w:val="-4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7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1"/>
          <w:w w:val="173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0"/>
          <w:w w:val="173"/>
          <w:position w:val="-4"/>
        </w:rPr>
        <w:t>tıv,</w:t>
      </w:r>
      <w:r>
        <w:rPr>
          <w:rFonts w:ascii="Times New Roman" w:hAnsi="Times New Roman" w:cs="Times New Roman" w:eastAsia="Times New Roman"/>
          <w:sz w:val="19"/>
          <w:szCs w:val="19"/>
          <w:color w:val="595B5B"/>
          <w:spacing w:val="-10"/>
          <w:w w:val="173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AAAAAA"/>
          <w:spacing w:val="-1"/>
          <w:w w:val="51"/>
          <w:position w:val="-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8"/>
          <w:position w:val="-4"/>
        </w:rPr>
        <w:t>gı\i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2"/>
          <w:w w:val="100"/>
          <w:position w:val="-4"/>
        </w:rPr>
        <w:t> </w:t>
      </w:r>
      <w:r>
        <w:rPr>
          <w:rFonts w:ascii="Arial" w:hAnsi="Arial" w:cs="Arial" w:eastAsia="Arial"/>
          <w:sz w:val="26"/>
          <w:szCs w:val="26"/>
          <w:color w:val="595B5B"/>
          <w:spacing w:val="15"/>
          <w:w w:val="56"/>
          <w:i/>
          <w:position w:val="-4"/>
        </w:rPr>
        <w:t>p</w:t>
      </w:r>
      <w:r>
        <w:rPr>
          <w:rFonts w:ascii="Arial" w:hAnsi="Arial" w:cs="Arial" w:eastAsia="Arial"/>
          <w:sz w:val="26"/>
          <w:szCs w:val="26"/>
          <w:color w:val="464646"/>
          <w:spacing w:val="0"/>
          <w:w w:val="52"/>
          <w:i/>
          <w:position w:val="-4"/>
        </w:rPr>
        <w:t>cJ.J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202" w:right="-20"/>
        <w:jc w:val="left"/>
        <w:tabs>
          <w:tab w:pos="3060" w:val="left"/>
          <w:tab w:pos="3700" w:val="left"/>
          <w:tab w:pos="48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Arial" w:hAnsi="Arial" w:cs="Arial" w:eastAsia="Arial"/>
          <w:sz w:val="20"/>
          <w:szCs w:val="20"/>
          <w:color w:val="595B5B"/>
          <w:spacing w:val="-49"/>
          <w:w w:val="79"/>
        </w:rPr>
        <w:t>M</w:t>
      </w:r>
      <w:r>
        <w:rPr>
          <w:rFonts w:ascii="Arial" w:hAnsi="Arial" w:cs="Arial" w:eastAsia="Arial"/>
          <w:sz w:val="20"/>
          <w:szCs w:val="20"/>
          <w:color w:val="8C8C8C"/>
          <w:spacing w:val="0"/>
          <w:w w:val="140"/>
        </w:rPr>
        <w:t>.</w:t>
      </w:r>
      <w:r>
        <w:rPr>
          <w:rFonts w:ascii="Arial" w:hAnsi="Arial" w:cs="Arial" w:eastAsia="Arial"/>
          <w:sz w:val="20"/>
          <w:szCs w:val="20"/>
          <w:color w:val="8C8C8C"/>
          <w:spacing w:val="0"/>
          <w:w w:val="100"/>
        </w:rPr>
        <w:tab/>
      </w:r>
      <w:r>
        <w:rPr>
          <w:rFonts w:ascii="Arial" w:hAnsi="Arial" w:cs="Arial" w:eastAsia="Arial"/>
          <w:sz w:val="20"/>
          <w:szCs w:val="20"/>
          <w:color w:val="8C8C8C"/>
          <w:spacing w:val="0"/>
          <w:w w:val="100"/>
        </w:rPr>
      </w:r>
      <w:r>
        <w:rPr>
          <w:rFonts w:ascii="Times New Roman" w:hAnsi="Times New Roman" w:cs="Times New Roman" w:eastAsia="Times New Roman"/>
          <w:sz w:val="29"/>
          <w:szCs w:val="29"/>
          <w:color w:val="595B5B"/>
          <w:spacing w:val="0"/>
          <w:w w:val="61"/>
        </w:rPr>
        <w:t>e.J</w:t>
      </w:r>
      <w:r>
        <w:rPr>
          <w:rFonts w:ascii="Times New Roman" w:hAnsi="Times New Roman" w:cs="Times New Roman" w:eastAsia="Times New Roman"/>
          <w:sz w:val="29"/>
          <w:szCs w:val="29"/>
          <w:color w:val="595B5B"/>
          <w:spacing w:val="1"/>
          <w:w w:val="61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-49"/>
          <w:w w:val="52"/>
        </w:rPr>
        <w:t>u</w:t>
      </w:r>
      <w:r>
        <w:rPr>
          <w:rFonts w:ascii="Times New Roman" w:hAnsi="Times New Roman" w:cs="Times New Roman" w:eastAsia="Times New Roman"/>
          <w:sz w:val="29"/>
          <w:szCs w:val="29"/>
          <w:color w:val="727272"/>
          <w:spacing w:val="-47"/>
          <w:w w:val="81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595B5B"/>
          <w:spacing w:val="0"/>
          <w:w w:val="55"/>
        </w:rPr>
        <w:t>kJ</w:t>
      </w:r>
      <w:r>
        <w:rPr>
          <w:rFonts w:ascii="Times New Roman" w:hAnsi="Times New Roman" w:cs="Times New Roman" w:eastAsia="Times New Roman"/>
          <w:sz w:val="29"/>
          <w:szCs w:val="29"/>
          <w:color w:val="595B5B"/>
          <w:spacing w:val="-1"/>
          <w:w w:val="55"/>
        </w:rPr>
        <w:t>ü</w:t>
      </w:r>
      <w:r>
        <w:rPr>
          <w:rFonts w:ascii="Times New Roman" w:hAnsi="Times New Roman" w:cs="Times New Roman" w:eastAsia="Times New Roman"/>
          <w:sz w:val="29"/>
          <w:szCs w:val="29"/>
          <w:color w:val="727272"/>
          <w:spacing w:val="-33"/>
          <w:w w:val="83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595B5B"/>
          <w:spacing w:val="0"/>
          <w:w w:val="51"/>
        </w:rPr>
        <w:t>.a</w:t>
      </w:r>
      <w:r>
        <w:rPr>
          <w:rFonts w:ascii="Times New Roman" w:hAnsi="Times New Roman" w:cs="Times New Roman" w:eastAsia="Times New Roman"/>
          <w:sz w:val="29"/>
          <w:szCs w:val="29"/>
          <w:color w:val="595B5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595B5B"/>
          <w:spacing w:val="0"/>
          <w:w w:val="100"/>
        </w:rPr>
      </w:r>
      <w:r>
        <w:rPr>
          <w:rFonts w:ascii="Times New Roman" w:hAnsi="Times New Roman" w:cs="Times New Roman" w:eastAsia="Times New Roman"/>
          <w:sz w:val="25"/>
          <w:szCs w:val="25"/>
          <w:color w:val="595B5B"/>
          <w:spacing w:val="0"/>
          <w:w w:val="53"/>
          <w:i/>
        </w:rPr>
        <w:t>.V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0" w:after="0" w:line="122" w:lineRule="exact"/>
        <w:ind w:left="3357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1"/>
          <w:szCs w:val="11"/>
          <w:color w:val="333333"/>
          <w:w w:val="67"/>
          <w:position w:val="-3"/>
        </w:rPr>
        <w:t>.-</w:t>
      </w:r>
      <w:r>
        <w:rPr>
          <w:rFonts w:ascii="Arial" w:hAnsi="Arial" w:cs="Arial" w:eastAsia="Arial"/>
          <w:sz w:val="11"/>
          <w:szCs w:val="11"/>
          <w:color w:val="333333"/>
          <w:spacing w:val="-14"/>
          <w:w w:val="67"/>
          <w:position w:val="-3"/>
        </w:rPr>
        <w:t>J</w:t>
      </w:r>
      <w:r>
        <w:rPr>
          <w:rFonts w:ascii="Arial" w:hAnsi="Arial" w:cs="Arial" w:eastAsia="Arial"/>
          <w:sz w:val="11"/>
          <w:szCs w:val="11"/>
          <w:color w:val="595B5B"/>
          <w:spacing w:val="-18"/>
          <w:w w:val="120"/>
          <w:position w:val="-3"/>
        </w:rPr>
        <w:t>,</w:t>
      </w:r>
      <w:r>
        <w:rPr>
          <w:rFonts w:ascii="Arial" w:hAnsi="Arial" w:cs="Arial" w:eastAsia="Arial"/>
          <w:sz w:val="11"/>
          <w:szCs w:val="11"/>
          <w:color w:val="333333"/>
          <w:spacing w:val="7"/>
          <w:w w:val="67"/>
          <w:position w:val="-3"/>
        </w:rPr>
        <w:t>ı</w:t>
      </w:r>
      <w:r>
        <w:rPr>
          <w:rFonts w:ascii="Arial" w:hAnsi="Arial" w:cs="Arial" w:eastAsia="Arial"/>
          <w:sz w:val="11"/>
          <w:szCs w:val="11"/>
          <w:color w:val="464646"/>
          <w:spacing w:val="0"/>
          <w:w w:val="77"/>
          <w:position w:val="-3"/>
        </w:rPr>
        <w:t>.</w:t>
      </w:r>
      <w:r>
        <w:rPr>
          <w:rFonts w:ascii="Arial" w:hAnsi="Arial" w:cs="Arial" w:eastAsia="Arial"/>
          <w:sz w:val="11"/>
          <w:szCs w:val="11"/>
          <w:color w:val="464646"/>
          <w:spacing w:val="-7"/>
          <w:w w:val="100"/>
          <w:position w:val="-3"/>
        </w:rPr>
        <w:t> </w:t>
      </w:r>
      <w:r>
        <w:rPr>
          <w:rFonts w:ascii="Arial" w:hAnsi="Arial" w:cs="Arial" w:eastAsia="Arial"/>
          <w:sz w:val="11"/>
          <w:szCs w:val="11"/>
          <w:color w:val="464646"/>
          <w:spacing w:val="0"/>
          <w:w w:val="77"/>
          <w:position w:val="-3"/>
        </w:rPr>
        <w:t>..</w:t>
      </w:r>
      <w:r>
        <w:rPr>
          <w:rFonts w:ascii="Arial" w:hAnsi="Arial" w:cs="Arial" w:eastAsia="Arial"/>
          <w:sz w:val="11"/>
          <w:szCs w:val="11"/>
          <w:color w:val="464646"/>
          <w:spacing w:val="0"/>
          <w:w w:val="77"/>
          <w:position w:val="-3"/>
        </w:rPr>
        <w:t>     </w:t>
      </w:r>
      <w:r>
        <w:rPr>
          <w:rFonts w:ascii="Arial" w:hAnsi="Arial" w:cs="Arial" w:eastAsia="Arial"/>
          <w:sz w:val="11"/>
          <w:szCs w:val="11"/>
          <w:color w:val="464646"/>
          <w:spacing w:val="16"/>
          <w:w w:val="77"/>
          <w:position w:val="-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33333"/>
          <w:spacing w:val="0"/>
          <w:w w:val="100"/>
          <w:i/>
          <w:position w:val="-3"/>
        </w:rPr>
        <w:t>;</w:t>
      </w:r>
      <w:r>
        <w:rPr>
          <w:rFonts w:ascii="Times New Roman" w:hAnsi="Times New Roman" w:cs="Times New Roman" w:eastAsia="Times New Roman"/>
          <w:sz w:val="10"/>
          <w:szCs w:val="10"/>
          <w:color w:val="333333"/>
          <w:spacing w:val="-9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333333"/>
          <w:spacing w:val="0"/>
          <w:w w:val="100"/>
          <w:i/>
          <w:position w:val="-3"/>
        </w:rPr>
        <w:t>'i</w:t>
      </w:r>
      <w:r>
        <w:rPr>
          <w:rFonts w:ascii="Times New Roman" w:hAnsi="Times New Roman" w:cs="Times New Roman" w:eastAsia="Times New Roman"/>
          <w:sz w:val="10"/>
          <w:szCs w:val="10"/>
          <w:color w:val="333333"/>
          <w:spacing w:val="17"/>
          <w:w w:val="100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595B5B"/>
          <w:spacing w:val="0"/>
          <w:w w:val="100"/>
          <w:i/>
          <w:position w:val="-3"/>
        </w:rPr>
        <w:t>:</w:t>
      </w:r>
      <w:r>
        <w:rPr>
          <w:rFonts w:ascii="Arial" w:hAnsi="Arial" w:cs="Arial" w:eastAsia="Arial"/>
          <w:sz w:val="18"/>
          <w:szCs w:val="18"/>
          <w:color w:val="595B5B"/>
          <w:spacing w:val="17"/>
          <w:w w:val="100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B8BABA"/>
          <w:spacing w:val="0"/>
          <w:w w:val="110"/>
          <w:i/>
          <w:position w:val="-3"/>
        </w:rPr>
        <w:t>-</w:t>
      </w:r>
      <w:r>
        <w:rPr>
          <w:rFonts w:ascii="Arial" w:hAnsi="Arial" w:cs="Arial" w:eastAsia="Arial"/>
          <w:sz w:val="18"/>
          <w:szCs w:val="18"/>
          <w:color w:val="B8BABA"/>
          <w:spacing w:val="-14"/>
          <w:w w:val="110"/>
          <w:i/>
          <w:position w:val="-3"/>
        </w:rPr>
        <w:t>-</w:t>
      </w:r>
      <w:r>
        <w:rPr>
          <w:rFonts w:ascii="Arial" w:hAnsi="Arial" w:cs="Arial" w:eastAsia="Arial"/>
          <w:sz w:val="18"/>
          <w:szCs w:val="18"/>
          <w:color w:val="8C8C8C"/>
          <w:spacing w:val="0"/>
          <w:w w:val="104"/>
          <w:i/>
          <w:position w:val="-3"/>
        </w:rPr>
        <w:t>:</w:t>
      </w:r>
      <w:r>
        <w:rPr>
          <w:rFonts w:ascii="Arial" w:hAnsi="Arial" w:cs="Arial" w:eastAsia="Arial"/>
          <w:sz w:val="18"/>
          <w:szCs w:val="18"/>
          <w:color w:val="8C8C8C"/>
          <w:spacing w:val="-20"/>
          <w:w w:val="104"/>
          <w:i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727272"/>
          <w:spacing w:val="0"/>
          <w:w w:val="58"/>
          <w:i/>
          <w:position w:val="-3"/>
        </w:rPr>
        <w:t>'</w:t>
      </w:r>
      <w:r>
        <w:rPr>
          <w:rFonts w:ascii="Arial" w:hAnsi="Arial" w:cs="Arial" w:eastAsia="Arial"/>
          <w:sz w:val="18"/>
          <w:szCs w:val="18"/>
          <w:color w:val="727272"/>
          <w:spacing w:val="-37"/>
          <w:w w:val="100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8C8C8C"/>
          <w:spacing w:val="0"/>
          <w:w w:val="34"/>
          <w:i/>
          <w:position w:val="-3"/>
        </w:rPr>
        <w:t>-</w:t>
      </w:r>
      <w:r>
        <w:rPr>
          <w:rFonts w:ascii="Arial" w:hAnsi="Arial" w:cs="Arial" w:eastAsia="Arial"/>
          <w:sz w:val="18"/>
          <w:szCs w:val="18"/>
          <w:color w:val="8C8C8C"/>
          <w:spacing w:val="-1"/>
          <w:w w:val="34"/>
          <w:i/>
          <w:position w:val="-3"/>
        </w:rPr>
        <w:t>:</w:t>
      </w:r>
      <w:r>
        <w:rPr>
          <w:rFonts w:ascii="Arial" w:hAnsi="Arial" w:cs="Arial" w:eastAsia="Arial"/>
          <w:sz w:val="18"/>
          <w:szCs w:val="18"/>
          <w:color w:val="595B5B"/>
          <w:spacing w:val="-16"/>
          <w:w w:val="30"/>
          <w:i/>
          <w:position w:val="-3"/>
        </w:rPr>
        <w:t>'</w:t>
      </w:r>
      <w:r>
        <w:rPr>
          <w:rFonts w:ascii="Arial" w:hAnsi="Arial" w:cs="Arial" w:eastAsia="Arial"/>
          <w:sz w:val="18"/>
          <w:szCs w:val="18"/>
          <w:color w:val="8C8C8C"/>
          <w:spacing w:val="-8"/>
          <w:w w:val="35"/>
          <w:i/>
          <w:position w:val="-3"/>
        </w:rPr>
        <w:t>i</w:t>
      </w:r>
      <w:r>
        <w:rPr>
          <w:rFonts w:ascii="Arial" w:hAnsi="Arial" w:cs="Arial" w:eastAsia="Arial"/>
          <w:sz w:val="18"/>
          <w:szCs w:val="18"/>
          <w:color w:val="595B5B"/>
          <w:spacing w:val="0"/>
          <w:w w:val="30"/>
          <w:i/>
          <w:position w:val="-3"/>
        </w:rPr>
        <w:t>"'</w:t>
      </w:r>
      <w:r>
        <w:rPr>
          <w:rFonts w:ascii="Arial" w:hAnsi="Arial" w:cs="Arial" w:eastAsia="Arial"/>
          <w:sz w:val="18"/>
          <w:szCs w:val="18"/>
          <w:color w:val="595B5B"/>
          <w:spacing w:val="0"/>
          <w:w w:val="100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595B5B"/>
          <w:spacing w:val="-6"/>
          <w:w w:val="100"/>
          <w:i/>
          <w:position w:val="-3"/>
        </w:rPr>
        <w:t> </w:t>
      </w:r>
      <w:r>
        <w:rPr>
          <w:rFonts w:ascii="Arial" w:hAnsi="Arial" w:cs="Arial" w:eastAsia="Arial"/>
          <w:sz w:val="18"/>
          <w:szCs w:val="18"/>
          <w:color w:val="595B5B"/>
          <w:spacing w:val="-28"/>
          <w:w w:val="98"/>
          <w:position w:val="-3"/>
        </w:rPr>
        <w:t>,</w:t>
      </w:r>
      <w:r>
        <w:rPr>
          <w:rFonts w:ascii="Arial" w:hAnsi="Arial" w:cs="Arial" w:eastAsia="Arial"/>
          <w:sz w:val="18"/>
          <w:szCs w:val="18"/>
          <w:color w:val="727272"/>
          <w:spacing w:val="0"/>
          <w:w w:val="156"/>
          <w:position w:val="-3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120"/>
          <w:cols w:num="2" w:equalWidth="0">
            <w:col w:w="383" w:space="4787"/>
            <w:col w:w="6230"/>
          </w:cols>
        </w:sectPr>
      </w:pPr>
      <w:rPr/>
    </w:p>
    <w:p>
      <w:pPr>
        <w:spacing w:before="0" w:after="0" w:line="253" w:lineRule="exact"/>
        <w:ind w:left="236" w:right="-20"/>
        <w:jc w:val="left"/>
        <w:tabs>
          <w:tab w:pos="8640" w:val="left"/>
          <w:tab w:pos="918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v:group style="position:absolute;margin-left:25.663292pt;margin-top:34.232571pt;width:553.526593pt;height:775.709477pt;mso-position-horizontal-relative:page;mso-position-vertical-relative:page;z-index:-15653" coordorigin="513,685" coordsize="11071,15514">
            <v:group style="position:absolute;left:527;top:713;width:2392;height:2" coordorigin="527,713" coordsize="2392,2">
              <v:shape style="position:absolute;left:527;top:713;width:2392;height:2" coordorigin="527,713" coordsize="2392,0" path="m527,713l2919,713e" filled="f" stroked="t" strokeweight=".706329pt" strokecolor="#7C7C7C">
                <v:path arrowok="t"/>
              </v:shape>
            </v:group>
            <v:group style="position:absolute;left:532;top:699;width:2;height:1027" coordorigin="532,699" coordsize="2,1027">
              <v:shape style="position:absolute;left:532;top:699;width:2;height:1027" coordorigin="532,699" coordsize="0,1027" path="m532,1726l532,699e" filled="f" stroked="t" strokeweight=".706329pt" strokecolor="#808080">
                <v:path arrowok="t"/>
              </v:shape>
            </v:group>
            <v:group style="position:absolute;left:9288;top:699;width:2;height:1493" coordorigin="9288,699" coordsize="2,1493">
              <v:shape style="position:absolute;left:9288;top:699;width:2;height:1493" coordorigin="9288,699" coordsize="0,1493" path="m9288,2192l9288,699e" filled="f" stroked="t" strokeweight=".706329pt" strokecolor="#545454">
                <v:path arrowok="t"/>
              </v:shape>
            </v:group>
            <v:group style="position:absolute;left:1563;top:704;width:9992;height:2" coordorigin="1563,704" coordsize="9992,2">
              <v:shape style="position:absolute;left:1563;top:704;width:9992;height:2" coordorigin="1563,704" coordsize="9992,0" path="m1563,704l11556,704e" filled="f" stroked="t" strokeweight=".706329pt" strokecolor="#808080">
                <v:path arrowok="t"/>
              </v:shape>
            </v:group>
            <v:group style="position:absolute;left:11556;top:694;width:2;height:12983" coordorigin="11556,694" coordsize="2,12983">
              <v:shape style="position:absolute;left:11556;top:694;width:2;height:12983" coordorigin="11556,694" coordsize="0,12983" path="m11556,13677l11556,694e" filled="f" stroked="t" strokeweight=".941772pt" strokecolor="#545454">
                <v:path arrowok="t"/>
              </v:shape>
            </v:group>
            <v:group style="position:absolute;left:532;top:1165;width:2;height:395" coordorigin="532,1165" coordsize="2,395">
              <v:shape style="position:absolute;left:532;top:1165;width:2;height:395" coordorigin="532,1165" coordsize="0,395" path="m532,1559l532,1165e" filled="f" stroked="t" strokeweight=".470886pt" strokecolor="#777777">
                <v:path arrowok="t"/>
              </v:shape>
            </v:group>
            <v:group style="position:absolute;left:2458;top:2182;width:9102;height:2" coordorigin="2458,2182" coordsize="9102,2">
              <v:shape style="position:absolute;left:2458;top:2182;width:9102;height:2" coordorigin="2458,2182" coordsize="9102,0" path="m2458,2182l11560,2182e" filled="f" stroked="t" strokeweight=".941772pt" strokecolor="#4B4B4B">
                <v:path arrowok="t"/>
              </v:shape>
            </v:group>
            <v:group style="position:absolute;left:527;top:2187;width:339;height:2" coordorigin="527,2187" coordsize="339,2">
              <v:shape style="position:absolute;left:527;top:2187;width:339;height:2" coordorigin="527,2187" coordsize="339,0" path="m527,2187l866,2187e" filled="f" stroked="t" strokeweight=".941772pt" strokecolor="#4B4B4B">
                <v:path arrowok="t"/>
              </v:shape>
            </v:group>
            <v:group style="position:absolute;left:534;top:1669;width:2;height:542" coordorigin="534,1669" coordsize="2,542">
              <v:shape style="position:absolute;left:534;top:1669;width:2;height:542" coordorigin="534,1669" coordsize="0,542" path="m534,2211l534,1669e" filled="f" stroked="t" strokeweight=".706329pt" strokecolor="#646464">
                <v:path arrowok="t"/>
              </v:shape>
            </v:group>
            <v:group style="position:absolute;left:810;top:2187;width:1121;height:2" coordorigin="810,2187" coordsize="1121,2">
              <v:shape style="position:absolute;left:810;top:2187;width:1121;height:2" coordorigin="810,2187" coordsize="1121,0" path="m810,2187l1931,2187e" filled="f" stroked="t" strokeweight=".706329pt" strokecolor="#343434">
                <v:path arrowok="t"/>
              </v:shape>
            </v:group>
            <v:group style="position:absolute;left:2244;top:704;width:2;height:1440" coordorigin="2244,704" coordsize="2,1440">
              <v:shape style="position:absolute;left:2244;top:704;width:2;height:1440" coordorigin="2244,704" coordsize="0,1440" path="m2244,2144l2244,704e" filled="f" stroked="t" strokeweight=".706329pt" strokecolor="#676767">
                <v:path arrowok="t"/>
              </v:shape>
            </v:group>
            <v:group style="position:absolute;left:2863;top:2424;width:438;height:2" coordorigin="2863,2424" coordsize="438,2">
              <v:shape style="position:absolute;left:2863;top:2424;width:438;height:2" coordorigin="2863,2424" coordsize="438,0" path="m2863,2424l3301,2424e" filled="f" stroked="t" strokeweight=".470886pt" strokecolor="#747474">
                <v:path arrowok="t"/>
              </v:shape>
            </v:group>
            <v:group style="position:absolute;left:2458;top:2422;width:9107;height:2" coordorigin="2458,2422" coordsize="9107,2">
              <v:shape style="position:absolute;left:2458;top:2422;width:9107;height:2" coordorigin="2458,2422" coordsize="9107,0" path="m2458,2422l11565,2422e" filled="f" stroked="t" strokeweight=".706329pt" strokecolor="#808080">
                <v:path arrowok="t"/>
              </v:shape>
            </v:group>
            <v:group style="position:absolute;left:2411;top:2660;width:9149;height:2" coordorigin="2411,2660" coordsize="9149,2">
              <v:shape style="position:absolute;left:2411;top:2660;width:9149;height:2" coordorigin="2411,2660" coordsize="9149,0" path="m2411,2660l11560,2660e" filled="f" stroked="t" strokeweight=".706329pt" strokecolor="#4B4B4B">
                <v:path arrowok="t"/>
              </v:shape>
            </v:group>
            <v:group style="position:absolute;left:532;top:2424;width:1168;height:2" coordorigin="532,2424" coordsize="1168,2">
              <v:shape style="position:absolute;left:532;top:2424;width:1168;height:2" coordorigin="532,2424" coordsize="1168,0" path="m532,2424l1700,2424e" filled="f" stroked="t" strokeweight=".706329pt" strokecolor="#838383">
                <v:path arrowok="t"/>
              </v:shape>
            </v:group>
            <v:group style="position:absolute;left:527;top:2665;width:1017;height:2" coordorigin="527,2665" coordsize="1017,2">
              <v:shape style="position:absolute;left:527;top:2665;width:1017;height:2" coordorigin="527,2665" coordsize="1017,0" path="m527,2665l1545,2665e" filled="f" stroked="t" strokeweight=".706329pt" strokecolor="#4B4B4B">
                <v:path arrowok="t"/>
              </v:shape>
            </v:group>
            <v:group style="position:absolute;left:534;top:2405;width:2;height:280" coordorigin="534,2405" coordsize="2,280">
              <v:shape style="position:absolute;left:534;top:2405;width:2;height:280" coordorigin="534,2405" coordsize="0,280" path="m534,2686l534,2405e" filled="f" stroked="t" strokeweight=".470886pt" strokecolor="#343434">
                <v:path arrowok="t"/>
              </v:shape>
            </v:group>
            <v:group style="position:absolute;left:534;top:699;width:2;height:15488" coordorigin="534,699" coordsize="2,15488">
              <v:shape style="position:absolute;left:534;top:699;width:2;height:15488" coordorigin="534,699" coordsize="0,15488" path="m534,16187l534,699e" filled="f" stroked="t" strokeweight=".706329pt" strokecolor="#4F4F4F">
                <v:path arrowok="t"/>
              </v:shape>
            </v:group>
            <v:group style="position:absolute;left:11553;top:3332;width:2;height:285" coordorigin="11553,3332" coordsize="2,285">
              <v:shape style="position:absolute;left:11553;top:3332;width:2;height:285" coordorigin="11553,3332" coordsize="0,285" path="m11553,3618l11553,3332e" filled="f" stroked="t" strokeweight=".706329pt" strokecolor="#4F4F4F">
                <v:path arrowok="t"/>
              </v:shape>
            </v:group>
            <v:group style="position:absolute;left:3777;top:3371;width:2;height:770" coordorigin="3777,3371" coordsize="2,770">
              <v:shape style="position:absolute;left:3777;top:3371;width:2;height:770" coordorigin="3777,3371" coordsize="0,770" path="m3777,4141l3777,3371e" filled="f" stroked="t" strokeweight=".706329pt" strokecolor="#484848">
                <v:path arrowok="t"/>
              </v:shape>
            </v:group>
            <v:group style="position:absolute;left:7026;top:3366;width:2;height:490" coordorigin="7026,3366" coordsize="2,490">
              <v:shape style="position:absolute;left:7026;top:3366;width:2;height:490" coordorigin="7026,3366" coordsize="0,490" path="m7026,3855l7026,3366e" filled="f" stroked="t" strokeweight=".941772pt" strokecolor="#646464">
                <v:path arrowok="t"/>
              </v:shape>
            </v:group>
            <v:group style="position:absolute;left:7011;top:3817;width:1512;height:2" coordorigin="7011,3817" coordsize="1512,2">
              <v:shape style="position:absolute;left:7011;top:3817;width:1512;height:2" coordorigin="7011,3817" coordsize="1512,0" path="m7011,3817l8523,3817e" filled="f" stroked="t" strokeweight=".235443pt" strokecolor="#484848">
                <v:path arrowok="t"/>
              </v:shape>
            </v:group>
            <v:group style="position:absolute;left:3767;top:3820;width:3240;height:2" coordorigin="3767,3820" coordsize="3240,2">
              <v:shape style="position:absolute;left:3767;top:3820;width:3240;height:2" coordorigin="3767,3820" coordsize="3240,0" path="m3767,3820l7007,3820e" filled="f" stroked="t" strokeweight=".706329pt" strokecolor="#575757">
                <v:path arrowok="t"/>
              </v:shape>
            </v:group>
            <v:group style="position:absolute;left:6720;top:3817;width:311;height:2" coordorigin="6720,3817" coordsize="311,2">
              <v:shape style="position:absolute;left:6720;top:3817;width:311;height:2" coordorigin="6720,3817" coordsize="311,0" path="m6720,3817l7030,3817e" filled="f" stroked="t" strokeweight=".470886pt" strokecolor="#6B6B6B">
                <v:path arrowok="t"/>
              </v:shape>
            </v:group>
            <v:group style="position:absolute;left:8523;top:3817;width:753;height:2" coordorigin="8523,3817" coordsize="753,2">
              <v:shape style="position:absolute;left:8523;top:3817;width:753;height:2" coordorigin="8523,3817" coordsize="753,0" path="m8523,3817l9276,3817e" filled="f" stroked="t" strokeweight=".235443pt" strokecolor="#000000">
                <v:path arrowok="t"/>
              </v:shape>
            </v:group>
            <v:group style="position:absolute;left:9276;top:3817;width:2274;height:2" coordorigin="9276,3817" coordsize="2274,2">
              <v:shape style="position:absolute;left:9276;top:3817;width:2274;height:2" coordorigin="9276,3817" coordsize="2274,0" path="m9276,3817l11551,3817e" filled="f" stroked="t" strokeweight=".235443pt" strokecolor="#646464">
                <v:path arrowok="t"/>
              </v:shape>
            </v:group>
            <v:group style="position:absolute;left:534;top:3789;width:2;height:280" coordorigin="534,3789" coordsize="2,280">
              <v:shape style="position:absolute;left:534;top:3789;width:2;height:280" coordorigin="534,3789" coordsize="0,280" path="m534,4069l534,3789e" filled="f" stroked="t" strokeweight=".470886pt" strokecolor="#3B3B3B">
                <v:path arrowok="t"/>
              </v:shape>
            </v:group>
            <v:group style="position:absolute;left:3767;top:4126;width:885;height:2" coordorigin="3767,4126" coordsize="885,2">
              <v:shape style="position:absolute;left:3767;top:4126;width:885;height:2" coordorigin="3767,4126" coordsize="885,0" path="m3767,4126l4652,4126e" filled="f" stroked="t" strokeweight="1.177215pt" strokecolor="#3B3B3B">
                <v:path arrowok="t"/>
              </v:shape>
            </v:group>
            <v:group style="position:absolute;left:4860;top:4126;width:923;height:2" coordorigin="4860,4126" coordsize="923,2">
              <v:shape style="position:absolute;left:4860;top:4126;width:923;height:2" coordorigin="4860,4126" coordsize="923,0" path="m4860,4126l5782,4126e" filled="f" stroked="t" strokeweight="1.177215pt" strokecolor="#484848">
                <v:path arrowok="t"/>
              </v:shape>
            </v:group>
            <v:group style="position:absolute;left:5726;top:4124;width:1309;height:2" coordorigin="5726,4124" coordsize="1309,2">
              <v:shape style="position:absolute;left:5726;top:4124;width:1309;height:2" coordorigin="5726,4124" coordsize="1309,0" path="m5726,4124l7035,4124e" filled="f" stroked="t" strokeweight="1.412658pt" strokecolor="#7C7C7C">
                <v:path arrowok="t"/>
              </v:shape>
            </v:group>
            <v:group style="position:absolute;left:7016;top:3813;width:2;height:228" coordorigin="7016,3813" coordsize="2,228">
              <v:shape style="position:absolute;left:7016;top:3813;width:2;height:228" coordorigin="7016,3813" coordsize="0,228" path="m7016,4041l7016,3813e" filled="f" stroked="t" strokeweight=".706329pt" strokecolor="#484848">
                <v:path arrowok="t"/>
              </v:shape>
            </v:group>
            <v:group style="position:absolute;left:527;top:4136;width:1017;height:2" coordorigin="527,4136" coordsize="1017,2">
              <v:shape style="position:absolute;left:527;top:4136;width:1017;height:2" coordorigin="527,4136" coordsize="1017,0" path="m527,4136l1545,4136e" filled="f" stroked="t" strokeweight=".706329pt" strokecolor="#7C7C7C">
                <v:path arrowok="t"/>
              </v:shape>
            </v:group>
            <v:group style="position:absolute;left:1488;top:4136;width:292;height:2" coordorigin="1488,4136" coordsize="292,2">
              <v:shape style="position:absolute;left:1488;top:4136;width:292;height:2" coordorigin="1488,4136" coordsize="292,0" path="m1488,4136l1780,4136e" filled="f" stroked="t" strokeweight=".470886pt" strokecolor="#707070">
                <v:path arrowok="t"/>
              </v:shape>
            </v:group>
            <v:group style="position:absolute;left:1723;top:4136;width:2081;height:2" coordorigin="1723,4136" coordsize="2081,2">
              <v:shape style="position:absolute;left:1723;top:4136;width:2081;height:2" coordorigin="1723,4136" coordsize="2081,0" path="m1723,4136l3805,4136e" filled="f" stroked="t" strokeweight=".706329pt" strokecolor="#7C7C7C">
                <v:path arrowok="t"/>
              </v:shape>
            </v:group>
            <v:group style="position:absolute;left:7016;top:4041;width:2;height:90" coordorigin="7016,4041" coordsize="2,90">
              <v:shape style="position:absolute;left:7016;top:4041;width:2;height:90" coordorigin="7016,4041" coordsize="0,90" path="m7016,4131l7016,4041e" filled="f" stroked="t" strokeweight=".706329pt" strokecolor="#707070">
                <v:path arrowok="t"/>
              </v:shape>
            </v:group>
            <v:group style="position:absolute;left:6983;top:4131;width:4577;height:2" coordorigin="6983,4131" coordsize="4577,2">
              <v:shape style="position:absolute;left:6983;top:4131;width:4577;height:2" coordorigin="6983,4131" coordsize="4577,0" path="m6983,4131l11560,4131e" filled="f" stroked="t" strokeweight=".706329pt" strokecolor="#7C7C7C">
                <v:path arrowok="t"/>
              </v:shape>
            </v:group>
            <v:group style="position:absolute;left:2246;top:4131;width:2;height:789" coordorigin="2246,4131" coordsize="2,789">
              <v:shape style="position:absolute;left:2246;top:4131;width:2;height:789" coordorigin="2246,4131" coordsize="0,789" path="m2246,4920l2246,4131e" filled="f" stroked="t" strokeweight=".706329pt" strokecolor="#575757">
                <v:path arrowok="t"/>
              </v:shape>
            </v:group>
            <v:group style="position:absolute;left:523;top:4407;width:11042;height:2" coordorigin="523,4407" coordsize="11042,2">
              <v:shape style="position:absolute;left:523;top:4407;width:11042;height:2" coordorigin="523,4407" coordsize="11042,0" path="m523,4407l11565,4407e" filled="f" stroked="t" strokeweight=".706329pt" strokecolor="#808080">
                <v:path arrowok="t"/>
              </v:shape>
            </v:group>
            <v:group style="position:absolute;left:2237;top:4645;width:9324;height:2" coordorigin="2237,4645" coordsize="9324,2">
              <v:shape style="position:absolute;left:2237;top:4645;width:9324;height:2" coordorigin="2237,4645" coordsize="9324,0" path="m2237,4645l11560,4645e" filled="f" stroked="t" strokeweight=".941772pt" strokecolor="#4B4B4B">
                <v:path arrowok="t"/>
              </v:shape>
            </v:group>
            <v:group style="position:absolute;left:4883;top:5129;width:6682;height:2" coordorigin="4883,5129" coordsize="6682,2">
              <v:shape style="position:absolute;left:4883;top:5129;width:6682;height:2" coordorigin="4883,5129" coordsize="6682,0" path="m4883,5129l11565,5129e" filled="f" stroked="t" strokeweight=".706329pt" strokecolor="#878787">
                <v:path arrowok="t"/>
              </v:shape>
            </v:group>
            <v:group style="position:absolute;left:7916;top:4635;width:2;height:285" coordorigin="7916,4635" coordsize="2,285">
              <v:shape style="position:absolute;left:7916;top:4635;width:2;height:285" coordorigin="7916,4635" coordsize="0,285" path="m7916,4920l7916,4635e" filled="f" stroked="t" strokeweight=".706329pt" strokecolor="#606060">
                <v:path arrowok="t"/>
              </v:shape>
            </v:group>
            <v:group style="position:absolute;left:11553;top:4611;width:2;height:309" coordorigin="11553,4611" coordsize="2,309">
              <v:shape style="position:absolute;left:11553;top:4611;width:2;height:309" coordorigin="11553,4611" coordsize="0,309" path="m11553,4920l11553,4611e" filled="f" stroked="t" strokeweight=".706329pt" strokecolor="#484848">
                <v:path arrowok="t"/>
              </v:shape>
            </v:group>
            <v:group style="position:absolute;left:2246;top:4863;width:2;height:304" coordorigin="2246,4863" coordsize="2,304">
              <v:shape style="position:absolute;left:2246;top:4863;width:2;height:304" coordorigin="2246,4863" coordsize="0,304" path="m2246,5167l2246,4863e" filled="f" stroked="t" strokeweight=".470886pt" strokecolor="#484848">
                <v:path arrowok="t"/>
              </v:shape>
            </v:group>
            <v:group style="position:absolute;left:4888;top:4640;width:2;height:528" coordorigin="4888,4640" coordsize="2,528">
              <v:shape style="position:absolute;left:4888;top:4640;width:2;height:528" coordorigin="4888,4640" coordsize="0,528" path="m4888,5167l4888,4640e" filled="f" stroked="t" strokeweight=".941772pt" strokecolor="#4F4F4F">
                <v:path arrowok="t"/>
              </v:shape>
            </v:group>
            <v:group style="position:absolute;left:6866;top:5129;width:179;height:2" coordorigin="6866,5129" coordsize="179,2">
              <v:shape style="position:absolute;left:6866;top:5129;width:179;height:2" coordorigin="6866,5129" coordsize="179,0" path="m6866,5129l7044,5129e" filled="f" stroked="t" strokeweight=".470886pt" strokecolor="#747474">
                <v:path arrowok="t"/>
              </v:shape>
            </v:group>
            <v:group style="position:absolute;left:7916;top:4863;width:2;height:276" coordorigin="7916,4863" coordsize="2,276">
              <v:shape style="position:absolute;left:7916;top:4863;width:2;height:276" coordorigin="7916,4863" coordsize="0,276" path="m7916,5139l7916,4863e" filled="f" stroked="t" strokeweight=".470886pt" strokecolor="#444444">
                <v:path arrowok="t"/>
              </v:shape>
            </v:group>
            <v:group style="position:absolute;left:2246;top:5110;width:2;height:513" coordorigin="2246,5110" coordsize="2,513">
              <v:shape style="position:absolute;left:2246;top:5110;width:2;height:513" coordorigin="2246,5110" coordsize="0,513" path="m2246,5624l2246,5110e" filled="f" stroked="t" strokeweight=".706329pt" strokecolor="#606060">
                <v:path arrowok="t"/>
              </v:shape>
            </v:group>
            <v:group style="position:absolute;left:4888;top:5110;width:2;height:309" coordorigin="4888,5110" coordsize="2,309">
              <v:shape style="position:absolute;left:4888;top:5110;width:2;height:309" coordorigin="4888,5110" coordsize="0,309" path="m4888,5419l4888,5110e" filled="f" stroked="t" strokeweight=".470886pt" strokecolor="#343434">
                <v:path arrowok="t"/>
              </v:shape>
            </v:group>
            <v:group style="position:absolute;left:4883;top:5367;width:6677;height:2" coordorigin="4883,5367" coordsize="6677,2">
              <v:shape style="position:absolute;left:4883;top:5367;width:6677;height:2" coordorigin="4883,5367" coordsize="6677,0" path="m4883,5367l11560,5367e" filled="f" stroked="t" strokeweight=".706329pt" strokecolor="#808080">
                <v:path arrowok="t"/>
              </v:shape>
            </v:group>
            <v:group style="position:absolute;left:4890;top:5315;width:2;height:1493" coordorigin="4890,5315" coordsize="2,1493">
              <v:shape style="position:absolute;left:4890;top:5315;width:2;height:1493" coordorigin="4890,5315" coordsize="0,1493" path="m4890,6808l4890,5315e" filled="f" stroked="t" strokeweight=".941772pt" strokecolor="#4F4F4F">
                <v:path arrowok="t"/>
              </v:shape>
            </v:group>
            <v:group style="position:absolute;left:4878;top:5610;width:6687;height:2" coordorigin="4878,5610" coordsize="6687,2">
              <v:shape style="position:absolute;left:4878;top:5610;width:6687;height:2" coordorigin="4878,5610" coordsize="6687,0" path="m4878,5610l11565,5610e" filled="f" stroked="t" strokeweight=".706329pt" strokecolor="#4F4F4F">
                <v:path arrowok="t"/>
              </v:shape>
            </v:group>
            <v:group style="position:absolute;left:11556;top:5358;width:2;height:2177" coordorigin="11556,5358" coordsize="2,2177">
              <v:shape style="position:absolute;left:11556;top:5358;width:2;height:2177" coordorigin="11556,5358" coordsize="0,2177" path="m11556,7535l11556,5358e" filled="f" stroked="t" strokeweight=".706329pt" strokecolor="#4F4F4F">
                <v:path arrowok="t"/>
              </v:shape>
            </v:group>
            <v:group style="position:absolute;left:2246;top:5567;width:2;height:1046" coordorigin="2246,5567" coordsize="2,1046">
              <v:shape style="position:absolute;left:2246;top:5567;width:2;height:1046" coordorigin="2246,5567" coordsize="0,1046" path="m2246,6613l2246,5567e" filled="f" stroked="t" strokeweight=".706329pt" strokecolor="#545454">
                <v:path arrowok="t"/>
              </v:shape>
            </v:group>
            <v:group style="position:absolute;left:2237;top:5852;width:2712;height:2" coordorigin="2237,5852" coordsize="2712,2">
              <v:shape style="position:absolute;left:2237;top:5852;width:2712;height:2" coordorigin="2237,5852" coordsize="2712,0" path="m2237,5852l4949,5852e" filled="f" stroked="t" strokeweight=".706329pt" strokecolor="#7C7C7C">
                <v:path arrowok="t"/>
              </v:shape>
            </v:group>
            <v:group style="position:absolute;left:4855;top:5847;width:2618;height:2" coordorigin="4855,5847" coordsize="2618,2">
              <v:shape style="position:absolute;left:4855;top:5847;width:2618;height:2" coordorigin="4855,5847" coordsize="2618,0" path="m4855,5847l7473,5847e" filled="f" stroked="t" strokeweight=".470886pt" strokecolor="#7C7C7C">
                <v:path arrowok="t"/>
              </v:shape>
            </v:group>
            <v:group style="position:absolute;left:7416;top:5850;width:4149;height:2" coordorigin="7416,5850" coordsize="4149,2">
              <v:shape style="position:absolute;left:7416;top:5850;width:4149;height:2" coordorigin="7416,5850" coordsize="4149,0" path="m7416,5850l11565,5850e" filled="f" stroked="t" strokeweight=".706329pt" strokecolor="#808080">
                <v:path arrowok="t"/>
              </v:shape>
            </v:group>
            <v:group style="position:absolute;left:527;top:6092;width:11033;height:2" coordorigin="527,6092" coordsize="11033,2">
              <v:shape style="position:absolute;left:527;top:6092;width:11033;height:2" coordorigin="527,6092" coordsize="11033,0" path="m527,6092l11560,6092e" filled="f" stroked="t" strokeweight=".941772pt" strokecolor="#4B4B4B">
                <v:path arrowok="t"/>
              </v:shape>
            </v:group>
            <v:group style="position:absolute;left:2246;top:5766;width:2;height:499" coordorigin="2246,5766" coordsize="2,499">
              <v:shape style="position:absolute;left:2246;top:5766;width:2;height:499" coordorigin="2246,5766" coordsize="0,499" path="m2246,6266l2246,5766e" filled="f" stroked="t" strokeweight=".941772pt" strokecolor="#606060">
                <v:path arrowok="t"/>
              </v:shape>
            </v:group>
            <v:group style="position:absolute;left:2237;top:6560;width:9328;height:2" coordorigin="2237,6560" coordsize="9328,2">
              <v:shape style="position:absolute;left:2237;top:6560;width:9328;height:2" coordorigin="2237,6560" coordsize="9328,0" path="m2237,6560l11565,6560e" filled="f" stroked="t" strokeweight=".706329pt" strokecolor="#808080">
                <v:path arrowok="t"/>
              </v:shape>
            </v:group>
            <v:group style="position:absolute;left:2232;top:6800;width:9328;height:2" coordorigin="2232,6800" coordsize="9328,2">
              <v:shape style="position:absolute;left:2232;top:6800;width:9328;height:2" coordorigin="2232,6800" coordsize="9328,0" path="m2232,6800l11560,6800e" filled="f" stroked="t" strokeweight=".941772pt" strokecolor="#4B4B4B">
                <v:path arrowok="t"/>
              </v:shape>
            </v:group>
            <v:group style="position:absolute;left:7918;top:6080;width:2;height:723" coordorigin="7918,6080" coordsize="2,723">
              <v:shape style="position:absolute;left:7918;top:6080;width:2;height:723" coordorigin="7918,6080" coordsize="0,723" path="m7918,6803l7918,6080e" filled="f" stroked="t" strokeweight=".706329pt" strokecolor="#606060">
                <v:path arrowok="t"/>
              </v:shape>
            </v:group>
            <v:group style="position:absolute;left:527;top:7041;width:339;height:2" coordorigin="527,7041" coordsize="339,2">
              <v:shape style="position:absolute;left:527;top:7041;width:339;height:2" coordorigin="527,7041" coordsize="339,0" path="m527,7041l866,7041e" filled="f" stroked="t" strokeweight=".470886pt" strokecolor="#606060">
                <v:path arrowok="t"/>
              </v:shape>
            </v:group>
            <v:group style="position:absolute;left:810;top:7041;width:10755;height:2" coordorigin="810,7041" coordsize="10755,2">
              <v:shape style="position:absolute;left:810;top:7041;width:10755;height:2" coordorigin="810,7041" coordsize="10755,0" path="m810,7041l11565,7041e" filled="f" stroked="t" strokeweight=".706329pt" strokecolor="#808080">
                <v:path arrowok="t"/>
              </v:shape>
            </v:group>
            <v:group style="position:absolute;left:2244;top:6503;width:2;height:6760" coordorigin="2244,6503" coordsize="2,6760">
              <v:shape style="position:absolute;left:2244;top:6503;width:2;height:6760" coordorigin="2244,6503" coordsize="0,6760" path="m2244,13263l2244,6503e" filled="f" stroked="t" strokeweight=".706329pt" strokecolor="#5B5B5B">
                <v:path arrowok="t"/>
              </v:shape>
            </v:group>
            <v:group style="position:absolute;left:527;top:7511;width:1064;height:2" coordorigin="527,7511" coordsize="1064,2">
              <v:shape style="position:absolute;left:527;top:7511;width:1064;height:2" coordorigin="527,7511" coordsize="1064,0" path="m527,7511l1592,7511e" filled="f" stroked="t" strokeweight=".706329pt" strokecolor="#444444">
                <v:path arrowok="t"/>
              </v:shape>
            </v:group>
            <v:group style="position:absolute;left:1488;top:7509;width:292;height:2" coordorigin="1488,7509" coordsize="292,2">
              <v:shape style="position:absolute;left:1488;top:7509;width:292;height:2" coordorigin="1488,7509" coordsize="292,0" path="m1488,7509l1780,7509e" filled="f" stroked="t" strokeweight=".470886pt" strokecolor="#2B2B2B">
                <v:path arrowok="t"/>
              </v:shape>
            </v:group>
            <v:group style="position:absolute;left:1723;top:7509;width:9842;height:2" coordorigin="1723,7509" coordsize="9842,2">
              <v:shape style="position:absolute;left:1723;top:7509;width:9842;height:2" coordorigin="1723,7509" coordsize="9842,0" path="m1723,7509l11565,7509e" filled="f" stroked="t" strokeweight=".706329pt" strokecolor="#4B4B4B">
                <v:path arrowok="t"/>
              </v:shape>
            </v:group>
            <v:group style="position:absolute;left:4893;top:7502;width:2;height:542" coordorigin="4893,7502" coordsize="2,542">
              <v:shape style="position:absolute;left:4893;top:7502;width:2;height:542" coordorigin="4893,7502" coordsize="0,542" path="m4893,8044l4893,7502e" filled="f" stroked="t" strokeweight=".470886pt" strokecolor="#444444">
                <v:path arrowok="t"/>
              </v:shape>
            </v:group>
            <v:group style="position:absolute;left:4888;top:7746;width:6677;height:2" coordorigin="4888,7746" coordsize="6677,2">
              <v:shape style="position:absolute;left:4888;top:7746;width:6677;height:2" coordorigin="4888,7746" coordsize="6677,0" path="m4888,7746l11565,7746e" filled="f" stroked="t" strokeweight=".941772pt" strokecolor="#4F4F4F">
                <v:path arrowok="t"/>
              </v:shape>
            </v:group>
            <v:group style="position:absolute;left:4883;top:7989;width:6682;height:2" coordorigin="4883,7989" coordsize="6682,2">
              <v:shape style="position:absolute;left:4883;top:7989;width:6682;height:2" coordorigin="4883,7989" coordsize="6682,0" path="m4883,7989l11565,7989e" filled="f" stroked="t" strokeweight=".706329pt" strokecolor="#4B4B4B">
                <v:path arrowok="t"/>
              </v:shape>
            </v:group>
            <v:group style="position:absolute;left:527;top:8438;width:339;height:2" coordorigin="527,8438" coordsize="339,2">
              <v:shape style="position:absolute;left:527;top:8438;width:339;height:2" coordorigin="527,8438" coordsize="339,0" path="m527,8438l866,8438e" filled="f" stroked="t" strokeweight=".470886pt" strokecolor="#676767">
                <v:path arrowok="t"/>
              </v:shape>
            </v:group>
            <v:group style="position:absolute;left:534;top:7987;width:2;height:480" coordorigin="534,7987" coordsize="2,480">
              <v:shape style="position:absolute;left:534;top:7987;width:2;height:480" coordorigin="534,7987" coordsize="0,480" path="m534,8467l534,7987e" filled="f" stroked="t" strokeweight=".706329pt" strokecolor="#3B3B3B">
                <v:path arrowok="t"/>
              </v:shape>
            </v:group>
            <v:group style="position:absolute;left:4893;top:7987;width:2;height:456" coordorigin="4893,7987" coordsize="2,456">
              <v:shape style="position:absolute;left:4893;top:7987;width:2;height:456" coordorigin="4893,7987" coordsize="0,456" path="m4893,8443l4893,7987e" filled="f" stroked="t" strokeweight=".706329pt" strokecolor="#484848">
                <v:path arrowok="t"/>
              </v:shape>
            </v:group>
            <v:group style="position:absolute;left:6898;top:7739;width:2;height:704" coordorigin="6898,7739" coordsize="2,704">
              <v:shape style="position:absolute;left:6898;top:7739;width:2;height:704" coordorigin="6898,7739" coordsize="0,704" path="m6898,8443l6898,7739e" filled="f" stroked="t" strokeweight=".706329pt" strokecolor="#4F4F4F">
                <v:path arrowok="t"/>
              </v:shape>
            </v:group>
            <v:group style="position:absolute;left:810;top:8436;width:10755;height:2" coordorigin="810,8436" coordsize="10755,2">
              <v:shape style="position:absolute;left:810;top:8436;width:10755;height:2" coordorigin="810,8436" coordsize="10755,0" path="m810,8436l11565,8436e" filled="f" stroked="t" strokeweight=".706329pt" strokecolor="#808080">
                <v:path arrowok="t"/>
              </v:shape>
            </v:group>
            <v:group style="position:absolute;left:8535;top:7739;width:2;height:708" coordorigin="8535,7739" coordsize="2,708">
              <v:shape style="position:absolute;left:8535;top:7739;width:2;height:708" coordorigin="8535,7739" coordsize="0,708" path="m8535,8448l8535,7739e" filled="f" stroked="t" strokeweight=".941772pt" strokecolor="#545454">
                <v:path arrowok="t"/>
              </v:shape>
            </v:group>
            <v:group style="position:absolute;left:11560;top:8395;width:2;height:314" coordorigin="11560,8395" coordsize="2,314">
              <v:shape style="position:absolute;left:11560;top:8395;width:2;height:314" coordorigin="11560,8395" coordsize="0,314" path="m11560,8709l11560,8395e" filled="f" stroked="t" strokeweight=".470886pt" strokecolor="#444444">
                <v:path arrowok="t"/>
              </v:shape>
            </v:group>
            <v:group style="position:absolute;left:532;top:8876;width:2;height:309" coordorigin="532,8876" coordsize="2,309">
              <v:shape style="position:absolute;left:532;top:8876;width:2;height:309" coordorigin="532,8876" coordsize="0,309" path="m532,9185l532,8876e" filled="f" stroked="t" strokeweight=".470886pt" strokecolor="#343434">
                <v:path arrowok="t"/>
              </v:shape>
            </v:group>
            <v:group style="position:absolute;left:2246;top:8861;width:2;height:323" coordorigin="2246,8861" coordsize="2,323">
              <v:shape style="position:absolute;left:2246;top:8861;width:2;height:323" coordorigin="2246,8861" coordsize="0,323" path="m2246,9185l2246,8861e" filled="f" stroked="t" strokeweight=".470886pt" strokecolor="#3F3F3F">
                <v:path arrowok="t"/>
              </v:shape>
            </v:group>
            <v:group style="position:absolute;left:11558;top:8757;width:2;height:637" coordorigin="11558,8757" coordsize="2,637">
              <v:shape style="position:absolute;left:11558;top:8757;width:2;height:637" coordorigin="11558,8757" coordsize="0,637" path="m11558,9394l11558,8757e" filled="f" stroked="t" strokeweight=".941772pt" strokecolor="#575757">
                <v:path arrowok="t"/>
              </v:shape>
            </v:group>
            <v:group style="position:absolute;left:523;top:9368;width:11042;height:2" coordorigin="523,9368" coordsize="11042,2">
              <v:shape style="position:absolute;left:523;top:9368;width:11042;height:2" coordorigin="523,9368" coordsize="11042,0" path="m523,9368l11565,9368e" filled="f" stroked="t" strokeweight=".941772pt" strokecolor="#4B4B4B">
                <v:path arrowok="t"/>
              </v:shape>
            </v:group>
            <v:group style="position:absolute;left:523;top:10207;width:11047;height:2" coordorigin="523,10207" coordsize="11047,2">
              <v:shape style="position:absolute;left:523;top:10207;width:11047;height:2" coordorigin="523,10207" coordsize="11047,0" path="m523,10207l11570,10207e" filled="f" stroked="t" strokeweight=".941772pt" strokecolor="#4B4B4B">
                <v:path arrowok="t"/>
              </v:shape>
            </v:group>
            <v:group style="position:absolute;left:527;top:10451;width:11042;height:2" coordorigin="527,10451" coordsize="11042,2">
              <v:shape style="position:absolute;left:527;top:10451;width:11042;height:2" coordorigin="527,10451" coordsize="11042,0" path="m527,10451l11570,10451e" filled="f" stroked="t" strokeweight=".941772pt" strokecolor="#4B4B4B">
                <v:path arrowok="t"/>
              </v:shape>
            </v:group>
            <v:group style="position:absolute;left:532;top:10169;width:2;height:314" coordorigin="532,10169" coordsize="2,314">
              <v:shape style="position:absolute;left:532;top:10169;width:2;height:314" coordorigin="532,10169" coordsize="0,314" path="m532,10482l532,10169e" filled="f" stroked="t" strokeweight=".470886pt" strokecolor="#3B3B3B">
                <v:path arrowok="t"/>
              </v:shape>
            </v:group>
            <v:group style="position:absolute;left:523;top:10689;width:11047;height:2" coordorigin="523,10689" coordsize="11047,2">
              <v:shape style="position:absolute;left:523;top:10689;width:11047;height:2" coordorigin="523,10689" coordsize="11047,0" path="m523,10689l11570,10689e" filled="f" stroked="t" strokeweight=".941772pt" strokecolor="#4F4F4F">
                <v:path arrowok="t"/>
              </v:shape>
            </v:group>
            <v:group style="position:absolute;left:11560;top:10411;width:2;height:299" coordorigin="11560,10411" coordsize="2,299">
              <v:shape style="position:absolute;left:11560;top:10411;width:2;height:299" coordorigin="11560,10411" coordsize="0,299" path="m11560,10711l11560,10411e" filled="f" stroked="t" strokeweight=".470886pt" strokecolor="#3F3F3F">
                <v:path arrowok="t"/>
              </v:shape>
            </v:group>
            <v:group style="position:absolute;left:11563;top:10639;width:2;height:2624" coordorigin="11563,10639" coordsize="2,2624">
              <v:shape style="position:absolute;left:11563;top:10639;width:2;height:2624" coordorigin="11563,10639" coordsize="0,2624" path="m11563,13263l11563,10639e" filled="f" stroked="t" strokeweight=".706329pt" strokecolor="#545454">
                <v:path arrowok="t"/>
              </v:shape>
            </v:group>
            <v:group style="position:absolute;left:527;top:11169;width:6395;height:2" coordorigin="527,11169" coordsize="6395,2">
              <v:shape style="position:absolute;left:527;top:11169;width:6395;height:2" coordorigin="527,11169" coordsize="6395,0" path="m527,11169l6922,11169e" filled="f" stroked="t" strokeweight=".706329pt" strokecolor="#4B4B4B">
                <v:path arrowok="t"/>
              </v:shape>
            </v:group>
            <v:group style="position:absolute;left:6866;top:11167;width:179;height:2" coordorigin="6866,11167" coordsize="179,2">
              <v:shape style="position:absolute;left:6866;top:11167;width:179;height:2" coordorigin="6866,11167" coordsize="179,0" path="m6866,11167l7044,11167e" filled="f" stroked="t" strokeweight=".470886pt" strokecolor="#343434">
                <v:path arrowok="t"/>
              </v:shape>
            </v:group>
            <v:group style="position:absolute;left:6988;top:11167;width:485;height:2" coordorigin="6988,11167" coordsize="485,2">
              <v:shape style="position:absolute;left:6988;top:11167;width:485;height:2" coordorigin="6988,11167" coordsize="485,0" path="m6988,11167l7473,11167e" filled="f" stroked="t" strokeweight=".941772pt" strokecolor="#545454">
                <v:path arrowok="t"/>
              </v:shape>
            </v:group>
            <v:group style="position:absolute;left:7416;top:11167;width:523;height:2" coordorigin="7416,11167" coordsize="523,2">
              <v:shape style="position:absolute;left:7416;top:11167;width:523;height:2" coordorigin="7416,11167" coordsize="523,0" path="m7416,11167l7939,11167e" filled="f" stroked="t" strokeweight=".706329pt" strokecolor="#3F3F3F">
                <v:path arrowok="t"/>
              </v:shape>
            </v:group>
            <v:group style="position:absolute;left:7690;top:11167;width:3880;height:2" coordorigin="7690,11167" coordsize="3880,2">
              <v:shape style="position:absolute;left:7690;top:11167;width:3880;height:2" coordorigin="7690,11167" coordsize="3880,0" path="m7690,11167l11570,11167e" filled="f" stroked="t" strokeweight=".706329pt" strokecolor="#545454">
                <v:path arrowok="t"/>
              </v:shape>
            </v:group>
            <v:group style="position:absolute;left:523;top:11405;width:11047;height:2" coordorigin="523,11405" coordsize="11047,2">
              <v:shape style="position:absolute;left:523;top:11405;width:11047;height:2" coordorigin="523,11405" coordsize="11047,0" path="m523,11405l11570,11405e" filled="f" stroked="t" strokeweight=".706329pt" strokecolor="#4F4F4F">
                <v:path arrowok="t"/>
              </v:shape>
            </v:group>
            <v:group style="position:absolute;left:518;top:11780;width:325;height:2" coordorigin="518,11780" coordsize="325,2">
              <v:shape style="position:absolute;left:518;top:11780;width:325;height:2" coordorigin="518,11780" coordsize="325,0" path="m518,11780l843,11780e" filled="f" stroked="t" strokeweight=".235443pt" strokecolor="#131313">
                <v:path arrowok="t"/>
              </v:shape>
            </v:group>
            <v:group style="position:absolute;left:838;top:11390;width:2;height:395" coordorigin="838,11390" coordsize="2,395">
              <v:shape style="position:absolute;left:838;top:11390;width:2;height:395" coordorigin="838,11390" coordsize="0,395" path="m838,11785l838,11390e" filled="f" stroked="t" strokeweight=".235443pt" strokecolor="#676767">
                <v:path arrowok="t"/>
              </v:shape>
            </v:group>
            <v:group style="position:absolute;left:838;top:11780;width:687;height:2" coordorigin="838,11780" coordsize="687,2">
              <v:shape style="position:absolute;left:838;top:11780;width:687;height:2" coordorigin="838,11780" coordsize="687,0" path="m838,11780l1526,11780e" filled="f" stroked="t" strokeweight=".235443pt" strokecolor="#545454">
                <v:path arrowok="t"/>
              </v:shape>
            </v:group>
            <v:group style="position:absolute;left:1530;top:11390;width:2;height:1055" coordorigin="1530,11390" coordsize="2,1055">
              <v:shape style="position:absolute;left:1530;top:11390;width:2;height:1055" coordorigin="1530,11390" coordsize="0,1055" path="m1530,12446l1530,11390e" filled="f" stroked="t" strokeweight=".706329pt" strokecolor="#575757">
                <v:path arrowok="t"/>
              </v:shape>
            </v:group>
            <v:group style="position:absolute;left:1512;top:11780;width:3376;height:2" coordorigin="1512,11780" coordsize="3376,2">
              <v:shape style="position:absolute;left:1512;top:11780;width:3376;height:2" coordorigin="1512,11780" coordsize="3376,0" path="m1512,11780l4888,11780e" filled="f" stroked="t" strokeweight=".235443pt" strokecolor="#383838">
                <v:path arrowok="t"/>
              </v:shape>
            </v:group>
            <v:group style="position:absolute;left:4888;top:11780;width:2128;height:2" coordorigin="4888,11780" coordsize="2128,2">
              <v:shape style="position:absolute;left:4888;top:11780;width:2128;height:2" coordorigin="4888,11780" coordsize="2128,0" path="m4888,11780l7016,11780e" filled="f" stroked="t" strokeweight=".235443pt" strokecolor="#000000">
                <v:path arrowok="t"/>
              </v:shape>
            </v:group>
            <v:group style="position:absolute;left:7016;top:11780;width:895;height:2" coordorigin="7016,11780" coordsize="895,2">
              <v:shape style="position:absolute;left:7016;top:11780;width:895;height:2" coordorigin="7016,11780" coordsize="895,0" path="m7016,11780l7911,11780e" filled="f" stroked="t" strokeweight=".235443pt" strokecolor="#484848">
                <v:path arrowok="t"/>
              </v:shape>
            </v:group>
            <v:group style="position:absolute;left:7454;top:11395;width:2;height:418" coordorigin="7454,11395" coordsize="2,418">
              <v:shape style="position:absolute;left:7454;top:11395;width:2;height:418" coordorigin="7454,11395" coordsize="0,418" path="m7454,11813l7454,11395e" filled="f" stroked="t" strokeweight=".941772pt" strokecolor="#5B5B5B">
                <v:path arrowok="t"/>
              </v:shape>
            </v:group>
            <v:group style="position:absolute;left:7911;top:11780;width:3640;height:2" coordorigin="7911,11780" coordsize="3640,2">
              <v:shape style="position:absolute;left:7911;top:11780;width:3640;height:2" coordorigin="7911,11780" coordsize="3640,0" path="m7911,11780l11551,11780e" filled="f" stroked="t" strokeweight=".235443pt" strokecolor="#000000">
                <v:path arrowok="t"/>
              </v:shape>
            </v:group>
            <v:group style="position:absolute;left:838;top:11780;width:2;height:1911" coordorigin="838,11780" coordsize="2,1911">
              <v:shape style="position:absolute;left:838;top:11780;width:2;height:1911" coordorigin="838,11780" coordsize="0,1911" path="m838,13691l838,11780e" filled="f" stroked="t" strokeweight=".235443pt" strokecolor="#000000">
                <v:path arrowok="t"/>
              </v:shape>
            </v:group>
            <v:group style="position:absolute;left:7454;top:11752;width:2;height:433" coordorigin="7454,11752" coordsize="2,433">
              <v:shape style="position:absolute;left:7454;top:11752;width:2;height:433" coordorigin="7454,11752" coordsize="0,433" path="m7454,12184l7454,11752e" filled="f" stroked="t" strokeweight=".470886pt" strokecolor="#545454">
                <v:path arrowok="t"/>
              </v:shape>
            </v:group>
            <v:group style="position:absolute;left:7456;top:12042;width:2;height:1507" coordorigin="7456,12042" coordsize="2,1507">
              <v:shape style="position:absolute;left:7456;top:12042;width:2;height:1507" coordorigin="7456,12042" coordsize="0,1507" path="m7456,13549l7456,12042e" filled="f" stroked="t" strokeweight=".706329pt" strokecolor="#606060">
                <v:path arrowok="t"/>
              </v:shape>
            </v:group>
            <v:group style="position:absolute;left:532;top:699;width:2;height:15488" coordorigin="532,699" coordsize="2,15488">
              <v:shape style="position:absolute;left:532;top:699;width:2;height:15488" coordorigin="532,699" coordsize="0,15488" path="m532,16187l532,699e" filled="f" stroked="t" strokeweight=".706329pt" strokecolor="#4F4F4F">
                <v:path arrowok="t"/>
              </v:shape>
            </v:group>
            <v:group style="position:absolute;left:5754;top:12417;width:1140;height:2" coordorigin="5754,12417" coordsize="1140,2">
              <v:shape style="position:absolute;left:5754;top:12417;width:1140;height:2" coordorigin="5754,12417" coordsize="1140,0" path="m5754,12417l6894,12417e" filled="f" stroked="t" strokeweight=".235443pt" strokecolor="#000000">
                <v:path arrowok="t"/>
              </v:shape>
            </v:group>
            <v:group style="position:absolute;left:532;top:12389;width:2;height:242" coordorigin="532,12389" coordsize="2,242">
              <v:shape style="position:absolute;left:532;top:12389;width:2;height:242" coordorigin="532,12389" coordsize="0,242" path="m532,12631l532,12389e" filled="f" stroked="t" strokeweight=".470886pt" strokecolor="#232323">
                <v:path arrowok="t"/>
              </v:shape>
            </v:group>
            <v:group style="position:absolute;left:1530;top:12389;width:2;height:361" coordorigin="1530,12389" coordsize="2,361">
              <v:shape style="position:absolute;left:1530;top:12389;width:2;height:361" coordorigin="1530,12389" coordsize="0,361" path="m1530,12750l1530,12389e" filled="f" stroked="t" strokeweight=".470886pt" strokecolor="#3B3B3B">
                <v:path arrowok="t"/>
              </v:shape>
            </v:group>
            <v:group style="position:absolute;left:530;top:12574;width:2;height:176" coordorigin="530,12574" coordsize="2,176">
              <v:shape style="position:absolute;left:530;top:12574;width:2;height:176" coordorigin="530,12574" coordsize="0,176" path="m530,12750l530,12574e" filled="f" stroked="t" strokeweight=".470886pt" strokecolor="#3B3B3B">
                <v:path arrowok="t"/>
              </v:shape>
            </v:group>
            <v:group style="position:absolute;left:1530;top:12693;width:2;height:570" coordorigin="1530,12693" coordsize="2,570">
              <v:shape style="position:absolute;left:1530;top:12693;width:2;height:570" coordorigin="1530,12693" coordsize="0,570" path="m1530,13263l1530,12693e" filled="f" stroked="t" strokeweight=".706329pt" strokecolor="#5B5B5B">
                <v:path arrowok="t"/>
              </v:shape>
            </v:group>
            <v:group style="position:absolute;left:532;top:13206;width:2;height:238" coordorigin="532,13206" coordsize="2,238">
              <v:shape style="position:absolute;left:532;top:13206;width:2;height:238" coordorigin="532,13206" coordsize="0,238" path="m532,13444l532,13206e" filled="f" stroked="t" strokeweight=".470886pt" strokecolor="#2F2F2F">
                <v:path arrowok="t"/>
              </v:shape>
            </v:group>
            <v:group style="position:absolute;left:1530;top:13206;width:2;height:238" coordorigin="1530,13206" coordsize="2,238">
              <v:shape style="position:absolute;left:1530;top:13206;width:2;height:238" coordorigin="1530,13206" coordsize="0,238" path="m1530,13444l1530,13206e" filled="f" stroked="t" strokeweight=".470886pt" strokecolor="#3F3F3F">
                <v:path arrowok="t"/>
              </v:shape>
            </v:group>
            <v:group style="position:absolute;left:2246;top:13206;width:2;height:238" coordorigin="2246,13206" coordsize="2,238">
              <v:shape style="position:absolute;left:2246;top:13206;width:2;height:238" coordorigin="2246,13206" coordsize="0,238" path="m2246,13444l2246,13206e" filled="f" stroked="t" strokeweight=".470886pt" strokecolor="#383838">
                <v:path arrowok="t"/>
              </v:shape>
            </v:group>
            <v:group style="position:absolute;left:7459;top:13492;width:2;height:328" coordorigin="7459,13492" coordsize="2,328">
              <v:shape style="position:absolute;left:7459;top:13492;width:2;height:328" coordorigin="7459,13492" coordsize="0,328" path="m7459,13820l7459,13492e" filled="f" stroked="t" strokeweight=".470886pt" strokecolor="#3B3B3B">
                <v:path arrowok="t"/>
              </v:shape>
            </v:group>
            <v:group style="position:absolute;left:523;top:13715;width:348;height:2" coordorigin="523,13715" coordsize="348,2">
              <v:shape style="position:absolute;left:523;top:13715;width:348;height:2" coordorigin="523,13715" coordsize="348,0" path="m523,13715l871,13715e" filled="f" stroked="t" strokeweight=".470886pt" strokecolor="#676767">
                <v:path arrowok="t"/>
              </v:shape>
            </v:group>
            <v:group style="position:absolute;left:810;top:13717;width:457;height:2" coordorigin="810,13717" coordsize="457,2">
              <v:shape style="position:absolute;left:810;top:13717;width:457;height:2" coordorigin="810,13717" coordsize="457,0" path="m810,13717l1267,13717e" filled="f" stroked="t" strokeweight=".235443pt" strokecolor="#4B4F4F">
                <v:path arrowok="t"/>
              </v:shape>
            </v:group>
            <v:group style="position:absolute;left:1483;top:13715;width:447;height:2" coordorigin="1483,13715" coordsize="447,2">
              <v:shape style="position:absolute;left:1483;top:13715;width:447;height:2" coordorigin="1483,13715" coordsize="447,0" path="m1483,13715l1931,13715e" filled="f" stroked="t" strokeweight=".235443pt" strokecolor="#5B5B5B">
                <v:path arrowok="t"/>
              </v:shape>
            </v:group>
            <v:group style="position:absolute;left:5109;top:13684;width:330;height:2" coordorigin="5109,13684" coordsize="330,2">
              <v:shape style="position:absolute;left:5109;top:13684;width:330;height:2" coordorigin="5109,13684" coordsize="330,0" path="m5109,13684l5439,13684e" filled="f" stroked="t" strokeweight=".470886pt" strokecolor="#57608C">
                <v:path arrowok="t"/>
              </v:shape>
            </v:group>
            <v:group style="position:absolute;left:5199;top:13677;width:1356;height:2" coordorigin="5199,13677" coordsize="1356,2">
              <v:shape style="position:absolute;left:5199;top:13677;width:1356;height:2" coordorigin="5199,13677" coordsize="1356,0" path="m5199,13677l6555,13677e" filled="f" stroked="t" strokeweight=".941772pt" strokecolor="#576097">
                <v:path arrowok="t"/>
              </v:shape>
            </v:group>
            <v:group style="position:absolute;left:11565;top:13620;width:2;height:200" coordorigin="11565,13620" coordsize="2,200">
              <v:shape style="position:absolute;left:11565;top:13620;width:2;height:200" coordorigin="11565,13620" coordsize="0,200" path="m11565,13820l11565,13620e" filled="f" stroked="t" strokeweight=".470886pt" strokecolor="#2B2F44">
                <v:path arrowok="t"/>
              </v:shape>
            </v:group>
            <v:group style="position:absolute;left:838;top:13686;width:2;height:105" coordorigin="838,13686" coordsize="2,105">
              <v:shape style="position:absolute;left:838;top:13686;width:2;height:105" coordorigin="838,13686" coordsize="0,105" path="m838,13791l838,13686e" filled="f" stroked="t" strokeweight=".235443pt" strokecolor="#747474">
                <v:path arrowok="t"/>
              </v:shape>
            </v:group>
            <v:group style="position:absolute;left:1528;top:13387;width:2;height:433" coordorigin="1528,13387" coordsize="2,433">
              <v:shape style="position:absolute;left:1528;top:13387;width:2;height:433" coordorigin="1528,13387" coordsize="0,433" path="m1528,13820l1528,13387e" filled="f" stroked="t" strokeweight=".941772pt" strokecolor="#646464">
                <v:path arrowok="t"/>
              </v:shape>
            </v:group>
            <v:group style="position:absolute;left:2244;top:13387;width:2;height:1298" coordorigin="2244,13387" coordsize="2,1298">
              <v:shape style="position:absolute;left:2244;top:13387;width:2;height:1298" coordorigin="2244,13387" coordsize="0,1298" path="m2244,14685l2244,13387e" filled="f" stroked="t" strokeweight=".706329pt" strokecolor="#606060">
                <v:path arrowok="t"/>
              </v:shape>
            </v:group>
            <v:group style="position:absolute;left:532;top:13763;width:2;height:233" coordorigin="532,13763" coordsize="2,233">
              <v:shape style="position:absolute;left:532;top:13763;width:2;height:233" coordorigin="532,13763" coordsize="0,233" path="m532,13995l532,13763e" filled="f" stroked="t" strokeweight=".470886pt" strokecolor="#232323">
                <v:path arrowok="t"/>
              </v:shape>
            </v:group>
            <v:group style="position:absolute;left:838;top:13791;width:2;height:1578" coordorigin="838,13791" coordsize="2,1578">
              <v:shape style="position:absolute;left:838;top:13791;width:2;height:1578" coordorigin="838,13791" coordsize="0,1578" path="m838,15369l838,13791e" filled="f" stroked="t" strokeweight=".235443pt" strokecolor="#000000">
                <v:path arrowok="t"/>
              </v:shape>
            </v:group>
            <v:group style="position:absolute;left:1530;top:13763;width:2;height:233" coordorigin="1530,13763" coordsize="2,233">
              <v:shape style="position:absolute;left:1530;top:13763;width:2;height:233" coordorigin="1530,13763" coordsize="0,233" path="m1530,13995l1530,13763e" filled="f" stroked="t" strokeweight=".470886pt" strokecolor="#3B3F3F">
                <v:path arrowok="t"/>
              </v:shape>
            </v:group>
            <v:group style="position:absolute;left:7459;top:13763;width:2;height:480" coordorigin="7459,13763" coordsize="2,480">
              <v:shape style="position:absolute;left:7459;top:13763;width:2;height:480" coordorigin="7459,13763" coordsize="0,480" path="m7459,14243l7459,13763e" filled="f" stroked="t" strokeweight=".706329pt" strokecolor="#646464">
                <v:path arrowok="t"/>
              </v:shape>
            </v:group>
            <v:group style="position:absolute;left:11567;top:13763;width:2;height:2420" coordorigin="11567,13763" coordsize="2,2420">
              <v:shape style="position:absolute;left:11567;top:13763;width:2;height:2420" coordorigin="11567,13763" coordsize="0,2420" path="m11567,16182l11567,13763e" filled="f" stroked="t" strokeweight=".706329pt" strokecolor="#575757">
                <v:path arrowok="t"/>
              </v:shape>
            </v:group>
            <v:group style="position:absolute;left:1530;top:13938;width:2;height:2249" coordorigin="1530,13938" coordsize="2,2249">
              <v:shape style="position:absolute;left:1530;top:13938;width:2;height:2249" coordorigin="1530,13938" coordsize="0,2249" path="m1530,16187l1530,13938e" filled="f" stroked="t" strokeweight=".706329pt" strokecolor="#5B5B5B">
                <v:path arrowok="t"/>
              </v:shape>
            </v:group>
            <v:group style="position:absolute;left:7459;top:14186;width:2;height:233" coordorigin="7459,14186" coordsize="2,233">
              <v:shape style="position:absolute;left:7459;top:14186;width:2;height:233" coordorigin="7459,14186" coordsize="0,233" path="m7459,14419l7459,14186e" filled="f" stroked="t" strokeweight=".470886pt" strokecolor="#3F3F3F">
                <v:path arrowok="t"/>
              </v:shape>
            </v:group>
            <v:group style="position:absolute;left:7461;top:14362;width:2;height:1825" coordorigin="7461,14362" coordsize="2,1825">
              <v:shape style="position:absolute;left:7461;top:14362;width:2;height:1825" coordorigin="7461,14362" coordsize="0,1825" path="m7461,16187l7461,14362e" filled="f" stroked="t" strokeweight=".706329pt" strokecolor="#646464">
                <v:path arrowok="t"/>
              </v:shape>
            </v:group>
            <v:group style="position:absolute;left:2246;top:14628;width:2;height:238" coordorigin="2246,14628" coordsize="2,238">
              <v:shape style="position:absolute;left:2246;top:14628;width:2;height:238" coordorigin="2246,14628" coordsize="0,238" path="m2246,14865l2246,14628e" filled="f" stroked="t" strokeweight=".470886pt" strokecolor="#444444">
                <v:path arrowok="t"/>
              </v:shape>
            </v:group>
            <v:group style="position:absolute;left:2241;top:14808;width:2;height:1383" coordorigin="2241,14808" coordsize="2,1383">
              <v:shape style="position:absolute;left:2241;top:14808;width:2;height:1383" coordorigin="2241,14808" coordsize="0,1383" path="m2241,16192l2241,14808e" filled="f" stroked="t" strokeweight=".706329pt" strokecolor="#606060">
                <v:path arrowok="t"/>
              </v:shape>
            </v:group>
            <v:group style="position:absolute;left:838;top:15369;width:2;height:803" coordorigin="838,15369" coordsize="2,803">
              <v:shape style="position:absolute;left:838;top:15369;width:2;height:803" coordorigin="838,15369" coordsize="0,803" path="m838,16173l838,15369e" filled="f" stroked="t" strokeweight=".235443pt" strokecolor="#3B3B3B">
                <v:path arrowok="t"/>
              </v:shape>
            </v:group>
            <v:group style="position:absolute;left:523;top:16173;width:11052;height:2" coordorigin="523,16173" coordsize="11052,2">
              <v:shape style="position:absolute;left:523;top:16173;width:11052;height:2" coordorigin="523,16173" coordsize="11052,0" path="m523,16173l11574,16173e" filled="f" stroked="t" strokeweight=".941772pt" strokecolor="#57575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5.739243pt;margin-top:4.516205pt;width:75.203634pt;height:13.5pt;mso-position-horizontal-relative:page;mso-position-vertical-relative:paragraph;z-index:-15649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1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727272"/>
                      <w:w w:val="85"/>
                    </w:rPr>
                    <w:t>ı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27272"/>
                      <w:spacing w:val="3"/>
                      <w:w w:val="86"/>
                    </w:rPr>
                    <w:t>r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95B5B"/>
                      <w:spacing w:val="-21"/>
                      <w:w w:val="118"/>
                    </w:rPr>
                    <w:t>g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27272"/>
                      <w:spacing w:val="0"/>
                      <w:w w:val="137"/>
                    </w:rPr>
                    <w:t>ü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27272"/>
                      <w:spacing w:val="-30"/>
                      <w:w w:val="100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727272"/>
                      <w:spacing w:val="0"/>
                      <w:w w:val="75"/>
                    </w:rPr>
                    <w:t>n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727272"/>
                      <w:spacing w:val="0"/>
                      <w:w w:val="75"/>
                    </w:rPr>
                    <w:t>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727272"/>
                      <w:spacing w:val="36"/>
                      <w:w w:val="75"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27272"/>
                      <w:spacing w:val="0"/>
                      <w:w w:val="136"/>
                    </w:rPr>
                    <w:t>\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727272"/>
                      <w:spacing w:val="-15"/>
                      <w:w w:val="136"/>
                    </w:rPr>
                    <w:t>A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595B5B"/>
                      <w:spacing w:val="0"/>
                      <w:w w:val="109"/>
                    </w:rPr>
                    <w:t>YA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55"/>
          <w:position w:val="-2"/>
        </w:rPr>
        <w:t>::ı:</w:t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7"/>
          <w:szCs w:val="27"/>
          <w:color w:val="333333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7"/>
          <w:szCs w:val="7"/>
          <w:color w:val="464646"/>
          <w:spacing w:val="0"/>
          <w:w w:val="100"/>
          <w:position w:val="1"/>
        </w:rPr>
        <w:t>...</w:t>
      </w:r>
      <w:r>
        <w:rPr>
          <w:rFonts w:ascii="Times New Roman" w:hAnsi="Times New Roman" w:cs="Times New Roman" w:eastAsia="Times New Roman"/>
          <w:sz w:val="7"/>
          <w:szCs w:val="7"/>
          <w:color w:val="464646"/>
          <w:spacing w:val="0"/>
          <w:w w:val="100"/>
          <w:position w:val="1"/>
        </w:rPr>
        <w:t>         </w:t>
      </w:r>
      <w:r>
        <w:rPr>
          <w:rFonts w:ascii="Times New Roman" w:hAnsi="Times New Roman" w:cs="Times New Roman" w:eastAsia="Times New Roman"/>
          <w:sz w:val="7"/>
          <w:szCs w:val="7"/>
          <w:color w:val="46464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95B5B"/>
          <w:spacing w:val="0"/>
          <w:w w:val="100"/>
          <w:position w:val="1"/>
        </w:rPr>
        <w:t>.(-</w:t>
        <w:tab/>
      </w:r>
      <w:r>
        <w:rPr>
          <w:rFonts w:ascii="Times New Roman" w:hAnsi="Times New Roman" w:cs="Times New Roman" w:eastAsia="Times New Roman"/>
          <w:sz w:val="7"/>
          <w:szCs w:val="7"/>
          <w:color w:val="595B5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7"/>
          <w:szCs w:val="7"/>
          <w:color w:val="B8BABA"/>
          <w:spacing w:val="0"/>
          <w:w w:val="150"/>
          <w:position w:val="1"/>
        </w:rPr>
        <w:t>..</w:t>
      </w:r>
      <w:r>
        <w:rPr>
          <w:rFonts w:ascii="Times New Roman" w:hAnsi="Times New Roman" w:cs="Times New Roman" w:eastAsia="Times New Roman"/>
          <w:sz w:val="7"/>
          <w:szCs w:val="7"/>
          <w:color w:val="B8BABA"/>
          <w:spacing w:val="0"/>
          <w:w w:val="150"/>
          <w:position w:val="1"/>
        </w:rPr>
        <w:t>  </w:t>
      </w:r>
      <w:r>
        <w:rPr>
          <w:rFonts w:ascii="Times New Roman" w:hAnsi="Times New Roman" w:cs="Times New Roman" w:eastAsia="Times New Roman"/>
          <w:sz w:val="7"/>
          <w:szCs w:val="7"/>
          <w:color w:val="B8BABA"/>
          <w:spacing w:val="6"/>
          <w:w w:val="150"/>
          <w:position w:val="1"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595B5B"/>
          <w:spacing w:val="0"/>
          <w:w w:val="100"/>
          <w:position w:val="1"/>
        </w:rPr>
        <w:t>;i\</w:t>
      </w:r>
      <w:r>
        <w:rPr>
          <w:rFonts w:ascii="Times New Roman" w:hAnsi="Times New Roman" w:cs="Times New Roman" w:eastAsia="Times New Roman"/>
          <w:sz w:val="7"/>
          <w:szCs w:val="7"/>
          <w:color w:val="595B5B"/>
          <w:spacing w:val="0"/>
          <w:w w:val="100"/>
          <w:position w:val="1"/>
        </w:rPr>
        <w:t>    </w:t>
      </w:r>
      <w:r>
        <w:rPr>
          <w:rFonts w:ascii="Times New Roman" w:hAnsi="Times New Roman" w:cs="Times New Roman" w:eastAsia="Times New Roman"/>
          <w:sz w:val="7"/>
          <w:szCs w:val="7"/>
          <w:color w:val="595B5B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64646"/>
          <w:spacing w:val="-17"/>
          <w:w w:val="104"/>
          <w:position w:val="1"/>
        </w:rPr>
        <w:t>t</w:t>
      </w:r>
      <w:r>
        <w:rPr>
          <w:rFonts w:ascii="Times New Roman" w:hAnsi="Times New Roman" w:cs="Times New Roman" w:eastAsia="Times New Roman"/>
          <w:sz w:val="15"/>
          <w:szCs w:val="15"/>
          <w:color w:val="727272"/>
          <w:spacing w:val="-19"/>
          <w:w w:val="114"/>
          <w:position w:val="1"/>
        </w:rPr>
        <w:t>:</w:t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0"/>
          <w:w w:val="145"/>
          <w:position w:val="1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23" w:lineRule="exact"/>
        <w:ind w:right="1892"/>
        <w:jc w:val="righ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4"/>
          <w:szCs w:val="14"/>
          <w:color w:val="AAAAAA"/>
          <w:spacing w:val="0"/>
          <w:w w:val="100"/>
          <w:position w:val="-1"/>
        </w:rPr>
        <w:t>•:ı</w:t>
      </w:r>
      <w:r>
        <w:rPr>
          <w:rFonts w:ascii="Times New Roman" w:hAnsi="Times New Roman" w:cs="Times New Roman" w:eastAsia="Times New Roman"/>
          <w:sz w:val="14"/>
          <w:szCs w:val="14"/>
          <w:color w:val="AAAAAA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4"/>
          <w:szCs w:val="14"/>
          <w:color w:val="AAAAAA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82"/>
          <w:i/>
          <w:position w:val="-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-18"/>
          <w:w w:val="82"/>
          <w:i/>
          <w:position w:val="-1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AAAAAA"/>
          <w:spacing w:val="-3"/>
          <w:w w:val="178"/>
          <w:i/>
          <w:position w:val="-1"/>
        </w:rPr>
        <w:t>.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0"/>
          <w:w w:val="88"/>
          <w:i/>
          <w:position w:val="-1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464646"/>
          <w:spacing w:val="-5"/>
          <w:w w:val="88"/>
          <w:i/>
          <w:position w:val="-1"/>
        </w:rPr>
        <w:t>4</w:t>
      </w:r>
      <w:r>
        <w:rPr>
          <w:rFonts w:ascii="Times New Roman" w:hAnsi="Times New Roman" w:cs="Times New Roman" w:eastAsia="Times New Roman"/>
          <w:sz w:val="16"/>
          <w:szCs w:val="16"/>
          <w:color w:val="AAAAAA"/>
          <w:spacing w:val="0"/>
          <w:w w:val="65"/>
          <w:i/>
          <w:position w:val="-1"/>
        </w:rPr>
        <w:t>-</w:t>
      </w:r>
      <w:r>
        <w:rPr>
          <w:rFonts w:ascii="Times New Roman" w:hAnsi="Times New Roman" w:cs="Times New Roman" w:eastAsia="Times New Roman"/>
          <w:sz w:val="16"/>
          <w:szCs w:val="16"/>
          <w:color w:val="AAAAAA"/>
          <w:spacing w:val="0"/>
          <w:w w:val="100"/>
          <w:i/>
          <w:position w:val="-1"/>
        </w:rPr>
        <w:t>   </w:t>
      </w:r>
      <w:r>
        <w:rPr>
          <w:rFonts w:ascii="Times New Roman" w:hAnsi="Times New Roman" w:cs="Times New Roman" w:eastAsia="Times New Roman"/>
          <w:sz w:val="16"/>
          <w:szCs w:val="16"/>
          <w:color w:val="AAAAAA"/>
          <w:spacing w:val="15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AAAAA"/>
          <w:spacing w:val="0"/>
          <w:w w:val="110"/>
          <w:position w:val="-1"/>
        </w:rPr>
        <w:t>....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45" w:lineRule="exact"/>
        <w:ind w:left="2157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727272"/>
          <w:spacing w:val="0"/>
          <w:w w:val="72"/>
        </w:rPr>
        <w:t>I</w:t>
      </w:r>
      <w:r>
        <w:rPr>
          <w:rFonts w:ascii="Arial" w:hAnsi="Arial" w:cs="Arial" w:eastAsia="Arial"/>
          <w:sz w:val="24"/>
          <w:szCs w:val="24"/>
          <w:color w:val="727272"/>
          <w:spacing w:val="11"/>
          <w:w w:val="72"/>
        </w:rPr>
        <w:t>t</w:t>
      </w:r>
      <w:r>
        <w:rPr>
          <w:rFonts w:ascii="Arial" w:hAnsi="Arial" w:cs="Arial" w:eastAsia="Arial"/>
          <w:sz w:val="24"/>
          <w:szCs w:val="24"/>
          <w:color w:val="595B5B"/>
          <w:spacing w:val="0"/>
          <w:w w:val="72"/>
        </w:rPr>
        <w:t>fai</w:t>
      </w:r>
      <w:r>
        <w:rPr>
          <w:rFonts w:ascii="Arial" w:hAnsi="Arial" w:cs="Arial" w:eastAsia="Arial"/>
          <w:sz w:val="24"/>
          <w:szCs w:val="24"/>
          <w:color w:val="595B5B"/>
          <w:spacing w:val="1"/>
          <w:w w:val="72"/>
        </w:rPr>
        <w:t>y</w:t>
      </w:r>
      <w:r>
        <w:rPr>
          <w:rFonts w:ascii="Arial" w:hAnsi="Arial" w:cs="Arial" w:eastAsia="Arial"/>
          <w:sz w:val="24"/>
          <w:szCs w:val="24"/>
          <w:color w:val="727272"/>
          <w:spacing w:val="0"/>
          <w:w w:val="72"/>
        </w:rPr>
        <w:t>e</w:t>
      </w:r>
      <w:r>
        <w:rPr>
          <w:rFonts w:ascii="Arial" w:hAnsi="Arial" w:cs="Arial" w:eastAsia="Arial"/>
          <w:sz w:val="24"/>
          <w:szCs w:val="24"/>
          <w:color w:val="727272"/>
          <w:spacing w:val="20"/>
          <w:w w:val="72"/>
        </w:rPr>
        <w:t> </w:t>
      </w:r>
      <w:r>
        <w:rPr>
          <w:rFonts w:ascii="Arial" w:hAnsi="Arial" w:cs="Arial" w:eastAsia="Arial"/>
          <w:sz w:val="24"/>
          <w:szCs w:val="24"/>
          <w:color w:val="727272"/>
          <w:spacing w:val="0"/>
          <w:w w:val="72"/>
        </w:rPr>
        <w:t>Güne</w:t>
      </w:r>
      <w:r>
        <w:rPr>
          <w:rFonts w:ascii="Arial" w:hAnsi="Arial" w:cs="Arial" w:eastAsia="Arial"/>
          <w:sz w:val="24"/>
          <w:szCs w:val="24"/>
          <w:color w:val="727272"/>
          <w:spacing w:val="0"/>
          <w:w w:val="72"/>
        </w:rPr>
        <w:t>y</w:t>
      </w:r>
      <w:r>
        <w:rPr>
          <w:rFonts w:ascii="Arial" w:hAnsi="Arial" w:cs="Arial" w:eastAsia="Arial"/>
          <w:sz w:val="24"/>
          <w:szCs w:val="24"/>
          <w:color w:val="727272"/>
          <w:spacing w:val="-3"/>
          <w:w w:val="72"/>
        </w:rPr>
        <w:t> </w:t>
      </w:r>
      <w:r>
        <w:rPr>
          <w:rFonts w:ascii="Arial" w:hAnsi="Arial" w:cs="Arial" w:eastAsia="Arial"/>
          <w:sz w:val="24"/>
          <w:szCs w:val="24"/>
          <w:color w:val="727272"/>
          <w:spacing w:val="0"/>
          <w:w w:val="75"/>
        </w:rPr>
        <w:t>B</w:t>
      </w:r>
      <w:r>
        <w:rPr>
          <w:rFonts w:ascii="Arial" w:hAnsi="Arial" w:cs="Arial" w:eastAsia="Arial"/>
          <w:sz w:val="24"/>
          <w:szCs w:val="24"/>
          <w:color w:val="727272"/>
          <w:spacing w:val="-7"/>
          <w:w w:val="76"/>
        </w:rPr>
        <w:t>ö</w:t>
      </w:r>
      <w:r>
        <w:rPr>
          <w:rFonts w:ascii="Arial" w:hAnsi="Arial" w:cs="Arial" w:eastAsia="Arial"/>
          <w:sz w:val="24"/>
          <w:szCs w:val="24"/>
          <w:color w:val="595B5B"/>
          <w:spacing w:val="-17"/>
          <w:w w:val="134"/>
        </w:rPr>
        <w:t>l</w:t>
      </w:r>
      <w:r>
        <w:rPr>
          <w:rFonts w:ascii="Arial" w:hAnsi="Arial" w:cs="Arial" w:eastAsia="Arial"/>
          <w:sz w:val="24"/>
          <w:szCs w:val="24"/>
          <w:color w:val="727272"/>
          <w:spacing w:val="0"/>
          <w:w w:val="77"/>
        </w:rPr>
        <w:t>ge</w:t>
      </w:r>
      <w:r>
        <w:rPr>
          <w:rFonts w:ascii="Arial" w:hAnsi="Arial" w:cs="Arial" w:eastAsia="Arial"/>
          <w:sz w:val="24"/>
          <w:szCs w:val="24"/>
          <w:color w:val="727272"/>
          <w:spacing w:val="-25"/>
          <w:w w:val="100"/>
        </w:rPr>
        <w:t> </w:t>
      </w:r>
      <w:r>
        <w:rPr>
          <w:rFonts w:ascii="Arial" w:hAnsi="Arial" w:cs="Arial" w:eastAsia="Arial"/>
          <w:sz w:val="24"/>
          <w:szCs w:val="24"/>
          <w:color w:val="595B5B"/>
          <w:spacing w:val="0"/>
          <w:w w:val="76"/>
        </w:rPr>
        <w:t>Ami</w:t>
      </w:r>
      <w:r>
        <w:rPr>
          <w:rFonts w:ascii="Arial" w:hAnsi="Arial" w:cs="Arial" w:eastAsia="Arial"/>
          <w:sz w:val="24"/>
          <w:szCs w:val="24"/>
          <w:color w:val="595B5B"/>
          <w:spacing w:val="-1"/>
          <w:w w:val="77"/>
        </w:rPr>
        <w:t>r</w:t>
      </w:r>
      <w:r>
        <w:rPr>
          <w:rFonts w:ascii="Arial" w:hAnsi="Arial" w:cs="Arial" w:eastAsia="Arial"/>
          <w:sz w:val="24"/>
          <w:szCs w:val="24"/>
          <w:color w:val="727272"/>
          <w:spacing w:val="0"/>
          <w:w w:val="111"/>
        </w:rPr>
        <w:t>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spacing w:before="0" w:after="0" w:line="668" w:lineRule="exact"/>
        <w:ind w:left="2887" w:right="-20"/>
        <w:jc w:val="left"/>
        <w:rPr>
          <w:rFonts w:ascii="Arial" w:hAnsi="Arial" w:cs="Arial" w:eastAsia="Arial"/>
          <w:sz w:val="59"/>
          <w:szCs w:val="59"/>
        </w:rPr>
      </w:pPr>
      <w:rPr/>
      <w:r>
        <w:rPr>
          <w:rFonts w:ascii="Arial" w:hAnsi="Arial" w:cs="Arial" w:eastAsia="Arial"/>
          <w:sz w:val="59"/>
          <w:szCs w:val="59"/>
          <w:color w:val="262F82"/>
          <w:spacing w:val="0"/>
          <w:w w:val="100"/>
          <w:i/>
          <w:position w:val="-1"/>
        </w:rPr>
        <w:t>'</w:t>
      </w:r>
      <w:r>
        <w:rPr>
          <w:rFonts w:ascii="Arial" w:hAnsi="Arial" w:cs="Arial" w:eastAsia="Arial"/>
          <w:sz w:val="59"/>
          <w:szCs w:val="59"/>
          <w:color w:val="262F82"/>
          <w:spacing w:val="74"/>
          <w:w w:val="100"/>
          <w:i/>
          <w:position w:val="-1"/>
        </w:rPr>
        <w:t> </w:t>
      </w:r>
      <w:r>
        <w:rPr>
          <w:rFonts w:ascii="Arial" w:hAnsi="Arial" w:cs="Arial" w:eastAsia="Arial"/>
          <w:sz w:val="59"/>
          <w:szCs w:val="59"/>
          <w:color w:val="3B429C"/>
          <w:spacing w:val="0"/>
          <w:w w:val="181"/>
          <w:i/>
          <w:position w:val="-1"/>
        </w:rPr>
        <w:t>-fl</w:t>
      </w:r>
      <w:r>
        <w:rPr>
          <w:rFonts w:ascii="Arial" w:hAnsi="Arial" w:cs="Arial" w:eastAsia="Arial"/>
          <w:sz w:val="59"/>
          <w:szCs w:val="5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00" w:right="120"/>
        </w:sectPr>
      </w:pPr>
      <w:rPr/>
    </w:p>
    <w:p>
      <w:pPr>
        <w:spacing w:before="6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760" w:bottom="280" w:left="360" w:right="300"/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0" w:lineRule="exact"/>
        <w:ind w:left="527" w:right="-71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w w:val="67"/>
          <w:position w:val="-1"/>
        </w:rPr>
        <w:t>BÜ</w:t>
      </w:r>
      <w:r>
        <w:rPr>
          <w:rFonts w:ascii="Arial" w:hAnsi="Arial" w:cs="Arial" w:eastAsia="Arial"/>
          <w:sz w:val="19"/>
          <w:szCs w:val="19"/>
          <w:color w:val="363636"/>
          <w:spacing w:val="-15"/>
          <w:w w:val="67"/>
          <w:position w:val="-1"/>
        </w:rPr>
        <w:t>Y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67"/>
          <w:position w:val="-1"/>
        </w:rPr>
        <w:t>ÜKŞEHIR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2" w:lineRule="exact"/>
        <w:ind w:left="56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94949"/>
          <w:spacing w:val="0"/>
          <w:w w:val="72"/>
        </w:rPr>
        <w:t>BELEDIYESI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3" w:after="0" w:line="243" w:lineRule="auto"/>
        <w:ind w:left="414" w:right="436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9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left="-38" w:right="3772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1149" w:right="516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63636"/>
          <w:spacing w:val="0"/>
          <w:w w:val="100"/>
        </w:rPr>
        <w:t>YANGl</w:t>
      </w:r>
      <w:r>
        <w:rPr>
          <w:rFonts w:ascii="Arial" w:hAnsi="Arial" w:cs="Arial" w:eastAsia="Arial"/>
          <w:sz w:val="21"/>
          <w:szCs w:val="21"/>
          <w:color w:val="363636"/>
          <w:spacing w:val="0"/>
          <w:w w:val="100"/>
        </w:rPr>
        <w:t>N</w:t>
      </w:r>
      <w:r>
        <w:rPr>
          <w:rFonts w:ascii="Arial" w:hAnsi="Arial" w:cs="Arial" w:eastAsia="Arial"/>
          <w:sz w:val="21"/>
          <w:szCs w:val="21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8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60" w:right="300"/>
          <w:cols w:num="2" w:equalWidth="0">
            <w:col w:w="1367" w:space="1738"/>
            <w:col w:w="8155"/>
          </w:cols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10.901299" w:type="dxa"/>
      </w:tblPr>
      <w:tblGrid/>
      <w:tr>
        <w:trPr>
          <w:trHeight w:val="238" w:hRule="exact"/>
        </w:trPr>
        <w:tc>
          <w:tcPr>
            <w:tcW w:w="1179" w:type="dxa"/>
            <w:tcBorders>
              <w:top w:val="nil" w:sz="6" w:space="0" w:color="auto"/>
              <w:bottom w:val="single" w:sz="5.57347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6"/>
              </w:rPr>
              <w:t>OlayTarihi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56" w:type="dxa"/>
            <w:tcBorders>
              <w:top w:val="single" w:sz="5.573472" w:space="0" w:color="606060"/>
              <w:bottom w:val="single" w:sz="5.57347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0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7"/>
              </w:rPr>
              <w:t>:11.05.2017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79" w:type="dxa"/>
            <w:tcBorders>
              <w:top w:val="single" w:sz="5.573472" w:space="0" w:color="606060"/>
              <w:bottom w:val="single" w:sz="5.573472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16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111"/>
              </w:rPr>
              <w:t>IBildirimSıraNo:07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92" w:type="dxa"/>
            <w:tcBorders>
              <w:top w:val="single" w:sz="5.573472" w:space="0" w:color="606060"/>
              <w:bottom w:val="single" w:sz="5.573472" w:space="0" w:color="606060"/>
              <w:left w:val="nil" w:sz="6" w:space="0" w:color="auto"/>
              <w:right w:val="single" w:sz="5.573472" w:space="0" w:color="5B5B5B"/>
            </w:tcBorders>
          </w:tcPr>
          <w:p>
            <w:pPr>
              <w:spacing w:before="4" w:after="0" w:line="240" w:lineRule="auto"/>
              <w:ind w:left="246" w:right="-20"/>
              <w:jc w:val="left"/>
              <w:tabs>
                <w:tab w:pos="22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w w:val="88"/>
              </w:rPr>
              <w:t>IBild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-9"/>
                <w:w w:val="88"/>
              </w:rPr>
              <w:t>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B8B8B8"/>
                <w:spacing w:val="-12"/>
                <w:w w:val="91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18"/>
              </w:rPr>
              <w:t>riınSaati:l3:19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7"/>
              </w:rPr>
              <w:t>tfel: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6" w:hRule="exact"/>
        </w:trPr>
        <w:tc>
          <w:tcPr>
            <w:tcW w:w="1179" w:type="dxa"/>
            <w:tcBorders>
              <w:top w:val="single" w:sz="5.573472" w:space="0" w:color="60606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88"/>
              </w:rPr>
              <w:t>K.ayıl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5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356" w:type="dxa"/>
            <w:tcBorders>
              <w:top w:val="single" w:sz="5.573472" w:space="0" w:color="60606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21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2"/>
              </w:rPr>
              <w:t>11.05.2017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79" w:type="dxa"/>
            <w:tcBorders>
              <w:top w:val="single" w:sz="5.573472" w:space="0" w:color="606060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166" w:right="-20"/>
              <w:jc w:val="left"/>
              <w:tabs>
                <w:tab w:pos="148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90"/>
              </w:rPr>
              <w:t>!Ka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11"/>
                <w:w w:val="9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0"/>
                <w:w w:val="90"/>
              </w:rPr>
              <w:t>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82828"/>
                <w:spacing w:val="20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-4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0"/>
                <w:w w:val="118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95959"/>
                <w:spacing w:val="33"/>
                <w:w w:val="11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63636"/>
                <w:spacing w:val="0"/>
                <w:w w:val="118"/>
              </w:rPr>
              <w:t>2973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092" w:type="dxa"/>
            <w:tcBorders>
              <w:top w:val="single" w:sz="5.573472" w:space="0" w:color="606060"/>
              <w:bottom w:val="nil" w:sz="6" w:space="0" w:color="auto"/>
              <w:left w:val="nil" w:sz="6" w:space="0" w:color="auto"/>
              <w:right w:val="single" w:sz="5.573472" w:space="0" w:color="5B5B5B"/>
            </w:tcBorders>
          </w:tcPr>
          <w:p>
            <w:pPr>
              <w:spacing w:before="6" w:after="0" w:line="240" w:lineRule="auto"/>
              <w:ind w:left="24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17"/>
              </w:rPr>
              <w:t>Taııju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1"/>
                <w:w w:val="11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17"/>
              </w:rPr>
              <w:t>NGÜLEN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jc w:val="left"/>
        <w:spacing w:after="0"/>
        <w:sectPr>
          <w:type w:val="continuous"/>
          <w:pgSz w:w="11920" w:h="16840"/>
          <w:pgMar w:top="660" w:bottom="280" w:left="360" w:right="300"/>
        </w:sectPr>
      </w:pPr>
      <w:rPr/>
    </w:p>
    <w:p>
      <w:pPr>
        <w:spacing w:before="0" w:after="0" w:line="214" w:lineRule="exact"/>
        <w:ind w:left="160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group style="position:absolute;margin-left:34.485836pt;margin-top:-100.205734pt;width:534.356313pt;height:76.440442pt;mso-position-horizontal-relative:page;mso-position-vertical-relative:paragraph;z-index:-15647" coordorigin="690,-2004" coordsize="10687,1529">
            <v:group style="position:absolute;left:697;top:-1978;width:10673;height:2" coordorigin="697,-1978" coordsize="10673,2">
              <v:shape style="position:absolute;left:697;top:-1978;width:10673;height:2" coordorigin="697,-1978" coordsize="10673,0" path="m697,-1978l11370,-1978e" filled="f" stroked="t" strokeweight=".696684pt" strokecolor="#646464">
                <v:path arrowok="t"/>
              </v:shape>
            </v:group>
            <v:group style="position:absolute;left:2401;top:-1997;width:2;height:1510" coordorigin="2401,-1997" coordsize="2,1510">
              <v:shape style="position:absolute;left:2401;top:-1997;width:2;height:1510" coordorigin="2401,-1997" coordsize="0,1510" path="m2401,-487l2401,-1997e" filled="f" stroked="t" strokeweight=".696684pt" strokecolor="#4F4F4F">
                <v:path arrowok="t"/>
              </v:shape>
            </v:group>
            <v:group style="position:absolute;left:8871;top:-1983;width:2;height:1501" coordorigin="8871,-1983" coordsize="2,1501">
              <v:shape style="position:absolute;left:8871;top:-1983;width:2;height:1501" coordorigin="8871,-1983" coordsize="0,1501" path="m8871,-482l8871,-1983e" filled="f" stroked="t" strokeweight=".696684pt" strokecolor="#54545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Kuşad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Arvalya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94"/>
        </w:rPr>
        <w:t>SELÇUK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-14"/>
          <w:w w:val="95"/>
        </w:rPr>
        <w:t>!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58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-8"/>
          <w:w w:val="100"/>
        </w:rPr>
        <w:t>Z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MiR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6" w:lineRule="exact"/>
        <w:ind w:left="160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Dogru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Kuşadası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Arvalya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Mevkii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0"/>
          <w:w w:val="93"/>
        </w:rPr>
        <w:t>SELÇUK</w:t>
      </w:r>
      <w:r>
        <w:rPr>
          <w:rFonts w:ascii="Times New Roman" w:hAnsi="Times New Roman" w:cs="Times New Roman" w:eastAsia="Times New Roman"/>
          <w:sz w:val="21"/>
          <w:szCs w:val="21"/>
          <w:color w:val="494949"/>
          <w:spacing w:val="3"/>
          <w:w w:val="93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0"/>
          <w:w w:val="68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82828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5"/>
          <w:w w:val="100"/>
        </w:rPr>
        <w:t>Z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MiR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3" w:after="0" w:line="240" w:lineRule="auto"/>
        <w:ind w:left="156" w:right="-20"/>
        <w:jc w:val="left"/>
        <w:tabs>
          <w:tab w:pos="1680" w:val="left"/>
          <w:tab w:pos="3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Yangmı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7" w:lineRule="exact"/>
        <w:ind w:left="156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282828"/>
          <w:spacing w:val="0"/>
          <w:w w:val="170"/>
        </w:rPr>
        <w:t>i</w:t>
      </w:r>
      <w:r>
        <w:rPr>
          <w:rFonts w:ascii="Arial" w:hAnsi="Arial" w:cs="Arial" w:eastAsia="Arial"/>
          <w:sz w:val="22"/>
          <w:szCs w:val="22"/>
          <w:color w:val="282828"/>
          <w:spacing w:val="-49"/>
          <w:w w:val="17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70"/>
        </w:rPr>
        <w:t>e: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646970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7" w:lineRule="exact"/>
        <w:ind w:left="3291" w:right="-4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22.009842pt;margin-top:3.905579pt;width:80.540436pt;height:25.5pt;mso-position-horizontal-relative:page;mso-position-vertical-relative:paragraph;z-index:-15646" type="#_x0000_t202" filled="f" stroked="f">
            <v:textbox inset="0,0,0,0">
              <w:txbxContent>
                <w:p>
                  <w:pPr>
                    <w:spacing w:before="0" w:after="0" w:line="510" w:lineRule="exact"/>
                    <w:ind w:right="-116"/>
                    <w:jc w:val="left"/>
                    <w:tabs>
                      <w:tab w:pos="580" w:val="left"/>
                      <w:tab w:pos="1520" w:val="left"/>
                    </w:tabs>
                    <w:rPr>
                      <w:rFonts w:ascii="Arial" w:hAnsi="Arial" w:cs="Arial" w:eastAsia="Arial"/>
                      <w:sz w:val="51"/>
                      <w:szCs w:val="51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6363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363636"/>
                      <w:spacing w:val="0"/>
                      <w:w w:val="51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1"/>
                      <w:szCs w:val="5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</w:rPr>
        <w:t>Betı:ıııarme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7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3" w:after="0" w:line="179" w:lineRule="exact"/>
        <w:ind w:left="5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98"/>
          <w:position w:val="-1"/>
        </w:rPr>
        <w:t>Diğ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98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46970"/>
          <w:spacing w:val="0"/>
          <w:w w:val="61"/>
          <w:position w:val="-1"/>
        </w:rPr>
        <w:t>r_</w:t>
      </w:r>
      <w:r>
        <w:rPr>
          <w:rFonts w:ascii="Times New Roman" w:hAnsi="Times New Roman" w:cs="Times New Roman" w:eastAsia="Times New Roman"/>
          <w:sz w:val="19"/>
          <w:szCs w:val="19"/>
          <w:color w:val="646970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970"/>
          <w:spacing w:val="-14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494949"/>
          <w:spacing w:val="0"/>
          <w:w w:val="225"/>
          <w:position w:val="-1"/>
        </w:rPr>
        <w:t>1-----------------------ı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5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363636"/>
          <w:w w:val="155"/>
        </w:rPr>
        <w:t>l</w:t>
      </w:r>
      <w:r>
        <w:rPr>
          <w:rFonts w:ascii="Arial" w:hAnsi="Arial" w:cs="Arial" w:eastAsia="Arial"/>
          <w:sz w:val="25"/>
          <w:szCs w:val="25"/>
          <w:color w:val="363636"/>
          <w:spacing w:val="-15"/>
          <w:w w:val="1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13:41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00"/>
          <w:cols w:num="2" w:equalWidth="0">
            <w:col w:w="5692" w:space="103"/>
            <w:col w:w="5465"/>
          </w:cols>
        </w:sectPr>
      </w:pPr>
      <w:rPr/>
    </w:p>
    <w:p>
      <w:pPr>
        <w:spacing w:before="79" w:after="0" w:line="240" w:lineRule="auto"/>
        <w:ind w:left="15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6" w:lineRule="exact"/>
        <w:ind w:left="151" w:right="-20"/>
        <w:jc w:val="lef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646970"/>
          <w:spacing w:val="0"/>
          <w:w w:val="302"/>
          <w:position w:val="-8"/>
        </w:rPr>
        <w:t>-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400" w:lineRule="exact"/>
        <w:ind w:left="58" w:right="-20"/>
        <w:jc w:val="left"/>
        <w:tabs>
          <w:tab w:pos="330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7"/>
          <w:position w:val="5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127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27"/>
          <w:position w:val="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57"/>
          <w:w w:val="127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  <w:position w:val="5"/>
        </w:rPr>
      </w:r>
      <w:r>
        <w:rPr>
          <w:rFonts w:ascii="Arial" w:hAnsi="Arial" w:cs="Arial" w:eastAsia="Arial"/>
          <w:sz w:val="41"/>
          <w:szCs w:val="41"/>
          <w:color w:val="363636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176" w:lineRule="exact"/>
        <w:ind w:left="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3"/>
          <w:position w:val="1"/>
        </w:rPr>
        <w:t>miri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8"/>
          <w:w w:val="13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33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5"/>
          <w:w w:val="13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İbrahim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1"/>
        </w:rPr>
        <w:t>KARABIYlK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7" w:after="0" w:line="253" w:lineRule="auto"/>
        <w:ind w:right="940"/>
        <w:jc w:val="left"/>
        <w:tabs>
          <w:tab w:pos="2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8"/>
        </w:rPr>
        <w:t>lA.raç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264"/>
        </w:rPr>
        <w:t>l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6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6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1"/>
        </w:rPr>
        <w:t>3: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102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f.raç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669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28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77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left="229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7"/>
          <w:w w:val="5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9" w:lineRule="auto"/>
        <w:ind w:left="14" w:right="-53" w:firstLine="2271"/>
        <w:jc w:val="left"/>
        <w:tabs>
          <w:tab w:pos="2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3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niyet-Jandarma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970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46970"/>
          <w:spacing w:val="0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5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2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9"/>
          <w:w w:val="6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4"/>
        </w:rPr>
        <w:t>sı: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6"/>
        </w:rPr>
        <w:t>Doğal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13:27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00"/>
          <w:cols w:num="3" w:equalWidth="0">
            <w:col w:w="1189" w:space="857"/>
            <w:col w:w="4758" w:space="412"/>
            <w:col w:w="4044"/>
          </w:cols>
        </w:sectPr>
      </w:pPr>
      <w:rPr/>
    </w:p>
    <w:p>
      <w:pPr>
        <w:spacing w:before="0" w:after="0" w:line="204" w:lineRule="exact"/>
        <w:ind w:left="160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1"/>
        </w:rPr>
        <w:t>Yeı.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9"/>
        </w:rPr>
        <w:t>Git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0"/>
        </w:rPr>
        <w:t>mi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8"/>
          <w:w w:val="1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5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2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42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4"/>
        </w:rPr>
        <w:t>Döni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9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left="140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rtardıma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14" w:lineRule="exact"/>
        <w:ind w:left="142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Anıirini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99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34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1" w:lineRule="exact"/>
        <w:ind w:right="-20"/>
        <w:jc w:val="left"/>
        <w:tabs>
          <w:tab w:pos="2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00"/>
          <w:cols w:num="3" w:equalWidth="0">
            <w:col w:w="370" w:space="268"/>
            <w:col w:w="3548" w:space="126"/>
            <w:col w:w="6948"/>
          </w:cols>
        </w:sectPr>
      </w:pPr>
      <w:rPr/>
    </w:p>
    <w:p>
      <w:pPr>
        <w:spacing w:before="21" w:after="0" w:line="240" w:lineRule="auto"/>
        <w:ind w:left="15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6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Durnm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38" w:lineRule="exact"/>
        <w:ind w:left="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104"/>
          <w:position w:val="-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6"/>
          <w:w w:val="104"/>
          <w:position w:val="-7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7"/>
          <w:position w:val="-7"/>
        </w:rPr>
        <w:t>ıı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8"/>
          <w:position w:val="-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3"/>
          <w:position w:val="-7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-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100"/>
          <w:position w:val="-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-7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80"/>
        </w:rPr>
        <w:t>[g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0"/>
          <w:w w:val="8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56" w:right="-20"/>
        <w:jc w:val="left"/>
        <w:tabs>
          <w:tab w:pos="2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söndürülerek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</w:rPr>
        <w:t>ISöndiirmcde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129" w:lineRule="exact"/>
        <w:ind w:left="2267" w:right="-20"/>
        <w:jc w:val="left"/>
        <w:tabs>
          <w:tab w:pos="418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2"/>
          <w:position w:val="-7"/>
        </w:rPr>
        <w:t>!Su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4"/>
          <w:w w:val="82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88"/>
          <w:position w:val="-7"/>
        </w:rPr>
        <w:t>IKöpUk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88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9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99"/>
          <w:position w:val="-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46970"/>
          <w:spacing w:val="0"/>
          <w:w w:val="136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46970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46970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-7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6"/>
          <w:w w:val="92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82"/>
          <w:position w:val="-7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"/>
          <w:w w:val="103"/>
          <w:position w:val="-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-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00"/>
          <w:cols w:num="2" w:equalWidth="0">
            <w:col w:w="1565" w:space="481"/>
            <w:col w:w="9214"/>
          </w:cols>
        </w:sectPr>
      </w:pPr>
      <w:rPr/>
    </w:p>
    <w:p>
      <w:pPr>
        <w:spacing w:before="0" w:after="0" w:line="378" w:lineRule="exact"/>
        <w:ind w:left="4312" w:right="-20"/>
        <w:jc w:val="left"/>
        <w:tabs>
          <w:tab w:pos="6180" w:val="left"/>
          <w:tab w:pos="77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>pOOlt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494949"/>
          <w:spacing w:val="0"/>
          <w:w w:val="150"/>
          <w:i/>
          <w:position w:val="1"/>
        </w:rPr>
        <w:t>l</w:t>
      </w:r>
      <w:r>
        <w:rPr>
          <w:rFonts w:ascii="Arial" w:hAnsi="Arial" w:cs="Arial" w:eastAsia="Arial"/>
          <w:sz w:val="30"/>
          <w:szCs w:val="30"/>
          <w:color w:val="494949"/>
          <w:spacing w:val="0"/>
          <w:w w:val="100"/>
          <w:i/>
          <w:position w:val="1"/>
        </w:rPr>
        <w:tab/>
      </w:r>
      <w:r>
        <w:rPr>
          <w:rFonts w:ascii="Arial" w:hAnsi="Arial" w:cs="Arial" w:eastAsia="Arial"/>
          <w:sz w:val="30"/>
          <w:szCs w:val="30"/>
          <w:color w:val="494949"/>
          <w:spacing w:val="0"/>
          <w:w w:val="100"/>
          <w:i/>
          <w:position w:val="1"/>
        </w:rPr>
      </w:r>
      <w:r>
        <w:rPr>
          <w:rFonts w:ascii="Arial" w:hAnsi="Arial" w:cs="Arial" w:eastAsia="Arial"/>
          <w:sz w:val="38"/>
          <w:szCs w:val="38"/>
          <w:color w:val="494949"/>
          <w:spacing w:val="0"/>
          <w:w w:val="68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20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46970"/>
          <w:spacing w:val="0"/>
          <w:w w:val="11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156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SöndUnn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14" w:lineRule="exact"/>
        <w:ind w:left="16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00"/>
        </w:sectPr>
      </w:pPr>
      <w:rPr/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6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5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w w:val="94"/>
        </w:rPr>
        <w:t>iSigoıtal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0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61616"/>
          <w:spacing w:val="17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left="2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53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6"/>
          <w:w w:val="1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79"/>
        </w:rPr>
        <w:t>Kay_bı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03" w:lineRule="exact"/>
        <w:ind w:left="1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i/>
          <w:position w:val="-2"/>
        </w:rPr>
        <w:t>Y'i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0"/>
          <w:w w:val="100"/>
          <w:i/>
          <w:position w:val="-2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94949"/>
          <w:spacing w:val="-1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1"/>
          <w:w w:val="214"/>
          <w:position w:val="-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18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363636"/>
          <w:spacing w:val="-4"/>
          <w:w w:val="79"/>
        </w:rPr>
        <w:t>r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13"/>
          <w:w w:val="69"/>
        </w:rPr>
        <w:t>e</w:t>
      </w:r>
      <w:r>
        <w:rPr>
          <w:rFonts w:ascii="Times New Roman" w:hAnsi="Times New Roman" w:cs="Times New Roman" w:eastAsia="Times New Roman"/>
          <w:sz w:val="30"/>
          <w:szCs w:val="30"/>
          <w:color w:val="858989"/>
          <w:spacing w:val="0"/>
          <w:w w:val="39"/>
        </w:rPr>
        <w:t>_</w:t>
      </w:r>
      <w:r>
        <w:rPr>
          <w:rFonts w:ascii="Times New Roman" w:hAnsi="Times New Roman" w:cs="Times New Roman" w:eastAsia="Times New Roman"/>
          <w:sz w:val="30"/>
          <w:szCs w:val="30"/>
          <w:color w:val="85898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858989"/>
          <w:spacing w:val="-26"/>
          <w:w w:val="100"/>
        </w:rPr>
        <w:t>.</w:t>
      </w:r>
      <w:r>
        <w:rPr>
          <w:rFonts w:ascii="Times New Roman" w:hAnsi="Times New Roman" w:cs="Times New Roman" w:eastAsia="Times New Roman"/>
          <w:sz w:val="30"/>
          <w:szCs w:val="30"/>
          <w:color w:val="595959"/>
          <w:spacing w:val="6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8" w:lineRule="auto"/>
        <w:ind w:left="19" w:right="147" w:firstLine="-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belirtile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adresteki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bulunanotlarda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edilemeyen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temizli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dıy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4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2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2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rüzgarında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etkisi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çöplere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91"/>
        </w:rPr>
        <w:t>a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14"/>
        </w:rPr>
        <w:t>r</w:t>
      </w:r>
      <w:r>
        <w:rPr>
          <w:rFonts w:ascii="Arial" w:hAnsi="Arial" w:cs="Arial" w:eastAsia="Arial"/>
          <w:sz w:val="18"/>
          <w:szCs w:val="18"/>
          <w:color w:val="363636"/>
          <w:spacing w:val="3"/>
          <w:w w:val="11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mıştı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10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1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9" w:right="420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360" w:right="300"/>
          <w:cols w:num="2" w:equalWidth="0">
            <w:col w:w="1787" w:space="259"/>
            <w:col w:w="9214"/>
          </w:cols>
        </w:sectPr>
      </w:pPr>
      <w:rPr/>
    </w:p>
    <w:p>
      <w:pPr>
        <w:spacing w:before="9" w:after="0" w:line="240" w:lineRule="auto"/>
        <w:ind w:left="174" w:right="-69"/>
        <w:jc w:val="left"/>
        <w:tabs>
          <w:tab w:pos="2060" w:val="left"/>
          <w:tab w:pos="5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8"/>
          <w:w w:val="9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8"/>
        </w:rPr>
        <w:t>Tari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8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46970"/>
          <w:spacing w:val="-7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5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</w:rPr>
        <w:t>:14:20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53" w:right="-20"/>
        <w:jc w:val="left"/>
        <w:tabs>
          <w:tab w:pos="1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9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79"/>
        </w:rPr>
        <w:t>1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79"/>
        </w:rPr>
        <w:t>.</w:t>
      </w:r>
      <w:r>
        <w:rPr>
          <w:rFonts w:ascii="Arial" w:hAnsi="Arial" w:cs="Arial" w:eastAsia="Arial"/>
          <w:sz w:val="19"/>
          <w:szCs w:val="19"/>
          <w:color w:val="363636"/>
          <w:spacing w:val="22"/>
          <w:w w:val="7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208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Amiri: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right="86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left="-34" w:right="166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99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32" w:right="1586"/>
        <w:jc w:val="center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65"/>
        </w:rPr>
        <w:t>2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30"/>
          <w:w w:val="65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363636"/>
          <w:spacing w:val="0"/>
          <w:w w:val="100"/>
          <w:i/>
        </w:rPr>
        <w:t>ı</w:t>
      </w:r>
      <w:r>
        <w:rPr>
          <w:rFonts w:ascii="Times New Roman" w:hAnsi="Times New Roman" w:cs="Times New Roman" w:eastAsia="Times New Roman"/>
          <w:sz w:val="39"/>
          <w:szCs w:val="39"/>
          <w:color w:val="363636"/>
          <w:spacing w:val="-35"/>
          <w:w w:val="100"/>
          <w:i/>
        </w:rPr>
        <w:t> </w:t>
      </w:r>
      <w:r>
        <w:rPr>
          <w:rFonts w:ascii="Arial" w:hAnsi="Arial" w:cs="Arial" w:eastAsia="Arial"/>
          <w:sz w:val="24"/>
          <w:szCs w:val="24"/>
          <w:color w:val="363636"/>
          <w:spacing w:val="0"/>
          <w:w w:val="52"/>
        </w:rPr>
        <w:t>MaYıs</w:t>
      </w:r>
      <w:r>
        <w:rPr>
          <w:rFonts w:ascii="Arial" w:hAnsi="Arial" w:cs="Arial" w:eastAsia="Arial"/>
          <w:sz w:val="24"/>
          <w:szCs w:val="24"/>
          <w:color w:val="363636"/>
          <w:spacing w:val="28"/>
          <w:w w:val="52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66"/>
        </w:rPr>
        <w:t>2lli7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</w:rPr>
      </w:r>
    </w:p>
    <w:p>
      <w:pPr>
        <w:spacing w:before="96" w:after="0" w:line="215" w:lineRule="exact"/>
        <w:ind w:left="258" w:right="183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595959"/>
          <w:spacing w:val="0"/>
          <w:w w:val="81"/>
          <w:i/>
          <w:position w:val="-1"/>
        </w:rPr>
        <w:t>1</w:t>
      </w:r>
      <w:r>
        <w:rPr>
          <w:rFonts w:ascii="Arial" w:hAnsi="Arial" w:cs="Arial" w:eastAsia="Arial"/>
          <w:sz w:val="19"/>
          <w:szCs w:val="19"/>
          <w:color w:val="595959"/>
          <w:spacing w:val="0"/>
          <w:w w:val="81"/>
          <w:i/>
          <w:position w:val="-1"/>
        </w:rPr>
        <w:t>  </w:t>
      </w:r>
      <w:r>
        <w:rPr>
          <w:rFonts w:ascii="Arial" w:hAnsi="Arial" w:cs="Arial" w:eastAsia="Arial"/>
          <w:sz w:val="19"/>
          <w:szCs w:val="19"/>
          <w:color w:val="595959"/>
          <w:spacing w:val="32"/>
          <w:w w:val="81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9"/>
          <w:position w:val="-1"/>
        </w:rPr>
        <w:t>12017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60" w:right="300"/>
          <w:cols w:num="2" w:equalWidth="0">
            <w:col w:w="6643" w:space="1659"/>
            <w:col w:w="2958"/>
          </w:cols>
        </w:sectPr>
      </w:pPr>
      <w:rPr/>
    </w:p>
    <w:p>
      <w:pPr>
        <w:spacing w:before="20" w:after="0" w:line="280" w:lineRule="exact"/>
        <w:jc w:val="left"/>
        <w:rPr>
          <w:sz w:val="28"/>
          <w:szCs w:val="28"/>
        </w:rPr>
      </w:pPr>
      <w:rPr/>
      <w:r>
        <w:rPr/>
        <w:pict>
          <v:group style="position:absolute;margin-left:24.035583pt;margin-top:44.720375pt;width:545.967705pt;height:769.224471pt;mso-position-horizontal-relative:page;mso-position-vertical-relative:page;z-index:-15648" coordorigin="481,894" coordsize="10919,15384">
            <v:shape style="position:absolute;left:7930;top:13459;width:3437;height:2016" type="#_x0000_t75">
              <v:imagedata r:id="rId30" o:title=""/>
            </v:shape>
            <v:group style="position:absolute;left:509;top:901;width:2;height:15371" coordorigin="509,901" coordsize="2,15371">
              <v:shape style="position:absolute;left:509;top:901;width:2;height:15371" coordorigin="509,901" coordsize="0,15371" path="m509,16272l509,901e" filled="f" stroked="t" strokeweight=".696684pt" strokecolor="#575757">
                <v:path arrowok="t"/>
              </v:shape>
            </v:group>
            <v:group style="position:absolute;left:488;top:3124;width:10887;height:2" coordorigin="488,3124" coordsize="10887,2">
              <v:shape style="position:absolute;left:488;top:3124;width:10887;height:2" coordorigin="488,3124" coordsize="10887,0" path="m488,3124l11375,3124e" filled="f" stroked="t" strokeweight=".696684pt" strokecolor="#606060">
                <v:path arrowok="t"/>
              </v:shape>
            </v:group>
            <v:group style="position:absolute;left:492;top:3360;width:10878;height:2" coordorigin="492,3360" coordsize="10878,2">
              <v:shape style="position:absolute;left:492;top:3360;width:10878;height:2" coordorigin="492,3360" coordsize="10878,0" path="m492,3360l11370,3360e" filled="f" stroked="t" strokeweight=".696684pt" strokecolor="#606060">
                <v:path arrowok="t"/>
              </v:shape>
            </v:group>
            <v:group style="position:absolute;left:11377;top:1930;width:2;height:14313" coordorigin="11377,1930" coordsize="2,14313">
              <v:shape style="position:absolute;left:11377;top:1930;width:2;height:14313" coordorigin="11377,1930" coordsize="0,14313" path="m11377,16244l11377,1930e" filled="f" stroked="t" strokeweight=".696684pt" strokecolor="#5B5B5B">
                <v:path arrowok="t"/>
              </v:shape>
            </v:group>
            <v:group style="position:absolute;left:2415;top:4332;width:2;height:11935" coordorigin="2415,4332" coordsize="2,11935">
              <v:shape style="position:absolute;left:2415;top:4332;width:2;height:11935" coordorigin="2415,4332" coordsize="0,11935" path="m2415,16267l2415,4332e" filled="f" stroked="t" strokeweight=".696684pt" strokecolor="#4F4F4F">
                <v:path arrowok="t"/>
              </v:shape>
            </v:group>
            <v:group style="position:absolute;left:3632;top:3587;width:2;height:765" coordorigin="3632,3587" coordsize="2,765">
              <v:shape style="position:absolute;left:3632;top:3587;width:2;height:765" coordorigin="3632,3587" coordsize="0,765" path="m3632,4351l3632,3587e" filled="f" stroked="t" strokeweight=".696684pt" strokecolor="#4B4B4B">
                <v:path arrowok="t"/>
              </v:shape>
            </v:group>
            <v:group style="position:absolute;left:6707;top:3596;width:2;height:755" coordorigin="6707,3596" coordsize="2,755">
              <v:shape style="position:absolute;left:6707;top:3596;width:2;height:755" coordorigin="6707,3596" coordsize="0,755" path="m6707,4351l6707,3596e" filled="f" stroked="t" strokeweight=".928911pt" strokecolor="#545454">
                <v:path arrowok="t"/>
              </v:shape>
            </v:group>
            <v:group style="position:absolute;left:488;top:4344;width:10887;height:2" coordorigin="488,4344" coordsize="10887,2">
              <v:shape style="position:absolute;left:488;top:4344;width:10887;height:2" coordorigin="488,4344" coordsize="10887,0" path="m488,4344l11375,4344e" filled="f" stroked="t" strokeweight=".696684pt" strokecolor="#575757">
                <v:path arrowok="t"/>
              </v:shape>
            </v:group>
            <v:group style="position:absolute;left:488;top:3596;width:10887;height:2" coordorigin="488,3596" coordsize="10887,2">
              <v:shape style="position:absolute;left:488;top:3596;width:10887;height:2" coordorigin="488,3596" coordsize="10887,0" path="m488,3596l11375,3596e" filled="f" stroked="t" strokeweight=".696684pt" strokecolor="#5B5B5B">
                <v:path arrowok="t"/>
              </v:shape>
            </v:group>
            <v:group style="position:absolute;left:492;top:4615;width:10887;height:2" coordorigin="492,4615" coordsize="10887,2">
              <v:shape style="position:absolute;left:492;top:4615;width:10887;height:2" coordorigin="492,4615" coordsize="10887,0" path="m492,4615l11379,4615e" filled="f" stroked="t" strokeweight=".696684pt" strokecolor="#606060">
                <v:path arrowok="t"/>
              </v:shape>
            </v:group>
            <v:group style="position:absolute;left:2392;top:4856;width:8987;height:2" coordorigin="2392,4856" coordsize="8987,2">
              <v:shape style="position:absolute;left:2392;top:4856;width:8987;height:2" coordorigin="2392,4856" coordsize="8987,0" path="m2392,4856l11379,4856e" filled="f" stroked="t" strokeweight=".696684pt" strokecolor="#5B5B5B">
                <v:path arrowok="t"/>
              </v:shape>
            </v:group>
            <v:group style="position:absolute;left:4672;top:4847;width:2;height:2147" coordorigin="4672,4847" coordsize="2,2147">
              <v:shape style="position:absolute;left:4672;top:4847;width:2;height:2147" coordorigin="4672,4847" coordsize="0,2147" path="m4672,6994l4672,4847e" filled="f" stroked="t" strokeweight=".696684pt" strokecolor="#545454">
                <v:path arrowok="t"/>
              </v:shape>
            </v:group>
            <v:group style="position:absolute;left:4663;top:5333;width:6716;height:2" coordorigin="4663,5333" coordsize="6716,2">
              <v:shape style="position:absolute;left:4663;top:5333;width:6716;height:2" coordorigin="4663,5333" coordsize="6716,0" path="m4663,5333l11379,5333e" filled="f" stroked="t" strokeweight=".696684pt" strokecolor="#606060">
                <v:path arrowok="t"/>
              </v:shape>
            </v:group>
            <v:group style="position:absolute;left:4663;top:5571;width:6721;height:2" coordorigin="4663,5571" coordsize="6721,2">
              <v:shape style="position:absolute;left:4663;top:5571;width:6721;height:2" coordorigin="4663,5571" coordsize="6721,0" path="m4663,5571l11384,5571e" filled="f" stroked="t" strokeweight=".696684pt" strokecolor="#606060">
                <v:path arrowok="t"/>
              </v:shape>
            </v:group>
            <v:group style="position:absolute;left:4668;top:5809;width:6711;height:2" coordorigin="4668,5809" coordsize="6711,2">
              <v:shape style="position:absolute;left:4668;top:5809;width:6711;height:2" coordorigin="4668,5809" coordsize="6711,0" path="m4668,5809l11379,5809e" filled="f" stroked="t" strokeweight=".696684pt" strokecolor="#5B5B5B">
                <v:path arrowok="t"/>
              </v:shape>
            </v:group>
            <v:group style="position:absolute;left:2392;top:6050;width:8992;height:2" coordorigin="2392,6050" coordsize="8992,2">
              <v:shape style="position:absolute;left:2392;top:6050;width:8992;height:2" coordorigin="2392,6050" coordsize="8992,0" path="m2392,6050l11384,6050e" filled="f" stroked="t" strokeweight=".696684pt" strokecolor="#606060">
                <v:path arrowok="t"/>
              </v:shape>
            </v:group>
            <v:group style="position:absolute;left:7561;top:6277;width:2;height:717" coordorigin="7561,6277" coordsize="2,717">
              <v:shape style="position:absolute;left:7561;top:6277;width:2;height:717" coordorigin="7561,6277" coordsize="0,717" path="m7561,6994l7561,6277e" filled="f" stroked="t" strokeweight=".696684pt" strokecolor="#646464">
                <v:path arrowok="t"/>
              </v:shape>
            </v:group>
            <v:group style="position:absolute;left:966;top:6286;width:10418;height:2" coordorigin="966,6286" coordsize="10418,2">
              <v:shape style="position:absolute;left:966;top:6286;width:10418;height:2" coordorigin="966,6286" coordsize="10418,0" path="m966,6286l11384,6286e" filled="f" stroked="t" strokeweight=".696684pt" strokecolor="#5B5B5B">
                <v:path arrowok="t"/>
              </v:shape>
            </v:group>
            <v:group style="position:absolute;left:2397;top:6749;width:8987;height:2" coordorigin="2397,6749" coordsize="8987,2">
              <v:shape style="position:absolute;left:2397;top:6749;width:8987;height:2" coordorigin="2397,6749" coordsize="8987,0" path="m2397,6749l11384,6749e" filled="f" stroked="t" strokeweight=".696684pt" strokecolor="#777777">
                <v:path arrowok="t"/>
              </v:shape>
            </v:group>
            <v:group style="position:absolute;left:2397;top:6984;width:8992;height:2" coordorigin="2397,6984" coordsize="8992,2">
              <v:shape style="position:absolute;left:2397;top:6984;width:8992;height:2" coordorigin="2397,6984" coordsize="8992,0" path="m2397,6984l11388,6984e" filled="f" stroked="t" strokeweight=".696684pt" strokecolor="#777777">
                <v:path arrowok="t"/>
              </v:shape>
            </v:group>
            <v:group style="position:absolute;left:497;top:7225;width:10887;height:2" coordorigin="497,7225" coordsize="10887,2">
              <v:shape style="position:absolute;left:497;top:7225;width:10887;height:2" coordorigin="497,7225" coordsize="10887,0" path="m497,7225l11384,7225e" filled="f" stroked="t" strokeweight=".696684pt" strokecolor="#606060">
                <v:path arrowok="t"/>
              </v:shape>
            </v:group>
            <v:group style="position:absolute;left:4679;top:7683;width:2;height:736" coordorigin="4679,7683" coordsize="2,736">
              <v:shape style="position:absolute;left:4679;top:7683;width:2;height:736" coordorigin="4679,7683" coordsize="0,736" path="m4679,8419l4679,7683e" filled="f" stroked="t" strokeweight=".696684pt" strokecolor="#545454">
                <v:path arrowok="t"/>
              </v:shape>
            </v:group>
            <v:group style="position:absolute;left:4672;top:7928;width:6711;height:2" coordorigin="4672,7928" coordsize="6711,2">
              <v:shape style="position:absolute;left:4672;top:7928;width:6711;height:2" coordorigin="4672,7928" coordsize="6711,0" path="m4672,7928l11384,7928e" filled="f" stroked="t" strokeweight=".696684pt" strokecolor="#606060">
                <v:path arrowok="t"/>
              </v:shape>
            </v:group>
            <v:group style="position:absolute;left:4668;top:8164;width:6721;height:2" coordorigin="4668,8164" coordsize="6721,2">
              <v:shape style="position:absolute;left:4668;top:8164;width:6721;height:2" coordorigin="4668,8164" coordsize="6721,0" path="m4668,8164l11388,8164e" filled="f" stroked="t" strokeweight=".696684pt" strokecolor="#606060">
                <v:path arrowok="t"/>
              </v:shape>
            </v:group>
            <v:group style="position:absolute;left:497;top:8405;width:10891;height:2" coordorigin="497,8405" coordsize="10891,2">
              <v:shape style="position:absolute;left:497;top:8405;width:10891;height:2" coordorigin="497,8405" coordsize="10891,0" path="m497,8405l11388,8405e" filled="f" stroked="t" strokeweight=".696684pt" strokecolor="#606060">
                <v:path arrowok="t"/>
              </v:shape>
            </v:group>
            <v:group style="position:absolute;left:497;top:7688;width:10891;height:2" coordorigin="497,7688" coordsize="10891,2">
              <v:shape style="position:absolute;left:497;top:7688;width:10891;height:2" coordorigin="497,7688" coordsize="10891,0" path="m497,7688l11388,7688e" filled="f" stroked="t" strokeweight=".696684pt" strokecolor="#606060">
                <v:path arrowok="t"/>
              </v:shape>
            </v:group>
            <v:group style="position:absolute;left:497;top:9203;width:10896;height:2" coordorigin="497,9203" coordsize="10896,2">
              <v:shape style="position:absolute;left:497;top:9203;width:10896;height:2" coordorigin="497,9203" coordsize="10896,0" path="m497,9203l11393,9203e" filled="f" stroked="t" strokeweight=".696684pt" strokecolor="#606060">
                <v:path arrowok="t"/>
              </v:shape>
            </v:group>
            <v:group style="position:absolute;left:497;top:10116;width:10891;height:2" coordorigin="497,10116" coordsize="10891,2">
              <v:shape style="position:absolute;left:497;top:10116;width:10891;height:2" coordorigin="497,10116" coordsize="10891,0" path="m497,10116l11388,10116e" filled="f" stroked="t" strokeweight=".696684pt" strokecolor="#606060">
                <v:path arrowok="t"/>
              </v:shape>
            </v:group>
            <v:group style="position:absolute;left:502;top:10590;width:10891;height:2" coordorigin="502,10590" coordsize="10891,2">
              <v:shape style="position:absolute;left:502;top:10590;width:10891;height:2" coordorigin="502,10590" coordsize="10891,0" path="m502,10590l11393,10590e" filled="f" stroked="t" strokeweight=".696684pt" strokecolor="#606060">
                <v:path arrowok="t"/>
              </v:shape>
            </v:group>
            <v:group style="position:absolute;left:502;top:10354;width:10891;height:2" coordorigin="502,10354" coordsize="10891,2">
              <v:shape style="position:absolute;left:502;top:10354;width:10891;height:2" coordorigin="502,10354" coordsize="10891,0" path="m502,10354l11393,10354e" filled="f" stroked="t" strokeweight=".696684pt" strokecolor="#606060">
                <v:path arrowok="t"/>
              </v:shape>
            </v:group>
            <v:group style="position:absolute;left:502;top:11064;width:10891;height:2" coordorigin="502,11064" coordsize="10891,2">
              <v:shape style="position:absolute;left:502;top:11064;width:10891;height:2" coordorigin="502,11064" coordsize="10891,0" path="m502,11064l11393,11064e" filled="f" stroked="t" strokeweight=".696684pt" strokecolor="#606060">
                <v:path arrowok="t"/>
              </v:shape>
            </v:group>
            <v:group style="position:absolute;left:506;top:11303;width:10887;height:2" coordorigin="506,11303" coordsize="10887,2">
              <v:shape style="position:absolute;left:506;top:11303;width:10887;height:2" coordorigin="506,11303" coordsize="10887,0" path="m506,11303l11393,11303e" filled="f" stroked="t" strokeweight=".696684pt" strokecolor="#606060">
                <v:path arrowok="t"/>
              </v:shape>
            </v:group>
            <v:group style="position:absolute;left:1347;top:11260;width:2;height:5012" coordorigin="1347,11260" coordsize="2,5012">
              <v:shape style="position:absolute;left:1347;top:11260;width:2;height:5012" coordorigin="1347,11260" coordsize="0,5012" path="m1347,16272l1347,11260e" filled="f" stroked="t" strokeweight=".696684pt" strokecolor="#545454">
                <v:path arrowok="t"/>
              </v:shape>
            </v:group>
            <v:group style="position:absolute;left:1832;top:11303;width:2;height:4965" coordorigin="1832,11303" coordsize="2,4965">
              <v:shape style="position:absolute;left:1832;top:11303;width:2;height:4965" coordorigin="1832,11303" coordsize="0,4965" path="m1832,16267l1832,11303e" filled="f" stroked="t" strokeweight=".696684pt" strokecolor="#4F4F4F">
                <v:path arrowok="t"/>
              </v:shape>
            </v:group>
            <v:group style="position:absolute;left:502;top:11543;width:10891;height:2" coordorigin="502,11543" coordsize="10891,2">
              <v:shape style="position:absolute;left:502;top:11543;width:10891;height:2" coordorigin="502,11543" coordsize="10891,0" path="m502,11543l11393,11543e" filled="f" stroked="t" strokeweight=".696684pt" strokecolor="#646464">
                <v:path arrowok="t"/>
              </v:shape>
            </v:group>
            <v:group style="position:absolute;left:506;top:13606;width:1918;height:2" coordorigin="506,13606" coordsize="1918,2">
              <v:shape style="position:absolute;left:506;top:13606;width:1918;height:2" coordorigin="506,13606" coordsize="1918,0" path="m506,13606l2424,13606e" filled="f" stroked="t" strokeweight=".696684pt" strokecolor="#606060">
                <v:path arrowok="t"/>
              </v:shape>
            </v:group>
            <v:group style="position:absolute;left:511;top:16246;width:7320;height:2" coordorigin="511,16246" coordsize="7320,2">
              <v:shape style="position:absolute;left:511;top:16246;width:7320;height:2" coordorigin="511,16246" coordsize="7320,0" path="m511,16246l7831,16246e" filled="f" stroked="t" strokeweight=".696684pt" strokecolor="#707070">
                <v:path arrowok="t"/>
              </v:shape>
            </v:group>
            <v:group style="position:absolute;left:7150;top:11298;width:2;height:4950" coordorigin="7150,11298" coordsize="2,4950">
              <v:shape style="position:absolute;left:7150;top:11298;width:2;height:4950" coordorigin="7150,11298" coordsize="0,4950" path="m7150,16248l7150,11298e" filled="f" stroked="t" strokeweight=".696684pt" strokecolor="#545454">
                <v:path arrowok="t"/>
              </v:shape>
            </v:group>
            <v:group style="position:absolute;left:5930;top:2403;width:2;height:256" coordorigin="5930,2403" coordsize="2,256">
              <v:shape style="position:absolute;left:5930;top:2403;width:2;height:256" coordorigin="5930,2403" coordsize="0,256" path="m5930,2659l5930,2403e" filled="f" stroked="t" strokeweight="2.26125pt" strokecolor="#DBDBDB">
                <v:path arrowok="t"/>
              </v:shape>
            </v:group>
            <w10:wrap type="none"/>
          </v:group>
        </w:pict>
      </w:r>
      <w:r>
        <w:rPr>
          <w:sz w:val="28"/>
          <w:szCs w:val="28"/>
        </w:rPr>
      </w:r>
    </w:p>
    <w:p>
      <w:pPr>
        <w:spacing w:before="0" w:after="0" w:line="240" w:lineRule="auto"/>
        <w:ind w:left="20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79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79" w:right="-20"/>
        <w:jc w:val="left"/>
        <w:tabs>
          <w:tab w:pos="86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363636"/>
          <w:spacing w:val="-3"/>
          <w:w w:val="100"/>
        </w:rPr>
        <w:t>E</w:t>
      </w:r>
      <w:r>
        <w:rPr>
          <w:rFonts w:ascii="Arial" w:hAnsi="Arial" w:cs="Arial" w:eastAsia="Arial"/>
          <w:sz w:val="21"/>
          <w:szCs w:val="21"/>
          <w:color w:val="858989"/>
          <w:spacing w:val="0"/>
          <w:w w:val="100"/>
        </w:rPr>
        <w:t>rd</w:t>
      </w:r>
      <w:r>
        <w:rPr>
          <w:rFonts w:ascii="Arial" w:hAnsi="Arial" w:cs="Arial" w:eastAsia="Arial"/>
          <w:sz w:val="21"/>
          <w:szCs w:val="21"/>
          <w:color w:val="858989"/>
          <w:spacing w:val="-15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858989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858989"/>
          <w:spacing w:val="7"/>
          <w:w w:val="100"/>
        </w:rPr>
        <w:t>Y</w:t>
      </w:r>
      <w:r>
        <w:rPr>
          <w:rFonts w:ascii="Arial" w:hAnsi="Arial" w:cs="Arial" w:eastAsia="Arial"/>
          <w:sz w:val="21"/>
          <w:szCs w:val="21"/>
          <w:color w:val="646970"/>
          <w:spacing w:val="0"/>
          <w:w w:val="100"/>
        </w:rPr>
        <w:t>ILDIRIM</w:t>
      </w:r>
      <w:r>
        <w:rPr>
          <w:rFonts w:ascii="Arial" w:hAnsi="Arial" w:cs="Arial" w:eastAsia="Arial"/>
          <w:sz w:val="21"/>
          <w:szCs w:val="21"/>
          <w:color w:val="646970"/>
          <w:spacing w:val="0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646970"/>
          <w:spacing w:val="4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646970"/>
          <w:spacing w:val="0"/>
          <w:w w:val="175"/>
        </w:rPr>
        <w:t>ı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36" w:after="0" w:line="240" w:lineRule="auto"/>
        <w:ind w:left="-37" w:right="126"/>
        <w:jc w:val="center"/>
        <w:tabs>
          <w:tab w:pos="12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Courier New" w:hAnsi="Courier New" w:cs="Courier New" w:eastAsia="Courier New"/>
          <w:sz w:val="23"/>
          <w:szCs w:val="23"/>
          <w:color w:val="494949"/>
          <w:spacing w:val="0"/>
          <w:w w:val="100"/>
          <w:position w:val="2"/>
        </w:rPr>
        <w:t>G</w:t>
      </w:r>
      <w:r>
        <w:rPr>
          <w:rFonts w:ascii="Courier New" w:hAnsi="Courier New" w:cs="Courier New" w:eastAsia="Courier New"/>
          <w:sz w:val="23"/>
          <w:szCs w:val="23"/>
          <w:color w:val="494949"/>
          <w:spacing w:val="1"/>
          <w:w w:val="100"/>
          <w:position w:val="2"/>
        </w:rPr>
        <w:t>ü</w:t>
      </w:r>
      <w:r>
        <w:rPr>
          <w:rFonts w:ascii="Courier New" w:hAnsi="Courier New" w:cs="Courier New" w:eastAsia="Courier New"/>
          <w:sz w:val="23"/>
          <w:szCs w:val="23"/>
          <w:color w:val="777979"/>
          <w:spacing w:val="0"/>
          <w:w w:val="100"/>
          <w:position w:val="2"/>
        </w:rPr>
        <w:t>ne</w:t>
      </w:r>
      <w:r>
        <w:rPr>
          <w:rFonts w:ascii="Courier New" w:hAnsi="Courier New" w:cs="Courier New" w:eastAsia="Courier New"/>
          <w:sz w:val="23"/>
          <w:szCs w:val="23"/>
          <w:color w:val="777979"/>
          <w:spacing w:val="0"/>
          <w:w w:val="100"/>
          <w:position w:val="2"/>
        </w:rPr>
        <w:tab/>
      </w:r>
      <w:r>
        <w:rPr>
          <w:rFonts w:ascii="Courier New" w:hAnsi="Courier New" w:cs="Courier New" w:eastAsia="Courier New"/>
          <w:sz w:val="23"/>
          <w:szCs w:val="23"/>
          <w:color w:val="777979"/>
          <w:spacing w:val="0"/>
          <w:w w:val="100"/>
          <w:position w:val="2"/>
        </w:rPr>
      </w:r>
      <w:r>
        <w:rPr>
          <w:rFonts w:ascii="Arial" w:hAnsi="Arial" w:cs="Arial" w:eastAsia="Arial"/>
          <w:sz w:val="19"/>
          <w:szCs w:val="19"/>
          <w:color w:val="646970"/>
          <w:spacing w:val="0"/>
          <w:w w:val="100"/>
          <w:b/>
          <w:bCs/>
          <w:position w:val="0"/>
        </w:rPr>
        <w:t>1</w:t>
      </w:r>
      <w:r>
        <w:rPr>
          <w:rFonts w:ascii="Arial" w:hAnsi="Arial" w:cs="Arial" w:eastAsia="Arial"/>
          <w:sz w:val="19"/>
          <w:szCs w:val="19"/>
          <w:color w:val="646970"/>
          <w:spacing w:val="0"/>
          <w:w w:val="100"/>
          <w:b/>
          <w:bCs/>
          <w:position w:val="0"/>
        </w:rPr>
        <w:t>.</w:t>
      </w:r>
      <w:r>
        <w:rPr>
          <w:rFonts w:ascii="Arial" w:hAnsi="Arial" w:cs="Arial" w:eastAsia="Arial"/>
          <w:sz w:val="19"/>
          <w:szCs w:val="19"/>
          <w:color w:val="646970"/>
          <w:spacing w:val="-4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9"/>
          <w:szCs w:val="19"/>
          <w:color w:val="646970"/>
          <w:spacing w:val="0"/>
          <w:w w:val="104"/>
          <w:b/>
          <w:bCs/>
          <w:position w:val="0"/>
        </w:rPr>
        <w:t>Posta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362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Gru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   </w:t>
      </w:r>
      <w:r>
        <w:rPr>
          <w:rFonts w:ascii="Arial" w:hAnsi="Arial" w:cs="Arial" w:eastAsia="Arial"/>
          <w:sz w:val="18"/>
          <w:szCs w:val="18"/>
          <w:color w:val="363636"/>
          <w:spacing w:val="13"/>
          <w:w w:val="100"/>
        </w:rPr>
        <w:t> </w:t>
      </w:r>
      <w:r>
        <w:rPr>
          <w:rFonts w:ascii="Arial" w:hAnsi="Arial" w:cs="Arial" w:eastAsia="Arial"/>
          <w:sz w:val="20"/>
          <w:szCs w:val="20"/>
          <w:color w:val="858989"/>
          <w:spacing w:val="0"/>
          <w:w w:val="100"/>
          <w:b/>
          <w:bCs/>
        </w:rPr>
        <w:t>ar</w:t>
      </w:r>
      <w:r>
        <w:rPr>
          <w:rFonts w:ascii="Arial" w:hAnsi="Arial" w:cs="Arial" w:eastAsia="Arial"/>
          <w:sz w:val="20"/>
          <w:szCs w:val="20"/>
          <w:color w:val="858989"/>
          <w:spacing w:val="-10"/>
          <w:w w:val="100"/>
          <w:b/>
          <w:bCs/>
        </w:rPr>
        <w:t> </w:t>
      </w:r>
      <w:r>
        <w:rPr>
          <w:rFonts w:ascii="Arial" w:hAnsi="Arial" w:cs="Arial" w:eastAsia="Arial"/>
          <w:sz w:val="20"/>
          <w:szCs w:val="20"/>
          <w:color w:val="646970"/>
          <w:spacing w:val="0"/>
          <w:w w:val="100"/>
          <w:b/>
          <w:bCs/>
        </w:rPr>
        <w:t>Amirl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53" w:right="-20"/>
        <w:jc w:val="lef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777979"/>
          <w:spacing w:val="0"/>
          <w:w w:val="100"/>
        </w:rPr>
        <w:t>Eırgürıı</w:t>
      </w:r>
      <w:r>
        <w:rPr>
          <w:rFonts w:ascii="Arial" w:hAnsi="Arial" w:cs="Arial" w:eastAsia="Arial"/>
          <w:sz w:val="25"/>
          <w:szCs w:val="25"/>
          <w:color w:val="777979"/>
          <w:spacing w:val="-21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777979"/>
          <w:spacing w:val="0"/>
          <w:w w:val="117"/>
        </w:rPr>
        <w:t>KAYA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33" w:lineRule="exact"/>
        <w:ind w:left="134" w:right="-58"/>
        <w:jc w:val="center"/>
        <w:rPr>
          <w:rFonts w:ascii="Arial" w:hAnsi="Arial" w:cs="Arial" w:eastAsia="Arial"/>
          <w:sz w:val="24"/>
          <w:szCs w:val="24"/>
        </w:rPr>
      </w:pPr>
      <w:rPr/>
      <w:r>
        <w:rPr>
          <w:rFonts w:ascii="Arial" w:hAnsi="Arial" w:cs="Arial" w:eastAsia="Arial"/>
          <w:sz w:val="24"/>
          <w:szCs w:val="24"/>
          <w:color w:val="858989"/>
          <w:spacing w:val="0"/>
          <w:w w:val="77"/>
          <w:position w:val="-3"/>
        </w:rPr>
        <w:t>I</w:t>
      </w:r>
      <w:r>
        <w:rPr>
          <w:rFonts w:ascii="Arial" w:hAnsi="Arial" w:cs="Arial" w:eastAsia="Arial"/>
          <w:sz w:val="24"/>
          <w:szCs w:val="24"/>
          <w:color w:val="858989"/>
          <w:spacing w:val="2"/>
          <w:w w:val="77"/>
          <w:position w:val="-3"/>
        </w:rPr>
        <w:t>t</w:t>
      </w:r>
      <w:r>
        <w:rPr>
          <w:rFonts w:ascii="Arial" w:hAnsi="Arial" w:cs="Arial" w:eastAsia="Arial"/>
          <w:sz w:val="24"/>
          <w:szCs w:val="24"/>
          <w:color w:val="646970"/>
          <w:spacing w:val="0"/>
          <w:w w:val="77"/>
          <w:position w:val="-3"/>
        </w:rPr>
        <w:t>fai</w:t>
      </w:r>
      <w:r>
        <w:rPr>
          <w:rFonts w:ascii="Arial" w:hAnsi="Arial" w:cs="Arial" w:eastAsia="Arial"/>
          <w:sz w:val="24"/>
          <w:szCs w:val="24"/>
          <w:color w:val="646970"/>
          <w:spacing w:val="1"/>
          <w:w w:val="77"/>
          <w:position w:val="-3"/>
        </w:rPr>
        <w:t>y</w:t>
      </w:r>
      <w:r>
        <w:rPr>
          <w:rFonts w:ascii="Arial" w:hAnsi="Arial" w:cs="Arial" w:eastAsia="Arial"/>
          <w:sz w:val="24"/>
          <w:szCs w:val="24"/>
          <w:color w:val="858989"/>
          <w:spacing w:val="0"/>
          <w:w w:val="77"/>
          <w:position w:val="-3"/>
        </w:rPr>
        <w:t>e</w:t>
      </w:r>
      <w:r>
        <w:rPr>
          <w:rFonts w:ascii="Arial" w:hAnsi="Arial" w:cs="Arial" w:eastAsia="Arial"/>
          <w:sz w:val="24"/>
          <w:szCs w:val="24"/>
          <w:color w:val="858989"/>
          <w:spacing w:val="-9"/>
          <w:w w:val="77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777979"/>
          <w:spacing w:val="0"/>
          <w:w w:val="67"/>
          <w:position w:val="-3"/>
        </w:rPr>
        <w:t>G</w:t>
      </w:r>
      <w:r>
        <w:rPr>
          <w:rFonts w:ascii="Arial" w:hAnsi="Arial" w:cs="Arial" w:eastAsia="Arial"/>
          <w:sz w:val="23"/>
          <w:szCs w:val="23"/>
          <w:color w:val="777979"/>
          <w:spacing w:val="3"/>
          <w:w w:val="67"/>
          <w:position w:val="-3"/>
        </w:rPr>
        <w:t>O</w:t>
      </w:r>
      <w:r>
        <w:rPr>
          <w:rFonts w:ascii="Arial" w:hAnsi="Arial" w:cs="Arial" w:eastAsia="Arial"/>
          <w:sz w:val="24"/>
          <w:szCs w:val="24"/>
          <w:color w:val="777979"/>
          <w:spacing w:val="0"/>
          <w:w w:val="67"/>
          <w:position w:val="-3"/>
        </w:rPr>
        <w:t>nev</w:t>
      </w:r>
      <w:r>
        <w:rPr>
          <w:rFonts w:ascii="Arial" w:hAnsi="Arial" w:cs="Arial" w:eastAsia="Arial"/>
          <w:sz w:val="24"/>
          <w:szCs w:val="24"/>
          <w:color w:val="777979"/>
          <w:spacing w:val="14"/>
          <w:w w:val="67"/>
          <w:position w:val="-3"/>
        </w:rPr>
        <w:t> </w:t>
      </w:r>
      <w:r>
        <w:rPr>
          <w:rFonts w:ascii="Arial" w:hAnsi="Arial" w:cs="Arial" w:eastAsia="Arial"/>
          <w:sz w:val="23"/>
          <w:szCs w:val="23"/>
          <w:color w:val="777979"/>
          <w:spacing w:val="0"/>
          <w:w w:val="72"/>
          <w:position w:val="-3"/>
        </w:rPr>
        <w:t>B</w:t>
      </w:r>
      <w:r>
        <w:rPr>
          <w:rFonts w:ascii="Arial" w:hAnsi="Arial" w:cs="Arial" w:eastAsia="Arial"/>
          <w:sz w:val="23"/>
          <w:szCs w:val="23"/>
          <w:color w:val="777979"/>
          <w:spacing w:val="4"/>
          <w:w w:val="73"/>
          <w:position w:val="-3"/>
        </w:rPr>
        <w:t>ö</w:t>
      </w:r>
      <w:r>
        <w:rPr>
          <w:rFonts w:ascii="Arial" w:hAnsi="Arial" w:cs="Arial" w:eastAsia="Arial"/>
          <w:sz w:val="23"/>
          <w:szCs w:val="23"/>
          <w:color w:val="595959"/>
          <w:spacing w:val="-10"/>
          <w:w w:val="115"/>
          <w:position w:val="-3"/>
        </w:rPr>
        <w:t>l</w:t>
      </w:r>
      <w:r>
        <w:rPr>
          <w:rFonts w:ascii="Arial" w:hAnsi="Arial" w:cs="Arial" w:eastAsia="Arial"/>
          <w:sz w:val="23"/>
          <w:szCs w:val="23"/>
          <w:color w:val="777979"/>
          <w:spacing w:val="0"/>
          <w:w w:val="78"/>
          <w:position w:val="-3"/>
        </w:rPr>
        <w:t>ge</w:t>
      </w:r>
      <w:r>
        <w:rPr>
          <w:rFonts w:ascii="Arial" w:hAnsi="Arial" w:cs="Arial" w:eastAsia="Arial"/>
          <w:sz w:val="23"/>
          <w:szCs w:val="23"/>
          <w:color w:val="777979"/>
          <w:spacing w:val="-33"/>
          <w:w w:val="100"/>
          <w:position w:val="-3"/>
        </w:rPr>
        <w:t> </w:t>
      </w:r>
      <w:r>
        <w:rPr>
          <w:rFonts w:ascii="Arial" w:hAnsi="Arial" w:cs="Arial" w:eastAsia="Arial"/>
          <w:sz w:val="24"/>
          <w:szCs w:val="24"/>
          <w:color w:val="777979"/>
          <w:spacing w:val="4"/>
          <w:w w:val="68"/>
          <w:position w:val="-3"/>
        </w:rPr>
        <w:t>A</w:t>
      </w:r>
      <w:r>
        <w:rPr>
          <w:rFonts w:ascii="Arial" w:hAnsi="Arial" w:cs="Arial" w:eastAsia="Arial"/>
          <w:sz w:val="24"/>
          <w:szCs w:val="24"/>
          <w:color w:val="595959"/>
          <w:spacing w:val="0"/>
          <w:w w:val="80"/>
          <w:position w:val="-3"/>
        </w:rPr>
        <w:t>miri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left="985" w:right="-20"/>
        <w:jc w:val="left"/>
        <w:tabs>
          <w:tab w:pos="1560" w:val="left"/>
        </w:tabs>
        <w:rPr>
          <w:rFonts w:ascii="Arial" w:hAnsi="Arial" w:cs="Arial" w:eastAsia="Arial"/>
          <w:sz w:val="40"/>
          <w:szCs w:val="40"/>
        </w:rPr>
      </w:pPr>
      <w:rPr/>
      <w:r>
        <w:rPr>
          <w:rFonts w:ascii="Arial" w:hAnsi="Arial" w:cs="Arial" w:eastAsia="Arial"/>
          <w:sz w:val="40"/>
          <w:szCs w:val="40"/>
          <w:color w:val="858989"/>
          <w:spacing w:val="5"/>
          <w:w w:val="57"/>
          <w:position w:val="-3"/>
        </w:rPr>
        <w:t>.</w:t>
      </w:r>
      <w:r>
        <w:rPr>
          <w:rFonts w:ascii="Arial" w:hAnsi="Arial" w:cs="Arial" w:eastAsia="Arial"/>
          <w:sz w:val="40"/>
          <w:szCs w:val="40"/>
          <w:color w:val="3D4293"/>
          <w:spacing w:val="0"/>
          <w:w w:val="141"/>
          <w:position w:val="-3"/>
        </w:rPr>
        <w:t>//</w:t>
      </w:r>
      <w:r>
        <w:rPr>
          <w:rFonts w:ascii="Arial" w:hAnsi="Arial" w:cs="Arial" w:eastAsia="Arial"/>
          <w:sz w:val="40"/>
          <w:szCs w:val="40"/>
          <w:color w:val="3D4293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40"/>
          <w:szCs w:val="40"/>
          <w:color w:val="3D4293"/>
          <w:spacing w:val="0"/>
          <w:w w:val="100"/>
          <w:position w:val="-3"/>
        </w:rPr>
      </w:r>
      <w:r>
        <w:rPr>
          <w:rFonts w:ascii="Arial" w:hAnsi="Arial" w:cs="Arial" w:eastAsia="Arial"/>
          <w:sz w:val="40"/>
          <w:szCs w:val="40"/>
          <w:color w:val="4F529A"/>
          <w:spacing w:val="0"/>
          <w:w w:val="234"/>
          <w:i/>
          <w:position w:val="-3"/>
        </w:rPr>
        <w:t>$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0" w:after="0" w:line="312" w:lineRule="exact"/>
        <w:ind w:left="1078" w:right="-20"/>
        <w:jc w:val="left"/>
        <w:rPr>
          <w:rFonts w:ascii="Courier New" w:hAnsi="Courier New" w:cs="Courier New" w:eastAsia="Courier New"/>
          <w:sz w:val="35"/>
          <w:szCs w:val="35"/>
        </w:rPr>
      </w:pPr>
      <w:rPr/>
      <w:r>
        <w:rPr>
          <w:rFonts w:ascii="Courier New" w:hAnsi="Courier New" w:cs="Courier New" w:eastAsia="Courier New"/>
          <w:sz w:val="35"/>
          <w:szCs w:val="35"/>
          <w:color w:val="3D4293"/>
          <w:spacing w:val="0"/>
          <w:w w:val="100"/>
          <w:i/>
          <w:position w:val="4"/>
        </w:rPr>
        <w:t>;o5</w:t>
      </w:r>
      <w:r>
        <w:rPr>
          <w:rFonts w:ascii="Courier New" w:hAnsi="Courier New" w:cs="Courier New" w:eastAsia="Courier New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141"/>
        <w:jc w:val="righ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67729C"/>
          <w:spacing w:val="0"/>
          <w:w w:val="51"/>
        </w:rPr>
        <w:t>.....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1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6" w:lineRule="exact"/>
        <w:ind w:left="33" w:right="-80"/>
        <w:jc w:val="left"/>
        <w:tabs>
          <w:tab w:pos="1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İbrahim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YlK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2" w:lineRule="exact"/>
        <w:ind w:left="255" w:right="31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363636"/>
          <w:w w:val="79"/>
        </w:rPr>
        <w:t>iır</w:t>
      </w:r>
      <w:r>
        <w:rPr>
          <w:rFonts w:ascii="Arial" w:hAnsi="Arial" w:cs="Arial" w:eastAsia="Arial"/>
          <w:sz w:val="23"/>
          <w:szCs w:val="23"/>
          <w:color w:val="363636"/>
          <w:spacing w:val="-6"/>
          <w:w w:val="80"/>
        </w:rPr>
        <w:t>a</w:t>
      </w:r>
      <w:r>
        <w:rPr>
          <w:rFonts w:ascii="Arial" w:hAnsi="Arial" w:cs="Arial" w:eastAsia="Arial"/>
          <w:sz w:val="23"/>
          <w:szCs w:val="23"/>
          <w:color w:val="646970"/>
          <w:spacing w:val="0"/>
          <w:w w:val="121"/>
        </w:rPr>
        <w:t>·</w:t>
      </w:r>
      <w:r>
        <w:rPr>
          <w:rFonts w:ascii="Arial" w:hAnsi="Arial" w:cs="Arial" w:eastAsia="Arial"/>
          <w:sz w:val="23"/>
          <w:szCs w:val="23"/>
          <w:color w:val="646970"/>
          <w:spacing w:val="0"/>
          <w:w w:val="100"/>
        </w:rPr>
        <w:t>  </w:t>
      </w:r>
      <w:r>
        <w:rPr>
          <w:rFonts w:ascii="Arial" w:hAnsi="Arial" w:cs="Arial" w:eastAsia="Arial"/>
          <w:sz w:val="23"/>
          <w:szCs w:val="23"/>
          <w:color w:val="646970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9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91"/>
          <w:position w:val="-3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91"/>
          <w:position w:val="-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98"/>
          <w:position w:val="-3"/>
        </w:rPr>
        <w:t>seyi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8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AV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56"/>
          <w:position w:val="-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31" w:lineRule="exact"/>
        <w:ind w:left="1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w w:val="47"/>
          <w:position w:val="77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39"/>
          <w:w w:val="100"/>
          <w:position w:val="77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-76"/>
          <w:w w:val="100"/>
          <w:position w:val="77"/>
        </w:rPr>
        <w:t>ş</w:t>
      </w:r>
      <w:r>
        <w:rPr>
          <w:rFonts w:ascii="Times New Roman" w:hAnsi="Times New Roman" w:cs="Times New Roman" w:eastAsia="Times New Roman"/>
          <w:sz w:val="123"/>
          <w:szCs w:val="123"/>
          <w:color w:val="3D4293"/>
          <w:spacing w:val="-274"/>
          <w:w w:val="100"/>
          <w:i/>
          <w:position w:val="2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0"/>
          <w:w w:val="100"/>
          <w:position w:val="77"/>
        </w:rPr>
        <w:t>çi</w:t>
      </w:r>
      <w:r>
        <w:rPr>
          <w:rFonts w:ascii="Times New Roman" w:hAnsi="Times New Roman" w:cs="Times New Roman" w:eastAsia="Times New Roman"/>
          <w:sz w:val="21"/>
          <w:szCs w:val="21"/>
          <w:color w:val="595959"/>
          <w:spacing w:val="33"/>
          <w:w w:val="100"/>
          <w:position w:val="77"/>
        </w:rPr>
        <w:t> </w:t>
      </w:r>
      <w:r>
        <w:rPr>
          <w:rFonts w:ascii="Arial" w:hAnsi="Arial" w:cs="Arial" w:eastAsia="Arial"/>
          <w:sz w:val="22"/>
          <w:szCs w:val="22"/>
          <w:color w:val="282828"/>
          <w:spacing w:val="1"/>
          <w:w w:val="116"/>
          <w:position w:val="77"/>
        </w:rPr>
        <w:t>i</w:t>
      </w:r>
      <w:r>
        <w:rPr>
          <w:rFonts w:ascii="Arial" w:hAnsi="Arial" w:cs="Arial" w:eastAsia="Arial"/>
          <w:sz w:val="22"/>
          <w:szCs w:val="22"/>
          <w:color w:val="595959"/>
          <w:spacing w:val="2"/>
          <w:w w:val="116"/>
          <w:position w:val="77"/>
        </w:rPr>
        <w:t>t</w:t>
      </w:r>
      <w:r>
        <w:rPr>
          <w:rFonts w:ascii="Arial" w:hAnsi="Arial" w:cs="Arial" w:eastAsia="Arial"/>
          <w:sz w:val="22"/>
          <w:szCs w:val="22"/>
          <w:color w:val="595959"/>
          <w:spacing w:val="0"/>
          <w:w w:val="116"/>
          <w:position w:val="77"/>
        </w:rPr>
        <w:t>f</w:t>
      </w:r>
      <w:r>
        <w:rPr>
          <w:rFonts w:ascii="Arial" w:hAnsi="Arial" w:cs="Arial" w:eastAsia="Arial"/>
          <w:sz w:val="22"/>
          <w:szCs w:val="22"/>
          <w:color w:val="595959"/>
          <w:spacing w:val="0"/>
          <w:w w:val="116"/>
          <w:position w:val="77"/>
        </w:rPr>
        <w:t> </w:t>
      </w:r>
      <w:r>
        <w:rPr>
          <w:rFonts w:ascii="Arial" w:hAnsi="Arial" w:cs="Arial" w:eastAsia="Arial"/>
          <w:sz w:val="22"/>
          <w:szCs w:val="22"/>
          <w:color w:val="595959"/>
          <w:spacing w:val="22"/>
          <w:w w:val="116"/>
          <w:position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858989"/>
          <w:spacing w:val="0"/>
          <w:w w:val="237"/>
          <w:position w:val="7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858989"/>
          <w:spacing w:val="-31"/>
          <w:w w:val="100"/>
          <w:position w:val="7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77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60" w:right="300"/>
          <w:cols w:num="4" w:equalWidth="0">
            <w:col w:w="841" w:space="1340"/>
            <w:col w:w="2189" w:space="440"/>
            <w:col w:w="1783" w:space="1672"/>
            <w:col w:w="2995"/>
          </w:cols>
        </w:sectPr>
      </w:pPr>
      <w:rPr/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3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.855698pt;margin-top:-9.749482pt;width:26.604601pt;height:43.5pt;mso-position-horizontal-relative:page;mso-position-vertical-relative:paragraph;z-index:-15642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Arial" w:hAnsi="Arial" w:cs="Arial" w:eastAsia="Arial"/>
                      <w:sz w:val="87"/>
                      <w:szCs w:val="87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363636"/>
                      <w:spacing w:val="0"/>
                      <w:w w:val="110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7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7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8" w:lineRule="exact"/>
        <w:ind w:left="3638" w:right="-20"/>
        <w:jc w:val="left"/>
        <w:tabs>
          <w:tab w:pos="9940" w:val="left"/>
        </w:tabs>
        <w:rPr>
          <w:rFonts w:ascii="Times New Roman" w:hAnsi="Times New Roman" w:cs="Times New Roman" w:eastAsia="Times New Roman"/>
          <w:sz w:val="13"/>
          <w:szCs w:val="1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8"/>
        </w:rPr>
        <w:t>İTFAİYE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8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0"/>
          <w:w w:val="93"/>
        </w:rPr>
        <w:t>DAİRESi</w:t>
      </w:r>
      <w:r>
        <w:rPr>
          <w:rFonts w:ascii="Times New Roman" w:hAnsi="Times New Roman" w:cs="Times New Roman" w:eastAsia="Times New Roman"/>
          <w:sz w:val="23"/>
          <w:szCs w:val="23"/>
          <w:color w:val="363636"/>
          <w:spacing w:val="27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6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363636"/>
          <w:spacing w:val="0"/>
          <w:w w:val="156"/>
        </w:rPr>
        <w:t>"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6" w:after="0" w:line="198" w:lineRule="exact"/>
        <w:ind w:left="742"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63636"/>
          <w:w w:val="78"/>
          <w:position w:val="2"/>
        </w:rPr>
        <w:t>IZ</w:t>
      </w:r>
      <w:r>
        <w:rPr>
          <w:rFonts w:ascii="Arial" w:hAnsi="Arial" w:cs="Arial" w:eastAsia="Arial"/>
          <w:sz w:val="14"/>
          <w:szCs w:val="14"/>
          <w:color w:val="363636"/>
          <w:spacing w:val="-27"/>
          <w:w w:val="100"/>
          <w:position w:val="2"/>
        </w:rPr>
        <w:t> 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78"/>
          <w:position w:val="2"/>
        </w:rPr>
        <w:t>MIR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-3"/>
        </w:rPr>
        <w:t>İ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7"/>
          <w:position w:val="-3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left="558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363636"/>
          <w:spacing w:val="0"/>
          <w:w w:val="65"/>
          <w:position w:val="-1"/>
        </w:rPr>
        <w:t>BÜYÜKŞEHIR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591" w:right="-20"/>
        <w:jc w:val="left"/>
        <w:tabs>
          <w:tab w:pos="4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77"/>
        </w:rPr>
        <w:t>BELEDIYESI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7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71" w:lineRule="exact"/>
        <w:ind w:left="94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5"/>
          <w:szCs w:val="15"/>
          <w:color w:val="AFAFB3"/>
          <w:spacing w:val="0"/>
          <w:w w:val="517"/>
        </w:rPr>
        <w:t>-</w:t>
      </w:r>
      <w:r>
        <w:rPr>
          <w:rFonts w:ascii="Arial" w:hAnsi="Arial" w:cs="Arial" w:eastAsia="Arial"/>
          <w:sz w:val="15"/>
          <w:szCs w:val="15"/>
          <w:color w:val="AFAFB3"/>
          <w:spacing w:val="-37"/>
          <w:w w:val="51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FAFB3"/>
          <w:spacing w:val="0"/>
          <w:w w:val="517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7" w:after="0" w:line="240" w:lineRule="auto"/>
        <w:ind w:left="106" w:right="-20"/>
        <w:jc w:val="left"/>
        <w:tabs>
          <w:tab w:pos="1460" w:val="left"/>
          <w:tab w:pos="3000" w:val="left"/>
          <w:tab w:pos="5360" w:val="left"/>
          <w:tab w:pos="7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Qla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11.05.2017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ı2:52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trcl: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40" w:lineRule="auto"/>
        <w:ind w:left="116" w:right="-20"/>
        <w:jc w:val="left"/>
        <w:tabs>
          <w:tab w:pos="1460" w:val="left"/>
          <w:tab w:pos="3000" w:val="left"/>
          <w:tab w:pos="4360" w:val="left"/>
          <w:tab w:pos="5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11.05.20ı7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5"/>
          <w:position w:val="0"/>
        </w:rPr>
        <w:t>:2972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61" w:lineRule="auto"/>
        <w:ind w:left="116" w:right="4809"/>
        <w:jc w:val="left"/>
        <w:tabs>
          <w:tab w:pos="1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6"/>
        </w:rPr>
        <w:t>Eg-iıinı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8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Orhanveli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Balçova-IZMiR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Eı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23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100"/>
        </w:rPr>
        <w:t>itinı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MahaiJesi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Orhanveli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önü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</w:rPr>
        <w:t>Baly_ova-IZMlR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39" w:lineRule="auto"/>
        <w:ind w:left="106" w:right="937" w:firstLine="5"/>
        <w:jc w:val="left"/>
        <w:tabs>
          <w:tab w:pos="1440" w:val="left"/>
          <w:tab w:pos="3480" w:val="left"/>
          <w:tab w:pos="4540" w:val="left"/>
          <w:tab w:pos="678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0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Yangıoı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1"/>
          <w:w w:val="9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Dikkatsizlik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1"/>
          <w:position w:val="2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4"/>
          <w:w w:val="91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3"/>
          <w:position w:val="-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34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-2"/>
        </w:rPr>
        <w:t>Betonarmj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K.agil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-2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3"/>
          <w:position w:val="-2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3"/>
          <w:w w:val="113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332"/>
          <w:position w:val="-2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C6C6C8"/>
          <w:spacing w:val="0"/>
          <w:w w:val="91"/>
          <w:position w:val="-2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C6C6C8"/>
          <w:spacing w:val="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7"/>
          <w:position w:val="-2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0"/>
          <w:w w:val="98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380"/>
          <w:position w:val="-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67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rrangını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12:58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16" w:right="-20"/>
        <w:jc w:val="left"/>
        <w:tabs>
          <w:tab w:pos="2000" w:val="left"/>
          <w:tab w:pos="5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Balçova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!Kiracı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2" w:after="0" w:line="240" w:lineRule="auto"/>
        <w:ind w:left="20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Anıiri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93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f.Eri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Sadı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GÖDE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06" w:right="-20"/>
        <w:jc w:val="left"/>
        <w:tabs>
          <w:tab w:pos="2000" w:val="left"/>
          <w:tab w:pos="458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0"/>
          <w:position w:val="0"/>
        </w:rPr>
        <w:t>fA.raç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1"/>
          <w:position w:val="0"/>
        </w:rPr>
        <w:t>ık.ı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1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2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ı2:53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8"/>
          <w:position w:val="0"/>
        </w:rPr>
        <w:t>12:57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4" w:lineRule="exact"/>
        <w:ind w:left="116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2"/>
          <w:w w:val="93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0"/>
          <w:position w:val="-1"/>
        </w:rPr>
        <w:t>fA.raç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-1"/>
        </w:rPr>
        <w:t>667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2" w:after="0" w:line="240" w:lineRule="auto"/>
        <w:ind w:left="4512" w:right="481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4529" w:right="468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66" w:lineRule="auto"/>
        <w:ind w:left="2027" w:right="4338" w:firstLine="2524"/>
        <w:jc w:val="left"/>
        <w:tabs>
          <w:tab w:pos="4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algaz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6"/>
        </w:rPr>
        <w:t>Geli§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7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16" w:right="-20"/>
        <w:jc w:val="left"/>
        <w:tabs>
          <w:tab w:pos="452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43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43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4"/>
          <w:w w:val="14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2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0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0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2" w:after="0" w:line="240" w:lineRule="auto"/>
        <w:ind w:left="20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06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Göıüldüğü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exact"/>
        <w:ind w:left="120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83"/>
          <w:position w:val="-1"/>
        </w:rPr>
        <w:t>Durum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60" w:bottom="280" w:left="280" w:right="200"/>
        </w:sectPr>
      </w:pPr>
      <w:rPr/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06" w:right="-69"/>
        <w:jc w:val="left"/>
        <w:tabs>
          <w:tab w:pos="2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7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ndün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!Söııdürmede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26" w:lineRule="exact"/>
        <w:ind w:right="-20"/>
        <w:jc w:val="left"/>
        <w:tabs>
          <w:tab w:pos="1900" w:val="left"/>
          <w:tab w:pos="3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13.673431pt;margin-top:6.774151pt;width:3.677175pt;height:22.5pt;mso-position-horizontal-relative:page;mso-position-vertical-relative:paragraph;z-index:-15641" type="#_x0000_t202" filled="f" stroked="f">
            <v:textbox inset="0,0,0,0">
              <w:txbxContent>
                <w:p>
                  <w:pPr>
                    <w:spacing w:before="0" w:after="0" w:line="450" w:lineRule="exact"/>
                    <w:ind w:right="-108"/>
                    <w:jc w:val="left"/>
                    <w:rPr>
                      <w:rFonts w:ascii="Arial" w:hAnsi="Arial" w:cs="Arial" w:eastAsia="Arial"/>
                      <w:sz w:val="45"/>
                      <w:szCs w:val="45"/>
                    </w:rPr>
                  </w:pPr>
                  <w:rPr/>
                  <w:r>
                    <w:rPr>
                      <w:rFonts w:ascii="Arial" w:hAnsi="Arial" w:cs="Arial" w:eastAsia="Arial"/>
                      <w:sz w:val="45"/>
                      <w:szCs w:val="45"/>
                      <w:color w:val="4B4B4B"/>
                      <w:spacing w:val="0"/>
                      <w:w w:val="58"/>
                    </w:rPr>
                    <w:t>ı</w:t>
                  </w:r>
                  <w:r>
                    <w:rPr>
                      <w:rFonts w:ascii="Arial" w:hAnsi="Arial" w:cs="Arial" w:eastAsia="Arial"/>
                      <w:sz w:val="45"/>
                      <w:szCs w:val="4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4"/>
          <w:position w:val="-1"/>
        </w:rPr>
        <w:t>!Su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0"/>
        </w:rPr>
        <w:t>jKöpü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3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98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"/>
          <w:w w:val="98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38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  <w:position w:val="0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  <w:position w:val="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8" w:lineRule="exact"/>
        <w:ind w:left="611" w:right="4868"/>
        <w:jc w:val="center"/>
        <w:tabs>
          <w:tab w:pos="1800" w:val="left"/>
        </w:tabs>
        <w:rPr>
          <w:rFonts w:ascii="Arial" w:hAnsi="Arial" w:cs="Arial" w:eastAsia="Arial"/>
          <w:sz w:val="32"/>
          <w:szCs w:val="3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0,1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7"/>
        </w:rPr>
      </w:r>
      <w:r>
        <w:rPr>
          <w:rFonts w:ascii="Arial" w:hAnsi="Arial" w:cs="Arial" w:eastAsia="Arial"/>
          <w:sz w:val="32"/>
          <w:szCs w:val="32"/>
          <w:color w:val="4B4B4B"/>
          <w:spacing w:val="0"/>
          <w:w w:val="71"/>
          <w:position w:val="1"/>
        </w:rPr>
        <w:t>J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80" w:right="200"/>
          <w:cols w:num="2" w:equalWidth="0">
            <w:col w:w="3595" w:space="937"/>
            <w:col w:w="6908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33" w:after="0" w:line="264" w:lineRule="exact"/>
        <w:ind w:left="106" w:right="-20"/>
        <w:jc w:val="left"/>
        <w:tabs>
          <w:tab w:pos="2020" w:val="left"/>
          <w:tab w:pos="68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3"/>
        </w:rPr>
        <w:t>Söndürnıe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9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incelemede;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kenteynırının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yanmak,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kenteynırını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"/>
        </w:rPr>
        <w:t>boyası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28" w:lineRule="exact"/>
        <w:ind w:left="2009" w:right="6408" w:firstLine="-1888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lkavnılma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lrahıııiııi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1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OOTL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53" w:lineRule="auto"/>
        <w:ind w:left="87" w:right="97" w:firstLine="1907"/>
        <w:jc w:val="righ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konteynırında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olup·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9"/>
        </w:rPr>
        <w:t>apıla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soruşturmuda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kişilerin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</w:rPr>
        <w:t>öndilrıneden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</w:rPr>
        <w:t>ikkatsizce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attıkları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(kuru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otlar,kağıt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pet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şişe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vb.)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maddeleri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0" w:lineRule="auto"/>
        <w:ind w:left="20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w w:val="94"/>
        </w:rPr>
        <w:t>[yangını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7"/>
        </w:rPr>
        <w:t>SJk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6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06" w:right="-20"/>
        <w:jc w:val="left"/>
        <w:tabs>
          <w:tab w:pos="2000" w:val="left"/>
          <w:tab w:pos="6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Sigortal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7"/>
          <w:w w:val="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17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53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5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</w:rPr>
        <w:t>Kay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9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left="106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AFAFB3"/>
          <w:spacing w:val="0"/>
          <w:w w:val="59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AFAFB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AFAFB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858585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25" w:right="-20"/>
        <w:jc w:val="left"/>
        <w:tabs>
          <w:tab w:pos="202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9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9"/>
        </w:rPr>
        <w:t>Tari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0"/>
          <w:w w:val="8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232323"/>
          <w:spacing w:val="14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1.05.2017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3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13:22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0" w:right="-20"/>
        <w:jc w:val="left"/>
        <w:tabs>
          <w:tab w:pos="1040" w:val="left"/>
          <w:tab w:pos="8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</w:rPr>
        <w:t>Öli.i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Balçova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l.Posta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1" w:lineRule="exact"/>
        <w:ind w:left="2173" w:right="-20"/>
        <w:jc w:val="left"/>
        <w:tabs>
          <w:tab w:pos="5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1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2" w:lineRule="exact"/>
        <w:ind w:left="5592" w:right="-20"/>
        <w:jc w:val="left"/>
        <w:tabs>
          <w:tab w:pos="870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4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65"/>
          <w:b/>
          <w:bCs/>
          <w:position w:val="0"/>
        </w:rPr>
        <w:t>1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4"/>
          <w:w w:val="65"/>
          <w:b/>
          <w:bCs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4B4B4B"/>
          <w:spacing w:val="0"/>
          <w:w w:val="65"/>
          <w:position w:val="0"/>
        </w:rPr>
        <w:t>6</w:t>
      </w:r>
      <w:r>
        <w:rPr>
          <w:rFonts w:ascii="Arial" w:hAnsi="Arial" w:cs="Arial" w:eastAsia="Arial"/>
          <w:sz w:val="27"/>
          <w:szCs w:val="27"/>
          <w:color w:val="4B4B4B"/>
          <w:spacing w:val="42"/>
          <w:w w:val="65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4B4B4B"/>
          <w:spacing w:val="0"/>
          <w:w w:val="52"/>
          <w:position w:val="0"/>
        </w:rPr>
        <w:t>Marı</w:t>
      </w:r>
      <w:r>
        <w:rPr>
          <w:rFonts w:ascii="Arial" w:hAnsi="Arial" w:cs="Arial" w:eastAsia="Arial"/>
          <w:sz w:val="27"/>
          <w:szCs w:val="27"/>
          <w:color w:val="4B4B4B"/>
          <w:spacing w:val="0"/>
          <w:w w:val="52"/>
          <w:position w:val="0"/>
        </w:rPr>
        <w:t>s</w:t>
      </w:r>
      <w:r>
        <w:rPr>
          <w:rFonts w:ascii="Arial" w:hAnsi="Arial" w:cs="Arial" w:eastAsia="Arial"/>
          <w:sz w:val="27"/>
          <w:szCs w:val="27"/>
          <w:color w:val="4B4B4B"/>
          <w:spacing w:val="37"/>
          <w:w w:val="52"/>
          <w:position w:val="0"/>
        </w:rPr>
        <w:t> </w:t>
      </w:r>
      <w:r>
        <w:rPr>
          <w:rFonts w:ascii="Arial" w:hAnsi="Arial" w:cs="Arial" w:eastAsia="Arial"/>
          <w:sz w:val="27"/>
          <w:szCs w:val="27"/>
          <w:color w:val="4B4B4B"/>
          <w:spacing w:val="0"/>
          <w:w w:val="58"/>
          <w:position w:val="0"/>
        </w:rPr>
        <w:t>2017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66" w:lineRule="exact"/>
        <w:ind w:left="2065" w:right="-20"/>
        <w:jc w:val="left"/>
        <w:tabs>
          <w:tab w:pos="87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AFAFB3"/>
          <w:spacing w:val="0"/>
          <w:w w:val="100"/>
          <w:i/>
          <w:position w:val="-12"/>
        </w:rPr>
        <w:t>1</w:t>
      </w:r>
      <w:r>
        <w:rPr>
          <w:rFonts w:ascii="Times New Roman" w:hAnsi="Times New Roman" w:cs="Times New Roman" w:eastAsia="Times New Roman"/>
          <w:sz w:val="11"/>
          <w:szCs w:val="11"/>
          <w:color w:val="AFAFB3"/>
          <w:spacing w:val="-23"/>
          <w:w w:val="100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FAFB3"/>
          <w:spacing w:val="0"/>
          <w:w w:val="100"/>
          <w:i/>
          <w:position w:val="-12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AFAFB3"/>
          <w:spacing w:val="0"/>
          <w:w w:val="100"/>
          <w:i/>
          <w:position w:val="-12"/>
        </w:rPr>
      </w:r>
      <w:r>
        <w:rPr>
          <w:rFonts w:ascii="Times New Roman" w:hAnsi="Times New Roman" w:cs="Times New Roman" w:eastAsia="Times New Roman"/>
          <w:sz w:val="22"/>
          <w:szCs w:val="22"/>
          <w:color w:val="606062"/>
          <w:spacing w:val="0"/>
          <w:w w:val="64"/>
          <w:i/>
          <w:position w:val="-12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606062"/>
          <w:spacing w:val="11"/>
          <w:w w:val="64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  <w:i/>
          <w:position w:val="-12"/>
        </w:rPr>
        <w:t>OSI-</w:t>
      </w:r>
      <w:r>
        <w:rPr>
          <w:rFonts w:ascii="Times New Roman" w:hAnsi="Times New Roman" w:cs="Times New Roman" w:eastAsia="Times New Roman"/>
          <w:sz w:val="22"/>
          <w:szCs w:val="22"/>
          <w:color w:val="606062"/>
          <w:spacing w:val="0"/>
          <w:w w:val="100"/>
          <w:i/>
          <w:position w:val="-12"/>
        </w:rPr>
        <w:t>W</w:t>
      </w:r>
      <w:r>
        <w:rPr>
          <w:rFonts w:ascii="Times New Roman" w:hAnsi="Times New Roman" w:cs="Times New Roman" w:eastAsia="Times New Roman"/>
          <w:sz w:val="22"/>
          <w:szCs w:val="22"/>
          <w:color w:val="606062"/>
          <w:spacing w:val="-7"/>
          <w:w w:val="100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999A9A"/>
          <w:spacing w:val="0"/>
          <w:w w:val="110"/>
          <w:i/>
          <w:position w:val="-12"/>
        </w:rPr>
        <w:t>-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00"/>
        </w:sectPr>
      </w:pPr>
      <w:rPr/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7" w:lineRule="exact"/>
        <w:ind w:left="149" w:right="-69"/>
        <w:jc w:val="left"/>
        <w:tabs>
          <w:tab w:pos="8660" w:val="left"/>
        </w:tabs>
        <w:rPr>
          <w:rFonts w:ascii="Arial" w:hAnsi="Arial" w:cs="Arial" w:eastAsia="Arial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7"/>
        </w:rPr>
        <w:t>İtfaiyeci</w:t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7"/>
        </w:rPr>
      </w:r>
      <w:r>
        <w:rPr>
          <w:rFonts w:ascii="Arial" w:hAnsi="Arial" w:cs="Arial" w:eastAsia="Arial"/>
          <w:sz w:val="10"/>
          <w:szCs w:val="10"/>
          <w:color w:val="999A9A"/>
          <w:spacing w:val="0"/>
          <w:w w:val="416"/>
          <w:i/>
          <w:position w:val="-15"/>
        </w:rPr>
        <w:t>/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858585"/>
          <w:spacing w:val="-82"/>
          <w:w w:val="56"/>
          <w:position w:val="-21"/>
        </w:rPr>
        <w:t>.</w:t>
      </w:r>
      <w:r>
        <w:rPr>
          <w:rFonts w:ascii="Arial" w:hAnsi="Arial" w:cs="Arial" w:eastAsia="Arial"/>
          <w:sz w:val="10"/>
          <w:szCs w:val="10"/>
          <w:color w:val="363636"/>
          <w:spacing w:val="-21"/>
          <w:w w:val="128"/>
          <w:i/>
          <w:position w:val="-18"/>
        </w:rPr>
        <w:t>1</w:t>
      </w:r>
      <w:r>
        <w:rPr>
          <w:rFonts w:ascii="Arial" w:hAnsi="Arial" w:cs="Arial" w:eastAsia="Arial"/>
          <w:sz w:val="41"/>
          <w:szCs w:val="41"/>
          <w:color w:val="AFAFB3"/>
          <w:spacing w:val="-32"/>
          <w:w w:val="132"/>
          <w:position w:val="-21"/>
        </w:rPr>
        <w:t>.</w:t>
      </w:r>
      <w:r>
        <w:rPr>
          <w:rFonts w:ascii="Arial" w:hAnsi="Arial" w:cs="Arial" w:eastAsia="Arial"/>
          <w:sz w:val="31"/>
          <w:szCs w:val="31"/>
          <w:color w:val="858585"/>
          <w:spacing w:val="0"/>
          <w:w w:val="68"/>
          <w:i/>
          <w:position w:val="-18"/>
        </w:rPr>
        <w:t>i</w:t>
      </w:r>
      <w:r>
        <w:rPr>
          <w:rFonts w:ascii="Arial" w:hAnsi="Arial" w:cs="Arial" w:eastAsia="Arial"/>
          <w:sz w:val="31"/>
          <w:szCs w:val="31"/>
          <w:color w:val="858585"/>
          <w:spacing w:val="-149"/>
          <w:w w:val="68"/>
          <w:i/>
          <w:position w:val="-18"/>
        </w:rPr>
        <w:t>J</w:t>
      </w:r>
      <w:r>
        <w:rPr>
          <w:rFonts w:ascii="Arial" w:hAnsi="Arial" w:cs="Arial" w:eastAsia="Arial"/>
          <w:sz w:val="41"/>
          <w:szCs w:val="41"/>
          <w:color w:val="AFAFB3"/>
          <w:spacing w:val="-31"/>
          <w:w w:val="132"/>
          <w:position w:val="-21"/>
        </w:rPr>
        <w:t>.</w:t>
      </w:r>
      <w:r>
        <w:rPr>
          <w:rFonts w:ascii="Arial" w:hAnsi="Arial" w:cs="Arial" w:eastAsia="Arial"/>
          <w:sz w:val="31"/>
          <w:szCs w:val="31"/>
          <w:color w:val="858585"/>
          <w:spacing w:val="-37"/>
          <w:w w:val="67"/>
          <w:i/>
          <w:position w:val="-18"/>
        </w:rPr>
        <w:t>"</w:t>
      </w:r>
      <w:r>
        <w:rPr>
          <w:rFonts w:ascii="Arial" w:hAnsi="Arial" w:cs="Arial" w:eastAsia="Arial"/>
          <w:sz w:val="41"/>
          <w:szCs w:val="41"/>
          <w:color w:val="AFAFB3"/>
          <w:spacing w:val="-43"/>
          <w:w w:val="132"/>
          <w:position w:val="-21"/>
        </w:rPr>
        <w:t>.</w:t>
      </w:r>
      <w:r>
        <w:rPr>
          <w:rFonts w:ascii="Arial" w:hAnsi="Arial" w:cs="Arial" w:eastAsia="Arial"/>
          <w:sz w:val="31"/>
          <w:szCs w:val="31"/>
          <w:color w:val="AFAFB3"/>
          <w:spacing w:val="-25"/>
          <w:w w:val="167"/>
          <w:position w:val="-18"/>
        </w:rPr>
        <w:t>·</w:t>
      </w:r>
      <w:r>
        <w:rPr>
          <w:rFonts w:ascii="Arial" w:hAnsi="Arial" w:cs="Arial" w:eastAsia="Arial"/>
          <w:sz w:val="28"/>
          <w:szCs w:val="28"/>
          <w:color w:val="858585"/>
          <w:spacing w:val="0"/>
          <w:w w:val="126"/>
          <w:position w:val="-21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00"/>
          <w:cols w:num="2" w:equalWidth="0">
            <w:col w:w="8783" w:space="345"/>
            <w:col w:w="2312"/>
          </w:cols>
        </w:sectPr>
      </w:pPr>
      <w:rPr/>
    </w:p>
    <w:p>
      <w:pPr>
        <w:spacing w:before="0" w:after="0" w:line="199" w:lineRule="exact"/>
        <w:ind w:left="1655" w:right="-20"/>
        <w:jc w:val="left"/>
        <w:tabs>
          <w:tab w:pos="2880" w:val="left"/>
          <w:tab w:pos="8440" w:val="left"/>
          <w:tab w:pos="9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0.984833pt;margin-top:9.260354pt;width:55.079848pt;height:5pt;mso-position-horizontal-relative:page;mso-position-vertical-relative:paragraph;z-index:-15640" type="#_x0000_t202" filled="f" stroked="f">
            <v:textbox inset="0,0,0,0">
              <w:txbxContent>
                <w:p>
                  <w:pPr>
                    <w:spacing w:before="0" w:after="0" w:line="100" w:lineRule="exact"/>
                    <w:ind w:right="-55"/>
                    <w:jc w:val="left"/>
                    <w:tabs>
                      <w:tab w:pos="1040" w:val="left"/>
                    </w:tabs>
                    <w:rPr>
                      <w:rFonts w:ascii="Times New Roman" w:hAnsi="Times New Roman" w:cs="Times New Roman" w:eastAsia="Times New Roman"/>
                      <w:sz w:val="10"/>
                      <w:szCs w:val="1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FAFB3"/>
                      <w:spacing w:val="0"/>
                      <w:w w:val="205"/>
                      <w:i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FAFB3"/>
                      <w:spacing w:val="0"/>
                      <w:w w:val="205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AFAFB3"/>
                      <w:spacing w:val="33"/>
                      <w:w w:val="205"/>
                      <w:i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606062"/>
                      <w:spacing w:val="0"/>
                      <w:w w:val="205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606062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606062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C6C6C8"/>
                      <w:spacing w:val="0"/>
                      <w:w w:val="205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10"/>
                      <w:szCs w:val="1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1"/>
          <w:szCs w:val="41"/>
          <w:color w:val="AFAFB3"/>
          <w:spacing w:val="0"/>
          <w:w w:val="79"/>
          <w:position w:val="-17"/>
        </w:rPr>
        <w:t>.</w:t>
      </w:r>
      <w:r>
        <w:rPr>
          <w:rFonts w:ascii="Arial" w:hAnsi="Arial" w:cs="Arial" w:eastAsia="Arial"/>
          <w:sz w:val="41"/>
          <w:szCs w:val="41"/>
          <w:color w:val="AFAFB3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41"/>
          <w:szCs w:val="41"/>
          <w:color w:val="AFAFB3"/>
          <w:spacing w:val="0"/>
          <w:w w:val="100"/>
          <w:position w:val="-17"/>
        </w:rPr>
      </w:r>
      <w:r>
        <w:rPr>
          <w:rFonts w:ascii="Arial" w:hAnsi="Arial" w:cs="Arial" w:eastAsia="Arial"/>
          <w:sz w:val="18"/>
          <w:szCs w:val="18"/>
          <w:color w:val="999A9A"/>
          <w:spacing w:val="0"/>
          <w:w w:val="130"/>
          <w:position w:val="-20"/>
        </w:rPr>
        <w:t>'</w:t>
      </w:r>
      <w:r>
        <w:rPr>
          <w:rFonts w:ascii="Arial" w:hAnsi="Arial" w:cs="Arial" w:eastAsia="Arial"/>
          <w:sz w:val="18"/>
          <w:szCs w:val="18"/>
          <w:color w:val="999A9A"/>
          <w:spacing w:val="0"/>
          <w:w w:val="100"/>
          <w:position w:val="-20"/>
        </w:rPr>
        <w:tab/>
      </w:r>
      <w:r>
        <w:rPr>
          <w:rFonts w:ascii="Arial" w:hAnsi="Arial" w:cs="Arial" w:eastAsia="Arial"/>
          <w:sz w:val="18"/>
          <w:szCs w:val="18"/>
          <w:color w:val="999A9A"/>
          <w:spacing w:val="0"/>
          <w:w w:val="100"/>
          <w:position w:val="-20"/>
        </w:rPr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66"/>
          <w:i/>
          <w:position w:val="-27"/>
        </w:rPr>
        <w:t>)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66"/>
          <w:i/>
          <w:position w:val="-2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4"/>
          <w:w w:val="66"/>
          <w:i/>
          <w:position w:val="-27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66"/>
          <w:i/>
          <w:position w:val="-27"/>
        </w:rPr>
        <w:t>-ı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-26"/>
          <w:w w:val="66"/>
          <w:i/>
          <w:position w:val="-27"/>
        </w:rPr>
        <w:t>Y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0"/>
          <w:w w:val="66"/>
          <w:i/>
          <w:position w:val="-27"/>
        </w:rPr>
        <w:t>.e</w:t>
      </w:r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37"/>
          <w:w w:val="66"/>
          <w:i/>
          <w:position w:val="-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7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25"/>
          <w:w w:val="100"/>
          <w:position w:val="-27"/>
        </w:rPr>
        <w:t>?</w:t>
      </w:r>
      <w:r>
        <w:rPr>
          <w:rFonts w:ascii="Times New Roman" w:hAnsi="Times New Roman" w:cs="Times New Roman" w:eastAsia="Times New Roman"/>
          <w:sz w:val="19"/>
          <w:szCs w:val="19"/>
          <w:color w:val="AFAFB3"/>
          <w:spacing w:val="-14"/>
          <w:w w:val="100"/>
          <w:position w:val="-2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27"/>
        </w:rPr>
        <w:t>iriı:ı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1"/>
          <w:w w:val="100"/>
          <w:position w:val="-27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-28"/>
          <w:w w:val="65"/>
          <w:position w:val="-27"/>
        </w:rPr>
        <w:t>X</w:t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0"/>
          <w:w w:val="65"/>
          <w:position w:val="-27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0"/>
          <w:w w:val="100"/>
          <w:position w:val="-27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4B4B4B"/>
          <w:spacing w:val="0"/>
          <w:w w:val="100"/>
          <w:position w:val="-27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65"/>
          <w:position w:val="-2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0" w:lineRule="exact"/>
        <w:ind w:left="1265" w:right="-20"/>
        <w:jc w:val="left"/>
        <w:tabs>
          <w:tab w:pos="2240" w:val="left"/>
          <w:tab w:pos="8380" w:val="left"/>
          <w:tab w:pos="9560" w:val="left"/>
          <w:tab w:pos="10040" w:val="left"/>
        </w:tabs>
        <w:rPr>
          <w:rFonts w:ascii="Arial" w:hAnsi="Arial" w:cs="Arial" w:eastAsia="Arial"/>
          <w:sz w:val="78"/>
          <w:szCs w:val="78"/>
        </w:rPr>
      </w:pPr>
      <w:rPr/>
      <w:r>
        <w:rPr/>
        <w:pict>
          <v:group style="position:absolute;margin-left:523.860779pt;margin-top:4.987193pt;width:1.412658pt;height:26.965988pt;mso-position-horizontal-relative:page;mso-position-vertical-relative:paragraph;z-index:-15644" coordorigin="10477,100" coordsize="28,539">
            <v:group style="position:absolute;left:10491;top:114;width:2;height:361" coordorigin="10491,114" coordsize="2,361">
              <v:shape style="position:absolute;left:10491;top:114;width:2;height:361" coordorigin="10491,114" coordsize="0,361" path="m10491,475l10491,114e" filled="f" stroked="t" strokeweight="1.412658pt" strokecolor="#6B6B6B">
                <v:path arrowok="t"/>
              </v:shape>
            </v:group>
            <v:group style="position:absolute;left:10491;top:494;width:2;height:133" coordorigin="10491,494" coordsize="2,133">
              <v:shape style="position:absolute;left:10491;top:494;width:2;height:133" coordorigin="10491,494" coordsize="0,133" path="m10491,627l10491,494e" filled="f" stroked="t" strokeweight="1.177215pt" strokecolor="#5B646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85.936714pt;margin-top:9.377897pt;width:10.583935pt;height:11pt;mso-position-horizontal-relative:page;mso-position-vertical-relative:paragraph;z-index:-15639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22"/>
                      <w:szCs w:val="22"/>
                      <w:color w:val="AFAFB3"/>
                      <w:spacing w:val="0"/>
                      <w:w w:val="233"/>
                    </w:rPr>
                    <w:t>'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AFAFB3"/>
                      <w:spacing w:val="-85"/>
                      <w:w w:val="233"/>
                    </w:rPr>
                    <w:t> 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C6C6C8"/>
                      <w:spacing w:val="0"/>
                      <w:w w:val="126"/>
                      <w:i/>
                    </w:rPr>
                    <w:t>: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32.273438pt;margin-top:17.023273pt;width:128.537pt;height:38.5pt;mso-position-horizontal-relative:page;mso-position-vertical-relative:paragraph;z-index:-15638" type="#_x0000_t202" filled="f" stroked="f">
            <v:textbox inset="0,0,0,0">
              <w:txbxContent>
                <w:p>
                  <w:pPr>
                    <w:spacing w:before="0" w:after="0" w:line="770" w:lineRule="exact"/>
                    <w:ind w:right="-155"/>
                    <w:jc w:val="left"/>
                    <w:tabs>
                      <w:tab w:pos="980" w:val="left"/>
                      <w:tab w:pos="2140" w:val="left"/>
                    </w:tabs>
                    <w:rPr>
                      <w:rFonts w:ascii="Times New Roman" w:hAnsi="Times New Roman" w:cs="Times New Roman" w:eastAsia="Times New Roman"/>
                      <w:sz w:val="77"/>
                      <w:szCs w:val="7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606062"/>
                      <w:w w:val="39"/>
                    </w:rPr>
                    <w:t>r;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606062"/>
                      <w:w w:val="40"/>
                    </w:rPr>
                    <w:t>w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606062"/>
                      <w:spacing w:val="-122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363636"/>
                      <w:spacing w:val="0"/>
                      <w:w w:val="81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363636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74"/>
                      <w:szCs w:val="74"/>
                      <w:color w:val="363636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4B4B4B"/>
                      <w:spacing w:val="0"/>
                      <w:w w:val="413"/>
                    </w:rPr>
                    <w:t>an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4B4B4B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4B4B4B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7"/>
                      <w:szCs w:val="77"/>
                      <w:color w:val="0116BF"/>
                      <w:spacing w:val="0"/>
                      <w:w w:val="110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77"/>
                      <w:szCs w:val="7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1"/>
          <w:szCs w:val="41"/>
          <w:color w:val="858585"/>
          <w:spacing w:val="0"/>
          <w:w w:val="56"/>
          <w:position w:val="-30"/>
        </w:rPr>
        <w:t>.</w:t>
      </w:r>
      <w:r>
        <w:rPr>
          <w:rFonts w:ascii="Arial" w:hAnsi="Arial" w:cs="Arial" w:eastAsia="Arial"/>
          <w:sz w:val="41"/>
          <w:szCs w:val="41"/>
          <w:color w:val="858585"/>
          <w:spacing w:val="31"/>
          <w:w w:val="56"/>
          <w:position w:val="-3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FAFB3"/>
          <w:spacing w:val="-7"/>
          <w:w w:val="120"/>
          <w:position w:val="-25"/>
        </w:rPr>
        <w:t>'</w:t>
      </w:r>
      <w:r>
        <w:rPr>
          <w:rFonts w:ascii="Arial" w:hAnsi="Arial" w:cs="Arial" w:eastAsia="Arial"/>
          <w:sz w:val="32"/>
          <w:szCs w:val="32"/>
          <w:color w:val="999A9A"/>
          <w:spacing w:val="0"/>
          <w:w w:val="120"/>
          <w:position w:val="-30"/>
        </w:rPr>
        <w:t>.</w:t>
      </w:r>
      <w:r>
        <w:rPr>
          <w:rFonts w:ascii="Arial" w:hAnsi="Arial" w:cs="Arial" w:eastAsia="Arial"/>
          <w:sz w:val="32"/>
          <w:szCs w:val="32"/>
          <w:color w:val="999A9A"/>
          <w:spacing w:val="-106"/>
          <w:w w:val="120"/>
          <w:position w:val="-30"/>
        </w:rPr>
        <w:t> </w:t>
      </w:r>
      <w:r>
        <w:rPr>
          <w:rFonts w:ascii="Arial" w:hAnsi="Arial" w:cs="Arial" w:eastAsia="Arial"/>
          <w:sz w:val="32"/>
          <w:szCs w:val="32"/>
          <w:color w:val="999A9A"/>
          <w:spacing w:val="0"/>
          <w:w w:val="100"/>
          <w:position w:val="-30"/>
        </w:rPr>
        <w:tab/>
      </w:r>
      <w:r>
        <w:rPr>
          <w:rFonts w:ascii="Arial" w:hAnsi="Arial" w:cs="Arial" w:eastAsia="Arial"/>
          <w:sz w:val="32"/>
          <w:szCs w:val="32"/>
          <w:color w:val="999A9A"/>
          <w:spacing w:val="0"/>
          <w:w w:val="100"/>
          <w:position w:val="-30"/>
        </w:rPr>
      </w:r>
      <w:r>
        <w:rPr>
          <w:rFonts w:ascii="Arial" w:hAnsi="Arial" w:cs="Arial" w:eastAsia="Arial"/>
          <w:sz w:val="41"/>
          <w:szCs w:val="41"/>
          <w:color w:val="C6C6C8"/>
          <w:spacing w:val="0"/>
          <w:w w:val="100"/>
          <w:position w:val="-31"/>
        </w:rPr>
        <w:t>.</w:t>
      </w:r>
      <w:r>
        <w:rPr>
          <w:rFonts w:ascii="Arial" w:hAnsi="Arial" w:cs="Arial" w:eastAsia="Arial"/>
          <w:sz w:val="41"/>
          <w:szCs w:val="41"/>
          <w:color w:val="C6C6C8"/>
          <w:spacing w:val="0"/>
          <w:w w:val="100"/>
          <w:position w:val="-31"/>
        </w:rPr>
        <w:tab/>
      </w:r>
      <w:r>
        <w:rPr>
          <w:rFonts w:ascii="Arial" w:hAnsi="Arial" w:cs="Arial" w:eastAsia="Arial"/>
          <w:sz w:val="41"/>
          <w:szCs w:val="41"/>
          <w:color w:val="C6C6C8"/>
          <w:spacing w:val="0"/>
          <w:w w:val="100"/>
          <w:position w:val="-31"/>
        </w:rPr>
      </w:r>
      <w:r>
        <w:rPr>
          <w:rFonts w:ascii="Times New Roman" w:hAnsi="Times New Roman" w:cs="Times New Roman" w:eastAsia="Times New Roman"/>
          <w:sz w:val="37"/>
          <w:szCs w:val="37"/>
          <w:color w:val="606062"/>
          <w:spacing w:val="0"/>
          <w:w w:val="74"/>
          <w:position w:val="-35"/>
        </w:rPr>
        <w:t>·</w:t>
      </w:r>
      <w:r>
        <w:rPr>
          <w:rFonts w:ascii="Times New Roman" w:hAnsi="Times New Roman" w:cs="Times New Roman" w:eastAsia="Times New Roman"/>
          <w:sz w:val="37"/>
          <w:szCs w:val="37"/>
          <w:color w:val="606062"/>
          <w:spacing w:val="-47"/>
          <w:w w:val="100"/>
          <w:position w:val="-35"/>
        </w:rPr>
        <w:t> </w:t>
      </w:r>
      <w:r>
        <w:rPr>
          <w:rFonts w:ascii="Arial" w:hAnsi="Arial" w:cs="Arial" w:eastAsia="Arial"/>
          <w:sz w:val="78"/>
          <w:szCs w:val="78"/>
          <w:color w:val="AFAFB3"/>
          <w:spacing w:val="0"/>
          <w:w w:val="39"/>
          <w:position w:val="-36"/>
        </w:rPr>
        <w:t>'</w:t>
      </w:r>
      <w:r>
        <w:rPr>
          <w:rFonts w:ascii="Arial" w:hAnsi="Arial" w:cs="Arial" w:eastAsia="Arial"/>
          <w:sz w:val="78"/>
          <w:szCs w:val="78"/>
          <w:color w:val="AFAFB3"/>
          <w:spacing w:val="2"/>
          <w:w w:val="39"/>
          <w:position w:val="-36"/>
        </w:rPr>
        <w:t>·</w:t>
      </w:r>
      <w:r>
        <w:rPr>
          <w:rFonts w:ascii="Times New Roman" w:hAnsi="Times New Roman" w:cs="Times New Roman" w:eastAsia="Times New Roman"/>
          <w:sz w:val="37"/>
          <w:szCs w:val="37"/>
          <w:color w:val="606062"/>
          <w:spacing w:val="2"/>
          <w:w w:val="90"/>
          <w:b/>
          <w:bCs/>
          <w:position w:val="-35"/>
        </w:rPr>
      </w:r>
      <w:r>
        <w:rPr>
          <w:rFonts w:ascii="Times New Roman" w:hAnsi="Times New Roman" w:cs="Times New Roman" w:eastAsia="Times New Roman"/>
          <w:sz w:val="37"/>
          <w:szCs w:val="37"/>
          <w:color w:val="606062"/>
          <w:spacing w:val="0"/>
          <w:w w:val="90"/>
          <w:emboss/>
          <w:b/>
          <w:bCs/>
          <w:position w:val="-35"/>
        </w:rPr>
        <w:t>·</w:t>
      </w:r>
      <w:r>
        <w:rPr>
          <w:rFonts w:ascii="Times New Roman" w:hAnsi="Times New Roman" w:cs="Times New Roman" w:eastAsia="Times New Roman"/>
          <w:sz w:val="37"/>
          <w:szCs w:val="37"/>
          <w:color w:val="606062"/>
          <w:spacing w:val="0"/>
          <w:w w:val="90"/>
          <w:emboss/>
          <w:b/>
          <w:bCs/>
          <w:position w:val="-35"/>
        </w:rPr>
      </w:r>
      <w:r>
        <w:rPr>
          <w:rFonts w:ascii="Times New Roman" w:hAnsi="Times New Roman" w:cs="Times New Roman" w:eastAsia="Times New Roman"/>
          <w:sz w:val="37"/>
          <w:szCs w:val="37"/>
          <w:color w:val="606062"/>
          <w:spacing w:val="0"/>
          <w:w w:val="90"/>
          <w:b/>
          <w:bCs/>
          <w:position w:val="-35"/>
        </w:rPr>
      </w:r>
      <w:r>
        <w:rPr>
          <w:rFonts w:ascii="Times New Roman" w:hAnsi="Times New Roman" w:cs="Times New Roman" w:eastAsia="Times New Roman"/>
          <w:sz w:val="37"/>
          <w:szCs w:val="37"/>
          <w:color w:val="606062"/>
          <w:spacing w:val="0"/>
          <w:w w:val="89"/>
          <w:b/>
          <w:bCs/>
          <w:position w:val="-35"/>
        </w:rPr>
        <w:t>ıent</w:t>
      </w:r>
      <w:r>
        <w:rPr>
          <w:rFonts w:ascii="Times New Roman" w:hAnsi="Times New Roman" w:cs="Times New Roman" w:eastAsia="Times New Roman"/>
          <w:sz w:val="37"/>
          <w:szCs w:val="37"/>
          <w:color w:val="606062"/>
          <w:spacing w:val="0"/>
          <w:w w:val="100"/>
          <w:b/>
          <w:bCs/>
          <w:position w:val="-35"/>
        </w:rPr>
        <w:tab/>
      </w:r>
      <w:r>
        <w:rPr>
          <w:rFonts w:ascii="Times New Roman" w:hAnsi="Times New Roman" w:cs="Times New Roman" w:eastAsia="Times New Roman"/>
          <w:sz w:val="37"/>
          <w:szCs w:val="37"/>
          <w:color w:val="606062"/>
          <w:spacing w:val="0"/>
          <w:w w:val="100"/>
          <w:b/>
          <w:bCs/>
          <w:position w:val="-35"/>
        </w:rPr>
      </w:r>
      <w:r>
        <w:rPr>
          <w:rFonts w:ascii="Times New Roman" w:hAnsi="Times New Roman" w:cs="Times New Roman" w:eastAsia="Times New Roman"/>
          <w:sz w:val="26"/>
          <w:szCs w:val="26"/>
          <w:color w:val="606062"/>
          <w:spacing w:val="0"/>
          <w:w w:val="100"/>
          <w:b/>
          <w:bCs/>
          <w:position w:val="-35"/>
        </w:rPr>
        <w:t>Q</w:t>
      </w:r>
      <w:r>
        <w:rPr>
          <w:rFonts w:ascii="Times New Roman" w:hAnsi="Times New Roman" w:cs="Times New Roman" w:eastAsia="Times New Roman"/>
          <w:sz w:val="26"/>
          <w:szCs w:val="26"/>
          <w:color w:val="606062"/>
          <w:spacing w:val="-61"/>
          <w:w w:val="100"/>
          <w:b/>
          <w:bCs/>
          <w:position w:val="-3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06062"/>
          <w:spacing w:val="0"/>
          <w:w w:val="100"/>
          <w:b/>
          <w:bCs/>
          <w:position w:val="-35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606062"/>
          <w:spacing w:val="0"/>
          <w:w w:val="100"/>
          <w:b/>
          <w:bCs/>
          <w:position w:val="-35"/>
        </w:rPr>
      </w:r>
      <w:r>
        <w:rPr>
          <w:rFonts w:ascii="Times New Roman" w:hAnsi="Times New Roman" w:cs="Times New Roman" w:eastAsia="Times New Roman"/>
          <w:sz w:val="26"/>
          <w:szCs w:val="26"/>
          <w:color w:val="858585"/>
          <w:spacing w:val="0"/>
          <w:w w:val="100"/>
          <w:position w:val="-35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858585"/>
          <w:spacing w:val="16"/>
          <w:w w:val="100"/>
          <w:position w:val="-35"/>
        </w:rPr>
        <w:t> </w:t>
      </w:r>
      <w:r>
        <w:rPr>
          <w:rFonts w:ascii="Arial" w:hAnsi="Arial" w:cs="Arial" w:eastAsia="Arial"/>
          <w:sz w:val="78"/>
          <w:szCs w:val="78"/>
          <w:color w:val="4B4B4B"/>
          <w:spacing w:val="0"/>
          <w:w w:val="52"/>
          <w:i/>
          <w:position w:val="-36"/>
        </w:rPr>
        <w:t>f'1</w:t>
      </w:r>
      <w:r>
        <w:rPr>
          <w:rFonts w:ascii="Arial" w:hAnsi="Arial" w:cs="Arial" w:eastAsia="Arial"/>
          <w:sz w:val="78"/>
          <w:szCs w:val="7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00"/>
        </w:sectPr>
      </w:pPr>
      <w:rPr/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5" w:lineRule="exact"/>
        <w:ind w:right="608"/>
        <w:jc w:val="right"/>
        <w:rPr>
          <w:rFonts w:ascii="Courier New" w:hAnsi="Courier New" w:cs="Courier New" w:eastAsia="Courier New"/>
          <w:sz w:val="25"/>
          <w:szCs w:val="25"/>
        </w:rPr>
      </w:pPr>
      <w:rPr/>
      <w:r>
        <w:rPr>
          <w:rFonts w:ascii="Courier New" w:hAnsi="Courier New" w:cs="Courier New" w:eastAsia="Courier New"/>
          <w:sz w:val="25"/>
          <w:szCs w:val="25"/>
          <w:color w:val="363636"/>
          <w:w w:val="77"/>
        </w:rPr>
        <w:t>İTF</w:t>
      </w:r>
      <w:r>
        <w:rPr>
          <w:rFonts w:ascii="Courier New" w:hAnsi="Courier New" w:cs="Courier New" w:eastAsia="Courier New"/>
          <w:sz w:val="25"/>
          <w:szCs w:val="25"/>
          <w:color w:val="363636"/>
          <w:spacing w:val="-7"/>
          <w:w w:val="77"/>
        </w:rPr>
        <w:t>A</w:t>
      </w:r>
      <w:r>
        <w:rPr>
          <w:rFonts w:ascii="Courier New" w:hAnsi="Courier New" w:cs="Courier New" w:eastAsia="Courier New"/>
          <w:sz w:val="25"/>
          <w:szCs w:val="25"/>
          <w:color w:val="999A9A"/>
          <w:spacing w:val="0"/>
          <w:w w:val="70"/>
        </w:rPr>
        <w:t>İV</w:t>
      </w:r>
      <w:r>
        <w:rPr>
          <w:rFonts w:ascii="Courier New" w:hAnsi="Courier New" w:cs="Courier New" w:eastAsia="Courier New"/>
          <w:sz w:val="25"/>
          <w:szCs w:val="25"/>
          <w:color w:val="000000"/>
          <w:spacing w:val="0"/>
          <w:w w:val="100"/>
        </w:rPr>
      </w:r>
    </w:p>
    <w:p>
      <w:pPr>
        <w:spacing w:before="0" w:after="0" w:line="24" w:lineRule="atLeast"/>
        <w:ind w:left="2399" w:right="-78"/>
        <w:jc w:val="left"/>
        <w:tabs>
          <w:tab w:pos="37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0"/>
          <w:w w:val="100"/>
        </w:rPr>
        <w:t>1.</w:t>
      </w:r>
      <w:r>
        <w:rPr>
          <w:rFonts w:ascii="Times New Roman" w:hAnsi="Times New Roman" w:cs="Times New Roman" w:eastAsia="Times New Roman"/>
          <w:sz w:val="22"/>
          <w:szCs w:val="22"/>
          <w:color w:val="363636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83"/>
        </w:rPr>
        <w:t>POST/'&gt;.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  <w:position w:val="5"/>
        </w:rPr>
        <w:t>Rİ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346" w:lineRule="exact"/>
        <w:ind w:left="720" w:right="-20"/>
        <w:jc w:val="left"/>
        <w:rPr>
          <w:rFonts w:ascii="Arial" w:hAnsi="Arial" w:cs="Arial" w:eastAsia="Arial"/>
          <w:sz w:val="31"/>
          <w:szCs w:val="31"/>
        </w:rPr>
      </w:pPr>
      <w:rPr/>
      <w:r>
        <w:rPr>
          <w:rFonts w:ascii="Arial" w:hAnsi="Arial" w:cs="Arial" w:eastAsia="Arial"/>
          <w:sz w:val="31"/>
          <w:szCs w:val="31"/>
          <w:color w:val="363B6D"/>
          <w:spacing w:val="0"/>
          <w:w w:val="67"/>
          <w:position w:val="-1"/>
        </w:rPr>
        <w:t>-</w:t>
      </w:r>
      <w:r>
        <w:rPr>
          <w:rFonts w:ascii="Arial" w:hAnsi="Arial" w:cs="Arial" w:eastAsia="Arial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right="-20"/>
        <w:jc w:val="left"/>
        <w:tabs>
          <w:tab w:pos="2960" w:val="left"/>
          <w:tab w:pos="4160" w:val="left"/>
        </w:tabs>
        <w:rPr>
          <w:rFonts w:ascii="Arial" w:hAnsi="Arial" w:cs="Arial" w:eastAsia="Arial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9.498749pt;margin-top:15.215125pt;width:7.021825pt;height:12.969398pt;mso-position-horizontal-relative:page;mso-position-vertical-relative:paragraph;z-index:-15635" type="#_x0000_t202" filled="f" stroked="f">
            <v:textbox inset="0,0,0,0">
              <w:txbxContent>
                <w:p>
                  <w:pPr>
                    <w:spacing w:before="0" w:after="0" w:line="259" w:lineRule="exact"/>
                    <w:ind w:right="-79"/>
                    <w:jc w:val="left"/>
                    <w:rPr>
                      <w:rFonts w:ascii="Arial" w:hAnsi="Arial" w:cs="Arial" w:eastAsia="Arial"/>
                      <w:sz w:val="19"/>
                      <w:szCs w:val="19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AFAFB3"/>
                      <w:w w:val="101"/>
                      <w:position w:val="-1"/>
                    </w:rPr>
                    <w:t>.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AFAFB3"/>
                      <w:spacing w:val="-44"/>
                      <w:w w:val="100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363636"/>
                      <w:spacing w:val="0"/>
                      <w:w w:val="100"/>
                      <w:position w:val="5"/>
                    </w:rPr>
                    <w:t>r</w:t>
                  </w:r>
                  <w:r>
                    <w:rPr>
                      <w:rFonts w:ascii="Arial" w:hAnsi="Arial" w:cs="Arial" w:eastAsia="Arial"/>
                      <w:sz w:val="19"/>
                      <w:szCs w:val="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9"/>
          <w:position w:val="-16"/>
        </w:rPr>
        <w:t>ıkGÖDE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6"/>
        </w:rPr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84"/>
          <w:position w:val="-8"/>
        </w:rPr>
        <w:t>Oa.hal</w:t>
      </w:r>
      <w:r>
        <w:rPr>
          <w:rFonts w:ascii="Arial" w:hAnsi="Arial" w:cs="Arial" w:eastAsia="Arial"/>
          <w:sz w:val="19"/>
          <w:szCs w:val="19"/>
          <w:color w:val="4B4B4B"/>
          <w:spacing w:val="-4"/>
          <w:w w:val="84"/>
          <w:position w:val="-8"/>
        </w:rPr>
        <w:t>a</w:t>
      </w:r>
      <w:r>
        <w:rPr>
          <w:rFonts w:ascii="Arial" w:hAnsi="Arial" w:cs="Arial" w:eastAsia="Arial"/>
          <w:sz w:val="22"/>
          <w:szCs w:val="22"/>
          <w:color w:val="363B6D"/>
          <w:spacing w:val="0"/>
          <w:w w:val="84"/>
          <w:position w:val="-8"/>
        </w:rPr>
        <w:t>'Y.</w:t>
      </w:r>
      <w:r>
        <w:rPr>
          <w:rFonts w:ascii="Arial" w:hAnsi="Arial" w:cs="Arial" w:eastAsia="Arial"/>
          <w:sz w:val="22"/>
          <w:szCs w:val="22"/>
          <w:color w:val="363B6D"/>
          <w:spacing w:val="-13"/>
          <w:w w:val="84"/>
          <w:position w:val="-8"/>
        </w:rPr>
        <w:t>ı</w:t>
      </w:r>
      <w:r>
        <w:rPr>
          <w:rFonts w:ascii="Arial" w:hAnsi="Arial" w:cs="Arial" w:eastAsia="Arial"/>
          <w:sz w:val="22"/>
          <w:szCs w:val="22"/>
          <w:color w:val="AFAFB3"/>
          <w:spacing w:val="0"/>
          <w:w w:val="84"/>
          <w:position w:val="-8"/>
        </w:rPr>
        <w:t>··</w:t>
      </w:r>
      <w:r>
        <w:rPr>
          <w:rFonts w:ascii="Arial" w:hAnsi="Arial" w:cs="Arial" w:eastAsia="Arial"/>
          <w:sz w:val="22"/>
          <w:szCs w:val="22"/>
          <w:color w:val="AFAFB3"/>
          <w:spacing w:val="-51"/>
          <w:w w:val="84"/>
          <w:position w:val="-8"/>
        </w:rPr>
        <w:t> </w:t>
      </w:r>
      <w:r>
        <w:rPr>
          <w:rFonts w:ascii="Arial" w:hAnsi="Arial" w:cs="Arial" w:eastAsia="Arial"/>
          <w:sz w:val="22"/>
          <w:szCs w:val="22"/>
          <w:color w:val="AFAFB3"/>
          <w:spacing w:val="0"/>
          <w:w w:val="100"/>
          <w:position w:val="-8"/>
        </w:rPr>
        <w:tab/>
      </w:r>
      <w:r>
        <w:rPr>
          <w:rFonts w:ascii="Arial" w:hAnsi="Arial" w:cs="Arial" w:eastAsia="Arial"/>
          <w:sz w:val="22"/>
          <w:szCs w:val="22"/>
          <w:color w:val="AFAFB3"/>
          <w:spacing w:val="0"/>
          <w:w w:val="100"/>
          <w:position w:val="-8"/>
        </w:rPr>
      </w:r>
      <w:r>
        <w:rPr>
          <w:rFonts w:ascii="Arial" w:hAnsi="Arial" w:cs="Arial" w:eastAsia="Arial"/>
          <w:sz w:val="25"/>
          <w:szCs w:val="25"/>
          <w:color w:val="4B4B4B"/>
          <w:spacing w:val="-43"/>
          <w:w w:val="63"/>
          <w:position w:val="-8"/>
        </w:rPr>
        <w:t>u</w:t>
      </w:r>
      <w:r>
        <w:rPr>
          <w:rFonts w:ascii="Arial" w:hAnsi="Arial" w:cs="Arial" w:eastAsia="Arial"/>
          <w:sz w:val="25"/>
          <w:szCs w:val="25"/>
          <w:color w:val="AFAFB3"/>
          <w:spacing w:val="0"/>
          <w:w w:val="159"/>
          <w:position w:val="-8"/>
        </w:rPr>
        <w:t>,</w:t>
      </w:r>
      <w:r>
        <w:rPr>
          <w:rFonts w:ascii="Arial" w:hAnsi="Arial" w:cs="Arial" w:eastAsia="Arial"/>
          <w:sz w:val="25"/>
          <w:szCs w:val="25"/>
          <w:color w:val="AFAFB3"/>
          <w:spacing w:val="0"/>
          <w:w w:val="100"/>
          <w:position w:val="-8"/>
        </w:rPr>
        <w:t>  </w:t>
      </w:r>
      <w:r>
        <w:rPr>
          <w:rFonts w:ascii="Arial" w:hAnsi="Arial" w:cs="Arial" w:eastAsia="Arial"/>
          <w:sz w:val="25"/>
          <w:szCs w:val="25"/>
          <w:color w:val="AFAFB3"/>
          <w:spacing w:val="-23"/>
          <w:w w:val="100"/>
          <w:position w:val="-8"/>
        </w:rPr>
        <w:t> </w:t>
      </w:r>
      <w:r>
        <w:rPr>
          <w:rFonts w:ascii="Arial" w:hAnsi="Arial" w:cs="Arial" w:eastAsia="Arial"/>
          <w:sz w:val="25"/>
          <w:szCs w:val="25"/>
          <w:color w:val="606062"/>
          <w:spacing w:val="0"/>
          <w:w w:val="44"/>
          <w:position w:val="-8"/>
        </w:rPr>
        <w:t>..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00"/>
          <w:cols w:num="2" w:equalWidth="0">
            <w:col w:w="3928" w:space="1631"/>
            <w:col w:w="5881"/>
          </w:cols>
        </w:sectPr>
      </w:pPr>
      <w:rPr/>
    </w:p>
    <w:p>
      <w:pPr>
        <w:spacing w:before="0" w:after="0" w:line="35" w:lineRule="atLeast"/>
        <w:ind w:left="1585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C6C6C8"/>
          <w:spacing w:val="0"/>
          <w:w w:val="59"/>
        </w:rPr>
        <w:t>...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177" w:lineRule="exact"/>
        <w:ind w:left="2993" w:right="-93"/>
        <w:jc w:val="left"/>
        <w:tabs>
          <w:tab w:pos="5520" w:val="left"/>
          <w:tab w:pos="860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Courier New" w:hAnsi="Courier New" w:cs="Courier New" w:eastAsia="Courier New"/>
          <w:sz w:val="24"/>
          <w:szCs w:val="24"/>
          <w:color w:val="363636"/>
          <w:spacing w:val="-4"/>
          <w:w w:val="75"/>
          <w:position w:val="-1"/>
        </w:rPr>
        <w:t>A</w:t>
      </w:r>
      <w:r>
        <w:rPr>
          <w:rFonts w:ascii="Courier New" w:hAnsi="Courier New" w:cs="Courier New" w:eastAsia="Courier New"/>
          <w:sz w:val="24"/>
          <w:szCs w:val="24"/>
          <w:color w:val="999A9A"/>
          <w:spacing w:val="0"/>
          <w:w w:val="75"/>
          <w:position w:val="-1"/>
        </w:rPr>
        <w:t>y</w:t>
      </w:r>
      <w:r>
        <w:rPr>
          <w:rFonts w:ascii="Courier New" w:hAnsi="Courier New" w:cs="Courier New" w:eastAsia="Courier New"/>
          <w:sz w:val="24"/>
          <w:szCs w:val="24"/>
          <w:color w:val="999A9A"/>
          <w:spacing w:val="33"/>
          <w:w w:val="75"/>
          <w:position w:val="-1"/>
        </w:rPr>
        <w:t> </w:t>
      </w:r>
      <w:r>
        <w:rPr>
          <w:rFonts w:ascii="Arial" w:hAnsi="Arial" w:cs="Arial" w:eastAsia="Arial"/>
          <w:sz w:val="20"/>
          <w:szCs w:val="20"/>
          <w:color w:val="999A9A"/>
          <w:spacing w:val="7"/>
          <w:w w:val="100"/>
          <w:position w:val="1"/>
        </w:rPr>
        <w:t>a</w:t>
      </w:r>
      <w:r>
        <w:rPr>
          <w:rFonts w:ascii="Arial" w:hAnsi="Arial" w:cs="Arial" w:eastAsia="Arial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Arial" w:hAnsi="Arial" w:cs="Arial" w:eastAsia="Arial"/>
          <w:sz w:val="20"/>
          <w:szCs w:val="20"/>
          <w:color w:val="363636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  <w:position w:val="1"/>
        </w:rPr>
        <w:t>BAYMt: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-38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8"/>
        </w:rPr>
      </w:r>
      <w:r>
        <w:rPr>
          <w:rFonts w:ascii="Arial" w:hAnsi="Arial" w:cs="Arial" w:eastAsia="Arial"/>
          <w:sz w:val="14"/>
          <w:szCs w:val="14"/>
          <w:color w:val="AFAFB3"/>
          <w:spacing w:val="-37"/>
          <w:w w:val="167"/>
          <w:position w:val="17"/>
        </w:rPr>
        <w:t>.</w:t>
      </w:r>
      <w:r>
        <w:rPr>
          <w:rFonts w:ascii="Arial" w:hAnsi="Arial" w:cs="Arial" w:eastAsia="Arial"/>
          <w:sz w:val="19"/>
          <w:szCs w:val="19"/>
          <w:color w:val="AFAFB3"/>
          <w:spacing w:val="0"/>
          <w:w w:val="139"/>
          <w:position w:val="12"/>
        </w:rPr>
        <w:t>,</w:t>
      </w:r>
      <w:r>
        <w:rPr>
          <w:rFonts w:ascii="Arial" w:hAnsi="Arial" w:cs="Arial" w:eastAsia="Arial"/>
          <w:sz w:val="19"/>
          <w:szCs w:val="19"/>
          <w:color w:val="AFAFB3"/>
          <w:spacing w:val="-18"/>
          <w:w w:val="100"/>
          <w:position w:val="12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397"/>
          <w:position w:val="12"/>
        </w:rPr>
        <w:t>·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left="2886" w:right="-20"/>
        <w:jc w:val="left"/>
        <w:rPr>
          <w:rFonts w:ascii="Times New Roman" w:hAnsi="Times New Roman" w:cs="Times New Roman" w:eastAsia="Times New Roman"/>
          <w:sz w:val="32"/>
          <w:szCs w:val="3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1.118988pt;margin-top:5.835449pt;width:22.344301pt;height:61pt;mso-position-horizontal-relative:page;mso-position-vertical-relative:paragraph;z-index:-15634" type="#_x0000_t202" filled="f" stroked="f">
            <v:textbox inset="0,0,0,0">
              <w:txbxContent>
                <w:p>
                  <w:pPr>
                    <w:spacing w:before="0" w:after="0" w:line="1220" w:lineRule="exact"/>
                    <w:ind w:right="-223"/>
                    <w:jc w:val="left"/>
                    <w:rPr>
                      <w:rFonts w:ascii="Arial" w:hAnsi="Arial" w:cs="Arial" w:eastAsia="Arial"/>
                      <w:sz w:val="122"/>
                      <w:szCs w:val="122"/>
                    </w:rPr>
                  </w:pPr>
                  <w:rPr/>
                  <w:r>
                    <w:rPr>
                      <w:rFonts w:ascii="Arial" w:hAnsi="Arial" w:cs="Arial" w:eastAsia="Arial"/>
                      <w:sz w:val="122"/>
                      <w:szCs w:val="122"/>
                      <w:color w:val="1A1D70"/>
                      <w:spacing w:val="0"/>
                      <w:w w:val="54"/>
                      <w:i/>
                      <w:position w:val="-1"/>
                    </w:rPr>
                    <w:t>A</w:t>
                  </w:r>
                  <w:r>
                    <w:rPr>
                      <w:rFonts w:ascii="Arial" w:hAnsi="Arial" w:cs="Arial" w:eastAsia="Arial"/>
                      <w:sz w:val="122"/>
                      <w:szCs w:val="12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Courier New" w:hAnsi="Courier New" w:cs="Courier New" w:eastAsia="Courier New"/>
          <w:sz w:val="39"/>
          <w:szCs w:val="39"/>
          <w:color w:val="363B6D"/>
          <w:w w:val="226"/>
          <w:position w:val="-29"/>
        </w:rPr>
      </w:r>
      <w:r>
        <w:rPr>
          <w:rFonts w:ascii="Courier New" w:hAnsi="Courier New" w:cs="Courier New" w:eastAsia="Courier New"/>
          <w:sz w:val="39"/>
          <w:szCs w:val="39"/>
          <w:color w:val="363B6D"/>
          <w:spacing w:val="2"/>
          <w:w w:val="226"/>
          <w:strike/>
          <w:position w:val="-29"/>
        </w:rPr>
        <w:t>"</w:t>
      </w:r>
      <w:r>
        <w:rPr>
          <w:rFonts w:ascii="Courier New" w:hAnsi="Courier New" w:cs="Courier New" w:eastAsia="Courier New"/>
          <w:sz w:val="39"/>
          <w:szCs w:val="39"/>
          <w:color w:val="363B6D"/>
          <w:spacing w:val="2"/>
          <w:w w:val="226"/>
          <w:strike/>
          <w:position w:val="-29"/>
        </w:rPr>
      </w:r>
      <w:r>
        <w:rPr>
          <w:rFonts w:ascii="Courier New" w:hAnsi="Courier New" w:cs="Courier New" w:eastAsia="Courier New"/>
          <w:sz w:val="39"/>
          <w:szCs w:val="39"/>
          <w:color w:val="363B6D"/>
          <w:spacing w:val="2"/>
          <w:w w:val="226"/>
          <w:position w:val="-29"/>
        </w:rPr>
      </w:r>
      <w:r>
        <w:rPr>
          <w:rFonts w:ascii="Courier New" w:hAnsi="Courier New" w:cs="Courier New" w:eastAsia="Courier New"/>
          <w:sz w:val="39"/>
          <w:szCs w:val="39"/>
          <w:color w:val="363B6D"/>
          <w:spacing w:val="2"/>
          <w:w w:val="226"/>
          <w:position w:val="-29"/>
        </w:rPr>
      </w:r>
      <w:r>
        <w:rPr>
          <w:rFonts w:ascii="Times New Roman" w:hAnsi="Times New Roman" w:cs="Times New Roman" w:eastAsia="Times New Roman"/>
          <w:sz w:val="32"/>
          <w:szCs w:val="32"/>
          <w:color w:val="666B95"/>
          <w:spacing w:val="0"/>
          <w:w w:val="44"/>
          <w:position w:val="-12"/>
        </w:rPr>
        <w:t>,_</w:t>
      </w:r>
      <w:r>
        <w:rPr>
          <w:rFonts w:ascii="Times New Roman" w:hAnsi="Times New Roman" w:cs="Times New Roman" w:eastAsia="Times New Roman"/>
          <w:sz w:val="32"/>
          <w:szCs w:val="32"/>
          <w:color w:val="666B95"/>
          <w:spacing w:val="-1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363B6D"/>
          <w:spacing w:val="0"/>
          <w:w w:val="32"/>
          <w:position w:val="-12"/>
        </w:rPr>
        <w:t>_,....,</w:t>
      </w:r>
      <w:r>
        <w:rPr>
          <w:rFonts w:ascii="Times New Roman" w:hAnsi="Times New Roman" w:cs="Times New Roman" w:eastAsia="Times New Roman"/>
          <w:sz w:val="32"/>
          <w:szCs w:val="32"/>
          <w:color w:val="363B6D"/>
          <w:spacing w:val="-37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4D5787"/>
          <w:spacing w:val="0"/>
          <w:w w:val="100"/>
          <w:position w:val="-12"/>
        </w:rPr>
        <w:t>./::::1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14" w:lineRule="exact"/>
        <w:ind w:left="155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999A9A"/>
          <w:spacing w:val="0"/>
          <w:w w:val="100"/>
        </w:rPr>
        <w:t>....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107" w:lineRule="exact"/>
        <w:ind w:left="170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858585"/>
          <w:spacing w:val="0"/>
          <w:w w:val="182"/>
          <w:position w:val="-2"/>
        </w:rPr>
        <w:t>'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858585"/>
          <w:spacing w:val="0"/>
          <w:w w:val="122"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00"/>
          <w:cols w:num="2" w:equalWidth="0">
            <w:col w:w="8984" w:space="446"/>
            <w:col w:w="2010"/>
          </w:cols>
        </w:sectPr>
      </w:pPr>
      <w:rPr/>
    </w:p>
    <w:p>
      <w:pPr>
        <w:spacing w:before="30" w:after="0" w:line="520" w:lineRule="exact"/>
        <w:ind w:left="2027"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/>
        <w:pict>
          <v:group style="position:absolute;margin-left:17.540506pt;margin-top:29.834089pt;width:562.473429pt;height:785.574942pt;mso-position-horizontal-relative:page;mso-position-vertical-relative:page;z-index:-15645" coordorigin="351,597" coordsize="11249,15711">
            <v:group style="position:absolute;left:358;top:618;width:1295;height:2" coordorigin="358,618" coordsize="1295,2">
              <v:shape style="position:absolute;left:358;top:618;width:1295;height:2" coordorigin="358,618" coordsize="1295,0" path="m358,618l1653,618e" filled="f" stroked="t" strokeweight=".706329pt" strokecolor="#676767">
                <v:path arrowok="t"/>
              </v:shape>
            </v:group>
            <v:group style="position:absolute;left:1596;top:618;width:424;height:2" coordorigin="1596,618" coordsize="424,2">
              <v:shape style="position:absolute;left:1596;top:618;width:424;height:2" coordorigin="1596,618" coordsize="424,0" path="m1596,618l2020,618e" filled="f" stroked="t" strokeweight=".470886pt" strokecolor="#575757">
                <v:path arrowok="t"/>
              </v:shape>
            </v:group>
            <v:group style="position:absolute;left:1999;top:608;width:2;height:1331" coordorigin="1999,608" coordsize="2,1331">
              <v:shape style="position:absolute;left:1999;top:608;width:2;height:1331" coordorigin="1999,608" coordsize="0,1331" path="m1999,1940l1999,608e" filled="f" stroked="t" strokeweight=".706329pt" strokecolor="#AFAFAF">
                <v:path arrowok="t"/>
              </v:shape>
            </v:group>
            <v:group style="position:absolute;left:1949;top:620;width:9601;height:2" coordorigin="1949,620" coordsize="9601,2">
              <v:shape style="position:absolute;left:1949;top:620;width:9601;height:2" coordorigin="1949,620" coordsize="9601,0" path="m1949,620l11551,620e" filled="f" stroked="t" strokeweight=".706329pt" strokecolor="#575757">
                <v:path arrowok="t"/>
              </v:shape>
            </v:group>
            <v:group style="position:absolute;left:8987;top:608;width:2;height:1493" coordorigin="8987,608" coordsize="2,1493">
              <v:shape style="position:absolute;left:8987;top:608;width:2;height:1493" coordorigin="8987,608" coordsize="0,1493" path="m8987,2101l8987,608e" filled="f" stroked="t" strokeweight=".706329pt" strokecolor="#5B5B5B">
                <v:path arrowok="t"/>
              </v:shape>
            </v:group>
            <v:group style="position:absolute;left:11551;top:613;width:2;height:6418" coordorigin="11551,613" coordsize="2,6418">
              <v:shape style="position:absolute;left:11551;top:613;width:2;height:6418" coordorigin="11551,613" coordsize="0,6418" path="m11551,7031l11551,613e" filled="f" stroked="t" strokeweight=".706329pt" strokecolor="#575757">
                <v:path arrowok="t"/>
              </v:shape>
            </v:group>
            <v:group style="position:absolute;left:377;top:604;width:2;height:15693" coordorigin="377,604" coordsize="2,15693">
              <v:shape style="position:absolute;left:377;top:604;width:2;height:15693" coordorigin="377,604" coordsize="0,15693" path="m377,16296l377,604e" filled="f" stroked="t" strokeweight=".706329pt" strokecolor="#5B5B5B">
                <v:path arrowok="t"/>
              </v:shape>
            </v:group>
            <v:group style="position:absolute;left:2281;top:613;width:2;height:1493" coordorigin="2281,613" coordsize="2,1493">
              <v:shape style="position:absolute;left:2281;top:613;width:2;height:1493" coordorigin="2281,613" coordsize="0,1493" path="m2281,2106l2281,613e" filled="f" stroked="t" strokeweight=".706329pt" strokecolor="#4F4F4F">
                <v:path arrowok="t"/>
              </v:shape>
            </v:group>
            <v:group style="position:absolute;left:8989;top:1331;width:2;height:713" coordorigin="8989,1331" coordsize="2,713">
              <v:shape style="position:absolute;left:8989;top:1331;width:2;height:713" coordorigin="8989,1331" coordsize="0,713" path="m8989,2044l8989,1331e" filled="f" stroked="t" strokeweight=".470886pt" strokecolor="#5B5B5B">
                <v:path arrowok="t"/>
              </v:shape>
            </v:group>
            <v:group style="position:absolute;left:367;top:2092;width:11188;height:2" coordorigin="367,2092" coordsize="11188,2">
              <v:shape style="position:absolute;left:367;top:2092;width:11188;height:2" coordorigin="367,2092" coordsize="11188,0" path="m367,2092l11556,2092e" filled="f" stroked="t" strokeweight=".706329pt" strokecolor="#5B5B5B">
                <v:path arrowok="t"/>
              </v:shape>
            </v:group>
            <v:group style="position:absolute;left:11546;top:1821;width:2;height:299" coordorigin="11546,1821" coordsize="2,299">
              <v:shape style="position:absolute;left:11546;top:1821;width:2;height:299" coordorigin="11546,1821" coordsize="0,299" path="m11546,2120l11546,1821e" filled="f" stroked="t" strokeweight=".470886pt" strokecolor="#444444">
                <v:path arrowok="t"/>
              </v:shape>
            </v:group>
            <v:group style="position:absolute;left:363;top:2332;width:11193;height:2" coordorigin="363,2332" coordsize="11193,2">
              <v:shape style="position:absolute;left:363;top:2332;width:11193;height:2" coordorigin="363,2332" coordsize="11193,0" path="m363,2332l11556,2332e" filled="f" stroked="t" strokeweight=".706329pt" strokecolor="#606060">
                <v:path arrowok="t"/>
              </v:shape>
            </v:group>
            <v:group style="position:absolute;left:372;top:2049;width:2;height:314" coordorigin="372,2049" coordsize="2,314">
              <v:shape style="position:absolute;left:372;top:2049;width:2;height:314" coordorigin="372,2049" coordsize="0,314" path="m372,2363l372,2049e" filled="f" stroked="t" strokeweight=".470886pt" strokecolor="#484848">
                <v:path arrowok="t"/>
              </v:shape>
            </v:group>
            <v:group style="position:absolute;left:367;top:2569;width:11193;height:2" coordorigin="367,2569" coordsize="11193,2">
              <v:shape style="position:absolute;left:367;top:2569;width:11193;height:2" coordorigin="367,2569" coordsize="11193,0" path="m367,2569l11560,2569e" filled="f" stroked="t" strokeweight=".706329pt" strokecolor="#5B5B5B">
                <v:path arrowok="t"/>
              </v:shape>
            </v:group>
            <v:group style="position:absolute;left:11548;top:2077;width:2;height:513" coordorigin="11548,2077" coordsize="2,513">
              <v:shape style="position:absolute;left:11548;top:2077;width:2;height:513" coordorigin="11548,2077" coordsize="0,513" path="m11548,2591l11548,2077e" filled="f" stroked="t" strokeweight=".706329pt" strokecolor="#5B5B5B">
                <v:path arrowok="t"/>
              </v:shape>
            </v:group>
            <v:group style="position:absolute;left:367;top:2810;width:7788;height:2" coordorigin="367,2810" coordsize="7788,2">
              <v:shape style="position:absolute;left:367;top:2810;width:7788;height:2" coordorigin="367,2810" coordsize="7788,0" path="m367,2810l8156,2810e" filled="f" stroked="t" strokeweight=".706329pt" strokecolor="#575757">
                <v:path arrowok="t"/>
              </v:shape>
            </v:group>
            <v:group style="position:absolute;left:374;top:2520;width:2;height:1036" coordorigin="374,2520" coordsize="2,1036">
              <v:shape style="position:absolute;left:374;top:2520;width:2;height:1036" coordorigin="374,2520" coordsize="0,1036" path="m374,3556l374,2520e" filled="f" stroked="t" strokeweight=".706329pt" strokecolor="#4F4F4F">
                <v:path arrowok="t"/>
              </v:shape>
            </v:group>
            <v:group style="position:absolute;left:8099;top:2810;width:424;height:2" coordorigin="8099,2810" coordsize="424,2">
              <v:shape style="position:absolute;left:8099;top:2810;width:424;height:2" coordorigin="8099,2810" coordsize="424,0" path="m8099,2810l8523,2810e" filled="f" stroked="t" strokeweight=".470886pt" strokecolor="#343434">
                <v:path arrowok="t"/>
              </v:shape>
            </v:group>
            <v:group style="position:absolute;left:8467;top:2810;width:3094;height:2" coordorigin="8467,2810" coordsize="3094,2">
              <v:shape style="position:absolute;left:8467;top:2810;width:3094;height:2" coordorigin="8467,2810" coordsize="3094,0" path="m8467,2810l11560,2810e" filled="f" stroked="t" strokeweight=".706329pt" strokecolor="#575757">
                <v:path arrowok="t"/>
              </v:shape>
            </v:group>
            <v:group style="position:absolute;left:363;top:3042;width:1530;height:2" coordorigin="363,3042" coordsize="1530,2">
              <v:shape style="position:absolute;left:363;top:3042;width:1530;height:2" coordorigin="363,3042" coordsize="1530,0" path="m363,3042l1893,3042e" filled="f" stroked="t" strokeweight=".706329pt" strokecolor="#6B6B6B">
                <v:path arrowok="t"/>
              </v:shape>
            </v:group>
            <v:group style="position:absolute;left:1361;top:3047;width:6795;height:2" coordorigin="1361,3047" coordsize="6795,2">
              <v:shape style="position:absolute;left:1361;top:3047;width:6795;height:2" coordorigin="1361,3047" coordsize="6795,0" path="m1361,3047l8156,3047e" filled="f" stroked="t" strokeweight=".706329pt" strokecolor="#575757">
                <v:path arrowok="t"/>
              </v:shape>
            </v:group>
            <v:group style="position:absolute;left:8099;top:3047;width:424;height:2" coordorigin="8099,3047" coordsize="424,2">
              <v:shape style="position:absolute;left:8099;top:3047;width:424;height:2" coordorigin="8099,3047" coordsize="424,0" path="m8099,3047l8523,3047e" filled="f" stroked="t" strokeweight=".470886pt" strokecolor="#444444">
                <v:path arrowok="t"/>
              </v:shape>
            </v:group>
            <v:group style="position:absolute;left:8467;top:3047;width:1742;height:2" coordorigin="8467,3047" coordsize="1742,2">
              <v:shape style="position:absolute;left:8467;top:3047;width:1742;height:2" coordorigin="8467,3047" coordsize="1742,0" path="m8467,3047l10209,3047e" filled="f" stroked="t" strokeweight=".706329pt" strokecolor="#545454">
                <v:path arrowok="t"/>
              </v:shape>
            </v:group>
            <v:group style="position:absolute;left:10133;top:3047;width:386;height:2" coordorigin="10133,3047" coordsize="386,2">
              <v:shape style="position:absolute;left:10133;top:3047;width:386;height:2" coordorigin="10133,3047" coordsize="386,0" path="m10133,3047l10520,3047e" filled="f" stroked="t" strokeweight=".470886pt" strokecolor="#444444">
                <v:path arrowok="t"/>
              </v:shape>
            </v:group>
            <v:group style="position:absolute;left:10463;top:3047;width:1092;height:2" coordorigin="10463,3047" coordsize="1092,2">
              <v:shape style="position:absolute;left:10463;top:3047;width:1092;height:2" coordorigin="10463,3047" coordsize="1092,0" path="m10463,3047l11556,3047e" filled="f" stroked="t" strokeweight=".706329pt" strokecolor="#5B5B5B">
                <v:path arrowok="t"/>
              </v:shape>
            </v:group>
            <v:group style="position:absolute;left:11551;top:2767;width:2;height:328" coordorigin="11551,2767" coordsize="2,328">
              <v:shape style="position:absolute;left:11551;top:2767;width:2;height:328" coordorigin="11551,2767" coordsize="0,328" path="m11551,3095l11551,2767e" filled="f" stroked="t" strokeweight=".470886pt" strokecolor="#3F3F3F">
                <v:path arrowok="t"/>
              </v:shape>
            </v:group>
            <v:group style="position:absolute;left:367;top:3287;width:11193;height:2" coordorigin="367,3287" coordsize="11193,2">
              <v:shape style="position:absolute;left:367;top:3287;width:11193;height:2" coordorigin="367,3287" coordsize="11193,0" path="m367,3287l11560,3287e" filled="f" stroked="t" strokeweight=".706329pt" strokecolor="#545454">
                <v:path arrowok="t"/>
              </v:shape>
            </v:group>
            <v:group style="position:absolute;left:377;top:3023;width:2;height:290" coordorigin="377,3023" coordsize="2,290">
              <v:shape style="position:absolute;left:377;top:3023;width:2;height:290" coordorigin="377,3023" coordsize="0,290" path="m377,3313l377,3023e" filled="f" stroked="t" strokeweight=".470886pt" strokecolor="#3B3B3B">
                <v:path arrowok="t"/>
              </v:shape>
            </v:group>
            <v:group style="position:absolute;left:3755;top:3275;width:2;height:471" coordorigin="3755,3275" coordsize="2,471">
              <v:shape style="position:absolute;left:3755;top:3275;width:2;height:471" coordorigin="3755,3275" coordsize="0,471" path="m3755,3746l3755,3275e" filled="f" stroked="t" strokeweight=".706329pt" strokecolor="#484848">
                <v:path arrowok="t"/>
              </v:shape>
            </v:group>
            <v:group style="position:absolute;left:7056;top:3280;width:2;height:770" coordorigin="7056,3280" coordsize="2,770">
              <v:shape style="position:absolute;left:7056;top:3280;width:2;height:770" coordorigin="7056,3280" coordsize="0,770" path="m7056,4050l7056,3280e" filled="f" stroked="t" strokeweight=".941772pt" strokecolor="#606060">
                <v:path arrowok="t"/>
              </v:shape>
            </v:group>
            <v:group style="position:absolute;left:7044;top:3527;width:1931;height:2" coordorigin="7044,3527" coordsize="1931,2">
              <v:shape style="position:absolute;left:7044;top:3527;width:1931;height:2" coordorigin="7044,3527" coordsize="1931,0" path="m7044,3527l8975,3527e" filled="f" stroked="t" strokeweight=".706329pt" strokecolor="#484848">
                <v:path arrowok="t"/>
              </v:shape>
            </v:group>
            <v:group style="position:absolute;left:8975;top:3527;width:1516;height:2" coordorigin="8975,3527" coordsize="1516,2">
              <v:shape style="position:absolute;left:8975;top:3527;width:1516;height:2" coordorigin="8975,3527" coordsize="1516,0" path="m8975,3527l10491,3527e" filled="f" stroked="t" strokeweight=".235443pt" strokecolor="#000000">
                <v:path arrowok="t"/>
              </v:shape>
            </v:group>
            <v:group style="position:absolute;left:10491;top:3527;width:1064;height:2" coordorigin="10491,3527" coordsize="1064,2">
              <v:shape style="position:absolute;left:10491;top:3527;width:1064;height:2" coordorigin="10491,3527" coordsize="1064,0" path="m10491,3527l11556,3527e" filled="f" stroked="t" strokeweight=".235443pt" strokecolor="#545454">
                <v:path arrowok="t"/>
              </v:shape>
            </v:group>
            <v:group style="position:absolute;left:3560;top:4043;width:8000;height:2" coordorigin="3560,4043" coordsize="8000,2">
              <v:shape style="position:absolute;left:3560;top:4043;width:8000;height:2" coordorigin="3560,4043" coordsize="8000,0" path="m3560,4043l11560,4043e" filled="f" stroked="t" strokeweight=".941772pt" strokecolor="#4B4B4B">
                <v:path arrowok="t"/>
              </v:shape>
            </v:group>
            <v:group style="position:absolute;left:11551;top:3100;width:2;height:1207" coordorigin="11551,3100" coordsize="2,1207">
              <v:shape style="position:absolute;left:11551;top:3100;width:2;height:1207" coordorigin="11551,3100" coordsize="0,1207" path="m11551,4307l11551,3100e" filled="f" stroked="t" strokeweight=".470886pt" strokecolor="#5B5B5B">
                <v:path arrowok="t"/>
              </v:shape>
            </v:group>
            <v:group style="position:absolute;left:367;top:4043;width:2887;height:2" coordorigin="367,4043" coordsize="2887,2">
              <v:shape style="position:absolute;left:367;top:4043;width:2887;height:2" coordorigin="367,4043" coordsize="2887,0" path="m367,4043l3254,4043e" filled="f" stroked="t" strokeweight=".706329pt" strokecolor="#676767">
                <v:path arrowok="t"/>
              </v:shape>
            </v:group>
            <v:group style="position:absolute;left:3197;top:4046;width:424;height:2" coordorigin="3197,4046" coordsize="424,2">
              <v:shape style="position:absolute;left:3197;top:4046;width:424;height:2" coordorigin="3197,4046" coordsize="424,0" path="m3197,4046l3621,4046e" filled="f" stroked="t" strokeweight=".470886pt" strokecolor="#484848">
                <v:path arrowok="t"/>
              </v:shape>
            </v:group>
            <v:group style="position:absolute;left:3753;top:3656;width:2;height:399" coordorigin="3753,3656" coordsize="2,399">
              <v:shape style="position:absolute;left:3753;top:3656;width:2;height:399" coordorigin="3753,3656" coordsize="0,399" path="m3753,4055l3753,3656e" filled="f" stroked="t" strokeweight=".941772pt" strokecolor="#5B5B5B">
                <v:path arrowok="t"/>
              </v:shape>
            </v:group>
            <v:group style="position:absolute;left:11551;top:3689;width:2;height:380" coordorigin="11551,3689" coordsize="2,380">
              <v:shape style="position:absolute;left:11551;top:3689;width:2;height:380" coordorigin="11551,3689" coordsize="0,380" path="m11551,4069l11551,3689e" filled="f" stroked="t" strokeweight=".941772pt" strokecolor="#606060">
                <v:path arrowok="t"/>
              </v:shape>
            </v:group>
            <v:group style="position:absolute;left:367;top:4319;width:1643;height:2" coordorigin="367,4319" coordsize="1643,2">
              <v:shape style="position:absolute;left:367;top:4319;width:1643;height:2" coordorigin="367,4319" coordsize="1643,0" path="m367,4319l2011,4319e" filled="f" stroked="t" strokeweight=".706329pt" strokecolor="#646464">
                <v:path arrowok="t"/>
              </v:shape>
            </v:group>
            <v:group style="position:absolute;left:1954;top:4321;width:353;height:2" coordorigin="1954,4321" coordsize="353,2">
              <v:shape style="position:absolute;left:1954;top:4321;width:353;height:2" coordorigin="1954,4321" coordsize="353,0" path="m1954,4321l2307,4321e" filled="f" stroked="t" strokeweight=".470886pt" strokecolor="#4B4B4B">
                <v:path arrowok="t"/>
              </v:shape>
            </v:group>
            <v:group style="position:absolute;left:2284;top:4036;width:2;height:309" coordorigin="2284,4036" coordsize="2,309">
              <v:shape style="position:absolute;left:2284;top:4036;width:2;height:309" coordorigin="2284,4036" coordsize="0,309" path="m2284,4345l2284,4036e" filled="f" stroked="t" strokeweight=".470886pt" strokecolor="#3B3B3B">
                <v:path arrowok="t"/>
              </v:shape>
            </v:group>
            <v:group style="position:absolute;left:2237;top:4319;width:9324;height:2" coordorigin="2237,4319" coordsize="9324,2">
              <v:shape style="position:absolute;left:2237;top:4319;width:9324;height:2" coordorigin="2237,4319" coordsize="9324,0" path="m2237,4319l11560,4319e" filled="f" stroked="t" strokeweight=".706329pt" strokecolor="#545454">
                <v:path arrowok="t"/>
              </v:shape>
            </v:group>
            <v:group style="position:absolute;left:2286;top:4274;width:2;height:1255" coordorigin="2286,4274" coordsize="2,1255">
              <v:shape style="position:absolute;left:2286;top:4274;width:2;height:1255" coordorigin="2286,4274" coordsize="0,1255" path="m2286,5529l2286,4274e" filled="f" stroked="t" strokeweight=".706329pt" strokecolor="#575757">
                <v:path arrowok="t"/>
              </v:shape>
            </v:group>
            <v:group style="position:absolute;left:2274;top:4559;width:5881;height:2" coordorigin="2274,4559" coordsize="5881,2">
              <v:shape style="position:absolute;left:2274;top:4559;width:5881;height:2" coordorigin="2274,4559" coordsize="5881,0" path="m2274,4559l8156,4559e" filled="f" stroked="t" strokeweight=".706329pt" strokecolor="#575757">
                <v:path arrowok="t"/>
              </v:shape>
            </v:group>
            <v:group style="position:absolute;left:8099;top:4559;width:424;height:2" coordorigin="8099,4559" coordsize="424,2">
              <v:shape style="position:absolute;left:8099;top:4559;width:424;height:2" coordorigin="8099,4559" coordsize="424,0" path="m8099,4559l8523,4559e" filled="f" stroked="t" strokeweight=".470886pt" strokecolor="#3B3B3B">
                <v:path arrowok="t"/>
              </v:shape>
            </v:group>
            <v:group style="position:absolute;left:8467;top:4559;width:1723;height:2" coordorigin="8467,4559" coordsize="1723,2">
              <v:shape style="position:absolute;left:8467;top:4559;width:1723;height:2" coordorigin="8467,4559" coordsize="1723,0" path="m8467,4559l10190,4559e" filled="f" stroked="t" strokeweight=".706329pt" strokecolor="#575757">
                <v:path arrowok="t"/>
              </v:shape>
            </v:group>
            <v:group style="position:absolute;left:10133;top:4559;width:386;height:2" coordorigin="10133,4559" coordsize="386,2">
              <v:shape style="position:absolute;left:10133;top:4559;width:386;height:2" coordorigin="10133,4559" coordsize="386,0" path="m10133,4559l10520,4559e" filled="f" stroked="t" strokeweight=".470886pt" strokecolor="#3F3F3F">
                <v:path arrowok="t"/>
              </v:shape>
            </v:group>
            <v:group style="position:absolute;left:10463;top:4559;width:1102;height:2" coordorigin="10463,4559" coordsize="1102,2">
              <v:shape style="position:absolute;left:10463;top:4559;width:1102;height:2" coordorigin="10463,4559" coordsize="1102,0" path="m10463,4559l11565,4559e" filled="f" stroked="t" strokeweight=".706329pt" strokecolor="#5B5B5B">
                <v:path arrowok="t"/>
              </v:shape>
            </v:group>
            <v:group style="position:absolute;left:4808;top:4554;width:2;height:261" coordorigin="4808,4554" coordsize="2,261">
              <v:shape style="position:absolute;left:4808;top:4554;width:2;height:261" coordorigin="4808,4554" coordsize="0,261" path="m4808,4816l4808,4554e" filled="f" stroked="t" strokeweight=".941772pt" strokecolor="#545454">
                <v:path arrowok="t"/>
              </v:shape>
            </v:group>
            <v:group style="position:absolute;left:7605;top:4545;width:2;height:242" coordorigin="7605,4545" coordsize="2,242">
              <v:shape style="position:absolute;left:7605;top:4545;width:2;height:242" coordorigin="7605,4545" coordsize="0,242" path="m7605,4787l7605,4545e" filled="f" stroked="t" strokeweight=".235443pt" strokecolor="#1F1F1F">
                <v:path arrowok="t"/>
              </v:shape>
            </v:group>
            <v:group style="position:absolute;left:11556;top:4336;width:2;height:480" coordorigin="11556,4336" coordsize="2,480">
              <v:shape style="position:absolute;left:11556;top:4336;width:2;height:480" coordorigin="11556,4336" coordsize="0,480" path="m11556,4816l11556,4336e" filled="f" stroked="t" strokeweight=".470886pt" strokecolor="#545454">
                <v:path arrowok="t"/>
              </v:shape>
            </v:group>
            <v:group style="position:absolute;left:374;top:4521;width:2;height:532" coordorigin="374,4521" coordsize="2,532">
              <v:shape style="position:absolute;left:374;top:4521;width:2;height:532" coordorigin="374,4521" coordsize="0,532" path="m374,5053l374,4521e" filled="f" stroked="t" strokeweight=".470886pt" strokecolor="#575757">
                <v:path arrowok="t"/>
              </v:shape>
            </v:group>
            <v:group style="position:absolute;left:4803;top:5039;width:2274;height:2" coordorigin="4803,5039" coordsize="2274,2">
              <v:shape style="position:absolute;left:4803;top:5039;width:2274;height:2" coordorigin="4803,5039" coordsize="2274,0" path="m4803,5039l7077,5039e" filled="f" stroked="t" strokeweight=".706329pt" strokecolor="#575757">
                <v:path arrowok="t"/>
              </v:shape>
            </v:group>
            <v:group style="position:absolute;left:4808;top:4759;width:2;height:295" coordorigin="4808,4759" coordsize="2,295">
              <v:shape style="position:absolute;left:4808;top:4759;width:2;height:295" coordorigin="4808,4759" coordsize="0,295" path="m4808,5053l4808,4759e" filled="f" stroked="t" strokeweight=".470886pt" strokecolor="#2F2F2F">
                <v:path arrowok="t"/>
              </v:shape>
            </v:group>
            <v:group style="position:absolute;left:7021;top:5039;width:231;height:2" coordorigin="7021,5039" coordsize="231,2">
              <v:shape style="position:absolute;left:7021;top:5039;width:231;height:2" coordorigin="7021,5039" coordsize="231,0" path="m7021,5039l7252,5039e" filled="f" stroked="t" strokeweight=".470886pt" strokecolor="#383838">
                <v:path arrowok="t"/>
              </v:shape>
            </v:group>
            <v:group style="position:absolute;left:7195;top:5039;width:4370;height:2" coordorigin="7195,5039" coordsize="4370,2">
              <v:shape style="position:absolute;left:7195;top:5039;width:4370;height:2" coordorigin="7195,5039" coordsize="4370,0" path="m7195,5039l11565,5039e" filled="f" stroked="t" strokeweight=".706329pt" strokecolor="#4F4F4F">
                <v:path arrowok="t"/>
              </v:shape>
            </v:group>
            <v:group style="position:absolute;left:7605;top:4787;width:2;height:247" coordorigin="7605,4787" coordsize="2,247">
              <v:shape style="position:absolute;left:7605;top:4787;width:2;height:247" coordorigin="7605,4787" coordsize="0,247" path="m7605,5034l7605,4787e" filled="f" stroked="t" strokeweight=".235443pt" strokecolor="#383838">
                <v:path arrowok="t"/>
              </v:shape>
            </v:group>
            <v:group style="position:absolute;left:11556;top:4759;width:2;height:547" coordorigin="11556,4759" coordsize="2,547">
              <v:shape style="position:absolute;left:11556;top:4759;width:2;height:547" coordorigin="11556,4759" coordsize="0,547" path="m11556,5305l11556,4759e" filled="f" stroked="t" strokeweight=".941772pt" strokecolor="#606060">
                <v:path arrowok="t"/>
              </v:shape>
            </v:group>
            <v:group style="position:absolute;left:4798;top:5279;width:6767;height:2" coordorigin="4798,5279" coordsize="6767,2">
              <v:shape style="position:absolute;left:4798;top:5279;width:6767;height:2" coordorigin="4798,5279" coordsize="6767,0" path="m4798,5279l11565,5279e" filled="f" stroked="t" strokeweight=".706329pt" strokecolor="#545454">
                <v:path arrowok="t"/>
              </v:shape>
            </v:group>
            <v:group style="position:absolute;left:374;top:5239;width:2;height:837" coordorigin="374,5239" coordsize="2,837">
              <v:shape style="position:absolute;left:374;top:5239;width:2;height:837" coordorigin="374,5239" coordsize="0,837" path="m374,6075l374,5239e" filled="f" stroked="t" strokeweight=".470886pt" strokecolor="#545454">
                <v:path arrowok="t"/>
              </v:shape>
            </v:group>
            <v:group style="position:absolute;left:4808;top:4996;width:2;height:532" coordorigin="4808,4996" coordsize="2,532">
              <v:shape style="position:absolute;left:4808;top:4996;width:2;height:532" coordorigin="4808,4996" coordsize="0,532" path="m4808,5529l4808,4996e" filled="f" stroked="t" strokeweight=".941772pt" strokecolor="#545454">
                <v:path arrowok="t"/>
              </v:shape>
            </v:group>
            <v:group style="position:absolute;left:4803;top:5517;width:6757;height:2" coordorigin="4803,5517" coordsize="6757,2">
              <v:shape style="position:absolute;left:4803;top:5517;width:6757;height:2" coordorigin="4803,5517" coordsize="6757,0" path="m4803,5517l11560,5517e" filled="f" stroked="t" strokeweight=".706329pt" strokecolor="#545454">
                <v:path arrowok="t"/>
              </v:shape>
            </v:group>
            <v:group style="position:absolute;left:11556;top:5234;width:2;height:304" coordorigin="11556,5234" coordsize="2,304">
              <v:shape style="position:absolute;left:11556;top:5234;width:2;height:304" coordorigin="11556,5234" coordsize="0,304" path="m11556,5538l11556,5234e" filled="f" stroked="t" strokeweight=".470886pt" strokecolor="#3F3F3F">
                <v:path arrowok="t"/>
              </v:shape>
            </v:group>
            <v:group style="position:absolute;left:2289;top:5472;width:2;height:304" coordorigin="2289,5472" coordsize="2,304">
              <v:shape style="position:absolute;left:2289;top:5472;width:2;height:304" coordorigin="2289,5472" coordsize="0,304" path="m2289,5776l2289,5472e" filled="f" stroked="t" strokeweight=".706329pt" strokecolor="#444444">
                <v:path arrowok="t"/>
              </v:shape>
            </v:group>
            <v:group style="position:absolute;left:4808;top:5087;width:2;height:699" coordorigin="4808,5087" coordsize="2,699">
              <v:shape style="position:absolute;left:4808;top:5087;width:2;height:699" coordorigin="4808,5087" coordsize="0,699" path="m4808,5785l4808,5087e" filled="f" stroked="t" strokeweight=".470886pt" strokecolor="#484848">
                <v:path arrowok="t"/>
              </v:shape>
            </v:group>
            <v:group style="position:absolute;left:2279;top:5755;width:9286;height:2" coordorigin="2279,5755" coordsize="9286,2">
              <v:shape style="position:absolute;left:2279;top:5755;width:9286;height:2" coordorigin="2279,5755" coordsize="9286,0" path="m2279,5755l11565,5755e" filled="f" stroked="t" strokeweight=".706329pt" strokecolor="#545454">
                <v:path arrowok="t"/>
              </v:shape>
            </v:group>
            <v:group style="position:absolute;left:11556;top:5467;width:2;height:575" coordorigin="11556,5467" coordsize="2,575">
              <v:shape style="position:absolute;left:11556;top:5467;width:2;height:575" coordorigin="11556,5467" coordsize="0,575" path="m11556,6042l11556,5467e" filled="f" stroked="t" strokeweight=".706329pt" strokecolor="#5B5B5B">
                <v:path arrowok="t"/>
              </v:shape>
            </v:group>
            <v:group style="position:absolute;left:372;top:5997;width:11193;height:2" coordorigin="372,5997" coordsize="11193,2">
              <v:shape style="position:absolute;left:372;top:5997;width:11193;height:2" coordorigin="372,5997" coordsize="11193,0" path="m372,5997l11565,5997e" filled="f" stroked="t" strokeweight=".706329pt" strokecolor="#575757">
                <v:path arrowok="t"/>
              </v:shape>
            </v:group>
            <v:group style="position:absolute;left:2286;top:5719;width:2;height:765" coordorigin="2286,5719" coordsize="2,765">
              <v:shape style="position:absolute;left:2286;top:5719;width:2;height:765" coordorigin="2286,5719" coordsize="0,765" path="m2286,6484l2286,5719e" filled="f" stroked="t" strokeweight=".706329pt" strokecolor="#575757">
                <v:path arrowok="t"/>
              </v:shape>
            </v:group>
            <v:group style="position:absolute;left:4810;top:5714;width:2;height:1046" coordorigin="4810,5714" coordsize="2,1046">
              <v:shape style="position:absolute;left:4810;top:5714;width:2;height:1046" coordorigin="4810,5714" coordsize="0,1046" path="m4810,6760l4810,5714e" filled="f" stroked="t" strokeweight=".941772pt" strokecolor="#4F4F4F">
                <v:path arrowok="t"/>
              </v:shape>
            </v:group>
            <v:group style="position:absolute;left:7605;top:5999;width:2;height:276" coordorigin="7605,5999" coordsize="2,276">
              <v:shape style="position:absolute;left:7605;top:5999;width:2;height:276" coordorigin="7605,5999" coordsize="0,276" path="m7605,6275l7605,5999e" filled="f" stroked="t" strokeweight=".235443pt" strokecolor="#131313">
                <v:path arrowok="t"/>
              </v:shape>
            </v:group>
            <v:group style="position:absolute;left:2284;top:6468;width:9281;height:2" coordorigin="2284,6468" coordsize="9281,2">
              <v:shape style="position:absolute;left:2284;top:6468;width:9281;height:2" coordorigin="2284,6468" coordsize="9281,0" path="m2284,6468l11565,6468e" filled="f" stroked="t" strokeweight=".706329pt" strokecolor="#575757">
                <v:path arrowok="t"/>
              </v:shape>
            </v:group>
            <v:group style="position:absolute;left:7605;top:6275;width:2;height:471" coordorigin="7605,6275" coordsize="2,471">
              <v:shape style="position:absolute;left:7605;top:6275;width:2;height:471" coordorigin="7605,6275" coordsize="0,471" path="m7605,6746l7605,6275e" filled="f" stroked="t" strokeweight=".235443pt" strokecolor="#575757">
                <v:path arrowok="t"/>
              </v:shape>
            </v:group>
            <v:group style="position:absolute;left:11556;top:6247;width:2;height:247" coordorigin="11556,6247" coordsize="2,247">
              <v:shape style="position:absolute;left:11556;top:6247;width:2;height:247" coordorigin="11556,6247" coordsize="0,247" path="m11556,6494l11556,6247e" filled="f" stroked="t" strokeweight=".706329pt" strokecolor="#5B5B5B">
                <v:path arrowok="t"/>
              </v:shape>
            </v:group>
            <v:group style="position:absolute;left:377;top:6427;width:2;height:338" coordorigin="377,6427" coordsize="2,338">
              <v:shape style="position:absolute;left:377;top:6427;width:2;height:338" coordorigin="377,6427" coordsize="0,338" path="m377,6765l377,6427e" filled="f" stroked="t" strokeweight=".470886pt" strokecolor="#3F3F3F">
                <v:path arrowok="t"/>
              </v:shape>
            </v:group>
            <v:group style="position:absolute;left:2289;top:6166;width:2;height:599" coordorigin="2289,6166" coordsize="2,599">
              <v:shape style="position:absolute;left:2289;top:6166;width:2;height:599" coordorigin="2289,6166" coordsize="0,599" path="m2289,6765l2289,6166e" filled="f" stroked="t" strokeweight=".470886pt" strokecolor="#4B4B4B">
                <v:path arrowok="t"/>
              </v:shape>
            </v:group>
            <v:group style="position:absolute;left:2284;top:6751;width:4794;height:2" coordorigin="2284,6751" coordsize="4794,2">
              <v:shape style="position:absolute;left:2284;top:6751;width:4794;height:2" coordorigin="2284,6751" coordsize="4794,0" path="m2284,6751l7077,6751e" filled="f" stroked="t" strokeweight=".706329pt" strokecolor="#575757">
                <v:path arrowok="t"/>
              </v:shape>
            </v:group>
            <v:group style="position:absolute;left:7021;top:6751;width:231;height:2" coordorigin="7021,6751" coordsize="231,2">
              <v:shape style="position:absolute;left:7021;top:6751;width:231;height:2" coordorigin="7021,6751" coordsize="231,0" path="m7021,6751l7252,6751e" filled="f" stroked="t" strokeweight=".470886pt" strokecolor="#3B3B3B">
                <v:path arrowok="t"/>
              </v:shape>
            </v:group>
            <v:group style="position:absolute;left:7195;top:6751;width:4375;height:2" coordorigin="7195,6751" coordsize="4375,2">
              <v:shape style="position:absolute;left:7195;top:6751;width:4375;height:2" coordorigin="7195,6751" coordsize="4375,0" path="m7195,6751l11570,6751e" filled="f" stroked="t" strokeweight=".706329pt" strokecolor="#545454">
                <v:path arrowok="t"/>
              </v:shape>
            </v:group>
            <v:group style="position:absolute;left:367;top:6988;width:636;height:2" coordorigin="367,6988" coordsize="636,2">
              <v:shape style="position:absolute;left:367;top:6988;width:636;height:2" coordorigin="367,6988" coordsize="636,0" path="m367,6988l1003,6988e" filled="f" stroked="t" strokeweight=".941772pt" strokecolor="#6B6B6B">
                <v:path arrowok="t"/>
              </v:shape>
            </v:group>
            <v:group style="position:absolute;left:946;top:6988;width:278;height:2" coordorigin="946,6988" coordsize="278,2">
              <v:shape style="position:absolute;left:946;top:6988;width:278;height:2" coordorigin="946,6988" coordsize="278,0" path="m946,6988l1224,6988e" filled="f" stroked="t" strokeweight=".470886pt" strokecolor="#484848">
                <v:path arrowok="t"/>
              </v:shape>
            </v:group>
            <v:group style="position:absolute;left:1168;top:6988;width:485;height:2" coordorigin="1168,6988" coordsize="485,2">
              <v:shape style="position:absolute;left:1168;top:6988;width:485;height:2" coordorigin="1168,6988" coordsize="485,0" path="m1168,6988l1653,6988e" filled="f" stroked="t" strokeweight=".941772pt" strokecolor="#6B6B6B">
                <v:path arrowok="t"/>
              </v:shape>
            </v:group>
            <v:group style="position:absolute;left:1596;top:6988;width:5481;height:2" coordorigin="1596,6988" coordsize="5481,2">
              <v:shape style="position:absolute;left:1596;top:6988;width:5481;height:2" coordorigin="1596,6988" coordsize="5481,0" path="m1596,6988l7077,6988e" filled="f" stroked="t" strokeweight=".706329pt" strokecolor="#575757">
                <v:path arrowok="t"/>
              </v:shape>
            </v:group>
            <v:group style="position:absolute;left:2289;top:6708;width:2;height:566" coordorigin="2289,6708" coordsize="2,566">
              <v:shape style="position:absolute;left:2289;top:6708;width:2;height:566" coordorigin="2289,6708" coordsize="0,566" path="m2289,7273l2289,6708e" filled="f" stroked="t" strokeweight=".706329pt" strokecolor="#545454">
                <v:path arrowok="t"/>
              </v:shape>
            </v:group>
            <v:group style="position:absolute;left:7021;top:6988;width:231;height:2" coordorigin="7021,6988" coordsize="231,2">
              <v:shape style="position:absolute;left:7021;top:6988;width:231;height:2" coordorigin="7021,6988" coordsize="231,0" path="m7021,6988l7252,6988e" filled="f" stroked="t" strokeweight=".470886pt" strokecolor="#383838">
                <v:path arrowok="t"/>
              </v:shape>
            </v:group>
            <v:group style="position:absolute;left:7195;top:6988;width:4375;height:2" coordorigin="7195,6988" coordsize="4375,2">
              <v:shape style="position:absolute;left:7195;top:6988;width:4375;height:2" coordorigin="7195,6988" coordsize="4375,0" path="m7195,6988l11570,6988e" filled="f" stroked="t" strokeweight=".706329pt" strokecolor="#545454">
                <v:path arrowok="t"/>
              </v:shape>
            </v:group>
            <v:group style="position:absolute;left:372;top:7461;width:11198;height:2" coordorigin="372,7461" coordsize="11198,2">
              <v:shape style="position:absolute;left:372;top:7461;width:11198;height:2" coordorigin="372,7461" coordsize="11198,0" path="m372,7461l11570,7461e" filled="f" stroked="t" strokeweight=".706329pt" strokecolor="#575757">
                <v:path arrowok="t"/>
              </v:shape>
            </v:group>
            <v:group style="position:absolute;left:377;top:7216;width:2;height:266" coordorigin="377,7216" coordsize="2,266">
              <v:shape style="position:absolute;left:377;top:7216;width:2;height:266" coordorigin="377,7216" coordsize="0,266" path="m377,7483l377,7216e" filled="f" stroked="t" strokeweight=".470886pt" strokecolor="#484848">
                <v:path arrowok="t"/>
              </v:shape>
            </v:group>
            <v:group style="position:absolute;left:2289;top:7216;width:2;height:266" coordorigin="2289,7216" coordsize="2,266">
              <v:shape style="position:absolute;left:2289;top:7216;width:2;height:266" coordorigin="2289,7216" coordsize="0,266" path="m2289,7483l2289,7216e" filled="f" stroked="t" strokeweight=".470886pt" strokecolor="#383838">
                <v:path arrowok="t"/>
              </v:shape>
            </v:group>
            <v:group style="position:absolute;left:8099;top:7459;width:424;height:2" coordorigin="8099,7459" coordsize="424,2">
              <v:shape style="position:absolute;left:8099;top:7459;width:424;height:2" coordorigin="8099,7459" coordsize="424,0" path="m8099,7459l8523,7459e" filled="f" stroked="t" strokeweight=".470886pt" strokecolor="#2F2F2F">
                <v:path arrowok="t"/>
              </v:shape>
            </v:group>
            <v:group style="position:absolute;left:2289;top:7411;width:2;height:1821" coordorigin="2289,7411" coordsize="2,1821">
              <v:shape style="position:absolute;left:2289;top:7411;width:2;height:1821" coordorigin="2289,7411" coordsize="0,1821" path="m2289,9232l2289,7411e" filled="f" stroked="t" strokeweight=".706329pt" strokecolor="#575757">
                <v:path arrowok="t"/>
              </v:shape>
            </v:group>
            <v:group style="position:absolute;left:4815;top:7454;width:2;height:761" coordorigin="4815,7454" coordsize="2,761">
              <v:shape style="position:absolute;left:4815;top:7454;width:2;height:761" coordorigin="4815,7454" coordsize="0,761" path="m4815,8215l4815,7454e" filled="f" stroked="t" strokeweight=".706329pt" strokecolor="#545454">
                <v:path arrowok="t"/>
              </v:shape>
            </v:group>
            <v:group style="position:absolute;left:4803;top:7699;width:6767;height:2" coordorigin="4803,7699" coordsize="6767,2">
              <v:shape style="position:absolute;left:4803;top:7699;width:6767;height:2" coordorigin="4803,7699" coordsize="6767,0" path="m4803,7699l11570,7699e" filled="f" stroked="t" strokeweight=".706329pt" strokecolor="#575757">
                <v:path arrowok="t"/>
              </v:shape>
            </v:group>
            <v:group style="position:absolute;left:11563;top:6598;width:2;height:2144" coordorigin="11563,6598" coordsize="2,2144">
              <v:shape style="position:absolute;left:11563;top:6598;width:2;height:2144" coordorigin="11563,6598" coordsize="0,2144" path="m11563,8742l11563,6598e" filled="f" stroked="t" strokeweight=".941772pt" strokecolor="#606060">
                <v:path arrowok="t"/>
              </v:shape>
            </v:group>
            <v:group style="position:absolute;left:4808;top:7941;width:6767;height:2" coordorigin="4808,7941" coordsize="6767,2">
              <v:shape style="position:absolute;left:4808;top:7941;width:6767;height:2" coordorigin="4808,7941" coordsize="6767,0" path="m4808,7941l11574,7941e" filled="f" stroked="t" strokeweight=".706329pt" strokecolor="#545454">
                <v:path arrowok="t"/>
              </v:shape>
            </v:group>
            <v:group style="position:absolute;left:367;top:8324;width:607;height:2" coordorigin="367,8324" coordsize="607,2">
              <v:shape style="position:absolute;left:367;top:8324;width:607;height:2" coordorigin="367,8324" coordsize="607,0" path="m367,8324l975,8324e" filled="f" stroked="t" strokeweight=".235443pt" strokecolor="#646464">
                <v:path arrowok="t"/>
              </v:shape>
            </v:group>
            <v:group style="position:absolute;left:975;top:8324;width:1008;height:2" coordorigin="975,8324" coordsize="1008,2">
              <v:shape style="position:absolute;left:975;top:8324;width:1008;height:2" coordorigin="975,8324" coordsize="1008,0" path="m975,8324l1982,8324e" filled="f" stroked="t" strokeweight=".235443pt" strokecolor="#000000">
                <v:path arrowok="t"/>
              </v:shape>
            </v:group>
            <v:group style="position:absolute;left:1982;top:8324;width:297;height:2" coordorigin="1982,8324" coordsize="297,2">
              <v:shape style="position:absolute;left:1982;top:8324;width:297;height:2" coordorigin="1982,8324" coordsize="297,0" path="m1982,8324l2279,8324e" filled="f" stroked="t" strokeweight=".235443pt" strokecolor="#777777">
                <v:path arrowok="t"/>
              </v:shape>
            </v:group>
            <v:group style="position:absolute;left:2265;top:8324;width:452;height:2" coordorigin="2265,8324" coordsize="452,2">
              <v:shape style="position:absolute;left:2265;top:8324;width:452;height:2" coordorigin="2265,8324" coordsize="452,0" path="m2265,8324l2717,8324e" filled="f" stroked="t" strokeweight=".235443pt" strokecolor="#646464">
                <v:path arrowok="t"/>
              </v:shape>
            </v:group>
            <v:group style="position:absolute;left:2717;top:8324;width:8839;height:2" coordorigin="2717,8324" coordsize="8839,2">
              <v:shape style="position:absolute;left:2717;top:8324;width:8839;height:2" coordorigin="2717,8324" coordsize="8839,0" path="m2717,8324l11556,8324e" filled="f" stroked="t" strokeweight=".235443pt" strokecolor="#000000">
                <v:path arrowok="t"/>
              </v:shape>
            </v:group>
            <v:group style="position:absolute;left:377;top:8533;width:2;height:447" coordorigin="377,8533" coordsize="2,447">
              <v:shape style="position:absolute;left:377;top:8533;width:2;height:447" coordorigin="377,8533" coordsize="0,447" path="m377,8980l377,8533e" filled="f" stroked="t" strokeweight=".470886pt" strokecolor="#545454">
                <v:path arrowok="t"/>
              </v:shape>
            </v:group>
            <v:group style="position:absolute;left:11565;top:8685;width:2;height:295" coordorigin="11565,8685" coordsize="2,295">
              <v:shape style="position:absolute;left:11565;top:8685;width:2;height:295" coordorigin="11565,8685" coordsize="0,295" path="m11565,8980l11565,8685e" filled="f" stroked="t" strokeweight=".470886pt" strokecolor="#444444">
                <v:path arrowok="t"/>
              </v:shape>
            </v:group>
            <v:group style="position:absolute;left:377;top:8923;width:2;height:309" coordorigin="377,8923" coordsize="2,309">
              <v:shape style="position:absolute;left:377;top:8923;width:2;height:309" coordorigin="377,8923" coordsize="0,309" path="m377,9232l377,8923e" filled="f" stroked="t" strokeweight=".941772pt" strokecolor="#676767">
                <v:path arrowok="t"/>
              </v:shape>
            </v:group>
            <v:group style="position:absolute;left:866;top:9175;width:358;height:2" coordorigin="866,9175" coordsize="358,2">
              <v:shape style="position:absolute;left:866;top:9175;width:358;height:2" coordorigin="866,9175" coordsize="358,0" path="m866,9175l1224,9175e" filled="f" stroked="t" strokeweight=".470886pt" strokecolor="#545454">
                <v:path arrowok="t"/>
              </v:shape>
            </v:group>
            <v:group style="position:absolute;left:367;top:9173;width:11207;height:2" coordorigin="367,9173" coordsize="11207,2">
              <v:shape style="position:absolute;left:367;top:9173;width:11207;height:2" coordorigin="367,9173" coordsize="11207,0" path="m367,9173l11574,9173e" filled="f" stroked="t" strokeweight=".706329pt" strokecolor="#5B5B5B">
                <v:path arrowok="t"/>
              </v:shape>
            </v:group>
            <v:group style="position:absolute;left:11565;top:8923;width:2;height:537" coordorigin="11565,8923" coordsize="2,537">
              <v:shape style="position:absolute;left:11565;top:8923;width:2;height:537" coordorigin="11565,8923" coordsize="0,537" path="m11565,9460l11565,8923e" filled="f" stroked="t" strokeweight=".706329pt" strokecolor="#606060">
                <v:path arrowok="t"/>
              </v:shape>
            </v:group>
            <v:group style="position:absolute;left:377;top:9161;width:2;height:299" coordorigin="377,9161" coordsize="2,299">
              <v:shape style="position:absolute;left:377;top:9161;width:2;height:299" coordorigin="377,9161" coordsize="0,299" path="m377,9460l377,9161e" filled="f" stroked="t" strokeweight=".470886pt" strokecolor="#444444">
                <v:path arrowok="t"/>
              </v:shape>
            </v:group>
            <v:group style="position:absolute;left:2289;top:9161;width:2;height:299" coordorigin="2289,9161" coordsize="2,299">
              <v:shape style="position:absolute;left:2289;top:9161;width:2;height:299" coordorigin="2289,9161" coordsize="0,299" path="m2289,9460l2289,9161e" filled="f" stroked="t" strokeweight=".470886pt" strokecolor="#444444">
                <v:path arrowok="t"/>
              </v:shape>
            </v:group>
            <v:group style="position:absolute;left:379;top:9403;width:2;height:1735" coordorigin="379,9403" coordsize="2,1735">
              <v:shape style="position:absolute;left:379;top:9403;width:2;height:1735" coordorigin="379,9403" coordsize="0,1735" path="m379,11138l379,9403e" filled="f" stroked="t" strokeweight=".706329pt" strokecolor="#5B5B5B">
                <v:path arrowok="t"/>
              </v:shape>
            </v:group>
            <v:group style="position:absolute;left:2293;top:9403;width:2;height:3081" coordorigin="2293,9403" coordsize="2,3081">
              <v:shape style="position:absolute;left:2293;top:9403;width:2;height:3081" coordorigin="2293,9403" coordsize="0,3081" path="m2293,12484l2293,9403e" filled="f" stroked="t" strokeweight=".706329pt" strokecolor="#575757">
                <v:path arrowok="t"/>
              </v:shape>
            </v:group>
            <v:group style="position:absolute;left:11565;top:9403;width:2;height:280" coordorigin="11565,9403" coordsize="2,280">
              <v:shape style="position:absolute;left:11565;top:9403;width:2;height:280" coordorigin="11565,9403" coordsize="0,280" path="m11565,9684l11565,9403e" filled="f" stroked="t" strokeweight=".470886pt" strokecolor="#4F4F4F">
                <v:path arrowok="t"/>
              </v:shape>
            </v:group>
            <v:group style="position:absolute;left:11567;top:9627;width:2;height:5638" coordorigin="11567,9627" coordsize="2,5638">
              <v:shape style="position:absolute;left:11567;top:9627;width:2;height:5638" coordorigin="11567,9627" coordsize="0,5638" path="m11567,15265l11567,9627e" filled="f" stroked="t" strokeweight=".470886pt" strokecolor="#5B5B5B">
                <v:path arrowok="t"/>
              </v:shape>
            </v:group>
            <v:group style="position:absolute;left:372;top:10102;width:852;height:2" coordorigin="372,10102" coordsize="852,2">
              <v:shape style="position:absolute;left:372;top:10102;width:852;height:2" coordorigin="372,10102" coordsize="852,0" path="m372,10102l1224,10102e" filled="f" stroked="t" strokeweight=".706329pt" strokecolor="#6B6B6B">
                <v:path arrowok="t"/>
              </v:shape>
            </v:group>
            <v:group style="position:absolute;left:1168;top:10102;width:485;height:2" coordorigin="1168,10102" coordsize="485,2">
              <v:shape style="position:absolute;left:1168;top:10102;width:485;height:2" coordorigin="1168,10102" coordsize="485,0" path="m1168,10102l1653,10102e" filled="f" stroked="t" strokeweight=".470886pt" strokecolor="#575757">
                <v:path arrowok="t"/>
              </v:shape>
            </v:group>
            <v:group style="position:absolute;left:1954;top:10102;width:353;height:2" coordorigin="1954,10102" coordsize="353,2">
              <v:shape style="position:absolute;left:1954;top:10102;width:353;height:2" coordorigin="1954,10102" coordsize="353,0" path="m1954,10102l2307,10102e" filled="f" stroked="t" strokeweight=".470886pt" strokecolor="#3F3F3F">
                <v:path arrowok="t"/>
              </v:shape>
            </v:group>
            <v:group style="position:absolute;left:1596;top:10100;width:9978;height:2" coordorigin="1596,10100" coordsize="9978,2">
              <v:shape style="position:absolute;left:1596;top:10100;width:9978;height:2" coordorigin="1596,10100" coordsize="9978,0" path="m1596,10100l11574,10100e" filled="f" stroked="t" strokeweight=".706329pt" strokecolor="#575757">
                <v:path arrowok="t"/>
              </v:shape>
            </v:group>
            <v:group style="position:absolute;left:1954;top:10340;width:353;height:2" coordorigin="1954,10340" coordsize="353,2">
              <v:shape style="position:absolute;left:1954;top:10340;width:353;height:2" coordorigin="1954,10340" coordsize="353,0" path="m1954,10340l2307,10340e" filled="f" stroked="t" strokeweight=".470886pt" strokecolor="#3B3B3B">
                <v:path arrowok="t"/>
              </v:shape>
            </v:group>
            <v:group style="position:absolute;left:367;top:10337;width:11212;height:2" coordorigin="367,10337" coordsize="11212,2">
              <v:shape style="position:absolute;left:367;top:10337;width:11212;height:2" coordorigin="367,10337" coordsize="11212,0" path="m367,10337l11579,10337e" filled="f" stroked="t" strokeweight=".706329pt" strokecolor="#5B5B5B">
                <v:path arrowok="t"/>
              </v:shape>
            </v:group>
            <v:group style="position:absolute;left:7238;top:10093;width:2;height:257" coordorigin="7238,10093" coordsize="2,257">
              <v:shape style="position:absolute;left:7238;top:10093;width:2;height:257" coordorigin="7238,10093" coordsize="0,257" path="m7238,10349l7238,10093e" filled="f" stroked="t" strokeweight=".941772pt" strokecolor="#606060">
                <v:path arrowok="t"/>
              </v:shape>
            </v:group>
            <v:group style="position:absolute;left:377;top:10577;width:1742;height:2" coordorigin="377,10577" coordsize="1742,2">
              <v:shape style="position:absolute;left:377;top:10577;width:1742;height:2" coordorigin="377,10577" coordsize="1742,0" path="m377,10577l2119,10577e" filled="f" stroked="t" strokeweight=".706329pt" strokecolor="#707070">
                <v:path arrowok="t"/>
              </v:shape>
            </v:group>
            <v:group style="position:absolute;left:2689;top:10580;width:1083;height:2" coordorigin="2689,10580" coordsize="1083,2">
              <v:shape style="position:absolute;left:2689;top:10580;width:1083;height:2" coordorigin="2689,10580" coordsize="1083,0" path="m2689,10580l3772,10580e" filled="f" stroked="t" strokeweight=".706329pt" strokecolor="#545454">
                <v:path arrowok="t"/>
              </v:shape>
            </v:group>
            <v:group style="position:absolute;left:692;top:10577;width:10882;height:2" coordorigin="692,10577" coordsize="10882,2">
              <v:shape style="position:absolute;left:692;top:10577;width:10882;height:2" coordorigin="692,10577" coordsize="10882,0" path="m692,10577l11574,10577e" filled="f" stroked="t" strokeweight=".706329pt" strokecolor="#575757">
                <v:path arrowok="t"/>
              </v:shape>
            </v:group>
            <v:group style="position:absolute;left:8099;top:10575;width:711;height:2" coordorigin="8099,10575" coordsize="711,2">
              <v:shape style="position:absolute;left:8099;top:10575;width:711;height:2" coordorigin="8099,10575" coordsize="711,0" path="m8099,10575l8810,10575e" filled="f" stroked="t" strokeweight=".706329pt" strokecolor="#545454">
                <v:path arrowok="t"/>
              </v:shape>
            </v:group>
            <v:group style="position:absolute;left:367;top:11105;width:1257;height:2" coordorigin="367,11105" coordsize="1257,2">
              <v:shape style="position:absolute;left:367;top:11105;width:1257;height:2" coordorigin="367,11105" coordsize="1257,0" path="m367,11105l1625,11105e" filled="f" stroked="t" strokeweight=".235443pt" strokecolor="#808080">
                <v:path arrowok="t"/>
              </v:shape>
            </v:group>
            <v:group style="position:absolute;left:1625;top:11105;width:655;height:2" coordorigin="1625,11105" coordsize="655,2">
              <v:shape style="position:absolute;left:1625;top:11105;width:655;height:2" coordorigin="1625,11105" coordsize="655,0" path="m1625,11105l2279,11105e" filled="f" stroked="t" strokeweight=".235443pt" strokecolor="#000000">
                <v:path arrowok="t"/>
              </v:shape>
            </v:group>
            <v:group style="position:absolute;left:2265;top:11105;width:452;height:2" coordorigin="2265,11105" coordsize="452,2">
              <v:shape style="position:absolute;left:2265;top:11105;width:452;height:2" coordorigin="2265,11105" coordsize="452,0" path="m2265,11105l2717,11105e" filled="f" stroked="t" strokeweight=".235443pt" strokecolor="#7C7C7C">
                <v:path arrowok="t"/>
              </v:shape>
            </v:group>
            <v:group style="position:absolute;left:2717;top:11105;width:509;height:2" coordorigin="2717,11105" coordsize="509,2">
              <v:shape style="position:absolute;left:2717;top:11105;width:509;height:2" coordorigin="2717,11105" coordsize="509,0" path="m2717,11105l3226,11105e" filled="f" stroked="t" strokeweight=".235443pt" strokecolor="#4B4B4B">
                <v:path arrowok="t"/>
              </v:shape>
            </v:group>
            <v:group style="position:absolute;left:3226;top:11105;width:367;height:2" coordorigin="3226,11105" coordsize="367,2">
              <v:shape style="position:absolute;left:3226;top:11105;width:367;height:2" coordorigin="3226,11105" coordsize="367,0" path="m3226,11105l3593,11105e" filled="f" stroked="t" strokeweight=".235443pt" strokecolor="#676767">
                <v:path arrowok="t"/>
              </v:shape>
            </v:group>
            <v:group style="position:absolute;left:3593;top:11105;width:151;height:2" coordorigin="3593,11105" coordsize="151,2">
              <v:shape style="position:absolute;left:3593;top:11105;width:151;height:2" coordorigin="3593,11105" coordsize="151,0" path="m3593,11105l3744,11105e" filled="f" stroked="t" strokeweight=".706329pt" strokecolor="#5B5B5B">
                <v:path arrowok="t"/>
              </v:shape>
            </v:group>
            <v:group style="position:absolute;left:3744;top:11105;width:815;height:2" coordorigin="3744,11105" coordsize="815,2">
              <v:shape style="position:absolute;left:3744;top:11105;width:815;height:2" coordorigin="3744,11105" coordsize="815,0" path="m3744,11105l4558,11105e" filled="f" stroked="t" strokeweight=".235443pt" strokecolor="#3F3F3F">
                <v:path arrowok="t"/>
              </v:shape>
            </v:group>
            <v:group style="position:absolute;left:4558;top:11105;width:2665;height:2" coordorigin="4558,11105" coordsize="2665,2">
              <v:shape style="position:absolute;left:4558;top:11105;width:2665;height:2" coordorigin="4558,11105" coordsize="2665,0" path="m4558,11105l7223,11105e" filled="f" stroked="t" strokeweight=".235443pt" strokecolor="#000000">
                <v:path arrowok="t"/>
              </v:shape>
            </v:group>
            <v:group style="position:absolute;left:7223;top:11105;width:381;height:2" coordorigin="7223,11105" coordsize="381,2">
              <v:shape style="position:absolute;left:7223;top:11105;width:381;height:2" coordorigin="7223,11105" coordsize="381,0" path="m7223,11105l7605,11105e" filled="f" stroked="t" strokeweight=".235443pt" strokecolor="#747474">
                <v:path arrowok="t"/>
              </v:shape>
            </v:group>
            <v:group style="position:absolute;left:7605;top:11105;width:523;height:2" coordorigin="7605,11105" coordsize="523,2">
              <v:shape style="position:absolute;left:7605;top:11105;width:523;height:2" coordorigin="7605,11105" coordsize="523,0" path="m7605,11105l8127,11105e" filled="f" stroked="t" strokeweight=".235443pt" strokecolor="#4B4B4B">
                <v:path arrowok="t"/>
              </v:shape>
            </v:group>
            <v:group style="position:absolute;left:8127;top:11105;width:367;height:2" coordorigin="8127,11105" coordsize="367,2">
              <v:shape style="position:absolute;left:8127;top:11105;width:367;height:2" coordorigin="8127,11105" coordsize="367,0" path="m8127,11105l8495,11105e" filled="f" stroked="t" strokeweight=".235443pt" strokecolor="#2F2F2F">
                <v:path arrowok="t"/>
              </v:shape>
            </v:group>
            <v:group style="position:absolute;left:8495;top:11105;width:3061;height:2" coordorigin="8495,11105" coordsize="3061,2">
              <v:shape style="position:absolute;left:8495;top:11105;width:3061;height:2" coordorigin="8495,11105" coordsize="3061,0" path="m8495,11105l11556,11105e" filled="f" stroked="t" strokeweight=".235443pt" strokecolor="#000000">
                <v:path arrowok="t"/>
              </v:shape>
            </v:group>
            <v:group style="position:absolute;left:381;top:11077;width:2;height:242" coordorigin="381,11077" coordsize="2,242">
              <v:shape style="position:absolute;left:381;top:11077;width:2;height:242" coordorigin="381,11077" coordsize="0,242" path="m381,11319l381,11077e" filled="f" stroked="t" strokeweight=".470886pt" strokecolor="#484848">
                <v:path arrowok="t"/>
              </v:shape>
            </v:group>
            <v:group style="position:absolute;left:372;top:11293;width:11207;height:2" coordorigin="372,11293" coordsize="11207,2">
              <v:shape style="position:absolute;left:372;top:11293;width:11207;height:2" coordorigin="372,11293" coordsize="11207,0" path="m372,11293l11579,11293e" filled="f" stroked="t" strokeweight=".706329pt" strokecolor="#575757">
                <v:path arrowok="t"/>
              </v:shape>
            </v:group>
            <v:group style="position:absolute;left:7247;top:11077;width:2;height:5182" coordorigin="7247,11077" coordsize="2,5182">
              <v:shape style="position:absolute;left:7247;top:11077;width:2;height:5182" coordorigin="7247,11077" coordsize="0,5182" path="m7247,16258l7247,11077e" filled="f" stroked="t" strokeweight=".706329pt" strokecolor="#646464">
                <v:path arrowok="t"/>
              </v:shape>
            </v:group>
            <v:group style="position:absolute;left:10133;top:11291;width:386;height:2" coordorigin="10133,11291" coordsize="386,2">
              <v:shape style="position:absolute;left:10133;top:11291;width:386;height:2" coordorigin="10133,11291" coordsize="386,0" path="m10133,11291l10520,11291e" filled="f" stroked="t" strokeweight=".470886pt" strokecolor="#383838">
                <v:path arrowok="t"/>
              </v:shape>
            </v:group>
            <v:group style="position:absolute;left:381;top:11248;width:2;height:1811" coordorigin="381,11248" coordsize="2,1811">
              <v:shape style="position:absolute;left:381;top:11248;width:2;height:1811" coordorigin="381,11248" coordsize="0,1811" path="m381,13059l381,11248e" filled="f" stroked="t" strokeweight=".706329pt" strokecolor="#606060">
                <v:path arrowok="t"/>
              </v:shape>
            </v:group>
            <v:group style="position:absolute;left:1205;top:11286;width:2;height:276" coordorigin="1205,11286" coordsize="2,276">
              <v:shape style="position:absolute;left:1205;top:11286;width:2;height:276" coordorigin="1205,11286" coordsize="0,276" path="m1205,11561l1205,11286e" filled="f" stroked="t" strokeweight=".470886pt" strokecolor="#3F3F3F">
                <v:path arrowok="t"/>
              </v:shape>
            </v:group>
            <v:group style="position:absolute;left:1634;top:11291;width:2;height:1193" coordorigin="1634,11291" coordsize="2,1193">
              <v:shape style="position:absolute;left:1634;top:11291;width:2;height:1193" coordorigin="1634,11291" coordsize="0,1193" path="m1634,12484l1634,11291e" filled="f" stroked="t" strokeweight=".706329pt" strokecolor="#676767">
                <v:path arrowok="t"/>
              </v:shape>
            </v:group>
            <v:group style="position:absolute;left:372;top:11535;width:11207;height:2" coordorigin="372,11535" coordsize="11207,2">
              <v:shape style="position:absolute;left:372;top:11535;width:11207;height:2" coordorigin="372,11535" coordsize="11207,0" path="m372,11535l11579,11535e" filled="f" stroked="t" strokeweight=".706329pt" strokecolor="#5B5B5B">
                <v:path arrowok="t"/>
              </v:shape>
            </v:group>
            <v:group style="position:absolute;left:1205;top:11490;width:2;height:537" coordorigin="1205,11490" coordsize="2,537">
              <v:shape style="position:absolute;left:1205;top:11490;width:2;height:537" coordorigin="1205,11490" coordsize="0,537" path="m1205,12027l1205,11490e" filled="f" stroked="t" strokeweight=".706329pt" strokecolor="#5B5B5B">
                <v:path arrowok="t"/>
              </v:shape>
            </v:group>
            <v:group style="position:absolute;left:1205;top:11970;width:2;height:304" coordorigin="1205,11970" coordsize="2,304">
              <v:shape style="position:absolute;left:1205;top:11970;width:2;height:304" coordorigin="1205,11970" coordsize="0,304" path="m1205,12275l1205,11970e" filled="f" stroked="t" strokeweight=".470886pt" strokecolor="#383838">
                <v:path arrowok="t"/>
              </v:shape>
            </v:group>
            <v:group style="position:absolute;left:1205;top:12218;width:2;height:675" coordorigin="1205,12218" coordsize="2,675">
              <v:shape style="position:absolute;left:1205;top:12218;width:2;height:675" coordorigin="1205,12218" coordsize="0,675" path="m1205,12893l1205,12218e" filled="f" stroked="t" strokeweight=".706329pt" strokecolor="#646464">
                <v:path arrowok="t"/>
              </v:shape>
            </v:group>
            <v:group style="position:absolute;left:1634;top:12427;width:2;height:247" coordorigin="1634,12427" coordsize="2,247">
              <v:shape style="position:absolute;left:1634;top:12427;width:2;height:247" coordorigin="1634,12427" coordsize="0,247" path="m1634,12674l1634,12427e" filled="f" stroked="t" strokeweight=".470886pt" strokecolor="#4B4B4B">
                <v:path arrowok="t"/>
              </v:shape>
            </v:group>
            <v:group style="position:absolute;left:2293;top:12427;width:2;height:138" coordorigin="2293,12427" coordsize="2,138">
              <v:shape style="position:absolute;left:2293;top:12427;width:2;height:138" coordorigin="2293,12427" coordsize="0,138" path="m2293,12565l2293,12427e" filled="f" stroked="t" strokeweight=".470886pt" strokecolor="#343434">
                <v:path arrowok="t"/>
              </v:shape>
            </v:group>
            <v:group style="position:absolute;left:1636;top:12617;width:2;height:442" coordorigin="1636,12617" coordsize="2,442">
              <v:shape style="position:absolute;left:1636;top:12617;width:2;height:442" coordorigin="1636,12617" coordsize="0,442" path="m1636,13059l1636,12617e" filled="f" stroked="t" strokeweight=".941772pt" strokecolor="#747474">
                <v:path arrowok="t"/>
              </v:shape>
            </v:group>
            <v:group style="position:absolute;left:2296;top:12508;width:2;height:551" coordorigin="2296,12508" coordsize="2,551">
              <v:shape style="position:absolute;left:2296;top:12508;width:2;height:551" coordorigin="2296,12508" coordsize="0,551" path="m2296,13059l2296,12508e" filled="f" stroked="t" strokeweight=".941772pt" strokecolor="#646464">
                <v:path arrowok="t"/>
              </v:shape>
            </v:group>
            <v:group style="position:absolute;left:1205;top:12836;width:2;height:223" coordorigin="1205,12836" coordsize="2,223">
              <v:shape style="position:absolute;left:1205;top:12836;width:2;height:223" coordorigin="1205,12836" coordsize="0,223" path="m1205,13059l1205,12836e" filled="f" stroked="t" strokeweight=".470886pt" strokecolor="#3F3F3F">
                <v:path arrowok="t"/>
              </v:shape>
            </v:group>
            <v:group style="position:absolute;left:381;top:13002;width:2;height:328" coordorigin="381,13002" coordsize="2,328">
              <v:shape style="position:absolute;left:381;top:13002;width:2;height:328" coordorigin="381,13002" coordsize="0,328" path="m381,13330l381,13002e" filled="f" stroked="t" strokeweight=".470886pt" strokecolor="#4B4B4B">
                <v:path arrowok="t"/>
              </v:shape>
            </v:group>
            <v:group style="position:absolute;left:1205;top:13002;width:2;height:328" coordorigin="1205,13002" coordsize="2,328">
              <v:shape style="position:absolute;left:1205;top:13002;width:2;height:328" coordorigin="1205,13002" coordsize="0,328" path="m1205,13330l1205,13002e" filled="f" stroked="t" strokeweight=".941772pt" strokecolor="#676767">
                <v:path arrowok="t"/>
              </v:shape>
            </v:group>
            <v:group style="position:absolute;left:1634;top:13002;width:2;height:328" coordorigin="1634,13002" coordsize="2,328">
              <v:shape style="position:absolute;left:1634;top:13002;width:2;height:328" coordorigin="1634,13002" coordsize="0,328" path="m1634,13330l1634,13002e" filled="f" stroked="t" strokeweight=".470886pt" strokecolor="#545454">
                <v:path arrowok="t"/>
              </v:shape>
            </v:group>
            <v:group style="position:absolute;left:2296;top:13002;width:2;height:195" coordorigin="2296,13002" coordsize="2,195">
              <v:shape style="position:absolute;left:2296;top:13002;width:2;height:195" coordorigin="2296,13002" coordsize="0,195" path="m2296,13197l2296,13002e" filled="f" stroked="t" strokeweight=".470886pt" strokecolor="#444444">
                <v:path arrowok="t"/>
              </v:shape>
            </v:group>
            <v:group style="position:absolute;left:7247;top:13140;width:2;height:428" coordorigin="7247,13140" coordsize="2,428">
              <v:shape style="position:absolute;left:7247;top:13140;width:2;height:428" coordorigin="7247,13140" coordsize="0,428" path="m7247,13568l7247,13140e" filled="f" stroked="t" strokeweight=".470886pt" strokecolor="#545454">
                <v:path arrowok="t"/>
              </v:shape>
            </v:group>
            <v:group style="position:absolute;left:367;top:13539;width:607;height:2" coordorigin="367,13539" coordsize="607,2">
              <v:shape style="position:absolute;left:367;top:13539;width:607;height:2" coordorigin="367,13539" coordsize="607,0" path="m367,13539l975,13539e" filled="f" stroked="t" strokeweight=".235443pt" strokecolor="#6B6B6B">
                <v:path arrowok="t"/>
              </v:shape>
            </v:group>
            <v:group style="position:absolute;left:975;top:13539;width:231;height:2" coordorigin="975,13539" coordsize="231,2">
              <v:shape style="position:absolute;left:975;top:13539;width:231;height:2" coordorigin="975,13539" coordsize="231,0" path="m975,13539l1205,13539e" filled="f" stroked="t" strokeweight=".235443pt" strokecolor="#343434">
                <v:path arrowok="t"/>
              </v:shape>
            </v:group>
            <v:group style="position:absolute;left:1208;top:13273;width:2;height:299" coordorigin="1208,13273" coordsize="2,299">
              <v:shape style="position:absolute;left:1208;top:13273;width:2;height:299" coordorigin="1208,13273" coordsize="0,299" path="m1208,13572l1208,13273e" filled="f" stroked="t" strokeweight=".470886pt" strokecolor="#4F4F4F">
                <v:path arrowok="t"/>
              </v:shape>
            </v:group>
            <v:group style="position:absolute;left:1191;top:13539;width:443;height:2" coordorigin="1191,13539" coordsize="443,2">
              <v:shape style="position:absolute;left:1191;top:13539;width:443;height:2" coordorigin="1191,13539" coordsize="443,0" path="m1191,13539l1634,13539e" filled="f" stroked="t" strokeweight=".235443pt" strokecolor="#575757">
                <v:path arrowok="t"/>
              </v:shape>
            </v:group>
            <v:group style="position:absolute;left:1634;top:13273;width:2;height:471" coordorigin="1634,13273" coordsize="2,471">
              <v:shape style="position:absolute;left:1634;top:13273;width:2;height:471" coordorigin="1634,13273" coordsize="0,471" path="m1634,13744l1634,13273e" filled="f" stroked="t" strokeweight=".941772pt" strokecolor="#707070">
                <v:path arrowok="t"/>
              </v:shape>
            </v:group>
            <v:group style="position:absolute;left:1620;top:13539;width:363;height:2" coordorigin="1620,13539" coordsize="363,2">
              <v:shape style="position:absolute;left:1620;top:13539;width:363;height:2" coordorigin="1620,13539" coordsize="363,0" path="m1620,13539l1982,13539e" filled="f" stroked="t" strokeweight=".235443pt" strokecolor="#6B6B6B">
                <v:path arrowok="t"/>
              </v:shape>
            </v:group>
            <v:group style="position:absolute;left:1982;top:13539;width:297;height:2" coordorigin="1982,13539" coordsize="297,2">
              <v:shape style="position:absolute;left:1982;top:13539;width:297;height:2" coordorigin="1982,13539" coordsize="297,0" path="m1982,13539l2279,13539e" filled="f" stroked="t" strokeweight=".235443pt" strokecolor="#D4D4D4">
                <v:path arrowok="t"/>
              </v:shape>
            </v:group>
            <v:group style="position:absolute;left:1205;top:13511;width:2;height:233" coordorigin="1205,13511" coordsize="2,233">
              <v:shape style="position:absolute;left:1205;top:13511;width:2;height:233" coordorigin="1205,13511" coordsize="0,233" path="m1205,13744l1205,13511e" filled="f" stroked="t" strokeweight=".470886pt" strokecolor="#383838">
                <v:path arrowok="t"/>
              </v:shape>
            </v:group>
            <v:group style="position:absolute;left:2296;top:13140;width:2;height:623" coordorigin="2296,13140" coordsize="2,623">
              <v:shape style="position:absolute;left:2296;top:13140;width:2;height:623" coordorigin="2296,13140" coordsize="0,623" path="m2296,13763l2296,13140e" filled="f" stroked="t" strokeweight=".706329pt" strokecolor="#5B5B5B">
                <v:path arrowok="t"/>
              </v:shape>
            </v:group>
            <v:group style="position:absolute;left:381;top:13686;width:2;height:428" coordorigin="381,13686" coordsize="2,428">
              <v:shape style="position:absolute;left:381;top:13686;width:2;height:428" coordorigin="381,13686" coordsize="0,428" path="m381,14114l381,13686e" filled="f" stroked="t" strokeweight=".470886pt" strokecolor="#4B4B4B">
                <v:path arrowok="t"/>
              </v:shape>
            </v:group>
            <v:group style="position:absolute;left:1205;top:13686;width:2;height:428" coordorigin="1205,13686" coordsize="2,428">
              <v:shape style="position:absolute;left:1205;top:13686;width:2;height:428" coordorigin="1205,13686" coordsize="0,428" path="m1205,14114l1205,13686e" filled="f" stroked="t" strokeweight=".941772pt" strokecolor="#646464">
                <v:path arrowok="t"/>
              </v:shape>
            </v:group>
            <v:group style="position:absolute;left:1636;top:13686;width:2;height:185" coordorigin="1636,13686" coordsize="2,185">
              <v:shape style="position:absolute;left:1636;top:13686;width:2;height:185" coordorigin="1636,13686" coordsize="0,185" path="m1636,13872l1636,13686e" filled="f" stroked="t" strokeweight=".470886pt" strokecolor="#545454">
                <v:path arrowok="t"/>
              </v:shape>
            </v:group>
            <v:group style="position:absolute;left:2296;top:13686;width:2;height:285" coordorigin="2296,13686" coordsize="2,285">
              <v:shape style="position:absolute;left:2296;top:13686;width:2;height:285" coordorigin="2296,13686" coordsize="0,285" path="m2296,13972l2296,13686e" filled="f" stroked="t" strokeweight=".470886pt" strokecolor="#484848">
                <v:path arrowok="t"/>
              </v:shape>
            </v:group>
            <v:group style="position:absolute;left:1634;top:13815;width:2;height:157" coordorigin="1634,13815" coordsize="2,157">
              <v:shape style="position:absolute;left:1634;top:13815;width:2;height:157" coordorigin="1634,13815" coordsize="0,157" path="m1634,13972l1634,13815e" filled="f" stroked="t" strokeweight=".470886pt" strokecolor="#343434">
                <v:path arrowok="t"/>
              </v:shape>
            </v:group>
            <v:group style="position:absolute;left:7247;top:13815;width:2;height:157" coordorigin="7247,13815" coordsize="2,157">
              <v:shape style="position:absolute;left:7247;top:13815;width:2;height:157" coordorigin="7247,13815" coordsize="0,157" path="m7247,13972l7247,13815e" filled="f" stroked="t" strokeweight=".470886pt" strokecolor="#545454">
                <v:path arrowok="t"/>
              </v:shape>
            </v:group>
            <v:group style="position:absolute;left:7247;top:13915;width:2;height:200" coordorigin="7247,13915" coordsize="2,200">
              <v:shape style="position:absolute;left:7247;top:13915;width:2;height:200" coordorigin="7247,13915" coordsize="0,200" path="m7247,14114l7247,13915e" filled="f" stroked="t" strokeweight=".470886pt" strokecolor="#343434">
                <v:path arrowok="t"/>
              </v:shape>
            </v:group>
            <v:group style="position:absolute;left:1205;top:14057;width:2;height:247" coordorigin="1205,14057" coordsize="2,247">
              <v:shape style="position:absolute;left:1205;top:14057;width:2;height:247" coordorigin="1205,14057" coordsize="0,247" path="m1205,14304l1205,14057e" filled="f" stroked="t" strokeweight=".470886pt" strokecolor="#4B4B4B">
                <v:path arrowok="t"/>
              </v:shape>
            </v:group>
            <v:group style="position:absolute;left:1636;top:13915;width:2;height:1008" coordorigin="1636,13915" coordsize="2,1008">
              <v:shape style="position:absolute;left:1636;top:13915;width:2;height:1008" coordorigin="1636,13915" coordsize="0,1008" path="m1636,14922l1636,13915e" filled="f" stroked="t" strokeweight=".706329pt" strokecolor="#707070">
                <v:path arrowok="t"/>
              </v:shape>
            </v:group>
            <v:group style="position:absolute;left:2293;top:13915;width:2;height:390" coordorigin="2293,13915" coordsize="2,390">
              <v:shape style="position:absolute;left:2293;top:13915;width:2;height:390" coordorigin="2293,13915" coordsize="0,390" path="m2293,14304l2293,13915e" filled="f" stroked="t" strokeweight=".706329pt" strokecolor="#646464">
                <v:path arrowok="t"/>
              </v:shape>
            </v:group>
            <v:group style="position:absolute;left:11577;top:14057;width:2;height:247" coordorigin="11577,14057" coordsize="2,247">
              <v:shape style="position:absolute;left:11577;top:14057;width:2;height:247" coordorigin="11577,14057" coordsize="0,247" path="m11577,14304l11577,14057e" filled="f" stroked="t" strokeweight=".470886pt" strokecolor="#3F3F3F">
                <v:path arrowok="t"/>
              </v:shape>
            </v:group>
            <v:group style="position:absolute;left:2265;top:14476;width:961;height:2" coordorigin="2265,14476" coordsize="961,2">
              <v:shape style="position:absolute;left:2265;top:14476;width:961;height:2" coordorigin="2265,14476" coordsize="961,0" path="m2265,14476l3226,14476e" filled="f" stroked="t" strokeweight=".706329pt" strokecolor="#445483">
                <v:path arrowok="t"/>
              </v:shape>
            </v:group>
            <v:group style="position:absolute;left:2298;top:14247;width:2;height:257" coordorigin="2298,14247" coordsize="2,257">
              <v:shape style="position:absolute;left:2298;top:14247;width:2;height:257" coordorigin="2298,14247" coordsize="0,257" path="m2298,14504l2298,14247e" filled="f" stroked="t" strokeweight=".470886pt" strokecolor="#44443F">
                <v:path arrowok="t"/>
              </v:shape>
            </v:group>
            <v:group style="position:absolute;left:1205;top:14247;width:2;height:423" coordorigin="1205,14247" coordsize="2,423">
              <v:shape style="position:absolute;left:1205;top:14247;width:2;height:423" coordorigin="1205,14247" coordsize="0,423" path="m1205,14671l1205,14247e" filled="f" stroked="t" strokeweight=".706329pt" strokecolor="#646464">
                <v:path arrowok="t"/>
              </v:shape>
            </v:group>
            <v:group style="position:absolute;left:2298;top:14447;width:2;height:1849" coordorigin="2298,14447" coordsize="2,1849">
              <v:shape style="position:absolute;left:2298;top:14447;width:2;height:1849" coordorigin="2298,14447" coordsize="0,1849" path="m2298,16296l2298,14447e" filled="f" stroked="t" strokeweight=".706329pt" strokecolor="#5B5B5B">
                <v:path arrowok="t"/>
              </v:shape>
            </v:group>
            <v:group style="position:absolute;left:1210;top:14613;width:2;height:238" coordorigin="1210,14613" coordsize="2,238">
              <v:shape style="position:absolute;left:1210;top:14613;width:2;height:238" coordorigin="1210,14613" coordsize="0,238" path="m1210,14851l1210,14613e" filled="f" stroked="t" strokeweight=".470886pt" strokecolor="#484848">
                <v:path arrowok="t"/>
              </v:shape>
            </v:group>
            <v:group style="position:absolute;left:1210;top:14794;width:2;height:471" coordorigin="1210,14794" coordsize="2,471">
              <v:shape style="position:absolute;left:1210;top:14794;width:2;height:471" coordorigin="1210,14794" coordsize="0,471" path="m1210,15265l1210,14794e" filled="f" stroked="t" strokeweight=".706329pt" strokecolor="#676767">
                <v:path arrowok="t"/>
              </v:shape>
            </v:group>
            <v:group style="position:absolute;left:11577;top:10121;width:2;height:6171" coordorigin="11577,10121" coordsize="2,6171">
              <v:shape style="position:absolute;left:11577;top:10121;width:2;height:6171" coordorigin="11577,10121" coordsize="0,6171" path="m11577,16292l11577,10121e" filled="f" stroked="t" strokeweight=".470886pt" strokecolor="#575757">
                <v:path arrowok="t"/>
              </v:shape>
            </v:group>
            <v:group style="position:absolute;left:1639;top:14865;width:2;height:399" coordorigin="1639,14865" coordsize="2,399">
              <v:shape style="position:absolute;left:1639;top:14865;width:2;height:399" coordorigin="1639,14865" coordsize="0,399" path="m1639,15265l1639,14865e" filled="f" stroked="t" strokeweight=".470886pt" strokecolor="#606060">
                <v:path arrowok="t"/>
              </v:shape>
            </v:group>
            <v:group style="position:absolute;left:1210;top:15208;width:2;height:252" coordorigin="1210,15208" coordsize="2,252">
              <v:shape style="position:absolute;left:1210;top:15208;width:2;height:252" coordorigin="1210,15208" coordsize="0,252" path="m1210,15460l1210,15208e" filled="f" stroked="t" strokeweight=".470886pt" strokecolor="#3F3F3F">
                <v:path arrowok="t"/>
              </v:shape>
            </v:group>
            <v:group style="position:absolute;left:1639;top:15146;width:2;height:1150" coordorigin="1639,15146" coordsize="2,1150">
              <v:shape style="position:absolute;left:1639;top:15146;width:2;height:1150" coordorigin="1639,15146" coordsize="0,1150" path="m1639,16296l1639,15146e" filled="f" stroked="t" strokeweight=".706329pt" strokecolor="#6B6B6B">
                <v:path arrowok="t"/>
              </v:shape>
            </v:group>
            <v:group style="position:absolute;left:7249;top:15160;width:2;height:1127" coordorigin="7249,15160" coordsize="2,1127">
              <v:shape style="position:absolute;left:7249;top:15160;width:2;height:1127" coordorigin="7249,15160" coordsize="0,1127" path="m7249,16287l7249,15160e" filled="f" stroked="t" strokeweight=".706329pt" strokecolor="#646464">
                <v:path arrowok="t"/>
              </v:shape>
            </v:group>
            <v:group style="position:absolute;left:1210;top:15403;width:2;height:898" coordorigin="1210,15403" coordsize="2,898">
              <v:shape style="position:absolute;left:1210;top:15403;width:2;height:898" coordorigin="1210,15403" coordsize="0,898" path="m1210,16301l1210,15403e" filled="f" stroked="t" strokeweight=".706329pt" strokecolor="#646464">
                <v:path arrowok="t"/>
              </v:shape>
            </v:group>
            <v:group style="position:absolute;left:381;top:16284;width:1921;height:2" coordorigin="381,16284" coordsize="1921,2">
              <v:shape style="position:absolute;left:381;top:16284;width:1921;height:2" coordorigin="381,16284" coordsize="1921,0" path="m381,16284l2303,16284e" filled="f" stroked="t" strokeweight=".706329pt" strokecolor="#808080">
                <v:path arrowok="t"/>
              </v:shape>
            </v:group>
            <v:group style="position:absolute;left:2241;top:16282;width:9352;height:2" coordorigin="2241,16282" coordsize="9352,2">
              <v:shape style="position:absolute;left:2241;top:16282;width:9352;height:2" coordorigin="2241,16282" coordsize="9352,0" path="m2241,16282l11593,16282e" filled="f" stroked="t" strokeweight=".706329pt" strokecolor="#5B5B5B">
                <v:path arrowok="t"/>
              </v:shape>
            </v:group>
            <v:group style="position:absolute;left:2677;top:14509;width:2;height:329" coordorigin="2677,14509" coordsize="2,329">
              <v:shape style="position:absolute;left:2677;top:14509;width:2;height:329" coordorigin="2677,14509" coordsize="0,329" path="m2677,14838l2677,14509e" filled="f" stroked="t" strokeweight="3.444775pt" strokecolor="#D4D8D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79.643036pt;margin-top:11.59767pt;width:60.273419pt;height:.1pt;mso-position-horizontal-relative:page;mso-position-vertical-relative:paragraph;z-index:-15643" coordorigin="3593,232" coordsize="1205,2">
            <v:shape style="position:absolute;left:3593;top:232;width:1205;height:2" coordorigin="3593,232" coordsize="1205,0" path="m3593,232l4798,232e" filled="f" stroked="t" strokeweight=".235443pt" strokecolor="#3F3F6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42"/>
          <w:szCs w:val="42"/>
          <w:color w:val="666B95"/>
          <w:w w:val="29"/>
          <w:i/>
          <w:position w:val="2"/>
        </w:rPr>
        <w:t>..........-</w:t>
      </w:r>
      <w:r>
        <w:rPr>
          <w:rFonts w:ascii="Times New Roman" w:hAnsi="Times New Roman" w:cs="Times New Roman" w:eastAsia="Times New Roman"/>
          <w:sz w:val="42"/>
          <w:szCs w:val="42"/>
          <w:color w:val="666B95"/>
          <w:spacing w:val="-72"/>
          <w:w w:val="29"/>
          <w:i/>
          <w:position w:val="2"/>
        </w:rPr>
        <w:t>:</w:t>
      </w:r>
      <w:r>
        <w:rPr>
          <w:rFonts w:ascii="Arial" w:hAnsi="Arial" w:cs="Arial" w:eastAsia="Arial"/>
          <w:sz w:val="23"/>
          <w:szCs w:val="23"/>
          <w:color w:val="AFAFB3"/>
          <w:spacing w:val="-33"/>
          <w:w w:val="104"/>
          <w:b/>
          <w:bCs/>
          <w:position w:val="-6"/>
        </w:rPr>
        <w:t>ı</w:t>
      </w:r>
      <w:r>
        <w:rPr>
          <w:rFonts w:ascii="Times New Roman" w:hAnsi="Times New Roman" w:cs="Times New Roman" w:eastAsia="Times New Roman"/>
          <w:sz w:val="42"/>
          <w:szCs w:val="42"/>
          <w:color w:val="666B95"/>
          <w:spacing w:val="-2"/>
          <w:w w:val="29"/>
          <w:i/>
          <w:position w:val="2"/>
        </w:rPr>
        <w:t>:</w:t>
      </w:r>
      <w:r>
        <w:rPr>
          <w:rFonts w:ascii="Arial" w:hAnsi="Arial" w:cs="Arial" w:eastAsia="Arial"/>
          <w:sz w:val="23"/>
          <w:szCs w:val="23"/>
          <w:color w:val="AFAFB3"/>
          <w:spacing w:val="0"/>
          <w:w w:val="57"/>
          <w:b/>
          <w:bCs/>
          <w:position w:val="-6"/>
        </w:rPr>
        <w:t>.</w:t>
      </w:r>
      <w:r>
        <w:rPr>
          <w:rFonts w:ascii="Arial" w:hAnsi="Arial" w:cs="Arial" w:eastAsia="Arial"/>
          <w:sz w:val="23"/>
          <w:szCs w:val="23"/>
          <w:color w:val="AFAFB3"/>
          <w:spacing w:val="-12"/>
          <w:w w:val="58"/>
          <w:b/>
          <w:bCs/>
          <w:position w:val="-6"/>
        </w:rPr>
        <w:t>•</w:t>
      </w:r>
      <w:r>
        <w:rPr>
          <w:rFonts w:ascii="Times New Roman" w:hAnsi="Times New Roman" w:cs="Times New Roman" w:eastAsia="Times New Roman"/>
          <w:sz w:val="42"/>
          <w:szCs w:val="42"/>
          <w:color w:val="363B6D"/>
          <w:spacing w:val="-162"/>
          <w:w w:val="88"/>
          <w:position w:val="2"/>
        </w:rPr>
        <w:t>"</w:t>
      </w:r>
      <w:r>
        <w:rPr>
          <w:rFonts w:ascii="Arial" w:hAnsi="Arial" w:cs="Arial" w:eastAsia="Arial"/>
          <w:sz w:val="21"/>
          <w:szCs w:val="21"/>
          <w:color w:val="AFAFB3"/>
          <w:spacing w:val="0"/>
          <w:w w:val="80"/>
          <w:b/>
          <w:bCs/>
          <w:position w:val="-6"/>
        </w:rPr>
        <w:t>::.:lı:.</w:t>
      </w:r>
      <w:r>
        <w:rPr>
          <w:rFonts w:ascii="Arial" w:hAnsi="Arial" w:cs="Arial" w:eastAsia="Arial"/>
          <w:sz w:val="21"/>
          <w:szCs w:val="21"/>
          <w:color w:val="AFAFB3"/>
          <w:spacing w:val="-11"/>
          <w:w w:val="100"/>
          <w:b/>
          <w:bCs/>
          <w:position w:val="-6"/>
        </w:rPr>
        <w:t> </w:t>
      </w:r>
      <w:r>
        <w:rPr>
          <w:rFonts w:ascii="Arial" w:hAnsi="Arial" w:cs="Arial" w:eastAsia="Arial"/>
          <w:sz w:val="17"/>
          <w:szCs w:val="17"/>
          <w:color w:val="AFAFB3"/>
          <w:spacing w:val="-51"/>
          <w:w w:val="161"/>
          <w:position w:val="-6"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AFAFB3"/>
          <w:spacing w:val="-70"/>
          <w:w w:val="83"/>
          <w:position w:val="2"/>
        </w:rPr>
        <w:t>·</w:t>
      </w:r>
      <w:r>
        <w:rPr>
          <w:rFonts w:ascii="Arial" w:hAnsi="Arial" w:cs="Arial" w:eastAsia="Arial"/>
          <w:sz w:val="17"/>
          <w:szCs w:val="17"/>
          <w:color w:val="AFAFB3"/>
          <w:spacing w:val="0"/>
          <w:w w:val="161"/>
          <w:position w:val="-6"/>
        </w:rPr>
        <w:t>l</w:t>
      </w:r>
      <w:r>
        <w:rPr>
          <w:rFonts w:ascii="Times New Roman" w:hAnsi="Times New Roman" w:cs="Times New Roman" w:eastAsia="Times New Roman"/>
          <w:sz w:val="42"/>
          <w:szCs w:val="42"/>
          <w:color w:val="AFAFB3"/>
          <w:spacing w:val="13"/>
          <w:w w:val="82"/>
          <w:position w:val="2"/>
        </w:rPr>
        <w:t>ı</w:t>
      </w:r>
      <w:r>
        <w:rPr>
          <w:rFonts w:ascii="Times New Roman" w:hAnsi="Times New Roman" w:cs="Times New Roman" w:eastAsia="Times New Roman"/>
          <w:sz w:val="27"/>
          <w:szCs w:val="27"/>
          <w:color w:val="AFAFB3"/>
          <w:spacing w:val="1"/>
          <w:w w:val="146"/>
          <w:position w:val="2"/>
        </w:rPr>
        <w:t>y</w:t>
      </w:r>
      <w:r>
        <w:rPr>
          <w:rFonts w:ascii="Arial" w:hAnsi="Arial" w:cs="Arial" w:eastAsia="Arial"/>
          <w:sz w:val="17"/>
          <w:szCs w:val="17"/>
          <w:color w:val="AFAFB3"/>
          <w:spacing w:val="0"/>
          <w:w w:val="62"/>
          <w:position w:val="-6"/>
        </w:rPr>
        <w:t>;</w:t>
      </w:r>
      <w:r>
        <w:rPr>
          <w:rFonts w:ascii="Arial" w:hAnsi="Arial" w:cs="Arial" w:eastAsia="Arial"/>
          <w:sz w:val="17"/>
          <w:szCs w:val="17"/>
          <w:color w:val="AFAFB3"/>
          <w:spacing w:val="-35"/>
          <w:w w:val="62"/>
          <w:position w:val="-6"/>
        </w:rPr>
        <w:t>:</w:t>
      </w:r>
      <w:r>
        <w:rPr>
          <w:rFonts w:ascii="Times New Roman" w:hAnsi="Times New Roman" w:cs="Times New Roman" w:eastAsia="Times New Roman"/>
          <w:sz w:val="27"/>
          <w:szCs w:val="27"/>
          <w:color w:val="AFAFB3"/>
          <w:spacing w:val="1"/>
          <w:w w:val="37"/>
          <w:position w:val="2"/>
        </w:rPr>
        <w:t>,</w:t>
      </w:r>
      <w:r>
        <w:rPr>
          <w:rFonts w:ascii="Arial" w:hAnsi="Arial" w:cs="Arial" w:eastAsia="Arial"/>
          <w:sz w:val="17"/>
          <w:szCs w:val="17"/>
          <w:color w:val="AFAFB3"/>
          <w:spacing w:val="0"/>
          <w:w w:val="62"/>
          <w:position w:val="-6"/>
        </w:rPr>
        <w:t>.</w:t>
      </w:r>
      <w:r>
        <w:rPr>
          <w:rFonts w:ascii="Arial" w:hAnsi="Arial" w:cs="Arial" w:eastAsia="Arial"/>
          <w:sz w:val="17"/>
          <w:szCs w:val="17"/>
          <w:color w:val="AFAFB3"/>
          <w:spacing w:val="-29"/>
          <w:w w:val="100"/>
          <w:position w:val="-6"/>
        </w:rPr>
        <w:t> </w:t>
      </w:r>
      <w:r>
        <w:rPr>
          <w:rFonts w:ascii="Arial" w:hAnsi="Arial" w:cs="Arial" w:eastAsia="Arial"/>
          <w:sz w:val="17"/>
          <w:szCs w:val="17"/>
          <w:color w:val="AFAFB3"/>
          <w:spacing w:val="-24"/>
          <w:w w:val="118"/>
          <w:position w:val="-6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AFAFB3"/>
          <w:spacing w:val="-16"/>
          <w:w w:val="37"/>
          <w:position w:val="2"/>
        </w:rPr>
        <w:t>,</w:t>
      </w:r>
      <w:r>
        <w:rPr>
          <w:rFonts w:ascii="Times New Roman" w:hAnsi="Times New Roman" w:cs="Times New Roman" w:eastAsia="Times New Roman"/>
          <w:sz w:val="27"/>
          <w:szCs w:val="27"/>
          <w:color w:val="AFAFB3"/>
          <w:spacing w:val="-97"/>
          <w:w w:val="62"/>
          <w:position w:val="2"/>
        </w:rPr>
        <w:t>1</w:t>
      </w:r>
      <w:r>
        <w:rPr>
          <w:rFonts w:ascii="Arial" w:hAnsi="Arial" w:cs="Arial" w:eastAsia="Arial"/>
          <w:sz w:val="17"/>
          <w:szCs w:val="17"/>
          <w:color w:val="AFAFB3"/>
          <w:spacing w:val="-2"/>
          <w:w w:val="118"/>
          <w:position w:val="-6"/>
        </w:rPr>
        <w:t>.</w:t>
      </w:r>
      <w:r>
        <w:rPr>
          <w:rFonts w:ascii="Arial" w:hAnsi="Arial" w:cs="Arial" w:eastAsia="Arial"/>
          <w:sz w:val="17"/>
          <w:szCs w:val="17"/>
          <w:color w:val="AFAFB3"/>
          <w:spacing w:val="-41"/>
          <w:w w:val="118"/>
          <w:position w:val="-6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AFAFB3"/>
          <w:spacing w:val="0"/>
          <w:w w:val="62"/>
          <w:position w:val="2"/>
        </w:rPr>
        <w:t>F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114" w:lineRule="exact"/>
        <w:ind w:left="2607" w:right="-20"/>
        <w:jc w:val="left"/>
        <w:tabs>
          <w:tab w:pos="31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9.630386pt;margin-top:1.539989pt;width:6.07392pt;height:12pt;mso-position-horizontal-relative:page;mso-position-vertical-relative:paragraph;z-index:-15637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Times New Roman" w:hAnsi="Times New Roman" w:cs="Times New Roman" w:eastAsia="Times New Roman"/>
                      <w:sz w:val="24"/>
                      <w:szCs w:val="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AFAFB3"/>
                      <w:spacing w:val="0"/>
                      <w:w w:val="75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999A9A"/>
          <w:spacing w:val="0"/>
          <w:w w:val="100"/>
          <w:position w:val="-2"/>
        </w:rPr>
        <w:t>•</w:t>
      </w:r>
      <w:r>
        <w:rPr>
          <w:rFonts w:ascii="Times New Roman" w:hAnsi="Times New Roman" w:cs="Times New Roman" w:eastAsia="Times New Roman"/>
          <w:sz w:val="8"/>
          <w:szCs w:val="8"/>
          <w:color w:val="999A9A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999A9A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8"/>
          <w:szCs w:val="8"/>
          <w:color w:val="AFAFB3"/>
          <w:spacing w:val="0"/>
          <w:w w:val="100"/>
          <w:position w:val="-2"/>
        </w:rPr>
        <w:t>A</w:t>
      </w:r>
      <w:r>
        <w:rPr>
          <w:rFonts w:ascii="Times New Roman" w:hAnsi="Times New Roman" w:cs="Times New Roman" w:eastAsia="Times New Roman"/>
          <w:sz w:val="8"/>
          <w:szCs w:val="8"/>
          <w:color w:val="AFAFB3"/>
          <w:spacing w:val="0"/>
          <w:w w:val="100"/>
          <w:position w:val="-2"/>
        </w:rPr>
        <w:t>     </w:t>
      </w:r>
      <w:r>
        <w:rPr>
          <w:rFonts w:ascii="Times New Roman" w:hAnsi="Times New Roman" w:cs="Times New Roman" w:eastAsia="Times New Roman"/>
          <w:sz w:val="8"/>
          <w:szCs w:val="8"/>
          <w:color w:val="AFAFB3"/>
          <w:spacing w:val="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FAFB3"/>
          <w:spacing w:val="0"/>
          <w:w w:val="108"/>
          <w:b/>
          <w:bCs/>
          <w:position w:val="-2"/>
        </w:rPr>
        <w:t>cı:;k</w:t>
      </w:r>
      <w:r>
        <w:rPr>
          <w:rFonts w:ascii="Times New Roman" w:hAnsi="Times New Roman" w:cs="Times New Roman" w:eastAsia="Times New Roman"/>
          <w:sz w:val="15"/>
          <w:szCs w:val="15"/>
          <w:color w:val="AFAFB3"/>
          <w:spacing w:val="0"/>
          <w:w w:val="109"/>
          <w:b/>
          <w:bCs/>
          <w:position w:val="-2"/>
        </w:rPr>
        <w:t>(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71" w:lineRule="exact"/>
        <w:ind w:left="125" w:right="-20"/>
        <w:jc w:val="left"/>
        <w:tabs>
          <w:tab w:pos="2440" w:val="left"/>
          <w:tab w:pos="316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</w:r>
      <w:r>
        <w:rPr>
          <w:rFonts w:ascii="Arial" w:hAnsi="Arial" w:cs="Arial" w:eastAsia="Arial"/>
          <w:sz w:val="17"/>
          <w:szCs w:val="17"/>
          <w:color w:val="AFAFB3"/>
          <w:spacing w:val="0"/>
          <w:w w:val="117"/>
          <w:position w:val="11"/>
        </w:rPr>
        <w:t>,JII/f'</w:t>
      </w:r>
      <w:r>
        <w:rPr>
          <w:rFonts w:ascii="Arial" w:hAnsi="Arial" w:cs="Arial" w:eastAsia="Arial"/>
          <w:sz w:val="17"/>
          <w:szCs w:val="17"/>
          <w:color w:val="AFAFB3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17"/>
          <w:szCs w:val="17"/>
          <w:color w:val="AFAFB3"/>
          <w:spacing w:val="0"/>
          <w:w w:val="75"/>
          <w:position w:val="11"/>
        </w:rPr>
        <w:t>·1</w:t>
      </w:r>
      <w:r>
        <w:rPr>
          <w:rFonts w:ascii="Arial" w:hAnsi="Arial" w:cs="Arial" w:eastAsia="Arial"/>
          <w:sz w:val="17"/>
          <w:szCs w:val="17"/>
          <w:color w:val="AFAFB3"/>
          <w:spacing w:val="21"/>
          <w:w w:val="75"/>
          <w:position w:val="11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AFAFB3"/>
          <w:spacing w:val="0"/>
          <w:w w:val="105"/>
          <w:i/>
          <w:position w:val="11"/>
        </w:rPr>
        <w:t>...F·''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32" w:after="0" w:line="245" w:lineRule="auto"/>
        <w:ind w:left="5559" w:right="4892" w:firstLine="-391"/>
        <w:jc w:val="left"/>
        <w:tabs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6.792404pt;margin-top:2.182528pt;width:48.368542pt;height:23.0pt;mso-position-horizontal-relative:page;mso-position-vertical-relative:paragraph;z-index:-15636" type="#_x0000_t202" filled="f" stroked="f">
            <v:textbox inset="0,0,0,0">
              <w:txbxContent>
                <w:p>
                  <w:pPr>
                    <w:spacing w:before="0" w:after="0" w:line="460" w:lineRule="exact"/>
                    <w:ind w:right="-109"/>
                    <w:jc w:val="left"/>
                    <w:rPr>
                      <w:rFonts w:ascii="Times New Roman" w:hAnsi="Times New Roman" w:cs="Times New Roman" w:eastAsia="Times New Roman"/>
                      <w:sz w:val="46"/>
                      <w:szCs w:val="4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233880"/>
                      <w:w w:val="157"/>
                      <w:b/>
                      <w:bCs/>
                    </w:rPr>
                    <w:t>\\\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233880"/>
                      <w:w w:val="158"/>
                      <w:b/>
                      <w:bCs/>
                    </w:rPr>
                    <w:t>o</w:t>
                  </w:r>
                  <w:r>
                    <w:rPr>
                      <w:rFonts w:ascii="Times New Roman" w:hAnsi="Times New Roman" w:cs="Times New Roman" w:eastAsia="Times New Roman"/>
                      <w:sz w:val="46"/>
                      <w:szCs w:val="46"/>
                      <w:color w:val="00000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06062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>haı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ORGUÇ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2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80" w:right="200"/>
        </w:sectPr>
      </w:pPr>
      <w:rPr/>
    </w:p>
    <w:p>
      <w:pPr>
        <w:spacing w:before="18" w:after="0" w:line="764" w:lineRule="exact"/>
        <w:ind w:left="780" w:right="154"/>
        <w:jc w:val="center"/>
        <w:rPr>
          <w:rFonts w:ascii="Arial" w:hAnsi="Arial" w:cs="Arial" w:eastAsia="Arial"/>
          <w:sz w:val="67"/>
          <w:szCs w:val="67"/>
        </w:rPr>
      </w:pPr>
      <w:rPr/>
      <w:r>
        <w:rPr>
          <w:rFonts w:ascii="Arial" w:hAnsi="Arial" w:cs="Arial" w:eastAsia="Arial"/>
          <w:sz w:val="67"/>
          <w:szCs w:val="67"/>
          <w:color w:val="363636"/>
          <w:spacing w:val="0"/>
          <w:w w:val="69"/>
          <w:b/>
          <w:bCs/>
          <w:position w:val="-2"/>
        </w:rPr>
        <w:t>_1</w:t>
      </w:r>
      <w:r>
        <w:rPr>
          <w:rFonts w:ascii="Arial" w:hAnsi="Arial" w:cs="Arial" w:eastAsia="Arial"/>
          <w:sz w:val="67"/>
          <w:szCs w:val="67"/>
          <w:color w:val="000000"/>
          <w:spacing w:val="0"/>
          <w:w w:val="100"/>
          <w:position w:val="0"/>
        </w:rPr>
      </w:r>
    </w:p>
    <w:p>
      <w:pPr>
        <w:spacing w:before="0" w:after="0" w:line="147" w:lineRule="exact"/>
        <w:ind w:left="819" w:right="236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17"/>
        </w:rPr>
        <w:t>IZMIA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51" w:lineRule="exact"/>
        <w:ind w:left="555" w:right="-53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2"/>
          <w:b/>
          <w:bCs/>
        </w:rPr>
        <w:t>BÜVÜKSEHIR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48" w:lineRule="exact"/>
        <w:ind w:left="603" w:right="-13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6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-35" w:right="5024"/>
        <w:jc w:val="center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-4"/>
          <w:w w:val="134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LEDiYE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226"/>
        </w:rPr>
        <w:t>İ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left="61" w:right="5207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BAŞKANL!GI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left="31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192" w:lineRule="exact"/>
        <w:ind w:left="585" w:right="5773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YANGIN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700" w:bottom="280" w:left="480" w:right="180"/>
          <w:cols w:num="2" w:equalWidth="0">
            <w:col w:w="1609" w:space="1765"/>
            <w:col w:w="7886"/>
          </w:cols>
        </w:sectPr>
      </w:pPr>
      <w:rPr/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180"/>
        </w:sectPr>
      </w:pPr>
      <w:rPr/>
    </w:p>
    <w:p>
      <w:pPr>
        <w:spacing w:before="38" w:after="0" w:line="240" w:lineRule="auto"/>
        <w:ind w:left="110" w:right="-20"/>
        <w:jc w:val="left"/>
        <w:tabs>
          <w:tab w:pos="1320" w:val="left"/>
          <w:tab w:pos="31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8"/>
        </w:rPr>
        <w:t>Klla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8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8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1.05.2017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left="129" w:right="-65"/>
        <w:jc w:val="left"/>
        <w:tabs>
          <w:tab w:pos="1320" w:val="left"/>
          <w:tab w:pos="3160" w:val="left"/>
          <w:tab w:pos="4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11.05.2017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2971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192" w:lineRule="exact"/>
        <w:ind w:left="1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Bildiri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7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51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-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3"/>
          <w:position w:val="-1"/>
        </w:rPr>
        <w:t>!zmir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13"/>
          <w:position w:val="-1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3"/>
          <w:position w:val="-1"/>
        </w:rPr>
        <w:t>Ankara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13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yol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6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Armutl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  <w:position w:val="-1"/>
        </w:rPr>
        <w:t>kavşağı.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12.30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3"/>
        </w:rPr>
        <w:t>trel: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Kemalpaşa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6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10"/>
          <w:w w:val="106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6"/>
        </w:rPr>
        <w:t>ubu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180"/>
          <w:cols w:num="2" w:equalWidth="0">
            <w:col w:w="4792" w:space="689"/>
            <w:col w:w="5779"/>
          </w:cols>
        </w:sectPr>
      </w:pPr>
      <w:rPr/>
    </w:p>
    <w:p>
      <w:pPr>
        <w:spacing w:before="21" w:after="0" w:line="240" w:lineRule="auto"/>
        <w:ind w:left="133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-26"/>
          <w:w w:val="15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Kemalpaşa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5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5"/>
          <w:w w:val="107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31"/>
        </w:rPr>
        <w:t>mir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32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Ankara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Arınull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kavşağ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2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6"/>
        </w:rPr>
        <w:t>Aytem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96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9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petrol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yanı.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" w:after="0" w:line="218" w:lineRule="exact"/>
        <w:ind w:left="110" w:right="2371"/>
        <w:jc w:val="left"/>
        <w:tabs>
          <w:tab w:pos="1540" w:val="left"/>
          <w:tab w:pos="3620" w:val="left"/>
          <w:tab w:pos="6020" w:val="left"/>
          <w:tab w:pos="66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1"/>
        </w:rPr>
        <w:t>!Yangı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yaııgını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4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Tedbirsizlik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21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20"/>
        </w:rPr>
        <w:t>Sigara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21"/>
        </w:rPr>
        <w:t>)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2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1"/>
        </w:rPr>
        <w:t>[Yangı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Is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4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41"/>
          <w:w w:val="8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180"/>
        </w:sectPr>
      </w:pPr>
      <w:rPr/>
    </w:p>
    <w:p>
      <w:pPr>
        <w:spacing w:before="0" w:after="0" w:line="469" w:lineRule="exact"/>
        <w:ind w:right="-20"/>
        <w:jc w:val="righ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2"/>
        </w:rPr>
        <w:t>Betonanne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  <w:position w:val="22"/>
        </w:rPr>
        <w:t> </w:t>
      </w:r>
      <w:r>
        <w:rPr>
          <w:rFonts w:ascii="Arial" w:hAnsi="Arial" w:cs="Arial" w:eastAsia="Arial"/>
          <w:sz w:val="48"/>
          <w:szCs w:val="48"/>
          <w:color w:val="363636"/>
          <w:spacing w:val="3"/>
          <w:w w:val="43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2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  <w:position w:val="22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75"/>
          <w:w w:val="103"/>
          <w:position w:val="22"/>
        </w:rPr>
        <w:t>A</w:t>
      </w:r>
      <w:r>
        <w:rPr>
          <w:rFonts w:ascii="Arial" w:hAnsi="Arial" w:cs="Arial" w:eastAsia="Arial"/>
          <w:sz w:val="48"/>
          <w:szCs w:val="48"/>
          <w:color w:val="363636"/>
          <w:spacing w:val="19"/>
          <w:w w:val="43"/>
          <w:position w:val="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  <w:position w:val="22"/>
        </w:rPr>
        <w:t>hşap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69" w:lineRule="exact"/>
        <w:ind w:right="-112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48"/>
          <w:szCs w:val="48"/>
          <w:color w:val="A5A7AC"/>
          <w:spacing w:val="-16"/>
          <w:w w:val="32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1"/>
          <w:position w:val="22"/>
        </w:rPr>
        <w:t>Çeli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"/>
          <w:w w:val="102"/>
          <w:position w:val="22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0"/>
          <w:w w:val="176"/>
          <w:position w:val="22"/>
        </w:rPr>
        <w:t>_</w:t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5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22"/>
        </w:rPr>
        <w:t>Di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00"/>
          <w:position w:val="2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3"/>
          <w:position w:val="22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Yaııgını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12.50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180"/>
          <w:cols w:num="3" w:equalWidth="0">
            <w:col w:w="5407" w:space="103"/>
            <w:col w:w="991" w:space="166"/>
            <w:col w:w="4593"/>
          </w:cols>
        </w:sectPr>
      </w:pPr>
      <w:rPr/>
    </w:p>
    <w:p>
      <w:pPr>
        <w:spacing w:before="16" w:after="0" w:line="244" w:lineRule="exact"/>
        <w:ind w:left="110" w:right="-20"/>
        <w:jc w:val="left"/>
        <w:tabs>
          <w:tab w:pos="2180" w:val="left"/>
          <w:tab w:pos="56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0"/>
          <w:w w:val="69"/>
          <w:position w:val="-1"/>
        </w:rPr>
        <w:t>!Yanan</w:t>
      </w:r>
      <w:r>
        <w:rPr>
          <w:rFonts w:ascii="Times New Roman" w:hAnsi="Times New Roman" w:cs="Times New Roman" w:eastAsia="Times New Roman"/>
          <w:sz w:val="22"/>
          <w:szCs w:val="22"/>
          <w:color w:val="4B4B4B"/>
          <w:spacing w:val="10"/>
          <w:w w:val="69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Şeyi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26"/>
          <w:position w:val="-1"/>
        </w:rPr>
        <w:t>ahibi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7"/>
          <w:w w:val="126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BABABA"/>
          <w:spacing w:val="7"/>
          <w:w w:val="48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8"/>
          <w:position w:val="-1"/>
        </w:rPr>
        <w:t>Kiracı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Kullana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51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18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2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5"/>
        </w:rPr>
        <w:t>iden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5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5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!Amiri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4"/>
          <w:w w:val="15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Er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Hüseyi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64"/>
        </w:rPr>
        <w:t>ORU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64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2"/>
          <w:w w:val="6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64"/>
        </w:rPr>
        <w:t>ç;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left="6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63636"/>
          <w:spacing w:val="0"/>
          <w:w w:val="132"/>
        </w:rPr>
        <w:t>raç</w:t>
      </w:r>
      <w:r>
        <w:rPr>
          <w:rFonts w:ascii="Arial" w:hAnsi="Arial" w:cs="Arial" w:eastAsia="Arial"/>
          <w:sz w:val="17"/>
          <w:szCs w:val="17"/>
          <w:color w:val="363636"/>
          <w:spacing w:val="-13"/>
          <w:w w:val="13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6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74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</w:rPr>
        <w:t>080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7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91" w:lineRule="auto"/>
        <w:ind w:right="750" w:firstLine="19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6"/>
        </w:rPr>
        <w:t>rvıkı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6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54" w:lineRule="exact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Dönil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1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</w:rPr>
        <w:t>!Yardıma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6" w:after="0" w:line="192" w:lineRule="exact"/>
        <w:ind w:left="1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6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266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87"/>
          <w:w w:val="26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7"/>
        </w:rPr>
        <w:t>Saati: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7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7"/>
        </w:rPr>
        <w:t>12.31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D5D5D"/>
          <w:w w:val="86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lektri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1" w:after="0" w:line="276" w:lineRule="auto"/>
        <w:ind w:left="19" w:right="-49" w:firstLine="19"/>
        <w:jc w:val="left"/>
        <w:tabs>
          <w:tab w:pos="21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6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7"/>
          <w:w w:val="9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5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"/>
          <w:w w:val="10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1C1C1F"/>
          <w:spacing w:val="0"/>
          <w:w w:val="6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1C1C1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5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Doğalg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2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80" w:lineRule="exact"/>
        <w:jc w:val="left"/>
        <w:rPr>
          <w:sz w:val="28"/>
          <w:szCs w:val="28"/>
        </w:rPr>
      </w:pPr>
      <w:rPr/>
      <w:r>
        <w:rPr/>
        <w:br w:type="column"/>
      </w:r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Van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12.40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Sayısı: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180"/>
          <w:cols w:num="4" w:equalWidth="0">
            <w:col w:w="1830" w:space="303"/>
            <w:col w:w="2070" w:space="440"/>
            <w:col w:w="2264" w:space="607"/>
            <w:col w:w="3746"/>
          </w:cols>
        </w:sectPr>
      </w:pPr>
      <w:rPr/>
    </w:p>
    <w:p>
      <w:pPr>
        <w:spacing w:before="21" w:after="0" w:line="240" w:lineRule="auto"/>
        <w:ind w:left="110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52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1C1C1F"/>
          <w:spacing w:val="0"/>
          <w:w w:val="60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1C1C1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ayı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Durum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26" w:after="0" w:line="192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dumanlı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yanmakta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  <w:position w:val="-1"/>
        </w:rPr>
        <w:t>görüldü.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180"/>
          <w:cols w:num="2" w:equalWidth="0">
            <w:col w:w="1953" w:space="222"/>
            <w:col w:w="9085"/>
          </w:cols>
        </w:sectPr>
      </w:pPr>
      <w:rPr/>
    </w:p>
    <w:p>
      <w:pPr>
        <w:spacing w:before="2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180"/>
        </w:sectPr>
      </w:pPr>
      <w:rPr/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30" w:lineRule="exact"/>
        <w:ind w:left="110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6"/>
        </w:rPr>
        <w:t>ISöndünn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  <w:position w:val="-6"/>
        </w:rPr>
        <w:t>Türü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2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30" w:lineRule="exact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6"/>
        </w:rPr>
        <w:t>Su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6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38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SöndUrmede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7" w:after="0" w:line="121" w:lineRule="exact"/>
        <w:ind w:right="-20"/>
        <w:jc w:val="left"/>
        <w:tabs>
          <w:tab w:pos="1840" w:val="left"/>
          <w:tab w:pos="3400" w:val="left"/>
          <w:tab w:pos="496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4"/>
          <w:w w:val="100"/>
          <w:position w:val="-8"/>
        </w:rPr>
        <w:t>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8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8"/>
        </w:rPr>
        <w:t>m3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8"/>
        </w:rPr>
        <w:t>lKöjlü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6"/>
          <w:position w:val="-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5"/>
          <w:w w:val="87"/>
          <w:position w:val="-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2"/>
          <w:w w:val="128"/>
          <w:position w:val="-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85"/>
          <w:position w:val="-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10"/>
          <w:w w:val="128"/>
          <w:position w:val="-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  <w:position w:val="-8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4"/>
          <w:position w:val="-8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8"/>
        </w:rPr>
        <w:t>Kg.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8"/>
        </w:rPr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92"/>
          <w:position w:val="-8"/>
        </w:rPr>
        <w:t>K:0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92"/>
          <w:position w:val="-8"/>
        </w:rPr>
        <w:t>2</w:t>
      </w:r>
      <w:r>
        <w:rPr>
          <w:rFonts w:ascii="Arial" w:hAnsi="Arial" w:cs="Arial" w:eastAsia="Arial"/>
          <w:sz w:val="19"/>
          <w:szCs w:val="19"/>
          <w:color w:val="5D5D5D"/>
          <w:spacing w:val="2"/>
          <w:w w:val="92"/>
          <w:position w:val="-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  <w:position w:val="-8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0"/>
          <w:position w:val="-8"/>
        </w:rPr>
        <w:t>g.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180"/>
          <w:cols w:num="3" w:equalWidth="0">
            <w:col w:w="1225" w:space="1321"/>
            <w:col w:w="409" w:space="1708"/>
            <w:col w:w="6597"/>
          </w:cols>
        </w:sectPr>
      </w:pPr>
      <w:rPr/>
    </w:p>
    <w:p>
      <w:pPr>
        <w:spacing w:before="0" w:after="0" w:line="337" w:lineRule="exact"/>
        <w:ind w:left="4873" w:right="-20"/>
        <w:jc w:val="left"/>
        <w:tabs>
          <w:tab w:pos="6520" w:val="left"/>
          <w:tab w:pos="8080" w:val="left"/>
          <w:tab w:pos="964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Courier New" w:hAnsi="Courier New" w:cs="Courier New" w:eastAsia="Courier New"/>
          <w:sz w:val="19"/>
          <w:szCs w:val="19"/>
          <w:color w:val="363636"/>
          <w:spacing w:val="0"/>
          <w:w w:val="100"/>
          <w:position w:val="-1"/>
        </w:rPr>
        <w:t>2</w:t>
      </w:r>
      <w:r>
        <w:rPr>
          <w:rFonts w:ascii="Courier New" w:hAnsi="Courier New" w:cs="Courier New" w:eastAsia="Courier New"/>
          <w:sz w:val="19"/>
          <w:szCs w:val="19"/>
          <w:color w:val="363636"/>
          <w:spacing w:val="-107"/>
          <w:w w:val="100"/>
          <w:position w:val="-1"/>
        </w:rPr>
        <w:t> </w:t>
      </w:r>
      <w:r>
        <w:rPr>
          <w:rFonts w:ascii="Courier New" w:hAnsi="Courier New" w:cs="Courier New" w:eastAsia="Courier New"/>
          <w:sz w:val="19"/>
          <w:szCs w:val="19"/>
          <w:color w:val="363636"/>
          <w:spacing w:val="0"/>
          <w:w w:val="100"/>
          <w:position w:val="-1"/>
        </w:rPr>
        <w:tab/>
      </w:r>
      <w:r>
        <w:rPr>
          <w:rFonts w:ascii="Courier New" w:hAnsi="Courier New" w:cs="Courier New" w:eastAsia="Courier New"/>
          <w:sz w:val="19"/>
          <w:szCs w:val="19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62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62"/>
          <w:b/>
          <w:bCs/>
          <w:position w:val="-3"/>
        </w:rPr>
        <w:t>ı</w:t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26"/>
          <w:szCs w:val="26"/>
          <w:color w:val="4B4B4B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34"/>
          <w:szCs w:val="34"/>
          <w:color w:val="4B4B4B"/>
          <w:spacing w:val="0"/>
          <w:w w:val="62"/>
          <w:position w:val="-3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5" w:lineRule="exact"/>
        <w:ind w:left="2250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Tür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Telekom'a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63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63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6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telefo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direği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55"/>
        </w:rPr>
        <w:t>1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55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55"/>
        </w:rPr>
        <w:t>O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55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10"/>
          <w:w w:val="55"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</w:rPr>
        <w:t>Mt.</w:t>
      </w:r>
      <w:r>
        <w:rPr>
          <w:rFonts w:ascii="Arial" w:hAnsi="Arial" w:cs="Arial" w:eastAsia="Arial"/>
          <w:sz w:val="17"/>
          <w:szCs w:val="17"/>
          <w:color w:val="363636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Civarında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telefo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kablos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</w:rPr>
        <w:t>öğU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4" w:lineRule="auto"/>
        <w:ind w:left="129" w:right="3890" w:firstLine="32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8"/>
        </w:rPr>
        <w:t>öndllnne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6"/>
          <w:w w:val="118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HasarMacı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görmüştü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11"/>
          <w:w w:val="103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0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-7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500.-TL.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180"/>
        </w:sectPr>
      </w:pPr>
      <w:rPr/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9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</w:rPr>
        <w:t>Ya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5"/>
          <w:w w:val="93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Nedeni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38" w:after="0" w:line="195" w:lineRule="exact"/>
        <w:ind w:left="178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olup;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" w:after="0" w:line="208" w:lineRule="exact"/>
        <w:ind w:left="51" w:right="118" w:firstLine="3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64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18"/>
          <w:w w:val="16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1"/>
        </w:rPr>
        <w:t>düşOrOle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2"/>
        </w:rPr>
        <w:t>sönmemiş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18"/>
        </w:rPr>
        <w:t>igara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ağaçlara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telefo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direğine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çıkmış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191" w:lineRule="exact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plduğ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varılmıştır.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180"/>
          <w:cols w:num="2" w:equalWidth="0">
            <w:col w:w="1588" w:space="545"/>
            <w:col w:w="9127"/>
          </w:cols>
        </w:sectPr>
      </w:pPr>
      <w:rPr/>
    </w:p>
    <w:p>
      <w:pPr>
        <w:spacing w:before="6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180"/>
        </w:sectPr>
      </w:pPr>
      <w:rPr/>
    </w:p>
    <w:p>
      <w:pPr>
        <w:spacing w:before="38" w:after="0" w:line="240" w:lineRule="auto"/>
        <w:ind w:left="11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3"/>
        </w:rPr>
        <w:t>i$igortıılı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23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</w:rPr>
        <w:t>ise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36" w:lineRule="auto"/>
        <w:ind w:left="110" w:right="-54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3"/>
        </w:rPr>
        <w:t>!Araç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"/>
          <w:w w:val="9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0"/>
        </w:rPr>
        <w:t>G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reç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9"/>
        </w:rPr>
        <w:t>tyaı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7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D5D5D"/>
          <w:spacing w:val="4"/>
          <w:w w:val="79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7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7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Yerini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3"/>
        </w:rPr>
        <w:t> 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54"/>
        </w:rPr>
        <w:t>r</w:t>
      </w:r>
      <w:r>
        <w:rPr>
          <w:rFonts w:ascii="Arial" w:hAnsi="Arial" w:cs="Arial" w:eastAsia="Arial"/>
          <w:sz w:val="14"/>
          <w:szCs w:val="14"/>
          <w:color w:val="4B4B4B"/>
          <w:spacing w:val="0"/>
          <w:w w:val="154"/>
        </w:rPr>
        <w:t> </w:t>
      </w:r>
      <w:r>
        <w:rPr>
          <w:rFonts w:ascii="Arial" w:hAnsi="Arial" w:cs="Arial" w:eastAsia="Arial"/>
          <w:sz w:val="14"/>
          <w:szCs w:val="14"/>
          <w:color w:val="4B4B4B"/>
          <w:spacing w:val="29"/>
          <w:w w:val="15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-6"/>
          <w:w w:val="100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;m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2"/>
          <w:u w:val="single" w:color="000000"/>
        </w:rPr>
        <w:t>Edildiği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2"/>
        </w:rPr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7" w:after="0" w:line="240" w:lineRule="auto"/>
        <w:ind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w w:val="127"/>
        </w:rPr>
        <w:t>irket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9"/>
        </w:rPr>
        <w:t>Ad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98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5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61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!Bedel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180"/>
          <w:cols w:num="3" w:equalWidth="0">
            <w:col w:w="1623" w:space="564"/>
            <w:col w:w="917" w:space="3599"/>
            <w:col w:w="4557"/>
          </w:cols>
        </w:sectPr>
      </w:pPr>
      <w:rPr/>
    </w:p>
    <w:p>
      <w:pPr>
        <w:spacing w:before="89" w:after="0" w:line="249" w:lineRule="auto"/>
        <w:ind w:left="204" w:right="-51" w:firstLine="-75"/>
        <w:jc w:val="left"/>
        <w:tabs>
          <w:tab w:pos="10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4"/>
          <w:w w:val="89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9"/>
        </w:rPr>
        <w:t>Kıbi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3"/>
          <w:w w:val="8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DönOşO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4B4B4B"/>
          <w:spacing w:val="-5"/>
          <w:w w:val="94"/>
        </w:rPr>
        <w:t>Ö</w:t>
      </w:r>
      <w:r>
        <w:rPr>
          <w:rFonts w:ascii="Arial" w:hAnsi="Arial" w:cs="Arial" w:eastAsia="Arial"/>
          <w:sz w:val="18"/>
          <w:szCs w:val="18"/>
          <w:color w:val="1C1C1F"/>
          <w:spacing w:val="-15"/>
          <w:w w:val="136"/>
        </w:rPr>
        <w:t>I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74"/>
        </w:rPr>
        <w:t>U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7" w:after="0" w:line="254" w:lineRule="exact"/>
        <w:ind w:left="623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lrarih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E6E6E"/>
          <w:spacing w:val="-32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11.0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  <w:position w:val="-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3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38"/>
          <w:position w:val="-1"/>
        </w:rPr>
        <w:t>aati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9"/>
          <w:w w:val="138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9"/>
          <w:w w:val="151"/>
          <w:position w:val="-1"/>
        </w:rPr>
        <w:t>:</w:t>
      </w:r>
      <w:r>
        <w:rPr>
          <w:rFonts w:ascii="Arial" w:hAnsi="Arial" w:cs="Arial" w:eastAsia="Arial"/>
          <w:sz w:val="23"/>
          <w:szCs w:val="23"/>
          <w:color w:val="363636"/>
          <w:spacing w:val="-14"/>
          <w:w w:val="161"/>
          <w:position w:val="-1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4"/>
          <w:position w:val="-1"/>
        </w:rPr>
        <w:t>4.00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19" w:lineRule="exact"/>
        <w:ind w:right="-20"/>
        <w:jc w:val="left"/>
        <w:tabs>
          <w:tab w:pos="660" w:val="left"/>
          <w:tab w:pos="70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29"/>
        </w:rPr>
        <w:t>IDE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29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4"/>
          <w:w w:val="12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86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"/>
          <w:w w:val="8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86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0"/>
          <w:w w:val="86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</w:rPr>
        <w:t>ı</w:t>
      </w:r>
      <w:r>
        <w:rPr>
          <w:rFonts w:ascii="Arial" w:hAnsi="Arial" w:cs="Arial" w:eastAsia="Arial"/>
          <w:sz w:val="23"/>
          <w:szCs w:val="23"/>
          <w:color w:val="363636"/>
          <w:spacing w:val="8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9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</w:rPr>
        <w:t>Öre</w:t>
      </w:r>
      <w:r>
        <w:rPr>
          <w:rFonts w:ascii="Arial" w:hAnsi="Arial" w:cs="Arial" w:eastAsia="Arial"/>
          <w:sz w:val="16"/>
          <w:szCs w:val="16"/>
          <w:color w:val="4B4B4B"/>
          <w:spacing w:val="0"/>
          <w:w w:val="100"/>
        </w:rPr>
        <w:t>n</w:t>
      </w:r>
      <w:r>
        <w:rPr>
          <w:rFonts w:ascii="Arial" w:hAnsi="Arial" w:cs="Arial" w:eastAsia="Arial"/>
          <w:sz w:val="16"/>
          <w:szCs w:val="16"/>
          <w:color w:val="4B4B4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-4"/>
          <w:w w:val="100"/>
        </w:rPr>
        <w:t>Y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180"/>
          <w:cols w:num="2" w:equalWidth="0">
            <w:col w:w="1278" w:space="232"/>
            <w:col w:w="9750"/>
          </w:cols>
        </w:sectPr>
      </w:pPr>
      <w:rPr/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180"/>
        </w:sectPr>
      </w:pPr>
      <w:rPr/>
    </w:p>
    <w:p>
      <w:pPr>
        <w:spacing w:before="44" w:after="0" w:line="240" w:lineRule="auto"/>
        <w:ind w:left="2274" w:right="-66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2"/>
        </w:rPr>
        <w:t>Amir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1"/>
          <w:w w:val="10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D5D5D"/>
          <w:spacing w:val="0"/>
          <w:w w:val="125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4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98" w:lineRule="exact"/>
        <w:ind w:left="2381" w:right="-20"/>
        <w:jc w:val="left"/>
        <w:rPr>
          <w:rFonts w:ascii="Times New Roman" w:hAnsi="Times New Roman" w:cs="Times New Roman" w:eastAsia="Times New Roman"/>
          <w:sz w:val="74"/>
          <w:szCs w:val="74"/>
        </w:rPr>
      </w:pPr>
      <w:rPr/>
      <w:r>
        <w:rPr>
          <w:rFonts w:ascii="Times New Roman" w:hAnsi="Times New Roman" w:cs="Times New Roman" w:eastAsia="Times New Roman"/>
          <w:sz w:val="74"/>
          <w:szCs w:val="74"/>
          <w:color w:val="4B4B4B"/>
          <w:w w:val="49"/>
          <w:i/>
          <w:position w:val="-54"/>
        </w:rPr>
        <w:t>4</w:t>
      </w:r>
      <w:r>
        <w:rPr>
          <w:rFonts w:ascii="Times New Roman" w:hAnsi="Times New Roman" w:cs="Times New Roman" w:eastAsia="Times New Roman"/>
          <w:sz w:val="74"/>
          <w:szCs w:val="74"/>
          <w:color w:val="4B4B4B"/>
          <w:spacing w:val="-237"/>
          <w:w w:val="48"/>
          <w:i/>
          <w:position w:val="-54"/>
        </w:rPr>
        <w:t>}</w:t>
      </w:r>
      <w:r>
        <w:rPr>
          <w:rFonts w:ascii="Times New Roman" w:hAnsi="Times New Roman" w:cs="Times New Roman" w:eastAsia="Times New Roman"/>
          <w:sz w:val="58"/>
          <w:szCs w:val="58"/>
          <w:color w:val="363636"/>
          <w:spacing w:val="0"/>
          <w:w w:val="55"/>
          <w:position w:val="-15"/>
        </w:rPr>
        <w:t>,</w:t>
      </w:r>
      <w:r>
        <w:rPr>
          <w:rFonts w:ascii="Times New Roman" w:hAnsi="Times New Roman" w:cs="Times New Roman" w:eastAsia="Times New Roman"/>
          <w:sz w:val="58"/>
          <w:szCs w:val="58"/>
          <w:color w:val="363636"/>
          <w:spacing w:val="-100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74"/>
          <w:szCs w:val="74"/>
          <w:color w:val="4B4B4B"/>
          <w:spacing w:val="-151"/>
          <w:w w:val="49"/>
          <w:i/>
          <w:position w:val="-54"/>
        </w:rPr>
        <w:t>1</w:t>
      </w:r>
      <w:r>
        <w:rPr>
          <w:rFonts w:ascii="Times New Roman" w:hAnsi="Times New Roman" w:cs="Times New Roman" w:eastAsia="Times New Roman"/>
          <w:sz w:val="74"/>
          <w:szCs w:val="74"/>
          <w:color w:val="3B3F69"/>
          <w:spacing w:val="-367"/>
          <w:w w:val="32"/>
          <w:i/>
          <w:position w:val="-54"/>
        </w:rPr>
        <w:t>w</w:t>
      </w:r>
      <w:r>
        <w:rPr>
          <w:rFonts w:ascii="Times New Roman" w:hAnsi="Times New Roman" w:cs="Times New Roman" w:eastAsia="Times New Roman"/>
          <w:sz w:val="58"/>
          <w:szCs w:val="58"/>
          <w:color w:val="333B80"/>
          <w:spacing w:val="-153"/>
          <w:w w:val="67"/>
          <w:i/>
          <w:position w:val="-15"/>
        </w:rPr>
        <w:t>A</w:t>
      </w:r>
      <w:r>
        <w:rPr>
          <w:rFonts w:ascii="Times New Roman" w:hAnsi="Times New Roman" w:cs="Times New Roman" w:eastAsia="Times New Roman"/>
          <w:sz w:val="74"/>
          <w:szCs w:val="74"/>
          <w:color w:val="3B3F69"/>
          <w:spacing w:val="0"/>
          <w:w w:val="32"/>
          <w:i/>
          <w:position w:val="-54"/>
        </w:rPr>
        <w:t>il</w:t>
      </w:r>
      <w:r>
        <w:rPr>
          <w:rFonts w:ascii="Times New Roman" w:hAnsi="Times New Roman" w:cs="Times New Roman" w:eastAsia="Times New Roman"/>
          <w:sz w:val="74"/>
          <w:szCs w:val="74"/>
          <w:color w:val="000000"/>
          <w:spacing w:val="0"/>
          <w:w w:val="100"/>
          <w:position w:val="0"/>
        </w:rPr>
      </w:r>
    </w:p>
    <w:p>
      <w:pPr>
        <w:spacing w:before="44" w:after="0" w:line="240" w:lineRule="auto"/>
        <w:ind w:left="-2" w:right="-55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8" w:after="0" w:line="240" w:lineRule="auto"/>
        <w:ind w:left="215" w:right="230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108"/>
        </w:rPr>
        <w:t>EkipAmiri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55" w:lineRule="exact"/>
        <w:ind w:left="333" w:right="139"/>
        <w:jc w:val="center"/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35"/>
          <w:szCs w:val="35"/>
          <w:color w:val="1C1C1F"/>
          <w:w w:val="80"/>
          <w:b/>
          <w:bCs/>
          <w:position w:val="-4"/>
        </w:rPr>
        <w:t>/</w:t>
      </w:r>
      <w:r>
        <w:rPr>
          <w:rFonts w:ascii="Times New Roman" w:hAnsi="Times New Roman" w:cs="Times New Roman" w:eastAsia="Times New Roman"/>
          <w:sz w:val="35"/>
          <w:szCs w:val="35"/>
          <w:color w:val="1C1C1F"/>
          <w:spacing w:val="-54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59608C"/>
          <w:spacing w:val="4"/>
          <w:w w:val="109"/>
          <w:b/>
          <w:bCs/>
          <w:position w:val="-4"/>
        </w:rPr>
        <w:t>/</w:t>
      </w:r>
      <w:r>
        <w:rPr>
          <w:rFonts w:ascii="Times New Roman" w:hAnsi="Times New Roman" w:cs="Times New Roman" w:eastAsia="Times New Roman"/>
          <w:sz w:val="35"/>
          <w:szCs w:val="35"/>
          <w:color w:val="333B80"/>
          <w:spacing w:val="0"/>
          <w:w w:val="67"/>
          <w:b/>
          <w:bCs/>
          <w:position w:val="-4"/>
        </w:rPr>
        <w:t>lt11'ı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70" w:lineRule="atLeast"/>
        <w:ind w:right="-20"/>
        <w:jc w:val="lef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363636"/>
          <w:spacing w:val="0"/>
          <w:w w:val="61"/>
        </w:rPr>
        <w:t>Hü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22" w:after="0" w:line="240" w:lineRule="auto"/>
        <w:ind w:left="281" w:right="-20"/>
        <w:jc w:val="lef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63"/>
          <w:b/>
          <w:bCs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-1"/>
          <w:w w:val="63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63"/>
          <w:b/>
          <w:bCs/>
          <w:i/>
        </w:rPr>
        <w:t>7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63"/>
          <w:b/>
          <w:bCs/>
          <w:i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15"/>
          <w:w w:val="63"/>
          <w:b/>
          <w:bCs/>
          <w:i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49"/>
          <w:b/>
          <w:bCs/>
        </w:rPr>
        <w:t>MaYıs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49"/>
          <w:b/>
          <w:bCs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1"/>
          <w:w w:val="49"/>
          <w:b/>
          <w:bCs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60"/>
          <w:b/>
          <w:bCs/>
        </w:rPr>
        <w:t>2017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290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i/>
        </w:rPr>
        <w:t>1</w:t>
      </w:r>
      <w:r>
        <w:rPr>
          <w:rFonts w:ascii="Arial" w:hAnsi="Arial" w:cs="Arial" w:eastAsia="Arial"/>
          <w:sz w:val="17"/>
          <w:szCs w:val="17"/>
          <w:color w:val="363636"/>
          <w:spacing w:val="0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363636"/>
          <w:spacing w:val="36"/>
          <w:w w:val="100"/>
          <w:i/>
        </w:rPr>
        <w:t> </w:t>
      </w:r>
      <w:r>
        <w:rPr>
          <w:rFonts w:ascii="Arial" w:hAnsi="Arial" w:cs="Arial" w:eastAsia="Arial"/>
          <w:sz w:val="17"/>
          <w:szCs w:val="17"/>
          <w:color w:val="4B4B4B"/>
          <w:spacing w:val="0"/>
          <w:w w:val="100"/>
          <w:i/>
        </w:rPr>
        <w:t>12017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13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3" w:right="1294"/>
        <w:jc w:val="center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</w:rPr>
        <w:t>Birim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B4B4B"/>
          <w:spacing w:val="0"/>
          <w:w w:val="98"/>
        </w:rPr>
        <w:t>Amiri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480" w:right="180"/>
          <w:cols w:num="3" w:equalWidth="0">
            <w:col w:w="3717" w:space="743"/>
            <w:col w:w="1323" w:space="2760"/>
            <w:col w:w="2717"/>
          </w:cols>
        </w:sectPr>
      </w:pPr>
      <w:rPr/>
    </w:p>
    <w:p>
      <w:pPr>
        <w:spacing w:before="0" w:after="0" w:line="176" w:lineRule="exact"/>
        <w:ind w:right="106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6E6E6E"/>
          <w:spacing w:val="0"/>
          <w:w w:val="107"/>
          <w:b/>
          <w:bCs/>
          <w:position w:val="1"/>
        </w:rPr>
        <w:t>U'</w:t>
      </w:r>
      <w:r>
        <w:rPr>
          <w:rFonts w:ascii="Arial" w:hAnsi="Arial" w:cs="Arial" w:eastAsia="Arial"/>
          <w:sz w:val="25"/>
          <w:szCs w:val="25"/>
          <w:color w:val="6E6E6E"/>
          <w:spacing w:val="-20"/>
          <w:w w:val="107"/>
          <w:b/>
          <w:bCs/>
          <w:position w:val="1"/>
        </w:rPr>
        <w:t>I</w:t>
      </w:r>
      <w:r>
        <w:rPr>
          <w:rFonts w:ascii="Arial" w:hAnsi="Arial" w:cs="Arial" w:eastAsia="Arial"/>
          <w:sz w:val="25"/>
          <w:szCs w:val="25"/>
          <w:color w:val="4B4B4B"/>
          <w:spacing w:val="0"/>
          <w:w w:val="107"/>
          <w:b/>
          <w:bCs/>
          <w:position w:val="1"/>
        </w:rPr>
        <w:t>ILU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03" w:lineRule="exact"/>
        <w:ind w:right="41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6E6E6E"/>
          <w:spacing w:val="0"/>
          <w:w w:val="100"/>
        </w:rPr>
        <w:t>it</w:t>
      </w:r>
      <w:r>
        <w:rPr>
          <w:rFonts w:ascii="Arial" w:hAnsi="Arial" w:cs="Arial" w:eastAsia="Arial"/>
          <w:sz w:val="21"/>
          <w:szCs w:val="21"/>
          <w:color w:val="6E6E6E"/>
          <w:spacing w:val="5"/>
          <w:w w:val="100"/>
        </w:rPr>
        <w:t>t</w:t>
      </w:r>
      <w:r>
        <w:rPr>
          <w:rFonts w:ascii="Arial" w:hAnsi="Arial" w:cs="Arial" w:eastAsia="Arial"/>
          <w:sz w:val="21"/>
          <w:szCs w:val="21"/>
          <w:color w:val="8A8A8A"/>
          <w:spacing w:val="5"/>
          <w:w w:val="100"/>
        </w:rPr>
        <w:t>a</w:t>
      </w:r>
      <w:r>
        <w:rPr>
          <w:rFonts w:ascii="Arial" w:hAnsi="Arial" w:cs="Arial" w:eastAsia="Arial"/>
          <w:sz w:val="21"/>
          <w:szCs w:val="21"/>
          <w:color w:val="6E6E6E"/>
          <w:spacing w:val="0"/>
          <w:w w:val="100"/>
        </w:rPr>
        <w:t>ıy</w:t>
      </w:r>
      <w:r>
        <w:rPr>
          <w:rFonts w:ascii="Arial" w:hAnsi="Arial" w:cs="Arial" w:eastAsia="Arial"/>
          <w:sz w:val="21"/>
          <w:szCs w:val="21"/>
          <w:color w:val="6E6E6E"/>
          <w:spacing w:val="0"/>
          <w:w w:val="100"/>
        </w:rPr>
        <w:t>e</w:t>
      </w:r>
      <w:r>
        <w:rPr>
          <w:rFonts w:ascii="Arial" w:hAnsi="Arial" w:cs="Arial" w:eastAsia="Arial"/>
          <w:sz w:val="21"/>
          <w:szCs w:val="21"/>
          <w:color w:val="6E6E6E"/>
          <w:spacing w:val="-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Merkez</w:t>
      </w:r>
      <w:r>
        <w:rPr>
          <w:rFonts w:ascii="Arial" w:hAnsi="Arial" w:cs="Arial" w:eastAsia="Arial"/>
          <w:sz w:val="19"/>
          <w:szCs w:val="19"/>
          <w:color w:val="363636"/>
          <w:spacing w:val="4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45"/>
        </w:rPr>
        <w:t>E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45"/>
        </w:rPr>
        <w:t>  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45"/>
        </w:rPr>
        <w:t> </w:t>
      </w:r>
      <w:r>
        <w:rPr>
          <w:rFonts w:ascii="Arial" w:hAnsi="Arial" w:cs="Arial" w:eastAsia="Arial"/>
          <w:sz w:val="19"/>
          <w:szCs w:val="19"/>
          <w:color w:val="5D5D5D"/>
          <w:spacing w:val="2"/>
          <w:w w:val="112"/>
        </w:rPr>
        <w:t>ö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10"/>
        </w:rPr>
        <w:t>lge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2302" w:right="-69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1.Post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363636"/>
          <w:spacing w:val="1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63636"/>
          <w:spacing w:val="0"/>
          <w:w w:val="114"/>
        </w:rPr>
        <w:t>Amiri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" w:lineRule="exact"/>
        <w:ind w:right="-20"/>
        <w:jc w:val="left"/>
        <w:rPr>
          <w:rFonts w:ascii="Times New Roman" w:hAnsi="Times New Roman" w:cs="Times New Roman" w:eastAsia="Times New Roman"/>
          <w:sz w:val="31"/>
          <w:szCs w:val="31"/>
        </w:rPr>
      </w:pPr>
      <w:rPr/>
      <w:r>
        <w:rPr/>
        <w:br w:type="column"/>
      </w:r>
      <w:r>
        <w:rPr>
          <w:rFonts w:ascii="Arial" w:hAnsi="Arial" w:cs="Arial" w:eastAsia="Arial"/>
          <w:sz w:val="28"/>
          <w:szCs w:val="28"/>
          <w:color w:val="3B3F69"/>
          <w:w w:val="62"/>
          <w:position w:val="6"/>
        </w:rPr>
        <w:t>s'ty'tı</w:t>
      </w:r>
      <w:r>
        <w:rPr>
          <w:rFonts w:ascii="Arial" w:hAnsi="Arial" w:cs="Arial" w:eastAsia="Arial"/>
          <w:sz w:val="28"/>
          <w:szCs w:val="28"/>
          <w:color w:val="3B3F69"/>
          <w:spacing w:val="-4"/>
          <w:w w:val="62"/>
          <w:position w:val="6"/>
        </w:rPr>
        <w:t>'</w:t>
      </w:r>
      <w:r>
        <w:rPr>
          <w:rFonts w:ascii="Times New Roman" w:hAnsi="Times New Roman" w:cs="Times New Roman" w:eastAsia="Times New Roman"/>
          <w:sz w:val="31"/>
          <w:szCs w:val="31"/>
          <w:color w:val="4B4B4B"/>
          <w:spacing w:val="0"/>
          <w:w w:val="58"/>
          <w:position w:val="6"/>
        </w:rPr>
        <w:t>O</w:t>
      </w:r>
      <w:r>
        <w:rPr>
          <w:rFonts w:ascii="Times New Roman" w:hAnsi="Times New Roman" w:cs="Times New Roman" w:eastAsia="Times New Roman"/>
          <w:sz w:val="31"/>
          <w:szCs w:val="31"/>
          <w:color w:val="4B4B4B"/>
          <w:spacing w:val="-8"/>
          <w:w w:val="57"/>
          <w:position w:val="6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color w:val="3B3F69"/>
          <w:spacing w:val="1"/>
          <w:w w:val="56"/>
          <w:position w:val="6"/>
        </w:rPr>
        <w:t>U</w:t>
      </w:r>
      <w:r>
        <w:rPr>
          <w:rFonts w:ascii="Times New Roman" w:hAnsi="Times New Roman" w:cs="Times New Roman" w:eastAsia="Times New Roman"/>
          <w:sz w:val="31"/>
          <w:szCs w:val="31"/>
          <w:color w:val="5D5D5D"/>
          <w:spacing w:val="0"/>
          <w:w w:val="57"/>
          <w:position w:val="6"/>
        </w:rPr>
        <w:t>Ç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188" w:lineRule="exact"/>
        <w:ind w:left="92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itf.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90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6"/>
          <w:w w:val="89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E6E6E"/>
          <w:spacing w:val="0"/>
          <w:w w:val="153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458" w:lineRule="exact"/>
        <w:ind w:left="22" w:right="-20"/>
        <w:jc w:val="left"/>
        <w:rPr>
          <w:rFonts w:ascii="Arial" w:hAnsi="Arial" w:cs="Arial" w:eastAsia="Arial"/>
          <w:sz w:val="73"/>
          <w:szCs w:val="73"/>
        </w:rPr>
      </w:pPr>
      <w:rPr/>
      <w:r>
        <w:rPr>
          <w:rFonts w:ascii="Arial" w:hAnsi="Arial" w:cs="Arial" w:eastAsia="Arial"/>
          <w:sz w:val="73"/>
          <w:szCs w:val="73"/>
          <w:color w:val="A5A7AC"/>
          <w:spacing w:val="0"/>
          <w:w w:val="38"/>
          <w:i/>
          <w:position w:val="-32"/>
        </w:rPr>
        <w:t>'</w:t>
      </w:r>
      <w:r>
        <w:rPr>
          <w:rFonts w:ascii="Arial" w:hAnsi="Arial" w:cs="Arial" w:eastAsia="Arial"/>
          <w:sz w:val="73"/>
          <w:szCs w:val="73"/>
          <w:color w:val="A5A7AC"/>
          <w:spacing w:val="0"/>
          <w:w w:val="38"/>
          <w:i/>
          <w:position w:val="-32"/>
        </w:rPr>
        <w:t>  </w:t>
      </w:r>
      <w:r>
        <w:rPr>
          <w:rFonts w:ascii="Arial" w:hAnsi="Arial" w:cs="Arial" w:eastAsia="Arial"/>
          <w:sz w:val="73"/>
          <w:szCs w:val="73"/>
          <w:color w:val="A5A7AC"/>
          <w:spacing w:val="3"/>
          <w:w w:val="38"/>
          <w:i/>
          <w:position w:val="-32"/>
        </w:rPr>
        <w:t> </w:t>
      </w:r>
      <w:r>
        <w:rPr>
          <w:rFonts w:ascii="Arial" w:hAnsi="Arial" w:cs="Arial" w:eastAsia="Arial"/>
          <w:sz w:val="73"/>
          <w:szCs w:val="73"/>
          <w:color w:val="484D87"/>
          <w:spacing w:val="0"/>
          <w:w w:val="105"/>
          <w:i/>
          <w:position w:val="-32"/>
        </w:rPr>
        <w:t>l</w:t>
      </w:r>
      <w:r>
        <w:rPr>
          <w:rFonts w:ascii="Arial" w:hAnsi="Arial" w:cs="Arial" w:eastAsia="Arial"/>
          <w:sz w:val="73"/>
          <w:szCs w:val="73"/>
          <w:color w:val="484D87"/>
          <w:spacing w:val="-45"/>
          <w:w w:val="105"/>
          <w:i/>
          <w:position w:val="-32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color w:val="3B3F69"/>
          <w:spacing w:val="-28"/>
          <w:w w:val="153"/>
          <w:position w:val="-29"/>
        </w:rPr>
        <w:t>1</w:t>
      </w:r>
      <w:r>
        <w:rPr>
          <w:rFonts w:ascii="Arial" w:hAnsi="Arial" w:cs="Arial" w:eastAsia="Arial"/>
          <w:sz w:val="73"/>
          <w:szCs w:val="73"/>
          <w:color w:val="484D87"/>
          <w:spacing w:val="0"/>
          <w:w w:val="104"/>
          <w:i/>
          <w:position w:val="-32"/>
        </w:rPr>
        <w:t>;f</w:t>
      </w:r>
      <w:r>
        <w:rPr>
          <w:rFonts w:ascii="Arial" w:hAnsi="Arial" w:cs="Arial" w:eastAsia="Arial"/>
          <w:sz w:val="73"/>
          <w:szCs w:val="7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180"/>
          <w:cols w:num="2" w:equalWidth="0">
            <w:col w:w="4272" w:space="405"/>
            <w:col w:w="6583"/>
          </w:cols>
        </w:sectPr>
      </w:pPr>
      <w:rPr/>
    </w:p>
    <w:p>
      <w:pPr>
        <w:spacing w:before="0" w:after="0" w:line="756" w:lineRule="exact"/>
        <w:ind w:left="2583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pict>
          <v:group style="position:absolute;margin-left:27.746342pt;margin-top:39.46904pt;width:555.629279pt;height:751.124706pt;mso-position-horizontal-relative:page;mso-position-vertical-relative:page;z-index:-15633" coordorigin="555,789" coordsize="11113,15022">
            <v:shape style="position:absolute;left:8794;top:12922;width:2803;height:1920" type="#_x0000_t75">
              <v:imagedata r:id="rId31" o:title=""/>
            </v:shape>
            <v:group style="position:absolute;left:585;top:806;width:11056;height:2" coordorigin="585,806" coordsize="11056,2">
              <v:shape style="position:absolute;left:585;top:806;width:11056;height:2" coordorigin="585,806" coordsize="11056,0" path="m585,806l11642,806e" filled="f" stroked="t" strokeweight=".702439pt" strokecolor="#575757">
                <v:path arrowok="t"/>
              </v:shape>
            </v:group>
            <v:group style="position:absolute;left:590;top:796;width:2;height:14989" coordorigin="590,796" coordsize="2,14989">
              <v:shape style="position:absolute;left:590;top:796;width:2;height:14989" coordorigin="590,796" coordsize="0,14989" path="m590,15786l590,796e" filled="f" stroked="t" strokeweight=".702439pt" strokecolor="#545454">
                <v:path arrowok="t"/>
              </v:shape>
            </v:group>
            <v:group style="position:absolute;left:2613;top:796;width:2;height:1489" coordorigin="2613,796" coordsize="2,1489">
              <v:shape style="position:absolute;left:2613;top:796;width:2;height:1489" coordorigin="2613,796" coordsize="0,1489" path="m2613,2285l2613,796e" filled="f" stroked="t" strokeweight=".702439pt" strokecolor="#4F4F4F">
                <v:path arrowok="t"/>
              </v:shape>
            </v:group>
            <v:group style="position:absolute;left:9272;top:801;width:2;height:1489" coordorigin="9272,801" coordsize="2,1489">
              <v:shape style="position:absolute;left:9272;top:801;width:2;height:1489" coordorigin="9272,801" coordsize="0,1489" path="m9272,2290l9272,801e" filled="f" stroked="t" strokeweight=".702439pt" strokecolor="#545454">
                <v:path arrowok="t"/>
              </v:shape>
            </v:group>
            <v:group style="position:absolute;left:11642;top:806;width:2;height:3290" coordorigin="11642,806" coordsize="2,3290">
              <v:shape style="position:absolute;left:11642;top:806;width:2;height:3290" coordorigin="11642,806" coordsize="0,3290" path="m11642,4096l11642,806e" filled="f" stroked="t" strokeweight=".702439pt" strokecolor="#575757">
                <v:path arrowok="t"/>
              </v:shape>
            </v:group>
            <v:group style="position:absolute;left:585;top:2280;width:11066;height:2" coordorigin="585,2280" coordsize="11066,2">
              <v:shape style="position:absolute;left:585;top:2280;width:11066;height:2" coordorigin="585,2280" coordsize="11066,0" path="m585,2280l11651,2280e" filled="f" stroked="t" strokeweight=".702439pt" strokecolor="#575757">
                <v:path arrowok="t"/>
              </v:shape>
            </v:group>
            <v:group style="position:absolute;left:585;top:2498;width:11066;height:2" coordorigin="585,2498" coordsize="11066,2">
              <v:shape style="position:absolute;left:585;top:2498;width:11066;height:2" coordorigin="585,2498" coordsize="11066,0" path="m585,2498l11651,2498e" filled="f" stroked="t" strokeweight=".702439pt" strokecolor="#575757">
                <v:path arrowok="t"/>
              </v:shape>
            </v:group>
            <v:group style="position:absolute;left:585;top:2927;width:2449;height:2" coordorigin="585,2927" coordsize="2449,2">
              <v:shape style="position:absolute;left:585;top:2927;width:2449;height:2" coordorigin="585,2927" coordsize="2449,0" path="m585,2927l3035,2927e" filled="f" stroked="t" strokeweight=".702439pt" strokecolor="#5B5B5B">
                <v:path arrowok="t"/>
              </v:shape>
            </v:group>
            <v:group style="position:absolute;left:581;top:2712;width:11070;height:2" coordorigin="581,2712" coordsize="11070,2">
              <v:shape style="position:absolute;left:581;top:2712;width:11070;height:2" coordorigin="581,2712" coordsize="11070,0" path="m581,2712l11651,2712e" filled="f" stroked="t" strokeweight=".702439pt" strokecolor="#575757">
                <v:path arrowok="t"/>
              </v:shape>
            </v:group>
            <v:group style="position:absolute;left:581;top:3141;width:11066;height:2" coordorigin="581,3141" coordsize="11066,2">
              <v:shape style="position:absolute;left:581;top:3141;width:11066;height:2" coordorigin="581,3141" coordsize="11066,0" path="m581,3141l11646,3141e" filled="f" stroked="t" strokeweight=".702439pt" strokecolor="#575757">
                <v:path arrowok="t"/>
              </v:shape>
            </v:group>
            <v:group style="position:absolute;left:585;top:3356;width:11066;height:2" coordorigin="585,3356" coordsize="11066,2">
              <v:shape style="position:absolute;left:585;top:3356;width:11066;height:2" coordorigin="585,3356" coordsize="11066,0" path="m585,3356l11651,3356e" filled="f" stroked="t" strokeweight=".702439pt" strokecolor="#575757">
                <v:path arrowok="t"/>
              </v:shape>
            </v:group>
            <v:group style="position:absolute;left:4088;top:3342;width:2;height:749" coordorigin="4088,3342" coordsize="2,749">
              <v:shape style="position:absolute;left:4088;top:3342;width:2;height:749" coordorigin="4088,3342" coordsize="0,749" path="m4088,4091l4088,3342e" filled="f" stroked="t" strokeweight=".702439pt" strokecolor="#4B4B4B">
                <v:path arrowok="t"/>
              </v:shape>
            </v:group>
            <v:group style="position:absolute;left:7141;top:3352;width:2;height:740" coordorigin="7141,3352" coordsize="2,740">
              <v:shape style="position:absolute;left:7141;top:3352;width:2;height:740" coordorigin="7141,3352" coordsize="0,740" path="m7141,4091l7141,3352e" filled="f" stroked="t" strokeweight=".702439pt" strokecolor="#4B4B4B">
                <v:path arrowok="t"/>
              </v:shape>
            </v:group>
            <v:group style="position:absolute;left:2613;top:4077;width:2;height:11719" coordorigin="2613,4077" coordsize="2,11719">
              <v:shape style="position:absolute;left:2613;top:4077;width:2;height:11719" coordorigin="2613,4077" coordsize="0,11719" path="m2613,15795l2613,4077e" filled="f" stroked="t" strokeweight=".702439pt" strokecolor="#4F4F4F">
                <v:path arrowok="t"/>
              </v:shape>
            </v:group>
            <v:group style="position:absolute;left:585;top:4082;width:11066;height:2" coordorigin="585,4082" coordsize="11066,2">
              <v:shape style="position:absolute;left:585;top:4082;width:11066;height:2" coordorigin="585,4082" coordsize="11066,0" path="m585,4082l11651,4082e" filled="f" stroked="t" strokeweight=".702439pt" strokecolor="#4F4F4F">
                <v:path arrowok="t"/>
              </v:shape>
            </v:group>
            <v:group style="position:absolute;left:581;top:4361;width:11075;height:2" coordorigin="581,4361" coordsize="11075,2">
              <v:shape style="position:absolute;left:581;top:4361;width:11075;height:2" coordorigin="581,4361" coordsize="11075,0" path="m581,4361l11656,4361e" filled="f" stroked="t" strokeweight=".702439pt" strokecolor="#575757">
                <v:path arrowok="t"/>
              </v:shape>
            </v:group>
            <v:group style="position:absolute;left:11651;top:4361;width:2;height:10495" coordorigin="11651,4361" coordsize="2,10495">
              <v:shape style="position:absolute;left:11651;top:4361;width:2;height:10495" coordorigin="11651,4361" coordsize="0,10495" path="m11651,14857l11651,4361e" filled="f" stroked="t" strokeweight=".702439pt" strokecolor="#575757">
                <v:path arrowok="t"/>
              </v:shape>
            </v:group>
            <v:group style="position:absolute;left:2608;top:4577;width:9043;height:2" coordorigin="2608,4577" coordsize="9043,2">
              <v:shape style="position:absolute;left:2608;top:4577;width:9043;height:2" coordorigin="2608,4577" coordsize="9043,0" path="m2608,4577l11651,4577e" filled="f" stroked="t" strokeweight=".702439pt" strokecolor="#545454">
                <v:path arrowok="t"/>
              </v:shape>
            </v:group>
            <v:group style="position:absolute;left:5125;top:4565;width:2;height:2048" coordorigin="5125,4565" coordsize="2,2048">
              <v:shape style="position:absolute;left:5125;top:4565;width:2;height:2048" coordorigin="5125,4565" coordsize="0,2048" path="m5125,6613l5125,4565e" filled="f" stroked="t" strokeweight=".702439pt" strokecolor="#4B4B4B">
                <v:path arrowok="t"/>
              </v:shape>
            </v:group>
            <v:group style="position:absolute;left:5118;top:5056;width:6533;height:2" coordorigin="5118,5056" coordsize="6533,2">
              <v:shape style="position:absolute;left:5118;top:5056;width:6533;height:2" coordorigin="5118,5056" coordsize="6533,0" path="m5118,5056l11651,5056e" filled="f" stroked="t" strokeweight=".702439pt" strokecolor="#6B6B6B">
                <v:path arrowok="t"/>
              </v:shape>
            </v:group>
            <v:group style="position:absolute;left:5118;top:5295;width:6537;height:2" coordorigin="5118,5295" coordsize="6537,2">
              <v:shape style="position:absolute;left:5118;top:5295;width:6537;height:2" coordorigin="5118,5295" coordsize="6537,0" path="m5118,5295l11656,5295e" filled="f" stroked="t" strokeweight=".702439pt" strokecolor="#5B5B5B">
                <v:path arrowok="t"/>
              </v:shape>
            </v:group>
            <v:group style="position:absolute;left:5118;top:5532;width:6537;height:2" coordorigin="5118,5532" coordsize="6537,2">
              <v:shape style="position:absolute;left:5118;top:5532;width:6537;height:2" coordorigin="5118,5532" coordsize="6537,0" path="m5118,5532l11656,5532e" filled="f" stroked="t" strokeweight=".702439pt" strokecolor="#575757">
                <v:path arrowok="t"/>
              </v:shape>
            </v:group>
            <v:group style="position:absolute;left:2608;top:5745;width:9047;height:2" coordorigin="2608,5745" coordsize="9047,2">
              <v:shape style="position:absolute;left:2608;top:5745;width:9047;height:2" coordorigin="2608,5745" coordsize="9047,0" path="m2608,5745l11656,5745e" filled="f" stroked="t" strokeweight=".702439pt" strokecolor="#575757">
                <v:path arrowok="t"/>
              </v:shape>
            </v:group>
            <v:group style="position:absolute;left:7984;top:5964;width:2;height:654" coordorigin="7984,5964" coordsize="2,654">
              <v:shape style="position:absolute;left:7984;top:5964;width:2;height:654" coordorigin="7984,5964" coordsize="0,654" path="m7984,6618l7984,5964e" filled="f" stroked="t" strokeweight=".702439pt" strokecolor="#575757">
                <v:path arrowok="t"/>
              </v:shape>
            </v:group>
            <v:group style="position:absolute;left:2604;top:6390;width:9052;height:2" coordorigin="2604,6390" coordsize="9052,2">
              <v:shape style="position:absolute;left:2604;top:6390;width:9052;height:2" coordorigin="2604,6390" coordsize="9052,0" path="m2604,6390l11656,6390e" filled="f" stroked="t" strokeweight=".702439pt" strokecolor="#545454">
                <v:path arrowok="t"/>
              </v:shape>
            </v:group>
            <v:group style="position:absolute;left:590;top:5973;width:11066;height:2" coordorigin="590,5973" coordsize="11066,2">
              <v:shape style="position:absolute;left:590;top:5973;width:11066;height:2" coordorigin="590,5973" coordsize="11066,0" path="m590,5973l11656,5973e" filled="f" stroked="t" strokeweight=".702439pt" strokecolor="#575757">
                <v:path arrowok="t"/>
              </v:shape>
            </v:group>
            <v:group style="position:absolute;left:585;top:6822;width:11075;height:2" coordorigin="585,6822" coordsize="11075,2">
              <v:shape style="position:absolute;left:585;top:6822;width:11075;height:2" coordorigin="585,6822" coordsize="11075,0" path="m585,6822l11660,6822e" filled="f" stroked="t" strokeweight=".702439pt" strokecolor="#545454">
                <v:path arrowok="t"/>
              </v:shape>
            </v:group>
            <v:group style="position:absolute;left:2608;top:6608;width:9047;height:2" coordorigin="2608,6608" coordsize="9047,2">
              <v:shape style="position:absolute;left:2608;top:6608;width:9047;height:2" coordorigin="2608,6608" coordsize="9047,0" path="m2608,6608l11656,6608e" filled="f" stroked="t" strokeweight=".702439pt" strokecolor="#575757">
                <v:path arrowok="t"/>
              </v:shape>
            </v:group>
            <v:group style="position:absolute;left:585;top:7248;width:11075;height:2" coordorigin="585,7248" coordsize="11075,2">
              <v:shape style="position:absolute;left:585;top:7248;width:11075;height:2" coordorigin="585,7248" coordsize="11075,0" path="m585,7248l11660,7248e" filled="f" stroked="t" strokeweight=".702439pt" strokecolor="#575757">
                <v:path arrowok="t"/>
              </v:shape>
            </v:group>
            <v:group style="position:absolute;left:5128;top:7239;width:2;height:664" coordorigin="5128,7239" coordsize="2,664">
              <v:shape style="position:absolute;left:5128;top:7239;width:2;height:664" coordorigin="5128,7239" coordsize="0,664" path="m5128,7902l5128,7239e" filled="f" stroked="t" strokeweight=".702439pt" strokecolor="#4F4F4F">
                <v:path arrowok="t"/>
              </v:shape>
            </v:group>
            <v:group style="position:absolute;left:5123;top:7471;width:6533;height:2" coordorigin="5123,7471" coordsize="6533,2">
              <v:shape style="position:absolute;left:5123;top:7471;width:6533;height:2" coordorigin="5123,7471" coordsize="6533,0" path="m5123,7471l11656,7471e" filled="f" stroked="t" strokeweight=".702439pt" strokecolor="#575757">
                <v:path arrowok="t"/>
              </v:shape>
            </v:group>
            <v:group style="position:absolute;left:5123;top:7684;width:6533;height:2" coordorigin="5123,7684" coordsize="6533,2">
              <v:shape style="position:absolute;left:5123;top:7684;width:6533;height:2" coordorigin="5123,7684" coordsize="6533,0" path="m5123,7684l11656,7684e" filled="f" stroked="t" strokeweight=".702439pt" strokecolor="#575757">
                <v:path arrowok="t"/>
              </v:shape>
            </v:group>
            <v:group style="position:absolute;left:585;top:9934;width:11075;height:2" coordorigin="585,9934" coordsize="11075,2">
              <v:shape style="position:absolute;left:585;top:9934;width:11075;height:2" coordorigin="585,9934" coordsize="11075,0" path="m585,9934l11660,9934e" filled="f" stroked="t" strokeweight=".702439pt" strokecolor="#545454">
                <v:path arrowok="t"/>
              </v:shape>
            </v:group>
            <v:group style="position:absolute;left:585;top:7898;width:11075;height:2" coordorigin="585,7898" coordsize="11075,2">
              <v:shape style="position:absolute;left:585;top:7898;width:11075;height:2" coordorigin="585,7898" coordsize="11075,0" path="m585,7898l11660,7898e" filled="f" stroked="t" strokeweight=".702439pt" strokecolor="#575757">
                <v:path arrowok="t"/>
              </v:shape>
            </v:group>
            <v:group style="position:absolute;left:590;top:8694;width:11066;height:2" coordorigin="590,8694" coordsize="11066,2">
              <v:shape style="position:absolute;left:590;top:8694;width:11066;height:2" coordorigin="590,8694" coordsize="11066,0" path="m590,8694l11656,8694e" filled="f" stroked="t" strokeweight=".702439pt" strokecolor="#575757">
                <v:path arrowok="t"/>
              </v:shape>
            </v:group>
            <v:group style="position:absolute;left:562;top:10268;width:11094;height:2" coordorigin="562,10268" coordsize="11094,2">
              <v:shape style="position:absolute;left:562;top:10268;width:11094;height:2" coordorigin="562,10268" coordsize="11094,0" path="m562,10268l11656,10268e" filled="f" stroked="t" strokeweight=".702439pt" strokecolor="#575757">
                <v:path arrowok="t"/>
              </v:shape>
            </v:group>
            <v:group style="position:absolute;left:585;top:10500;width:11075;height:2" coordorigin="585,10500" coordsize="11075,2">
              <v:shape style="position:absolute;left:585;top:10500;width:11075;height:2" coordorigin="585,10500" coordsize="11075,0" path="m585,10500l11660,10500e" filled="f" stroked="t" strokeweight=".702439pt" strokecolor="#575757">
                <v:path arrowok="t"/>
              </v:shape>
            </v:group>
            <v:group style="position:absolute;left:585;top:11188;width:11075;height:2" coordorigin="585,11188" coordsize="11075,2">
              <v:shape style="position:absolute;left:585;top:11188;width:11075;height:2" coordorigin="585,11188" coordsize="11075,0" path="m585,11188l11660,11188e" filled="f" stroked="t" strokeweight=".702439pt" strokecolor="#5B5B5B">
                <v:path arrowok="t"/>
              </v:shape>
            </v:group>
            <v:group style="position:absolute;left:1377;top:11173;width:2;height:4617" coordorigin="1377,11173" coordsize="2,4617">
              <v:shape style="position:absolute;left:1377;top:11173;width:2;height:4617" coordorigin="1377,11173" coordsize="0,4617" path="m1377,15791l1377,11173e" filled="f" stroked="t" strokeweight=".702439pt" strokecolor="#4F4F4F">
                <v:path arrowok="t"/>
              </v:shape>
            </v:group>
            <v:group style="position:absolute;left:1950;top:11173;width:2;height:4622" coordorigin="1950,11173" coordsize="2,4622">
              <v:shape style="position:absolute;left:1950;top:11173;width:2;height:4622" coordorigin="1950,11173" coordsize="0,4622" path="m1950,15795l1950,11173e" filled="f" stroked="t" strokeweight=".702439pt" strokecolor="#4F4F4F">
                <v:path arrowok="t"/>
              </v:shape>
            </v:group>
            <v:group style="position:absolute;left:7549;top:11178;width:2;height:4627" coordorigin="7549,11178" coordsize="2,4627">
              <v:shape style="position:absolute;left:7549;top:11178;width:2;height:4627" coordorigin="7549,11178" coordsize="0,4627" path="m7549,15805l7549,11178e" filled="f" stroked="t" strokeweight=".702439pt" strokecolor="#4F4F4F">
                <v:path arrowok="t"/>
              </v:shape>
            </v:group>
            <v:group style="position:absolute;left:581;top:11418;width:11080;height:2" coordorigin="581,11418" coordsize="11080,2">
              <v:shape style="position:absolute;left:581;top:11418;width:11080;height:2" coordorigin="581,11418" coordsize="11080,0" path="m581,11418l11660,11418e" filled="f" stroked="t" strokeweight=".702439pt" strokecolor="#5B5B5B">
                <v:path arrowok="t"/>
              </v:shape>
            </v:group>
            <v:group style="position:absolute;left:581;top:13458;width:2042;height:2" coordorigin="581,13458" coordsize="2042,2">
              <v:shape style="position:absolute;left:581;top:13458;width:2042;height:2" coordorigin="581,13458" coordsize="2042,0" path="m581,13458l2622,13458e" filled="f" stroked="t" strokeweight=".702439pt" strokecolor="#646464">
                <v:path arrowok="t"/>
              </v:shape>
            </v:group>
            <v:group style="position:absolute;left:581;top:15798;width:11052;height:2" coordorigin="581,15798" coordsize="11052,2">
              <v:shape style="position:absolute;left:581;top:15798;width:11052;height:2" coordorigin="581,15798" coordsize="11052,0" path="m581,15798l11632,15798e" filled="f" stroked="t" strokeweight=".702439pt" strokecolor="#707070">
                <v:path arrowok="t"/>
              </v:shape>
            </v:group>
            <v:group style="position:absolute;left:4107;top:3769;width:1976;height:2" coordorigin="4107,3769" coordsize="1976,2">
              <v:shape style="position:absolute;left:4107;top:3769;width:1976;height:2" coordorigin="4107,3769" coordsize="1976,0" path="m4107,3769l6083,3769e" filled="f" stroked="t" strokeweight=".468293pt" strokecolor="#000000">
                <v:path arrowok="t"/>
              </v:shape>
            </v:group>
            <v:group style="position:absolute;left:5965;top:3450;width:2;height:655" coordorigin="5965,3450" coordsize="2,655">
              <v:shape style="position:absolute;left:5965;top:3450;width:2;height:655" coordorigin="5965,3450" coordsize="0,655" path="m5965,4105l5965,3450e" filled="f" stroked="t" strokeweight="2.29384pt" strokecolor="#EDEDED">
                <v:path arrowok="t"/>
              </v:shape>
            </v:group>
            <v:group style="position:absolute;left:6146;top:4085;width:2;height:229" coordorigin="6146,4085" coordsize="2,229">
              <v:shape style="position:absolute;left:6146;top:4085;width:2;height:229" coordorigin="6146,4085" coordsize="0,229" path="m6146,4314l6146,4085e" filled="f" stroked="t" strokeweight="1.253705pt" strokecolor="#EDEDED">
                <v:path arrowok="t"/>
              </v:shape>
            </v:group>
            <v:group style="position:absolute;left:5114;top:13664;width:2;height:965" coordorigin="5114,13664" coordsize="2,965">
              <v:shape style="position:absolute;left:5114;top:13664;width:2;height:965" coordorigin="5114,13664" coordsize="0,965" path="m5114,14629l5114,13664e" filled="f" stroked="t" strokeweight="2.80465pt" strokecolor="#EDEDED">
                <v:path arrowok="t"/>
              </v:shape>
            </v:group>
            <v:group style="position:absolute;left:4459;top:4571;width:130;height:2" coordorigin="4459,4571" coordsize="130,2">
              <v:shape style="position:absolute;left:4459;top:4571;width:130;height:2" coordorigin="4459,4571" coordsize="130,0" path="m4459,4571l4589,4571e" filled="f" stroked="t" strokeweight=".4pt" strokecolor="#4A4A4A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0"/>
          <w:w w:val="75"/>
          <w:b/>
          <w:bCs/>
          <w:position w:val="-4"/>
        </w:rPr>
        <w:t>A</w:t>
      </w:r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0"/>
          <w:w w:val="75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E6E6E"/>
          <w:spacing w:val="5"/>
          <w:w w:val="75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5D5D5D"/>
          <w:spacing w:val="0"/>
          <w:w w:val="75"/>
          <w:b/>
          <w:bCs/>
          <w:position w:val="-4"/>
        </w:rPr>
        <w:t>d</w:t>
      </w:r>
      <w:r>
        <w:rPr>
          <w:rFonts w:ascii="Times New Roman" w:hAnsi="Times New Roman" w:cs="Times New Roman" w:eastAsia="Times New Roman"/>
          <w:sz w:val="30"/>
          <w:szCs w:val="30"/>
          <w:color w:val="5D5D5D"/>
          <w:spacing w:val="0"/>
          <w:w w:val="75"/>
          <w:b/>
          <w:bCs/>
          <w:position w:val="-4"/>
        </w:rPr>
        <w:t>  </w:t>
      </w:r>
      <w:r>
        <w:rPr>
          <w:rFonts w:ascii="Times New Roman" w:hAnsi="Times New Roman" w:cs="Times New Roman" w:eastAsia="Times New Roman"/>
          <w:sz w:val="30"/>
          <w:szCs w:val="30"/>
          <w:color w:val="5D5D5D"/>
          <w:spacing w:val="16"/>
          <w:w w:val="75"/>
          <w:b/>
          <w:bCs/>
          <w:position w:val="-4"/>
        </w:rPr>
        <w:t> </w:t>
      </w:r>
      <w:r>
        <w:rPr>
          <w:rFonts w:ascii="Arial" w:hAnsi="Arial" w:cs="Arial" w:eastAsia="Arial"/>
          <w:sz w:val="52"/>
          <w:szCs w:val="52"/>
          <w:color w:val="363636"/>
          <w:spacing w:val="-32"/>
          <w:w w:val="46"/>
          <w:b/>
          <w:bCs/>
          <w:position w:val="-4"/>
        </w:rPr>
        <w:t>·</w:t>
      </w:r>
      <w:r>
        <w:rPr>
          <w:rFonts w:ascii="Arial" w:hAnsi="Arial" w:cs="Arial" w:eastAsia="Arial"/>
          <w:sz w:val="52"/>
          <w:szCs w:val="52"/>
          <w:color w:val="6E6E6E"/>
          <w:spacing w:val="0"/>
          <w:w w:val="42"/>
          <w:b/>
          <w:bCs/>
          <w:position w:val="-4"/>
        </w:rPr>
        <w:t>ra</w:t>
      </w:r>
      <w:r>
        <w:rPr>
          <w:rFonts w:ascii="Arial" w:hAnsi="Arial" w:cs="Arial" w:eastAsia="Arial"/>
          <w:sz w:val="52"/>
          <w:szCs w:val="52"/>
          <w:color w:val="6E6E6E"/>
          <w:spacing w:val="22"/>
          <w:w w:val="41"/>
          <w:b/>
          <w:bCs/>
          <w:position w:val="-4"/>
        </w:rPr>
        <w:t>h</w:t>
      </w:r>
      <w:r>
        <w:rPr>
          <w:rFonts w:ascii="Arial" w:hAnsi="Arial" w:cs="Arial" w:eastAsia="Arial"/>
          <w:sz w:val="52"/>
          <w:szCs w:val="52"/>
          <w:color w:val="484D87"/>
          <w:spacing w:val="0"/>
          <w:w w:val="59"/>
          <w:b/>
          <w:bCs/>
          <w:position w:val="-4"/>
        </w:rPr>
        <w:t>js;&lt;o</w:t>
      </w:r>
      <w:r>
        <w:rPr>
          <w:rFonts w:ascii="Arial" w:hAnsi="Arial" w:cs="Arial" w:eastAsia="Arial"/>
          <w:sz w:val="52"/>
          <w:szCs w:val="52"/>
          <w:color w:val="484D87"/>
          <w:spacing w:val="-60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80"/>
          <w:szCs w:val="80"/>
          <w:color w:val="3B3F69"/>
          <w:spacing w:val="0"/>
          <w:w w:val="100"/>
          <w:position w:val="-4"/>
        </w:rPr>
        <w:t>lr</w:t>
      </w:r>
      <w:r>
        <w:rPr>
          <w:rFonts w:ascii="Arial" w:hAnsi="Arial" w:cs="Arial" w:eastAsia="Arial"/>
          <w:sz w:val="80"/>
          <w:szCs w:val="80"/>
          <w:color w:val="3B3F69"/>
          <w:spacing w:val="-41"/>
          <w:w w:val="100"/>
          <w:position w:val="-4"/>
        </w:rPr>
        <w:t> </w:t>
      </w:r>
      <w:r>
        <w:rPr>
          <w:rFonts w:ascii="Arial" w:hAnsi="Arial" w:cs="Arial" w:eastAsia="Arial"/>
          <w:sz w:val="80"/>
          <w:szCs w:val="80"/>
          <w:color w:val="3B3F69"/>
          <w:spacing w:val="0"/>
          <w:w w:val="93"/>
          <w:position w:val="-4"/>
        </w:rPr>
        <w:t>:</w:t>
      </w:r>
      <w:r>
        <w:rPr>
          <w:rFonts w:ascii="Arial" w:hAnsi="Arial" w:cs="Arial" w:eastAsia="Arial"/>
          <w:sz w:val="80"/>
          <w:szCs w:val="80"/>
          <w:color w:val="3B3F69"/>
          <w:spacing w:val="-1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16"/>
          <w:position w:val="-4"/>
        </w:rPr>
        <w:t>:DELEN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73" w:lineRule="exact"/>
        <w:ind w:left="2587" w:right="-20"/>
        <w:jc w:val="left"/>
        <w:tabs>
          <w:tab w:pos="48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Arial" w:hAnsi="Arial" w:cs="Arial" w:eastAsia="Arial"/>
          <w:sz w:val="23"/>
          <w:szCs w:val="23"/>
          <w:color w:val="6E6E6E"/>
          <w:spacing w:val="-1"/>
          <w:w w:val="88"/>
          <w:b/>
          <w:bCs/>
          <w:position w:val="1"/>
        </w:rPr>
        <w:t>l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74"/>
          <w:b/>
          <w:bCs/>
          <w:position w:val="1"/>
        </w:rPr>
        <w:t>tf"l</w:t>
      </w:r>
      <w:r>
        <w:rPr>
          <w:rFonts w:ascii="Arial" w:hAnsi="Arial" w:cs="Arial" w:eastAsia="Arial"/>
          <w:sz w:val="23"/>
          <w:szCs w:val="23"/>
          <w:color w:val="4B4B4B"/>
          <w:spacing w:val="-27"/>
          <w:w w:val="74"/>
          <w:b/>
          <w:bCs/>
          <w:position w:val="1"/>
        </w:rPr>
        <w:t>w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59"/>
          <w:b/>
          <w:bCs/>
          <w:position w:val="1"/>
        </w:rPr>
        <w:t>a</w:t>
      </w:r>
      <w:r>
        <w:rPr>
          <w:rFonts w:ascii="Arial" w:hAnsi="Arial" w:cs="Arial" w:eastAsia="Arial"/>
          <w:sz w:val="23"/>
          <w:szCs w:val="23"/>
          <w:color w:val="6E6E6E"/>
          <w:spacing w:val="-23"/>
          <w:w w:val="100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4B4B4B"/>
          <w:spacing w:val="0"/>
          <w:w w:val="70"/>
          <w:b/>
          <w:bCs/>
          <w:position w:val="1"/>
        </w:rPr>
        <w:t>\ıtsrk</w:t>
      </w:r>
      <w:r>
        <w:rPr>
          <w:rFonts w:ascii="Arial" w:hAnsi="Arial" w:cs="Arial" w:eastAsia="Arial"/>
          <w:sz w:val="23"/>
          <w:szCs w:val="23"/>
          <w:color w:val="4B4B4B"/>
          <w:spacing w:val="-54"/>
          <w:w w:val="70"/>
          <w:b/>
          <w:bCs/>
          <w:position w:val="1"/>
        </w:rPr>
        <w:t>e</w:t>
      </w:r>
      <w:r>
        <w:rPr>
          <w:rFonts w:ascii="Arial" w:hAnsi="Arial" w:cs="Arial" w:eastAsia="Arial"/>
          <w:sz w:val="23"/>
          <w:szCs w:val="23"/>
          <w:color w:val="8A8A8A"/>
          <w:spacing w:val="0"/>
          <w:w w:val="70"/>
          <w:b/>
          <w:bCs/>
          <w:position w:val="1"/>
        </w:rPr>
        <w:t>Arı</w:t>
      </w:r>
      <w:r>
        <w:rPr>
          <w:rFonts w:ascii="Arial" w:hAnsi="Arial" w:cs="Arial" w:eastAsia="Arial"/>
          <w:sz w:val="23"/>
          <w:szCs w:val="23"/>
          <w:color w:val="8A8A8A"/>
          <w:spacing w:val="3"/>
          <w:w w:val="70"/>
          <w:b/>
          <w:bCs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70"/>
          <w:b/>
          <w:bCs/>
          <w:position w:val="1"/>
        </w:rPr>
        <w:t>.</w:t>
      </w:r>
      <w:r>
        <w:rPr>
          <w:rFonts w:ascii="Arial" w:hAnsi="Arial" w:cs="Arial" w:eastAsia="Arial"/>
          <w:sz w:val="23"/>
          <w:szCs w:val="23"/>
          <w:color w:val="6E6E6E"/>
          <w:spacing w:val="-44"/>
          <w:w w:val="70"/>
          <w:b/>
          <w:bCs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6E6E6E"/>
          <w:spacing w:val="0"/>
          <w:w w:val="100"/>
          <w:b/>
          <w:bCs/>
          <w:position w:val="1"/>
        </w:rPr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İzl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63636"/>
          <w:spacing w:val="0"/>
          <w:w w:val="101"/>
          <w:position w:val="1"/>
        </w:rPr>
        <w:t>Şfr.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80" w:right="180"/>
        </w:sectPr>
      </w:pPr>
      <w:rPr/>
    </w:p>
    <w:p>
      <w:pPr>
        <w:spacing w:before="85" w:after="0" w:line="213" w:lineRule="auto"/>
        <w:ind w:left="593" w:right="-149" w:firstLine="4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86"/>
          <w:szCs w:val="86"/>
          <w:color w:val="242424"/>
          <w:spacing w:val="-375"/>
          <w:w w:val="172"/>
          <w:b/>
          <w:bCs/>
          <w:i/>
          <w:position w:val="12"/>
        </w:rPr>
        <w:t>l</w:t>
      </w:r>
      <w:r>
        <w:rPr>
          <w:rFonts w:ascii="Arial" w:hAnsi="Arial" w:cs="Arial" w:eastAsia="Arial"/>
          <w:sz w:val="15"/>
          <w:szCs w:val="15"/>
          <w:color w:val="4F4F4F"/>
          <w:spacing w:val="5"/>
          <w:w w:val="113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13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4F4F4F"/>
          <w:spacing w:val="0"/>
          <w:w w:val="113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b/>
          <w:bCs/>
          <w:position w:val="0"/>
        </w:rPr>
        <w:t>BÜYÜKSEHIR</w:t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626262"/>
          <w:spacing w:val="0"/>
          <w:w w:val="100"/>
          <w:position w:val="0"/>
        </w:rPr>
        <w:t>BELEDiYES</w:t>
      </w:r>
      <w:r>
        <w:rPr>
          <w:rFonts w:ascii="Arial" w:hAnsi="Arial" w:cs="Arial" w:eastAsia="Arial"/>
          <w:sz w:val="15"/>
          <w:szCs w:val="15"/>
          <w:color w:val="626262"/>
          <w:spacing w:val="17"/>
          <w:w w:val="100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A3A3A"/>
          <w:spacing w:val="0"/>
          <w:w w:val="130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5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9" w:lineRule="auto"/>
        <w:ind w:left="30" w:right="470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DAİRESt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BAŞKANLIÖI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left="701" w:right="544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00" w:bottom="280" w:left="620" w:right="300"/>
          <w:cols w:num="2" w:equalWidth="0">
            <w:col w:w="1594" w:space="1551"/>
            <w:col w:w="7855"/>
          </w:cols>
        </w:sectPr>
      </w:pPr>
      <w:rPr/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300"/>
        </w:sectPr>
      </w:pPr>
      <w:rPr/>
    </w:p>
    <w:p>
      <w:pPr>
        <w:spacing w:before="43" w:after="0" w:line="240" w:lineRule="auto"/>
        <w:ind w:left="120" w:right="-20"/>
        <w:jc w:val="left"/>
        <w:tabs>
          <w:tab w:pos="1460" w:val="left"/>
          <w:tab w:pos="2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Tarihi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11.05.2017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4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34" w:right="-20"/>
        <w:jc w:val="left"/>
        <w:tabs>
          <w:tab w:pos="1480" w:val="left"/>
          <w:tab w:pos="2840" w:val="left"/>
          <w:tab w:pos="4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11.05.2017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No</w:t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:2970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25" w:right="-6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:Merkez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mah.453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no:37/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left="134" w:right="-69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Doğn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:Merkez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mah.453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no:37/ı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-1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5"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59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22"/>
          <w:w w:val="5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5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:57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8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22"/>
          <w:w w:val="13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8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300"/>
          <w:cols w:num="2" w:equalWidth="0">
            <w:col w:w="4855" w:space="304"/>
            <w:col w:w="5841"/>
          </w:cols>
        </w:sectPr>
      </w:pPr>
      <w:rPr/>
    </w:p>
    <w:p>
      <w:pPr>
        <w:spacing w:before="0" w:after="0" w:line="248" w:lineRule="exact"/>
        <w:ind w:left="120" w:right="-20"/>
        <w:jc w:val="left"/>
        <w:tabs>
          <w:tab w:pos="1460" w:val="left"/>
          <w:tab w:pos="3940" w:val="left"/>
          <w:tab w:pos="526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-1"/>
        </w:rPr>
        <w:t>l'_angı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0"/>
          <w:w w:val="59"/>
          <w:i/>
          <w:position w:val="-1"/>
        </w:rPr>
        <w:t>Ç9_p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0"/>
          <w:w w:val="60"/>
          <w:i/>
          <w:position w:val="-1"/>
        </w:rPr>
        <w:t>_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-34"/>
          <w:w w:val="100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Yaııgını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  <w:position w:val="-1"/>
        </w:rPr>
        <w:t>Yan_gı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0"/>
        </w:rPr>
        <w:t>:Dikkatsizlik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300"/>
        </w:sectPr>
      </w:pPr>
      <w:rPr/>
    </w:p>
    <w:p>
      <w:pPr>
        <w:spacing w:before="7" w:after="0" w:line="240" w:lineRule="auto"/>
        <w:ind w:left="134" w:right="-20"/>
        <w:jc w:val="left"/>
        <w:tabs>
          <w:tab w:pos="3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329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5.551224pt;margin-top:4.026667pt;width:57.994965pt;height:26pt;mso-position-horizontal-relative:page;mso-position-vertical-relative:paragraph;z-index:-15630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tabs>
                      <w:tab w:pos="580" w:val="left"/>
                      <w:tab w:pos="1080" w:val="left"/>
                    </w:tabs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0"/>
                      <w:w w:val="4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-58"/>
                      <w:w w:val="45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0"/>
                      <w:w w:val="4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3A3A3A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BCBCBC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</w:rPr>
        <w:t>Betonıırme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uto"/>
        <w:ind w:left="57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6"/>
        </w:rPr>
        <w:t>KuiJaııım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182" w:lineRule="auto"/>
        <w:ind w:left="576" w:right="632" w:firstLine="-567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19.609772pt;margin-top:-6.040666pt;width:.894906pt;height:26pt;mso-position-horizontal-relative:page;mso-position-vertical-relative:paragraph;z-index:-15629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BCBCBC"/>
                      <w:spacing w:val="-149"/>
                      <w:w w:val="73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F4F4F"/>
          <w:w w:val="88"/>
        </w:rPr>
        <w:t>Di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3"/>
          <w:w w:val="89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AEAEAE"/>
          <w:spacing w:val="-21"/>
          <w:w w:val="144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AEAEAE"/>
          <w:spacing w:val="0"/>
          <w:w w:val="346"/>
        </w:rPr>
        <w:t>---------</w:t>
      </w:r>
      <w:r>
        <w:rPr>
          <w:rFonts w:ascii="Times New Roman" w:hAnsi="Times New Roman" w:cs="Times New Roman" w:eastAsia="Times New Roman"/>
          <w:sz w:val="19"/>
          <w:szCs w:val="19"/>
          <w:color w:val="AEAEAE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0"/>
          <w:w w:val="326"/>
        </w:rPr>
        <w:t>------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-13"/>
          <w:w w:val="326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0"/>
          <w:w w:val="418"/>
        </w:rPr>
        <w:t>--­</w:t>
      </w:r>
      <w:r>
        <w:rPr>
          <w:rFonts w:ascii="Times New Roman" w:hAnsi="Times New Roman" w:cs="Times New Roman" w:eastAsia="Times New Roman"/>
          <w:sz w:val="19"/>
          <w:szCs w:val="19"/>
          <w:color w:val="BCBCBC"/>
          <w:spacing w:val="0"/>
          <w:w w:val="4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</w:rPr>
        <w:t>12:04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300"/>
          <w:cols w:num="2" w:equalWidth="0">
            <w:col w:w="5581" w:space="191"/>
            <w:col w:w="5228"/>
          </w:cols>
        </w:sectPr>
      </w:pPr>
      <w:rPr/>
    </w:p>
    <w:p>
      <w:pPr>
        <w:spacing w:before="85" w:after="0" w:line="240" w:lineRule="auto"/>
        <w:ind w:left="184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33"/>
        </w:rPr>
        <w:t>ana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3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0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0" w:after="0" w:line="286" w:lineRule="auto"/>
        <w:ind w:right="3929" w:firstLine="60"/>
        <w:jc w:val="left"/>
        <w:tabs>
          <w:tab w:pos="920" w:val="left"/>
          <w:tab w:pos="35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25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4"/>
          <w:w w:val="12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9C9C9E"/>
          <w:spacing w:val="-9"/>
          <w:w w:val="4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7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Çvş: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Hilmi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DİLEK.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7" w:lineRule="exact"/>
        <w:ind w:right="-20"/>
        <w:jc w:val="left"/>
        <w:tabs>
          <w:tab w:pos="2520" w:val="left"/>
          <w:tab w:pos="5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8"/>
        </w:rPr>
        <w:t>jAraç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5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7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8"/>
        </w:rPr>
        <w:t>Çı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2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11:58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12:03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6"/>
        </w:rPr>
        <w:t>jAraç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5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2" w:after="0" w:line="240" w:lineRule="auto"/>
        <w:ind w:left="25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25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2"/>
          <w:w w:val="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14" w:lineRule="exact"/>
        <w:ind w:left="253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Gel!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300"/>
          <w:cols w:num="2" w:equalWidth="0">
            <w:col w:w="1212" w:space="594"/>
            <w:col w:w="9194"/>
          </w:cols>
        </w:sectPr>
      </w:pPr>
      <w:rPr/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2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AEAEAE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AEAEAE"/>
          <w:spacing w:val="-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65" w:lineRule="auto"/>
        <w:ind w:right="552" w:firstLine="2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9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1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19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17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9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"/>
          <w:w w:val="14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6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9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7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ind w:left="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left="23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2" w:after="0" w:line="240" w:lineRule="auto"/>
        <w:ind w:left="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300"/>
          <w:cols w:num="4" w:equalWidth="0">
            <w:col w:w="1269" w:space="536"/>
            <w:col w:w="2169" w:space="359"/>
            <w:col w:w="2110" w:space="746"/>
            <w:col w:w="3811"/>
          </w:cols>
        </w:sectPr>
      </w:pPr>
      <w:rPr/>
    </w:p>
    <w:p>
      <w:pPr>
        <w:spacing w:before="27" w:after="0" w:line="240" w:lineRule="auto"/>
        <w:ind w:left="12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Olayııı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Dumm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9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  <w:position w:val="-1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300"/>
          <w:cols w:num="2" w:equalWidth="0">
            <w:col w:w="1543" w:space="263"/>
            <w:col w:w="9194"/>
          </w:cols>
        </w:sectPr>
      </w:pPr>
      <w:rPr/>
    </w:p>
    <w:p>
      <w:pPr>
        <w:spacing w:before="17" w:after="0" w:line="199" w:lineRule="exact"/>
        <w:ind w:left="12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2"/>
        </w:rPr>
        <w:t>Söndünn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0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  <w:position w:val="-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7" w:lineRule="exact"/>
        <w:ind w:right="-78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0"/>
          <w:w w:val="75"/>
          <w:position w:val="-4"/>
        </w:rPr>
        <w:t>Su</w:t>
      </w:r>
      <w:r>
        <w:rPr>
          <w:rFonts w:ascii="Times New Roman" w:hAnsi="Times New Roman" w:cs="Times New Roman" w:eastAsia="Times New Roman"/>
          <w:sz w:val="25"/>
          <w:szCs w:val="25"/>
          <w:color w:val="3A3A3A"/>
          <w:spacing w:val="13"/>
          <w:w w:val="7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ın3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!Köpil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8" w:after="0" w:line="199" w:lineRule="exact"/>
        <w:ind w:right="-20"/>
        <w:jc w:val="left"/>
        <w:tabs>
          <w:tab w:pos="1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7"/>
          <w:position w:val="-3"/>
        </w:rPr>
        <w:t>JK.K.T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7"/>
          <w:position w:val="-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0"/>
          <w:w w:val="87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4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9"/>
          <w:position w:val="-3"/>
        </w:rPr>
        <w:t>!C0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9"/>
          <w:position w:val="-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2"/>
          <w:w w:val="119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300"/>
          <w:cols w:num="4" w:equalWidth="0">
            <w:col w:w="1346" w:space="966"/>
            <w:col w:w="1283" w:space="740"/>
            <w:col w:w="2778" w:space="650"/>
            <w:col w:w="3237"/>
          </w:cols>
        </w:sectPr>
      </w:pPr>
      <w:rPr/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0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1" w:lineRule="exact"/>
        <w:ind w:left="3320" w:right="-20"/>
        <w:jc w:val="left"/>
        <w:tabs>
          <w:tab w:pos="4280" w:val="left"/>
          <w:tab w:pos="5820" w:val="left"/>
          <w:tab w:pos="7180" w:val="left"/>
        </w:tabs>
        <w:rPr>
          <w:rFonts w:ascii="Arial" w:hAnsi="Arial" w:cs="Arial" w:eastAsia="Arial"/>
          <w:sz w:val="33"/>
          <w:szCs w:val="33"/>
        </w:rPr>
      </w:pPr>
      <w:rPr/>
      <w:r>
        <w:rPr/>
        <w:br w:type="column"/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183"/>
          <w:position w:val="1"/>
        </w:rPr>
        <w:t>ı</w:t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3A3A3A"/>
          <w:spacing w:val="0"/>
          <w:w w:val="100"/>
          <w:position w:val="1"/>
        </w:rPr>
      </w:r>
      <w:r>
        <w:rPr>
          <w:rFonts w:ascii="Arial" w:hAnsi="Arial" w:cs="Arial" w:eastAsia="Arial"/>
          <w:sz w:val="29"/>
          <w:szCs w:val="29"/>
          <w:color w:val="4F4F4F"/>
          <w:spacing w:val="0"/>
          <w:w w:val="100"/>
          <w:position w:val="1"/>
        </w:rPr>
        <w:t>J</w:t>
      </w:r>
      <w:r>
        <w:rPr>
          <w:rFonts w:ascii="Arial" w:hAnsi="Arial" w:cs="Arial" w:eastAsia="Arial"/>
          <w:sz w:val="29"/>
          <w:szCs w:val="29"/>
          <w:color w:val="4F4F4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9"/>
          <w:szCs w:val="29"/>
          <w:color w:val="4F4F4F"/>
          <w:spacing w:val="0"/>
          <w:w w:val="100"/>
          <w:position w:val="1"/>
        </w:rPr>
      </w:r>
      <w:r>
        <w:rPr>
          <w:rFonts w:ascii="Arial" w:hAnsi="Arial" w:cs="Arial" w:eastAsia="Arial"/>
          <w:sz w:val="30"/>
          <w:szCs w:val="30"/>
          <w:color w:val="4F4F4F"/>
          <w:spacing w:val="0"/>
          <w:w w:val="145"/>
          <w:i/>
          <w:position w:val="-1"/>
        </w:rPr>
        <w:t>l</w:t>
      </w:r>
      <w:r>
        <w:rPr>
          <w:rFonts w:ascii="Arial" w:hAnsi="Arial" w:cs="Arial" w:eastAsia="Arial"/>
          <w:sz w:val="30"/>
          <w:szCs w:val="30"/>
          <w:color w:val="4F4F4F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30"/>
          <w:szCs w:val="30"/>
          <w:color w:val="4F4F4F"/>
          <w:spacing w:val="0"/>
          <w:w w:val="100"/>
          <w:i/>
          <w:position w:val="-1"/>
        </w:rPr>
      </w:r>
      <w:r>
        <w:rPr>
          <w:rFonts w:ascii="Arial" w:hAnsi="Arial" w:cs="Arial" w:eastAsia="Arial"/>
          <w:sz w:val="33"/>
          <w:szCs w:val="33"/>
          <w:color w:val="4F4F4F"/>
          <w:spacing w:val="0"/>
          <w:w w:val="51"/>
          <w:b/>
          <w:bCs/>
          <w:position w:val="-1"/>
        </w:rPr>
        <w:t>ı</w:t>
      </w:r>
      <w:r>
        <w:rPr>
          <w:rFonts w:ascii="Arial" w:hAnsi="Arial" w:cs="Arial" w:eastAsia="Arial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önündeki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yanmıştır.Zarar-ziya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yoktur.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300"/>
          <w:cols w:num="2" w:equalWidth="0">
            <w:col w:w="1801" w:space="70"/>
            <w:col w:w="9129"/>
          </w:cols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80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3"/>
        </w:rPr>
        <w:t>!Yan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8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6"/>
        </w:rPr>
        <w:t>ynpılıı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6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başlangıcının;biııa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önlindeki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birikmi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9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3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40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4" w:lineRule="exact"/>
        <w:ind w:left="120" w:right="-20"/>
        <w:jc w:val="left"/>
        <w:tabs>
          <w:tab w:pos="1840" w:val="left"/>
          <w:tab w:pos="7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"/>
          <w:w w:val="9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9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5"/>
          <w:w w:val="9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ıurıııada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kimlii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7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9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7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2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Y-a®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C9C9E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C9C9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9C9C9E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6"/>
        </w:rPr>
        <w:t>udll,ür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17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</w:rPr>
        <w:t>lc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sönnıemi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9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5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kol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1" w:lineRule="exact"/>
        <w:ind w:left="18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4F4F4F"/>
          <w:w w:val="121"/>
          <w:position w:val="-2"/>
        </w:rPr>
        <w:t>a</w:t>
      </w:r>
      <w:r>
        <w:rPr>
          <w:rFonts w:ascii="Arial" w:hAnsi="Arial" w:cs="Arial" w:eastAsia="Arial"/>
          <w:sz w:val="17"/>
          <w:szCs w:val="17"/>
          <w:color w:val="4F4F4F"/>
          <w:spacing w:val="7"/>
          <w:w w:val="121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3"/>
          <w:position w:val="-2"/>
        </w:rPr>
        <w:t>ıcı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2"/>
        </w:rPr>
        <w:t>çöpleri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  <w:position w:val="-2"/>
        </w:rPr>
        <w:t>ıutuştumıası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0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  <w:position w:val="-2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9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"/>
          <w:w w:val="90"/>
          <w:position w:val="-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9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  <w:position w:val="-2"/>
        </w:rPr>
        <w:t>gı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0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3"/>
          <w:w w:val="9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8"/>
          <w:w w:val="91"/>
          <w:position w:val="-2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1"/>
          <w:w w:val="65"/>
          <w:position w:val="-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  <w:position w:val="-2"/>
        </w:rPr>
        <w:t>knıı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  <w:position w:val="-2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2"/>
          <w:w w:val="97"/>
          <w:position w:val="-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0"/>
          <w:position w:val="-2"/>
        </w:rPr>
        <w:t>labilece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5"/>
          <w:w w:val="98"/>
          <w:position w:val="-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54"/>
          <w:position w:val="-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89"/>
          <w:position w:val="-2"/>
        </w:rPr>
        <w:t>karıaatine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1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2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7247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9C9C9E"/>
          <w:spacing w:val="0"/>
          <w:w w:val="77"/>
        </w:rPr>
        <w:t>?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300"/>
        </w:sectPr>
      </w:pPr>
      <w:rPr/>
    </w:p>
    <w:p>
      <w:pPr>
        <w:spacing w:before="35" w:after="0" w:line="240" w:lineRule="auto"/>
        <w:ind w:left="1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124"/>
        </w:rPr>
        <w:t>igoıta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3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0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83828A"/>
          <w:spacing w:val="-17"/>
          <w:w w:val="109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9"/>
        </w:rPr>
        <w:t>aç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"/>
          <w:w w:val="10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40" w:lineRule="auto"/>
        <w:ind w:left="12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3A3A3A"/>
          <w:w w:val="141"/>
        </w:rPr>
        <w:t>v</w:t>
      </w:r>
      <w:r>
        <w:rPr>
          <w:rFonts w:ascii="Arial" w:hAnsi="Arial" w:cs="Arial" w:eastAsia="Arial"/>
          <w:sz w:val="16"/>
          <w:szCs w:val="16"/>
          <w:color w:val="3A3A3A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14" w:lineRule="exact"/>
        <w:ind w:left="15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C9C9E"/>
          <w:w w:val="16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9C9C9E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eslim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8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8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9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5"/>
          <w:w w:val="9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300"/>
          <w:cols w:num="3" w:equalWidth="0">
            <w:col w:w="1556" w:space="306"/>
            <w:col w:w="1009" w:space="3500"/>
            <w:col w:w="4629"/>
          </w:cols>
        </w:sectPr>
      </w:pPr>
      <w:rPr/>
    </w:p>
    <w:p>
      <w:pPr>
        <w:spacing w:before="18" w:after="0" w:line="240" w:lineRule="auto"/>
        <w:ind w:left="125" w:right="-70"/>
        <w:jc w:val="left"/>
        <w:tabs>
          <w:tab w:pos="1800" w:val="left"/>
          <w:tab w:pos="5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Dönü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3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78"/>
        </w:rPr>
        <w:t>ii</w:t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rrarilı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4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1.0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4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49"/>
        </w:rPr>
        <w:t>aati: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1"/>
          <w:w w:val="14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12:28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26" w:lineRule="exact"/>
        <w:ind w:left="209" w:right="-20"/>
        <w:jc w:val="left"/>
        <w:tabs>
          <w:tab w:pos="1200" w:val="left"/>
          <w:tab w:pos="4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Vars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A3A3A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1"/>
          <w:position w:val="-1"/>
        </w:rPr>
        <w:t>piDE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11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2"/>
          <w:w w:val="111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0"/>
          <w:position w:val="0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0"/>
        </w:rPr>
        <w:t>1.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1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300"/>
          <w:cols w:num="2" w:equalWidth="0">
            <w:col w:w="6702" w:space="1492"/>
            <w:col w:w="280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300"/>
        </w:sectPr>
      </w:pPr>
      <w:rPr/>
    </w:p>
    <w:p>
      <w:pPr>
        <w:spacing w:before="40" w:after="0" w:line="240" w:lineRule="auto"/>
        <w:ind w:left="196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-36" w:right="502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left="186" w:right="537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99"/>
          <w:position w:val="-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620" w:right="300"/>
          <w:cols w:num="2" w:equalWidth="0">
            <w:col w:w="3555" w:space="906"/>
            <w:col w:w="653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300"/>
        </w:sectPr>
      </w:pPr>
      <w:rPr/>
    </w:p>
    <w:p>
      <w:pPr>
        <w:spacing w:before="4" w:after="0" w:line="240" w:lineRule="auto"/>
        <w:ind w:left="1300" w:right="-106"/>
        <w:jc w:val="left"/>
        <w:rPr>
          <w:rFonts w:ascii="Arial" w:hAnsi="Arial" w:cs="Arial" w:eastAsia="Arial"/>
          <w:sz w:val="44"/>
          <w:szCs w:val="44"/>
        </w:rPr>
      </w:pPr>
      <w:rPr/>
      <w:r>
        <w:rPr/>
        <w:pict>
          <v:shape style="position:absolute;margin-left:43.200001pt;margin-top:-13.525502pt;width:12.48pt;height:33.599998pt;mso-position-horizontal-relative:page;mso-position-vertical-relative:paragraph;z-index:-15632" type="#_x0000_t75">
            <v:imagedata r:id="rId32" o:title=""/>
          </v:shape>
        </w:pict>
      </w:r>
      <w:r>
        <w:rPr>
          <w:rFonts w:ascii="Arial" w:hAnsi="Arial" w:cs="Arial" w:eastAsia="Arial"/>
          <w:sz w:val="44"/>
          <w:szCs w:val="44"/>
          <w:color w:val="3A3A3A"/>
          <w:w w:val="129"/>
        </w:rPr>
        <w:t>'</w:t>
      </w:r>
      <w:r>
        <w:rPr>
          <w:rFonts w:ascii="Arial" w:hAnsi="Arial" w:cs="Arial" w:eastAsia="Arial"/>
          <w:sz w:val="44"/>
          <w:szCs w:val="44"/>
          <w:color w:val="3A3A3A"/>
          <w:w w:val="130"/>
        </w:rPr>
        <w:t>·</w:t>
      </w:r>
      <w:r>
        <w:rPr>
          <w:rFonts w:ascii="Arial" w:hAnsi="Arial" w:cs="Arial" w:eastAsia="Arial"/>
          <w:sz w:val="44"/>
          <w:szCs w:val="44"/>
          <w:color w:val="3A3A3A"/>
          <w:spacing w:val="-60"/>
          <w:w w:val="100"/>
        </w:rPr>
        <w:t> </w:t>
      </w:r>
      <w:r>
        <w:rPr>
          <w:rFonts w:ascii="Arial" w:hAnsi="Arial" w:cs="Arial" w:eastAsia="Arial"/>
          <w:sz w:val="44"/>
          <w:szCs w:val="44"/>
          <w:color w:val="9C9C9E"/>
          <w:spacing w:val="0"/>
          <w:w w:val="190"/>
        </w:rPr>
        <w:t>'</w:t>
      </w:r>
      <w:r>
        <w:rPr>
          <w:rFonts w:ascii="Arial" w:hAnsi="Arial" w:cs="Arial" w:eastAsia="Arial"/>
          <w:sz w:val="44"/>
          <w:szCs w:val="44"/>
          <w:color w:val="9C9C9E"/>
          <w:spacing w:val="12"/>
          <w:w w:val="190"/>
        </w:rPr>
        <w:t> </w:t>
      </w:r>
      <w:r>
        <w:rPr>
          <w:rFonts w:ascii="Arial" w:hAnsi="Arial" w:cs="Arial" w:eastAsia="Arial"/>
          <w:sz w:val="44"/>
          <w:szCs w:val="44"/>
          <w:color w:val="626262"/>
          <w:spacing w:val="12"/>
          <w:w w:val="190"/>
        </w:rPr>
      </w:r>
      <w:r>
        <w:rPr>
          <w:rFonts w:ascii="Arial" w:hAnsi="Arial" w:cs="Arial" w:eastAsia="Arial"/>
          <w:sz w:val="44"/>
          <w:szCs w:val="44"/>
          <w:color w:val="626262"/>
          <w:spacing w:val="0"/>
          <w:w w:val="63"/>
          <w:emboss/>
        </w:rPr>
        <w:t>.</w:t>
      </w:r>
      <w:r>
        <w:rPr>
          <w:rFonts w:ascii="Arial" w:hAnsi="Arial" w:cs="Arial" w:eastAsia="Arial"/>
          <w:sz w:val="44"/>
          <w:szCs w:val="44"/>
          <w:color w:val="626262"/>
          <w:spacing w:val="0"/>
          <w:w w:val="63"/>
        </w:rPr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</w:rPr>
      </w:r>
    </w:p>
    <w:p>
      <w:pPr>
        <w:spacing w:before="4" w:after="0" w:line="240" w:lineRule="auto"/>
        <w:ind w:left="172" w:right="-20"/>
        <w:jc w:val="left"/>
        <w:tabs>
          <w:tab w:pos="1040" w:val="left"/>
        </w:tabs>
        <w:rPr>
          <w:rFonts w:ascii="Arial" w:hAnsi="Arial" w:cs="Arial" w:eastAsia="Arial"/>
          <w:sz w:val="44"/>
          <w:szCs w:val="44"/>
        </w:rPr>
      </w:pPr>
      <w:rPr/>
      <w:r>
        <w:rPr/>
        <w:br w:type="column"/>
      </w:r>
      <w:r>
        <w:rPr>
          <w:rFonts w:ascii="Arial" w:hAnsi="Arial" w:cs="Arial" w:eastAsia="Arial"/>
          <w:sz w:val="44"/>
          <w:szCs w:val="44"/>
          <w:color w:val="9C9C9E"/>
          <w:spacing w:val="0"/>
          <w:w w:val="68"/>
        </w:rPr>
        <w:t>.</w:t>
      </w:r>
      <w:r>
        <w:rPr>
          <w:rFonts w:ascii="Arial" w:hAnsi="Arial" w:cs="Arial" w:eastAsia="Arial"/>
          <w:sz w:val="44"/>
          <w:szCs w:val="44"/>
          <w:color w:val="9C9C9E"/>
          <w:spacing w:val="9"/>
          <w:w w:val="68"/>
        </w:rPr>
        <w:t> </w:t>
      </w:r>
      <w:r>
        <w:rPr>
          <w:rFonts w:ascii="Arial" w:hAnsi="Arial" w:cs="Arial" w:eastAsia="Arial"/>
          <w:sz w:val="44"/>
          <w:szCs w:val="44"/>
          <w:color w:val="9C9C9E"/>
          <w:spacing w:val="7"/>
          <w:w w:val="68"/>
        </w:rPr>
        <w:t>·</w:t>
      </w:r>
      <w:r>
        <w:rPr>
          <w:rFonts w:ascii="Arial" w:hAnsi="Arial" w:cs="Arial" w:eastAsia="Arial"/>
          <w:sz w:val="44"/>
          <w:szCs w:val="44"/>
          <w:color w:val="83828A"/>
          <w:spacing w:val="0"/>
          <w:w w:val="68"/>
        </w:rPr>
        <w:t>·</w:t>
      </w:r>
      <w:r>
        <w:rPr>
          <w:rFonts w:ascii="Arial" w:hAnsi="Arial" w:cs="Arial" w:eastAsia="Arial"/>
          <w:sz w:val="44"/>
          <w:szCs w:val="44"/>
          <w:color w:val="83828A"/>
          <w:spacing w:val="-61"/>
          <w:w w:val="68"/>
        </w:rPr>
        <w:t> </w:t>
      </w:r>
      <w:r>
        <w:rPr>
          <w:rFonts w:ascii="Arial" w:hAnsi="Arial" w:cs="Arial" w:eastAsia="Arial"/>
          <w:sz w:val="44"/>
          <w:szCs w:val="44"/>
          <w:color w:val="83828A"/>
          <w:spacing w:val="0"/>
          <w:w w:val="100"/>
        </w:rPr>
        <w:tab/>
      </w:r>
      <w:r>
        <w:rPr>
          <w:rFonts w:ascii="Arial" w:hAnsi="Arial" w:cs="Arial" w:eastAsia="Arial"/>
          <w:sz w:val="44"/>
          <w:szCs w:val="44"/>
          <w:color w:val="83828A"/>
          <w:spacing w:val="0"/>
          <w:w w:val="100"/>
        </w:rPr>
      </w:r>
      <w:r>
        <w:rPr>
          <w:rFonts w:ascii="Arial" w:hAnsi="Arial" w:cs="Arial" w:eastAsia="Arial"/>
          <w:sz w:val="44"/>
          <w:szCs w:val="44"/>
          <w:color w:val="343B89"/>
          <w:spacing w:val="0"/>
          <w:w w:val="68"/>
          <w:i/>
        </w:rPr>
        <w:t>1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</w:rPr>
      </w:r>
    </w:p>
    <w:p>
      <w:pPr>
        <w:spacing w:before="1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04" w:lineRule="exact"/>
        <w:ind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0.9561pt;margin-top:-37.124737pt;width:19.416412pt;height:48pt;mso-position-horizontal-relative:page;mso-position-vertical-relative:paragraph;z-index:-15628" type="#_x0000_t202" filled="f" stroked="f">
            <v:textbox inset="0,0,0,0">
              <w:txbxContent>
                <w:p>
                  <w:pPr>
                    <w:spacing w:before="0" w:after="0" w:line="960" w:lineRule="exact"/>
                    <w:ind w:right="-184"/>
                    <w:jc w:val="left"/>
                    <w:rPr>
                      <w:rFonts w:ascii="Times New Roman" w:hAnsi="Times New Roman" w:cs="Times New Roman" w:eastAsia="Times New Roman"/>
                      <w:sz w:val="96"/>
                      <w:szCs w:val="9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54566E"/>
                      <w:spacing w:val="-138"/>
                      <w:w w:val="96"/>
                      <w:i/>
                    </w:rPr>
                    <w:t>4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757575"/>
                      <w:spacing w:val="-401"/>
                      <w:w w:val="65"/>
                      <w:i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96"/>
                      <w:szCs w:val="9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4F4F4F"/>
          <w:w w:val="86"/>
          <w:position w:val="-4"/>
        </w:rPr>
        <w:t>."fttı:ri</w:t>
      </w:r>
      <w:r>
        <w:rPr>
          <w:rFonts w:ascii="Arial" w:hAnsi="Arial" w:cs="Arial" w:eastAsia="Arial"/>
          <w:sz w:val="20"/>
          <w:szCs w:val="20"/>
          <w:color w:val="4F4F4F"/>
          <w:w w:val="87"/>
          <w:position w:val="-4"/>
        </w:rPr>
        <w:t>y</w:t>
      </w:r>
      <w:r>
        <w:rPr>
          <w:rFonts w:ascii="Arial" w:hAnsi="Arial" w:cs="Arial" w:eastAsia="Arial"/>
          <w:sz w:val="20"/>
          <w:szCs w:val="20"/>
          <w:color w:val="4F4F4F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0"/>
          <w:w w:val="100"/>
          <w:position w:val="-4"/>
        </w:rPr>
        <w:t>Merkez</w:t>
      </w:r>
      <w:r>
        <w:rPr>
          <w:rFonts w:ascii="Times New Roman" w:hAnsi="Times New Roman" w:cs="Times New Roman" w:eastAsia="Times New Roman"/>
          <w:sz w:val="22"/>
          <w:szCs w:val="22"/>
          <w:color w:val="3A3A3A"/>
          <w:spacing w:val="-18"/>
          <w:w w:val="100"/>
          <w:position w:val="-4"/>
        </w:rPr>
        <w:t> </w:t>
      </w:r>
      <w:r>
        <w:rPr>
          <w:rFonts w:ascii="Arial" w:hAnsi="Arial" w:cs="Arial" w:eastAsia="Arial"/>
          <w:sz w:val="20"/>
          <w:szCs w:val="20"/>
          <w:color w:val="3A3A3A"/>
          <w:spacing w:val="0"/>
          <w:w w:val="93"/>
          <w:position w:val="-4"/>
        </w:rPr>
        <w:t>B</w:t>
      </w:r>
      <w:r>
        <w:rPr>
          <w:rFonts w:ascii="Arial" w:hAnsi="Arial" w:cs="Arial" w:eastAsia="Arial"/>
          <w:sz w:val="20"/>
          <w:szCs w:val="20"/>
          <w:color w:val="3A3A3A"/>
          <w:spacing w:val="3"/>
          <w:w w:val="93"/>
          <w:position w:val="-4"/>
        </w:rPr>
        <w:t>o</w:t>
      </w:r>
      <w:r>
        <w:rPr>
          <w:rFonts w:ascii="Arial" w:hAnsi="Arial" w:cs="Arial" w:eastAsia="Arial"/>
          <w:sz w:val="20"/>
          <w:szCs w:val="20"/>
          <w:color w:val="3A3A3A"/>
          <w:spacing w:val="1"/>
          <w:w w:val="93"/>
          <w:position w:val="-4"/>
        </w:rPr>
        <w:t>I</w:t>
      </w:r>
      <w:r>
        <w:rPr>
          <w:rFonts w:ascii="Arial" w:hAnsi="Arial" w:cs="Arial" w:eastAsia="Arial"/>
          <w:sz w:val="20"/>
          <w:szCs w:val="20"/>
          <w:color w:val="757575"/>
          <w:spacing w:val="0"/>
          <w:w w:val="93"/>
          <w:position w:val="-4"/>
        </w:rPr>
        <w:t>L</w:t>
      </w:r>
      <w:r>
        <w:rPr>
          <w:rFonts w:ascii="Arial" w:hAnsi="Arial" w:cs="Arial" w:eastAsia="Arial"/>
          <w:sz w:val="20"/>
          <w:szCs w:val="20"/>
          <w:color w:val="757575"/>
          <w:spacing w:val="-10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F4F4F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03" w:lineRule="exact"/>
        <w:ind w:right="-20"/>
        <w:jc w:val="left"/>
        <w:tabs>
          <w:tab w:pos="880" w:val="left"/>
        </w:tabs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38"/>
          <w:szCs w:val="38"/>
          <w:color w:val="83828A"/>
          <w:spacing w:val="0"/>
          <w:w w:val="100"/>
          <w:i/>
          <w:position w:val="-3"/>
        </w:rPr>
        <w:t>/</w:t>
        <w:tab/>
      </w:r>
      <w:r>
        <w:rPr>
          <w:rFonts w:ascii="Arial" w:hAnsi="Arial" w:cs="Arial" w:eastAsia="Arial"/>
          <w:sz w:val="38"/>
          <w:szCs w:val="38"/>
          <w:color w:val="83828A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28"/>
          <w:szCs w:val="28"/>
          <w:color w:val="3A3A3A"/>
          <w:spacing w:val="0"/>
          <w:w w:val="66"/>
          <w:position w:val="-3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60" w:lineRule="exact"/>
        <w:ind w:left="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C9C9E"/>
          <w:spacing w:val="0"/>
          <w:w w:val="100"/>
          <w:position w:val="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9C9C9E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  <w:position w:val="1"/>
        </w:rPr>
        <w:t>ilmi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  <w:position w:val="1"/>
        </w:rPr>
        <w:t>DILEK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620" w:right="300"/>
          <w:cols w:num="3" w:equalWidth="0">
            <w:col w:w="2085" w:space="30"/>
            <w:col w:w="1799" w:space="449"/>
            <w:col w:w="6637"/>
          </w:cols>
        </w:sectPr>
      </w:pPr>
      <w:rPr/>
    </w:p>
    <w:p>
      <w:pPr>
        <w:spacing w:before="36" w:after="0" w:line="240" w:lineRule="auto"/>
        <w:ind w:left="1267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5.473171pt;margin-top:29.513975pt;width:539.473182pt;height:780.989901pt;mso-position-horizontal-relative:page;mso-position-vertical-relative:page;z-index:-15631" coordorigin="709,590" coordsize="10789,15620">
            <v:shape style="position:absolute;left:8179;top:12614;width:3283;height:2246" type="#_x0000_t75">
              <v:imagedata r:id="rId33" o:title=""/>
            </v:shape>
            <v:group style="position:absolute;left:731;top:607;width:10738;height:2" coordorigin="731,607" coordsize="10738,2">
              <v:shape style="position:absolute;left:731;top:607;width:10738;height:2" coordorigin="731,607" coordsize="10738,0" path="m731,607l11468,607e" filled="f" stroked="t" strokeweight=".702439pt" strokecolor="#606060">
                <v:path arrowok="t"/>
              </v:shape>
            </v:group>
            <v:group style="position:absolute;left:733;top:602;width:2;height:5651" coordorigin="733,602" coordsize="2,5651">
              <v:shape style="position:absolute;left:733;top:602;width:2;height:5651" coordorigin="733,602" coordsize="0,5651" path="m733,6253l733,602e" filled="f" stroked="t" strokeweight=".702439pt" strokecolor="#707070">
                <v:path arrowok="t"/>
              </v:shape>
            </v:group>
            <v:group style="position:absolute;left:2430;top:602;width:2;height:1498" coordorigin="2430,602" coordsize="2,1498">
              <v:shape style="position:absolute;left:2430;top:602;width:2;height:1498" coordorigin="2430,602" coordsize="0,1498" path="m2430,2100l2430,602e" filled="f" stroked="t" strokeweight=".702439pt" strokecolor="#808080">
                <v:path arrowok="t"/>
              </v:shape>
            </v:group>
            <v:group style="position:absolute;left:9099;top:597;width:2;height:1498" coordorigin="9099,597" coordsize="2,1498">
              <v:shape style="position:absolute;left:9099;top:597;width:2;height:1498" coordorigin="9099,597" coordsize="0,1498" path="m9099,2095l9099,597e" filled="f" stroked="t" strokeweight=".702439pt" strokecolor="#5B5B5B">
                <v:path arrowok="t"/>
              </v:shape>
            </v:group>
            <v:group style="position:absolute;left:11468;top:602;width:2;height:3451" coordorigin="11468,602" coordsize="2,3451">
              <v:shape style="position:absolute;left:11468;top:602;width:2;height:3451" coordorigin="11468,602" coordsize="0,3451" path="m11468,4053l11468,602e" filled="f" stroked="t" strokeweight=".702439pt" strokecolor="#575757">
                <v:path arrowok="t"/>
              </v:shape>
            </v:group>
            <v:group style="position:absolute;left:731;top:2091;width:10747;height:2" coordorigin="731,2091" coordsize="10747,2">
              <v:shape style="position:absolute;left:731;top:2091;width:10747;height:2" coordorigin="731,2091" coordsize="10747,0" path="m731,2091l11478,2091e" filled="f" stroked="t" strokeweight=".702439pt" strokecolor="#606060">
                <v:path arrowok="t"/>
              </v:shape>
            </v:group>
            <v:group style="position:absolute;left:726;top:2332;width:10747;height:2" coordorigin="726,2332" coordsize="10747,2">
              <v:shape style="position:absolute;left:726;top:2332;width:10747;height:2" coordorigin="726,2332" coordsize="10747,0" path="m726,2332l11473,2332e" filled="f" stroked="t" strokeweight=".702439pt" strokecolor="#606060">
                <v:path arrowok="t"/>
              </v:shape>
            </v:group>
            <v:group style="position:absolute;left:726;top:2567;width:10752;height:2" coordorigin="726,2567" coordsize="10752,2">
              <v:shape style="position:absolute;left:726;top:2567;width:10752;height:2" coordorigin="726,2567" coordsize="10752,0" path="m726,2567l11478,2567e" filled="f" stroked="t" strokeweight=".702439pt" strokecolor="#606060">
                <v:path arrowok="t"/>
              </v:shape>
            </v:group>
            <v:group style="position:absolute;left:726;top:2806;width:10752;height:2" coordorigin="726,2806" coordsize="10752,2">
              <v:shape style="position:absolute;left:726;top:2806;width:10752;height:2" coordorigin="726,2806" coordsize="10752,0" path="m726,2806l11478,2806e" filled="f" stroked="t" strokeweight=".702439pt" strokecolor="#646464">
                <v:path arrowok="t"/>
              </v:shape>
            </v:group>
            <v:group style="position:absolute;left:726;top:3043;width:10752;height:2" coordorigin="726,3043" coordsize="10752,2">
              <v:shape style="position:absolute;left:726;top:3043;width:10752;height:2" coordorigin="726,3043" coordsize="10752,0" path="m726,3043l11478,3043e" filled="f" stroked="t" strokeweight=".702439pt" strokecolor="#646464">
                <v:path arrowok="t"/>
              </v:shape>
            </v:group>
            <v:group style="position:absolute;left:731;top:3285;width:10747;height:2" coordorigin="731,3285" coordsize="10747,2">
              <v:shape style="position:absolute;left:731;top:3285;width:10747;height:2" coordorigin="731,3285" coordsize="10747,0" path="m731,3285l11478,3285e" filled="f" stroked="t" strokeweight=".702439pt" strokecolor="#606060">
                <v:path arrowok="t"/>
              </v:shape>
            </v:group>
            <v:group style="position:absolute;left:3892;top:3280;width:2;height:763" coordorigin="3892,3280" coordsize="2,763">
              <v:shape style="position:absolute;left:3892;top:3280;width:2;height:763" coordorigin="3892,3280" coordsize="0,763" path="m3892,4044l3892,3280e" filled="f" stroked="t" strokeweight=".702439pt" strokecolor="#444444">
                <v:path arrowok="t"/>
              </v:shape>
            </v:group>
            <v:group style="position:absolute;left:6949;top:3271;width:2;height:777" coordorigin="6949,3271" coordsize="2,777">
              <v:shape style="position:absolute;left:6949;top:3271;width:2;height:777" coordorigin="6949,3271" coordsize="0,777" path="m6949,4048l6949,3271e" filled="f" stroked="t" strokeweight=".936585pt" strokecolor="#575757">
                <v:path arrowok="t"/>
              </v:shape>
            </v:group>
            <v:group style="position:absolute;left:2430;top:4034;width:2;height:4944" coordorigin="2430,4034" coordsize="2,4944">
              <v:shape style="position:absolute;left:2430;top:4034;width:2;height:4944" coordorigin="2430,4034" coordsize="0,4944" path="m2430,8979l2430,4034e" filled="f" stroked="t" strokeweight=".702439pt" strokecolor="#606060">
                <v:path arrowok="t"/>
              </v:shape>
            </v:group>
            <v:group style="position:absolute;left:726;top:4037;width:10747;height:2" coordorigin="726,4037" coordsize="10747,2">
              <v:shape style="position:absolute;left:726;top:4037;width:10747;height:2" coordorigin="726,4037" coordsize="10747,0" path="m726,4037l11473,4037e" filled="f" stroked="t" strokeweight=".702439pt" strokecolor="#545454">
                <v:path arrowok="t"/>
              </v:shape>
            </v:group>
            <v:group style="position:absolute;left:731;top:4311;width:10747;height:2" coordorigin="731,4311" coordsize="10747,2">
              <v:shape style="position:absolute;left:731;top:4311;width:10747;height:2" coordorigin="731,4311" coordsize="10747,0" path="m731,4311l11478,4311e" filled="f" stroked="t" strokeweight=".702439pt" strokecolor="#5B5B5B">
                <v:path arrowok="t"/>
              </v:shape>
            </v:group>
            <v:group style="position:absolute;left:2421;top:4551;width:9052;height:2" coordorigin="2421,4551" coordsize="9052,2">
              <v:shape style="position:absolute;left:2421;top:4551;width:9052;height:2" coordorigin="2421,4551" coordsize="9052,0" path="m2421,4551l11473,4551e" filled="f" stroked="t" strokeweight=".702439pt" strokecolor="#575757">
                <v:path arrowok="t"/>
              </v:shape>
            </v:group>
            <v:group style="position:absolute;left:4948;top:4546;width:2;height:2162" coordorigin="4948,4546" coordsize="2,2162">
              <v:shape style="position:absolute;left:4948;top:4546;width:2;height:2162" coordorigin="4948,4546" coordsize="0,2162" path="m4948,6708l4948,4546e" filled="f" stroked="t" strokeweight=".702439pt" strokecolor="#545454">
                <v:path arrowok="t"/>
              </v:shape>
            </v:group>
            <v:group style="position:absolute;left:11478;top:4300;width:2;height:11889" coordorigin="11478,4300" coordsize="2,11889">
              <v:shape style="position:absolute;left:11478;top:4300;width:2;height:11889" coordorigin="11478,4300" coordsize="0,11889" path="m11478,16189l11478,4300e" filled="f" stroked="t" strokeweight=".702439pt" strokecolor="#5B5B5B">
                <v:path arrowok="t"/>
              </v:shape>
            </v:group>
            <v:group style="position:absolute;left:4936;top:5032;width:6542;height:2" coordorigin="4936,5032" coordsize="6542,2">
              <v:shape style="position:absolute;left:4936;top:5032;width:6542;height:2" coordorigin="4936,5032" coordsize="6542,0" path="m4936,5032l11478,5032e" filled="f" stroked="t" strokeweight=".702439pt" strokecolor="#747474">
                <v:path arrowok="t"/>
              </v:shape>
            </v:group>
            <v:group style="position:absolute;left:4940;top:5274;width:6537;height:2" coordorigin="4940,5274" coordsize="6537,2">
              <v:shape style="position:absolute;left:4940;top:5274;width:6537;height:2" coordorigin="4940,5274" coordsize="6537,0" path="m4940,5274l11478,5274e" filled="f" stroked="t" strokeweight=".702439pt" strokecolor="#606060">
                <v:path arrowok="t"/>
              </v:shape>
            </v:group>
            <v:group style="position:absolute;left:4936;top:5513;width:6547;height:2" coordorigin="4936,5513" coordsize="6547,2">
              <v:shape style="position:absolute;left:4936;top:5513;width:6547;height:2" coordorigin="4936,5513" coordsize="6547,0" path="m4936,5513l11483,5513e" filled="f" stroked="t" strokeweight=".702439pt" strokecolor="#5B5B5B">
                <v:path arrowok="t"/>
              </v:shape>
            </v:group>
            <v:group style="position:absolute;left:2421;top:5753;width:9061;height:2" coordorigin="2421,5753" coordsize="9061,2">
              <v:shape style="position:absolute;left:2421;top:5753;width:9061;height:2" coordorigin="2421,5753" coordsize="9061,0" path="m2421,5753l11483,5753e" filled="f" stroked="t" strokeweight=".702439pt" strokecolor="#646464">
                <v:path arrowok="t"/>
              </v:shape>
            </v:group>
            <v:group style="position:absolute;left:7797;top:5978;width:2;height:721" coordorigin="7797,5978" coordsize="2,721">
              <v:shape style="position:absolute;left:7797;top:5978;width:2;height:721" coordorigin="7797,5978" coordsize="0,721" path="m7797,6698l7797,5978e" filled="f" stroked="t" strokeweight=".702439pt" strokecolor="#676767">
                <v:path arrowok="t"/>
              </v:shape>
            </v:group>
            <v:group style="position:absolute;left:2416;top:6459;width:9071;height:2" coordorigin="2416,6459" coordsize="9071,2">
              <v:shape style="position:absolute;left:2416;top:6459;width:9071;height:2" coordorigin="2416,6459" coordsize="9071,0" path="m2416,6459l11487,6459e" filled="f" stroked="t" strokeweight=".702439pt" strokecolor="#606060">
                <v:path arrowok="t"/>
              </v:shape>
            </v:group>
            <v:group style="position:absolute;left:721;top:5992;width:10766;height:2" coordorigin="721,5992" coordsize="10766,2">
              <v:shape style="position:absolute;left:721;top:5992;width:10766;height:2" coordorigin="721,5992" coordsize="10766,0" path="m721,5992l11487,5992e" filled="f" stroked="t" strokeweight=".702439pt" strokecolor="#606060">
                <v:path arrowok="t"/>
              </v:shape>
            </v:group>
            <v:group style="position:absolute;left:2421;top:6696;width:9061;height:2" coordorigin="2421,6696" coordsize="9061,2">
              <v:shape style="position:absolute;left:2421;top:6696;width:9061;height:2" coordorigin="2421,6696" coordsize="9061,0" path="m2421,6696l11483,6696e" filled="f" stroked="t" strokeweight=".702439pt" strokecolor="#646464">
                <v:path arrowok="t"/>
              </v:shape>
            </v:group>
            <v:group style="position:absolute;left:728;top:6528;width:2;height:4200" coordorigin="728,6528" coordsize="2,4200">
              <v:shape style="position:absolute;left:728;top:6528;width:2;height:4200" coordorigin="728,6528" coordsize="0,4200" path="m728,10728l728,6528e" filled="f" stroked="t" strokeweight=".702439pt" strokecolor="#646464">
                <v:path arrowok="t"/>
              </v:shape>
            </v:group>
            <v:group style="position:absolute;left:721;top:6935;width:10761;height:2" coordorigin="721,6935" coordsize="10761,2">
              <v:shape style="position:absolute;left:721;top:6935;width:10761;height:2" coordorigin="721,6935" coordsize="10761,0" path="m721,6935l11483,6935e" filled="f" stroked="t" strokeweight=".702439pt" strokecolor="#646464">
                <v:path arrowok="t"/>
              </v:shape>
            </v:group>
            <v:group style="position:absolute;left:726;top:7405;width:10757;height:2" coordorigin="726,7405" coordsize="10757,2">
              <v:shape style="position:absolute;left:726;top:7405;width:10757;height:2" coordorigin="726,7405" coordsize="10757,0" path="m726,7405l11483,7405e" filled="f" stroked="t" strokeweight=".702439pt" strokecolor="#606060">
                <v:path arrowok="t"/>
              </v:shape>
            </v:group>
            <v:group style="position:absolute;left:1199;top:11311;width:2;height:4892" coordorigin="1199,11311" coordsize="2,4892">
              <v:shape style="position:absolute;left:1199;top:11311;width:2;height:4892" coordorigin="1199,11311" coordsize="0,4892" path="m1199,16203l1199,11311e" filled="f" stroked="t" strokeweight=".702439pt" strokecolor="#646464">
                <v:path arrowok="t"/>
              </v:shape>
            </v:group>
            <v:group style="position:absolute;left:4950;top:7395;width:2;height:735" coordorigin="4950,7395" coordsize="2,735">
              <v:shape style="position:absolute;left:4950;top:7395;width:2;height:735" coordorigin="4950,7395" coordsize="0,735" path="m4950,8130l4950,7395e" filled="f" stroked="t" strokeweight=".702439pt" strokecolor="#5B5B5B">
                <v:path arrowok="t"/>
              </v:shape>
            </v:group>
            <v:group style="position:absolute;left:4945;top:7642;width:6537;height:2" coordorigin="4945,7642" coordsize="6537,2">
              <v:shape style="position:absolute;left:4945;top:7642;width:6537;height:2" coordorigin="4945,7642" coordsize="6537,0" path="m4945,7642l11483,7642e" filled="f" stroked="t" strokeweight=".702439pt" strokecolor="#5B5B5B">
                <v:path arrowok="t"/>
              </v:shape>
            </v:group>
            <v:group style="position:absolute;left:4940;top:7883;width:6542;height:2" coordorigin="4940,7883" coordsize="6542,2">
              <v:shape style="position:absolute;left:4940;top:7883;width:6542;height:2" coordorigin="4940,7883" coordsize="6542,0" path="m4940,7883l11483,7883e" filled="f" stroked="t" strokeweight=".702439pt" strokecolor="#606060">
                <v:path arrowok="t"/>
              </v:shape>
            </v:group>
            <v:group style="position:absolute;left:716;top:8926;width:10766;height:2" coordorigin="716,8926" coordsize="10766,2">
              <v:shape style="position:absolute;left:716;top:8926;width:10766;height:2" coordorigin="716,8926" coordsize="10766,0" path="m716,8926l11483,8926e" filled="f" stroked="t" strokeweight=".702439pt" strokecolor="#606060">
                <v:path arrowok="t"/>
              </v:shape>
            </v:group>
            <v:group style="position:absolute;left:721;top:8120;width:10757;height:2" coordorigin="721,8120" coordsize="10757,2">
              <v:shape style="position:absolute;left:721;top:8120;width:10757;height:2" coordorigin="721,8120" coordsize="10757,0" path="m721,8120l11478,8120e" filled="f" stroked="t" strokeweight=".702439pt" strokecolor="#5B5B5B">
                <v:path arrowok="t"/>
              </v:shape>
            </v:group>
            <v:group style="position:absolute;left:716;top:10026;width:10771;height:2" coordorigin="716,10026" coordsize="10771,2">
              <v:shape style="position:absolute;left:716;top:10026;width:10771;height:2" coordorigin="716,10026" coordsize="10771,0" path="m716,10026l11487,10026e" filled="f" stroked="t" strokeweight=".702439pt" strokecolor="#646464">
                <v:path arrowok="t"/>
              </v:shape>
            </v:group>
            <v:group style="position:absolute;left:1770;top:11259;width:2;height:4944" coordorigin="1770,11259" coordsize="2,4944">
              <v:shape style="position:absolute;left:1770;top:11259;width:2;height:4944" coordorigin="1770,11259" coordsize="0,4944" path="m1770,16203l1770,11259e" filled="f" stroked="t" strokeweight=".702439pt" strokecolor="#575757">
                <v:path arrowok="t"/>
              </v:shape>
            </v:group>
            <v:group style="position:absolute;left:721;top:10363;width:10766;height:2" coordorigin="721,10363" coordsize="10766,2">
              <v:shape style="position:absolute;left:721;top:10363;width:10766;height:2" coordorigin="721,10363" coordsize="10766,0" path="m721,10363l11487,10363e" filled="f" stroked="t" strokeweight=".702439pt" strokecolor="#646464">
                <v:path arrowok="t"/>
              </v:shape>
            </v:group>
            <v:group style="position:absolute;left:716;top:10600;width:10775;height:2" coordorigin="716,10600" coordsize="10775,2">
              <v:shape style="position:absolute;left:716;top:10600;width:10775;height:2" coordorigin="716,10600" coordsize="10775,0" path="m716,10600l11492,10600e" filled="f" stroked="t" strokeweight=".702439pt" strokecolor="#646464">
                <v:path arrowok="t"/>
              </v:shape>
            </v:group>
            <v:group style="position:absolute;left:726;top:11041;width:2;height:5162" coordorigin="726,11041" coordsize="2,5162">
              <v:shape style="position:absolute;left:726;top:11041;width:2;height:5162" coordorigin="726,11041" coordsize="0,5162" path="m726,16203l726,11041e" filled="f" stroked="t" strokeweight=".702439pt" strokecolor="#646464">
                <v:path arrowok="t"/>
              </v:shape>
            </v:group>
            <v:group style="position:absolute;left:716;top:11074;width:10771;height:2" coordorigin="716,11074" coordsize="10771,2">
              <v:shape style="position:absolute;left:716;top:11074;width:10771;height:2" coordorigin="716,11074" coordsize="10771,0" path="m716,11074l11487,11074e" filled="f" stroked="t" strokeweight=".702439pt" strokecolor="#646767">
                <v:path arrowok="t"/>
              </v:shape>
            </v:group>
            <v:group style="position:absolute;left:721;top:11311;width:10766;height:2" coordorigin="721,11311" coordsize="10766,2">
              <v:shape style="position:absolute;left:721;top:11311;width:10766;height:2" coordorigin="721,11311" coordsize="10766,0" path="m721,11311l11487,11311e" filled="f" stroked="t" strokeweight=".702439pt" strokecolor="#606060">
                <v:path arrowok="t"/>
              </v:shape>
            </v:group>
            <v:group style="position:absolute;left:7364;top:11301;width:2;height:4887" coordorigin="7364,11301" coordsize="2,4887">
              <v:shape style="position:absolute;left:7364;top:11301;width:2;height:4887" coordorigin="7364,11301" coordsize="0,4887" path="m7364,16189l7364,11301e" filled="f" stroked="t" strokeweight=".702439pt" strokecolor="#646464">
                <v:path arrowok="t"/>
              </v:shape>
            </v:group>
            <v:group style="position:absolute;left:721;top:11780;width:10766;height:2" coordorigin="721,11780" coordsize="10766,2">
              <v:shape style="position:absolute;left:721;top:11780;width:10766;height:2" coordorigin="721,11780" coordsize="10766,0" path="m721,11780l11487,11780e" filled="f" stroked="t" strokeweight=".702439pt" strokecolor="#646464">
                <v:path arrowok="t"/>
              </v:shape>
            </v:group>
            <v:group style="position:absolute;left:716;top:13847;width:1723;height:2" coordorigin="716,13847" coordsize="1723,2">
              <v:shape style="position:absolute;left:716;top:13847;width:1723;height:2" coordorigin="716,13847" coordsize="1723,0" path="m716,13847l2440,13847e" filled="f" stroked="t" strokeweight=".702439pt" strokecolor="#707070">
                <v:path arrowok="t"/>
              </v:shape>
            </v:group>
            <v:group style="position:absolute;left:721;top:16186;width:10766;height:2" coordorigin="721,16186" coordsize="10766,2">
              <v:shape style="position:absolute;left:721;top:16186;width:10766;height:2" coordorigin="721,16186" coordsize="10766,0" path="m721,16186l11487,16186e" filled="f" stroked="t" strokeweight=".702439pt" strokecolor="#7C7C7C">
                <v:path arrowok="t"/>
              </v:shape>
            </v:group>
            <v:group style="position:absolute;left:4561;top:13022;width:2;height:711" coordorigin="4561,13022" coordsize="2,711">
              <v:shape style="position:absolute;left:4561;top:13022;width:2;height:711" coordorigin="4561,13022" coordsize="0,711" path="m4561,13733l4561,13022e" filled="f" stroked="t" strokeweight="1.404878pt" strokecolor="#384493">
                <v:path arrowok="t"/>
              </v:shape>
            </v:group>
            <v:group style="position:absolute;left:3910;top:3721;width:2290;height:2" coordorigin="3910,3721" coordsize="2290,2">
              <v:shape style="position:absolute;left:3910;top:3721;width:2290;height:2" coordorigin="3910,3721" coordsize="2290,0" path="m3910,3721l6200,3721e" filled="f" stroked="t" strokeweight=".468293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626262"/>
          <w:spacing w:val="-5"/>
          <w:w w:val="123"/>
        </w:rPr>
        <w:t>·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60"/>
        </w:rPr>
        <w:t>•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color w:val="242424"/>
          <w:spacing w:val="-1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9C9C9E"/>
          <w:spacing w:val="3"/>
          <w:w w:val="100"/>
        </w:rPr>
        <w:t>·</w:t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100"/>
        </w:rPr>
        <w:t>·</w:t>
      </w:r>
      <w:r>
        <w:rPr>
          <w:rFonts w:ascii="Arial" w:hAnsi="Arial" w:cs="Arial" w:eastAsia="Arial"/>
          <w:sz w:val="19"/>
          <w:szCs w:val="19"/>
          <w:color w:val="757575"/>
          <w:spacing w:val="0"/>
          <w:w w:val="100"/>
        </w:rPr>
        <w:t>  </w:t>
      </w:r>
      <w:r>
        <w:rPr>
          <w:rFonts w:ascii="Arial" w:hAnsi="Arial" w:cs="Arial" w:eastAsia="Arial"/>
          <w:sz w:val="19"/>
          <w:szCs w:val="19"/>
          <w:color w:val="757575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</w:rPr>
        <w:t>•.•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4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</w:rPr>
        <w:t>1.P'</w:t>
      </w:r>
      <w:r>
        <w:rPr>
          <w:rFonts w:ascii="Arial" w:hAnsi="Arial" w:cs="Arial" w:eastAsia="Arial"/>
          <w:sz w:val="19"/>
          <w:szCs w:val="19"/>
          <w:color w:val="4F4F4F"/>
          <w:spacing w:val="6"/>
          <w:w w:val="100"/>
        </w:rPr>
        <w:t>o</w:t>
      </w:r>
      <w:r>
        <w:rPr>
          <w:rFonts w:ascii="Arial" w:hAnsi="Arial" w:cs="Arial" w:eastAsia="Arial"/>
          <w:sz w:val="19"/>
          <w:szCs w:val="19"/>
          <w:color w:val="757575"/>
          <w:spacing w:val="-1"/>
          <w:w w:val="100"/>
        </w:rPr>
        <w:t>s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</w:rPr>
        <w:t>t</w:t>
      </w:r>
      <w:r>
        <w:rPr>
          <w:rFonts w:ascii="Arial" w:hAnsi="Arial" w:cs="Arial" w:eastAsia="Arial"/>
          <w:sz w:val="19"/>
          <w:szCs w:val="19"/>
          <w:color w:val="4F4F4F"/>
          <w:spacing w:val="0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4F4F4F"/>
          <w:spacing w:val="-21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Grupla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A3A3A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A3A3A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7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83828A"/>
          <w:spacing w:val="0"/>
          <w:w w:val="15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83828A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9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457" w:right="555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1"/>
        </w:rPr>
        <w:t>Çvş: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8" w:lineRule="exact"/>
        <w:ind w:left="-36" w:right="522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w w:val="576"/>
        </w:rPr>
        <w:t>Gü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w w:val="9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w w:val="100"/>
        </w:rPr>
      </w:r>
    </w:p>
    <w:p>
      <w:pPr>
        <w:spacing w:before="0" w:after="0" w:line="195" w:lineRule="exact"/>
        <w:ind w:left="560" w:right="556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A3A3A"/>
          <w:spacing w:val="0"/>
          <w:w w:val="129"/>
        </w:rPr>
        <w:t>It</w:t>
      </w:r>
      <w:r>
        <w:rPr>
          <w:rFonts w:ascii="Arial" w:hAnsi="Arial" w:cs="Arial" w:eastAsia="Arial"/>
          <w:sz w:val="19"/>
          <w:szCs w:val="19"/>
          <w:color w:val="3A3A3A"/>
          <w:spacing w:val="-18"/>
          <w:w w:val="129"/>
        </w:rPr>
        <w:t>f</w:t>
      </w:r>
      <w:r>
        <w:rPr>
          <w:rFonts w:ascii="Arial" w:hAnsi="Arial" w:cs="Arial" w:eastAsia="Arial"/>
          <w:sz w:val="19"/>
          <w:szCs w:val="19"/>
          <w:color w:val="626262"/>
          <w:spacing w:val="0"/>
          <w:w w:val="129"/>
        </w:rPr>
        <w:t>.</w:t>
      </w:r>
      <w:r>
        <w:rPr>
          <w:rFonts w:ascii="Arial" w:hAnsi="Arial" w:cs="Arial" w:eastAsia="Arial"/>
          <w:sz w:val="19"/>
          <w:szCs w:val="19"/>
          <w:color w:val="626262"/>
          <w:spacing w:val="-19"/>
          <w:w w:val="12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A3A3A"/>
          <w:spacing w:val="0"/>
          <w:w w:val="103"/>
        </w:rPr>
        <w:t>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620" w:right="300"/>
          <w:cols w:num="2" w:equalWidth="0">
            <w:col w:w="4119" w:space="126"/>
            <w:col w:w="6755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8" w:lineRule="exact"/>
        <w:ind w:left="3655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8.056782pt;margin-top:-14.830732pt;width:40.082042pt;height:44.5pt;mso-position-horizontal-relative:page;mso-position-vertical-relative:paragraph;z-index:-15626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rPr>
                      <w:rFonts w:ascii="Arial" w:hAnsi="Arial" w:cs="Arial" w:eastAsia="Arial"/>
                      <w:sz w:val="89"/>
                      <w:szCs w:val="89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313131"/>
                      <w:spacing w:val="0"/>
                      <w:w w:val="162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3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7"/>
          <w:position w:val="-3"/>
        </w:rPr>
        <w:t>BÜ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8"/>
          <w:position w:val="-3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8"/>
          <w:w w:val="100"/>
          <w:position w:val="-3"/>
        </w:rPr>
        <w:t>Ü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8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12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3"/>
        </w:rPr>
        <w:t>HiR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93"/>
          <w:position w:val="-3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34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  <w:position w:val="-3"/>
        </w:rPr>
        <w:t>EL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-4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  <w:position w:val="-3"/>
        </w:rPr>
        <w:t>Dİ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"/>
          <w:w w:val="102"/>
          <w:position w:val="-3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-9"/>
          <w:w w:val="110"/>
          <w:position w:val="-3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4"/>
          <w:position w:val="-3"/>
        </w:rPr>
        <w:t>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left="3764" w:right="-20"/>
        <w:jc w:val="left"/>
        <w:tabs>
          <w:tab w:pos="10020" w:val="left"/>
        </w:tabs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6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8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6"/>
          <w:w w:val="100"/>
          <w:position w:val="-6"/>
        </w:rPr>
        <w:t>D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  <w:position w:val="-6"/>
        </w:rPr>
        <w:t>AlR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-3"/>
          <w:w w:val="100"/>
          <w:position w:val="-6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6"/>
        </w:rPr>
        <w:t>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6"/>
        </w:rPr>
        <w:t>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8"/>
          <w:w w:val="101"/>
          <w:position w:val="-6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2"/>
          <w:position w:val="-6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-3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6"/>
        </w:rPr>
        <w:t>KA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"/>
          <w:w w:val="100"/>
          <w:position w:val="-6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  <w:position w:val="-6"/>
        </w:rPr>
        <w:t>Lf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11"/>
          <w:w w:val="100"/>
          <w:position w:val="-6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6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5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6"/>
        </w:rPr>
      </w:r>
      <w:r>
        <w:rPr>
          <w:rFonts w:ascii="Arial" w:hAnsi="Arial" w:cs="Arial" w:eastAsia="Arial"/>
          <w:sz w:val="29"/>
          <w:szCs w:val="29"/>
          <w:color w:val="666667"/>
          <w:spacing w:val="-14"/>
          <w:w w:val="64"/>
          <w:position w:val="-3"/>
        </w:rPr>
        <w:t>.</w:t>
      </w:r>
      <w:r>
        <w:rPr>
          <w:rFonts w:ascii="Arial" w:hAnsi="Arial" w:cs="Arial" w:eastAsia="Arial"/>
          <w:sz w:val="29"/>
          <w:szCs w:val="29"/>
          <w:color w:val="4B4B4B"/>
          <w:spacing w:val="0"/>
          <w:w w:val="55"/>
          <w:position w:val="-3"/>
        </w:rPr>
        <w:t>..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24" w:lineRule="exact"/>
        <w:ind w:left="861" w:right="-2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13"/>
          <w:position w:val="-2"/>
        </w:rPr>
        <w:t>IZMIR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597" w:right="-20"/>
        <w:jc w:val="left"/>
        <w:tabs>
          <w:tab w:pos="3280" w:val="left"/>
          <w:tab w:pos="9620" w:val="left"/>
        </w:tabs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>BÜYÜKSEHIR</w:t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4B4B4B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1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1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1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1"/>
          <w:szCs w:val="11"/>
          <w:color w:val="B6B8B6"/>
          <w:spacing w:val="0"/>
          <w:w w:val="347"/>
          <w:position w:val="-3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246" w:lineRule="exact"/>
        <w:ind w:left="635" w:right="-20"/>
        <w:jc w:val="left"/>
        <w:tabs>
          <w:tab w:pos="440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7"/>
          <w:position w:val="9"/>
        </w:rPr>
        <w:t>BELEDIYESI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position w:val="9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0"/>
        </w:rPr>
        <w:t>ANGIN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7" w:lineRule="auto"/>
        <w:ind w:left="130" w:right="3343" w:firstLine="-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5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w w:val="94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11105/2017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  <w:position w:val="0"/>
        </w:rPr>
        <w:t>!Bil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17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1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  <w:position w:val="0"/>
        </w:rPr>
        <w:t>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1"/>
          <w:w w:val="11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03: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666667"/>
          <w:spacing w:val="0"/>
          <w:w w:val="57"/>
          <w:position w:val="0"/>
        </w:rPr>
        <w:t>_</w:t>
      </w:r>
      <w:r>
        <w:rPr>
          <w:rFonts w:ascii="Times New Roman" w:hAnsi="Times New Roman" w:cs="Times New Roman" w:eastAsia="Times New Roman"/>
          <w:sz w:val="24"/>
          <w:szCs w:val="24"/>
          <w:color w:val="666667"/>
          <w:spacing w:val="3"/>
          <w:w w:val="56"/>
          <w:position w:val="0"/>
        </w:rPr>
        <w:t>t</w:t>
      </w:r>
      <w:r>
        <w:rPr>
          <w:rFonts w:ascii="Times New Roman" w:hAnsi="Times New Roman" w:cs="Times New Roman" w:eastAsia="Times New Roman"/>
          <w:sz w:val="24"/>
          <w:szCs w:val="24"/>
          <w:color w:val="4B4B4B"/>
          <w:spacing w:val="8"/>
          <w:w w:val="10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87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9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2"/>
          <w:position w:val="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3"/>
          <w:w w:val="82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1110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20ı7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44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87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ıtNo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2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2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0"/>
          <w:position w:val="0"/>
        </w:rPr>
        <w:t>969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0"/>
          <w:position w:val="0"/>
        </w:rPr>
        <w:t>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2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90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1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8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0"/>
        </w:rPr>
        <w:t>ldi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8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Bildi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"/>
          <w:w w:val="13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  <w:position w:val="0"/>
        </w:rPr>
        <w:t>_ç_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4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4"/>
          <w:position w:val="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8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1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97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-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2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1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1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8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left="130" w:right="504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0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9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89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3"/>
          <w:w w:val="100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yil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zeri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9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9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4"/>
          <w:w w:val="115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</w:rPr>
        <w:t>AG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30" w:right="163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8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6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Türil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4"/>
          <w:w w:val="100"/>
          <w:position w:val="0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1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86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9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1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0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13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66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4"/>
          <w:w w:val="82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120" w:right="326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6"/>
          <w:w w:val="91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06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48"/>
          <w:position w:val="-1"/>
        </w:rPr>
        <w:t>e: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9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1"/>
        </w:rPr>
        <w:t>apını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-8"/>
        </w:rPr>
        <w:t>Kulla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1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ım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8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both"/>
        <w:spacing w:after="0"/>
        <w:sectPr>
          <w:pgSz w:w="11920" w:h="16840"/>
          <w:pgMar w:top="680" w:bottom="280" w:left="300" w:right="300"/>
        </w:sectPr>
      </w:pPr>
      <w:rPr/>
    </w:p>
    <w:p>
      <w:pPr>
        <w:spacing w:before="0" w:after="0" w:line="528" w:lineRule="exac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1.463928pt;margin-top:2.407792pt;width:36.783081pt;height:23.5pt;mso-position-horizontal-relative:page;mso-position-vertical-relative:paragraph;z-index:-15625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tabs>
                      <w:tab w:pos="460" w:val="left"/>
                    </w:tabs>
                    <w:rPr>
                      <w:rFonts w:ascii="Arial" w:hAnsi="Arial" w:cs="Arial" w:eastAsia="Arial"/>
                      <w:sz w:val="47"/>
                      <w:szCs w:val="47"/>
                    </w:rPr>
                  </w:pPr>
                  <w:rPr/>
                  <w:r>
                    <w:rPr>
                      <w:rFonts w:ascii="Arial" w:hAnsi="Arial" w:cs="Arial" w:eastAsia="Arial"/>
                      <w:sz w:val="47"/>
                      <w:szCs w:val="47"/>
                      <w:color w:val="B6B8B6"/>
                      <w:spacing w:val="0"/>
                      <w:w w:val="56"/>
                    </w:rPr>
                    <w:t>ı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B6B8B6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B6B8B6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313131"/>
                      <w:spacing w:val="-8"/>
                      <w:w w:val="46"/>
                    </w:rPr>
                    <w:t>,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B6B8B6"/>
                      <w:spacing w:val="-1"/>
                      <w:w w:val="98"/>
                    </w:rPr>
                    <w:t>-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B6B8B6"/>
                      <w:spacing w:val="-90"/>
                      <w:w w:val="98"/>
                    </w:rPr>
                    <w:t>-</w:t>
                  </w:r>
                  <w:r>
                    <w:rPr>
                      <w:rFonts w:ascii="Arial" w:hAnsi="Arial" w:cs="Arial" w:eastAsia="Arial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  <w:position w:val="27"/>
        </w:rPr>
        <w:t>Ber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89"/>
          <w:position w:val="2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89"/>
          <w:position w:val="2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89"/>
          <w:position w:val="2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  <w:position w:val="2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89"/>
          <w:position w:val="2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  <w:position w:val="2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  <w:position w:val="2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89"/>
          <w:position w:val="27"/>
        </w:rPr>
        <w:t> </w:t>
      </w:r>
      <w:r>
        <w:rPr>
          <w:rFonts w:ascii="Arial" w:hAnsi="Arial" w:cs="Arial" w:eastAsia="Arial"/>
          <w:sz w:val="52"/>
          <w:szCs w:val="52"/>
          <w:color w:val="666667"/>
          <w:spacing w:val="-5"/>
          <w:w w:val="4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  <w:position w:val="27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5"/>
          <w:w w:val="100"/>
          <w:position w:val="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2"/>
          <w:position w:val="2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2"/>
          <w:position w:val="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82"/>
          <w:position w:val="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3"/>
          <w:w w:val="85"/>
          <w:position w:val="27"/>
        </w:rPr>
        <w:t>A</w:t>
      </w:r>
      <w:r>
        <w:rPr>
          <w:rFonts w:ascii="Arial" w:hAnsi="Arial" w:cs="Arial" w:eastAsia="Arial"/>
          <w:sz w:val="52"/>
          <w:szCs w:val="52"/>
          <w:color w:val="4B4B4B"/>
          <w:spacing w:val="24"/>
          <w:w w:val="4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82"/>
          <w:position w:val="27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4"/>
          <w:position w:val="27"/>
        </w:rPr>
        <w:t>şa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  <w:position w:val="27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94" w:lineRule="exact"/>
        <w:ind w:left="2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Çeli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89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öer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6"/>
        </w:rPr>
        <w:t>03:2ı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300"/>
          <w:cols w:num="3" w:equalWidth="0">
            <w:col w:w="5430" w:space="100"/>
            <w:col w:w="999" w:space="167"/>
            <w:col w:w="4624"/>
          </w:cols>
        </w:sectPr>
      </w:pPr>
      <w:rPr/>
    </w:p>
    <w:p>
      <w:pPr>
        <w:spacing w:before="9" w:after="0" w:line="240" w:lineRule="auto"/>
        <w:ind w:left="130" w:right="-20"/>
        <w:jc w:val="left"/>
        <w:tabs>
          <w:tab w:pos="2120" w:val="left"/>
          <w:tab w:pos="5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  <w:position w:val="0"/>
        </w:rPr>
        <w:t>JS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1"/>
          <w:position w:val="0"/>
        </w:rPr>
        <w:t>hi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91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2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1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98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1"/>
          <w:position w:val="1"/>
        </w:rPr>
        <w:t>ac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2" w:after="0" w:line="240" w:lineRule="auto"/>
        <w:ind w:left="215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8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1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4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20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26" w:right="-20"/>
        <w:jc w:val="left"/>
        <w:tabs>
          <w:tab w:pos="464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8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03:13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03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25" w:right="-20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w w:val="96"/>
          <w:position w:val="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54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  <w:position w:val="0"/>
        </w:rPr>
        <w:t>!Ar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96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  <w:position w:val="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Plakas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0"/>
        </w:rPr>
        <w:t>368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62" w:lineRule="exact"/>
        <w:ind w:left="130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9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65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104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9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0" w:lineRule="auto"/>
        <w:ind w:left="4653" w:right="4447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4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Saa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2" w:after="0" w:line="240" w:lineRule="atLeast"/>
        <w:ind w:left="2154" w:right="4084" w:firstLine="2516"/>
        <w:jc w:val="left"/>
        <w:tabs>
          <w:tab w:pos="4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9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nmi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5"/>
          <w:w w:val="10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"/>
          <w:w w:val="98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6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89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"/>
          <w:w w:val="107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1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3" w:lineRule="exact"/>
        <w:ind w:left="106" w:right="-20"/>
        <w:jc w:val="left"/>
        <w:tabs>
          <w:tab w:pos="520" w:val="left"/>
          <w:tab w:pos="4660" w:val="left"/>
          <w:tab w:pos="7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666667"/>
          <w:spacing w:val="0"/>
          <w:w w:val="217"/>
          <w:position w:val="11"/>
        </w:rPr>
        <w:t>t</w:t>
      </w:r>
      <w:r>
        <w:rPr>
          <w:rFonts w:ascii="Arial" w:hAnsi="Arial" w:cs="Arial" w:eastAsia="Arial"/>
          <w:sz w:val="18"/>
          <w:szCs w:val="18"/>
          <w:color w:val="666667"/>
          <w:spacing w:val="0"/>
          <w:w w:val="100"/>
          <w:position w:val="11"/>
        </w:rPr>
        <w:tab/>
      </w:r>
      <w:r>
        <w:rPr>
          <w:rFonts w:ascii="Arial" w:hAnsi="Arial" w:cs="Arial" w:eastAsia="Arial"/>
          <w:sz w:val="18"/>
          <w:szCs w:val="18"/>
          <w:color w:val="666667"/>
          <w:spacing w:val="0"/>
          <w:w w:val="100"/>
          <w:position w:val="1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-1"/>
        </w:rPr>
        <w:t>[Çıkı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3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Say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3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6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  <w:position w:val="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9"/>
          <w:w w:val="117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81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2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4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215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1"/>
          <w:position w:val="-1"/>
        </w:rPr>
        <w:t>kiQ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2"/>
          <w:position w:val="-1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-1"/>
        </w:rPr>
        <w:t>Adı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2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1"/>
          <w:position w:val="-1"/>
        </w:rPr>
        <w:t>Soy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51" w:lineRule="auto"/>
        <w:ind w:left="130" w:right="160" w:firstLine="-5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Görilldüğü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selvi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ağaçlarını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görüldi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99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82" w:lineRule="exact"/>
        <w:ind w:left="4636" w:right="384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1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4"/>
          <w:position w:val="-3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-3"/>
        </w:rPr>
        <w:t>ndtır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97"/>
          <w:position w:val="-3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4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  <w:position w:val="-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3"/>
        </w:rPr>
        <w:t>sönd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3"/>
          <w:position w:val="-3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  <w:position w:val="-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  <w:position w:val="-3"/>
        </w:rPr>
        <w:t>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5" w:lineRule="exact"/>
        <w:ind w:left="125" w:right="-20"/>
        <w:jc w:val="left"/>
        <w:tabs>
          <w:tab w:pos="5380" w:val="left"/>
          <w:tab w:pos="6540" w:val="left"/>
          <w:tab w:pos="6920" w:val="left"/>
          <w:tab w:pos="8100" w:val="left"/>
          <w:tab w:pos="9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40.316589pt;margin-top:6.803186pt;width:6.76988pt;height:23.5pt;mso-position-horizontal-relative:page;mso-position-vertical-relative:paragraph;z-index:-15624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rPr>
                      <w:rFonts w:ascii="Times New Roman" w:hAnsi="Times New Roman" w:cs="Times New Roman" w:eastAsia="Times New Roman"/>
                      <w:sz w:val="47"/>
                      <w:szCs w:val="4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4B4B4B"/>
                      <w:spacing w:val="0"/>
                      <w:w w:val="103"/>
                      <w:i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Söndilrme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13131"/>
          <w:spacing w:val="6"/>
          <w:w w:val="71"/>
          <w:position w:val="4"/>
        </w:rPr>
        <w:t>m</w:t>
      </w:r>
      <w:r>
        <w:rPr>
          <w:rFonts w:ascii="Times New Roman" w:hAnsi="Times New Roman" w:cs="Times New Roman" w:eastAsia="Times New Roman"/>
          <w:sz w:val="22"/>
          <w:szCs w:val="22"/>
          <w:color w:val="7E7E80"/>
          <w:spacing w:val="0"/>
          <w:w w:val="71"/>
          <w:position w:val="4"/>
        </w:rPr>
        <w:t>J</w:t>
      </w:r>
      <w:r>
        <w:rPr>
          <w:rFonts w:ascii="Times New Roman" w:hAnsi="Times New Roman" w:cs="Times New Roman" w:eastAsia="Times New Roman"/>
          <w:sz w:val="22"/>
          <w:szCs w:val="22"/>
          <w:color w:val="7E7E80"/>
          <w:spacing w:val="-35"/>
          <w:w w:val="71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7E7E80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7E7E80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666667"/>
          <w:spacing w:val="0"/>
          <w:w w:val="71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666667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666667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KöpUk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00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  <w:position w:val="2"/>
        </w:rPr>
      </w:r>
      <w:r>
        <w:rPr>
          <w:rFonts w:ascii="Arial" w:hAnsi="Arial" w:cs="Arial" w:eastAsia="Arial"/>
          <w:sz w:val="29"/>
          <w:szCs w:val="29"/>
          <w:color w:val="4B4B4B"/>
          <w:spacing w:val="0"/>
          <w:w w:val="54"/>
          <w:position w:val="-2"/>
        </w:rPr>
        <w:t>ı</w:t>
      </w:r>
      <w:r>
        <w:rPr>
          <w:rFonts w:ascii="Arial" w:hAnsi="Arial" w:cs="Arial" w:eastAsia="Arial"/>
          <w:sz w:val="29"/>
          <w:szCs w:val="29"/>
          <w:color w:val="4B4B4B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9"/>
          <w:szCs w:val="29"/>
          <w:color w:val="4B4B4B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2"/>
        </w:rPr>
        <w:t>K.K.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3"/>
          <w:position w:val="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8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4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21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3" w:lineRule="exact"/>
        <w:ind w:left="5496" w:right="-20"/>
        <w:jc w:val="left"/>
        <w:tabs>
          <w:tab w:pos="8040" w:val="left"/>
        </w:tabs>
        <w:rPr>
          <w:rFonts w:ascii="Arial" w:hAnsi="Arial" w:cs="Arial" w:eastAsia="Arial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4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  <w:position w:val="4"/>
        </w:rPr>
      </w:r>
      <w:r>
        <w:rPr>
          <w:rFonts w:ascii="Arial" w:hAnsi="Arial" w:cs="Arial" w:eastAsia="Arial"/>
          <w:sz w:val="30"/>
          <w:szCs w:val="30"/>
          <w:color w:val="4B4B4B"/>
          <w:spacing w:val="0"/>
          <w:w w:val="159"/>
          <w:i/>
          <w:position w:val="0"/>
        </w:rPr>
        <w:t>l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25" w:right="-20"/>
        <w:jc w:val="left"/>
        <w:tabs>
          <w:tab w:pos="2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89"/>
        </w:rPr>
        <w:t>la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selvi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ağacı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1.000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9"/>
        </w:rPr>
        <w:t>Tl'di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1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97" w:right="98" w:firstLine="2020"/>
        <w:jc w:val="righ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Köyü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Üz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5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5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6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Depoları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</w:rPr>
        <w:t>bulu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2"/>
          <w:w w:val="11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başlamış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görtilmU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9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kişil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4"/>
        </w:rPr>
        <w:t>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söndürülmede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düşürille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rilzgarında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etkisiyle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etrafında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5"/>
        </w:rPr>
        <w:t>bul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8"/>
        </w:rPr>
        <w:t>rı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61" w:lineRule="auto"/>
        <w:ind w:left="130" w:right="587" w:firstLine="2020"/>
        <w:jc w:val="left"/>
        <w:tabs>
          <w:tab w:pos="214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tut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98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tur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99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4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6"/>
        </w:rPr>
        <w:t>ağa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4"/>
          <w:w w:val="106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5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ay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7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ınm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6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ıkm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4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9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bil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ece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3"/>
          <w:w w:val="105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5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varılm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tır.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7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irketi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0"/>
          <w:w w:val="163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7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13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85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50"/>
        </w:rPr>
        <w:t>ı: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5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72"/>
        </w:rPr>
        <w:t>,.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7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45"/>
        </w:rPr>
        <w:t>,.,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4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2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97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4B4B4B"/>
          <w:spacing w:val="0"/>
          <w:w w:val="217"/>
        </w:rPr>
        <w:t>',</w:t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4B4B4B"/>
          <w:spacing w:val="0"/>
          <w:w w:val="100"/>
        </w:rPr>
      </w:r>
      <w:r>
        <w:rPr>
          <w:rFonts w:ascii="Times New Roman" w:hAnsi="Times New Roman" w:cs="Times New Roman" w:eastAsia="Times New Roman"/>
          <w:sz w:val="10"/>
          <w:szCs w:val="10"/>
          <w:color w:val="666667"/>
          <w:spacing w:val="-6"/>
          <w:w w:val="140"/>
        </w:rPr>
        <w:t>,</w:t>
      </w:r>
      <w:r>
        <w:rPr>
          <w:rFonts w:ascii="Times New Roman" w:hAnsi="Times New Roman" w:cs="Times New Roman" w:eastAsia="Times New Roman"/>
          <w:sz w:val="10"/>
          <w:szCs w:val="10"/>
          <w:color w:val="313131"/>
          <w:spacing w:val="0"/>
          <w:w w:val="140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313131"/>
          <w:spacing w:val="-2"/>
          <w:w w:val="14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4" w:lineRule="exact"/>
        <w:ind w:left="130" w:right="-20"/>
        <w:jc w:val="left"/>
        <w:tabs>
          <w:tab w:pos="2140" w:val="left"/>
          <w:tab w:pos="6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5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36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8"/>
          <w:w w:val="13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</w:rPr>
        <w:t>1105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3"/>
          <w:w w:val="106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6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10"/>
          <w:w w:val="21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3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29"/>
          <w:w w:val="113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03:50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219" w:right="-20"/>
        <w:jc w:val="left"/>
        <w:tabs>
          <w:tab w:pos="1020" w:val="left"/>
          <w:tab w:pos="1520" w:val="left"/>
          <w:tab w:pos="8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Aliağa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2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88" w:lineRule="exact"/>
        <w:ind w:left="2296" w:right="-20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98.714676pt;margin-top:6.206542pt;width:12.210001pt;height:11pt;mso-position-horizontal-relative:page;mso-position-vertical-relative:paragraph;z-index:-15623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13131"/>
                      <w:spacing w:val="0"/>
                      <w:w w:val="100"/>
                    </w:rPr>
                    <w:t>·,;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13131"/>
                      <w:spacing w:val="0"/>
                      <w:w w:val="100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7" w:lineRule="exact"/>
        <w:ind w:left="374" w:right="1576"/>
        <w:jc w:val="center"/>
        <w:tabs>
          <w:tab w:pos="4940" w:val="left"/>
          <w:tab w:pos="8420" w:val="left"/>
        </w:tabs>
        <w:rPr>
          <w:rFonts w:ascii="Times New Roman" w:hAnsi="Times New Roman" w:cs="Times New Roman" w:eastAsia="Times New Roman"/>
          <w:sz w:val="39"/>
          <w:szCs w:val="39"/>
        </w:rPr>
      </w:pPr>
      <w:rPr/>
      <w:r>
        <w:rPr>
          <w:rFonts w:ascii="Arial" w:hAnsi="Arial" w:cs="Arial" w:eastAsia="Arial"/>
          <w:sz w:val="57"/>
          <w:szCs w:val="57"/>
          <w:color w:val="313131"/>
          <w:spacing w:val="0"/>
          <w:w w:val="49"/>
          <w:position w:val="-17"/>
        </w:rPr>
        <w:t>·-</w:t>
      </w:r>
      <w:r>
        <w:rPr>
          <w:rFonts w:ascii="Arial" w:hAnsi="Arial" w:cs="Arial" w:eastAsia="Arial"/>
          <w:sz w:val="57"/>
          <w:szCs w:val="57"/>
          <w:color w:val="313131"/>
          <w:spacing w:val="0"/>
          <w:w w:val="100"/>
          <w:position w:val="-17"/>
        </w:rPr>
        <w:tab/>
      </w:r>
      <w:r>
        <w:rPr>
          <w:rFonts w:ascii="Arial" w:hAnsi="Arial" w:cs="Arial" w:eastAsia="Arial"/>
          <w:sz w:val="57"/>
          <w:szCs w:val="57"/>
          <w:color w:val="313131"/>
          <w:spacing w:val="0"/>
          <w:w w:val="100"/>
          <w:position w:val="-17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Amiri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</w:r>
      <w:r>
        <w:rPr>
          <w:rFonts w:ascii="Arial" w:hAnsi="Arial" w:cs="Arial" w:eastAsia="Arial"/>
          <w:sz w:val="27"/>
          <w:szCs w:val="27"/>
          <w:color w:val="313131"/>
          <w:spacing w:val="11"/>
          <w:w w:val="100"/>
          <w:b/>
          <w:bCs/>
          <w:position w:val="-16"/>
        </w:rPr>
        <w:t>1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0"/>
          <w:w w:val="100"/>
          <w:position w:val="-16"/>
        </w:rPr>
        <w:t>!,</w:t>
      </w:r>
      <w:r>
        <w:rPr>
          <w:rFonts w:ascii="Times New Roman" w:hAnsi="Times New Roman" w:cs="Times New Roman" w:eastAsia="Times New Roman"/>
          <w:sz w:val="23"/>
          <w:szCs w:val="23"/>
          <w:color w:val="313131"/>
          <w:spacing w:val="27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39"/>
          <w:szCs w:val="39"/>
          <w:color w:val="313131"/>
          <w:spacing w:val="0"/>
          <w:w w:val="49"/>
          <w:position w:val="-16"/>
        </w:rPr>
        <w:t>aYısııl\</w:t>
      </w:r>
      <w:r>
        <w:rPr>
          <w:rFonts w:ascii="Times New Roman" w:hAnsi="Times New Roman" w:cs="Times New Roman" w:eastAsia="Times New Roman"/>
          <w:sz w:val="39"/>
          <w:szCs w:val="39"/>
          <w:color w:val="313131"/>
          <w:spacing w:val="0"/>
          <w:w w:val="50"/>
          <w:position w:val="-16"/>
        </w:rPr>
        <w:t>11</w:t>
      </w:r>
      <w:r>
        <w:rPr>
          <w:rFonts w:ascii="Times New Roman" w:hAnsi="Times New Roman" w:cs="Times New Roman" w:eastAsia="Times New Roman"/>
          <w:sz w:val="39"/>
          <w:szCs w:val="3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00" w:right="300"/>
        </w:sectPr>
      </w:pPr>
      <w:rPr/>
    </w:p>
    <w:p>
      <w:pPr>
        <w:spacing w:before="79" w:after="0" w:line="240" w:lineRule="auto"/>
        <w:ind w:right="-20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13131"/>
          <w:spacing w:val="0"/>
          <w:w w:val="55"/>
        </w:rPr>
        <w:t>.....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374" w:lineRule="exact"/>
        <w:ind w:right="18"/>
        <w:jc w:val="right"/>
        <w:rPr>
          <w:rFonts w:ascii="Times New Roman" w:hAnsi="Times New Roman" w:cs="Times New Roman" w:eastAsia="Times New Roman"/>
          <w:sz w:val="33"/>
          <w:szCs w:val="33"/>
        </w:rPr>
      </w:pPr>
      <w:rPr/>
      <w:r>
        <w:rPr>
          <w:rFonts w:ascii="Times New Roman" w:hAnsi="Times New Roman" w:cs="Times New Roman" w:eastAsia="Times New Roman"/>
          <w:sz w:val="33"/>
          <w:szCs w:val="33"/>
          <w:color w:val="313131"/>
          <w:w w:val="52"/>
          <w:position w:val="-3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313131"/>
          <w:spacing w:val="-43"/>
          <w:w w:val="52"/>
          <w:position w:val="-3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-14"/>
          <w:w w:val="53"/>
          <w:position w:val="3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313131"/>
          <w:spacing w:val="-50"/>
          <w:w w:val="52"/>
          <w:position w:val="-3"/>
        </w:rPr>
        <w:t>.</w:t>
      </w:r>
      <w:r>
        <w:rPr>
          <w:rFonts w:ascii="Times New Roman" w:hAnsi="Times New Roman" w:cs="Times New Roman" w:eastAsia="Times New Roman"/>
          <w:sz w:val="29"/>
          <w:szCs w:val="29"/>
          <w:color w:val="313131"/>
          <w:spacing w:val="-7"/>
          <w:w w:val="53"/>
          <w:position w:val="3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313131"/>
          <w:spacing w:val="0"/>
          <w:w w:val="52"/>
          <w:position w:val="-3"/>
        </w:rPr>
        <w:t>..</w:t>
      </w:r>
      <w:r>
        <w:rPr>
          <w:rFonts w:ascii="Times New Roman" w:hAnsi="Times New Roman" w:cs="Times New Roman" w:eastAsia="Times New Roman"/>
          <w:sz w:val="33"/>
          <w:szCs w:val="33"/>
          <w:color w:val="000000"/>
          <w:spacing w:val="0"/>
          <w:w w:val="100"/>
          <w:position w:val="0"/>
        </w:rPr>
      </w:r>
    </w:p>
    <w:p>
      <w:pPr>
        <w:spacing w:before="0" w:after="0" w:line="275" w:lineRule="exact"/>
        <w:ind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666667"/>
          <w:spacing w:val="0"/>
          <w:w w:val="126"/>
          <w:position w:val="-2"/>
        </w:rPr>
        <w:t>N</w:t>
      </w:r>
      <w:r>
        <w:rPr>
          <w:rFonts w:ascii="Arial" w:hAnsi="Arial" w:cs="Arial" w:eastAsia="Arial"/>
          <w:sz w:val="30"/>
          <w:szCs w:val="30"/>
          <w:color w:val="666667"/>
          <w:spacing w:val="13"/>
          <w:w w:val="126"/>
          <w:position w:val="-2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66667"/>
          <w:spacing w:val="0"/>
          <w:w w:val="81"/>
          <w:position w:val="1"/>
        </w:rPr>
        <w:t>ı-</w:t>
      </w:r>
      <w:r>
        <w:rPr>
          <w:rFonts w:ascii="Times New Roman" w:hAnsi="Times New Roman" w:cs="Times New Roman" w:eastAsia="Times New Roman"/>
          <w:sz w:val="25"/>
          <w:szCs w:val="25"/>
          <w:color w:val="666667"/>
          <w:spacing w:val="-3"/>
          <w:w w:val="81"/>
          <w:position w:val="1"/>
        </w:rPr>
        <w:t>e</w:t>
      </w:r>
      <w:r>
        <w:rPr>
          <w:rFonts w:ascii="Times New Roman" w:hAnsi="Times New Roman" w:cs="Times New Roman" w:eastAsia="Times New Roman"/>
          <w:sz w:val="25"/>
          <w:szCs w:val="25"/>
          <w:color w:val="7E7E80"/>
          <w:spacing w:val="0"/>
          <w:w w:val="127"/>
          <w:position w:val="1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7E7E80"/>
          <w:spacing w:val="-1"/>
          <w:w w:val="127"/>
          <w:position w:val="1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919797"/>
          <w:spacing w:val="0"/>
          <w:w w:val="165"/>
          <w:position w:val="1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285" w:lineRule="exact"/>
        <w:ind w:left="179" w:right="-20"/>
        <w:jc w:val="left"/>
        <w:tabs>
          <w:tab w:pos="1420" w:val="left"/>
          <w:tab w:pos="6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2"/>
          <w:szCs w:val="22"/>
          <w:color w:val="7E7E80"/>
          <w:spacing w:val="12"/>
          <w:w w:val="100"/>
          <w:position w:val="8"/>
        </w:rPr>
        <w:t>t</w:t>
      </w:r>
      <w:r>
        <w:rPr>
          <w:rFonts w:ascii="Arial" w:hAnsi="Arial" w:cs="Arial" w:eastAsia="Arial"/>
          <w:sz w:val="22"/>
          <w:szCs w:val="22"/>
          <w:color w:val="666667"/>
          <w:spacing w:val="0"/>
          <w:w w:val="100"/>
          <w:position w:val="8"/>
        </w:rPr>
        <w:t>tf</w:t>
      </w:r>
      <w:r>
        <w:rPr>
          <w:rFonts w:ascii="Arial" w:hAnsi="Arial" w:cs="Arial" w:eastAsia="Arial"/>
          <w:sz w:val="22"/>
          <w:szCs w:val="22"/>
          <w:color w:val="666667"/>
          <w:spacing w:val="26"/>
          <w:w w:val="100"/>
          <w:position w:val="8"/>
        </w:rPr>
        <w:t> </w:t>
      </w:r>
      <w:r>
        <w:rPr>
          <w:rFonts w:ascii="Arial" w:hAnsi="Arial" w:cs="Arial" w:eastAsia="Arial"/>
          <w:sz w:val="22"/>
          <w:szCs w:val="22"/>
          <w:color w:val="666667"/>
          <w:spacing w:val="0"/>
          <w:w w:val="95"/>
          <w:position w:val="8"/>
        </w:rPr>
        <w:t>·</w:t>
      </w:r>
      <w:r>
        <w:rPr>
          <w:rFonts w:ascii="Arial" w:hAnsi="Arial" w:cs="Arial" w:eastAsia="Arial"/>
          <w:sz w:val="22"/>
          <w:szCs w:val="22"/>
          <w:color w:val="666667"/>
          <w:spacing w:val="0"/>
          <w:w w:val="94"/>
          <w:position w:val="8"/>
        </w:rPr>
        <w:t>.</w:t>
      </w:r>
      <w:r>
        <w:rPr>
          <w:rFonts w:ascii="Arial" w:hAnsi="Arial" w:cs="Arial" w:eastAsia="Arial"/>
          <w:sz w:val="22"/>
          <w:szCs w:val="22"/>
          <w:color w:val="666667"/>
          <w:spacing w:val="-44"/>
          <w:w w:val="100"/>
          <w:position w:val="8"/>
        </w:rPr>
        <w:t> </w:t>
      </w:r>
      <w:r>
        <w:rPr>
          <w:rFonts w:ascii="Arial" w:hAnsi="Arial" w:cs="Arial" w:eastAsia="Arial"/>
          <w:sz w:val="22"/>
          <w:szCs w:val="22"/>
          <w:color w:val="A8A7AA"/>
          <w:spacing w:val="0"/>
          <w:w w:val="70"/>
          <w:position w:val="8"/>
        </w:rPr>
        <w:t>·</w:t>
      </w:r>
      <w:r>
        <w:rPr>
          <w:rFonts w:ascii="Arial" w:hAnsi="Arial" w:cs="Arial" w:eastAsia="Arial"/>
          <w:sz w:val="22"/>
          <w:szCs w:val="22"/>
          <w:color w:val="A8A7AA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2"/>
          <w:szCs w:val="22"/>
          <w:color w:val="A8A7AA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2"/>
          <w:szCs w:val="22"/>
          <w:color w:val="919797"/>
          <w:spacing w:val="0"/>
          <w:w w:val="70"/>
          <w:position w:val="4"/>
        </w:rPr>
        <w:t>."</w:t>
      </w:r>
      <w:r>
        <w:rPr>
          <w:rFonts w:ascii="Times New Roman" w:hAnsi="Times New Roman" w:cs="Times New Roman" w:eastAsia="Times New Roman"/>
          <w:sz w:val="22"/>
          <w:szCs w:val="22"/>
          <w:color w:val="919797"/>
          <w:spacing w:val="31"/>
          <w:w w:val="7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66667"/>
          <w:spacing w:val="0"/>
          <w:w w:val="70"/>
          <w:position w:val="4"/>
        </w:rPr>
        <w:t>IQe</w:t>
      </w:r>
      <w:r>
        <w:rPr>
          <w:rFonts w:ascii="Times New Roman" w:hAnsi="Times New Roman" w:cs="Times New Roman" w:eastAsia="Times New Roman"/>
          <w:sz w:val="22"/>
          <w:szCs w:val="22"/>
          <w:color w:val="666667"/>
          <w:spacing w:val="1"/>
          <w:w w:val="70"/>
          <w:position w:val="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666667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666667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6" w:lineRule="exact"/>
        <w:ind w:left="47" w:right="-20"/>
        <w:jc w:val="left"/>
        <w:tabs>
          <w:tab w:pos="1340" w:val="left"/>
          <w:tab w:pos="3040" w:val="left"/>
        </w:tabs>
        <w:rPr>
          <w:rFonts w:ascii="Arial" w:hAnsi="Arial" w:cs="Arial" w:eastAsia="Arial"/>
          <w:sz w:val="44"/>
          <w:szCs w:val="44"/>
        </w:rPr>
      </w:pPr>
      <w:rPr/>
      <w:r>
        <w:rPr>
          <w:rFonts w:ascii="Courier New" w:hAnsi="Courier New" w:cs="Courier New" w:eastAsia="Courier New"/>
          <w:sz w:val="24"/>
          <w:szCs w:val="24"/>
          <w:color w:val="313131"/>
          <w:w w:val="69"/>
          <w:position w:val="-3"/>
        </w:rPr>
        <w:t>3.</w:t>
      </w:r>
      <w:r>
        <w:rPr>
          <w:rFonts w:ascii="Courier New" w:hAnsi="Courier New" w:cs="Courier New" w:eastAsia="Courier New"/>
          <w:sz w:val="24"/>
          <w:szCs w:val="24"/>
          <w:color w:val="313131"/>
          <w:spacing w:val="-9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66667"/>
          <w:spacing w:val="0"/>
          <w:w w:val="100"/>
          <w:i/>
          <w:position w:val="-3"/>
        </w:rPr>
        <w:t>(;</w:t>
      </w:r>
      <w:r>
        <w:rPr>
          <w:rFonts w:ascii="Times New Roman" w:hAnsi="Times New Roman" w:cs="Times New Roman" w:eastAsia="Times New Roman"/>
          <w:sz w:val="16"/>
          <w:szCs w:val="16"/>
          <w:color w:val="666667"/>
          <w:spacing w:val="26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6B8B6"/>
          <w:spacing w:val="0"/>
          <w:w w:val="75"/>
          <w:i/>
          <w:position w:val="-3"/>
        </w:rPr>
        <w:t>ı</w:t>
      </w:r>
      <w:r>
        <w:rPr>
          <w:rFonts w:ascii="Times New Roman" w:hAnsi="Times New Roman" w:cs="Times New Roman" w:eastAsia="Times New Roman"/>
          <w:sz w:val="16"/>
          <w:szCs w:val="16"/>
          <w:color w:val="B6B8B6"/>
          <w:spacing w:val="0"/>
          <w:w w:val="100"/>
          <w:i/>
          <w:position w:val="-3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B6B8B6"/>
          <w:spacing w:val="0"/>
          <w:w w:val="100"/>
          <w:i/>
          <w:position w:val="-3"/>
        </w:rPr>
      </w:r>
      <w:r>
        <w:rPr>
          <w:rFonts w:ascii="Arial" w:hAnsi="Arial" w:cs="Arial" w:eastAsia="Arial"/>
          <w:sz w:val="17"/>
          <w:szCs w:val="17"/>
          <w:color w:val="919797"/>
          <w:spacing w:val="0"/>
          <w:w w:val="100"/>
          <w:position w:val="-4"/>
        </w:rPr>
        <w:t>.ı</w:t>
      </w:r>
      <w:r>
        <w:rPr>
          <w:rFonts w:ascii="Arial" w:hAnsi="Arial" w:cs="Arial" w:eastAsia="Arial"/>
          <w:sz w:val="17"/>
          <w:szCs w:val="17"/>
          <w:color w:val="919797"/>
          <w:spacing w:val="32"/>
          <w:w w:val="100"/>
          <w:position w:val="-4"/>
        </w:rPr>
        <w:t> </w:t>
      </w:r>
      <w:r>
        <w:rPr>
          <w:rFonts w:ascii="Arial" w:hAnsi="Arial" w:cs="Arial" w:eastAsia="Arial"/>
          <w:sz w:val="22"/>
          <w:szCs w:val="22"/>
          <w:color w:val="666667"/>
          <w:spacing w:val="0"/>
          <w:w w:val="100"/>
          <w:position w:val="-4"/>
        </w:rPr>
        <w:t>flmiri</w:t>
        <w:tab/>
      </w:r>
      <w:r>
        <w:rPr>
          <w:rFonts w:ascii="Arial" w:hAnsi="Arial" w:cs="Arial" w:eastAsia="Arial"/>
          <w:sz w:val="22"/>
          <w:szCs w:val="22"/>
          <w:color w:val="666667"/>
          <w:spacing w:val="0"/>
          <w:w w:val="100"/>
          <w:position w:val="-4"/>
        </w:rPr>
      </w:r>
      <w:r>
        <w:rPr>
          <w:rFonts w:ascii="Arial" w:hAnsi="Arial" w:cs="Arial" w:eastAsia="Arial"/>
          <w:sz w:val="44"/>
          <w:szCs w:val="44"/>
          <w:color w:val="444B7C"/>
          <w:spacing w:val="0"/>
          <w:w w:val="206"/>
          <w:i/>
          <w:position w:val="-20"/>
        </w:rPr>
        <w:t>t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300"/>
          <w:cols w:num="2" w:equalWidth="0">
            <w:col w:w="647" w:space="1706"/>
            <w:col w:w="8967"/>
          </w:cols>
        </w:sectPr>
      </w:pPr>
      <w:rPr/>
    </w:p>
    <w:p>
      <w:pPr>
        <w:spacing w:before="0" w:after="0" w:line="270" w:lineRule="exact"/>
        <w:ind w:left="4972" w:right="-107"/>
        <w:jc w:val="left"/>
        <w:tabs>
          <w:tab w:pos="8500" w:val="left"/>
          <w:tab w:pos="8780" w:val="left"/>
        </w:tabs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Times New Roman" w:hAnsi="Times New Roman" w:cs="Times New Roman" w:eastAsia="Times New Roman"/>
          <w:sz w:val="42"/>
          <w:szCs w:val="42"/>
          <w:color w:val="4B4B4B"/>
          <w:spacing w:val="0"/>
          <w:w w:val="76"/>
          <w:position w:val="-14"/>
        </w:rPr>
        <w:t>öte</w:t>
      </w:r>
      <w:r>
        <w:rPr>
          <w:rFonts w:ascii="Times New Roman" w:hAnsi="Times New Roman" w:cs="Times New Roman" w:eastAsia="Times New Roman"/>
          <w:sz w:val="42"/>
          <w:szCs w:val="42"/>
          <w:color w:val="4B4B4B"/>
          <w:spacing w:val="30"/>
          <w:w w:val="76"/>
          <w:position w:val="-1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7"/>
          <w:w w:val="100"/>
          <w:position w:val="-14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4"/>
        </w:rPr>
        <w:t>EN</w:t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13131"/>
          <w:spacing w:val="0"/>
          <w:w w:val="100"/>
          <w:position w:val="-14"/>
        </w:rPr>
      </w:r>
      <w:r>
        <w:rPr>
          <w:rFonts w:ascii="Arial" w:hAnsi="Arial" w:cs="Arial" w:eastAsia="Arial"/>
          <w:sz w:val="18"/>
          <w:szCs w:val="18"/>
          <w:color w:val="919797"/>
          <w:spacing w:val="0"/>
          <w:w w:val="130"/>
          <w:position w:val="-11"/>
        </w:rPr>
        <w:t>.</w:t>
      </w:r>
      <w:r>
        <w:rPr>
          <w:rFonts w:ascii="Arial" w:hAnsi="Arial" w:cs="Arial" w:eastAsia="Arial"/>
          <w:sz w:val="18"/>
          <w:szCs w:val="18"/>
          <w:color w:val="919797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18"/>
          <w:szCs w:val="18"/>
          <w:color w:val="919797"/>
          <w:spacing w:val="0"/>
          <w:w w:val="100"/>
          <w:position w:val="-11"/>
        </w:rPr>
      </w:r>
      <w:r>
        <w:rPr>
          <w:rFonts w:ascii="Arial" w:hAnsi="Arial" w:cs="Arial" w:eastAsia="Arial"/>
          <w:sz w:val="40"/>
          <w:szCs w:val="40"/>
          <w:color w:val="131C89"/>
          <w:spacing w:val="0"/>
          <w:w w:val="62"/>
          <w:position w:val="-11"/>
        </w:rPr>
        <w:t>"'</w:t>
      </w:r>
      <w:r>
        <w:rPr>
          <w:rFonts w:ascii="Arial" w:hAnsi="Arial" w:cs="Arial" w:eastAsia="Arial"/>
          <w:sz w:val="40"/>
          <w:szCs w:val="40"/>
          <w:color w:val="131C89"/>
          <w:spacing w:val="0"/>
          <w:w w:val="62"/>
          <w:position w:val="-11"/>
        </w:rPr>
        <w:t> </w:t>
      </w:r>
      <w:r>
        <w:rPr>
          <w:rFonts w:ascii="Arial" w:hAnsi="Arial" w:cs="Arial" w:eastAsia="Arial"/>
          <w:sz w:val="40"/>
          <w:szCs w:val="40"/>
          <w:color w:val="131C89"/>
          <w:spacing w:val="27"/>
          <w:w w:val="62"/>
          <w:position w:val="-11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B6B8B6"/>
          <w:spacing w:val="0"/>
          <w:w w:val="21"/>
          <w:position w:val="-16"/>
        </w:rPr>
        <w:t>-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162" w:lineRule="exact"/>
        <w:ind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23"/>
          <w:szCs w:val="23"/>
          <w:color w:val="A8A7AA"/>
          <w:spacing w:val="0"/>
          <w:w w:val="81"/>
          <w:position w:val="-9"/>
        </w:rPr>
        <w:t>.</w:t>
      </w:r>
      <w:r>
        <w:rPr>
          <w:rFonts w:ascii="Arial" w:hAnsi="Arial" w:cs="Arial" w:eastAsia="Arial"/>
          <w:sz w:val="23"/>
          <w:szCs w:val="23"/>
          <w:color w:val="A8A7AA"/>
          <w:spacing w:val="42"/>
          <w:w w:val="81"/>
          <w:position w:val="-9"/>
        </w:rPr>
        <w:t> </w:t>
      </w:r>
      <w:r>
        <w:rPr>
          <w:rFonts w:ascii="Arial" w:hAnsi="Arial" w:cs="Arial" w:eastAsia="Arial"/>
          <w:sz w:val="12"/>
          <w:szCs w:val="12"/>
          <w:color w:val="A8A7AA"/>
          <w:spacing w:val="0"/>
          <w:w w:val="113"/>
          <w:position w:val="-9"/>
        </w:rPr>
        <w:t>-'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300"/>
          <w:cols w:num="2" w:equalWidth="0">
            <w:col w:w="9118" w:space="343"/>
            <w:col w:w="1859"/>
          </w:cols>
        </w:sectPr>
      </w:pPr>
      <w:rPr/>
    </w:p>
    <w:p>
      <w:pPr>
        <w:spacing w:before="0" w:after="0" w:line="302" w:lineRule="exact"/>
        <w:ind w:left="5147" w:right="-20"/>
        <w:jc w:val="left"/>
        <w:tabs>
          <w:tab w:pos="7420" w:val="left"/>
          <w:tab w:pos="8820" w:val="left"/>
          <w:tab w:pos="958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position w:val="-10"/>
        </w:rPr>
        <w:t>tf.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position w:val="-10"/>
        </w:rPr>
        <w:t> 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65"/>
          <w:position w:val="-10"/>
        </w:rPr>
        <w:t>.</w:t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position w:val="-10"/>
        </w:rPr>
        <w:tab/>
      </w:r>
      <w:r>
        <w:rPr>
          <w:rFonts w:ascii="Arial" w:hAnsi="Arial" w:cs="Arial" w:eastAsia="Arial"/>
          <w:sz w:val="19"/>
          <w:szCs w:val="19"/>
          <w:color w:val="4B4B4B"/>
          <w:spacing w:val="0"/>
          <w:w w:val="100"/>
          <w:position w:val="-10"/>
        </w:rPr>
      </w:r>
      <w:r>
        <w:rPr>
          <w:rFonts w:ascii="Times New Roman" w:hAnsi="Times New Roman" w:cs="Times New Roman" w:eastAsia="Times New Roman"/>
          <w:sz w:val="54"/>
          <w:szCs w:val="54"/>
          <w:color w:val="131C89"/>
          <w:spacing w:val="0"/>
          <w:w w:val="100"/>
          <w:i/>
          <w:position w:val="-19"/>
        </w:rPr>
      </w:r>
      <w:r>
        <w:rPr>
          <w:rFonts w:ascii="Times New Roman" w:hAnsi="Times New Roman" w:cs="Times New Roman" w:eastAsia="Times New Roman"/>
          <w:sz w:val="54"/>
          <w:szCs w:val="54"/>
          <w:color w:val="131C89"/>
          <w:spacing w:val="0"/>
          <w:w w:val="100"/>
          <w:i/>
          <w:u w:val="single" w:color="2B38A3"/>
          <w:position w:val="-19"/>
        </w:rPr>
        <w:t> </w:t>
      </w:r>
      <w:r>
        <w:rPr>
          <w:rFonts w:ascii="Times New Roman" w:hAnsi="Times New Roman" w:cs="Times New Roman" w:eastAsia="Times New Roman"/>
          <w:sz w:val="54"/>
          <w:szCs w:val="54"/>
          <w:color w:val="131C89"/>
          <w:spacing w:val="-29"/>
          <w:w w:val="100"/>
          <w:i/>
          <w:u w:val="single" w:color="2B38A3"/>
          <w:position w:val="-19"/>
        </w:rPr>
        <w:t> </w:t>
      </w:r>
      <w:r>
        <w:rPr>
          <w:rFonts w:ascii="Times New Roman" w:hAnsi="Times New Roman" w:cs="Times New Roman" w:eastAsia="Times New Roman"/>
          <w:sz w:val="54"/>
          <w:szCs w:val="54"/>
          <w:color w:val="131C89"/>
          <w:spacing w:val="-29"/>
          <w:w w:val="100"/>
          <w:i/>
          <w:u w:val="single" w:color="2B38A3"/>
          <w:position w:val="-19"/>
        </w:rPr>
      </w:r>
      <w:r>
        <w:rPr>
          <w:rFonts w:ascii="Times New Roman" w:hAnsi="Times New Roman" w:cs="Times New Roman" w:eastAsia="Times New Roman"/>
          <w:sz w:val="54"/>
          <w:szCs w:val="54"/>
          <w:color w:val="131C89"/>
          <w:spacing w:val="0"/>
          <w:w w:val="165"/>
          <w:i/>
          <w:u w:val="single" w:color="2B38A3"/>
          <w:position w:val="-19"/>
        </w:rPr>
        <w:t>(</w:t>
      </w:r>
      <w:r>
        <w:rPr>
          <w:rFonts w:ascii="Times New Roman" w:hAnsi="Times New Roman" w:cs="Times New Roman" w:eastAsia="Times New Roman"/>
          <w:sz w:val="54"/>
          <w:szCs w:val="54"/>
          <w:color w:val="131C89"/>
          <w:spacing w:val="79"/>
          <w:w w:val="165"/>
          <w:i/>
          <w:u w:val="single" w:color="2B38A3"/>
          <w:position w:val="-19"/>
        </w:rPr>
        <w:t> </w:t>
      </w:r>
      <w:r>
        <w:rPr>
          <w:rFonts w:ascii="Times New Roman" w:hAnsi="Times New Roman" w:cs="Times New Roman" w:eastAsia="Times New Roman"/>
          <w:sz w:val="54"/>
          <w:szCs w:val="54"/>
          <w:color w:val="131C89"/>
          <w:spacing w:val="-217"/>
          <w:w w:val="165"/>
          <w:i/>
          <w:position w:val="-19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A8A7AA"/>
          <w:spacing w:val="0"/>
          <w:w w:val="106"/>
          <w:position w:val="-5"/>
        </w:rPr>
        <w:t>·</w:t>
      </w:r>
      <w:r>
        <w:rPr>
          <w:rFonts w:ascii="Times New Roman" w:hAnsi="Times New Roman" w:cs="Times New Roman" w:eastAsia="Times New Roman"/>
          <w:sz w:val="26"/>
          <w:szCs w:val="26"/>
          <w:color w:val="A8A7AA"/>
          <w:spacing w:val="-47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66667"/>
          <w:spacing w:val="-47"/>
          <w:w w:val="61"/>
          <w:position w:val="-5"/>
        </w:rPr>
      </w:r>
      <w:r>
        <w:rPr>
          <w:rFonts w:ascii="Times New Roman" w:hAnsi="Times New Roman" w:cs="Times New Roman" w:eastAsia="Times New Roman"/>
          <w:sz w:val="26"/>
          <w:szCs w:val="26"/>
          <w:color w:val="666667"/>
          <w:spacing w:val="0"/>
          <w:w w:val="61"/>
          <w:u w:val="thick" w:color="444F7C"/>
          <w:position w:val="-5"/>
        </w:rPr>
        <w:t>,</w:t>
      </w:r>
      <w:r>
        <w:rPr>
          <w:rFonts w:ascii="Times New Roman" w:hAnsi="Times New Roman" w:cs="Times New Roman" w:eastAsia="Times New Roman"/>
          <w:sz w:val="26"/>
          <w:szCs w:val="26"/>
          <w:color w:val="666667"/>
          <w:spacing w:val="0"/>
          <w:w w:val="61"/>
          <w:u w:val="thick" w:color="444F7C"/>
          <w:position w:val="-5"/>
        </w:rPr>
      </w:r>
      <w:r>
        <w:rPr>
          <w:rFonts w:ascii="Times New Roman" w:hAnsi="Times New Roman" w:cs="Times New Roman" w:eastAsia="Times New Roman"/>
          <w:sz w:val="26"/>
          <w:szCs w:val="26"/>
          <w:color w:val="666667"/>
          <w:spacing w:val="-25"/>
          <w:w w:val="60"/>
          <w:u w:val="thick" w:color="444F7C"/>
          <w:position w:val="-5"/>
        </w:rPr>
        <w:t>;</w:t>
      </w:r>
      <w:r>
        <w:rPr>
          <w:rFonts w:ascii="Times New Roman" w:hAnsi="Times New Roman" w:cs="Times New Roman" w:eastAsia="Times New Roman"/>
          <w:sz w:val="26"/>
          <w:szCs w:val="26"/>
          <w:color w:val="666667"/>
          <w:spacing w:val="-25"/>
          <w:w w:val="60"/>
          <w:u w:val="thick" w:color="444F7C"/>
          <w:position w:val="-5"/>
        </w:rPr>
      </w:r>
      <w:r>
        <w:rPr>
          <w:rFonts w:ascii="Times New Roman" w:hAnsi="Times New Roman" w:cs="Times New Roman" w:eastAsia="Times New Roman"/>
          <w:sz w:val="26"/>
          <w:szCs w:val="26"/>
          <w:color w:val="666667"/>
          <w:spacing w:val="-50"/>
          <w:w w:val="100"/>
          <w:u w:val="thick" w:color="444F7C"/>
          <w:position w:val="-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66667"/>
          <w:spacing w:val="-50"/>
          <w:w w:val="100"/>
          <w:u w:val="thick" w:color="444F7C"/>
          <w:position w:val="-5"/>
        </w:rPr>
      </w:r>
      <w:r>
        <w:rPr>
          <w:rFonts w:ascii="Times New Roman" w:hAnsi="Times New Roman" w:cs="Times New Roman" w:eastAsia="Times New Roman"/>
          <w:sz w:val="26"/>
          <w:szCs w:val="26"/>
          <w:color w:val="666667"/>
          <w:spacing w:val="0"/>
          <w:w w:val="61"/>
          <w:u w:val="thick" w:color="444F7C"/>
          <w:position w:val="-5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666667"/>
          <w:spacing w:val="25"/>
          <w:w w:val="61"/>
          <w:u w:val="thick" w:color="444F7C"/>
          <w:position w:val="-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666667"/>
          <w:spacing w:val="0"/>
          <w:w w:val="61"/>
          <w:u w:val="thick" w:color="444F7C"/>
          <w:position w:val="-5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666667"/>
          <w:spacing w:val="0"/>
          <w:w w:val="61"/>
          <w:u w:val="thick" w:color="444F7C"/>
          <w:position w:val="-5"/>
        </w:rPr>
      </w:r>
      <w:r>
        <w:rPr>
          <w:rFonts w:ascii="Times New Roman" w:hAnsi="Times New Roman" w:cs="Times New Roman" w:eastAsia="Times New Roman"/>
          <w:sz w:val="26"/>
          <w:szCs w:val="26"/>
          <w:color w:val="666667"/>
          <w:spacing w:val="0"/>
          <w:w w:val="61"/>
          <w:u w:val="thick" w:color="444F7C"/>
          <w:position w:val="-5"/>
        </w:rPr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0"/>
          <w:w w:val="202"/>
          <w:u w:val="thick" w:color="444F7C"/>
          <w:position w:val="-5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0"/>
          <w:w w:val="202"/>
          <w:u w:val="thick" w:color="444F7C"/>
          <w:position w:val="-5"/>
        </w:rPr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0"/>
          <w:w w:val="202"/>
          <w:u w:val="thick" w:color="444F7C"/>
          <w:position w:val="-5"/>
        </w:rPr>
        <w:t>t</w:t>
      </w:r>
      <w:r>
        <w:rPr>
          <w:rFonts w:ascii="Times New Roman" w:hAnsi="Times New Roman" w:cs="Times New Roman" w:eastAsia="Times New Roman"/>
          <w:sz w:val="26"/>
          <w:szCs w:val="26"/>
          <w:color w:val="4B4B4B"/>
          <w:spacing w:val="-14"/>
          <w:w w:val="202"/>
          <w:u w:val="thick" w:color="444F7C"/>
          <w:position w:val="-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6B8B6"/>
          <w:spacing w:val="0"/>
          <w:w w:val="73"/>
          <w:u w:val="thick" w:color="444F7C"/>
          <w:position w:val="-5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B6B8B6"/>
          <w:spacing w:val="18"/>
          <w:w w:val="73"/>
          <w:u w:val="thick" w:color="444F7C"/>
          <w:position w:val="-5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B6B8B6"/>
          <w:spacing w:val="0"/>
          <w:w w:val="73"/>
          <w:u w:val="thick" w:color="444F7C"/>
          <w:position w:val="-5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B6B8B6"/>
          <w:spacing w:val="0"/>
          <w:w w:val="73"/>
          <w:u w:val="thick" w:color="444F7C"/>
          <w:position w:val="-5"/>
        </w:rPr>
      </w:r>
      <w:r>
        <w:rPr>
          <w:rFonts w:ascii="Times New Roman" w:hAnsi="Times New Roman" w:cs="Times New Roman" w:eastAsia="Times New Roman"/>
          <w:sz w:val="26"/>
          <w:szCs w:val="26"/>
          <w:color w:val="B6B8B6"/>
          <w:spacing w:val="0"/>
          <w:w w:val="73"/>
          <w:position w:val="-5"/>
        </w:rPr>
      </w:r>
      <w:r>
        <w:rPr>
          <w:rFonts w:ascii="Times New Roman" w:hAnsi="Times New Roman" w:cs="Times New Roman" w:eastAsia="Times New Roman"/>
          <w:sz w:val="26"/>
          <w:szCs w:val="26"/>
          <w:color w:val="B6B8B6"/>
          <w:spacing w:val="0"/>
          <w:w w:val="73"/>
          <w:position w:val="-5"/>
        </w:rPr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0"/>
          <w:w w:val="100"/>
          <w:position w:val="-5"/>
        </w:rPr>
        <w:t>'if'I</w:t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0"/>
          <w:w w:val="100"/>
          <w:position w:val="-5"/>
        </w:rPr>
        <w:t>I</w:t>
      </w:r>
      <w:r>
        <w:rPr>
          <w:rFonts w:ascii="Times New Roman" w:hAnsi="Times New Roman" w:cs="Times New Roman" w:eastAsia="Times New Roman"/>
          <w:sz w:val="14"/>
          <w:szCs w:val="14"/>
          <w:color w:val="4B4B4B"/>
          <w:spacing w:val="2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66667"/>
          <w:spacing w:val="0"/>
          <w:w w:val="156"/>
          <w:position w:val="-5"/>
        </w:rPr>
        <w:t>W</w:t>
      </w:r>
      <w:r>
        <w:rPr>
          <w:rFonts w:ascii="Times New Roman" w:hAnsi="Times New Roman" w:cs="Times New Roman" w:eastAsia="Times New Roman"/>
          <w:sz w:val="14"/>
          <w:szCs w:val="14"/>
          <w:color w:val="666667"/>
          <w:spacing w:val="7"/>
          <w:w w:val="156"/>
          <w:position w:val="-5"/>
        </w:rPr>
        <w:t>T</w:t>
      </w:r>
      <w:r>
        <w:rPr>
          <w:rFonts w:ascii="Times New Roman" w:hAnsi="Times New Roman" w:cs="Times New Roman" w:eastAsia="Times New Roman"/>
          <w:sz w:val="14"/>
          <w:szCs w:val="14"/>
          <w:color w:val="919797"/>
          <w:spacing w:val="0"/>
          <w:w w:val="168"/>
          <w:position w:val="-5"/>
        </w:rPr>
        <w:t>"</w:t>
      </w:r>
      <w:r>
        <w:rPr>
          <w:rFonts w:ascii="Times New Roman" w:hAnsi="Times New Roman" w:cs="Times New Roman" w:eastAsia="Times New Roman"/>
          <w:sz w:val="14"/>
          <w:szCs w:val="14"/>
          <w:color w:val="919797"/>
          <w:spacing w:val="-17"/>
          <w:w w:val="168"/>
          <w:position w:val="-5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B6B8B6"/>
          <w:spacing w:val="0"/>
          <w:w w:val="109"/>
          <w:position w:val="-5"/>
        </w:rPr>
        <w:t>''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300"/>
        </w:sectPr>
      </w:pPr>
      <w:rPr/>
    </w:p>
    <w:p>
      <w:pPr>
        <w:spacing w:before="0" w:after="0" w:line="216" w:lineRule="exact"/>
        <w:ind w:right="-20"/>
        <w:jc w:val="right"/>
        <w:rPr>
          <w:rFonts w:ascii="Times New Roman" w:hAnsi="Times New Roman" w:cs="Times New Roman" w:eastAsia="Times New Roman"/>
          <w:sz w:val="42"/>
          <w:szCs w:val="42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7E7E80"/>
          <w:spacing w:val="-29"/>
          <w:w w:val="77"/>
          <w:position w:val="4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4B4B4B"/>
          <w:spacing w:val="-32"/>
          <w:w w:val="99"/>
          <w:position w:val="-18"/>
        </w:rPr>
        <w:t>t</w:t>
      </w:r>
      <w:r>
        <w:rPr>
          <w:rFonts w:ascii="Times New Roman" w:hAnsi="Times New Roman" w:cs="Times New Roman" w:eastAsia="Times New Roman"/>
          <w:sz w:val="17"/>
          <w:szCs w:val="17"/>
          <w:color w:val="B6B8B6"/>
          <w:spacing w:val="-42"/>
          <w:w w:val="108"/>
          <w:b/>
          <w:bCs/>
          <w:position w:val="4"/>
        </w:rPr>
        <w:t>·</w:t>
      </w:r>
      <w:r>
        <w:rPr>
          <w:rFonts w:ascii="Times New Roman" w:hAnsi="Times New Roman" w:cs="Times New Roman" w:eastAsia="Times New Roman"/>
          <w:sz w:val="42"/>
          <w:szCs w:val="42"/>
          <w:color w:val="313131"/>
          <w:spacing w:val="-113"/>
          <w:w w:val="77"/>
          <w:position w:val="-18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1A1F67"/>
          <w:spacing w:val="0"/>
          <w:w w:val="89"/>
          <w:b/>
          <w:bCs/>
          <w:position w:val="4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1A1F67"/>
          <w:spacing w:val="-23"/>
          <w:w w:val="89"/>
          <w:b/>
          <w:bCs/>
          <w:position w:val="4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4B4B4B"/>
          <w:spacing w:val="-97"/>
          <w:w w:val="41"/>
          <w:position w:val="-18"/>
        </w:rPr>
        <w:t>"</w:t>
      </w:r>
      <w:r>
        <w:rPr>
          <w:rFonts w:ascii="Times New Roman" w:hAnsi="Times New Roman" w:cs="Times New Roman" w:eastAsia="Times New Roman"/>
          <w:sz w:val="17"/>
          <w:szCs w:val="17"/>
          <w:color w:val="1A1F67"/>
          <w:spacing w:val="0"/>
          <w:w w:val="88"/>
          <w:b/>
          <w:bCs/>
          <w:position w:val="4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1A1F67"/>
          <w:spacing w:val="-75"/>
          <w:w w:val="89"/>
          <w:b/>
          <w:bCs/>
          <w:position w:val="4"/>
        </w:rPr>
        <w:t>a</w:t>
      </w:r>
      <w:r>
        <w:rPr>
          <w:rFonts w:ascii="Times New Roman" w:hAnsi="Times New Roman" w:cs="Times New Roman" w:eastAsia="Times New Roman"/>
          <w:sz w:val="42"/>
          <w:szCs w:val="42"/>
          <w:color w:val="4B4B4B"/>
          <w:spacing w:val="-47"/>
          <w:w w:val="40"/>
          <w:position w:val="-18"/>
        </w:rPr>
        <w:t>&gt;</w:t>
      </w:r>
      <w:r>
        <w:rPr>
          <w:rFonts w:ascii="Times New Roman" w:hAnsi="Times New Roman" w:cs="Times New Roman" w:eastAsia="Times New Roman"/>
          <w:sz w:val="17"/>
          <w:szCs w:val="17"/>
          <w:color w:val="1A1F67"/>
          <w:spacing w:val="-14"/>
          <w:w w:val="88"/>
          <w:b/>
          <w:bCs/>
          <w:position w:val="4"/>
        </w:rPr>
        <w:t>ı</w:t>
      </w:r>
      <w:r>
        <w:rPr>
          <w:rFonts w:ascii="Times New Roman" w:hAnsi="Times New Roman" w:cs="Times New Roman" w:eastAsia="Times New Roman"/>
          <w:sz w:val="42"/>
          <w:szCs w:val="42"/>
          <w:color w:val="4B4B4B"/>
          <w:spacing w:val="0"/>
          <w:w w:val="40"/>
          <w:position w:val="-18"/>
        </w:rPr>
        <w:t>J: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831" w:right="917"/>
        <w:jc w:val="center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7E7E80"/>
          <w:w w:val="141"/>
          <w:i/>
        </w:rPr>
        <w:t>Y</w:t>
      </w:r>
      <w:r>
        <w:rPr>
          <w:rFonts w:ascii="Arial" w:hAnsi="Arial" w:cs="Arial" w:eastAsia="Arial"/>
          <w:sz w:val="17"/>
          <w:szCs w:val="17"/>
          <w:color w:val="7E7E80"/>
          <w:spacing w:val="-2"/>
          <w:w w:val="142"/>
          <w:i/>
        </w:rPr>
        <w:t>L</w:t>
      </w:r>
      <w:r>
        <w:rPr>
          <w:rFonts w:ascii="Arial" w:hAnsi="Arial" w:cs="Arial" w:eastAsia="Arial"/>
          <w:sz w:val="17"/>
          <w:szCs w:val="17"/>
          <w:color w:val="666667"/>
          <w:spacing w:val="0"/>
          <w:w w:val="41"/>
          <w:i/>
        </w:rPr>
        <w:t>'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43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B4B4B"/>
          <w:w w:val="84"/>
          <w:position w:val="-15"/>
        </w:rPr>
        <w:t>.Yahgı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8"/>
          <w:w w:val="85"/>
          <w:position w:val="-1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B6B8B6"/>
          <w:spacing w:val="0"/>
          <w:w w:val="42"/>
          <w:position w:val="-15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B6B8B6"/>
          <w:spacing w:val="-8"/>
          <w:w w:val="42"/>
          <w:position w:val="-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B4B4B"/>
          <w:spacing w:val="11"/>
          <w:w w:val="67"/>
          <w:position w:val="-15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0"/>
          <w:w w:val="104"/>
          <w:position w:val="-1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66667"/>
          <w:spacing w:val="-8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7"/>
          <w:spacing w:val="0"/>
          <w:w w:val="74"/>
          <w:position w:val="-15"/>
        </w:rPr>
        <w:t>Ad</w:t>
      </w:r>
      <w:r>
        <w:rPr>
          <w:rFonts w:ascii="Times New Roman" w:hAnsi="Times New Roman" w:cs="Times New Roman" w:eastAsia="Times New Roman"/>
          <w:sz w:val="20"/>
          <w:szCs w:val="20"/>
          <w:color w:val="666667"/>
          <w:spacing w:val="-34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0"/>
          <w:w w:val="41"/>
          <w:position w:val="-15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B4B4B"/>
          <w:spacing w:val="-36"/>
          <w:w w:val="100"/>
          <w:position w:val="-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A8A7AA"/>
          <w:spacing w:val="0"/>
          <w:w w:val="61"/>
          <w:position w:val="-1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300"/>
          <w:cols w:num="2" w:equalWidth="0">
            <w:col w:w="8753" w:space="411"/>
            <w:col w:w="2156"/>
          </w:cols>
        </w:sectPr>
      </w:pPr>
      <w:rPr/>
    </w:p>
    <w:p>
      <w:pPr>
        <w:spacing w:before="0" w:after="0" w:line="717" w:lineRule="exact"/>
        <w:ind w:left="3726" w:right="-173"/>
        <w:jc w:val="left"/>
        <w:tabs>
          <w:tab w:pos="4080" w:val="left"/>
          <w:tab w:pos="5080" w:val="left"/>
        </w:tabs>
        <w:rPr>
          <w:rFonts w:ascii="Times New Roman" w:hAnsi="Times New Roman" w:cs="Times New Roman" w:eastAsia="Times New Roman"/>
          <w:sz w:val="76"/>
          <w:szCs w:val="76"/>
        </w:rPr>
      </w:pPr>
      <w:rPr/>
      <w:r>
        <w:rPr>
          <w:rFonts w:ascii="Arial" w:hAnsi="Arial" w:cs="Arial" w:eastAsia="Arial"/>
          <w:sz w:val="28"/>
          <w:szCs w:val="28"/>
          <w:color w:val="919797"/>
          <w:spacing w:val="-32"/>
          <w:w w:val="117"/>
          <w:position w:val="-24"/>
        </w:rPr>
        <w:t>.</w:t>
      </w:r>
      <w:r>
        <w:rPr>
          <w:rFonts w:ascii="Arial" w:hAnsi="Arial" w:cs="Arial" w:eastAsia="Arial"/>
          <w:sz w:val="28"/>
          <w:szCs w:val="28"/>
          <w:color w:val="9A97CF"/>
          <w:spacing w:val="0"/>
          <w:w w:val="83"/>
          <w:position w:val="-24"/>
        </w:rPr>
        <w:t>.</w:t>
      </w:r>
      <w:r>
        <w:rPr>
          <w:rFonts w:ascii="Arial" w:hAnsi="Arial" w:cs="Arial" w:eastAsia="Arial"/>
          <w:sz w:val="28"/>
          <w:szCs w:val="28"/>
          <w:color w:val="9A97CF"/>
          <w:spacing w:val="0"/>
          <w:w w:val="100"/>
          <w:position w:val="-24"/>
        </w:rPr>
        <w:tab/>
      </w:r>
      <w:r>
        <w:rPr>
          <w:rFonts w:ascii="Arial" w:hAnsi="Arial" w:cs="Arial" w:eastAsia="Arial"/>
          <w:sz w:val="28"/>
          <w:szCs w:val="28"/>
          <w:color w:val="9A97CF"/>
          <w:spacing w:val="0"/>
          <w:w w:val="100"/>
          <w:position w:val="-24"/>
        </w:rPr>
      </w:r>
      <w:r>
        <w:rPr>
          <w:rFonts w:ascii="Arial" w:hAnsi="Arial" w:cs="Arial" w:eastAsia="Arial"/>
          <w:sz w:val="46"/>
          <w:szCs w:val="46"/>
          <w:color w:val="3A46A0"/>
          <w:spacing w:val="0"/>
          <w:w w:val="122"/>
          <w:position w:val="-22"/>
        </w:rPr>
        <w:t>-</w:t>
      </w:r>
      <w:r>
        <w:rPr>
          <w:rFonts w:ascii="Arial" w:hAnsi="Arial" w:cs="Arial" w:eastAsia="Arial"/>
          <w:sz w:val="46"/>
          <w:szCs w:val="46"/>
          <w:color w:val="3A46A0"/>
          <w:spacing w:val="-112"/>
          <w:w w:val="122"/>
          <w:position w:val="-22"/>
        </w:rPr>
        <w:t> </w:t>
      </w:r>
      <w:r>
        <w:rPr>
          <w:rFonts w:ascii="Arial" w:hAnsi="Arial" w:cs="Arial" w:eastAsia="Arial"/>
          <w:sz w:val="46"/>
          <w:szCs w:val="46"/>
          <w:color w:val="3A46A0"/>
          <w:spacing w:val="0"/>
          <w:w w:val="100"/>
          <w:position w:val="-22"/>
        </w:rPr>
        <w:tab/>
      </w:r>
      <w:r>
        <w:rPr>
          <w:rFonts w:ascii="Arial" w:hAnsi="Arial" w:cs="Arial" w:eastAsia="Arial"/>
          <w:sz w:val="46"/>
          <w:szCs w:val="46"/>
          <w:color w:val="3A46A0"/>
          <w:spacing w:val="0"/>
          <w:w w:val="100"/>
          <w:position w:val="-22"/>
        </w:rPr>
      </w:r>
      <w:r>
        <w:rPr>
          <w:rFonts w:ascii="Times New Roman" w:hAnsi="Times New Roman" w:cs="Times New Roman" w:eastAsia="Times New Roman"/>
          <w:sz w:val="76"/>
          <w:szCs w:val="76"/>
          <w:color w:val="2F367B"/>
          <w:spacing w:val="0"/>
          <w:w w:val="122"/>
          <w:position w:val="-4"/>
        </w:rPr>
        <w:t>V</w:t>
      </w:r>
      <w:r>
        <w:rPr>
          <w:rFonts w:ascii="Times New Roman" w:hAnsi="Times New Roman" w:cs="Times New Roman" w:eastAsia="Times New Roman"/>
          <w:sz w:val="76"/>
          <w:szCs w:val="76"/>
          <w:color w:val="000000"/>
          <w:spacing w:val="0"/>
          <w:w w:val="100"/>
          <w:position w:val="0"/>
        </w:rPr>
      </w:r>
    </w:p>
    <w:p>
      <w:pPr>
        <w:spacing w:before="7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199" w:lineRule="exact"/>
        <w:ind w:left="-34" w:right="909"/>
        <w:jc w:val="center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919797"/>
          <w:spacing w:val="0"/>
          <w:w w:val="68"/>
          <w:position w:val="-1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919797"/>
          <w:spacing w:val="25"/>
          <w:w w:val="68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A8A7AA"/>
          <w:spacing w:val="0"/>
          <w:w w:val="166"/>
          <w:position w:val="-1"/>
        </w:rPr>
        <w:t>.•</w:t>
      </w:r>
      <w:r>
        <w:rPr>
          <w:rFonts w:ascii="Times New Roman" w:hAnsi="Times New Roman" w:cs="Times New Roman" w:eastAsia="Times New Roman"/>
          <w:sz w:val="16"/>
          <w:szCs w:val="16"/>
          <w:color w:val="A8A7AA"/>
          <w:spacing w:val="-8"/>
          <w:w w:val="166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13131"/>
          <w:spacing w:val="12"/>
          <w:w w:val="60"/>
          <w:position w:val="-1"/>
        </w:rPr>
        <w:t>O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1"/>
          <w:position w:val="-1"/>
        </w:rPr>
        <w:t>da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1"/>
          <w:position w:val="-1"/>
        </w:rPr>
        <w:t>a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  <w:position w:val="-1"/>
        </w:rPr>
        <w:t>t</w:t>
      </w:r>
      <w:r>
        <w:rPr>
          <w:rFonts w:ascii="Arial" w:hAnsi="Arial" w:cs="Arial" w:eastAsia="Arial"/>
          <w:sz w:val="18"/>
          <w:szCs w:val="18"/>
          <w:color w:val="4B4B4B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919797"/>
          <w:spacing w:val="-7"/>
          <w:w w:val="156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A8A7AA"/>
          <w:spacing w:val="-17"/>
          <w:w w:val="157"/>
          <w:position w:val="-1"/>
        </w:rPr>
        <w:t>·</w:t>
      </w:r>
      <w:r>
        <w:rPr>
          <w:rFonts w:ascii="Arial" w:hAnsi="Arial" w:cs="Arial" w:eastAsia="Arial"/>
          <w:sz w:val="18"/>
          <w:szCs w:val="18"/>
          <w:color w:val="666667"/>
          <w:spacing w:val="1"/>
          <w:w w:val="82"/>
          <w:position w:val="-1"/>
        </w:rPr>
        <w:t>Ş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0"/>
          <w:position w:val="-1"/>
        </w:rPr>
        <w:t>u</w:t>
      </w:r>
      <w:r>
        <w:rPr>
          <w:rFonts w:ascii="Arial" w:hAnsi="Arial" w:cs="Arial" w:eastAsia="Arial"/>
          <w:sz w:val="18"/>
          <w:szCs w:val="18"/>
          <w:color w:val="4B4B4B"/>
          <w:spacing w:val="-23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666667"/>
          <w:spacing w:val="0"/>
          <w:w w:val="102"/>
          <w:position w:val="-1"/>
        </w:rPr>
        <w:t>a</w:t>
      </w:r>
      <w:r>
        <w:rPr>
          <w:rFonts w:ascii="Arial" w:hAnsi="Arial" w:cs="Arial" w:eastAsia="Arial"/>
          <w:sz w:val="18"/>
          <w:szCs w:val="18"/>
          <w:color w:val="666667"/>
          <w:spacing w:val="-5"/>
          <w:w w:val="101"/>
          <w:position w:val="-1"/>
        </w:rPr>
        <w:t>"</w:t>
      </w:r>
      <w:r>
        <w:rPr>
          <w:rFonts w:ascii="Arial" w:hAnsi="Arial" w:cs="Arial" w:eastAsia="Arial"/>
          <w:sz w:val="18"/>
          <w:szCs w:val="18"/>
          <w:color w:val="919797"/>
          <w:spacing w:val="-8"/>
          <w:w w:val="78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666667"/>
          <w:spacing w:val="-3"/>
          <w:w w:val="88"/>
          <w:position w:val="-1"/>
        </w:rPr>
        <w:t>M</w:t>
      </w:r>
      <w:r>
        <w:rPr>
          <w:rFonts w:ascii="Arial" w:hAnsi="Arial" w:cs="Arial" w:eastAsia="Arial"/>
          <w:sz w:val="18"/>
          <w:szCs w:val="18"/>
          <w:color w:val="4B4B4B"/>
          <w:spacing w:val="0"/>
          <w:w w:val="107"/>
          <w:position w:val="-1"/>
        </w:rPr>
        <w:t>ii</w:t>
      </w:r>
      <w:r>
        <w:rPr>
          <w:rFonts w:ascii="Arial" w:hAnsi="Arial" w:cs="Arial" w:eastAsia="Arial"/>
          <w:sz w:val="18"/>
          <w:szCs w:val="18"/>
          <w:color w:val="4B4B4B"/>
          <w:spacing w:val="-2"/>
          <w:w w:val="107"/>
          <w:position w:val="-1"/>
        </w:rPr>
        <w:t>d</w:t>
      </w:r>
      <w:r>
        <w:rPr>
          <w:rFonts w:ascii="Arial" w:hAnsi="Arial" w:cs="Arial" w:eastAsia="Arial"/>
          <w:sz w:val="18"/>
          <w:szCs w:val="18"/>
          <w:color w:val="666667"/>
          <w:spacing w:val="0"/>
          <w:w w:val="56"/>
          <w:position w:val="-1"/>
        </w:rPr>
        <w:t>Q</w:t>
      </w:r>
      <w:r>
        <w:rPr>
          <w:rFonts w:ascii="Arial" w:hAnsi="Arial" w:cs="Arial" w:eastAsia="Arial"/>
          <w:sz w:val="18"/>
          <w:szCs w:val="18"/>
          <w:color w:val="666667"/>
          <w:spacing w:val="-7"/>
          <w:w w:val="56"/>
          <w:position w:val="-1"/>
        </w:rPr>
        <w:t>'</w:t>
      </w:r>
      <w:r>
        <w:rPr>
          <w:rFonts w:ascii="Arial" w:hAnsi="Arial" w:cs="Arial" w:eastAsia="Arial"/>
          <w:sz w:val="18"/>
          <w:szCs w:val="18"/>
          <w:color w:val="4B4B4B"/>
          <w:spacing w:val="-5"/>
          <w:w w:val="119"/>
          <w:position w:val="-1"/>
        </w:rPr>
        <w:t>{</w:t>
      </w:r>
      <w:r>
        <w:rPr>
          <w:rFonts w:ascii="Arial" w:hAnsi="Arial" w:cs="Arial" w:eastAsia="Arial"/>
          <w:sz w:val="18"/>
          <w:szCs w:val="18"/>
          <w:color w:val="666667"/>
          <w:spacing w:val="-5"/>
          <w:w w:val="179"/>
          <w:position w:val="-1"/>
        </w:rPr>
      </w:r>
      <w:r>
        <w:rPr>
          <w:rFonts w:ascii="Arial" w:hAnsi="Arial" w:cs="Arial" w:eastAsia="Arial"/>
          <w:sz w:val="18"/>
          <w:szCs w:val="18"/>
          <w:color w:val="666667"/>
          <w:spacing w:val="0"/>
          <w:w w:val="179"/>
          <w:emboss/>
          <w:position w:val="-1"/>
        </w:rPr>
        <w:t>i</w:t>
      </w:r>
      <w:r>
        <w:rPr>
          <w:rFonts w:ascii="Arial" w:hAnsi="Arial" w:cs="Arial" w:eastAsia="Arial"/>
          <w:sz w:val="18"/>
          <w:szCs w:val="18"/>
          <w:color w:val="666667"/>
          <w:spacing w:val="0"/>
          <w:w w:val="179"/>
          <w:emboss/>
          <w:position w:val="-1"/>
        </w:rPr>
      </w:r>
      <w:r>
        <w:rPr>
          <w:rFonts w:ascii="Arial" w:hAnsi="Arial" w:cs="Arial" w:eastAsia="Arial"/>
          <w:sz w:val="18"/>
          <w:szCs w:val="18"/>
          <w:color w:val="666667"/>
          <w:spacing w:val="0"/>
          <w:w w:val="179"/>
          <w:position w:val="-1"/>
        </w:rPr>
      </w:r>
      <w:r>
        <w:rPr>
          <w:rFonts w:ascii="Arial" w:hAnsi="Arial" w:cs="Arial" w:eastAsia="Arial"/>
          <w:sz w:val="18"/>
          <w:szCs w:val="18"/>
          <w:color w:val="666667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B4B4B"/>
          <w:spacing w:val="0"/>
          <w:w w:val="71"/>
          <w:position w:val="-1"/>
        </w:rPr>
        <w:t>1,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221" w:lineRule="exact"/>
        <w:ind w:left="317" w:right="1178"/>
        <w:jc w:val="center"/>
        <w:tabs>
          <w:tab w:pos="800" w:val="left"/>
          <w:tab w:pos="1400" w:val="left"/>
        </w:tabs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919797"/>
          <w:w w:val="80"/>
          <w:position w:val="-2"/>
        </w:rPr>
        <w:t>;</w:t>
      </w:r>
      <w:r>
        <w:rPr>
          <w:rFonts w:ascii="Times New Roman" w:hAnsi="Times New Roman" w:cs="Times New Roman" w:eastAsia="Times New Roman"/>
          <w:sz w:val="11"/>
          <w:szCs w:val="11"/>
          <w:color w:val="919797"/>
          <w:spacing w:val="-9"/>
          <w:w w:val="80"/>
          <w:position w:val="-2"/>
        </w:rPr>
        <w:t>,</w:t>
      </w:r>
      <w:r>
        <w:rPr>
          <w:rFonts w:ascii="Times New Roman" w:hAnsi="Times New Roman" w:cs="Times New Roman" w:eastAsia="Times New Roman"/>
          <w:sz w:val="11"/>
          <w:szCs w:val="11"/>
          <w:color w:val="B6B8B6"/>
          <w:spacing w:val="-8"/>
          <w:w w:val="54"/>
          <w:position w:val="-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919797"/>
          <w:spacing w:val="-20"/>
          <w:w w:val="81"/>
          <w:position w:val="-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B6B8B6"/>
          <w:spacing w:val="0"/>
          <w:w w:val="54"/>
          <w:position w:val="-2"/>
        </w:rPr>
        <w:t>....</w:t>
      </w:r>
      <w:r>
        <w:rPr>
          <w:rFonts w:ascii="Times New Roman" w:hAnsi="Times New Roman" w:cs="Times New Roman" w:eastAsia="Times New Roman"/>
          <w:sz w:val="11"/>
          <w:szCs w:val="11"/>
          <w:color w:val="B6B8B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6B8B6"/>
          <w:spacing w:val="0"/>
          <w:w w:val="100"/>
          <w:position w:val="-2"/>
        </w:rPr>
      </w:r>
      <w:r>
        <w:rPr>
          <w:rFonts w:ascii="Arial" w:hAnsi="Arial" w:cs="Arial" w:eastAsia="Arial"/>
          <w:sz w:val="23"/>
          <w:szCs w:val="23"/>
          <w:color w:val="B6B8B6"/>
          <w:spacing w:val="-42"/>
          <w:w w:val="100"/>
          <w:position w:val="0"/>
        </w:rPr>
        <w:t>.</w:t>
      </w:r>
      <w:r>
        <w:rPr>
          <w:rFonts w:ascii="Arial" w:hAnsi="Arial" w:cs="Arial" w:eastAsia="Arial"/>
          <w:sz w:val="23"/>
          <w:szCs w:val="23"/>
          <w:color w:val="919797"/>
          <w:spacing w:val="0"/>
          <w:w w:val="100"/>
          <w:position w:val="0"/>
        </w:rPr>
        <w:t>·.</w:t>
      </w:r>
      <w:r>
        <w:rPr>
          <w:rFonts w:ascii="Arial" w:hAnsi="Arial" w:cs="Arial" w:eastAsia="Arial"/>
          <w:sz w:val="23"/>
          <w:szCs w:val="23"/>
          <w:color w:val="919797"/>
          <w:spacing w:val="-35"/>
          <w:w w:val="100"/>
          <w:position w:val="0"/>
        </w:rPr>
        <w:t> </w:t>
      </w:r>
      <w:r>
        <w:rPr>
          <w:rFonts w:ascii="Arial" w:hAnsi="Arial" w:cs="Arial" w:eastAsia="Arial"/>
          <w:sz w:val="23"/>
          <w:szCs w:val="23"/>
          <w:color w:val="919797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23"/>
          <w:szCs w:val="23"/>
          <w:color w:val="91979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8"/>
          <w:szCs w:val="8"/>
          <w:color w:val="B6B8B6"/>
          <w:spacing w:val="0"/>
          <w:w w:val="100"/>
          <w:position w:val="3"/>
        </w:rPr>
        <w:t>1</w:t>
      </w:r>
      <w:r>
        <w:rPr>
          <w:rFonts w:ascii="Times New Roman" w:hAnsi="Times New Roman" w:cs="Times New Roman" w:eastAsia="Times New Roman"/>
          <w:sz w:val="8"/>
          <w:szCs w:val="8"/>
          <w:color w:val="B6B8B6"/>
          <w:spacing w:val="0"/>
          <w:w w:val="100"/>
          <w:position w:val="3"/>
        </w:rPr>
        <w:t>      </w:t>
      </w:r>
      <w:r>
        <w:rPr>
          <w:rFonts w:ascii="Times New Roman" w:hAnsi="Times New Roman" w:cs="Times New Roman" w:eastAsia="Times New Roman"/>
          <w:sz w:val="8"/>
          <w:szCs w:val="8"/>
          <w:color w:val="B6B8B6"/>
          <w:spacing w:val="9"/>
          <w:w w:val="100"/>
          <w:position w:val="3"/>
        </w:rPr>
        <w:t> </w:t>
      </w:r>
      <w:r>
        <w:rPr>
          <w:rFonts w:ascii="Arial" w:hAnsi="Arial" w:cs="Arial" w:eastAsia="Arial"/>
          <w:sz w:val="17"/>
          <w:szCs w:val="17"/>
          <w:color w:val="B6B8B6"/>
          <w:spacing w:val="0"/>
          <w:w w:val="286"/>
          <w:position w:val="4"/>
        </w:rPr>
        <w:t>,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left="519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B6B8B6"/>
          <w:spacing w:val="0"/>
          <w:w w:val="100"/>
        </w:rPr>
        <w:t>?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300"/>
          <w:cols w:num="2" w:equalWidth="0">
            <w:col w:w="5651" w:space="2649"/>
            <w:col w:w="3020"/>
          </w:cols>
        </w:sectPr>
      </w:pPr>
      <w:rPr/>
    </w:p>
    <w:p>
      <w:pPr>
        <w:spacing w:before="0" w:after="0" w:line="371" w:lineRule="exact"/>
        <w:ind w:left="436" w:right="-146"/>
        <w:jc w:val="left"/>
        <w:tabs>
          <w:tab w:pos="2460" w:val="left"/>
        </w:tabs>
        <w:rPr>
          <w:rFonts w:ascii="Arial" w:hAnsi="Arial" w:cs="Arial" w:eastAsia="Arial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68"/>
          <w:szCs w:val="68"/>
          <w:color w:val="313131"/>
          <w:spacing w:val="0"/>
          <w:w w:val="100"/>
          <w:position w:val="-25"/>
        </w:rPr>
        <w:t>-</w:t>
      </w:r>
      <w:r>
        <w:rPr>
          <w:rFonts w:ascii="Times New Roman" w:hAnsi="Times New Roman" w:cs="Times New Roman" w:eastAsia="Times New Roman"/>
          <w:sz w:val="68"/>
          <w:szCs w:val="68"/>
          <w:color w:val="313131"/>
          <w:spacing w:val="0"/>
          <w:w w:val="100"/>
          <w:position w:val="-25"/>
        </w:rPr>
        <w:tab/>
      </w:r>
      <w:r>
        <w:rPr>
          <w:rFonts w:ascii="Times New Roman" w:hAnsi="Times New Roman" w:cs="Times New Roman" w:eastAsia="Times New Roman"/>
          <w:sz w:val="68"/>
          <w:szCs w:val="68"/>
          <w:color w:val="313131"/>
          <w:spacing w:val="0"/>
          <w:w w:val="100"/>
          <w:position w:val="-25"/>
        </w:rPr>
      </w:r>
      <w:r>
        <w:rPr>
          <w:rFonts w:ascii="Courier New" w:hAnsi="Courier New" w:cs="Courier New" w:eastAsia="Courier New"/>
          <w:sz w:val="35"/>
          <w:szCs w:val="35"/>
          <w:color w:val="4B4B4B"/>
          <w:spacing w:val="0"/>
          <w:w w:val="81"/>
          <w:position w:val="-32"/>
        </w:rPr>
        <w:t>A.</w:t>
      </w:r>
      <w:r>
        <w:rPr>
          <w:rFonts w:ascii="Courier New" w:hAnsi="Courier New" w:cs="Courier New" w:eastAsia="Courier New"/>
          <w:sz w:val="35"/>
          <w:szCs w:val="35"/>
          <w:color w:val="4B4B4B"/>
          <w:spacing w:val="113"/>
          <w:w w:val="81"/>
          <w:position w:val="-32"/>
        </w:rPr>
        <w:t> </w:t>
      </w:r>
      <w:r>
        <w:rPr>
          <w:rFonts w:ascii="Arial" w:hAnsi="Arial" w:cs="Arial" w:eastAsia="Arial"/>
          <w:sz w:val="25"/>
          <w:szCs w:val="25"/>
          <w:color w:val="313131"/>
          <w:spacing w:val="0"/>
          <w:w w:val="135"/>
          <w:b/>
          <w:bCs/>
          <w:position w:val="-30"/>
        </w:rPr>
        <w:t>r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130" w:lineRule="exact"/>
        <w:ind w:right="-20"/>
        <w:jc w:val="left"/>
        <w:tabs>
          <w:tab w:pos="1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B4B4B"/>
          <w:spacing w:val="-26"/>
          <w:w w:val="100"/>
          <w:b/>
          <w:bCs/>
          <w:position w:val="-21"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  <w:b/>
          <w:bCs/>
          <w:position w:val="-21"/>
        </w:rPr>
        <w:t>ÖSE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25"/>
          <w:w w:val="100"/>
          <w:b/>
          <w:bCs/>
          <w:position w:val="-21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  <w:b/>
          <w:bCs/>
          <w:position w:val="-21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100"/>
          <w:b/>
          <w:bCs/>
          <w:position w:val="-2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7"/>
        </w:rPr>
        <w:t>Emre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7"/>
        </w:rPr>
        <w:t>TEMiZKAN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300"/>
          <w:cols w:num="2" w:equalWidth="0">
            <w:col w:w="3216" w:space="387"/>
            <w:col w:w="7717"/>
          </w:cols>
        </w:sectPr>
      </w:pPr>
      <w:rPr/>
    </w:p>
    <w:p>
      <w:pPr>
        <w:spacing w:before="0" w:after="0" w:line="556" w:lineRule="exact"/>
        <w:ind w:left="436" w:right="-121"/>
        <w:jc w:val="left"/>
        <w:tabs>
          <w:tab w:pos="242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v:group style="position:absolute;margin-left:19.470263pt;margin-top:40.349316pt;width:556.259488pt;height:778.831735pt;mso-position-horizontal-relative:page;mso-position-vertical-relative:page;z-index:-15627" coordorigin="389,807" coordsize="11125,15577">
            <v:group style="position:absolute;left:406;top:828;width:11073;height:2" coordorigin="406,828" coordsize="11073,2">
              <v:shape style="position:absolute;left:406;top:828;width:11073;height:2" coordorigin="406,828" coordsize="11073,0" path="m406,828l11479,828e" filled="f" stroked="t" strokeweight=".70801pt" strokecolor="#707070">
                <v:path arrowok="t"/>
              </v:shape>
            </v:group>
            <v:group style="position:absolute;left:2428;top:819;width:2;height:1533" coordorigin="2428,819" coordsize="2,1533">
              <v:shape style="position:absolute;left:2428;top:819;width:2;height:1533" coordorigin="2428,819" coordsize="0,1533" path="m2428,2352l2428,819e" filled="f" stroked="t" strokeweight=".70801pt" strokecolor="#606060">
                <v:path arrowok="t"/>
              </v:shape>
            </v:group>
            <v:group style="position:absolute;left:9112;top:824;width:2;height:1428" coordorigin="9112,824" coordsize="2,1428">
              <v:shape style="position:absolute;left:9112;top:824;width:2;height:1428" coordorigin="9112,824" coordsize="0,1428" path="m9112,2252l9112,824e" filled="f" stroked="t" strokeweight=".70801pt" strokecolor="#707070">
                <v:path arrowok="t"/>
              </v:shape>
            </v:group>
            <v:group style="position:absolute;left:11484;top:819;width:2;height:7374" coordorigin="11484,819" coordsize="2,7374">
              <v:shape style="position:absolute;left:11484;top:819;width:2;height:7374" coordorigin="11484,819" coordsize="0,7374" path="m11484,8193l11484,819e" filled="f" stroked="t" strokeweight=".70801pt" strokecolor="#6B6B6B">
                <v:path arrowok="t"/>
              </v:shape>
            </v:group>
            <v:group style="position:absolute;left:408;top:814;width:2;height:2504" coordorigin="408,814" coordsize="2,2504">
              <v:shape style="position:absolute;left:408;top:814;width:2;height:2504" coordorigin="408,814" coordsize="0,2504" path="m408,3318l408,814e" filled="f" stroked="t" strokeweight=".70801pt" strokecolor="#606060">
                <v:path arrowok="t"/>
              </v:shape>
            </v:group>
            <v:group style="position:absolute;left:9081;top:1333;width:2;height:186" coordorigin="9081,1333" coordsize="2,186">
              <v:shape style="position:absolute;left:9081;top:1333;width:2;height:186" coordorigin="9081,1333" coordsize="0,186" path="m9081,1519l9081,1333e" filled="f" stroked="t" strokeweight=".236003pt" strokecolor="#000000">
                <v:path arrowok="t"/>
              </v:shape>
            </v:group>
            <v:group style="position:absolute;left:11479;top:1304;width:2;height:243" coordorigin="11479,1304" coordsize="2,243">
              <v:shape style="position:absolute;left:11479;top:1304;width:2;height:243" coordorigin="11479,1304" coordsize="0,243" path="m11479,1547l11479,1304e" filled="f" stroked="t" strokeweight=".472006pt" strokecolor="#575757">
                <v:path arrowok="t"/>
              </v:shape>
            </v:group>
            <v:group style="position:absolute;left:396;top:2340;width:11087;height:2" coordorigin="396,2340" coordsize="11087,2">
              <v:shape style="position:absolute;left:396;top:2340;width:11087;height:2" coordorigin="396,2340" coordsize="11087,0" path="m396,2340l11484,2340e" filled="f" stroked="t" strokeweight=".70801pt" strokecolor="#707070">
                <v:path arrowok="t"/>
              </v:shape>
            </v:group>
            <v:group style="position:absolute;left:7359;top:2342;width:396;height:2" coordorigin="7359,2342" coordsize="396,2">
              <v:shape style="position:absolute;left:7359;top:2342;width:396;height:2" coordorigin="7359,2342" coordsize="396,0" path="m7359,2342l7755,2342e" filled="f" stroked="t" strokeweight=".472006pt" strokecolor="#575757">
                <v:path arrowok="t"/>
              </v:shape>
            </v:group>
            <v:group style="position:absolute;left:8321;top:2342;width:184;height:2" coordorigin="8321,2342" coordsize="184,2">
              <v:shape style="position:absolute;left:8321;top:2342;width:184;height:2" coordorigin="8321,2342" coordsize="184,0" path="m8321,2342l8506,2342e" filled="f" stroked="t" strokeweight=".472006pt" strokecolor="#4F4F4F">
                <v:path arrowok="t"/>
              </v:shape>
            </v:group>
            <v:group style="position:absolute;left:9081;top:1819;width:2;height:519" coordorigin="9081,1819" coordsize="2,519">
              <v:shape style="position:absolute;left:9081;top:1819;width:2;height:519" coordorigin="9081,1819" coordsize="0,519" path="m9081,2337l9081,1819e" filled="f" stroked="t" strokeweight=".236003pt" strokecolor="#5B5B5B">
                <v:path arrowok="t"/>
              </v:shape>
            </v:group>
            <v:group style="position:absolute;left:9053;top:2342;width:175;height:2" coordorigin="9053,2342" coordsize="175,2">
              <v:shape style="position:absolute;left:9053;top:2342;width:175;height:2" coordorigin="9053,2342" coordsize="175,0" path="m9053,2342l9228,2342e" filled="f" stroked="t" strokeweight=".472006pt" strokecolor="#606060">
                <v:path arrowok="t"/>
              </v:shape>
            </v:group>
            <v:group style="position:absolute;left:9884;top:2342;width:293;height:2" coordorigin="9884,2342" coordsize="293,2">
              <v:shape style="position:absolute;left:9884;top:2342;width:293;height:2" coordorigin="9884,2342" coordsize="293,0" path="m9884,2342l10176,2342e" filled="f" stroked="t" strokeweight=".472006pt" strokecolor="#5B5B5B">
                <v:path arrowok="t"/>
              </v:shape>
            </v:group>
            <v:group style="position:absolute;left:401;top:2578;width:11087;height:2" coordorigin="401,2578" coordsize="11087,2">
              <v:shape style="position:absolute;left:401;top:2578;width:11087;height:2" coordorigin="401,2578" coordsize="11087,0" path="m401,2578l11489,2578e" filled="f" stroked="t" strokeweight=".70801pt" strokecolor="#6B6B6B">
                <v:path arrowok="t"/>
              </v:shape>
            </v:group>
            <v:group style="position:absolute;left:8260;top:2580;width:245;height:2" coordorigin="8260,2580" coordsize="245,2">
              <v:shape style="position:absolute;left:8260;top:2580;width:245;height:2" coordorigin="8260,2580" coordsize="245,0" path="m8260,2580l8506,2580e" filled="f" stroked="t" strokeweight=".472006pt" strokecolor="#4F4F4F">
                <v:path arrowok="t"/>
              </v:shape>
            </v:group>
            <v:group style="position:absolute;left:9053;top:2580;width:175;height:2" coordorigin="9053,2580" coordsize="175,2">
              <v:shape style="position:absolute;left:9053;top:2580;width:175;height:2" coordorigin="9053,2580" coordsize="175,0" path="m9053,2580l9228,2580e" filled="f" stroked="t" strokeweight=".472006pt" strokecolor="#575757">
                <v:path arrowok="t"/>
              </v:shape>
            </v:group>
            <v:group style="position:absolute;left:9884;top:2580;width:293;height:2" coordorigin="9884,2580" coordsize="293,2">
              <v:shape style="position:absolute;left:9884;top:2580;width:293;height:2" coordorigin="9884,2580" coordsize="293,0" path="m9884,2580l10176,2580e" filled="f" stroked="t" strokeweight=".472006pt" strokecolor="#444444">
                <v:path arrowok="t"/>
              </v:shape>
            </v:group>
            <v:group style="position:absolute;left:401;top:2818;width:11087;height:2" coordorigin="401,2818" coordsize="11087,2">
              <v:shape style="position:absolute;left:401;top:2818;width:11087;height:2" coordorigin="401,2818" coordsize="11087,0" path="m401,2818l11489,2818e" filled="f" stroked="t" strokeweight=".70801pt" strokecolor="#707070">
                <v:path arrowok="t"/>
              </v:shape>
            </v:group>
            <v:group style="position:absolute;left:8321;top:2818;width:184;height:2" coordorigin="8321,2818" coordsize="184,2">
              <v:shape style="position:absolute;left:8321;top:2818;width:184;height:2" coordorigin="8321,2818" coordsize="184,0" path="m8321,2818l8506,2818e" filled="f" stroked="t" strokeweight=".472006pt" strokecolor="#484848">
                <v:path arrowok="t"/>
              </v:shape>
            </v:group>
            <v:group style="position:absolute;left:9053;top:2818;width:175;height:2" coordorigin="9053,2818" coordsize="175,2">
              <v:shape style="position:absolute;left:9053;top:2818;width:175;height:2" coordorigin="9053,2818" coordsize="175,0" path="m9053,2818l9228,2818e" filled="f" stroked="t" strokeweight=".472006pt" strokecolor="#5B5B5B">
                <v:path arrowok="t"/>
              </v:shape>
            </v:group>
            <v:group style="position:absolute;left:396;top:3056;width:11097;height:2" coordorigin="396,3056" coordsize="11097,2">
              <v:shape style="position:absolute;left:396;top:3056;width:11097;height:2" coordorigin="396,3056" coordsize="11097,0" path="m396,3056l11493,3056e" filled="f" stroked="t" strokeweight=".70801pt" strokecolor="#6B6B6B">
                <v:path arrowok="t"/>
              </v:shape>
            </v:group>
            <v:group style="position:absolute;left:6769;top:3056;width:227;height:2" coordorigin="6769,3056" coordsize="227,2">
              <v:shape style="position:absolute;left:6769;top:3056;width:227;height:2" coordorigin="6769,3056" coordsize="227,0" path="m6769,3056l6995,3056e" filled="f" stroked="t" strokeweight=".472006pt" strokecolor="#5B5B5B">
                <v:path arrowok="t"/>
              </v:shape>
            </v:group>
            <v:group style="position:absolute;left:7359;top:3056;width:396;height:2" coordorigin="7359,3056" coordsize="396,2">
              <v:shape style="position:absolute;left:7359;top:3056;width:396;height:2" coordorigin="7359,3056" coordsize="396,0" path="m7359,3056l7755,3056e" filled="f" stroked="t" strokeweight=".472006pt" strokecolor="#606060">
                <v:path arrowok="t"/>
              </v:shape>
            </v:group>
            <v:group style="position:absolute;left:8321;top:3056;width:184;height:2" coordorigin="8321,3056" coordsize="184,2">
              <v:shape style="position:absolute;left:8321;top:3056;width:184;height:2" coordorigin="8321,3056" coordsize="184,0" path="m8321,3056l8506,3056e" filled="f" stroked="t" strokeweight=".472006pt" strokecolor="#4B4B4B">
                <v:path arrowok="t"/>
              </v:shape>
            </v:group>
            <v:group style="position:absolute;left:9053;top:3056;width:175;height:2" coordorigin="9053,3056" coordsize="175,2">
              <v:shape style="position:absolute;left:9053;top:3056;width:175;height:2" coordorigin="9053,3056" coordsize="175,0" path="m9053,3056l9228,3056e" filled="f" stroked="t" strokeweight=".472006pt" strokecolor="#4F4F4F">
                <v:path arrowok="t"/>
              </v:shape>
            </v:group>
            <v:group style="position:absolute;left:9884;top:3056;width:293;height:2" coordorigin="9884,3056" coordsize="293,2">
              <v:shape style="position:absolute;left:9884;top:3056;width:293;height:2" coordorigin="9884,3056" coordsize="293,0" path="m9884,3056l10176,3056e" filled="f" stroked="t" strokeweight=".472006pt" strokecolor="#4F4F4F">
                <v:path arrowok="t"/>
              </v:shape>
            </v:group>
            <v:group style="position:absolute;left:406;top:3292;width:7972;height:2" coordorigin="406,3292" coordsize="7972,2">
              <v:shape style="position:absolute;left:406;top:3292;width:7972;height:2" coordorigin="406,3292" coordsize="7972,0" path="m406,3292l8378,3292e" filled="f" stroked="t" strokeweight=".70801pt" strokecolor="#6B6B6B">
                <v:path arrowok="t"/>
              </v:shape>
            </v:group>
            <v:group style="position:absolute;left:8321;top:3294;width:184;height:2" coordorigin="8321,3294" coordsize="184,2">
              <v:shape style="position:absolute;left:8321;top:3294;width:184;height:2" coordorigin="8321,3294" coordsize="184,0" path="m8321,3294l8506,3294e" filled="f" stroked="t" strokeweight=".472006pt" strokecolor="#444444">
                <v:path arrowok="t"/>
              </v:shape>
            </v:group>
            <v:group style="position:absolute;left:8449;top:3294;width:661;height:2" coordorigin="8449,3294" coordsize="661,2">
              <v:shape style="position:absolute;left:8449;top:3294;width:661;height:2" coordorigin="8449,3294" coordsize="661,0" path="m8449,3294l9110,3294e" filled="f" stroked="t" strokeweight=".70801pt" strokecolor="#707070">
                <v:path arrowok="t"/>
              </v:shape>
            </v:group>
            <v:group style="position:absolute;left:9053;top:3294;width:175;height:2" coordorigin="9053,3294" coordsize="175,2">
              <v:shape style="position:absolute;left:9053;top:3294;width:175;height:2" coordorigin="9053,3294" coordsize="175,0" path="m9053,3294l9228,3294e" filled="f" stroked="t" strokeweight=".472006pt" strokecolor="#575757">
                <v:path arrowok="t"/>
              </v:shape>
            </v:group>
            <v:group style="position:absolute;left:9171;top:3294;width:769;height:2" coordorigin="9171,3294" coordsize="769,2">
              <v:shape style="position:absolute;left:9171;top:3294;width:769;height:2" coordorigin="9171,3294" coordsize="769,0" path="m9171,3294l9940,3294e" filled="f" stroked="t" strokeweight=".70801pt" strokecolor="#747474">
                <v:path arrowok="t"/>
              </v:shape>
            </v:group>
            <v:group style="position:absolute;left:9884;top:3294;width:293;height:2" coordorigin="9884,3294" coordsize="293,2">
              <v:shape style="position:absolute;left:9884;top:3294;width:293;height:2" coordorigin="9884,3294" coordsize="293,0" path="m9884,3294l10176,3294e" filled="f" stroked="t" strokeweight=".472006pt" strokecolor="#484848">
                <v:path arrowok="t"/>
              </v:shape>
            </v:group>
            <v:group style="position:absolute;left:10120;top:3294;width:1369;height:2" coordorigin="10120,3294" coordsize="1369,2">
              <v:shape style="position:absolute;left:10120;top:3294;width:1369;height:2" coordorigin="10120,3294" coordsize="1369,0" path="m10120,3294l11489,3294e" filled="f" stroked="t" strokeweight=".70801pt" strokecolor="#747474">
                <v:path arrowok="t"/>
              </v:shape>
            </v:group>
            <v:group style="position:absolute;left:401;top:3530;width:9539;height:2" coordorigin="401,3530" coordsize="9539,2">
              <v:shape style="position:absolute;left:401;top:3530;width:9539;height:2" coordorigin="401,3530" coordsize="9539,0" path="m401,3530l9940,3530e" filled="f" stroked="t" strokeweight=".70801pt" strokecolor="#6B6B6B">
                <v:path arrowok="t"/>
              </v:shape>
            </v:group>
            <v:group style="position:absolute;left:408;top:3247;width:2;height:328" coordorigin="408,3247" coordsize="2,328">
              <v:shape style="position:absolute;left:408;top:3247;width:2;height:328" coordorigin="408,3247" coordsize="0,328" path="m408,3575l408,3247e" filled="f" stroked="t" strokeweight=".472006pt" strokecolor="#444444">
                <v:path arrowok="t"/>
              </v:shape>
            </v:group>
            <v:group style="position:absolute;left:9884;top:3532;width:293;height:2" coordorigin="9884,3532" coordsize="293,2">
              <v:shape style="position:absolute;left:9884;top:3532;width:293;height:2" coordorigin="9884,3532" coordsize="293,0" path="m9884,3532l10176,3532e" filled="f" stroked="t" strokeweight=".472006pt" strokecolor="#4F4F4F">
                <v:path arrowok="t"/>
              </v:shape>
            </v:group>
            <v:group style="position:absolute;left:10120;top:3532;width:1369;height:2" coordorigin="10120,3532" coordsize="1369,2">
              <v:shape style="position:absolute;left:10120;top:3532;width:1369;height:2" coordorigin="10120,3532" coordsize="1369,0" path="m10120,3532l11489,3532e" filled="f" stroked="t" strokeweight=".70801pt" strokecolor="#777777">
                <v:path arrowok="t"/>
              </v:shape>
            </v:group>
            <v:group style="position:absolute;left:3903;top:3523;width:2;height:743" coordorigin="3903,3523" coordsize="2,743">
              <v:shape style="position:absolute;left:3903;top:3523;width:2;height:743" coordorigin="3903,3523" coordsize="0,743" path="m3903,4266l3903,3523e" filled="f" stroked="t" strokeweight=".944013pt" strokecolor="#444444">
                <v:path arrowok="t"/>
              </v:shape>
            </v:group>
            <v:group style="position:absolute;left:6976;top:3518;width:2;height:457" coordorigin="6976,3518" coordsize="2,457">
              <v:shape style="position:absolute;left:6976;top:3518;width:2;height:457" coordorigin="6976,3518" coordsize="0,457" path="m6976,3975l6976,3518e" filled="f" stroked="t" strokeweight=".472006pt" strokecolor="#4B4B4B">
                <v:path arrowok="t"/>
              </v:shape>
            </v:group>
            <v:group style="position:absolute;left:6972;top:3908;width:4522;height:2" coordorigin="6972,3908" coordsize="4522,2">
              <v:shape style="position:absolute;left:6972;top:3908;width:4522;height:2" coordorigin="6972,3908" coordsize="4522,0" path="m6972,3908l11493,3908e" filled="f" stroked="t" strokeweight=".70801pt" strokecolor="#707070">
                <v:path arrowok="t"/>
              </v:shape>
            </v:group>
            <v:group style="position:absolute;left:3889;top:3949;width:3021;height:2" coordorigin="3889,3949" coordsize="3021,2">
              <v:shape style="position:absolute;left:3889;top:3949;width:3021;height:2" coordorigin="3889,3949" coordsize="3021,0" path="m3889,3949l6910,3949e" filled="f" stroked="t" strokeweight=".70801pt" strokecolor="#878787">
                <v:path arrowok="t"/>
              </v:shape>
            </v:group>
            <v:group style="position:absolute;left:8449;top:3908;width:661;height:2" coordorigin="8449,3908" coordsize="661,2">
              <v:shape style="position:absolute;left:8449;top:3908;width:661;height:2" coordorigin="8449,3908" coordsize="661,0" path="m8449,3908l9110,3908e" filled="f" stroked="t" strokeweight=".472006pt" strokecolor="#676767">
                <v:path arrowok="t"/>
              </v:shape>
            </v:group>
            <v:group style="position:absolute;left:401;top:4275;width:260;height:2" coordorigin="401,4275" coordsize="260,2">
              <v:shape style="position:absolute;left:401;top:4275;width:260;height:2" coordorigin="401,4275" coordsize="260,0" path="m401,4275l661,4275e" filled="f" stroked="t" strokeweight=".472006pt" strokecolor="#4F4F4F">
                <v:path arrowok="t"/>
              </v:shape>
            </v:group>
            <v:group style="position:absolute;left:604;top:4280;width:3332;height:2" coordorigin="604,4280" coordsize="3332,2">
              <v:shape style="position:absolute;left:604;top:4280;width:3332;height:2" coordorigin="604,4280" coordsize="3332,0" path="m604,4280l3937,4280e" filled="f" stroked="t" strokeweight=".70801pt" strokecolor="#676767">
                <v:path arrowok="t"/>
              </v:shape>
            </v:group>
            <v:group style="position:absolute;left:3908;top:3908;width:2;height:376" coordorigin="3908,3908" coordsize="2,376">
              <v:shape style="position:absolute;left:3908;top:3908;width:2;height:376" coordorigin="3908,3908" coordsize="0,376" path="m3908,4285l3908,3908e" filled="f" stroked="t" strokeweight=".944013pt" strokecolor="#282828">
                <v:path arrowok="t"/>
              </v:shape>
            </v:group>
            <v:group style="position:absolute;left:3894;top:4270;width:312;height:2" coordorigin="3894,4270" coordsize="312,2">
              <v:shape style="position:absolute;left:3894;top:4270;width:312;height:2" coordorigin="3894,4270" coordsize="312,0" path="m3894,4270l4206,4270e" filled="f" stroked="t" strokeweight="1.180016pt" strokecolor="#575757">
                <v:path arrowok="t"/>
              </v:shape>
            </v:group>
            <v:group style="position:absolute;left:4158;top:4270;width:2818;height:2" coordorigin="4158,4270" coordsize="2818,2">
              <v:shape style="position:absolute;left:4158;top:4270;width:2818;height:2" coordorigin="4158,4270" coordsize="2818,0" path="m4158,4270l6976,4270e" filled="f" stroked="t" strokeweight="1.416019pt" strokecolor="#7C7C7C">
                <v:path arrowok="t"/>
              </v:shape>
            </v:group>
            <v:group style="position:absolute;left:6976;top:3889;width:2;height:400" coordorigin="6976,3889" coordsize="2,400">
              <v:shape style="position:absolute;left:6976;top:3889;width:2;height:400" coordorigin="6976,3889" coordsize="0,400" path="m6976,4289l6976,3889e" filled="f" stroked="t" strokeweight=".944013pt" strokecolor="#676767">
                <v:path arrowok="t"/>
              </v:shape>
            </v:group>
            <v:group style="position:absolute;left:6651;top:4282;width:4838;height:2" coordorigin="6651,4282" coordsize="4838,2">
              <v:shape style="position:absolute;left:6651;top:4282;width:4838;height:2" coordorigin="6651,4282" coordsize="4838,0" path="m6651,4282l11489,4282e" filled="f" stroked="t" strokeweight=".70801pt" strokecolor="#707070">
                <v:path arrowok="t"/>
              </v:shape>
            </v:group>
            <v:group style="position:absolute;left:401;top:4565;width:3526;height:2" coordorigin="401,4565" coordsize="3526,2">
              <v:shape style="position:absolute;left:401;top:4565;width:3526;height:2" coordorigin="401,4565" coordsize="3526,0" path="m401,4565l3927,4565e" filled="f" stroked="t" strokeweight=".70801pt" strokecolor="#676767">
                <v:path arrowok="t"/>
              </v:shape>
            </v:group>
            <v:group style="position:absolute;left:2438;top:4275;width:2;height:12097" coordorigin="2438,4275" coordsize="2,12097">
              <v:shape style="position:absolute;left:2438;top:4275;width:2;height:12097" coordorigin="2438,4275" coordsize="0,12097" path="m2438,16372l2438,4275e" filled="f" stroked="t" strokeweight=".70801pt" strokecolor="#5B5B5B">
                <v:path arrowok="t"/>
              </v:shape>
            </v:group>
            <v:group style="position:absolute;left:3870;top:4565;width:363;height:2" coordorigin="3870,4565" coordsize="363,2">
              <v:shape style="position:absolute;left:3870;top:4565;width:363;height:2" coordorigin="3870,4565" coordsize="363,0" path="m3870,4565l4234,4565e" filled="f" stroked="t" strokeweight=".472006pt" strokecolor="#484848">
                <v:path arrowok="t"/>
              </v:shape>
            </v:group>
            <v:group style="position:absolute;left:4177;top:4565;width:1237;height:2" coordorigin="4177,4565" coordsize="1237,2">
              <v:shape style="position:absolute;left:4177;top:4565;width:1237;height:2" coordorigin="4177,4565" coordsize="1237,0" path="m4177,4565l5414,4565e" filled="f" stroked="t" strokeweight=".70801pt" strokecolor="#707070">
                <v:path arrowok="t"/>
              </v:shape>
            </v:group>
            <v:group style="position:absolute;left:5357;top:4565;width:335;height:2" coordorigin="5357,4565" coordsize="335,2">
              <v:shape style="position:absolute;left:5357;top:4565;width:335;height:2" coordorigin="5357,4565" coordsize="335,0" path="m5357,4565l5692,4565e" filled="f" stroked="t" strokeweight=".472006pt" strokecolor="#5B5B5B">
                <v:path arrowok="t"/>
              </v:shape>
            </v:group>
            <v:group style="position:absolute;left:5636;top:4565;width:2974;height:2" coordorigin="5636,4565" coordsize="2974,2">
              <v:shape style="position:absolute;left:5636;top:4565;width:2974;height:2" coordorigin="5636,4565" coordsize="2974,0" path="m5636,4565l8609,4565e" filled="f" stroked="t" strokeweight=".70801pt" strokecolor="#6B6B6B">
                <v:path arrowok="t"/>
              </v:shape>
            </v:group>
            <v:group style="position:absolute;left:5943;top:4266;width:2;height:300" coordorigin="5943,4266" coordsize="2,300">
              <v:shape style="position:absolute;left:5943;top:4266;width:2;height:300" coordorigin="5943,4266" coordsize="0,300" path="m5943,4565l5943,4266e" filled="f" stroked="t" strokeweight=".236003pt" strokecolor="#7C7C7C">
                <v:path arrowok="t"/>
              </v:shape>
            </v:group>
            <v:group style="position:absolute;left:8449;top:4565;width:661;height:2" coordorigin="8449,4565" coordsize="661,2">
              <v:shape style="position:absolute;left:8449;top:4565;width:661;height:2" coordorigin="8449,4565" coordsize="661,0" path="m8449,4565l9110,4565e" filled="f" stroked="t" strokeweight=".472006pt" strokecolor="#646464">
                <v:path arrowok="t"/>
              </v:shape>
            </v:group>
            <v:group style="position:absolute;left:9053;top:4565;width:2440;height:2" coordorigin="9053,4565" coordsize="2440,2">
              <v:shape style="position:absolute;left:9053;top:4565;width:2440;height:2" coordorigin="9053,4565" coordsize="2440,0" path="m9053,4565l11493,4565e" filled="f" stroked="t" strokeweight=".70801pt" strokecolor="#747474">
                <v:path arrowok="t"/>
              </v:shape>
            </v:group>
            <v:group style="position:absolute;left:408;top:3504;width:2;height:3256" coordorigin="408,3504" coordsize="2,3256">
              <v:shape style="position:absolute;left:408;top:3504;width:2;height:3256" coordorigin="408,3504" coordsize="0,3256" path="m408,6760l408,3504e" filled="f" stroked="t" strokeweight=".70801pt" strokecolor="#606060">
                <v:path arrowok="t"/>
              </v:shape>
            </v:group>
            <v:group style="position:absolute;left:2426;top:4803;width:1520;height:2" coordorigin="2426,4803" coordsize="1520,2">
              <v:shape style="position:absolute;left:2426;top:4803;width:1520;height:2" coordorigin="2426,4803" coordsize="1520,0" path="m2426,4803l3946,4803e" filled="f" stroked="t" strokeweight=".70801pt" strokecolor="#6B6B6B">
                <v:path arrowok="t"/>
              </v:shape>
            </v:group>
            <v:group style="position:absolute;left:3870;top:4803;width:363;height:2" coordorigin="3870,4803" coordsize="363,2">
              <v:shape style="position:absolute;left:3870;top:4803;width:363;height:2" coordorigin="3870,4803" coordsize="363,0" path="m3870,4803l4234,4803e" filled="f" stroked="t" strokeweight=".472006pt" strokecolor="#575757">
                <v:path arrowok="t"/>
              </v:shape>
            </v:group>
            <v:group style="position:absolute;left:4177;top:4806;width:4932;height:2" coordorigin="4177,4806" coordsize="4932,2">
              <v:shape style="position:absolute;left:4177;top:4806;width:4932;height:2" coordorigin="4177,4806" coordsize="4932,0" path="m4177,4806l9110,4806e" filled="f" stroked="t" strokeweight=".70801pt" strokecolor="#747474">
                <v:path arrowok="t"/>
              </v:shape>
            </v:group>
            <v:group style="position:absolute;left:9053;top:4808;width:175;height:2" coordorigin="9053,4808" coordsize="175,2">
              <v:shape style="position:absolute;left:9053;top:4808;width:175;height:2" coordorigin="9053,4808" coordsize="175,0" path="m9053,4808l9228,4808e" filled="f" stroked="t" strokeweight=".472006pt" strokecolor="#646464">
                <v:path arrowok="t"/>
              </v:shape>
            </v:group>
            <v:group style="position:absolute;left:9171;top:4803;width:769;height:2" coordorigin="9171,4803" coordsize="769,2">
              <v:shape style="position:absolute;left:9171;top:4803;width:769;height:2" coordorigin="9171,4803" coordsize="769,0" path="m9171,4803l9940,4803e" filled="f" stroked="t" strokeweight=".70801pt" strokecolor="#747474">
                <v:path arrowok="t"/>
              </v:shape>
            </v:group>
            <v:group style="position:absolute;left:9884;top:4808;width:293;height:2" coordorigin="9884,4808" coordsize="293,2">
              <v:shape style="position:absolute;left:9884;top:4808;width:293;height:2" coordorigin="9884,4808" coordsize="293,0" path="m9884,4808l10176,4808e" filled="f" stroked="t" strokeweight=".472006pt" strokecolor="#5B5B5B">
                <v:path arrowok="t"/>
              </v:shape>
            </v:group>
            <v:group style="position:absolute;left:10101;top:4808;width:1392;height:2" coordorigin="10101,4808" coordsize="1392,2">
              <v:shape style="position:absolute;left:10101;top:4808;width:1392;height:2" coordorigin="10101,4808" coordsize="1392,0" path="m10101,4808l11493,4808e" filled="f" stroked="t" strokeweight=".70801pt" strokecolor="#777777">
                <v:path arrowok="t"/>
              </v:shape>
            </v:group>
            <v:group style="position:absolute;left:2431;top:4304;width:2;height:6094" coordorigin="2431,4304" coordsize="2,6094">
              <v:shape style="position:absolute;left:2431;top:4304;width:2;height:6094" coordorigin="2431,4304" coordsize="0,6094" path="m2431,10397l2431,4304e" filled="f" stroked="t" strokeweight=".70801pt" strokecolor="#575757">
                <v:path arrowok="t"/>
              </v:shape>
            </v:group>
            <v:group style="position:absolute;left:4947;top:4799;width:2;height:514" coordorigin="4947,4799" coordsize="2,514">
              <v:shape style="position:absolute;left:4947;top:4799;width:2;height:514" coordorigin="4947,4799" coordsize="0,514" path="m4947,5313l4947,4799e" filled="f" stroked="t" strokeweight=".70801pt" strokecolor="#646464">
                <v:path arrowok="t"/>
              </v:shape>
            </v:group>
            <v:group style="position:absolute;left:7727;top:4808;width:2;height:486" coordorigin="7727,4808" coordsize="2,486">
              <v:shape style="position:absolute;left:7727;top:4808;width:2;height:486" coordorigin="7727,4808" coordsize="0,486" path="m7727,5294l7727,4808e" filled="f" stroked="t" strokeweight=".236003pt" strokecolor="#6B6B6B">
                <v:path arrowok="t"/>
              </v:shape>
            </v:group>
            <v:group style="position:absolute;left:4942;top:5296;width:6556;height:2" coordorigin="4942,5296" coordsize="6556,2">
              <v:shape style="position:absolute;left:4942;top:5296;width:6556;height:2" coordorigin="4942,5296" coordsize="6556,0" path="m4942,5296l11498,5296e" filled="f" stroked="t" strokeweight=".70801pt" strokecolor="#707070">
                <v:path arrowok="t"/>
              </v:shape>
            </v:group>
            <v:group style="position:absolute;left:4947;top:5256;width:2;height:305" coordorigin="4947,5256" coordsize="2,305">
              <v:shape style="position:absolute;left:4947;top:5256;width:2;height:305" coordorigin="4947,5256" coordsize="0,305" path="m4947,5560l4947,5256e" filled="f" stroked="t" strokeweight=".472006pt" strokecolor="#484848">
                <v:path arrowok="t"/>
              </v:shape>
            </v:group>
            <v:group style="position:absolute;left:4937;top:5546;width:6556;height:2" coordorigin="4937,5546" coordsize="6556,2">
              <v:shape style="position:absolute;left:4937;top:5546;width:6556;height:2" coordorigin="4937,5546" coordsize="6556,0" path="m4937,5546l11493,5546e" filled="f" stroked="t" strokeweight=".70801pt" strokecolor="#707070">
                <v:path arrowok="t"/>
              </v:shape>
            </v:group>
            <v:group style="position:absolute;left:11486;top:5251;width:2;height:1761" coordorigin="11486,5251" coordsize="2,1761">
              <v:shape style="position:absolute;left:11486;top:5251;width:2;height:1761" coordorigin="11486,5251" coordsize="0,1761" path="m11486,7012l11486,5251e" filled="f" stroked="t" strokeweight=".70801pt" strokecolor="#707070">
                <v:path arrowok="t"/>
              </v:shape>
            </v:group>
            <v:group style="position:absolute;left:2431;top:5503;width:2;height:305" coordorigin="2431,5503" coordsize="2,305">
              <v:shape style="position:absolute;left:2431;top:5503;width:2;height:305" coordorigin="2431,5503" coordsize="0,305" path="m2431,5808l2431,5503e" filled="f" stroked="t" strokeweight=".472006pt" strokecolor="#3B3B3B">
                <v:path arrowok="t"/>
              </v:shape>
            </v:group>
            <v:group style="position:absolute;left:4947;top:5475;width:2;height:586" coordorigin="4947,5475" coordsize="2,586">
              <v:shape style="position:absolute;left:4947;top:5475;width:2;height:586" coordorigin="4947,5475" coordsize="0,586" path="m4947,6060l4947,5475e" filled="f" stroked="t" strokeweight=".70801pt" strokecolor="#646464">
                <v:path arrowok="t"/>
              </v:shape>
            </v:group>
            <v:group style="position:absolute;left:4937;top:5796;width:6561;height:2" coordorigin="4937,5796" coordsize="6561,2">
              <v:shape style="position:absolute;left:4937;top:5796;width:6561;height:2" coordorigin="4937,5796" coordsize="6561,0" path="m4937,5796l11498,5796e" filled="f" stroked="t" strokeweight=".70801pt" strokecolor="#747474">
                <v:path arrowok="t"/>
              </v:shape>
            </v:group>
            <v:group style="position:absolute;left:9884;top:5798;width:293;height:2" coordorigin="9884,5798" coordsize="293,2">
              <v:shape style="position:absolute;left:9884;top:5798;width:293;height:2" coordorigin="9884,5798" coordsize="293,0" path="m9884,5798l10176,5798e" filled="f" stroked="t" strokeweight=".472006pt" strokecolor="#606060">
                <v:path arrowok="t"/>
              </v:shape>
            </v:group>
            <v:group style="position:absolute;left:2421;top:6036;width:963;height:2" coordorigin="2421,6036" coordsize="963,2">
              <v:shape style="position:absolute;left:2421;top:6036;width:963;height:2" coordorigin="2421,6036" coordsize="963,0" path="m2421,6036l3384,6036e" filled="f" stroked="t" strokeweight=".70801pt" strokecolor="#6B6B6B">
                <v:path arrowok="t"/>
              </v:shape>
            </v:group>
            <v:group style="position:absolute;left:3328;top:6034;width:264;height:2" coordorigin="3328,6034" coordsize="264,2">
              <v:shape style="position:absolute;left:3328;top:6034;width:264;height:2" coordorigin="3328,6034" coordsize="264,0" path="m3328,6034l3592,6034e" filled="f" stroked="t" strokeweight=".472006pt" strokecolor="#4F4F4F">
                <v:path arrowok="t"/>
              </v:shape>
            </v:group>
            <v:group style="position:absolute;left:3535;top:6034;width:4843;height:2" coordorigin="3535,6034" coordsize="4843,2">
              <v:shape style="position:absolute;left:3535;top:6034;width:4843;height:2" coordorigin="3535,6034" coordsize="4843,0" path="m3535,6034l8378,6034e" filled="f" stroked="t" strokeweight=".70801pt" strokecolor="#707070">
                <v:path arrowok="t"/>
              </v:shape>
            </v:group>
            <v:group style="position:absolute;left:8321;top:6036;width:184;height:2" coordorigin="8321,6036" coordsize="184,2">
              <v:shape style="position:absolute;left:8321;top:6036;width:184;height:2" coordorigin="8321,6036" coordsize="184,0" path="m8321,6036l8506,6036e" filled="f" stroked="t" strokeweight=".472006pt" strokecolor="#545454">
                <v:path arrowok="t"/>
              </v:shape>
            </v:group>
            <v:group style="position:absolute;left:8449;top:6036;width:661;height:2" coordorigin="8449,6036" coordsize="661,2">
              <v:shape style="position:absolute;left:8449;top:6036;width:661;height:2" coordorigin="8449,6036" coordsize="661,0" path="m8449,6036l9110,6036e" filled="f" stroked="t" strokeweight=".70801pt" strokecolor="#747474">
                <v:path arrowok="t"/>
              </v:shape>
            </v:group>
            <v:group style="position:absolute;left:9053;top:6036;width:175;height:2" coordorigin="9053,6036" coordsize="175,2">
              <v:shape style="position:absolute;left:9053;top:6036;width:175;height:2" coordorigin="9053,6036" coordsize="175,0" path="m9053,6036l9228,6036e" filled="f" stroked="t" strokeweight=".472006pt" strokecolor="#5B5B5B">
                <v:path arrowok="t"/>
              </v:shape>
            </v:group>
            <v:group style="position:absolute;left:9171;top:6036;width:769;height:2" coordorigin="9171,6036" coordsize="769,2">
              <v:shape style="position:absolute;left:9171;top:6036;width:769;height:2" coordorigin="9171,6036" coordsize="769,0" path="m9171,6036l9940,6036e" filled="f" stroked="t" strokeweight=".70801pt" strokecolor="#777777">
                <v:path arrowok="t"/>
              </v:shape>
            </v:group>
            <v:group style="position:absolute;left:9884;top:6036;width:293;height:2" coordorigin="9884,6036" coordsize="293,2">
              <v:shape style="position:absolute;left:9884;top:6036;width:293;height:2" coordorigin="9884,6036" coordsize="293,0" path="m9884,6036l10176,6036e" filled="f" stroked="t" strokeweight=".472006pt" strokecolor="#4F4F4F">
                <v:path arrowok="t"/>
              </v:shape>
            </v:group>
            <v:group style="position:absolute;left:10120;top:6036;width:1378;height:2" coordorigin="10120,6036" coordsize="1378,2">
              <v:shape style="position:absolute;left:10120;top:6036;width:1378;height:2" coordorigin="10120,6036" coordsize="1378,0" path="m10120,6036l11498,6036e" filled="f" stroked="t" strokeweight=".70801pt" strokecolor="#777777">
                <v:path arrowok="t"/>
              </v:shape>
            </v:group>
            <v:group style="position:absolute;left:732;top:6277;width:10762;height:2" coordorigin="732,6277" coordsize="10762,2">
              <v:shape style="position:absolute;left:732;top:6277;width:10762;height:2" coordorigin="732,6277" coordsize="10762,0" path="m732,6277l11493,6277e" filled="f" stroked="t" strokeweight=".70801pt" strokecolor="#6B6B6B">
                <v:path arrowok="t"/>
              </v:shape>
            </v:group>
            <v:group style="position:absolute;left:4947;top:5989;width:2;height:314" coordorigin="4947,5989" coordsize="2,314">
              <v:shape style="position:absolute;left:4947;top:5989;width:2;height:314" coordorigin="4947,5989" coordsize="0,314" path="m4947,6303l4947,5989e" filled="f" stroked="t" strokeweight=".472006pt" strokecolor="#4B4B4B">
                <v:path arrowok="t"/>
              </v:shape>
            </v:group>
            <v:group style="position:absolute;left:8321;top:6275;width:184;height:2" coordorigin="8321,6275" coordsize="184,2">
              <v:shape style="position:absolute;left:8321;top:6275;width:184;height:2" coordorigin="8321,6275" coordsize="184,0" path="m8321,6275l8506,6275e" filled="f" stroked="t" strokeweight=".472006pt" strokecolor="#4F4F4F">
                <v:path arrowok="t"/>
              </v:shape>
            </v:group>
            <v:group style="position:absolute;left:4949;top:6232;width:2;height:343" coordorigin="4949,6232" coordsize="2,343">
              <v:shape style="position:absolute;left:4949;top:6232;width:2;height:343" coordorigin="4949,6232" coordsize="0,343" path="m4949,6574l4949,6232e" filled="f" stroked="t" strokeweight=".70801pt" strokecolor="#646464">
                <v:path arrowok="t"/>
              </v:shape>
            </v:group>
            <v:group style="position:absolute;left:7727;top:6260;width:2;height:724" coordorigin="7727,6260" coordsize="2,724">
              <v:shape style="position:absolute;left:7727;top:6260;width:2;height:724" coordorigin="7727,6260" coordsize="0,724" path="m7727,6984l7727,6260e" filled="f" stroked="t" strokeweight=".236003pt" strokecolor="#575757">
                <v:path arrowok="t"/>
              </v:shape>
            </v:group>
            <v:group style="position:absolute;left:2421;top:6743;width:9077;height:2" coordorigin="2421,6743" coordsize="9077,2">
              <v:shape style="position:absolute;left:2421;top:6743;width:9077;height:2" coordorigin="2421,6743" coordsize="9077,0" path="m2421,6743l11498,6743e" filled="f" stroked="t" strokeweight=".70801pt" strokecolor="#747474">
                <v:path arrowok="t"/>
              </v:shape>
            </v:group>
            <v:group style="position:absolute;left:4951;top:6517;width:2;height:252" coordorigin="4951,6517" coordsize="2,252">
              <v:shape style="position:absolute;left:4951;top:6517;width:2;height:252" coordorigin="4951,6517" coordsize="0,252" path="m4951,6770l4951,6517e" filled="f" stroked="t" strokeweight=".472006pt" strokecolor="#444444">
                <v:path arrowok="t"/>
              </v:shape>
            </v:group>
            <v:group style="position:absolute;left:6769;top:6741;width:278;height:2" coordorigin="6769,6741" coordsize="278,2">
              <v:shape style="position:absolute;left:6769;top:6741;width:278;height:2" coordorigin="6769,6741" coordsize="278,0" path="m6769,6741l7047,6741e" filled="f" stroked="t" strokeweight=".472006pt" strokecolor="#575757">
                <v:path arrowok="t"/>
              </v:shape>
            </v:group>
            <v:group style="position:absolute;left:406;top:6703;width:2;height:300" coordorigin="406,6703" coordsize="2,300">
              <v:shape style="position:absolute;left:406;top:6703;width:2;height:300" coordorigin="406,6703" coordsize="0,300" path="m406,7003l406,6703e" filled="f" stroked="t" strokeweight=".472006pt" strokecolor="#444444">
                <v:path arrowok="t"/>
              </v:shape>
            </v:group>
            <v:group style="position:absolute;left:4951;top:6698;width:2;height:290" coordorigin="4951,6698" coordsize="2,290">
              <v:shape style="position:absolute;left:4951;top:6698;width:2;height:290" coordorigin="4951,6698" coordsize="0,290" path="m4951,6989l4951,6698e" filled="f" stroked="t" strokeweight=".70801pt" strokecolor="#606060">
                <v:path arrowok="t"/>
              </v:shape>
            </v:group>
            <v:group style="position:absolute;left:2421;top:6981;width:9072;height:2" coordorigin="2421,6981" coordsize="9072,2">
              <v:shape style="position:absolute;left:2421;top:6981;width:9072;height:2" coordorigin="2421,6981" coordsize="9072,0" path="m2421,6981l11493,6981e" filled="f" stroked="t" strokeweight=".70801pt" strokecolor="#707070">
                <v:path arrowok="t"/>
              </v:shape>
            </v:group>
            <v:group style="position:absolute;left:6769;top:6979;width:278;height:2" coordorigin="6769,6979" coordsize="278,2">
              <v:shape style="position:absolute;left:6769;top:6979;width:278;height:2" coordorigin="6769,6979" coordsize="278,0" path="m6769,6979l7047,6979e" filled="f" stroked="t" strokeweight=".472006pt" strokecolor="#606060">
                <v:path arrowok="t"/>
              </v:shape>
            </v:group>
            <v:group style="position:absolute;left:396;top:7217;width:264;height:2" coordorigin="396,7217" coordsize="264,2">
              <v:shape style="position:absolute;left:396;top:7217;width:264;height:2" coordorigin="396,7217" coordsize="264,0" path="m396,7217l661,7217e" filled="f" stroked="t" strokeweight=".472006pt" strokecolor="#606060">
                <v:path arrowok="t"/>
              </v:shape>
            </v:group>
            <v:group style="position:absolute;left:408;top:6936;width:2;height:586" coordorigin="408,6936" coordsize="2,586">
              <v:shape style="position:absolute;left:408;top:6936;width:2;height:586" coordorigin="408,6936" coordsize="0,586" path="m408,7522l408,6936e" filled="f" stroked="t" strokeweight=".944013pt" strokecolor="#6B6B6B">
                <v:path arrowok="t"/>
              </v:shape>
            </v:group>
            <v:group style="position:absolute;left:604;top:7219;width:10894;height:2" coordorigin="604,7219" coordsize="10894,2">
              <v:shape style="position:absolute;left:604;top:7219;width:10894;height:2" coordorigin="604,7219" coordsize="10894,0" path="m604,7219l11498,7219e" filled="f" stroked="t" strokeweight=".70801pt" strokecolor="#707070">
                <v:path arrowok="t"/>
              </v:shape>
            </v:group>
            <v:group style="position:absolute;left:5357;top:7222;width:335;height:2" coordorigin="5357,7222" coordsize="335,2">
              <v:shape style="position:absolute;left:5357;top:7222;width:335;height:2" coordorigin="5357,7222" coordsize="335,0" path="m5357,7222l5692,7222e" filled="f" stroked="t" strokeweight=".472006pt" strokecolor="#606060">
                <v:path arrowok="t"/>
              </v:shape>
            </v:group>
            <v:group style="position:absolute;left:6769;top:7217;width:227;height:2" coordorigin="6769,7217" coordsize="227,2">
              <v:shape style="position:absolute;left:6769;top:7217;width:227;height:2" coordorigin="6769,7217" coordsize="227,0" path="m6769,7217l6995,7217e" filled="f" stroked="t" strokeweight=".472006pt" strokecolor="#606060">
                <v:path arrowok="t"/>
              </v:shape>
            </v:group>
            <v:group style="position:absolute;left:11489;top:6941;width:2;height:328" coordorigin="11489,6941" coordsize="2,328">
              <v:shape style="position:absolute;left:11489;top:6941;width:2;height:328" coordorigin="11489,6941" coordsize="0,328" path="m11489,7269l11489,6941e" filled="f" stroked="t" strokeweight=".472006pt" strokecolor="#575757">
                <v:path arrowok="t"/>
              </v:shape>
            </v:group>
            <v:group style="position:absolute;left:11489;top:7198;width:2;height:519" coordorigin="11489,7198" coordsize="2,519">
              <v:shape style="position:absolute;left:11489;top:7198;width:2;height:519" coordorigin="11489,7198" coordsize="0,519" path="m11489,7717l11489,7198e" filled="f" stroked="t" strokeweight=".944013pt" strokecolor="#777777">
                <v:path arrowok="t"/>
              </v:shape>
            </v:group>
            <v:group style="position:absolute;left:401;top:7688;width:11097;height:2" coordorigin="401,7688" coordsize="11097,2">
              <v:shape style="position:absolute;left:401;top:7688;width:11097;height:2" coordorigin="401,7688" coordsize="11097,0" path="m401,7688l11498,7688e" filled="f" stroked="t" strokeweight=".70801pt" strokecolor="#707070">
                <v:path arrowok="t"/>
              </v:shape>
            </v:group>
            <v:group style="position:absolute;left:406;top:7450;width:2;height:267" coordorigin="406,7450" coordsize="2,267">
              <v:shape style="position:absolute;left:406;top:7450;width:2;height:267" coordorigin="406,7450" coordsize="0,267" path="m406,7717l406,7450e" filled="f" stroked="t" strokeweight=".472006pt" strokecolor="#4B4B4B">
                <v:path arrowok="t"/>
              </v:shape>
            </v:group>
            <v:group style="position:absolute;left:3870;top:7688;width:363;height:2" coordorigin="3870,7688" coordsize="363,2">
              <v:shape style="position:absolute;left:3870;top:7688;width:363;height:2" coordorigin="3870,7688" coordsize="363,0" path="m3870,7688l4234,7688e" filled="f" stroked="t" strokeweight=".472006pt" strokecolor="#4F4F4F">
                <v:path arrowok="t"/>
              </v:shape>
            </v:group>
            <v:group style="position:absolute;left:5357;top:7688;width:335;height:2" coordorigin="5357,7688" coordsize="335,2">
              <v:shape style="position:absolute;left:5357;top:7688;width:335;height:2" coordorigin="5357,7688" coordsize="335,0" path="m5357,7688l5692,7688e" filled="f" stroked="t" strokeweight=".472006pt" strokecolor="#606060">
                <v:path arrowok="t"/>
              </v:shape>
            </v:group>
            <v:group style="position:absolute;left:4951;top:7684;width:2;height:257" coordorigin="4951,7684" coordsize="2,257">
              <v:shape style="position:absolute;left:4951;top:7684;width:2;height:257" coordorigin="4951,7684" coordsize="0,257" path="m4951,7941l4951,7684e" filled="f" stroked="t" strokeweight=".944013pt" strokecolor="#676767">
                <v:path arrowok="t"/>
              </v:shape>
            </v:group>
            <v:group style="position:absolute;left:4947;top:7926;width:6556;height:2" coordorigin="4947,7926" coordsize="6556,2">
              <v:shape style="position:absolute;left:4947;top:7926;width:6556;height:2" coordorigin="4947,7926" coordsize="6556,0" path="m4947,7926l11503,7926e" filled="f" stroked="t" strokeweight=".70801pt" strokecolor="#707070">
                <v:path arrowok="t"/>
              </v:shape>
            </v:group>
            <v:group style="position:absolute;left:408;top:7646;width:2;height:2104" coordorigin="408,7646" coordsize="2,2104">
              <v:shape style="position:absolute;left:408;top:7646;width:2;height:2104" coordorigin="408,7646" coordsize="0,2104" path="m408,9750l408,7646e" filled="f" stroked="t" strokeweight=".70801pt" strokecolor="#646464">
                <v:path arrowok="t"/>
              </v:shape>
            </v:group>
            <v:group style="position:absolute;left:4954;top:7884;width:2;height:300" coordorigin="4954,7884" coordsize="2,300">
              <v:shape style="position:absolute;left:4954;top:7884;width:2;height:300" coordorigin="4954,7884" coordsize="0,300" path="m4954,8184l4954,7884e" filled="f" stroked="t" strokeweight=".472006pt" strokecolor="#4B4B4B">
                <v:path arrowok="t"/>
              </v:shape>
            </v:group>
            <v:group style="position:absolute;left:4947;top:8164;width:6551;height:2" coordorigin="4947,8164" coordsize="6551,2">
              <v:shape style="position:absolute;left:4947;top:8164;width:6551;height:2" coordorigin="4947,8164" coordsize="6551,0" path="m4947,8164l11498,8164e" filled="f" stroked="t" strokeweight=".70801pt" strokecolor="#707070">
                <v:path arrowok="t"/>
              </v:shape>
            </v:group>
            <v:group style="position:absolute;left:401;top:8405;width:11097;height:2" coordorigin="401,8405" coordsize="11097,2">
              <v:shape style="position:absolute;left:401;top:8405;width:11097;height:2" coordorigin="401,8405" coordsize="11097,0" path="m401,8405l11498,8405e" filled="f" stroked="t" strokeweight=".70801pt" strokecolor="#707070">
                <v:path arrowok="t"/>
              </v:shape>
            </v:group>
            <v:group style="position:absolute;left:3870;top:8402;width:363;height:2" coordorigin="3870,8402" coordsize="363,2">
              <v:shape style="position:absolute;left:3870;top:8402;width:363;height:2" coordorigin="3870,8402" coordsize="363,0" path="m3870,8402l4234,8402e" filled="f" stroked="t" strokeweight=".472006pt" strokecolor="#5B5B5B">
                <v:path arrowok="t"/>
              </v:shape>
            </v:group>
            <v:group style="position:absolute;left:4956;top:8126;width:2;height:324" coordorigin="4956,8126" coordsize="2,324">
              <v:shape style="position:absolute;left:4956;top:8126;width:2;height:324" coordorigin="4956,8126" coordsize="0,324" path="m4956,8450l4956,8126e" filled="f" stroked="t" strokeweight=".70801pt" strokecolor="#606060">
                <v:path arrowok="t"/>
              </v:shape>
            </v:group>
            <v:group style="position:absolute;left:5357;top:8402;width:335;height:2" coordorigin="5357,8402" coordsize="335,2">
              <v:shape style="position:absolute;left:5357;top:8402;width:335;height:2" coordorigin="5357,8402" coordsize="335,0" path="m5357,8402l5692,8402e" filled="f" stroked="t" strokeweight=".472006pt" strokecolor="#676767">
                <v:path arrowok="t"/>
              </v:shape>
            </v:group>
            <v:group style="position:absolute;left:11496;top:8122;width:2;height:5579" coordorigin="11496,8122" coordsize="2,5579">
              <v:shape style="position:absolute;left:11496;top:8122;width:2;height:5579" coordorigin="11496,8122" coordsize="0,5579" path="m11496,13701l11496,8122e" filled="f" stroked="t" strokeweight=".70801pt" strokecolor="#747474">
                <v:path arrowok="t"/>
              </v:shape>
            </v:group>
            <v:group style="position:absolute;left:3535;top:9217;width:392;height:2" coordorigin="3535,9217" coordsize="392,2">
              <v:shape style="position:absolute;left:3535;top:9217;width:392;height:2" coordorigin="3535,9217" coordsize="392,0" path="m3535,9217l3927,9217e" filled="f" stroked="t" strokeweight=".472006pt" strokecolor="#5B5B5B">
                <v:path arrowok="t"/>
              </v:shape>
            </v:group>
            <v:group style="position:absolute;left:401;top:9214;width:11097;height:2" coordorigin="401,9214" coordsize="11097,2">
              <v:shape style="position:absolute;left:401;top:9214;width:11097;height:2" coordorigin="401,9214" coordsize="11097,0" path="m401,9214l11498,9214e" filled="f" stroked="t" strokeweight=".70801pt" strokecolor="#747474">
                <v:path arrowok="t"/>
              </v:shape>
            </v:group>
            <v:group style="position:absolute;left:9053;top:9217;width:175;height:2" coordorigin="9053,9217" coordsize="175,2">
              <v:shape style="position:absolute;left:9053;top:9217;width:175;height:2" coordorigin="9053,9217" coordsize="175,0" path="m9053,9217l9228,9217e" filled="f" stroked="t" strokeweight=".472006pt" strokecolor="#646464">
                <v:path arrowok="t"/>
              </v:shape>
            </v:group>
            <v:group style="position:absolute;left:9884;top:9217;width:293;height:2" coordorigin="9884,9217" coordsize="293,2">
              <v:shape style="position:absolute;left:9884;top:9217;width:293;height:2" coordorigin="9884,9217" coordsize="293,0" path="m9884,9217l10176,9217e" filled="f" stroked="t" strokeweight=".472006pt" strokecolor="#646464">
                <v:path arrowok="t"/>
              </v:shape>
            </v:group>
            <v:group style="position:absolute;left:411;top:9664;width:2;height:276" coordorigin="411,9664" coordsize="2,276">
              <v:shape style="position:absolute;left:411;top:9664;width:2;height:276" coordorigin="411,9664" coordsize="0,276" path="m411,9940l411,9664e" filled="f" stroked="t" strokeweight=".472006pt" strokecolor="#4B4B4B">
                <v:path arrowok="t"/>
              </v:shape>
            </v:group>
            <v:group style="position:absolute;left:401;top:10140;width:260;height:2" coordorigin="401,10140" coordsize="260,2">
              <v:shape style="position:absolute;left:401;top:10140;width:260;height:2" coordorigin="401,10140" coordsize="260,0" path="m401,10140l661,10140e" filled="f" stroked="t" strokeweight=".472006pt" strokecolor="#606060">
                <v:path arrowok="t"/>
              </v:shape>
            </v:group>
            <v:group style="position:absolute;left:411;top:9883;width:2;height:571" coordorigin="411,9883" coordsize="2,571">
              <v:shape style="position:absolute;left:411;top:9883;width:2;height:571" coordorigin="411,9883" coordsize="0,571" path="m411,10454l411,9883e" filled="f" stroked="t" strokeweight=".70801pt" strokecolor="#676767">
                <v:path arrowok="t"/>
              </v:shape>
            </v:group>
            <v:group style="position:absolute;left:604;top:10143;width:10903;height:2" coordorigin="604,10143" coordsize="10903,2">
              <v:shape style="position:absolute;left:604;top:10143;width:10903;height:2" coordorigin="604,10143" coordsize="10903,0" path="m604,10143l11508,10143e" filled="f" stroked="t" strokeweight=".70801pt" strokecolor="#747474">
                <v:path arrowok="t"/>
              </v:shape>
            </v:group>
            <v:group style="position:absolute;left:3870;top:10383;width:363;height:2" coordorigin="3870,10383" coordsize="363,2">
              <v:shape style="position:absolute;left:3870;top:10383;width:363;height:2" coordorigin="3870,10383" coordsize="363,0" path="m3870,10383l4234,10383e" filled="f" stroked="t" strokeweight=".472006pt" strokecolor="#575757">
                <v:path arrowok="t"/>
              </v:shape>
            </v:group>
            <v:group style="position:absolute;left:396;top:10385;width:11106;height:2" coordorigin="396,10385" coordsize="11106,2">
              <v:shape style="position:absolute;left:396;top:10385;width:11106;height:2" coordorigin="396,10385" coordsize="11106,0" path="m396,10385l11503,10385e" filled="f" stroked="t" strokeweight=".70801pt" strokecolor="#747474">
                <v:path arrowok="t"/>
              </v:shape>
            </v:group>
            <v:group style="position:absolute;left:5357;top:10383;width:335;height:2" coordorigin="5357,10383" coordsize="335,2">
              <v:shape style="position:absolute;left:5357;top:10383;width:335;height:2" coordorigin="5357,10383" coordsize="335,0" path="m5357,10383l5692,10383e" filled="f" stroked="t" strokeweight=".472006pt" strokecolor="#676767">
                <v:path arrowok="t"/>
              </v:shape>
            </v:group>
            <v:group style="position:absolute;left:406;top:10628;width:11102;height:2" coordorigin="406,10628" coordsize="11102,2">
              <v:shape style="position:absolute;left:406;top:10628;width:11102;height:2" coordorigin="406,10628" coordsize="11102,0" path="m406,10628l11508,10628e" filled="f" stroked="t" strokeweight=".70801pt" strokecolor="#707070">
                <v:path arrowok="t"/>
              </v:shape>
            </v:group>
            <v:group style="position:absolute;left:6769;top:10626;width:227;height:2" coordorigin="6769,10626" coordsize="227,2">
              <v:shape style="position:absolute;left:6769;top:10626;width:227;height:2" coordorigin="6769,10626" coordsize="227,0" path="m6769,10626l6995,10626e" filled="f" stroked="t" strokeweight=".472006pt" strokecolor="#4B4B4B">
                <v:path arrowok="t"/>
              </v:shape>
            </v:group>
            <v:group style="position:absolute;left:7359;top:10626;width:396;height:2" coordorigin="7359,10626" coordsize="396,2">
              <v:shape style="position:absolute;left:7359;top:10626;width:396;height:2" coordorigin="7359,10626" coordsize="396,0" path="m7359,10626l7755,10626e" filled="f" stroked="t" strokeweight=".472006pt" strokecolor="#646464">
                <v:path arrowok="t"/>
              </v:shape>
            </v:group>
            <v:group style="position:absolute;left:8321;top:10626;width:184;height:2" coordorigin="8321,10626" coordsize="184,2">
              <v:shape style="position:absolute;left:8321;top:10626;width:184;height:2" coordorigin="8321,10626" coordsize="184,0" path="m8321,10626l8506,10626e" filled="f" stroked="t" strokeweight=".472006pt" strokecolor="#545454">
                <v:path arrowok="t"/>
              </v:shape>
            </v:group>
            <v:group style="position:absolute;left:9053;top:10626;width:175;height:2" coordorigin="9053,10626" coordsize="175,2">
              <v:shape style="position:absolute;left:9053;top:10626;width:175;height:2" coordorigin="9053,10626" coordsize="175,0" path="m9053,10626l9228,10626e" filled="f" stroked="t" strokeweight=".472006pt" strokecolor="#606060">
                <v:path arrowok="t"/>
              </v:shape>
            </v:group>
            <v:group style="position:absolute;left:9893;top:10626;width:283;height:2" coordorigin="9893,10626" coordsize="283,2">
              <v:shape style="position:absolute;left:9893;top:10626;width:283;height:2" coordorigin="9893,10626" coordsize="283,0" path="m9893,10626l10176,10626e" filled="f" stroked="t" strokeweight=".472006pt" strokecolor="#4F4F4F">
                <v:path arrowok="t"/>
              </v:shape>
            </v:group>
            <v:group style="position:absolute;left:408;top:10369;width:2;height:500" coordorigin="408,10369" coordsize="2,500">
              <v:shape style="position:absolute;left:408;top:10369;width:2;height:500" coordorigin="408,10369" coordsize="0,500" path="m408,10869l408,10369e" filled="f" stroked="t" strokeweight=".472006pt" strokecolor="#545454">
                <v:path arrowok="t"/>
              </v:shape>
            </v:group>
            <v:group style="position:absolute;left:401;top:11116;width:2624;height:2" coordorigin="401,11116" coordsize="2624,2">
              <v:shape style="position:absolute;left:401;top:11116;width:2624;height:2" coordorigin="401,11116" coordsize="2624,0" path="m401,11116l3026,11116e" filled="f" stroked="t" strokeweight=".70801pt" strokecolor="#707070">
                <v:path arrowok="t"/>
              </v:shape>
            </v:group>
            <v:group style="position:absolute;left:411;top:10769;width:2;height:509" coordorigin="411,10769" coordsize="2,509">
              <v:shape style="position:absolute;left:411;top:10769;width:2;height:509" coordorigin="411,10769" coordsize="0,509" path="m411,11278l411,10769e" filled="f" stroked="t" strokeweight=".944013pt" strokecolor="#6B6B6B">
                <v:path arrowok="t"/>
              </v:shape>
            </v:group>
            <v:group style="position:absolute;left:2969;top:11116;width:415;height:2" coordorigin="2969,11116" coordsize="415,2">
              <v:shape style="position:absolute;left:2969;top:11116;width:415;height:2" coordorigin="2969,11116" coordsize="415,0" path="m2969,11116l3384,11116e" filled="f" stroked="t" strokeweight=".472006pt" strokecolor="#5B5B5B">
                <v:path arrowok="t"/>
              </v:shape>
            </v:group>
            <v:group style="position:absolute;left:3328;top:11116;width:599;height:2" coordorigin="3328,11116" coordsize="599,2">
              <v:shape style="position:absolute;left:3328;top:11116;width:599;height:2" coordorigin="3328,11116" coordsize="599,0" path="m3328,11116l3927,11116e" filled="f" stroked="t" strokeweight=".70801pt" strokecolor="#707070">
                <v:path arrowok="t"/>
              </v:shape>
            </v:group>
            <v:group style="position:absolute;left:3870;top:11116;width:363;height:2" coordorigin="3870,11116" coordsize="363,2">
              <v:shape style="position:absolute;left:3870;top:11116;width:363;height:2" coordorigin="3870,11116" coordsize="363,0" path="m3870,11116l4234,11116e" filled="f" stroked="t" strokeweight=".472006pt" strokecolor="#575757">
                <v:path arrowok="t"/>
              </v:shape>
            </v:group>
            <v:group style="position:absolute;left:4149;top:11114;width:2676;height:2" coordorigin="4149,11114" coordsize="2676,2">
              <v:shape style="position:absolute;left:4149;top:11114;width:2676;height:2" coordorigin="4149,11114" coordsize="2676,0" path="m4149,11114l6825,11114e" filled="f" stroked="t" strokeweight=".70801pt" strokecolor="#747474">
                <v:path arrowok="t"/>
              </v:shape>
            </v:group>
            <v:group style="position:absolute;left:6769;top:11111;width:227;height:2" coordorigin="6769,11111" coordsize="227,2">
              <v:shape style="position:absolute;left:6769;top:11111;width:227;height:2" coordorigin="6769,11111" coordsize="227,0" path="m6769,11111l6995,11111e" filled="f" stroked="t" strokeweight=".472006pt" strokecolor="#575757">
                <v:path arrowok="t"/>
              </v:shape>
            </v:group>
            <v:group style="position:absolute;left:6938;top:11111;width:4564;height:2" coordorigin="6938,11111" coordsize="4564,2">
              <v:shape style="position:absolute;left:6938;top:11111;width:4564;height:2" coordorigin="6938,11111" coordsize="4564,0" path="m6938,11111l11503,11111e" filled="f" stroked="t" strokeweight=".70801pt" strokecolor="#777777">
                <v:path arrowok="t"/>
              </v:shape>
            </v:group>
            <v:group style="position:absolute;left:8321;top:11111;width:184;height:2" coordorigin="8321,11111" coordsize="184,2">
              <v:shape style="position:absolute;left:8321;top:11111;width:184;height:2" coordorigin="8321,11111" coordsize="184,0" path="m8321,11111l8506,11111e" filled="f" stroked="t" strokeweight=".472006pt" strokecolor="#5B5B5B">
                <v:path arrowok="t"/>
              </v:shape>
            </v:group>
            <v:group style="position:absolute;left:9053;top:11111;width:175;height:2" coordorigin="9053,11111" coordsize="175,2">
              <v:shape style="position:absolute;left:9053;top:11111;width:175;height:2" coordorigin="9053,11111" coordsize="175,0" path="m9053,11111l9228,11111e" filled="f" stroked="t" strokeweight=".472006pt" strokecolor="#606060">
                <v:path arrowok="t"/>
              </v:shape>
            </v:group>
            <v:group style="position:absolute;left:9884;top:11111;width:293;height:2" coordorigin="9884,11111" coordsize="293,2">
              <v:shape style="position:absolute;left:9884;top:11111;width:293;height:2" coordorigin="9884,11111" coordsize="293,0" path="m9884,11111l10176,11111e" filled="f" stroked="t" strokeweight=".472006pt" strokecolor="#6B6B6B">
                <v:path arrowok="t"/>
              </v:shape>
            </v:group>
            <v:group style="position:absolute;left:411;top:11068;width:2;height:328" coordorigin="411,11068" coordsize="2,328">
              <v:shape style="position:absolute;left:411;top:11068;width:2;height:328" coordorigin="411,11068" coordsize="0,328" path="m411,11397l411,11068e" filled="f" stroked="t" strokeweight=".472006pt" strokecolor="#5B5B5B">
                <v:path arrowok="t"/>
              </v:shape>
            </v:group>
            <v:group style="position:absolute;left:3870;top:11354;width:363;height:2" coordorigin="3870,11354" coordsize="363,2">
              <v:shape style="position:absolute;left:3870;top:11354;width:363;height:2" coordorigin="3870,11354" coordsize="363,0" path="m3870,11354l4234,11354e" filled="f" stroked="t" strokeweight=".472006pt" strokecolor="#4F4F4F">
                <v:path arrowok="t"/>
              </v:shape>
            </v:group>
            <v:group style="position:absolute;left:5357;top:11354;width:335;height:2" coordorigin="5357,11354" coordsize="335,2">
              <v:shape style="position:absolute;left:5357;top:11354;width:335;height:2" coordorigin="5357,11354" coordsize="335,0" path="m5357,11354l5692,11354e" filled="f" stroked="t" strokeweight=".472006pt" strokecolor="#676767">
                <v:path arrowok="t"/>
              </v:shape>
            </v:group>
            <v:group style="position:absolute;left:406;top:11352;width:11102;height:2" coordorigin="406,11352" coordsize="11102,2">
              <v:shape style="position:absolute;left:406;top:11352;width:11102;height:2" coordorigin="406,11352" coordsize="11102,0" path="m406,11352l11508,11352e" filled="f" stroked="t" strokeweight=".70801pt" strokecolor="#747474">
                <v:path arrowok="t"/>
              </v:shape>
            </v:group>
            <v:group style="position:absolute;left:411;top:11326;width:2;height:300" coordorigin="411,11326" coordsize="2,300">
              <v:shape style="position:absolute;left:411;top:11326;width:2;height:300" coordorigin="411,11326" coordsize="0,300" path="m411,11625l411,11326e" filled="f" stroked="t" strokeweight=".472006pt" strokecolor="#484848">
                <v:path arrowok="t"/>
              </v:shape>
            </v:group>
            <v:group style="position:absolute;left:1062;top:11354;width:2;height:719" coordorigin="1062,11354" coordsize="2,719">
              <v:shape style="position:absolute;left:1062;top:11354;width:2;height:719" coordorigin="1062,11354" coordsize="0,719" path="m1062,12073l1062,11354e" filled="f" stroked="t" strokeweight=".236003pt" strokecolor="#777777">
                <v:path arrowok="t"/>
              </v:shape>
            </v:group>
            <v:group style="position:absolute;left:1770;top:11349;width:2;height:276" coordorigin="1770,11349" coordsize="2,276">
              <v:shape style="position:absolute;left:1770;top:11349;width:2;height:276" coordorigin="1770,11349" coordsize="0,276" path="m1770,11625l1770,11349e" filled="f" stroked="t" strokeweight=".472006pt" strokecolor="#4B4B4B">
                <v:path arrowok="t"/>
              </v:shape>
            </v:group>
            <v:group style="position:absolute;left:401;top:11599;width:6424;height:2" coordorigin="401,11599" coordsize="6424,2">
              <v:shape style="position:absolute;left:401;top:11599;width:6424;height:2" coordorigin="401,11599" coordsize="6424,0" path="m401,11599l6825,11599e" filled="f" stroked="t" strokeweight=".70801pt" strokecolor="#747474">
                <v:path arrowok="t"/>
              </v:shape>
            </v:group>
            <v:group style="position:absolute;left:6769;top:11597;width:227;height:2" coordorigin="6769,11597" coordsize="227,2">
              <v:shape style="position:absolute;left:6769;top:11597;width:227;height:2" coordorigin="6769,11597" coordsize="227,0" path="m6769,11597l6995,11597e" filled="f" stroked="t" strokeweight=".472006pt" strokecolor="#545454">
                <v:path arrowok="t"/>
              </v:shape>
            </v:group>
            <v:group style="position:absolute;left:6938;top:11597;width:4569;height:2" coordorigin="6938,11597" coordsize="4569,2">
              <v:shape style="position:absolute;left:6938;top:11597;width:4569;height:2" coordorigin="6938,11597" coordsize="4569,0" path="m6938,11597l11508,11597e" filled="f" stroked="t" strokeweight=".70801pt" strokecolor="#747474">
                <v:path arrowok="t"/>
              </v:shape>
            </v:group>
            <v:group style="position:absolute;left:7387;top:11340;width:2;height:3832" coordorigin="7387,11340" coordsize="2,3832">
              <v:shape style="position:absolute;left:7387;top:11340;width:2;height:3832" coordorigin="7387,11340" coordsize="0,3832" path="m7387,15172l7387,11340e" filled="f" stroked="t" strokeweight=".472006pt" strokecolor="#646464">
                <v:path arrowok="t"/>
              </v:shape>
            </v:group>
            <v:group style="position:absolute;left:7354;top:11597;width:401;height:2" coordorigin="7354,11597" coordsize="401,2">
              <v:shape style="position:absolute;left:7354;top:11597;width:401;height:2" coordorigin="7354,11597" coordsize="401,0" path="m7354,11597l7755,11597e" filled="f" stroked="t" strokeweight=".472006pt" strokecolor="#5B5B5B">
                <v:path arrowok="t"/>
              </v:shape>
            </v:group>
            <v:group style="position:absolute;left:8321;top:11597;width:184;height:2" coordorigin="8321,11597" coordsize="184,2">
              <v:shape style="position:absolute;left:8321;top:11597;width:184;height:2" coordorigin="8321,11597" coordsize="184,0" path="m8321,11597l8506,11597e" filled="f" stroked="t" strokeweight=".472006pt" strokecolor="#575757">
                <v:path arrowok="t"/>
              </v:shape>
            </v:group>
            <v:group style="position:absolute;left:413;top:11554;width:2;height:4823" coordorigin="413,11554" coordsize="2,4823">
              <v:shape style="position:absolute;left:413;top:11554;width:2;height:4823" coordorigin="413,11554" coordsize="0,4823" path="m413,16377l413,11554e" filled="f" stroked="t" strokeweight=".70801pt" strokecolor="#676767">
                <v:path arrowok="t"/>
              </v:shape>
            </v:group>
            <v:group style="position:absolute;left:1770;top:11554;width:2;height:2128" coordorigin="1770,11554" coordsize="2,2128">
              <v:shape style="position:absolute;left:1770;top:11554;width:2;height:2128" coordorigin="1770,11554" coordsize="0,2128" path="m1770,13682l1770,11554e" filled="f" stroked="t" strokeweight=".70801pt" strokecolor="#606060">
                <v:path arrowok="t"/>
              </v:shape>
            </v:group>
            <v:group style="position:absolute;left:2436;top:11464;width:2;height:905" coordorigin="2436,11464" coordsize="2,905">
              <v:shape style="position:absolute;left:2436;top:11464;width:2;height:905" coordorigin="2436,11464" coordsize="0,905" path="m2436,12368l2436,11464e" filled="f" stroked="t" strokeweight=".472006pt" strokecolor="#606060">
                <v:path arrowok="t"/>
              </v:shape>
            </v:group>
            <v:group style="position:absolute;left:7389;top:11554;width:2;height:1081" coordorigin="7389,11554" coordsize="2,1081">
              <v:shape style="position:absolute;left:7389;top:11554;width:2;height:1081" coordorigin="7389,11554" coordsize="0,1081" path="m7389,12635l7389,11554e" filled="f" stroked="t" strokeweight=".70801pt" strokecolor="#6B6B6B">
                <v:path arrowok="t"/>
              </v:shape>
            </v:group>
            <v:group style="position:absolute;left:411;top:12044;width:2;height:309" coordorigin="411,12044" coordsize="2,309">
              <v:shape style="position:absolute;left:411;top:12044;width:2;height:309" coordorigin="411,12044" coordsize="0,309" path="m411,12354l411,12044e" filled="f" stroked="t" strokeweight=".472006pt" strokecolor="#444444">
                <v:path arrowok="t"/>
              </v:shape>
            </v:group>
            <v:group style="position:absolute;left:1062;top:12073;width:2;height:1581" coordorigin="1062,12073" coordsize="2,1581">
              <v:shape style="position:absolute;left:1062;top:12073;width:2;height:1581" coordorigin="1062,12073" coordsize="0,1581" path="m1062,13653l1062,12073e" filled="f" stroked="t" strokeweight=".236003pt" strokecolor="#000000">
                <v:path arrowok="t"/>
              </v:shape>
            </v:group>
            <v:group style="position:absolute;left:1770;top:12044;width:2;height:400" coordorigin="1770,12044" coordsize="2,400">
              <v:shape style="position:absolute;left:1770;top:12044;width:2;height:400" coordorigin="1770,12044" coordsize="0,400" path="m1770,12444l1770,12044e" filled="f" stroked="t" strokeweight=".472006pt" strokecolor="#4B4B4B">
                <v:path arrowok="t"/>
              </v:shape>
            </v:group>
            <v:group style="position:absolute;left:11503;top:12297;width:2;height:243" coordorigin="11503,12297" coordsize="2,243">
              <v:shape style="position:absolute;left:11503;top:12297;width:2;height:243" coordorigin="11503,12297" coordsize="0,243" path="m11503,12539l11503,12297e" filled="f" stroked="t" strokeweight=".472006pt" strokecolor="#545454">
                <v:path arrowok="t"/>
              </v:shape>
            </v:group>
            <v:group style="position:absolute;left:2436;top:12387;width:2;height:248" coordorigin="2436,12387" coordsize="2,248">
              <v:shape style="position:absolute;left:2436;top:12387;width:2;height:248" coordorigin="2436,12387" coordsize="0,248" path="m2436,12635l2436,12387e" filled="f" stroked="t" strokeweight=".472006pt" strokecolor="#484848">
                <v:path arrowok="t"/>
              </v:shape>
            </v:group>
            <v:group style="position:absolute;left:7392;top:12578;width:2;height:314" coordorigin="7392,12578" coordsize="2,314">
              <v:shape style="position:absolute;left:7392;top:12578;width:2;height:314" coordorigin="7392,12578" coordsize="0,314" path="m7392,12892l7392,12578e" filled="f" stroked="t" strokeweight=".472006pt" strokecolor="#484848">
                <v:path arrowok="t"/>
              </v:shape>
            </v:group>
            <v:group style="position:absolute;left:411;top:12835;width:2;height:186" coordorigin="411,12835" coordsize="2,186">
              <v:shape style="position:absolute;left:411;top:12835;width:2;height:186" coordorigin="411,12835" coordsize="0,186" path="m411,13020l411,12835e" filled="f" stroked="t" strokeweight=".472006pt" strokecolor="#3F3F3F">
                <v:path arrowok="t"/>
              </v:shape>
            </v:group>
            <v:group style="position:absolute;left:1770;top:12835;width:2;height:395" coordorigin="1770,12835" coordsize="2,395">
              <v:shape style="position:absolute;left:1770;top:12835;width:2;height:395" coordorigin="1770,12835" coordsize="0,395" path="m1770,13230l1770,12835e" filled="f" stroked="t" strokeweight=".472006pt" strokecolor="#484848">
                <v:path arrowok="t"/>
              </v:shape>
            </v:group>
            <v:group style="position:absolute;left:5947;top:12944;width:2;height:286" coordorigin="5947,12944" coordsize="2,286">
              <v:shape style="position:absolute;left:5947;top:12944;width:2;height:286" coordorigin="5947,12944" coordsize="0,286" path="m5947,13230l5947,12944e" filled="f" stroked="t" strokeweight=".70801pt" strokecolor="#3F4890">
                <v:path arrowok="t"/>
              </v:shape>
            </v:group>
            <v:group style="position:absolute;left:7394;top:12835;width:2;height:1081" coordorigin="7394,12835" coordsize="2,1081">
              <v:shape style="position:absolute;left:7394;top:12835;width:2;height:1081" coordorigin="7394,12835" coordsize="0,1081" path="m7394,13915l7394,12835e" filled="f" stroked="t" strokeweight=".70801pt" strokecolor="#676767">
                <v:path arrowok="t"/>
              </v:shape>
            </v:group>
            <v:group style="position:absolute;left:11503;top:12963;width:2;height:267" coordorigin="11503,12963" coordsize="2,267">
              <v:shape style="position:absolute;left:11503;top:12963;width:2;height:267" coordorigin="11503,12963" coordsize="0,267" path="m11503,13230l11503,12963e" filled="f" stroked="t" strokeweight=".472006pt" strokecolor="#545454">
                <v:path arrowok="t"/>
              </v:shape>
            </v:group>
            <v:group style="position:absolute;left:8293;top:13354;width:316;height:2" coordorigin="8293,13354" coordsize="316,2">
              <v:shape style="position:absolute;left:8293;top:13354;width:316;height:2" coordorigin="8293,13354" coordsize="316,0" path="m8293,13354l8609,13354e" filled="f" stroked="t" strokeweight=".944013pt" strokecolor="#2F44AF">
                <v:path arrowok="t"/>
              </v:shape>
            </v:group>
            <v:group style="position:absolute;left:406;top:13680;width:198;height:2" coordorigin="406,13680" coordsize="198,2">
              <v:shape style="position:absolute;left:406;top:13680;width:198;height:2" coordorigin="406,13680" coordsize="198,0" path="m406,13680l604,13680e" filled="f" stroked="t" strokeweight=".236003pt" strokecolor="#575757">
                <v:path arrowok="t"/>
              </v:shape>
            </v:group>
            <v:group style="position:absolute;left:415;top:13335;width:2;height:348" coordorigin="415,13335" coordsize="2,348">
              <v:shape style="position:absolute;left:415;top:13335;width:2;height:348" coordorigin="415,13335" coordsize="0,348" path="m415,13682l415,13335e" filled="f" stroked="t" strokeweight=".472006pt" strokecolor="#4B4B4B">
                <v:path arrowok="t"/>
              </v:shape>
            </v:group>
            <v:group style="position:absolute;left:793;top:13677;width:302;height:2" coordorigin="793,13677" coordsize="302,2">
              <v:shape style="position:absolute;left:793;top:13677;width:302;height:2" coordorigin="793,13677" coordsize="302,0" path="m793,13677l1095,13677e" filled="f" stroked="t" strokeweight=".472006pt" strokecolor="#808080">
                <v:path arrowok="t"/>
              </v:shape>
            </v:group>
            <v:group style="position:absolute;left:1034;top:13677;width:401;height:2" coordorigin="1034,13677" coordsize="401,2">
              <v:shape style="position:absolute;left:1034;top:13677;width:401;height:2" coordorigin="1034,13677" coordsize="401,0" path="m1034,13677l1435,13677e" filled="f" stroked="t" strokeweight=".236003pt" strokecolor="#575757">
                <v:path arrowok="t"/>
              </v:shape>
            </v:group>
            <v:group style="position:absolute;left:1728;top:13680;width:717;height:2" coordorigin="1728,13680" coordsize="717,2">
              <v:shape style="position:absolute;left:1728;top:13680;width:717;height:2" coordorigin="1728,13680" coordsize="717,0" path="m1728,13680l2445,13680e" filled="f" stroked="t" strokeweight=".236003pt" strokecolor="#646464">
                <v:path arrowok="t"/>
              </v:shape>
            </v:group>
            <v:group style="position:absolute;left:5400;top:13258;width:2;height:605" coordorigin="5400,13258" coordsize="2,605">
              <v:shape style="position:absolute;left:5400;top:13258;width:2;height:605" coordorigin="5400,13258" coordsize="0,605" path="m5400,13863l5400,13258e" filled="f" stroked="t" strokeweight=".944013pt" strokecolor="#3B4467">
                <v:path arrowok="t"/>
              </v:shape>
            </v:group>
            <v:group style="position:absolute;left:1062;top:13649;width:2;height:238" coordorigin="1062,13649" coordsize="2,238">
              <v:shape style="position:absolute;left:1062;top:13649;width:2;height:238" coordorigin="1062,13649" coordsize="0,238" path="m1062,13887l1062,13649e" filled="f" stroked="t" strokeweight=".236003pt" strokecolor="#838383">
                <v:path arrowok="t"/>
              </v:shape>
            </v:group>
            <v:group style="position:absolute;left:1770;top:13620;width:2;height:295" coordorigin="1770,13620" coordsize="2,295">
              <v:shape style="position:absolute;left:1770;top:13620;width:2;height:295" coordorigin="1770,13620" coordsize="0,295" path="m1770,13915l1770,13620e" filled="f" stroked="t" strokeweight=".472006pt" strokecolor="#444444">
                <v:path arrowok="t"/>
              </v:shape>
            </v:group>
            <v:group style="position:absolute;left:5379;top:13568;width:2;height:514" coordorigin="5379,13568" coordsize="2,514">
              <v:shape style="position:absolute;left:5379;top:13568;width:2;height:514" coordorigin="5379,13568" coordsize="0,514" path="m5379,14082l5379,13568e" filled="f" stroked="t" strokeweight=".944013pt" strokecolor="#3B4490">
                <v:path arrowok="t"/>
              </v:shape>
            </v:group>
            <v:group style="position:absolute;left:1062;top:13887;width:2;height:1295" coordorigin="1062,13887" coordsize="2,1295">
              <v:shape style="position:absolute;left:1062;top:13887;width:2;height:1295" coordorigin="1062,13887" coordsize="0,1295" path="m1062,15182l1062,13887e" filled="f" stroked="t" strokeweight=".236003pt" strokecolor="#000000">
                <v:path arrowok="t"/>
              </v:shape>
            </v:group>
            <v:group style="position:absolute;left:2440;top:13858;width:2;height:167" coordorigin="2440,13858" coordsize="2,167">
              <v:shape style="position:absolute;left:2440;top:13858;width:2;height:167" coordorigin="2440,13858" coordsize="0,167" path="m2440,14025l2440,13858e" filled="f" stroked="t" strokeweight=".472006pt" strokecolor="#2F2F2F">
                <v:path arrowok="t"/>
              </v:shape>
            </v:group>
            <v:group style="position:absolute;left:7396;top:13858;width:2;height:167" coordorigin="7396,13858" coordsize="2,167">
              <v:shape style="position:absolute;left:7396;top:13858;width:2;height:167" coordorigin="7396,13858" coordsize="0,167" path="m7396,14025l7396,13858e" filled="f" stroked="t" strokeweight=".472006pt" strokecolor="#3B3B3B">
                <v:path arrowok="t"/>
              </v:shape>
            </v:group>
            <v:group style="position:absolute;left:1772;top:13858;width:2;height:447" coordorigin="1772,13858" coordsize="2,447">
              <v:shape style="position:absolute;left:1772;top:13858;width:2;height:447" coordorigin="1772,13858" coordsize="0,447" path="m1772,14306l1772,13858e" filled="f" stroked="t" strokeweight=".944013pt" strokecolor="#6B6B6B">
                <v:path arrowok="t"/>
              </v:shape>
            </v:group>
            <v:group style="position:absolute;left:3559;top:14049;width:2;height:314" coordorigin="3559,14049" coordsize="2,314">
              <v:shape style="position:absolute;left:3559;top:14049;width:2;height:314" coordorigin="3559,14049" coordsize="0,314" path="m3559,14363l3559,14049e" filled="f" stroked="t" strokeweight=".944013pt" strokecolor="#2F347C">
                <v:path arrowok="t"/>
              </v:shape>
            </v:group>
            <v:group style="position:absolute;left:5402;top:13968;width:2;height:233" coordorigin="5402,13968" coordsize="2,233">
              <v:shape style="position:absolute;left:5402;top:13968;width:2;height:233" coordorigin="5402,13968" coordsize="0,233" path="m5402,14201l5402,13968e" filled="f" stroked="t" strokeweight=".944013pt" strokecolor="#4B4B93">
                <v:path arrowok="t"/>
              </v:shape>
            </v:group>
            <v:group style="position:absolute;left:7396;top:13968;width:2;height:614" coordorigin="7396,13968" coordsize="2,614">
              <v:shape style="position:absolute;left:7396;top:13968;width:2;height:614" coordorigin="7396,13968" coordsize="0,614" path="m7396,14582l7396,13968e" filled="f" stroked="t" strokeweight=".70801pt" strokecolor="#676767">
                <v:path arrowok="t"/>
              </v:shape>
            </v:group>
            <v:group style="position:absolute;left:415;top:14249;width:2;height:171" coordorigin="415,14249" coordsize="2,171">
              <v:shape style="position:absolute;left:415;top:14249;width:2;height:171" coordorigin="415,14249" coordsize="0,171" path="m415,14420l415,14249e" filled="f" stroked="t" strokeweight=".472006pt" strokecolor="#484848">
                <v:path arrowok="t"/>
              </v:shape>
            </v:group>
            <v:group style="position:absolute;left:3578;top:14134;width:2;height:381" coordorigin="3578,14134" coordsize="2,381">
              <v:shape style="position:absolute;left:3578;top:14134;width:2;height:381" coordorigin="3578,14134" coordsize="0,381" path="m3578,14515l3578,14134e" filled="f" stroked="t" strokeweight=".944013pt" strokecolor="#2B347C">
                <v:path arrowok="t"/>
              </v:shape>
            </v:group>
            <v:group style="position:absolute;left:11505;top:14249;width:2;height:333" coordorigin="11505,14249" coordsize="2,333">
              <v:shape style="position:absolute;left:11505;top:14249;width:2;height:333" coordorigin="11505,14249" coordsize="0,333" path="m11505,14582l11505,14249e" filled="f" stroked="t" strokeweight=".472006pt" strokecolor="#5B5B5B">
                <v:path arrowok="t"/>
              </v:shape>
            </v:group>
            <v:group style="position:absolute;left:1772;top:14249;width:2;height:333" coordorigin="1772,14249" coordsize="2,333">
              <v:shape style="position:absolute;left:1772;top:14249;width:2;height:333" coordorigin="1772,14249" coordsize="0,333" path="m1772,14582l1772,14249e" filled="f" stroked="t" strokeweight=".472006pt" strokecolor="#4B4B4B">
                <v:path arrowok="t"/>
              </v:shape>
            </v:group>
            <v:group style="position:absolute;left:2443;top:14363;width:2;height:219" coordorigin="2443,14363" coordsize="2,219">
              <v:shape style="position:absolute;left:2443;top:14363;width:2;height:219" coordorigin="2443,14363" coordsize="0,219" path="m2443,14582l2443,14363e" filled="f" stroked="t" strokeweight=".472006pt" strokecolor="#5B5B5B">
                <v:path arrowok="t"/>
              </v:shape>
            </v:group>
            <v:group style="position:absolute;left:3870;top:14539;width:363;height:2" coordorigin="3870,14539" coordsize="363,2">
              <v:shape style="position:absolute;left:3870;top:14539;width:363;height:2" coordorigin="3870,14539" coordsize="363,0" path="m3870,14539l4234,14539e" filled="f" stroked="t" strokeweight=".944013pt" strokecolor="#3F4B97">
                <v:path arrowok="t"/>
              </v:shape>
            </v:group>
            <v:group style="position:absolute;left:4177;top:14529;width:278;height:2" coordorigin="4177,14529" coordsize="278,2">
              <v:shape style="position:absolute;left:4177;top:14529;width:278;height:2" coordorigin="4177,14529" coordsize="278,0" path="m4177,14529l4456,14529e" filled="f" stroked="t" strokeweight=".944013pt" strokecolor="#4854B3">
                <v:path arrowok="t"/>
              </v:shape>
            </v:group>
            <v:group style="position:absolute;left:2440;top:14525;width:2;height:276" coordorigin="2440,14525" coordsize="2,276">
              <v:shape style="position:absolute;left:2440;top:14525;width:2;height:276" coordorigin="2440,14525" coordsize="0,276" path="m2440,14801l2440,14525e" filled="f" stroked="t" strokeweight=".472006pt" strokecolor="#484848">
                <v:path arrowok="t"/>
              </v:shape>
            </v:group>
            <v:group style="position:absolute;left:7396;top:14525;width:2;height:276" coordorigin="7396,14525" coordsize="2,276">
              <v:shape style="position:absolute;left:7396;top:14525;width:2;height:276" coordorigin="7396,14525" coordsize="0,276" path="m7396,14801l7396,14525e" filled="f" stroked="t" strokeweight=".472006pt" strokecolor="#484848">
                <v:path arrowok="t"/>
              </v:shape>
            </v:group>
            <v:group style="position:absolute;left:1772;top:14525;width:2;height:500" coordorigin="1772,14525" coordsize="2,500">
              <v:shape style="position:absolute;left:1772;top:14525;width:2;height:500" coordorigin="1772,14525" coordsize="0,500" path="m1772,15025l1772,14525e" filled="f" stroked="t" strokeweight=".944013pt" strokecolor="#6B6B6B">
                <v:path arrowok="t"/>
              </v:shape>
            </v:group>
            <v:group style="position:absolute;left:415;top:14872;width:2;height:133" coordorigin="415,14872" coordsize="2,133">
              <v:shape style="position:absolute;left:415;top:14872;width:2;height:133" coordorigin="415,14872" coordsize="0,133" path="m415,15005l415,14872e" filled="f" stroked="t" strokeweight=".472006pt" strokecolor="#383838">
                <v:path arrowok="t"/>
              </v:shape>
            </v:group>
            <v:group style="position:absolute;left:7399;top:14744;width:2;height:1623" coordorigin="7399,14744" coordsize="2,1623">
              <v:shape style="position:absolute;left:7399;top:14744;width:2;height:1623" coordorigin="7399,14744" coordsize="0,1623" path="m7399,16367l7399,14744e" filled="f" stroked="t" strokeweight=".70801pt" strokecolor="#6B6B6B">
                <v:path arrowok="t"/>
              </v:shape>
            </v:group>
            <v:group style="position:absolute;left:415;top:14948;width:2;height:262" coordorigin="415,14948" coordsize="2,262">
              <v:shape style="position:absolute;left:415;top:14948;width:2;height:262" coordorigin="415,14948" coordsize="0,262" path="m415,15210l415,14948e" filled="f" stroked="t" strokeweight=".472006pt" strokecolor="#4B4B4B">
                <v:path arrowok="t"/>
              </v:shape>
            </v:group>
            <v:group style="position:absolute;left:1775;top:14948;width:2;height:262" coordorigin="1775,14948" coordsize="2,262">
              <v:shape style="position:absolute;left:1775;top:14948;width:2;height:262" coordorigin="1775,14948" coordsize="0,262" path="m1775,15210l1775,14948e" filled="f" stroked="t" strokeweight=".472006pt" strokecolor="#484848">
                <v:path arrowok="t"/>
              </v:shape>
            </v:group>
            <v:group style="position:absolute;left:1062;top:15182;width:2;height:1176" coordorigin="1062,15182" coordsize="2,1176">
              <v:shape style="position:absolute;left:1062;top:15182;width:2;height:1176" coordorigin="1062,15182" coordsize="0,1176" path="m1062,16357l1062,15182e" filled="f" stroked="t" strokeweight=".236003pt" strokecolor="#878787">
                <v:path arrowok="t"/>
              </v:shape>
            </v:group>
            <v:group style="position:absolute;left:1775;top:15153;width:2;height:1219" coordorigin="1775,15153" coordsize="2,1219">
              <v:shape style="position:absolute;left:1775;top:15153;width:2;height:1219" coordorigin="1775,15153" coordsize="0,1219" path="m1775,16372l1775,15153e" filled="f" stroked="t" strokeweight=".70801pt" strokecolor="#646464">
                <v:path arrowok="t"/>
              </v:shape>
            </v:group>
            <v:group style="position:absolute;left:411;top:16362;width:11097;height:2" coordorigin="411,16362" coordsize="11097,2">
              <v:shape style="position:absolute;left:411;top:16362;width:11097;height:2" coordorigin="411,16362" coordsize="11097,0" path="m411,16362l11508,16362e" filled="f" stroked="t" strokeweight=".70801pt" strokecolor="#7C7C7C">
                <v:path arrowok="t"/>
              </v:shape>
            </v:group>
            <v:group style="position:absolute;left:11503;top:5013;width:2;height:11354" coordorigin="11503,5013" coordsize="2,11354">
              <v:shape style="position:absolute;left:11503;top:5013;width:2;height:11354" coordorigin="11503,5013" coordsize="0,11354" path="m11503,16367l11503,5013e" filled="f" stroked="t" strokeweight=".472006pt" strokecolor="#70707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54"/>
          <w:szCs w:val="54"/>
          <w:color w:val="313131"/>
          <w:spacing w:val="0"/>
          <w:w w:val="58"/>
          <w:position w:val="1"/>
        </w:rPr>
        <w:t>=</w:t>
      </w:r>
      <w:r>
        <w:rPr>
          <w:rFonts w:ascii="Arial" w:hAnsi="Arial" w:cs="Arial" w:eastAsia="Arial"/>
          <w:sz w:val="54"/>
          <w:szCs w:val="54"/>
          <w:color w:val="3131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54"/>
          <w:szCs w:val="54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20"/>
          <w:szCs w:val="20"/>
          <w:color w:val="4B4B4B"/>
          <w:spacing w:val="-7"/>
          <w:w w:val="134"/>
          <w:position w:val="-2"/>
        </w:rPr>
        <w:t>i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5"/>
          <w:position w:val="-2"/>
        </w:rPr>
        <w:t>tfaiy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96"/>
          <w:position w:val="-2"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-25"/>
          <w:w w:val="10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8"/>
          <w:position w:val="-2"/>
        </w:rPr>
        <w:t>Kuze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8"/>
          <w:position w:val="-2"/>
        </w:rPr>
        <w:t>y</w:t>
      </w:r>
      <w:r>
        <w:rPr>
          <w:rFonts w:ascii="Arial" w:hAnsi="Arial" w:cs="Arial" w:eastAsia="Arial"/>
          <w:sz w:val="20"/>
          <w:szCs w:val="20"/>
          <w:color w:val="313131"/>
          <w:spacing w:val="-12"/>
          <w:w w:val="88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8"/>
          <w:position w:val="-2"/>
        </w:rPr>
        <w:t>Bölg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8"/>
          <w:position w:val="-2"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27"/>
          <w:w w:val="88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position w:val="-2"/>
        </w:rPr>
        <w:t>Amirj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867" w:lineRule="exact"/>
        <w:ind w:right="-20"/>
        <w:jc w:val="left"/>
        <w:rPr>
          <w:rFonts w:ascii="Arial" w:hAnsi="Arial" w:cs="Arial" w:eastAsia="Arial"/>
          <w:sz w:val="77"/>
          <w:szCs w:val="77"/>
        </w:rPr>
      </w:pPr>
      <w:rPr/>
      <w:r>
        <w:rPr/>
        <w:br w:type="column"/>
      </w:r>
      <w:r>
        <w:rPr>
          <w:rFonts w:ascii="Arial" w:hAnsi="Arial" w:cs="Arial" w:eastAsia="Arial"/>
          <w:sz w:val="77"/>
          <w:szCs w:val="77"/>
          <w:color w:val="444B7C"/>
          <w:spacing w:val="0"/>
          <w:w w:val="170"/>
          <w:i/>
          <w:position w:val="-1"/>
        </w:rPr>
        <w:t>;!k-</w:t>
      </w:r>
      <w:r>
        <w:rPr>
          <w:rFonts w:ascii="Arial" w:hAnsi="Arial" w:cs="Arial" w:eastAsia="Arial"/>
          <w:sz w:val="77"/>
          <w:szCs w:val="7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00" w:right="300"/>
          <w:cols w:num="2" w:equalWidth="0">
            <w:col w:w="4477" w:space="208"/>
            <w:col w:w="6635"/>
          </w:cols>
        </w:sectPr>
      </w:pPr>
      <w:rPr/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79" w:lineRule="auto"/>
        <w:ind w:left="3829" w:right="4414" w:firstLine="-11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9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34" w:lineRule="exact"/>
        <w:ind w:left="882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32pt;margin-top:-32.159306pt;width:519.179029pt;height:44.5pt;mso-position-horizontal-relative:page;mso-position-vertical-relative:paragraph;z-index:-15609" type="#_x0000_t202" filled="f" stroked="f">
            <v:textbox inset="0,0,0,0">
              <w:txbxContent>
                <w:p>
                  <w:pPr>
                    <w:spacing w:before="0" w:after="0" w:line="890" w:lineRule="exact"/>
                    <w:ind w:right="-173"/>
                    <w:jc w:val="left"/>
                    <w:tabs>
                      <w:tab w:pos="9460" w:val="left"/>
                    </w:tabs>
                    <w:rPr>
                      <w:rFonts w:ascii="Arial" w:hAnsi="Arial" w:cs="Arial" w:eastAsia="Arial"/>
                      <w:sz w:val="78"/>
                      <w:szCs w:val="78"/>
                    </w:rPr>
                  </w:pPr>
                  <w:rPr/>
                  <w:r>
                    <w:rPr>
                      <w:rFonts w:ascii="Arial" w:hAnsi="Arial" w:cs="Arial" w:eastAsia="Arial"/>
                      <w:sz w:val="89"/>
                      <w:szCs w:val="89"/>
                      <w:color w:val="242424"/>
                      <w:spacing w:val="0"/>
                      <w:w w:val="144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242424"/>
                      <w:spacing w:val="-287"/>
                      <w:w w:val="144"/>
                      <w:b/>
                      <w:bCs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242424"/>
                      <w:spacing w:val="0"/>
                      <w:w w:val="100"/>
                      <w:b/>
                      <w:bCs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9"/>
                      <w:szCs w:val="89"/>
                      <w:color w:val="242424"/>
                      <w:spacing w:val="0"/>
                      <w:w w:val="100"/>
                      <w:b/>
                      <w:bCs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525252"/>
                      <w:spacing w:val="0"/>
                      <w:w w:val="144"/>
                      <w:b/>
                      <w:bCs/>
                      <w:i/>
                      <w:position w:val="-2"/>
                    </w:rPr>
                    <w:t>ta</w:t>
                  </w:r>
                  <w:r>
                    <w:rPr>
                      <w:rFonts w:ascii="Arial" w:hAnsi="Arial" w:cs="Arial" w:eastAsia="Arial"/>
                      <w:sz w:val="78"/>
                      <w:szCs w:val="7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position w:val="-2"/>
        </w:rPr>
        <w:t>IZ</w:t>
      </w:r>
      <w:r>
        <w:rPr>
          <w:rFonts w:ascii="Arial" w:hAnsi="Arial" w:cs="Arial" w:eastAsia="Arial"/>
          <w:sz w:val="15"/>
          <w:szCs w:val="15"/>
          <w:color w:val="242424"/>
          <w:spacing w:val="-8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position w:val="-2"/>
        </w:rPr>
        <w:t>MIR</w:t>
      </w:r>
      <w:r>
        <w:rPr>
          <w:rFonts w:ascii="Arial" w:hAnsi="Arial" w:cs="Arial" w:eastAsia="Arial"/>
          <w:sz w:val="15"/>
          <w:szCs w:val="15"/>
          <w:color w:val="242424"/>
          <w:spacing w:val="-17"/>
          <w:w w:val="100"/>
          <w:position w:val="-2"/>
        </w:rPr>
        <w:t> </w:t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15"/>
          <w:szCs w:val="15"/>
          <w:color w:val="242424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2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1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1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1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exact"/>
        <w:ind w:left="570" w:right="5285"/>
        <w:jc w:val="center"/>
        <w:tabs>
          <w:tab w:pos="444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.799999pt;margin-top:7.739247pt;width:47.206802pt;height:7.5pt;mso-position-horizontal-relative:page;mso-position-vertical-relative:paragraph;z-index:-15608" type="#_x0000_t202" filled="f" stroked="f">
            <v:textbox inset="0,0,0,0">
              <w:txbxContent>
                <w:p>
                  <w:pPr>
                    <w:spacing w:before="0" w:after="0" w:line="150" w:lineRule="exact"/>
                    <w:ind w:right="-63"/>
                    <w:jc w:val="left"/>
                    <w:rPr>
                      <w:rFonts w:ascii="Arial" w:hAnsi="Arial" w:cs="Arial" w:eastAsia="Arial"/>
                      <w:sz w:val="15"/>
                      <w:szCs w:val="15"/>
                    </w:rPr>
                  </w:pPr>
                  <w:rPr/>
                  <w:r>
                    <w:rPr>
                      <w:rFonts w:ascii="Arial" w:hAnsi="Arial" w:cs="Arial" w:eastAsia="Arial"/>
                      <w:sz w:val="15"/>
                      <w:szCs w:val="15"/>
                      <w:color w:val="242424"/>
                      <w:spacing w:val="0"/>
                      <w:w w:val="107"/>
                    </w:rPr>
                    <w:t>BELEDIYESI</w:t>
                  </w:r>
                  <w:r>
                    <w:rPr>
                      <w:rFonts w:ascii="Arial" w:hAnsi="Arial" w:cs="Arial" w:eastAsia="Arial"/>
                      <w:sz w:val="15"/>
                      <w:szCs w:val="1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6"/>
          <w:szCs w:val="16"/>
          <w:color w:val="242424"/>
          <w:spacing w:val="0"/>
          <w:w w:val="100"/>
          <w:b/>
          <w:bCs/>
          <w:position w:val="6"/>
        </w:rPr>
        <w:t>BÜYÜKŞEHIR</w:t>
      </w:r>
      <w:r>
        <w:rPr>
          <w:rFonts w:ascii="Arial" w:hAnsi="Arial" w:cs="Arial" w:eastAsia="Arial"/>
          <w:sz w:val="16"/>
          <w:szCs w:val="16"/>
          <w:color w:val="242424"/>
          <w:spacing w:val="0"/>
          <w:w w:val="100"/>
          <w:b/>
          <w:bCs/>
          <w:position w:val="6"/>
        </w:rPr>
        <w:tab/>
      </w:r>
      <w:r>
        <w:rPr>
          <w:rFonts w:ascii="Arial" w:hAnsi="Arial" w:cs="Arial" w:eastAsia="Arial"/>
          <w:sz w:val="16"/>
          <w:szCs w:val="16"/>
          <w:color w:val="242424"/>
          <w:spacing w:val="0"/>
          <w:w w:val="100"/>
          <w:b/>
          <w:bCs/>
          <w:position w:val="6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2"/>
          <w:position w:val="0"/>
        </w:rPr>
        <w:t>YANGl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2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42424"/>
          <w:spacing w:val="0"/>
          <w:w w:val="104"/>
          <w:position w:val="0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27" w:after="0" w:line="254" w:lineRule="auto"/>
        <w:ind w:left="147" w:right="3578" w:firstLine="-38"/>
        <w:jc w:val="left"/>
        <w:tabs>
          <w:tab w:pos="1500" w:val="left"/>
          <w:tab w:pos="1660" w:val="left"/>
          <w:tab w:pos="3180" w:val="left"/>
          <w:tab w:pos="4900" w:val="left"/>
          <w:tab w:pos="5160" w:val="left"/>
          <w:tab w:pos="5600" w:val="left"/>
          <w:tab w:pos="7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!ola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11105/2017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IBildiriı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02.05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Arial" w:hAnsi="Arial" w:cs="Arial" w:eastAsia="Arial"/>
          <w:sz w:val="27"/>
          <w:szCs w:val="27"/>
          <w:color w:val="3D3D3D"/>
          <w:spacing w:val="0"/>
          <w:w w:val="105"/>
        </w:rPr>
        <w:t>l</w:t>
      </w:r>
      <w:r>
        <w:rPr>
          <w:rFonts w:ascii="Arial" w:hAnsi="Arial" w:cs="Arial" w:eastAsia="Arial"/>
          <w:sz w:val="27"/>
          <w:szCs w:val="27"/>
          <w:color w:val="3D3D3D"/>
          <w:spacing w:val="-37"/>
          <w:w w:val="10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11/05/2017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3"/>
          <w:w w:val="4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2"/>
        </w:rPr>
        <w:t>KayıtNo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2968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3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75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47" w:right="-20"/>
        <w:jc w:val="left"/>
        <w:tabs>
          <w:tab w:pos="1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7"/>
        </w:rPr>
        <w:t>DoğruAdres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2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75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9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47" w:right="-20"/>
        <w:jc w:val="left"/>
        <w:tabs>
          <w:tab w:pos="1680" w:val="left"/>
          <w:tab w:pos="4720" w:val="left"/>
          <w:tab w:pos="7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1"/>
        </w:rPr>
        <w:t>EKD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9" w:lineRule="exact"/>
        <w:ind w:left="128" w:right="-20"/>
        <w:jc w:val="left"/>
        <w:tabs>
          <w:tab w:pos="36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-1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30"/>
          <w:position w:val="-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2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7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87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5"/>
          <w:w w:val="100"/>
          <w:position w:val="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-1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left="3680"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-2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-2"/>
        </w:rPr>
        <w:t>Ka,gi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89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89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525252"/>
          <w:spacing w:val="3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2"/>
          <w:w w:val="92"/>
          <w:position w:val="-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87"/>
          <w:position w:val="-2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-2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2"/>
        </w:rPr>
        <w:t>ik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  <w:position w:val="-2"/>
        </w:rPr>
        <w:t> </w:t>
      </w:r>
      <w:r>
        <w:rPr>
          <w:rFonts w:ascii="Arial" w:hAnsi="Arial" w:cs="Arial" w:eastAsia="Arial"/>
          <w:sz w:val="17"/>
          <w:szCs w:val="17"/>
          <w:color w:val="3D3D3D"/>
          <w:spacing w:val="-16"/>
          <w:w w:val="105"/>
          <w:position w:val="-2"/>
        </w:rPr>
        <w:t>D</w:t>
      </w:r>
      <w:r>
        <w:rPr>
          <w:rFonts w:ascii="Arial" w:hAnsi="Arial" w:cs="Arial" w:eastAsia="Arial"/>
          <w:sz w:val="17"/>
          <w:szCs w:val="17"/>
          <w:color w:val="ACAFAC"/>
          <w:spacing w:val="-13"/>
          <w:w w:val="55"/>
          <w:position w:val="-2"/>
        </w:rPr>
        <w:t>.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1"/>
          <w:position w:val="-2"/>
        </w:rPr>
        <w:t>iğcr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411" w:lineRule="exact"/>
        <w:ind w:left="4016" w:right="-20"/>
        <w:jc w:val="left"/>
        <w:tabs>
          <w:tab w:pos="4500" w:val="left"/>
          <w:tab w:pos="5100" w:val="left"/>
          <w:tab w:pos="5600" w:val="left"/>
          <w:tab w:pos="610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10"/>
        </w:rPr>
        <w:t>X</w:t>
      </w:r>
      <w:r>
        <w:rPr>
          <w:rFonts w:ascii="Arial" w:hAnsi="Arial" w:cs="Arial" w:eastAsia="Arial"/>
          <w:sz w:val="19"/>
          <w:szCs w:val="19"/>
          <w:color w:val="242424"/>
          <w:spacing w:val="-39"/>
          <w:w w:val="100"/>
          <w:position w:val="10"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51"/>
          <w:position w:val="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-17"/>
          <w:w w:val="51"/>
          <w:position w:val="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2"/>
        </w:rPr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51"/>
          <w:position w:val="0"/>
        </w:rPr>
        <w:t>ı</w:t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2"/>
          <w:szCs w:val="42"/>
          <w:color w:val="3D3D3D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4"/>
          <w:szCs w:val="14"/>
          <w:color w:val="858585"/>
          <w:spacing w:val="0"/>
          <w:w w:val="51"/>
          <w:position w:val="2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858585"/>
          <w:spacing w:val="-17"/>
          <w:w w:val="51"/>
          <w:position w:val="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58585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858585"/>
          <w:spacing w:val="0"/>
          <w:w w:val="100"/>
          <w:position w:val="2"/>
        </w:rPr>
      </w:r>
      <w:r>
        <w:rPr>
          <w:rFonts w:ascii="Arial" w:hAnsi="Arial" w:cs="Arial" w:eastAsia="Arial"/>
          <w:sz w:val="42"/>
          <w:szCs w:val="42"/>
          <w:color w:val="858585"/>
          <w:spacing w:val="0"/>
          <w:w w:val="51"/>
          <w:position w:val="2"/>
        </w:rPr>
        <w:t>ı</w:t>
      </w:r>
      <w:r>
        <w:rPr>
          <w:rFonts w:ascii="Arial" w:hAnsi="Arial" w:cs="Arial" w:eastAsia="Arial"/>
          <w:sz w:val="42"/>
          <w:szCs w:val="42"/>
          <w:color w:val="858585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42"/>
          <w:szCs w:val="42"/>
          <w:color w:val="858585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  <w:position w:val="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  <w:position w:val="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96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5"/>
          <w:position w:val="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5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55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6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0"/>
          <w:position w:val="6"/>
        </w:rPr>
        <w:t>AltınaAlma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"/>
          <w:w w:val="110"/>
          <w:position w:val="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6"/>
          <w:position w:val="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0" w:lineRule="auto"/>
        <w:ind w:left="147" w:right="-20"/>
        <w:jc w:val="left"/>
        <w:tabs>
          <w:tab w:pos="2220" w:val="left"/>
          <w:tab w:pos="5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4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62"/>
          <w:w w:val="13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8"/>
          <w:w w:val="36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1"/>
          <w:position w:val="1"/>
        </w:rPr>
        <w:t>Kullanan: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left="2163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95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Üzeyi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EMRE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1F1F1F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1F1F1F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u w:val="single" w:color="1F1F1F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6" w:lineRule="auto"/>
        <w:ind w:left="133" w:right="2355" w:firstLine="2030"/>
        <w:jc w:val="left"/>
        <w:tabs>
          <w:tab w:pos="2160" w:val="left"/>
          <w:tab w:pos="4720" w:val="left"/>
          <w:tab w:pos="7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leıkı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02:06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7"/>
          <w:position w:val="1"/>
        </w:rPr>
        <w:t>Varı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7"/>
          <w:position w:val="1"/>
        </w:rPr>
        <w:t>ş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1"/>
        </w:rPr>
        <w:t>02:ıo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5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  <w:position w:val="0"/>
        </w:rPr>
        <w:t>668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147" w:right="-20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89"/>
          <w:position w:val="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"/>
          <w:w w:val="89"/>
          <w:position w:val="0"/>
        </w:rPr>
        <w:t>e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89"/>
          <w:position w:val="0"/>
        </w:rPr>
        <w:t>Us</w:t>
      </w:r>
      <w:r>
        <w:rPr>
          <w:rFonts w:ascii="Arial" w:hAnsi="Arial" w:cs="Arial" w:eastAsia="Arial"/>
          <w:sz w:val="20"/>
          <w:szCs w:val="20"/>
          <w:color w:val="3D3D3D"/>
          <w:spacing w:val="-1"/>
          <w:w w:val="8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40" w:lineRule="auto"/>
        <w:ind w:left="4738" w:right="463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68" w:lineRule="auto"/>
        <w:ind w:left="2192" w:right="4256" w:firstLine="2573"/>
        <w:jc w:val="left"/>
        <w:tabs>
          <w:tab w:pos="4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</w:rPr>
        <w:t>Smnivet-Jandarma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4" w:lineRule="exact"/>
        <w:ind w:left="133" w:right="-20"/>
        <w:jc w:val="left"/>
        <w:tabs>
          <w:tab w:pos="4740" w:val="left"/>
          <w:tab w:pos="7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tyarrlımcı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2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!Dönüş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2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1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7"/>
        </w:rPr>
        <w:t>!Yardıma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9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</w:rPr>
        <w:t>A.</w:t>
      </w:r>
      <w:r>
        <w:rPr>
          <w:rFonts w:ascii="Arial" w:hAnsi="Arial" w:cs="Arial" w:eastAsia="Arial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20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57" w:lineRule="auto"/>
        <w:ind w:left="147" w:right="2180" w:firstLine="-14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vatandaşla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1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  <w:position w:val="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left="4731" w:right="40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9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79" w:lineRule="exact"/>
        <w:ind w:left="147" w:right="-20"/>
        <w:jc w:val="left"/>
        <w:tabs>
          <w:tab w:pos="4760" w:val="left"/>
          <w:tab w:pos="6680" w:val="left"/>
          <w:tab w:pos="8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  <w:position w:val="-4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1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  <w:position w:val="-3"/>
        </w:rPr>
        <w:t>[KöpükKg.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-3"/>
        </w:rPr>
        <w:t>TK.K.T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94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  <w:position w:val="-3"/>
        </w:rPr>
        <w:t>Kg,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0" w:lineRule="exact"/>
        <w:ind w:left="6685" w:right="-20"/>
        <w:jc w:val="left"/>
        <w:tabs>
          <w:tab w:pos="8260" w:val="left"/>
          <w:tab w:pos="9500" w:val="left"/>
          <w:tab w:pos="982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D3D3D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3D3D3D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D3D3D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242424"/>
          <w:w w:val="71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242424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242424"/>
          <w:w w:val="99"/>
          <w:position w:val="1"/>
        </w:rPr>
      </w:r>
      <w:r>
        <w:rPr>
          <w:rFonts w:ascii="Arial" w:hAnsi="Arial" w:cs="Arial" w:eastAsia="Arial"/>
          <w:sz w:val="38"/>
          <w:szCs w:val="38"/>
          <w:color w:val="242424"/>
          <w:w w:val="99"/>
          <w:u w:val="single" w:color="000000"/>
          <w:position w:val="1"/>
        </w:rPr>
        <w:t> </w:t>
      </w:r>
      <w:r>
        <w:rPr>
          <w:rFonts w:ascii="Arial" w:hAnsi="Arial" w:cs="Arial" w:eastAsia="Arial"/>
          <w:sz w:val="38"/>
          <w:szCs w:val="38"/>
          <w:color w:val="242424"/>
          <w:w w:val="100"/>
          <w:u w:val="single" w:color="0000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242424"/>
          <w:w w:val="100"/>
          <w:u w:val="single" w:color="000000"/>
          <w:position w:val="1"/>
        </w:rPr>
      </w:r>
      <w:r>
        <w:rPr>
          <w:rFonts w:ascii="Arial" w:hAnsi="Arial" w:cs="Arial" w:eastAsia="Arial"/>
          <w:sz w:val="38"/>
          <w:szCs w:val="38"/>
          <w:color w:val="242424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000000"/>
          <w:w w:val="100"/>
          <w:position w:val="0"/>
        </w:rPr>
      </w:r>
    </w:p>
    <w:p>
      <w:pPr>
        <w:spacing w:before="0" w:after="0" w:line="190" w:lineRule="exact"/>
        <w:ind w:left="21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pan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sigoıta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kablola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görmi'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tür.Yangında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1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58" w:lineRule="auto"/>
        <w:ind w:left="157" w:right="665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alımini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3.000,00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6" w:after="0" w:line="240" w:lineRule="auto"/>
        <w:ind w:left="22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girişine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gör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solda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panosunda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62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panoda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kabloları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kısa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devre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yapması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1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auto"/>
        <w:ind w:left="2119" w:right="79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0"/>
          <w:w w:val="49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0"/>
          <w:w w:val="49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C3C3C3"/>
          <w:spacing w:val="17"/>
          <w:w w:val="4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ıktığı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5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28" w:right="-20"/>
        <w:jc w:val="left"/>
        <w:tabs>
          <w:tab w:pos="2160" w:val="left"/>
          <w:tab w:pos="6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ISigortalı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lsirketi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8"/>
          <w:w w:val="138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Öğreni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6"/>
          <w:w w:val="77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  <w:position w:val="1"/>
        </w:rPr>
        <w:t>emedi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IBedeli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2"/>
        </w:rPr>
        <w:t>:Öğrenilemedi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12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4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6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5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9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yeri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bina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2"/>
        </w:rPr>
        <w:t>sakinlerine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48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0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13" w:lineRule="exact"/>
        <w:ind w:left="166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-2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74" w:lineRule="exact"/>
        <w:ind w:left="142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D3D3D"/>
          <w:spacing w:val="0"/>
          <w:w w:val="179"/>
          <w:position w:val="-4"/>
        </w:rPr>
        <w:t>1-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40" w:bottom="280" w:left="160" w:right="120"/>
        </w:sectPr>
      </w:pPr>
      <w:rPr/>
    </w:p>
    <w:p>
      <w:pPr>
        <w:spacing w:before="0" w:after="0" w:line="210" w:lineRule="exact"/>
        <w:ind w:left="166" w:right="-72"/>
        <w:jc w:val="left"/>
        <w:tabs>
          <w:tab w:pos="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62"/>
        </w:rPr>
        <w:t>EJ..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</w:rPr>
      </w:r>
      <w:r>
        <w:rPr>
          <w:rFonts w:ascii="Times New Roman" w:hAnsi="Times New Roman" w:cs="Times New Roman" w:eastAsia="Times New Roman"/>
          <w:sz w:val="13"/>
          <w:szCs w:val="13"/>
          <w:color w:val="ACAFAC"/>
          <w:spacing w:val="-18"/>
          <w:w w:val="92"/>
          <w:i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0"/>
          <w:w w:val="92"/>
          <w:i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3D3D3D"/>
          <w:spacing w:val="3"/>
          <w:w w:val="92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right="-20"/>
        <w:jc w:val="left"/>
        <w:tabs>
          <w:tab w:pos="3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[rarih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9"/>
        </w:rPr>
        <w:t>11/05/20ı7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44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9"/>
          <w:position w:val="1"/>
        </w:rPr>
        <w:t>lsaati: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29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9"/>
          <w:position w:val="1"/>
        </w:rPr>
        <w:t>02:35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20"/>
          <w:cols w:num="2" w:equalWidth="0">
            <w:col w:w="1348" w:space="830"/>
            <w:col w:w="9462"/>
          </w:cols>
        </w:sectPr>
      </w:pPr>
      <w:rPr/>
    </w:p>
    <w:p>
      <w:pPr>
        <w:spacing w:before="1" w:after="0" w:line="234" w:lineRule="exact"/>
        <w:ind w:left="248" w:right="-20"/>
        <w:jc w:val="left"/>
        <w:tabs>
          <w:tab w:pos="1040" w:val="left"/>
          <w:tab w:pos="1540" w:val="left"/>
          <w:tab w:pos="8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0"/>
          <w:w w:val="100"/>
          <w:position w:val="0"/>
        </w:rPr>
        <w:t>lGiDE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1111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8"/>
          <w:w w:val="100"/>
          <w:position w:val="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.Posta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1"/>
        </w:rPr>
        <w:t>ONAYLAYAN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20"/>
        </w:sectPr>
      </w:pPr>
      <w:rPr/>
    </w:p>
    <w:p>
      <w:pPr>
        <w:spacing w:before="40" w:after="0" w:line="240" w:lineRule="auto"/>
        <w:ind w:left="2350" w:right="-69"/>
        <w:jc w:val="left"/>
        <w:tabs>
          <w:tab w:pos="4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24" w:lineRule="exact"/>
        <w:ind w:left="502" w:right="-20"/>
        <w:jc w:val="left"/>
        <w:tabs>
          <w:tab w:pos="5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87.440002pt;margin-top:9.939149pt;width:.1pt;height:21.12pt;mso-position-horizontal-relative:page;mso-position-vertical-relative:paragraph;z-index:-15620" coordorigin="3749,199" coordsize="2,422">
            <v:shape style="position:absolute;left:3749;top:199;width:2;height:422" coordorigin="3749,199" coordsize="0,422" path="m3749,621l3749,199e" filled="f" stroked="t" strokeweight="1.92pt" strokecolor="#2B345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55"/>
          <w:position w:val="-3"/>
        </w:rPr>
        <w:t>......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0"/>
          <w:position w:val="0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08" w:lineRule="exact"/>
        <w:ind w:left="550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42424"/>
          <w:spacing w:val="0"/>
          <w:w w:val="171"/>
        </w:rPr>
        <w:t>u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58" w:lineRule="atLeast"/>
        <w:ind w:left="550" w:right="-20"/>
        <w:jc w:val="left"/>
        <w:rPr>
          <w:rFonts w:ascii="Arial" w:hAnsi="Arial" w:cs="Arial" w:eastAsia="Arial"/>
          <w:sz w:val="8"/>
          <w:szCs w:val="8"/>
        </w:rPr>
      </w:pPr>
      <w:rPr/>
      <w:r>
        <w:rPr>
          <w:rFonts w:ascii="Arial" w:hAnsi="Arial" w:cs="Arial" w:eastAsia="Arial"/>
          <w:sz w:val="8"/>
          <w:szCs w:val="8"/>
          <w:color w:val="242424"/>
          <w:spacing w:val="0"/>
          <w:w w:val="182"/>
          <w:i/>
        </w:rPr>
        <w:t>ll)</w:t>
      </w:r>
      <w:r>
        <w:rPr>
          <w:rFonts w:ascii="Arial" w:hAnsi="Arial" w:cs="Arial" w:eastAsia="Arial"/>
          <w:sz w:val="8"/>
          <w:szCs w:val="8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61" w:lineRule="exact"/>
        <w:ind w:right="-20"/>
        <w:jc w:val="left"/>
        <w:tabs>
          <w:tab w:pos="46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42424"/>
          <w:w w:val="65"/>
          <w:b/>
          <w:bCs/>
          <w:position w:val="-14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242424"/>
          <w:spacing w:val="-52"/>
          <w:w w:val="100"/>
          <w:b/>
          <w:bCs/>
          <w:position w:val="-14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42424"/>
          <w:spacing w:val="0"/>
          <w:w w:val="50"/>
          <w:position w:val="-14"/>
        </w:rPr>
        <w:t>Xl</w:t>
      </w:r>
      <w:r>
        <w:rPr>
          <w:rFonts w:ascii="Times New Roman" w:hAnsi="Times New Roman" w:cs="Times New Roman" w:eastAsia="Times New Roman"/>
          <w:sz w:val="25"/>
          <w:szCs w:val="25"/>
          <w:color w:val="242424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242424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285"/>
          <w:position w:val="-14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285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283"/>
          <w:position w:val="-1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0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42424"/>
          <w:spacing w:val="0"/>
          <w:w w:val="74"/>
          <w:b/>
          <w:bCs/>
          <w:position w:val="-14"/>
        </w:rPr>
        <w:t>017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20"/>
          <w:cols w:num="2" w:equalWidth="0">
            <w:col w:w="6360" w:space="2600"/>
            <w:col w:w="2680"/>
          </w:cols>
        </w:sectPr>
      </w:pPr>
      <w:rPr/>
    </w:p>
    <w:p>
      <w:pPr>
        <w:spacing w:before="5" w:after="0" w:line="515" w:lineRule="exact"/>
        <w:ind w:right="18"/>
        <w:jc w:val="righ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3.360001pt;margin-top:1.809021pt;width:8.80785pt;height:11.5pt;mso-position-horizontal-relative:page;mso-position-vertical-relative:paragraph;z-index:-15606" type="#_x0000_t202" filled="f" stroked="f">
            <v:textbox inset="0,0,0,0">
              <w:txbxContent>
                <w:p>
                  <w:pPr>
                    <w:spacing w:before="0" w:after="0" w:line="230" w:lineRule="exact"/>
                    <w:ind w:right="-75"/>
                    <w:jc w:val="left"/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Arial" w:hAnsi="Arial" w:cs="Arial" w:eastAsia="Arial"/>
                      <w:sz w:val="23"/>
                      <w:szCs w:val="23"/>
                      <w:color w:val="242424"/>
                      <w:spacing w:val="0"/>
                      <w:w w:val="230"/>
                    </w:rPr>
                    <w:t>·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62"/>
          <w:szCs w:val="62"/>
          <w:color w:val="242424"/>
          <w:spacing w:val="-161"/>
          <w:w w:val="52"/>
          <w:position w:val="-17"/>
        </w:rPr>
        <w:t>·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7"/>
          <w:position w:val="5"/>
        </w:rPr>
        <w:t>'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9"/>
          <w:w w:val="106"/>
          <w:position w:val="5"/>
        </w:rPr>
        <w:t>t</w:t>
      </w:r>
      <w:r>
        <w:rPr>
          <w:rFonts w:ascii="Arial" w:hAnsi="Arial" w:cs="Arial" w:eastAsia="Arial"/>
          <w:sz w:val="62"/>
          <w:szCs w:val="62"/>
          <w:color w:val="242424"/>
          <w:spacing w:val="-178"/>
          <w:w w:val="52"/>
          <w:position w:val="-17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6"/>
          <w:position w:val="5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521" w:lineRule="exact"/>
        <w:ind w:right="-161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81"/>
          <w:szCs w:val="81"/>
          <w:color w:val="242424"/>
          <w:w w:val="38"/>
          <w:position w:val="-10"/>
        </w:rPr>
        <w:t>1</w:t>
      </w:r>
      <w:r>
        <w:rPr>
          <w:rFonts w:ascii="Times New Roman" w:hAnsi="Times New Roman" w:cs="Times New Roman" w:eastAsia="Times New Roman"/>
          <w:sz w:val="81"/>
          <w:szCs w:val="81"/>
          <w:color w:val="242424"/>
          <w:spacing w:val="-9"/>
          <w:w w:val="38"/>
          <w:position w:val="-10"/>
        </w:rPr>
        <w:t>P</w:t>
      </w:r>
      <w:r>
        <w:rPr>
          <w:rFonts w:ascii="Times New Roman" w:hAnsi="Times New Roman" w:cs="Times New Roman" w:eastAsia="Times New Roman"/>
          <w:sz w:val="81"/>
          <w:szCs w:val="81"/>
          <w:color w:val="263174"/>
          <w:spacing w:val="0"/>
          <w:w w:val="85"/>
          <w:position w:val="-10"/>
        </w:rPr>
        <w:t>7</w:t>
      </w:r>
      <w:r>
        <w:rPr>
          <w:rFonts w:ascii="Times New Roman" w:hAnsi="Times New Roman" w:cs="Times New Roman" w:eastAsia="Times New Roman"/>
          <w:sz w:val="81"/>
          <w:szCs w:val="81"/>
          <w:color w:val="263174"/>
          <w:spacing w:val="-104"/>
          <w:w w:val="100"/>
          <w:position w:val="-10"/>
        </w:rPr>
        <w:t> </w:t>
      </w:r>
      <w:r>
        <w:rPr>
          <w:rFonts w:ascii="Arial" w:hAnsi="Arial" w:cs="Arial" w:eastAsia="Arial"/>
          <w:sz w:val="21"/>
          <w:szCs w:val="21"/>
          <w:color w:val="3D3D3D"/>
          <w:spacing w:val="0"/>
          <w:w w:val="105"/>
          <w:position w:val="-10"/>
        </w:rPr>
        <w:t>zr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208" w:lineRule="exact"/>
        <w:ind w:left="133" w:right="169"/>
        <w:jc w:val="center"/>
        <w:rPr>
          <w:rFonts w:ascii="Arial" w:hAnsi="Arial" w:cs="Arial" w:eastAsia="Arial"/>
          <w:sz w:val="20"/>
          <w:szCs w:val="20"/>
        </w:rPr>
      </w:pPr>
      <w:rPr/>
      <w:r>
        <w:rPr/>
        <w:br w:type="column"/>
      </w:r>
      <w:r>
        <w:rPr>
          <w:rFonts w:ascii="Arial" w:hAnsi="Arial" w:cs="Arial" w:eastAsia="Arial"/>
          <w:sz w:val="20"/>
          <w:szCs w:val="20"/>
          <w:color w:val="242424"/>
          <w:spacing w:val="-10"/>
          <w:w w:val="108"/>
        </w:rPr>
        <w:t>h</w:t>
      </w:r>
      <w:r>
        <w:rPr>
          <w:rFonts w:ascii="Arial" w:hAnsi="Arial" w:cs="Arial" w:eastAsia="Arial"/>
          <w:sz w:val="20"/>
          <w:szCs w:val="20"/>
          <w:color w:val="242424"/>
          <w:spacing w:val="0"/>
          <w:w w:val="105"/>
        </w:rPr>
        <w:t>ir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99" w:lineRule="exact"/>
        <w:ind w:left="-34" w:right="-54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r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7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99"/>
        </w:rPr>
        <w:t>Arniri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509" w:lineRule="atLeas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5.180008pt;margin-top:-70.216515pt;width:168.038577pt;height:67.089898pt;mso-position-horizontal-relative:page;mso-position-vertical-relative:paragraph;z-index:-15607" type="#_x0000_t202" filled="f" stroked="f">
            <v:textbox inset="0,0,0,0">
              <w:txbxContent>
                <w:p>
                  <w:pPr>
                    <w:spacing w:before="0" w:after="0" w:line="1342" w:lineRule="exact"/>
                    <w:ind w:right="-241"/>
                    <w:jc w:val="left"/>
                    <w:tabs>
                      <w:tab w:pos="2160" w:val="left"/>
                    </w:tabs>
                    <w:rPr>
                      <w:rFonts w:ascii="Times New Roman" w:hAnsi="Times New Roman" w:cs="Times New Roman" w:eastAsia="Times New Roman"/>
                      <w:sz w:val="118"/>
                      <w:szCs w:val="11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D3D3D"/>
                      <w:spacing w:val="0"/>
                      <w:w w:val="76"/>
                      <w:position w:val="37"/>
                    </w:rPr>
                    <w:t>at</w:t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D3D3D"/>
                      <w:spacing w:val="0"/>
                      <w:w w:val="100"/>
                      <w:position w:val="37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88"/>
                      <w:szCs w:val="88"/>
                      <w:color w:val="3D3D3D"/>
                      <w:spacing w:val="0"/>
                      <w:w w:val="100"/>
                      <w:position w:val="37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18"/>
                      <w:szCs w:val="118"/>
                      <w:color w:val="495270"/>
                      <w:spacing w:val="0"/>
                      <w:w w:val="100"/>
                      <w:i/>
                      <w:position w:val="-4"/>
                    </w:rPr>
                    <w:t>lfg</w:t>
                  </w:r>
                  <w:r>
                    <w:rPr>
                      <w:rFonts w:ascii="Times New Roman" w:hAnsi="Times New Roman" w:cs="Times New Roman" w:eastAsia="Times New Roman"/>
                      <w:sz w:val="118"/>
                      <w:szCs w:val="118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19" w:lineRule="exact"/>
        <w:ind w:right="-256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10"/>
        </w:rPr>
        <w:t>l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1"/>
          <w:w w:val="100"/>
          <w:position w:val="-10"/>
        </w:rPr>
        <w:t>t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00"/>
          <w:position w:val="-10"/>
        </w:rPr>
        <w:t>faiy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1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36"/>
          <w:w w:val="104"/>
          <w:position w:val="-10"/>
        </w:rPr>
        <w:t>B</w:t>
      </w:r>
      <w:r>
        <w:rPr>
          <w:rFonts w:ascii="Arial" w:hAnsi="Arial" w:cs="Arial" w:eastAsia="Arial"/>
          <w:sz w:val="18"/>
          <w:szCs w:val="18"/>
          <w:color w:val="242424"/>
          <w:spacing w:val="-26"/>
          <w:w w:val="52"/>
          <w:position w:val="-15"/>
        </w:rPr>
        <w:t>&lt;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134"/>
          <w:w w:val="105"/>
          <w:position w:val="-10"/>
        </w:rPr>
        <w:t>V</w:t>
      </w:r>
      <w:r>
        <w:rPr>
          <w:rFonts w:ascii="Arial" w:hAnsi="Arial" w:cs="Arial" w:eastAsia="Arial"/>
          <w:sz w:val="18"/>
          <w:szCs w:val="18"/>
          <w:color w:val="242424"/>
          <w:spacing w:val="0"/>
          <w:w w:val="52"/>
          <w:position w:val="-15"/>
        </w:rPr>
        <w:t>.,:;</w:t>
      </w:r>
      <w:r>
        <w:rPr>
          <w:rFonts w:ascii="Arial" w:hAnsi="Arial" w:cs="Arial" w:eastAsia="Arial"/>
          <w:sz w:val="18"/>
          <w:szCs w:val="18"/>
          <w:color w:val="242424"/>
          <w:spacing w:val="-25"/>
          <w:w w:val="100"/>
          <w:position w:val="-15"/>
        </w:rPr>
        <w:t> </w:t>
      </w:r>
      <w:r>
        <w:rPr>
          <w:rFonts w:ascii="Arial" w:hAnsi="Arial" w:cs="Arial" w:eastAsia="Arial"/>
          <w:sz w:val="18"/>
          <w:szCs w:val="18"/>
          <w:color w:val="858585"/>
          <w:spacing w:val="0"/>
          <w:w w:val="57"/>
          <w:position w:val="-15"/>
        </w:rPr>
        <w:t>\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66" w:right="-20"/>
        <w:jc w:val="left"/>
        <w:tabs>
          <w:tab w:pos="98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pict>
          <v:group style="position:absolute;margin-left:537.284485pt;margin-top:-.660163pt;width:.1pt;height:8.867676pt;mso-position-horizontal-relative:page;mso-position-vertical-relative:paragraph;z-index:-15615" coordorigin="10746,-13" coordsize="2,177">
            <v:shape style="position:absolute;left:10746;top:-13;width:2;height:177" coordorigin="10746,-13" coordsize="0,177" path="m10746,164l10746,-13e" filled="f" stroked="t" strokeweight="1.0139pt" strokecolor="#EBEBE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7.200012pt;margin-top:-15.359589pt;width:16.680014pt;height:72pt;mso-position-horizontal-relative:page;mso-position-vertical-relative:paragraph;z-index:-15605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Times New Roman" w:hAnsi="Times New Roman" w:cs="Times New Roman" w:eastAsia="Times New Roman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9"/>
                      <w:szCs w:val="19"/>
                      <w:color w:val="3D3D3D"/>
                      <w:spacing w:val="-55"/>
                      <w:w w:val="85"/>
                      <w:position w:val="11"/>
                    </w:rPr>
                    <w:t>e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6B6B6B"/>
                      <w:spacing w:val="-166"/>
                      <w:w w:val="27"/>
                      <w:position w:val="-1"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6B6B6B"/>
                      <w:spacing w:val="0"/>
                      <w:w w:val="27"/>
                      <w:position w:val="-1"/>
                    </w:rPr>
                    <w:t>0</w:t>
                  </w:r>
                  <w:r>
                    <w:rPr>
                      <w:rFonts w:ascii="Times New Roman" w:hAnsi="Times New Roman" w:cs="Times New Roman" w:eastAsia="Times New Roman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959597"/>
          <w:spacing w:val="0"/>
          <w:w w:val="179"/>
          <w:i/>
        </w:rPr>
        <w:t>il</w:t>
      </w:r>
      <w:r>
        <w:rPr>
          <w:rFonts w:ascii="Arial" w:hAnsi="Arial" w:cs="Arial" w:eastAsia="Arial"/>
          <w:sz w:val="13"/>
          <w:szCs w:val="13"/>
          <w:color w:val="959597"/>
          <w:spacing w:val="0"/>
          <w:w w:val="100"/>
          <w:i/>
        </w:rPr>
        <w:tab/>
      </w:r>
      <w:r>
        <w:rPr>
          <w:rFonts w:ascii="Arial" w:hAnsi="Arial" w:cs="Arial" w:eastAsia="Arial"/>
          <w:sz w:val="13"/>
          <w:szCs w:val="13"/>
          <w:color w:val="959597"/>
          <w:spacing w:val="0"/>
          <w:w w:val="100"/>
          <w:i/>
        </w:rPr>
      </w:r>
      <w:r>
        <w:rPr>
          <w:rFonts w:ascii="Arial" w:hAnsi="Arial" w:cs="Arial" w:eastAsia="Arial"/>
          <w:sz w:val="13"/>
          <w:szCs w:val="13"/>
          <w:color w:val="ACAFAC"/>
          <w:spacing w:val="0"/>
          <w:w w:val="73"/>
        </w:rPr>
        <w:t>'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42" w:lineRule="atLeast"/>
        <w:ind w:left="62" w:right="-20"/>
        <w:jc w:val="left"/>
        <w:tabs>
          <w:tab w:pos="400" w:val="left"/>
          <w:tab w:pos="900" w:val="left"/>
        </w:tabs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545.280029pt;margin-top:-1.865821pt;width:4.01631pt;height:31.815096pt;mso-position-horizontal-relative:page;mso-position-vertical-relative:paragraph;z-index:-15618" coordorigin="10906,-37" coordsize="80,636">
            <v:group style="position:absolute;left:10915;top:53;width:2;height:216" coordorigin="10915,53" coordsize="2,216">
              <v:shape style="position:absolute;left:10915;top:53;width:2;height:216" coordorigin="10915,53" coordsize="0,216" path="m10915,269l10915,53e" filled="f" stroked="t" strokeweight=".96pt" strokecolor="#3F3F3F">
                <v:path arrowok="t"/>
              </v:shape>
            </v:group>
            <v:group style="position:absolute;left:10947;top:1;width:2;height:559" coordorigin="10947,1" coordsize="2,559">
              <v:shape style="position:absolute;left:10947;top:1;width:2;height:559" coordorigin="10947,1" coordsize="0,559" path="m10947,561l10947,1e" filled="f" stroked="t" strokeweight="3.84781pt" strokecolor="#EBEBE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87.734009pt;margin-top:8.341844pt;width:12.58pt;height:22.259981pt;mso-position-horizontal-relative:page;mso-position-vertical-relative:paragraph;z-index:-15614" coordorigin="9755,167" coordsize="252,445">
            <v:group style="position:absolute;left:9981;top:192;width:2;height:306" coordorigin="9981,192" coordsize="2,306">
              <v:shape style="position:absolute;left:9981;top:192;width:2;height:306" coordorigin="9981,192" coordsize="0,306" path="m9981,498l9981,192e" filled="f" stroked="t" strokeweight="2.515pt" strokecolor="#EBEBEB">
                <v:path arrowok="t"/>
              </v:shape>
            </v:group>
            <v:group style="position:absolute;left:9755;top:421;width:206;height:191" coordorigin="9755,421" coordsize="206,191">
              <v:shape style="position:absolute;left:9755;top:421;width:206;height:191" coordorigin="9755,421" coordsize="206,191" path="m9755,421l9961,421,9961,612,9755,612,9755,421e" filled="t" fillcolor="#EBEBEB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11.630005pt;margin-top:7.813093pt;width:10.442pt;height:25.257628pt;mso-position-horizontal-relative:page;mso-position-vertical-relative:paragraph;z-index:-15613" coordorigin="10233,156" coordsize="209,505">
            <v:group style="position:absolute;left:10344;top:188;width:2;height:310" coordorigin="10344,188" coordsize="2,310">
              <v:shape style="position:absolute;left:10344;top:188;width:2;height:310" coordorigin="10344,188" coordsize="0,310" path="m10344,498l10344,188e" filled="f" stroked="t" strokeweight="3.201895pt" strokecolor="#EBEBEB">
                <v:path arrowok="t"/>
              </v:shape>
            </v:group>
            <v:group style="position:absolute;left:10278;top:403;width:2;height:213" coordorigin="10278,403" coordsize="2,213">
              <v:shape style="position:absolute;left:10278;top:403;width:2;height:213" coordorigin="10278,403" coordsize="0,213" path="m10278,616l10278,403e" filled="f" stroked="t" strokeweight="4.57744pt" strokecolor="#EBEBEB">
                <v:path arrowok="t"/>
              </v:shape>
            </v:group>
            <v:group style="position:absolute;left:10317;top:317;width:124;height:327" coordorigin="10317,317" coordsize="124,327">
              <v:shape style="position:absolute;left:10317;top:317;width:124;height:327" coordorigin="10317,317" coordsize="124,327" path="m10317,317l10441,317,10441,645,10317,645,10317,317e" filled="t" fillcolor="#EBEBEB" stroked="f">
                <v:path arrowok="t"/>
                <v:fill/>
              </v:shape>
            </v:group>
            <w10:wrap type="none"/>
          </v:group>
        </w:pict>
      </w:r>
      <w:r>
        <w:rPr/>
        <w:pict>
          <v:group style="position:absolute;margin-left:502.4505pt;margin-top:7.373921pt;width:5.39222pt;height:40.837074pt;mso-position-horizontal-relative:page;mso-position-vertical-relative:paragraph;z-index:-15612" coordorigin="10049,147" coordsize="108,817">
            <v:group style="position:absolute;left:10116;top:188;width:2;height:492" coordorigin="10116,188" coordsize="2,492">
              <v:shape style="position:absolute;left:10116;top:188;width:2;height:492" coordorigin="10116,188" coordsize="0,492" path="m10116,680l10116,188e" filled="f" stroked="t" strokeweight="4.04272pt" strokecolor="#EBEBEB">
                <v:path arrowok="t"/>
              </v:shape>
            </v:group>
            <v:group style="position:absolute;left:10088;top:748;width:2;height:177" coordorigin="10088,748" coordsize="2,177">
              <v:shape style="position:absolute;left:10088;top:748;width:2;height:177" coordorigin="10088,748" coordsize="0,177" path="m10088,926l10088,748e" filled="f" stroked="t" strokeweight="3.863045pt" strokecolor="#EBEBE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19"/>
          <w:szCs w:val="19"/>
          <w:color w:val="959597"/>
          <w:spacing w:val="0"/>
          <w:w w:val="73"/>
        </w:rPr>
        <w:t>.,</w:t>
      </w:r>
      <w:r>
        <w:rPr>
          <w:rFonts w:ascii="Arial" w:hAnsi="Arial" w:cs="Arial" w:eastAsia="Arial"/>
          <w:sz w:val="19"/>
          <w:szCs w:val="19"/>
          <w:color w:val="959597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959597"/>
          <w:spacing w:val="0"/>
          <w:w w:val="100"/>
        </w:rPr>
      </w:r>
      <w:r>
        <w:rPr>
          <w:rFonts w:ascii="Arial" w:hAnsi="Arial" w:cs="Arial" w:eastAsia="Arial"/>
          <w:sz w:val="21"/>
          <w:szCs w:val="21"/>
          <w:color w:val="6B6B6B"/>
          <w:spacing w:val="0"/>
          <w:w w:val="142"/>
        </w:rPr>
        <w:t>tı</w:t>
      </w:r>
      <w:r>
        <w:rPr>
          <w:rFonts w:ascii="Arial" w:hAnsi="Arial" w:cs="Arial" w:eastAsia="Arial"/>
          <w:sz w:val="21"/>
          <w:szCs w:val="21"/>
          <w:color w:val="6B6B6B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6B6B6B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525252"/>
          <w:spacing w:val="7"/>
          <w:w w:val="78"/>
        </w:rPr>
        <w:t>A</w:t>
      </w:r>
      <w:r>
        <w:rPr>
          <w:rFonts w:ascii="Arial" w:hAnsi="Arial" w:cs="Arial" w:eastAsia="Arial"/>
          <w:sz w:val="19"/>
          <w:szCs w:val="19"/>
          <w:color w:val="6B6B6B"/>
          <w:spacing w:val="-5"/>
          <w:w w:val="90"/>
        </w:rPr>
        <w:t>c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43"/>
        </w:rPr>
        <w:t>ı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20"/>
          <w:cols w:num="6" w:equalWidth="0">
            <w:col w:w="703" w:space="1815"/>
            <w:col w:w="943" w:space="401"/>
            <w:col w:w="619" w:space="1013"/>
            <w:col w:w="496" w:space="2749"/>
            <w:col w:w="845" w:space="0"/>
            <w:col w:w="2056"/>
          </w:cols>
        </w:sectPr>
      </w:pPr>
      <w:rPr/>
    </w:p>
    <w:p>
      <w:pPr>
        <w:spacing w:before="0" w:after="0" w:line="620" w:lineRule="atLeast"/>
        <w:ind w:right="2468"/>
        <w:jc w:val="righ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858585"/>
          <w:spacing w:val="0"/>
          <w:w w:val="80"/>
          <w:i/>
        </w:rPr>
        <w:t>!r'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88" w:lineRule="exact"/>
        <w:ind w:right="367"/>
        <w:jc w:val="right"/>
        <w:tabs>
          <w:tab w:pos="800" w:val="left"/>
        </w:tabs>
        <w:rPr>
          <w:rFonts w:ascii="Arial" w:hAnsi="Arial" w:cs="Arial" w:eastAsia="Arial"/>
          <w:sz w:val="41"/>
          <w:szCs w:val="4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5.867981pt;margin-top:.041158pt;width:6.204pt;height:20.110228pt;mso-position-horizontal-relative:page;mso-position-vertical-relative:paragraph;z-index:-15622" type="#_x0000_t202" filled="f" stroked="f">
            <v:textbox inset="0,0,0,0">
              <w:txbxContent>
                <w:p>
                  <w:pPr>
                    <w:spacing w:before="0" w:after="0" w:line="235" w:lineRule="exact"/>
                    <w:ind w:left="13" w:right="-20"/>
                    <w:jc w:val="left"/>
                    <w:rPr>
                      <w:rFonts w:ascii="Times New Roman" w:hAnsi="Times New Roman" w:cs="Times New Roman" w:eastAsia="Times New Roman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ACAFAC"/>
                      <w:spacing w:val="0"/>
                      <w:w w:val="81"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v:group style="position:absolute;margin-left:482.040009pt;margin-top:-9.065099pt;width:2.16pt;height:37.32pt;mso-position-horizontal-relative:page;mso-position-vertical-relative:paragraph;z-index:-15619" coordorigin="9641,-181" coordsize="43,746">
            <v:group style="position:absolute;left:9662;top:-160;width:2;height:158" coordorigin="9662,-160" coordsize="2,158">
              <v:shape style="position:absolute;left:9662;top:-160;width:2;height:158" coordorigin="9662,-160" coordsize="0,158" path="m9662,-1l9662,-160e" filled="f" stroked="t" strokeweight="2.16pt" strokecolor="#444B87">
                <v:path arrowok="t"/>
              </v:shape>
            </v:group>
            <v:group style="position:absolute;left:9662;top:-30;width:2;height:509" coordorigin="9662,-30" coordsize="2,509">
              <v:shape style="position:absolute;left:9662;top:-30;width:2;height:509" coordorigin="9662,-30" coordsize="0,509" path="m9662,479l9662,-30e" filled="f" stroked="t" strokeweight="1.92pt" strokecolor="#383B90">
                <v:path arrowok="t"/>
              </v:shape>
            </v:group>
            <v:group style="position:absolute;left:9662;top:392;width:2;height:163" coordorigin="9662,392" coordsize="2,163">
              <v:shape style="position:absolute;left:9662;top:392;width:2;height:163" coordorigin="9662,392" coordsize="0,163" path="m9662,555l9662,392e" filled="f" stroked="t" strokeweight=".96pt" strokecolor="#343BA8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8.160004pt;margin-top:1.368434pt;width:54.645011pt;height:18.5pt;mso-position-horizontal-relative:page;mso-position-vertical-relative:paragraph;z-index:-15604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Arial" w:hAnsi="Arial" w:cs="Arial" w:eastAsia="Arial"/>
                      <w:sz w:val="20"/>
                      <w:szCs w:val="2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CAFAC"/>
                      <w:spacing w:val="0"/>
                      <w:w w:val="51"/>
                    </w:rPr>
                    <w:t>....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CAFAC"/>
                      <w:spacing w:val="0"/>
                      <w:w w:val="51"/>
                    </w:rPr>
                    <w:t>    </w:t>
                  </w:r>
                  <w:r>
                    <w:rPr>
                      <w:rFonts w:ascii="Times New Roman" w:hAnsi="Times New Roman" w:cs="Times New Roman" w:eastAsia="Times New Roman"/>
                      <w:sz w:val="12"/>
                      <w:szCs w:val="12"/>
                      <w:color w:val="ACAFAC"/>
                      <w:spacing w:val="3"/>
                      <w:w w:val="51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ACAFAC"/>
                      <w:spacing w:val="0"/>
                      <w:w w:val="170"/>
                    </w:rPr>
                    <w:t>.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ACAFAC"/>
                      <w:spacing w:val="64"/>
                      <w:w w:val="17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ACAFAC"/>
                      <w:spacing w:val="-5"/>
                      <w:w w:val="64"/>
                      <w:i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858585"/>
                      <w:spacing w:val="3"/>
                      <w:w w:val="73"/>
                      <w:i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ACAFAC"/>
                      <w:spacing w:val="0"/>
                      <w:w w:val="96"/>
                      <w:i/>
                    </w:rPr>
                    <w:t>:</w:t>
                  </w:r>
                  <w:r>
                    <w:rPr>
                      <w:rFonts w:ascii="Times New Roman" w:hAnsi="Times New Roman" w:cs="Times New Roman" w:eastAsia="Times New Roman"/>
                      <w:sz w:val="16"/>
                      <w:szCs w:val="16"/>
                      <w:color w:val="ACAFAC"/>
                      <w:spacing w:val="6"/>
                      <w:w w:val="96"/>
                      <w:i/>
                    </w:rPr>
                    <w:t>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ACAFAC"/>
                      <w:spacing w:val="0"/>
                      <w:w w:val="51"/>
                    </w:rPr>
                    <w:t>...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ACAFAC"/>
                      <w:spacing w:val="0"/>
                      <w:w w:val="100"/>
                    </w:rPr>
                    <w:t>  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ACAFAC"/>
                      <w:spacing w:val="-30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59597"/>
                      <w:spacing w:val="0"/>
                      <w:w w:val="52"/>
                    </w:rPr>
                    <w:t>..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59597"/>
                      <w:spacing w:val="0"/>
                      <w:w w:val="52"/>
                    </w:rPr>
                    <w:t>   </w:t>
                  </w:r>
                  <w:r>
                    <w:rPr>
                      <w:rFonts w:ascii="Times New Roman" w:hAnsi="Times New Roman" w:cs="Times New Roman" w:eastAsia="Times New Roman"/>
                      <w:sz w:val="18"/>
                      <w:szCs w:val="18"/>
                      <w:color w:val="959597"/>
                      <w:spacing w:val="2"/>
                      <w:w w:val="52"/>
                    </w:rPr>
                    <w:t> 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6B6B6B"/>
                      <w:spacing w:val="0"/>
                      <w:w w:val="262"/>
                    </w:rPr>
                    <w:t>'</w:t>
                  </w:r>
                  <w:r>
                    <w:rPr>
                      <w:rFonts w:ascii="Arial" w:hAnsi="Arial" w:cs="Arial" w:eastAsia="Arial"/>
                      <w:sz w:val="20"/>
                      <w:szCs w:val="2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3"/>
          <w:szCs w:val="23"/>
          <w:color w:val="495270"/>
          <w:spacing w:val="0"/>
          <w:w w:val="58"/>
          <w:position w:val="-4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495270"/>
          <w:spacing w:val="12"/>
          <w:w w:val="58"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58585"/>
          <w:spacing w:val="3"/>
          <w:w w:val="213"/>
          <w:i/>
          <w:position w:val="-4"/>
        </w:rPr>
        <w:t>·</w:t>
      </w:r>
      <w:r>
        <w:rPr>
          <w:rFonts w:ascii="Times New Roman" w:hAnsi="Times New Roman" w:cs="Times New Roman" w:eastAsia="Times New Roman"/>
          <w:sz w:val="23"/>
          <w:szCs w:val="23"/>
          <w:color w:val="495270"/>
          <w:spacing w:val="-12"/>
          <w:w w:val="153"/>
          <w:i/>
          <w:position w:val="-4"/>
        </w:rPr>
        <w:t>:</w:t>
      </w:r>
      <w:r>
        <w:rPr>
          <w:rFonts w:ascii="Times New Roman" w:hAnsi="Times New Roman" w:cs="Times New Roman" w:eastAsia="Times New Roman"/>
          <w:sz w:val="23"/>
          <w:szCs w:val="23"/>
          <w:color w:val="ACAFAC"/>
          <w:spacing w:val="0"/>
          <w:w w:val="84"/>
          <w:i/>
          <w:position w:val="-4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ACAFAC"/>
          <w:spacing w:val="-42"/>
          <w:w w:val="100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858585"/>
          <w:spacing w:val="-10"/>
          <w:w w:val="58"/>
          <w:position w:val="-4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73"/>
          <w:position w:val="-4"/>
        </w:rPr>
        <w:t>lı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74"/>
          <w:position w:val="-4"/>
        </w:rPr>
        <w:t>q</w:t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3D3D3D"/>
          <w:spacing w:val="0"/>
          <w:w w:val="100"/>
          <w:position w:val="-4"/>
        </w:rPr>
      </w:r>
      <w:r>
        <w:rPr>
          <w:rFonts w:ascii="Arial" w:hAnsi="Arial" w:cs="Arial" w:eastAsia="Arial"/>
          <w:sz w:val="41"/>
          <w:szCs w:val="41"/>
          <w:color w:val="525252"/>
          <w:spacing w:val="0"/>
          <w:w w:val="50"/>
          <w:position w:val="-4"/>
        </w:rPr>
        <w:t>·'ct</w:t>
      </w:r>
      <w:r>
        <w:rPr>
          <w:rFonts w:ascii="Arial" w:hAnsi="Arial" w:cs="Arial" w:eastAsia="Arial"/>
          <w:sz w:val="41"/>
          <w:szCs w:val="41"/>
          <w:color w:val="6B6B6B"/>
          <w:spacing w:val="-61"/>
          <w:w w:val="98"/>
          <w:position w:val="-4"/>
        </w:rPr>
        <w:t>1</w:t>
      </w:r>
      <w:r>
        <w:rPr>
          <w:rFonts w:ascii="Arial" w:hAnsi="Arial" w:cs="Arial" w:eastAsia="Arial"/>
          <w:sz w:val="41"/>
          <w:szCs w:val="41"/>
          <w:color w:val="C3C3C3"/>
          <w:spacing w:val="0"/>
          <w:w w:val="65"/>
          <w:position w:val="-4"/>
        </w:rPr>
        <w:t>,</w:t>
      </w:r>
      <w:r>
        <w:rPr>
          <w:rFonts w:ascii="Arial" w:hAnsi="Arial" w:cs="Arial" w:eastAsia="Arial"/>
          <w:sz w:val="41"/>
          <w:szCs w:val="41"/>
          <w:color w:val="C3C3C3"/>
          <w:spacing w:val="-7"/>
          <w:w w:val="100"/>
          <w:position w:val="-4"/>
        </w:rPr>
        <w:t> </w:t>
      </w:r>
      <w:r>
        <w:rPr>
          <w:rFonts w:ascii="Arial" w:hAnsi="Arial" w:cs="Arial" w:eastAsia="Arial"/>
          <w:sz w:val="41"/>
          <w:szCs w:val="41"/>
          <w:color w:val="032ACD"/>
          <w:spacing w:val="0"/>
          <w:w w:val="189"/>
          <w:i/>
          <w:position w:val="-4"/>
        </w:rPr>
        <w:t>(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  <w:position w:val="0"/>
        </w:rPr>
      </w:r>
    </w:p>
    <w:p>
      <w:pPr>
        <w:spacing w:before="0" w:after="0" w:line="344" w:lineRule="exact"/>
        <w:ind w:left="6013" w:right="-20"/>
        <w:jc w:val="left"/>
        <w:tabs>
          <w:tab w:pos="9600" w:val="left"/>
          <w:tab w:pos="10400" w:val="left"/>
        </w:tabs>
        <w:rPr>
          <w:rFonts w:ascii="Times New Roman" w:hAnsi="Times New Roman" w:cs="Times New Roman" w:eastAsia="Times New Roman"/>
          <w:sz w:val="42"/>
          <w:szCs w:val="42"/>
        </w:rPr>
      </w:pPr>
      <w:rPr/>
      <w:r>
        <w:rPr/>
        <w:pict>
          <v:group style="position:absolute;margin-left:531.265991pt;margin-top:18.558746pt;width:.1pt;height:5.384766pt;mso-position-horizontal-relative:page;mso-position-vertical-relative:paragraph;z-index:-15611" coordorigin="10625,371" coordsize="2,108">
            <v:shape style="position:absolute;left:10625;top:371;width:2;height:108" coordorigin="10625,371" coordsize="0,108" path="m10625,479l10625,371e" filled="f" stroked="t" strokeweight="3.592pt" strokecolor="#EBEBE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5"/>
          <w:szCs w:val="15"/>
          <w:color w:val="3656BA"/>
          <w:spacing w:val="0"/>
          <w:w w:val="172"/>
          <w:i/>
        </w:rPr>
        <w:t>(</w:t>
      </w:r>
      <w:r>
        <w:rPr>
          <w:rFonts w:ascii="Times New Roman" w:hAnsi="Times New Roman" w:cs="Times New Roman" w:eastAsia="Times New Roman"/>
          <w:sz w:val="15"/>
          <w:szCs w:val="15"/>
          <w:color w:val="3656BA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656BA"/>
          <w:spacing w:val="0"/>
          <w:w w:val="100"/>
          <w:i/>
        </w:rPr>
      </w:r>
      <w:r>
        <w:rPr>
          <w:rFonts w:ascii="Arial" w:hAnsi="Arial" w:cs="Arial" w:eastAsia="Arial"/>
          <w:sz w:val="6"/>
          <w:szCs w:val="6"/>
          <w:color w:val="858585"/>
          <w:spacing w:val="0"/>
          <w:w w:val="271"/>
          <w:position w:val="2"/>
        </w:rPr>
        <w:t>(</w:t>
      </w:r>
      <w:r>
        <w:rPr>
          <w:rFonts w:ascii="Arial" w:hAnsi="Arial" w:cs="Arial" w:eastAsia="Arial"/>
          <w:sz w:val="6"/>
          <w:szCs w:val="6"/>
          <w:color w:val="858585"/>
          <w:spacing w:val="0"/>
          <w:w w:val="271"/>
          <w:position w:val="2"/>
        </w:rPr>
        <w:t> </w:t>
      </w:r>
      <w:r>
        <w:rPr>
          <w:rFonts w:ascii="Arial" w:hAnsi="Arial" w:cs="Arial" w:eastAsia="Arial"/>
          <w:sz w:val="6"/>
          <w:szCs w:val="6"/>
          <w:color w:val="858585"/>
          <w:spacing w:val="9"/>
          <w:w w:val="271"/>
          <w:position w:val="2"/>
        </w:rPr>
        <w:t> </w:t>
      </w:r>
      <w:r>
        <w:rPr>
          <w:rFonts w:ascii="Arial" w:hAnsi="Arial" w:cs="Arial" w:eastAsia="Arial"/>
          <w:sz w:val="7"/>
          <w:szCs w:val="7"/>
          <w:color w:val="858585"/>
          <w:spacing w:val="0"/>
          <w:w w:val="174"/>
          <w:position w:val="2"/>
        </w:rPr>
        <w:t>)</w:t>
      </w:r>
      <w:r>
        <w:rPr>
          <w:rFonts w:ascii="Arial" w:hAnsi="Arial" w:cs="Arial" w:eastAsia="Arial"/>
          <w:sz w:val="7"/>
          <w:szCs w:val="7"/>
          <w:color w:val="858585"/>
          <w:spacing w:val="-7"/>
          <w:w w:val="174"/>
          <w:position w:val="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858585"/>
          <w:spacing w:val="0"/>
          <w:w w:val="79"/>
          <w:position w:val="2"/>
        </w:rPr>
        <w:t>,.</w:t>
      </w:r>
      <w:r>
        <w:rPr>
          <w:rFonts w:ascii="Times New Roman" w:hAnsi="Times New Roman" w:cs="Times New Roman" w:eastAsia="Times New Roman"/>
          <w:sz w:val="14"/>
          <w:szCs w:val="14"/>
          <w:color w:val="858585"/>
          <w:spacing w:val="0"/>
          <w:w w:val="79"/>
          <w:position w:val="2"/>
        </w:rPr>
        <w:t>  </w:t>
      </w:r>
      <w:r>
        <w:rPr>
          <w:rFonts w:ascii="Times New Roman" w:hAnsi="Times New Roman" w:cs="Times New Roman" w:eastAsia="Times New Roman"/>
          <w:sz w:val="14"/>
          <w:szCs w:val="14"/>
          <w:color w:val="858585"/>
          <w:spacing w:val="6"/>
          <w:w w:val="79"/>
          <w:position w:val="2"/>
        </w:rPr>
        <w:t> </w:t>
      </w:r>
      <w:r>
        <w:rPr>
          <w:rFonts w:ascii="Arial" w:hAnsi="Arial" w:cs="Arial" w:eastAsia="Arial"/>
          <w:sz w:val="32"/>
          <w:szCs w:val="32"/>
          <w:color w:val="C3C3C3"/>
          <w:spacing w:val="0"/>
          <w:w w:val="54"/>
          <w:position w:val="2"/>
        </w:rPr>
        <w:t>.</w:t>
      </w:r>
      <w:r>
        <w:rPr>
          <w:rFonts w:ascii="Arial" w:hAnsi="Arial" w:cs="Arial" w:eastAsia="Arial"/>
          <w:sz w:val="32"/>
          <w:szCs w:val="32"/>
          <w:color w:val="C3C3C3"/>
          <w:spacing w:val="-44"/>
          <w:w w:val="54"/>
          <w:position w:val="2"/>
        </w:rPr>
        <w:t> </w:t>
      </w:r>
      <w:r>
        <w:rPr>
          <w:rFonts w:ascii="Arial" w:hAnsi="Arial" w:cs="Arial" w:eastAsia="Arial"/>
          <w:sz w:val="32"/>
          <w:szCs w:val="32"/>
          <w:color w:val="C3C3C3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32"/>
          <w:szCs w:val="32"/>
          <w:color w:val="C3C3C3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42"/>
          <w:szCs w:val="42"/>
          <w:color w:val="858585"/>
          <w:spacing w:val="0"/>
          <w:w w:val="54"/>
          <w:position w:val="2"/>
        </w:rPr>
        <w:t>.,.,.</w:t>
      </w:r>
      <w:r>
        <w:rPr>
          <w:rFonts w:ascii="Times New Roman" w:hAnsi="Times New Roman" w:cs="Times New Roman" w:eastAsia="Times New Roman"/>
          <w:sz w:val="42"/>
          <w:szCs w:val="42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right="1101"/>
        <w:jc w:val="right"/>
        <w:tabs>
          <w:tab w:pos="460" w:val="left"/>
        </w:tabs>
        <w:rPr>
          <w:rFonts w:ascii="Times New Roman" w:hAnsi="Times New Roman" w:cs="Times New Roman" w:eastAsia="Times New Roman"/>
          <w:sz w:val="8"/>
          <w:szCs w:val="8"/>
        </w:rPr>
      </w:pPr>
      <w:rPr/>
      <w:r>
        <w:rPr/>
        <w:pict>
          <v:group style="position:absolute;margin-left:487.441498pt;margin-top:3.860208pt;width:.1pt;height:8.077149pt;mso-position-horizontal-relative:page;mso-position-vertical-relative:paragraph;z-index:-15610" coordorigin="9749,77" coordsize="2,162">
            <v:shape style="position:absolute;left:9749;top:77;width:2;height:162" coordorigin="9749,77" coordsize="0,162" path="m9749,239l9749,77e" filled="f" stroked="t" strokeweight="2.875pt" strokecolor="#EBEBE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3"/>
          <w:szCs w:val="13"/>
          <w:color w:val="ACAFAC"/>
          <w:w w:val="208"/>
          <w:position w:val="-1"/>
        </w:rPr>
        <w:t>,</w:t>
      </w:r>
      <w:r>
        <w:rPr>
          <w:rFonts w:ascii="Arial" w:hAnsi="Arial" w:cs="Arial" w:eastAsia="Arial"/>
          <w:sz w:val="13"/>
          <w:szCs w:val="13"/>
          <w:color w:val="ACAFAC"/>
          <w:spacing w:val="-22"/>
          <w:w w:val="100"/>
          <w:position w:val="-1"/>
        </w:rPr>
        <w:t> 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187"/>
          <w:position w:val="-1"/>
        </w:rPr>
        <w:t>f'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8"/>
          <w:szCs w:val="8"/>
          <w:color w:val="858585"/>
          <w:spacing w:val="0"/>
          <w:w w:val="93"/>
          <w:position w:val="-1"/>
        </w:rPr>
        <w:t>O</w:t>
      </w:r>
      <w:r>
        <w:rPr>
          <w:rFonts w:ascii="Times New Roman" w:hAnsi="Times New Roman" w:cs="Times New Roman" w:eastAsia="Times New Roman"/>
          <w:sz w:val="8"/>
          <w:szCs w:val="8"/>
          <w:color w:val="858585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ACAFAC"/>
          <w:spacing w:val="0"/>
          <w:w w:val="485"/>
          <w:position w:val="-1"/>
        </w:rPr>
        <w:t>'</w:t>
      </w:r>
      <w:r>
        <w:rPr>
          <w:rFonts w:ascii="Times New Roman" w:hAnsi="Times New Roman" w:cs="Times New Roman" w:eastAsia="Times New Roman"/>
          <w:sz w:val="8"/>
          <w:szCs w:val="8"/>
          <w:color w:val="000000"/>
          <w:spacing w:val="0"/>
          <w:w w:val="100"/>
          <w:position w:val="0"/>
        </w:rPr>
      </w:r>
    </w:p>
    <w:p>
      <w:pPr>
        <w:spacing w:before="0" w:after="0" w:line="13" w:lineRule="exact"/>
        <w:ind w:right="1216"/>
        <w:jc w:val="right"/>
        <w:tabs>
          <w:tab w:pos="540" w:val="left"/>
        </w:tabs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ACAFAC"/>
          <w:w w:val="175"/>
          <w:position w:val="-7"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858585"/>
          <w:spacing w:val="-11"/>
          <w:w w:val="162"/>
          <w:position w:val="-7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6B6B6B"/>
          <w:spacing w:val="0"/>
          <w:w w:val="107"/>
          <w:position w:val="-7"/>
        </w:rPr>
        <w:t>1</w:t>
      </w:r>
      <w:r>
        <w:rPr>
          <w:rFonts w:ascii="Times New Roman" w:hAnsi="Times New Roman" w:cs="Times New Roman" w:eastAsia="Times New Roman"/>
          <w:sz w:val="12"/>
          <w:szCs w:val="12"/>
          <w:color w:val="6B6B6B"/>
          <w:spacing w:val="-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525252"/>
          <w:spacing w:val="-24"/>
          <w:w w:val="155"/>
          <w:position w:val="-7"/>
        </w:rPr>
        <w:t>·</w:t>
      </w:r>
      <w:r>
        <w:rPr>
          <w:rFonts w:ascii="Times New Roman" w:hAnsi="Times New Roman" w:cs="Times New Roman" w:eastAsia="Times New Roman"/>
          <w:sz w:val="12"/>
          <w:szCs w:val="12"/>
          <w:color w:val="6B6B6B"/>
          <w:spacing w:val="0"/>
          <w:w w:val="78"/>
          <w:position w:val="-7"/>
        </w:rPr>
        <w:t>1.'</w:t>
      </w:r>
      <w:r>
        <w:rPr>
          <w:rFonts w:ascii="Times New Roman" w:hAnsi="Times New Roman" w:cs="Times New Roman" w:eastAsia="Times New Roman"/>
          <w:sz w:val="12"/>
          <w:szCs w:val="12"/>
          <w:color w:val="6B6B6B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6B6B6B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2"/>
          <w:szCs w:val="12"/>
          <w:color w:val="3D3D3D"/>
          <w:spacing w:val="6"/>
          <w:w w:val="585"/>
          <w:position w:val="-7"/>
        </w:rPr>
        <w:t>/</w:t>
      </w:r>
      <w:r>
        <w:rPr>
          <w:rFonts w:ascii="Times New Roman" w:hAnsi="Times New Roman" w:cs="Times New Roman" w:eastAsia="Times New Roman"/>
          <w:sz w:val="12"/>
          <w:szCs w:val="12"/>
          <w:color w:val="6B6B6B"/>
          <w:spacing w:val="0"/>
          <w:w w:val="323"/>
          <w:position w:val="-7"/>
        </w:rPr>
        <w:t>'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160" w:right="120"/>
        </w:sectPr>
      </w:pPr>
      <w:rPr/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242424"/>
          <w:spacing w:val="-25"/>
          <w:w w:val="71"/>
          <w:position w:val="-15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242424"/>
          <w:spacing w:val="-27"/>
          <w:w w:val="66"/>
          <w:position w:val="0"/>
        </w:rPr>
        <w:t>o</w:t>
      </w:r>
      <w:r>
        <w:rPr>
          <w:rFonts w:ascii="Times New Roman" w:hAnsi="Times New Roman" w:cs="Times New Roman" w:eastAsia="Times New Roman"/>
          <w:sz w:val="29"/>
          <w:szCs w:val="29"/>
          <w:color w:val="242424"/>
          <w:spacing w:val="-48"/>
          <w:w w:val="71"/>
          <w:position w:val="-15"/>
        </w:rPr>
        <w:t>ı</w:t>
      </w:r>
      <w:r>
        <w:rPr>
          <w:rFonts w:ascii="Times New Roman" w:hAnsi="Times New Roman" w:cs="Times New Roman" w:eastAsia="Times New Roman"/>
          <w:sz w:val="12"/>
          <w:szCs w:val="12"/>
          <w:color w:val="242424"/>
          <w:spacing w:val="0"/>
          <w:w w:val="65"/>
          <w:position w:val="0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242424"/>
          <w:spacing w:val="-8"/>
          <w:w w:val="65"/>
          <w:position w:val="0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242424"/>
          <w:spacing w:val="-66"/>
          <w:w w:val="71"/>
          <w:position w:val="-15"/>
        </w:rPr>
        <w:t>:</w:t>
      </w:r>
      <w:r>
        <w:rPr>
          <w:rFonts w:ascii="Times New Roman" w:hAnsi="Times New Roman" w:cs="Times New Roman" w:eastAsia="Times New Roman"/>
          <w:sz w:val="12"/>
          <w:szCs w:val="12"/>
          <w:color w:val="242424"/>
          <w:spacing w:val="0"/>
          <w:w w:val="65"/>
          <w:position w:val="0"/>
        </w:rPr>
        <w:t>l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161"/>
        <w:jc w:val="left"/>
        <w:rPr>
          <w:rFonts w:ascii="Arial" w:hAnsi="Arial" w:cs="Arial" w:eastAsia="Arial"/>
          <w:sz w:val="22"/>
          <w:szCs w:val="2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6.400009pt;margin-top:32.736233pt;width:39.819332pt;height:14.0pt;mso-position-horizontal-relative:page;mso-position-vertical-relative:paragraph;z-index:-15603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tabs>
                      <w:tab w:pos="540" w:val="left"/>
                    </w:tabs>
                    <w:rPr>
                      <w:rFonts w:ascii="Arial" w:hAnsi="Arial" w:cs="Arial" w:eastAsia="Arial"/>
                      <w:sz w:val="23"/>
                      <w:szCs w:val="2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D3D3D"/>
                      <w:spacing w:val="0"/>
                      <w:w w:val="52"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D3D3D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3D3D3D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3D3D3D"/>
                      <w:spacing w:val="0"/>
                      <w:w w:val="78"/>
                      <w:b/>
                      <w:bCs/>
                    </w:rPr>
                    <w:t>Me</w:t>
                  </w:r>
                  <w:r>
                    <w:rPr>
                      <w:rFonts w:ascii="Arial" w:hAnsi="Arial" w:cs="Arial" w:eastAsia="Arial"/>
                      <w:sz w:val="23"/>
                      <w:szCs w:val="2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9"/>
          <w:szCs w:val="29"/>
          <w:color w:val="525252"/>
          <w:spacing w:val="-158"/>
          <w:w w:val="71"/>
        </w:rPr>
        <w:t>A</w:t>
      </w:r>
      <w:r>
        <w:rPr>
          <w:rFonts w:ascii="Times New Roman" w:hAnsi="Times New Roman" w:cs="Times New Roman" w:eastAsia="Times New Roman"/>
          <w:sz w:val="63"/>
          <w:szCs w:val="63"/>
          <w:color w:val="495270"/>
          <w:spacing w:val="-94"/>
          <w:w w:val="119"/>
          <w:position w:val="-22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6B6B6B"/>
          <w:spacing w:val="15"/>
          <w:w w:val="268"/>
          <w:position w:val="0"/>
        </w:rPr>
        <w:t>'</w:t>
      </w:r>
      <w:r>
        <w:rPr>
          <w:rFonts w:ascii="Times New Roman" w:hAnsi="Times New Roman" w:cs="Times New Roman" w:eastAsia="Times New Roman"/>
          <w:sz w:val="63"/>
          <w:szCs w:val="63"/>
          <w:color w:val="495270"/>
          <w:spacing w:val="-121"/>
          <w:w w:val="119"/>
          <w:position w:val="-22"/>
        </w:rPr>
        <w:t>;</w:t>
      </w:r>
      <w:r>
        <w:rPr>
          <w:rFonts w:ascii="Arial" w:hAnsi="Arial" w:cs="Arial" w:eastAsia="Arial"/>
          <w:sz w:val="58"/>
          <w:szCs w:val="58"/>
          <w:color w:val="1C2897"/>
          <w:spacing w:val="-163"/>
          <w:w w:val="103"/>
          <w:i/>
          <w:position w:val="0"/>
        </w:rPr>
        <w:t>f</w:t>
      </w:r>
      <w:r>
        <w:rPr>
          <w:rFonts w:ascii="Times New Roman" w:hAnsi="Times New Roman" w:cs="Times New Roman" w:eastAsia="Times New Roman"/>
          <w:sz w:val="63"/>
          <w:szCs w:val="63"/>
          <w:color w:val="3341A5"/>
          <w:spacing w:val="-79"/>
          <w:w w:val="74"/>
          <w:position w:val="-22"/>
        </w:rPr>
        <w:t>·</w:t>
      </w:r>
      <w:r>
        <w:rPr>
          <w:rFonts w:ascii="Times New Roman" w:hAnsi="Times New Roman" w:cs="Times New Roman" w:eastAsia="Times New Roman"/>
          <w:sz w:val="63"/>
          <w:szCs w:val="63"/>
          <w:color w:val="495270"/>
          <w:spacing w:val="-179"/>
          <w:w w:val="56"/>
          <w:position w:val="-22"/>
        </w:rPr>
        <w:t>n</w:t>
      </w:r>
      <w:r>
        <w:rPr>
          <w:rFonts w:ascii="Arial" w:hAnsi="Arial" w:cs="Arial" w:eastAsia="Arial"/>
          <w:sz w:val="58"/>
          <w:szCs w:val="58"/>
          <w:color w:val="1C2897"/>
          <w:spacing w:val="0"/>
          <w:w w:val="103"/>
          <w:i/>
          <w:position w:val="0"/>
        </w:rPr>
        <w:t>\</w:t>
      </w:r>
      <w:r>
        <w:rPr>
          <w:rFonts w:ascii="Arial" w:hAnsi="Arial" w:cs="Arial" w:eastAsia="Arial"/>
          <w:sz w:val="58"/>
          <w:szCs w:val="58"/>
          <w:color w:val="1C2897"/>
          <w:spacing w:val="-102"/>
          <w:w w:val="100"/>
          <w:i/>
          <w:position w:val="0"/>
        </w:rPr>
        <w:t> </w:t>
      </w:r>
      <w:r>
        <w:rPr>
          <w:rFonts w:ascii="Arial" w:hAnsi="Arial" w:cs="Arial" w:eastAsia="Arial"/>
          <w:sz w:val="22"/>
          <w:szCs w:val="22"/>
          <w:color w:val="1C2897"/>
          <w:spacing w:val="0"/>
          <w:w w:val="132"/>
          <w:position w:val="0"/>
        </w:rPr>
        <w:t>1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791" w:lineRule="exact"/>
        <w:ind w:left="240" w:right="-20"/>
        <w:jc w:val="left"/>
        <w:tabs>
          <w:tab w:pos="860" w:val="left"/>
          <w:tab w:pos="5420" w:val="left"/>
        </w:tabs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77"/>
          <w:szCs w:val="77"/>
          <w:color w:val="1C2897"/>
          <w:spacing w:val="0"/>
          <w:w w:val="68"/>
          <w:b/>
          <w:bCs/>
          <w:i/>
          <w:position w:val="1"/>
        </w:rPr>
        <w:t>1</w:t>
      </w:r>
      <w:r>
        <w:rPr>
          <w:rFonts w:ascii="Arial" w:hAnsi="Arial" w:cs="Arial" w:eastAsia="Arial"/>
          <w:sz w:val="77"/>
          <w:szCs w:val="77"/>
          <w:color w:val="1C2897"/>
          <w:spacing w:val="0"/>
          <w:w w:val="100"/>
          <w:b/>
          <w:bCs/>
          <w:i/>
          <w:position w:val="1"/>
        </w:rPr>
        <w:tab/>
      </w:r>
      <w:r>
        <w:rPr>
          <w:rFonts w:ascii="Arial" w:hAnsi="Arial" w:cs="Arial" w:eastAsia="Arial"/>
          <w:sz w:val="77"/>
          <w:szCs w:val="77"/>
          <w:color w:val="1C2897"/>
          <w:spacing w:val="0"/>
          <w:w w:val="100"/>
          <w:b/>
          <w:bCs/>
          <w:i/>
          <w:position w:val="1"/>
        </w:rPr>
      </w:r>
      <w:r>
        <w:rPr>
          <w:rFonts w:ascii="Arial" w:hAnsi="Arial" w:cs="Arial" w:eastAsia="Arial"/>
          <w:sz w:val="77"/>
          <w:szCs w:val="77"/>
          <w:color w:val="6B6B6B"/>
          <w:spacing w:val="0"/>
          <w:w w:val="30"/>
          <w:position w:val="1"/>
        </w:rPr>
        <w:t>.</w:t>
      </w:r>
      <w:r>
        <w:rPr>
          <w:rFonts w:ascii="Arial" w:hAnsi="Arial" w:cs="Arial" w:eastAsia="Arial"/>
          <w:sz w:val="77"/>
          <w:szCs w:val="77"/>
          <w:color w:val="6B6B6B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77"/>
          <w:szCs w:val="77"/>
          <w:color w:val="6B6B6B"/>
          <w:spacing w:val="0"/>
          <w:w w:val="100"/>
          <w:position w:val="1"/>
        </w:rPr>
      </w:r>
      <w:r>
        <w:rPr>
          <w:rFonts w:ascii="Arial" w:hAnsi="Arial" w:cs="Arial" w:eastAsia="Arial"/>
          <w:sz w:val="13"/>
          <w:szCs w:val="13"/>
          <w:color w:val="6B6B6B"/>
          <w:spacing w:val="-13"/>
          <w:w w:val="124"/>
          <w:b/>
          <w:bCs/>
          <w:position w:val="45"/>
        </w:rPr>
        <w:t>,</w:t>
      </w:r>
      <w:r>
        <w:rPr>
          <w:rFonts w:ascii="Arial" w:hAnsi="Arial" w:cs="Arial" w:eastAsia="Arial"/>
          <w:sz w:val="13"/>
          <w:szCs w:val="13"/>
          <w:color w:val="858585"/>
          <w:spacing w:val="0"/>
          <w:w w:val="45"/>
          <w:b/>
          <w:bCs/>
          <w:position w:val="45"/>
        </w:rPr>
        <w:t>...</w:t>
      </w:r>
      <w:r>
        <w:rPr>
          <w:rFonts w:ascii="Arial" w:hAnsi="Arial" w:cs="Arial" w:eastAsia="Arial"/>
          <w:sz w:val="13"/>
          <w:szCs w:val="13"/>
          <w:color w:val="858585"/>
          <w:spacing w:val="1"/>
          <w:w w:val="45"/>
          <w:b/>
          <w:bCs/>
          <w:position w:val="45"/>
        </w:rPr>
        <w:t>.</w:t>
      </w:r>
      <w:r>
        <w:rPr>
          <w:rFonts w:ascii="Arial" w:hAnsi="Arial" w:cs="Arial" w:eastAsia="Arial"/>
          <w:sz w:val="13"/>
          <w:szCs w:val="13"/>
          <w:color w:val="6B6B6B"/>
          <w:spacing w:val="0"/>
          <w:w w:val="161"/>
          <w:b/>
          <w:bCs/>
          <w:position w:val="45"/>
        </w:rPr>
        <w:t>.</w:t>
      </w:r>
      <w:r>
        <w:rPr>
          <w:rFonts w:ascii="Arial" w:hAnsi="Arial" w:cs="Arial" w:eastAsia="Arial"/>
          <w:sz w:val="13"/>
          <w:szCs w:val="13"/>
          <w:color w:val="6B6B6B"/>
          <w:spacing w:val="-13"/>
          <w:w w:val="161"/>
          <w:b/>
          <w:bCs/>
          <w:position w:val="45"/>
        </w:rPr>
        <w:t>,</w:t>
      </w:r>
      <w:r>
        <w:rPr>
          <w:rFonts w:ascii="Arial" w:hAnsi="Arial" w:cs="Arial" w:eastAsia="Arial"/>
          <w:sz w:val="13"/>
          <w:szCs w:val="13"/>
          <w:color w:val="3D3D3D"/>
          <w:spacing w:val="0"/>
          <w:w w:val="140"/>
          <w:b/>
          <w:bCs/>
          <w:position w:val="45"/>
        </w:rPr>
        <w:t>,.,r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2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14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210.240005pt;margin-top:-21.850857pt;width:.1pt;height:18pt;mso-position-horizontal-relative:page;mso-position-vertical-relative:paragraph;z-index:-15617" coordorigin="4205,-437" coordsize="2,360">
            <v:shape style="position:absolute;left:4205;top:-437;width:2;height:360" coordorigin="4205,-437" coordsize="0,360" path="m4205,-77l4205,-437e" filled="f" stroked="t" strokeweight=".96pt" strokecolor="#1C28A3">
              <v:path arrowok="t"/>
            </v:shape>
          </v:group>
          <w10:wrap type="none"/>
        </w:pict>
      </w:r>
      <w:r>
        <w:rPr/>
        <w:pict>
          <v:group style="position:absolute;margin-left:216.840012pt;margin-top:-16.570858pt;width:.1pt;height:12.48pt;mso-position-horizontal-relative:page;mso-position-vertical-relative:paragraph;z-index:-15616" coordorigin="4337,-331" coordsize="2,250">
            <v:shape style="position:absolute;left:4337;top:-331;width:2;height:250" coordorigin="4337,-331" coordsize="0,250" path="m4337,-82l4337,-331e" filled="f" stroked="t" strokeweight="1.2pt" strokecolor="#2F38AC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6"/>
        </w:rPr>
        <w:t>İtf.Eri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61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2B3352"/>
          <w:spacing w:val="0"/>
          <w:w w:val="38"/>
          <w:position w:val="-1"/>
        </w:rPr>
        <w:t>191</w:t>
      </w:r>
      <w:r>
        <w:rPr>
          <w:rFonts w:ascii="Times New Roman" w:hAnsi="Times New Roman" w:cs="Times New Roman" w:eastAsia="Times New Roman"/>
          <w:sz w:val="34"/>
          <w:szCs w:val="34"/>
          <w:color w:val="2B3352"/>
          <w:spacing w:val="0"/>
          <w:w w:val="38"/>
          <w:position w:val="-1"/>
        </w:rPr>
        <w:t>   </w:t>
      </w:r>
      <w:r>
        <w:rPr>
          <w:rFonts w:ascii="Times New Roman" w:hAnsi="Times New Roman" w:cs="Times New Roman" w:eastAsia="Times New Roman"/>
          <w:sz w:val="34"/>
          <w:szCs w:val="34"/>
          <w:color w:val="2B3352"/>
          <w:spacing w:val="32"/>
          <w:w w:val="38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525252"/>
          <w:spacing w:val="0"/>
          <w:w w:val="88"/>
          <w:position w:val="-1"/>
        </w:rPr>
        <w:t>e</w:t>
      </w:r>
      <w:r>
        <w:rPr>
          <w:rFonts w:ascii="Arial" w:hAnsi="Arial" w:cs="Arial" w:eastAsia="Arial"/>
          <w:sz w:val="23"/>
          <w:szCs w:val="23"/>
          <w:color w:val="525252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242424"/>
          <w:spacing w:val="0"/>
          <w:w w:val="80"/>
          <w:position w:val="-1"/>
        </w:rPr>
        <w:t>Ami</w:t>
      </w:r>
      <w:r>
        <w:rPr>
          <w:rFonts w:ascii="Arial" w:hAnsi="Arial" w:cs="Arial" w:eastAsia="Arial"/>
          <w:sz w:val="23"/>
          <w:szCs w:val="23"/>
          <w:color w:val="242424"/>
          <w:spacing w:val="0"/>
          <w:w w:val="81"/>
          <w:position w:val="-1"/>
        </w:rPr>
        <w:t>r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20"/>
          <w:cols w:num="3" w:equalWidth="0">
            <w:col w:w="709" w:space="2059"/>
            <w:col w:w="863" w:space="328"/>
            <w:col w:w="7681"/>
          </w:cols>
        </w:sectPr>
      </w:pPr>
      <w:rPr/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12.6pt;margin-top:37.920002pt;width:573.000012pt;height:774.600002pt;mso-position-horizontal-relative:page;mso-position-vertical-relative:page;z-index:-15621" coordorigin="252,758" coordsize="11460,15492">
            <v:group style="position:absolute;left:269;top:778;width:11386;height:2" coordorigin="269,778" coordsize="11386,2">
              <v:shape style="position:absolute;left:269;top:778;width:11386;height:2" coordorigin="269,778" coordsize="11386,0" path="m269,778l11654,778e" filled="f" stroked="t" strokeweight=".96pt" strokecolor="#4B4B4B">
                <v:path arrowok="t"/>
              </v:shape>
            </v:group>
            <v:group style="position:absolute;left:278;top:768;width:2;height:557" coordorigin="278,768" coordsize="2,557">
              <v:shape style="position:absolute;left:278;top:768;width:2;height:557" coordorigin="278,768" coordsize="0,557" path="m278,1325l278,768e" filled="f" stroked="t" strokeweight=".96pt" strokecolor="#5B5B5B">
                <v:path arrowok="t"/>
              </v:shape>
            </v:group>
            <v:group style="position:absolute;left:2318;top:768;width:2;height:461" coordorigin="2318,768" coordsize="2,461">
              <v:shape style="position:absolute;left:2318;top:768;width:2;height:461" coordorigin="2318,768" coordsize="0,461" path="m2318,1229l2318,768e" filled="f" stroked="t" strokeweight=".72pt" strokecolor="#282828">
                <v:path arrowok="t"/>
              </v:shape>
            </v:group>
            <v:group style="position:absolute;left:9149;top:768;width:2;height:1190" coordorigin="9149,768" coordsize="2,1190">
              <v:shape style="position:absolute;left:9149;top:768;width:2;height:1190" coordorigin="9149,768" coordsize="0,1190" path="m9149,1958l9149,768e" filled="f" stroked="t" strokeweight=".96pt" strokecolor="#383838">
                <v:path arrowok="t"/>
              </v:shape>
            </v:group>
            <v:group style="position:absolute;left:11654;top:768;width:2;height:1675" coordorigin="11654,768" coordsize="2,1675">
              <v:shape style="position:absolute;left:11654;top:768;width:2;height:1675" coordorigin="11654,768" coordsize="0,1675" path="m11654,2443l11654,768e" filled="f" stroked="t" strokeweight=".72pt" strokecolor="#444444">
                <v:path arrowok="t"/>
              </v:shape>
            </v:group>
            <v:group style="position:absolute;left:278;top:1080;width:2;height:403" coordorigin="278,1080" coordsize="2,403">
              <v:shape style="position:absolute;left:278;top:1080;width:2;height:403" coordorigin="278,1080" coordsize="0,403" path="m278,1483l278,1080e" filled="f" stroked="t" strokeweight=".72pt" strokecolor="#484848">
                <v:path arrowok="t"/>
              </v:shape>
            </v:group>
            <v:group style="position:absolute;left:2318;top:1094;width:2;height:346" coordorigin="2318,1094" coordsize="2,346">
              <v:shape style="position:absolute;left:2318;top:1094;width:2;height:346" coordorigin="2318,1094" coordsize="0,346" path="m2318,1440l2318,1094e" filled="f" stroked="t" strokeweight="1.2pt" strokecolor="#545454">
                <v:path arrowok="t"/>
              </v:shape>
            </v:group>
            <v:group style="position:absolute;left:274;top:1426;width:2;height:187" coordorigin="274,1426" coordsize="2,187">
              <v:shape style="position:absolute;left:274;top:1426;width:2;height:187" coordorigin="274,1426" coordsize="0,187" path="m274,1613l274,1426e" filled="f" stroked="t" strokeweight=".48pt" strokecolor="#282828">
                <v:path arrowok="t"/>
              </v:shape>
            </v:group>
            <v:group style="position:absolute;left:2314;top:1426;width:2;height:187" coordorigin="2314,1426" coordsize="2,187">
              <v:shape style="position:absolute;left:2314;top:1426;width:2;height:187" coordorigin="2314,1426" coordsize="0,187" path="m2314,1613l2314,1426e" filled="f" stroked="t" strokeweight=".72pt" strokecolor="#3B3B3B">
                <v:path arrowok="t"/>
              </v:shape>
            </v:group>
            <v:group style="position:absolute;left:278;top:1555;width:2;height:235" coordorigin="278,1555" coordsize="2,235">
              <v:shape style="position:absolute;left:278;top:1555;width:2;height:235" coordorigin="278,1555" coordsize="0,235" path="m278,1790l278,1555e" filled="f" stroked="t" strokeweight=".72pt" strokecolor="#3F3F3F">
                <v:path arrowok="t"/>
              </v:shape>
            </v:group>
            <v:group style="position:absolute;left:2318;top:1555;width:2;height:235" coordorigin="2318,1555" coordsize="2,235">
              <v:shape style="position:absolute;left:2318;top:1555;width:2;height:235" coordorigin="2318,1555" coordsize="0,235" path="m2318,1790l2318,1555e" filled="f" stroked="t" strokeweight=".48pt" strokecolor="#1F1F1F">
                <v:path arrowok="t"/>
              </v:shape>
            </v:group>
            <v:group style="position:absolute;left:269;top:1951;width:2064;height:2" coordorigin="269,1951" coordsize="2064,2">
              <v:shape style="position:absolute;left:269;top:1951;width:2064;height:2" coordorigin="269,1951" coordsize="2064,0" path="m269,1951l2333,1951e" filled="f" stroked="t" strokeweight=".24pt" strokecolor="#0C0C0C">
                <v:path arrowok="t"/>
              </v:shape>
            </v:group>
            <v:group style="position:absolute;left:278;top:1670;width:2;height:283" coordorigin="278,1670" coordsize="2,283">
              <v:shape style="position:absolute;left:278;top:1670;width:2;height:283" coordorigin="278,1670" coordsize="0,283" path="m278,1954l278,1670e" filled="f" stroked="t" strokeweight=".96pt" strokecolor="#545454">
                <v:path arrowok="t"/>
              </v:shape>
            </v:group>
            <v:group style="position:absolute;left:2323;top:1733;width:2;height:221" coordorigin="2323,1733" coordsize="2,221">
              <v:shape style="position:absolute;left:2323;top:1733;width:2;height:221" coordorigin="2323,1733" coordsize="0,221" path="m2323,1954l2323,1733e" filled="f" stroked="t" strokeweight=".72pt" strokecolor="#282828">
                <v:path arrowok="t"/>
              </v:shape>
            </v:group>
            <v:group style="position:absolute;left:2270;top:1949;width:9394;height:2" coordorigin="2270,1949" coordsize="9394,2">
              <v:shape style="position:absolute;left:2270;top:1949;width:9394;height:2" coordorigin="2270,1949" coordsize="9394,0" path="m2270,1949l11664,1949e" filled="f" stroked="t" strokeweight=".96pt" strokecolor="#3F3F3F">
                <v:path arrowok="t"/>
              </v:shape>
            </v:group>
            <v:group style="position:absolute;left:278;top:2189;width:11386;height:2" coordorigin="278,2189" coordsize="11386,2">
              <v:shape style="position:absolute;left:278;top:2189;width:11386;height:2" coordorigin="278,2189" coordsize="11386,0" path="m278,2189l11664,2189e" filled="f" stroked="t" strokeweight=".96pt" strokecolor="#444444">
                <v:path arrowok="t"/>
              </v:shape>
            </v:group>
            <v:group style="position:absolute;left:283;top:768;width:2;height:9773" coordorigin="283,768" coordsize="2,9773">
              <v:shape style="position:absolute;left:283;top:768;width:2;height:9773" coordorigin="283,768" coordsize="0,9773" path="m283,10541l283,768e" filled="f" stroked="t" strokeweight=".72pt" strokecolor="#2F2F2F">
                <v:path arrowok="t"/>
              </v:shape>
            </v:group>
            <v:group style="position:absolute;left:278;top:2429;width:11390;height:2" coordorigin="278,2429" coordsize="11390,2">
              <v:shape style="position:absolute;left:278;top:2429;width:11390;height:2" coordorigin="278,2429" coordsize="11390,0" path="m278,2429l11669,2429e" filled="f" stroked="t" strokeweight=".96pt" strokecolor="#3F3F3F">
                <v:path arrowok="t"/>
              </v:shape>
            </v:group>
            <v:group style="position:absolute;left:278;top:2674;width:1589;height:2" coordorigin="278,2674" coordsize="1589,2">
              <v:shape style="position:absolute;left:278;top:2674;width:1589;height:2" coordorigin="278,2674" coordsize="1589,0" path="m278,2674l1867,2674e" filled="f" stroked="t" strokeweight=".48pt" strokecolor="#181818">
                <v:path arrowok="t"/>
              </v:shape>
            </v:group>
            <v:group style="position:absolute;left:1771;top:2669;width:9898;height:2" coordorigin="1771,2669" coordsize="9898,2">
              <v:shape style="position:absolute;left:1771;top:2669;width:9898;height:2" coordorigin="1771,2669" coordsize="9898,0" path="m1771,2669l11669,2669e" filled="f" stroked="t" strokeweight=".96pt" strokecolor="#3F3F3F">
                <v:path arrowok="t"/>
              </v:shape>
            </v:group>
            <v:group style="position:absolute;left:11664;top:768;width:2;height:4109" coordorigin="11664,768" coordsize="2,4109">
              <v:shape style="position:absolute;left:11664;top:768;width:2;height:4109" coordorigin="11664,768" coordsize="0,4109" path="m11664,4877l11664,768e" filled="f" stroked="t" strokeweight=".72pt" strokecolor="#444444">
                <v:path arrowok="t"/>
              </v:shape>
            </v:group>
            <v:group style="position:absolute;left:278;top:2914;width:3917;height:2" coordorigin="278,2914" coordsize="3917,2">
              <v:shape style="position:absolute;left:278;top:2914;width:3917;height:2" coordorigin="278,2914" coordsize="3917,0" path="m278,2914l4195,2914e" filled="f" stroked="t" strokeweight=".48pt" strokecolor="#181818">
                <v:path arrowok="t"/>
              </v:shape>
            </v:group>
            <v:group style="position:absolute;left:2842;top:2909;width:8827;height:2" coordorigin="2842,2909" coordsize="8827,2">
              <v:shape style="position:absolute;left:2842;top:2909;width:8827;height:2" coordorigin="2842,2909" coordsize="8827,0" path="m2842,2909l11669,2909e" filled="f" stroked="t" strokeweight=".96pt" strokecolor="#444444">
                <v:path arrowok="t"/>
              </v:shape>
            </v:group>
            <v:group style="position:absolute;left:278;top:3158;width:1488;height:2" coordorigin="278,3158" coordsize="1488,2">
              <v:shape style="position:absolute;left:278;top:3158;width:1488;height:2" coordorigin="278,3158" coordsize="1488,0" path="m278,3158l1766,3158e" filled="f" stroked="t" strokeweight=".96pt" strokecolor="#383838">
                <v:path arrowok="t"/>
              </v:shape>
            </v:group>
            <v:group style="position:absolute;left:288;top:2846;width:2;height:9902" coordorigin="288,2846" coordsize="2,9902">
              <v:shape style="position:absolute;left:288;top:2846;width:2;height:9902" coordorigin="288,2846" coordsize="0,9902" path="m288,12749l288,2846e" filled="f" stroked="t" strokeweight=".96pt" strokecolor="#2F2F2F">
                <v:path arrowok="t"/>
              </v:shape>
            </v:group>
            <v:group style="position:absolute;left:1627;top:3144;width:1632;height:2" coordorigin="1627,3144" coordsize="1632,2">
              <v:shape style="position:absolute;left:1627;top:3144;width:1632;height:2" coordorigin="1627,3144" coordsize="1632,0" path="m1627,3144l3259,3144e" filled="f" stroked="t" strokeweight=".96pt" strokecolor="#0C0C0C">
                <v:path arrowok="t"/>
              </v:shape>
            </v:group>
            <v:group style="position:absolute;left:3259;top:3144;width:490;height:2" coordorigin="3259,3144" coordsize="490,2">
              <v:shape style="position:absolute;left:3259;top:3144;width:490;height:2" coordorigin="3259,3144" coordsize="490,0" path="m3259,3144l3749,3144e" filled="f" stroked="t" strokeweight=".96pt" strokecolor="#2B2B2B">
                <v:path arrowok="t"/>
              </v:shape>
            </v:group>
            <v:group style="position:absolute;left:3542;top:3149;width:8131;height:2" coordorigin="3542,3149" coordsize="8131,2">
              <v:shape style="position:absolute;left:3542;top:3149;width:8131;height:2" coordorigin="3542,3149" coordsize="8131,0" path="m3542,3149l11674,3149e" filled="f" stroked="t" strokeweight=".96pt" strokecolor="#484848">
                <v:path arrowok="t"/>
              </v:shape>
            </v:group>
            <v:group style="position:absolute;left:3749;top:3134;width:2;height:250" coordorigin="3749,3134" coordsize="2,250">
              <v:shape style="position:absolute;left:3749;top:3134;width:2;height:250" coordorigin="3749,3134" coordsize="0,250" path="m3749,3384l3749,3134e" filled="f" stroked="t" strokeweight=".24pt" strokecolor="#575757">
                <v:path arrowok="t"/>
              </v:shape>
            </v:group>
            <v:group style="position:absolute;left:6960;top:3139;width:2;height:960" coordorigin="6960,3139" coordsize="2,960">
              <v:shape style="position:absolute;left:6960;top:3139;width:2;height:960" coordorigin="6960,3139" coordsize="0,960" path="m6960,4099l6960,3139e" filled="f" stroked="t" strokeweight=".96pt" strokecolor="#3B3B3B">
                <v:path arrowok="t"/>
              </v:shape>
            </v:group>
            <v:group style="position:absolute;left:3749;top:3384;width:2;height:691" coordorigin="3749,3384" coordsize="2,691">
              <v:shape style="position:absolute;left:3749;top:3384;width:2;height:691" coordorigin="3749,3384" coordsize="0,691" path="m3749,4075l3749,3384e" filled="f" stroked="t" strokeweight=".24pt" strokecolor="#000000">
                <v:path arrowok="t"/>
              </v:shape>
            </v:group>
            <v:group style="position:absolute;left:3811;top:3581;width:2434;height:2" coordorigin="3811,3581" coordsize="2434,2">
              <v:shape style="position:absolute;left:3811;top:3581;width:2434;height:2" coordorigin="3811,3581" coordsize="2434,0" path="m3811,3581l6245,3581e" filled="f" stroked="t" strokeweight=".96pt" strokecolor="#606060">
                <v:path arrowok="t"/>
              </v:shape>
            </v:group>
            <v:group style="position:absolute;left:6154;top:3571;width:816;height:2" coordorigin="6154,3571" coordsize="816,2">
              <v:shape style="position:absolute;left:6154;top:3571;width:816;height:2" coordorigin="6154,3571" coordsize="816,0" path="m6154,3571l6970,3571e" filled="f" stroked="t" strokeweight=".72pt" strokecolor="#ACACAC">
                <v:path arrowok="t"/>
              </v:shape>
            </v:group>
            <v:group style="position:absolute;left:3749;top:3845;width:418;height:2" coordorigin="3749,3845" coordsize="418,2">
              <v:shape style="position:absolute;left:3749;top:3845;width:418;height:2" coordorigin="3749,3845" coordsize="418,0" path="m3749,3845l4166,3845e" filled="f" stroked="t" strokeweight=".24pt" strokecolor="#383838">
                <v:path arrowok="t"/>
              </v:shape>
            </v:group>
            <v:group style="position:absolute;left:4138;top:3876;width:499;height:2" coordorigin="4138,3876" coordsize="499,2">
              <v:shape style="position:absolute;left:4138;top:3876;width:499;height:2" coordorigin="4138,3876" coordsize="499,0" path="m4138,3876l4637,3876e" filled="f" stroked="t" strokeweight=".48pt" strokecolor="#2B2B2B">
                <v:path arrowok="t"/>
              </v:shape>
            </v:group>
            <v:group style="position:absolute;left:4579;top:3881;width:341;height:2" coordorigin="4579,3881" coordsize="341,2">
              <v:shape style="position:absolute;left:4579;top:3881;width:341;height:2" coordorigin="4579,3881" coordsize="341,0" path="m4579,3881l4920,3881e" filled="f" stroked="t" strokeweight=".24pt" strokecolor="#0C0C0C">
                <v:path arrowok="t"/>
              </v:shape>
            </v:group>
            <v:group style="position:absolute;left:5760;top:3874;width:1210;height:2" coordorigin="5760,3874" coordsize="1210,2">
              <v:shape style="position:absolute;left:5760;top:3874;width:1210;height:2" coordorigin="5760,3874" coordsize="1210,0" path="m5760,3874l6970,3874e" filled="f" stroked="t" strokeweight=".48pt" strokecolor="#6B6B6B">
                <v:path arrowok="t"/>
              </v:shape>
            </v:group>
            <v:group style="position:absolute;left:278;top:4097;width:3010;height:2" coordorigin="278,4097" coordsize="3010,2">
              <v:shape style="position:absolute;left:278;top:4097;width:3010;height:2" coordorigin="278,4097" coordsize="3010,0" path="m278,4097l3288,4097e" filled="f" stroked="t" strokeweight=".72pt" strokecolor="#383838">
                <v:path arrowok="t"/>
              </v:shape>
            </v:group>
            <v:group style="position:absolute;left:3230;top:4092;width:571;height:2" coordorigin="3230,4092" coordsize="571,2">
              <v:shape style="position:absolute;left:3230;top:4092;width:571;height:2" coordorigin="3230,4092" coordsize="571,0" path="m3230,4092l3802,4092e" filled="f" stroked="t" strokeweight="1.2pt" strokecolor="#606060">
                <v:path arrowok="t"/>
              </v:shape>
            </v:group>
            <v:group style="position:absolute;left:3720;top:4090;width:475;height:2" coordorigin="3720,4090" coordsize="475,2">
              <v:shape style="position:absolute;left:3720;top:4090;width:475;height:2" coordorigin="3720,4090" coordsize="475,0" path="m3720,4090l4195,4090e" filled="f" stroked="t" strokeweight=".72pt" strokecolor="#3B3B3B">
                <v:path arrowok="t"/>
              </v:shape>
            </v:group>
            <v:group style="position:absolute;left:4138;top:4094;width:226;height:2" coordorigin="4138,4094" coordsize="226,2">
              <v:shape style="position:absolute;left:4138;top:4094;width:226;height:2" coordorigin="4138,4094" coordsize="226,0" path="m4138,4094l4363,4094e" filled="f" stroked="t" strokeweight=".48pt" strokecolor="#0F0F0F">
                <v:path arrowok="t"/>
              </v:shape>
            </v:group>
            <v:group style="position:absolute;left:4306;top:4090;width:331;height:2" coordorigin="4306,4090" coordsize="331,2">
              <v:shape style="position:absolute;left:4306;top:4090;width:331;height:2" coordorigin="4306,4090" coordsize="331,0" path="m4306,4090l4637,4090e" filled="f" stroked="t" strokeweight=".72pt" strokecolor="#343434">
                <v:path arrowok="t"/>
              </v:shape>
            </v:group>
            <v:group style="position:absolute;left:4579;top:4094;width:955;height:2" coordorigin="4579,4094" coordsize="955,2">
              <v:shape style="position:absolute;left:4579;top:4094;width:955;height:2" coordorigin="4579,4094" coordsize="955,0" path="m4579,4094l5534,4094e" filled="f" stroked="t" strokeweight=".48pt" strokecolor="#0C0C0C">
                <v:path arrowok="t"/>
              </v:shape>
            </v:group>
            <v:group style="position:absolute;left:5477;top:4090;width:6197;height:2" coordorigin="5477,4090" coordsize="6197,2">
              <v:shape style="position:absolute;left:5477;top:4090;width:6197;height:2" coordorigin="5477,4090" coordsize="6197,0" path="m5477,4090l11674,4090e" filled="f" stroked="t" strokeweight=".96pt" strokecolor="#3F3F3F">
                <v:path arrowok="t"/>
              </v:shape>
            </v:group>
            <v:group style="position:absolute;left:278;top:4375;width:2054;height:2" coordorigin="278,4375" coordsize="2054,2">
              <v:shape style="position:absolute;left:278;top:4375;width:2054;height:2" coordorigin="278,4375" coordsize="2054,0" path="m278,4375l2333,4375e" filled="f" stroked="t" strokeweight=".72pt" strokecolor="#444444">
                <v:path arrowok="t"/>
              </v:shape>
            </v:group>
            <v:group style="position:absolute;left:2328;top:4090;width:2;height:1032" coordorigin="2328,4090" coordsize="2,1032">
              <v:shape style="position:absolute;left:2328;top:4090;width:2;height:1032" coordorigin="2328,4090" coordsize="0,1032" path="m2328,5122l2328,4090e" filled="f" stroked="t" strokeweight=".72pt" strokecolor="#1F1F1F">
                <v:path arrowok="t"/>
              </v:shape>
            </v:group>
            <v:group style="position:absolute;left:2270;top:4373;width:1018;height:2" coordorigin="2270,4373" coordsize="1018,2">
              <v:shape style="position:absolute;left:2270;top:4373;width:1018;height:2" coordorigin="2270,4373" coordsize="1018,0" path="m2270,4373l3288,4373e" filled="f" stroked="t" strokeweight=".48pt" strokecolor="#181818">
                <v:path arrowok="t"/>
              </v:shape>
            </v:group>
            <v:group style="position:absolute;left:3149;top:4368;width:8525;height:2" coordorigin="3149,4368" coordsize="8525,2">
              <v:shape style="position:absolute;left:3149;top:4368;width:8525;height:2" coordorigin="3149,4368" coordsize="8525,0" path="m3149,4368l11674,4368e" filled="f" stroked="t" strokeweight=".96pt" strokecolor="#3F3F3F">
                <v:path arrowok="t"/>
              </v:shape>
            </v:group>
            <v:group style="position:absolute;left:2323;top:4618;width:2357;height:2" coordorigin="2323,4618" coordsize="2357,2">
              <v:shape style="position:absolute;left:2323;top:4618;width:2357;height:2" coordorigin="2323,4618" coordsize="2357,0" path="m2323,4618l4680,4618e" filled="f" stroked="t" strokeweight=".72pt" strokecolor="#383838">
                <v:path arrowok="t"/>
              </v:shape>
            </v:group>
            <v:group style="position:absolute;left:4862;top:4613;width:1814;height:2" coordorigin="4862,4613" coordsize="1814,2">
              <v:shape style="position:absolute;left:4862;top:4613;width:1814;height:2" coordorigin="4862,4613" coordsize="1814,0" path="m4862,4613l6677,4613e" filled="f" stroked="t" strokeweight=".48pt" strokecolor="#1F1F1F">
                <v:path arrowok="t"/>
              </v:shape>
            </v:group>
            <v:group style="position:absolute;left:6605;top:4608;width:5069;height:2" coordorigin="6605,4608" coordsize="5069,2">
              <v:shape style="position:absolute;left:6605;top:4608;width:5069;height:2" coordorigin="6605,4608" coordsize="5069,0" path="m6605,4608l11674,4608e" filled="f" stroked="t" strokeweight=".96pt" strokecolor="#4B4B4B">
                <v:path arrowok="t"/>
              </v:shape>
            </v:group>
            <v:group style="position:absolute;left:4906;top:4598;width:2;height:547" coordorigin="4906,4598" coordsize="2,547">
              <v:shape style="position:absolute;left:4906;top:4598;width:2;height:547" coordorigin="4906,4598" coordsize="0,547" path="m4906,5146l4906,4598e" filled="f" stroked="t" strokeweight=".96pt" strokecolor="#444444">
                <v:path arrowok="t"/>
              </v:shape>
            </v:group>
            <v:group style="position:absolute;left:4896;top:5098;width:6778;height:2" coordorigin="4896,5098" coordsize="6778,2">
              <v:shape style="position:absolute;left:4896;top:5098;width:6778;height:2" coordorigin="4896,5098" coordsize="6778,0" path="m4896,5098l11674,5098e" filled="f" stroked="t" strokeweight=".96pt" strokecolor="#4F4F4F">
                <v:path arrowok="t"/>
              </v:shape>
            </v:group>
            <v:group style="position:absolute;left:7838;top:4598;width:2;height:509" coordorigin="7838,4598" coordsize="2,509">
              <v:shape style="position:absolute;left:7838;top:4598;width:2;height:509" coordorigin="7838,4598" coordsize="0,509" path="m7838,5107l7838,4598e" filled="f" stroked="t" strokeweight=".48pt" strokecolor="#181818">
                <v:path arrowok="t"/>
              </v:shape>
            </v:group>
            <v:group style="position:absolute;left:11669;top:4819;width:2;height:1032" coordorigin="11669,4819" coordsize="2,1032">
              <v:shape style="position:absolute;left:11669;top:4819;width:2;height:1032" coordorigin="11669,4819" coordsize="0,1032" path="m11669,5851l11669,4819e" filled="f" stroked="t" strokeweight=".48pt" strokecolor="#232323">
                <v:path arrowok="t"/>
              </v:shape>
            </v:group>
            <v:group style="position:absolute;left:2330;top:5064;width:2;height:830" coordorigin="2330,5064" coordsize="2,830">
              <v:shape style="position:absolute;left:2330;top:5064;width:2;height:830" coordorigin="2330,5064" coordsize="0,830" path="m2330,5894l2330,5064e" filled="f" stroked="t" strokeweight=".96pt" strokecolor="#444444">
                <v:path arrowok="t"/>
              </v:shape>
            </v:group>
            <v:group style="position:absolute;left:4901;top:5064;width:2;height:283" coordorigin="4901,5064" coordsize="2,283">
              <v:shape style="position:absolute;left:4901;top:5064;width:2;height:283" coordorigin="4901,5064" coordsize="0,283" path="m4901,5347l4901,5064e" filled="f" stroked="t" strokeweight=".72pt" strokecolor="#232323">
                <v:path arrowok="t"/>
              </v:shape>
            </v:group>
            <v:group style="position:absolute;left:4896;top:5338;width:6778;height:2" coordorigin="4896,5338" coordsize="6778,2">
              <v:shape style="position:absolute;left:4896;top:5338;width:6778;height:2" coordorigin="4896,5338" coordsize="6778,0" path="m4896,5338l11674,5338e" filled="f" stroked="t" strokeweight=".96pt" strokecolor="#444444">
                <v:path arrowok="t"/>
              </v:shape>
            </v:group>
            <v:group style="position:absolute;left:4906;top:5290;width:2;height:1267" coordorigin="4906,5290" coordsize="2,1267">
              <v:shape style="position:absolute;left:4906;top:5290;width:2;height:1267" coordorigin="4906,5290" coordsize="0,1267" path="m4906,6557l4906,5290e" filled="f" stroked="t" strokeweight=".96pt" strokecolor="#484848">
                <v:path arrowok="t"/>
              </v:shape>
            </v:group>
            <v:group style="position:absolute;left:4896;top:5578;width:6082;height:2" coordorigin="4896,5578" coordsize="6082,2">
              <v:shape style="position:absolute;left:4896;top:5578;width:6082;height:2" coordorigin="4896,5578" coordsize="6082,0" path="m4896,5578l10978,5578e" filled="f" stroked="t" strokeweight=".96pt" strokecolor="#3F3F3F">
                <v:path arrowok="t"/>
              </v:shape>
            </v:group>
            <v:group style="position:absolute;left:10901;top:5558;width:778;height:2" coordorigin="10901,5558" coordsize="778,2">
              <v:shape style="position:absolute;left:10901;top:5558;width:778;height:2" coordorigin="10901,5558" coordsize="778,0" path="m10901,5558l11678,5558e" filled="f" stroked="t" strokeweight=".96pt" strokecolor="#0C0C0C">
                <v:path arrowok="t"/>
              </v:shape>
            </v:group>
            <v:group style="position:absolute;left:2323;top:5827;width:590;height:2" coordorigin="2323,5827" coordsize="590,2">
              <v:shape style="position:absolute;left:2323;top:5827;width:590;height:2" coordorigin="2323,5827" coordsize="590,0" path="m2323,5827l2914,5827e" filled="f" stroked="t" strokeweight=".96pt" strokecolor="#3F3F3F">
                <v:path arrowok="t"/>
              </v:shape>
            </v:group>
            <v:group style="position:absolute;left:2885;top:5813;width:374;height:2" coordorigin="2885,5813" coordsize="374,2">
              <v:shape style="position:absolute;left:2885;top:5813;width:374;height:2" coordorigin="2885,5813" coordsize="374,0" path="m2885,5813l3259,5813e" filled="f" stroked="t" strokeweight=".96pt" strokecolor="#1F1F1F">
                <v:path arrowok="t"/>
              </v:shape>
            </v:group>
            <v:group style="position:absolute;left:3216;top:5818;width:8462;height:2" coordorigin="3216,5818" coordsize="8462,2">
              <v:shape style="position:absolute;left:3216;top:5818;width:8462;height:2" coordorigin="3216,5818" coordsize="8462,0" path="m3216,5818l11678,5818e" filled="f" stroked="t" strokeweight=".96pt" strokecolor="#3F3F3F">
                <v:path arrowok="t"/>
              </v:shape>
            </v:group>
            <v:group style="position:absolute;left:278;top:6067;width:3542;height:2" coordorigin="278,6067" coordsize="3542,2">
              <v:shape style="position:absolute;left:278;top:6067;width:3542;height:2" coordorigin="278,6067" coordsize="3542,0" path="m278,6067l3821,6067e" filled="f" stroked="t" strokeweight=".96pt" strokecolor="#383838">
                <v:path arrowok="t"/>
              </v:shape>
            </v:group>
            <v:group style="position:absolute;left:2330;top:5784;width:2;height:1954" coordorigin="2330,5784" coordsize="2,1954">
              <v:shape style="position:absolute;left:2330;top:5784;width:2;height:1954" coordorigin="2330,5784" coordsize="0,1954" path="m2330,7738l2330,5784e" filled="f" stroked="t" strokeweight=".96pt" strokecolor="#2F2F2F">
                <v:path arrowok="t"/>
              </v:shape>
            </v:group>
            <v:group style="position:absolute;left:3749;top:6038;width:859;height:2" coordorigin="3749,6038" coordsize="859,2">
              <v:shape style="position:absolute;left:3749;top:6038;width:859;height:2" coordorigin="3749,6038" coordsize="859,0" path="m3749,6038l4608,6038e" filled="f" stroked="t" strokeweight=".96pt" strokecolor="#000000">
                <v:path arrowok="t"/>
              </v:shape>
            </v:group>
            <v:group style="position:absolute;left:4608;top:6038;width:293;height:2" coordorigin="4608,6038" coordsize="293,2">
              <v:shape style="position:absolute;left:4608;top:6038;width:293;height:2" coordorigin="4608,6038" coordsize="293,0" path="m4608,6038l4901,6038e" filled="f" stroked="t" strokeweight=".96pt" strokecolor="#484848">
                <v:path arrowok="t"/>
              </v:shape>
            </v:group>
            <v:group style="position:absolute;left:4853;top:6062;width:2554;height:2" coordorigin="4853,6062" coordsize="2554,2">
              <v:shape style="position:absolute;left:4853;top:6062;width:2554;height:2" coordorigin="4853,6062" coordsize="2554,0" path="m4853,6062l7406,6062e" filled="f" stroked="t" strokeweight=".48pt" strokecolor="#2B2B2B">
                <v:path arrowok="t"/>
              </v:shape>
            </v:group>
            <v:group style="position:absolute;left:6816;top:6058;width:4862;height:2" coordorigin="6816,6058" coordsize="4862,2">
              <v:shape style="position:absolute;left:6816;top:6058;width:4862;height:2" coordorigin="6816,6058" coordsize="4862,0" path="m6816,6058l11678,6058e" filled="f" stroked="t" strokeweight=".96pt" strokecolor="#3F3F3F">
                <v:path arrowok="t"/>
              </v:shape>
            </v:group>
            <v:group style="position:absolute;left:11674;top:5760;width:2;height:1550" coordorigin="11674,5760" coordsize="2,1550">
              <v:shape style="position:absolute;left:11674;top:5760;width:2;height:1550" coordorigin="11674,5760" coordsize="0,1550" path="m11674,7310l11674,5760e" filled="f" stroked="t" strokeweight=".72pt" strokecolor="#3F3F3F">
                <v:path arrowok="t"/>
              </v:shape>
            </v:group>
            <v:group style="position:absolute;left:7843;top:6048;width:2;height:739" coordorigin="7843,6048" coordsize="2,739">
              <v:shape style="position:absolute;left:7843;top:6048;width:2;height:739" coordorigin="7843,6048" coordsize="0,739" path="m7843,6787l7843,6048e" filled="f" stroked="t" strokeweight=".96pt" strokecolor="#3B3B3B">
                <v:path arrowok="t"/>
              </v:shape>
            </v:group>
            <v:group style="position:absolute;left:2299;top:6518;width:1450;height:2" coordorigin="2299,6518" coordsize="1450,2">
              <v:shape style="position:absolute;left:2299;top:6518;width:1450;height:2" coordorigin="2299,6518" coordsize="1450,0" path="m2299,6518l3749,6518e" filled="f" stroked="t" strokeweight=".96pt" strokecolor="#606060">
                <v:path arrowok="t"/>
              </v:shape>
            </v:group>
            <v:group style="position:absolute;left:3187;top:6538;width:8496;height:2" coordorigin="3187,6538" coordsize="8496,2">
              <v:shape style="position:absolute;left:3187;top:6538;width:8496;height:2" coordorigin="3187,6538" coordsize="8496,0" path="m3187,6538l11683,6538e" filled="f" stroked="t" strokeweight=".96pt" strokecolor="#444444">
                <v:path arrowok="t"/>
              </v:shape>
            </v:group>
            <v:group style="position:absolute;left:2323;top:6787;width:2314;height:2" coordorigin="2323,6787" coordsize="2314,2">
              <v:shape style="position:absolute;left:2323;top:6787;width:2314;height:2" coordorigin="2323,6787" coordsize="2314,0" path="m2323,6787l4637,6787e" filled="f" stroked="t" strokeweight=".72pt" strokecolor="#3B3B3B">
                <v:path arrowok="t"/>
              </v:shape>
            </v:group>
            <v:group style="position:absolute;left:4301;top:6778;width:7382;height:2" coordorigin="4301,6778" coordsize="7382,2">
              <v:shape style="position:absolute;left:4301;top:6778;width:7382;height:2" coordorigin="4301,6778" coordsize="7382,0" path="m4301,6778l11683,6778e" filled="f" stroked="t" strokeweight=".96pt" strokecolor="#444444">
                <v:path arrowok="t"/>
              </v:shape>
            </v:group>
            <v:group style="position:absolute;left:4910;top:6480;width:2;height:307" coordorigin="4910,6480" coordsize="2,307">
              <v:shape style="position:absolute;left:4910;top:6480;width:2;height:307" coordorigin="4910,6480" coordsize="0,307" path="m4910,6787l4910,6480e" filled="f" stroked="t" strokeweight=".48pt" strokecolor="#232323">
                <v:path arrowok="t"/>
              </v:shape>
            </v:group>
            <v:group style="position:absolute;left:278;top:7027;width:4358;height:2" coordorigin="278,7027" coordsize="4358,2">
              <v:shape style="position:absolute;left:278;top:7027;width:4358;height:2" coordorigin="278,7027" coordsize="4358,0" path="m278,7027l4637,7027e" filled="f" stroked="t" strokeweight=".96pt" strokecolor="#383838">
                <v:path arrowok="t"/>
              </v:shape>
            </v:group>
            <v:group style="position:absolute;left:4579;top:7018;width:341;height:2" coordorigin="4579,7018" coordsize="341,2">
              <v:shape style="position:absolute;left:4579;top:7018;width:341;height:2" coordorigin="4579,7018" coordsize="341,0" path="m4579,7018l4920,7018e" filled="f" stroked="t" strokeweight=".72pt" strokecolor="#2B2B2B">
                <v:path arrowok="t"/>
              </v:shape>
            </v:group>
            <v:group style="position:absolute;left:4862;top:7022;width:1382;height:2" coordorigin="4862,7022" coordsize="1382,2">
              <v:shape style="position:absolute;left:4862;top:7022;width:1382;height:2" coordorigin="4862,7022" coordsize="1382,0" path="m4862,7022l6245,7022e" filled="f" stroked="t" strokeweight=".48pt" strokecolor="#0F0F0F">
                <v:path arrowok="t"/>
              </v:shape>
            </v:group>
            <v:group style="position:absolute;left:6125;top:7018;width:5558;height:2" coordorigin="6125,7018" coordsize="5558,2">
              <v:shape style="position:absolute;left:6125;top:7018;width:5558;height:2" coordorigin="6125,7018" coordsize="5558,0" path="m6125,7018l11683,7018e" filled="f" stroked="t" strokeweight=".96pt" strokecolor="#3F3F3F">
                <v:path arrowok="t"/>
              </v:shape>
            </v:group>
            <v:group style="position:absolute;left:278;top:7500;width:1378;height:2" coordorigin="278,7500" coordsize="1378,2">
              <v:shape style="position:absolute;left:278;top:7500;width:1378;height:2" coordorigin="278,7500" coordsize="1378,0" path="m278,7500l1656,7500e" filled="f" stroked="t" strokeweight=".96pt" strokecolor="#5B5B5B">
                <v:path arrowok="t"/>
              </v:shape>
            </v:group>
            <v:group style="position:absolute;left:288;top:7186;width:2;height:326" coordorigin="288,7186" coordsize="2,326">
              <v:shape style="position:absolute;left:288;top:7186;width:2;height:326" coordorigin="288,7186" coordsize="0,326" path="m288,7512l288,7186e" filled="f" stroked="t" strokeweight=".96pt" strokecolor="#444444">
                <v:path arrowok="t"/>
              </v:shape>
            </v:group>
            <v:group style="position:absolute;left:1598;top:7498;width:4310;height:2" coordorigin="1598,7498" coordsize="4310,2">
              <v:shape style="position:absolute;left:1598;top:7498;width:4310;height:2" coordorigin="1598,7498" coordsize="4310,0" path="m1598,7498l5909,7498e" filled="f" stroked="t" strokeweight=".96pt" strokecolor="#383838">
                <v:path arrowok="t"/>
              </v:shape>
            </v:group>
            <v:group style="position:absolute;left:2328;top:7253;width:2;height:350" coordorigin="2328,7253" coordsize="2,350">
              <v:shape style="position:absolute;left:2328;top:7253;width:2;height:350" coordorigin="2328,7253" coordsize="0,350" path="m2328,7603l2328,7253e" filled="f" stroked="t" strokeweight=".96pt" strokecolor="#4B4B4B">
                <v:path arrowok="t"/>
              </v:shape>
            </v:group>
            <v:group style="position:absolute;left:5506;top:7474;width:1440;height:2" coordorigin="5506,7474" coordsize="1440,2">
              <v:shape style="position:absolute;left:5506;top:7474;width:1440;height:2" coordorigin="5506,7474" coordsize="1440,0" path="m5506,7474l6946,7474e" filled="f" stroked="t" strokeweight=".24pt" strokecolor="#000000">
                <v:path arrowok="t"/>
              </v:shape>
            </v:group>
            <v:group style="position:absolute;left:6917;top:7493;width:941;height:2" coordorigin="6917,7493" coordsize="941,2">
              <v:shape style="position:absolute;left:6917;top:7493;width:941;height:2" coordorigin="6917,7493" coordsize="941,0" path="m6917,7493l7858,7493e" filled="f" stroked="t" strokeweight=".48pt" strokecolor="#030303">
                <v:path arrowok="t"/>
              </v:shape>
            </v:group>
            <v:group style="position:absolute;left:7800;top:7488;width:1080;height:2" coordorigin="7800,7488" coordsize="1080,2">
              <v:shape style="position:absolute;left:7800;top:7488;width:1080;height:2" coordorigin="7800,7488" coordsize="1080,0" path="m7800,7488l8880,7488e" filled="f" stroked="t" strokeweight=".72pt" strokecolor="#2B2B2B">
                <v:path arrowok="t"/>
              </v:shape>
            </v:group>
            <v:group style="position:absolute;left:8678;top:7488;width:3005;height:2" coordorigin="8678,7488" coordsize="3005,2">
              <v:shape style="position:absolute;left:8678;top:7488;width:3005;height:2" coordorigin="8678,7488" coordsize="3005,0" path="m8678,7488l11683,7488e" filled="f" stroked="t" strokeweight=".72pt" strokecolor="#3F3F3F">
                <v:path arrowok="t"/>
              </v:shape>
            </v:group>
            <v:group style="position:absolute;left:11678;top:7253;width:2;height:259" coordorigin="11678,7253" coordsize="2,259">
              <v:shape style="position:absolute;left:11678;top:7253;width:2;height:259" coordorigin="11678,7253" coordsize="0,259" path="m11678,7512l11678,7253e" filled="f" stroked="t" strokeweight=".48pt" strokecolor="#1F1F1F">
                <v:path arrowok="t"/>
              </v:shape>
            </v:group>
            <v:group style="position:absolute;left:295;top:7435;width:2;height:5323" coordorigin="295,7435" coordsize="2,5323">
              <v:shape style="position:absolute;left:295;top:7435;width:2;height:5323" coordorigin="295,7435" coordsize="0,5323" path="m295,12758l295,7435e" filled="f" stroked="t" strokeweight=".72pt" strokecolor="#282828">
                <v:path arrowok="t"/>
              </v:shape>
            </v:group>
            <v:group style="position:absolute;left:4915;top:7488;width:2;height:739" coordorigin="4915,7488" coordsize="2,739">
              <v:shape style="position:absolute;left:4915;top:7488;width:2;height:739" coordorigin="4915,7488" coordsize="0,739" path="m4915,8227l4915,7488e" filled="f" stroked="t" strokeweight=".96pt" strokecolor="#484848">
                <v:path arrowok="t"/>
              </v:shape>
            </v:group>
            <v:group style="position:absolute;left:4882;top:7709;width:2947;height:2" coordorigin="4882,7709" coordsize="2947,2">
              <v:shape style="position:absolute;left:4882;top:7709;width:2947;height:2" coordorigin="4882,7709" coordsize="2947,0" path="m4882,7709l7829,7709e" filled="f" stroked="t" strokeweight=".96pt" strokecolor="#7C7C7C">
                <v:path arrowok="t"/>
              </v:shape>
            </v:group>
            <v:group style="position:absolute;left:7800;top:7728;width:3883;height:2" coordorigin="7800,7728" coordsize="3883,2">
              <v:shape style="position:absolute;left:7800;top:7728;width:3883;height:2" coordorigin="7800,7728" coordsize="3883,0" path="m7800,7728l11683,7728e" filled="f" stroked="t" strokeweight=".96pt" strokecolor="#444444">
                <v:path arrowok="t"/>
              </v:shape>
            </v:group>
            <v:group style="position:absolute;left:2299;top:7709;width:2;height:494" coordorigin="2299,7709" coordsize="2,494">
              <v:shape style="position:absolute;left:2299;top:7709;width:2;height:494" coordorigin="2299,7709" coordsize="0,494" path="m2299,8203l2299,7709e" filled="f" stroked="t" strokeweight=".24pt" strokecolor="#000000">
                <v:path arrowok="t"/>
              </v:shape>
            </v:group>
            <v:group style="position:absolute;left:4906;top:7978;width:2966;height:2" coordorigin="4906,7978" coordsize="2966,2">
              <v:shape style="position:absolute;left:4906;top:7978;width:2966;height:2" coordorigin="4906,7978" coordsize="2966,0" path="m4906,7978l7872,7978e" filled="f" stroked="t" strokeweight=".96pt" strokecolor="#444444">
                <v:path arrowok="t"/>
              </v:shape>
            </v:group>
            <v:group style="position:absolute;left:7800;top:7973;width:1891;height:2" coordorigin="7800,7973" coordsize="1891,2">
              <v:shape style="position:absolute;left:7800;top:7973;width:1891;height:2" coordorigin="7800,7973" coordsize="1891,0" path="m7800,7973l9691,7973e" filled="f" stroked="t" strokeweight=".48pt" strokecolor="#232323">
                <v:path arrowok="t"/>
              </v:shape>
            </v:group>
            <v:group style="position:absolute;left:9278;top:7968;width:2405;height:2" coordorigin="9278,7968" coordsize="2405,2">
              <v:shape style="position:absolute;left:9278;top:7968;width:2405;height:2" coordorigin="9278,7968" coordsize="2405,0" path="m9278,7968l11683,7968e" filled="f" stroked="t" strokeweight=".96pt" strokecolor="#444444">
                <v:path arrowok="t"/>
              </v:shape>
            </v:group>
            <v:group style="position:absolute;left:288;top:8225;width:3014;height:2" coordorigin="288,8225" coordsize="3014,2">
              <v:shape style="position:absolute;left:288;top:8225;width:3014;height:2" coordorigin="288,8225" coordsize="3014,0" path="m288,8225l3302,8225e" filled="f" stroked="t" strokeweight=".72pt" strokecolor="#383838">
                <v:path arrowok="t"/>
              </v:shape>
            </v:group>
            <v:group style="position:absolute;left:3230;top:8222;width:547;height:2" coordorigin="3230,8222" coordsize="547,2">
              <v:shape style="position:absolute;left:3230;top:8222;width:547;height:2" coordorigin="3230,8222" coordsize="547,0" path="m3230,8222l3778,8222e" filled="f" stroked="t" strokeweight=".48pt" strokecolor="#0C0C0C">
                <v:path arrowok="t"/>
              </v:shape>
            </v:group>
            <v:group style="position:absolute;left:3720;top:8218;width:6034;height:2" coordorigin="3720,8218" coordsize="6034,2">
              <v:shape style="position:absolute;left:3720;top:8218;width:6034;height:2" coordorigin="3720,8218" coordsize="6034,0" path="m3720,8218l9754,8218e" filled="f" stroked="t" strokeweight=".96pt" strokecolor="#484848">
                <v:path arrowok="t"/>
              </v:shape>
            </v:group>
            <v:group style="position:absolute;left:9965;top:8213;width:965;height:2" coordorigin="9965,8213" coordsize="965,2">
              <v:shape style="position:absolute;left:9965;top:8213;width:965;height:2" coordorigin="9965,8213" coordsize="965,0" path="m9965,8213l10930,8213e" filled="f" stroked="t" strokeweight=".48pt" strokecolor="#232323">
                <v:path arrowok="t"/>
              </v:shape>
            </v:group>
            <v:group style="position:absolute;left:10872;top:8208;width:816;height:2" coordorigin="10872,8208" coordsize="816,2">
              <v:shape style="position:absolute;left:10872;top:8208;width:816;height:2" coordorigin="10872,8208" coordsize="816,0" path="m10872,8208l11688,8208e" filled="f" stroked="t" strokeweight=".96pt" strokecolor="#4B4B4B">
                <v:path arrowok="t"/>
              </v:shape>
            </v:group>
            <v:group style="position:absolute;left:11683;top:3360;width:2;height:5376" coordorigin="11683,3360" coordsize="2,5376">
              <v:shape style="position:absolute;left:11683;top:3360;width:2;height:5376" coordorigin="11683,3360" coordsize="0,5376" path="m11683,8736l11683,3360e" filled="f" stroked="t" strokeweight=".48pt" strokecolor="#383838">
                <v:path arrowok="t"/>
              </v:shape>
            </v:group>
            <v:group style="position:absolute;left:2299;top:8184;width:2;height:293" coordorigin="2299,8184" coordsize="2,293">
              <v:shape style="position:absolute;left:2299;top:8184;width:2;height:293" coordorigin="2299,8184" coordsize="0,293" path="m2299,8477l2299,8184e" filled="f" stroked="t" strokeweight=".24pt" strokecolor="#3B3B3B">
                <v:path arrowok="t"/>
              </v:shape>
            </v:group>
            <v:group style="position:absolute;left:2299;top:8477;width:2;height:230" coordorigin="2299,8477" coordsize="2,230">
              <v:shape style="position:absolute;left:2299;top:8477;width:2;height:230" coordorigin="2299,8477" coordsize="0,230" path="m2299,8707l2299,8477e" filled="f" stroked="t" strokeweight=".24pt" strokecolor="#000000">
                <v:path arrowok="t"/>
              </v:shape>
            </v:group>
            <v:group style="position:absolute;left:288;top:9043;width:1368;height:2" coordorigin="288,9043" coordsize="1368,2">
              <v:shape style="position:absolute;left:288;top:9043;width:1368;height:2" coordorigin="288,9043" coordsize="1368,0" path="m288,9043l1656,9043e" filled="f" stroked="t" strokeweight=".96pt" strokecolor="#484848">
                <v:path arrowok="t"/>
              </v:shape>
            </v:group>
            <v:group style="position:absolute;left:1382;top:9038;width:499;height:2" coordorigin="1382,9038" coordsize="499,2">
              <v:shape style="position:absolute;left:1382;top:9038;width:499;height:2" coordorigin="1382,9038" coordsize="499,0" path="m1382,9038l1882,9038e" filled="f" stroked="t" strokeweight="1.44pt" strokecolor="#5B5B5B">
                <v:path arrowok="t"/>
              </v:shape>
            </v:group>
            <v:group style="position:absolute;left:1838;top:9014;width:466;height:2" coordorigin="1838,9014" coordsize="466,2">
              <v:shape style="position:absolute;left:1838;top:9014;width:466;height:2" coordorigin="1838,9014" coordsize="466,0" path="m1838,9014l2304,9014e" filled="f" stroked="t" strokeweight=".96pt" strokecolor="#777777">
                <v:path arrowok="t"/>
              </v:shape>
            </v:group>
            <v:group style="position:absolute;left:2299;top:8707;width:2;height:317" coordorigin="2299,8707" coordsize="2,317">
              <v:shape style="position:absolute;left:2299;top:8707;width:2;height:317" coordorigin="2299,8707" coordsize="0,317" path="m2299,9024l2299,8707e" filled="f" stroked="t" strokeweight=".24pt" strokecolor="#7C7C7C">
                <v:path arrowok="t"/>
              </v:shape>
            </v:group>
            <v:group style="position:absolute;left:2270;top:9034;width:2870;height:2" coordorigin="2270,9034" coordsize="2870,2">
              <v:shape style="position:absolute;left:2270;top:9034;width:2870;height:2" coordorigin="2270,9034" coordsize="2870,0" path="m2270,9034l5141,9034e" filled="f" stroked="t" strokeweight=".96pt" strokecolor="#383838">
                <v:path arrowok="t"/>
              </v:shape>
            </v:group>
            <v:group style="position:absolute;left:4608;top:9014;width:898;height:2" coordorigin="4608,9014" coordsize="898,2">
              <v:shape style="position:absolute;left:4608;top:9014;width:898;height:2" coordorigin="4608,9014" coordsize="898,0" path="m4608,9014l5506,9014e" filled="f" stroked="t" strokeweight=".96pt" strokecolor="#080808">
                <v:path arrowok="t"/>
              </v:shape>
            </v:group>
            <v:group style="position:absolute;left:5506;top:9014;width:710;height:2" coordorigin="5506,9014" coordsize="710,2">
              <v:shape style="position:absolute;left:5506;top:9014;width:710;height:2" coordorigin="5506,9014" coordsize="710,0" path="m5506,9014l6216,9014e" filled="f" stroked="t" strokeweight=".24pt" strokecolor="#000000">
                <v:path arrowok="t"/>
              </v:shape>
            </v:group>
            <v:group style="position:absolute;left:6187;top:9029;width:1219;height:2" coordorigin="6187,9029" coordsize="1219,2">
              <v:shape style="position:absolute;left:6187;top:9029;width:1219;height:2" coordorigin="6187,9029" coordsize="1219,0" path="m6187,9029l7406,9029e" filled="f" stroked="t" strokeweight=".48pt" strokecolor="#0C0C0C">
                <v:path arrowok="t"/>
              </v:shape>
            </v:group>
            <v:group style="position:absolute;left:7296;top:9024;width:4397;height:2" coordorigin="7296,9024" coordsize="4397,2">
              <v:shape style="position:absolute;left:7296;top:9024;width:4397;height:2" coordorigin="7296,9024" coordsize="4397,0" path="m7296,9024l11693,9024e" filled="f" stroked="t" strokeweight=".96pt" strokecolor="#3B3B3B">
                <v:path arrowok="t"/>
              </v:shape>
            </v:group>
            <v:group style="position:absolute;left:11683;top:8506;width:2;height:1402" coordorigin="11683,8506" coordsize="2,1402">
              <v:shape style="position:absolute;left:11683;top:8506;width:2;height:1402" coordorigin="11683,8506" coordsize="0,1402" path="m11683,9907l11683,8506e" filled="f" stroked="t" strokeweight=".96pt" strokecolor="#4B4B4B">
                <v:path arrowok="t"/>
              </v:shape>
            </v:group>
            <v:group style="position:absolute;left:2299;top:9005;width:2;height:307" coordorigin="2299,9005" coordsize="2,307">
              <v:shape style="position:absolute;left:2299;top:9005;width:2;height:307" coordorigin="2299,9005" coordsize="0,307" path="m2299,9312l2299,9005e" filled="f" stroked="t" strokeweight=".24pt" strokecolor="#575757">
                <v:path arrowok="t"/>
              </v:shape>
            </v:group>
            <v:group style="position:absolute;left:2299;top:9312;width:2;height:552" coordorigin="2299,9312" coordsize="2,552">
              <v:shape style="position:absolute;left:2299;top:9312;width:2;height:552" coordorigin="2299,9312" coordsize="0,552" path="m2299,9864l2299,9312e" filled="f" stroked="t" strokeweight=".24pt" strokecolor="#000000">
                <v:path arrowok="t"/>
              </v:shape>
            </v:group>
            <v:group style="position:absolute;left:288;top:9881;width:1579;height:2" coordorigin="288,9881" coordsize="1579,2">
              <v:shape style="position:absolute;left:288;top:9881;width:1579;height:2" coordorigin="288,9881" coordsize="1579,0" path="m288,9881l1867,9881e" filled="f" stroked="t" strokeweight=".96pt" strokecolor="#545454">
                <v:path arrowok="t"/>
              </v:shape>
            </v:group>
            <v:group style="position:absolute;left:1810;top:9878;width:3178;height:2" coordorigin="1810,9878" coordsize="3178,2">
              <v:shape style="position:absolute;left:1810;top:9878;width:3178;height:2" coordorigin="1810,9878" coordsize="3178,0" path="m1810,9878l4987,9878e" filled="f" stroked="t" strokeweight=".96pt" strokecolor="#383838">
                <v:path arrowok="t"/>
              </v:shape>
            </v:group>
            <v:group style="position:absolute;left:4862;top:9874;width:1382;height:2" coordorigin="4862,9874" coordsize="1382,2">
              <v:shape style="position:absolute;left:4862;top:9874;width:1382;height:2" coordorigin="4862,9874" coordsize="1382,0" path="m4862,9874l6245,9874e" filled="f" stroked="t" strokeweight=".48pt" strokecolor="#0F0F0F">
                <v:path arrowok="t"/>
              </v:shape>
            </v:group>
            <v:group style="position:absolute;left:6067;top:9869;width:5626;height:2" coordorigin="6067,9869" coordsize="5626,2">
              <v:shape style="position:absolute;left:6067;top:9869;width:5626;height:2" coordorigin="6067,9869" coordsize="5626,0" path="m6067,9869l11693,9869e" filled="f" stroked="t" strokeweight=".96pt" strokecolor="#3F3F3F">
                <v:path arrowok="t"/>
              </v:shape>
            </v:group>
            <v:group style="position:absolute;left:288;top:10123;width:4349;height:2" coordorigin="288,10123" coordsize="4349,2">
              <v:shape style="position:absolute;left:288;top:10123;width:4349;height:2" coordorigin="288,10123" coordsize="4349,0" path="m288,10123l4637,10123e" filled="f" stroked="t" strokeweight=".96pt" strokecolor="#484848">
                <v:path arrowok="t"/>
              </v:shape>
            </v:group>
            <v:group style="position:absolute;left:2299;top:9845;width:2;height:538" coordorigin="2299,9845" coordsize="2,538">
              <v:shape style="position:absolute;left:2299;top:9845;width:2;height:538" coordorigin="2299,9845" coordsize="0,538" path="m2299,10382l2299,9845e" filled="f" stroked="t" strokeweight=".24pt" strokecolor="#3B3B3B">
                <v:path arrowok="t"/>
              </v:shape>
            </v:group>
            <v:group style="position:absolute;left:4579;top:10109;width:341;height:2" coordorigin="4579,10109" coordsize="341,2">
              <v:shape style="position:absolute;left:4579;top:10109;width:341;height:2" coordorigin="4579,10109" coordsize="341,0" path="m4579,10109l4920,10109e" filled="f" stroked="t" strokeweight=".96pt" strokecolor="#575757">
                <v:path arrowok="t"/>
              </v:shape>
            </v:group>
            <v:group style="position:absolute;left:4891;top:10123;width:614;height:2" coordorigin="4891,10123" coordsize="614,2">
              <v:shape style="position:absolute;left:4891;top:10123;width:614;height:2" coordorigin="4891,10123" coordsize="614,0" path="m4891,10123l5506,10123e" filled="f" stroked="t" strokeweight=".96pt" strokecolor="#575757">
                <v:path arrowok="t"/>
              </v:shape>
            </v:group>
            <v:group style="position:absolute;left:5477;top:10109;width:4603;height:2" coordorigin="5477,10109" coordsize="4603,2">
              <v:shape style="position:absolute;left:5477;top:10109;width:4603;height:2" coordorigin="5477,10109" coordsize="4603,0" path="m5477,10109l10080,10109e" filled="f" stroked="t" strokeweight=".96pt" strokecolor="#444444">
                <v:path arrowok="t"/>
              </v:shape>
            </v:group>
            <v:group style="position:absolute;left:9994;top:10123;width:907;height:2" coordorigin="9994,10123" coordsize="907,2">
              <v:shape style="position:absolute;left:9994;top:10123;width:907;height:2" coordorigin="9994,10123" coordsize="907,0" path="m9994,10123l10901,10123e" filled="f" stroked="t" strokeweight=".24pt" strokecolor="#939393">
                <v:path arrowok="t"/>
              </v:shape>
            </v:group>
            <v:group style="position:absolute;left:10872;top:10104;width:821;height:2" coordorigin="10872,10104" coordsize="821,2">
              <v:shape style="position:absolute;left:10872;top:10104;width:821;height:2" coordorigin="10872,10104" coordsize="821,0" path="m10872,10104l11693,10104e" filled="f" stroked="t" strokeweight=".48pt" strokecolor="#0F0F0F">
                <v:path arrowok="t"/>
              </v:shape>
            </v:group>
            <v:group style="position:absolute;left:11683;top:9816;width:2;height:341" coordorigin="11683,9816" coordsize="2,341">
              <v:shape style="position:absolute;left:11683;top:9816;width:2;height:341" coordorigin="11683,9816" coordsize="0,341" path="m11683,10157l11683,9816e" filled="f" stroked="t" strokeweight=".72pt" strokecolor="#2B2B2B">
                <v:path arrowok="t"/>
              </v:shape>
            </v:group>
            <v:group style="position:absolute;left:288;top:10370;width:2597;height:2" coordorigin="288,10370" coordsize="2597,2">
              <v:shape style="position:absolute;left:288;top:10370;width:2597;height:2" coordorigin="288,10370" coordsize="2597,0" path="m288,10370l2885,10370e" filled="f" stroked="t" strokeweight=".96pt" strokecolor="#3B3B3B">
                <v:path arrowok="t"/>
              </v:shape>
            </v:group>
            <v:group style="position:absolute;left:2371;top:10358;width:3922;height:2" coordorigin="2371,10358" coordsize="3922,2">
              <v:shape style="position:absolute;left:2371;top:10358;width:3922;height:2" coordorigin="2371,10358" coordsize="3922,0" path="m2371,10358l6293,10358e" filled="f" stroked="t" strokeweight=".96pt" strokecolor="#3F3F3F">
                <v:path arrowok="t"/>
              </v:shape>
            </v:group>
            <v:group style="position:absolute;left:6187;top:10354;width:490;height:2" coordorigin="6187,10354" coordsize="490,2">
              <v:shape style="position:absolute;left:6187;top:10354;width:490;height:2" coordorigin="6187,10354" coordsize="490,0" path="m6187,10354l6677,10354e" filled="f" stroked="t" strokeweight=".48pt" strokecolor="#1C1C1C">
                <v:path arrowok="t"/>
              </v:shape>
            </v:group>
            <v:group style="position:absolute;left:6619;top:10349;width:5078;height:2" coordorigin="6619,10349" coordsize="5078,2">
              <v:shape style="position:absolute;left:6619;top:10349;width:5078;height:2" coordorigin="6619,10349" coordsize="5078,0" path="m6619,10349l11698,10349e" filled="f" stroked="t" strokeweight=".96pt" strokecolor="#3B3B3B">
                <v:path arrowok="t"/>
              </v:shape>
            </v:group>
            <v:group style="position:absolute;left:11688;top:6163;width:2;height:4248" coordorigin="11688,6163" coordsize="2,4248">
              <v:shape style="position:absolute;left:11688;top:6163;width:2;height:4248" coordorigin="11688,6163" coordsize="0,4248" path="m11688,10411l11688,6163e" filled="f" stroked="t" strokeweight=".48pt" strokecolor="#343434">
                <v:path arrowok="t"/>
              </v:shape>
            </v:group>
            <v:group style="position:absolute;left:2299;top:10363;width:2;height:264" coordorigin="2299,10363" coordsize="2,264">
              <v:shape style="position:absolute;left:2299;top:10363;width:2;height:264" coordorigin="2299,10363" coordsize="0,264" path="m2299,10627l2299,10363e" filled="f" stroked="t" strokeweight=".24pt" strokecolor="#232323">
                <v:path arrowok="t"/>
              </v:shape>
            </v:group>
            <v:group style="position:absolute;left:11693;top:6163;width:2;height:4493" coordorigin="11693,6163" coordsize="2,4493">
              <v:shape style="position:absolute;left:11693;top:6163;width:2;height:4493" coordorigin="11693,6163" coordsize="0,4493" path="m11693,10656l11693,6163e" filled="f" stroked="t" strokeweight=".72pt" strokecolor="#343434">
                <v:path arrowok="t"/>
              </v:shape>
            </v:group>
            <v:group style="position:absolute;left:300;top:10598;width:2;height:2160" coordorigin="300,10598" coordsize="2,2160">
              <v:shape style="position:absolute;left:300;top:10598;width:2;height:2160" coordorigin="300,10598" coordsize="0,2160" path="m300,12758l300,10598e" filled="f" stroked="t" strokeweight=".48pt" strokecolor="#1C1C1C">
                <v:path arrowok="t"/>
              </v:shape>
            </v:group>
            <v:group style="position:absolute;left:797;top:10862;width:1536;height:2" coordorigin="797,10862" coordsize="1536,2">
              <v:shape style="position:absolute;left:797;top:10862;width:1536;height:2" coordorigin="797,10862" coordsize="1536,0" path="m797,10862l2333,10862e" filled="f" stroked="t" strokeweight="1.2pt" strokecolor="#4B4B4B">
                <v:path arrowok="t"/>
              </v:shape>
            </v:group>
            <v:group style="position:absolute;left:2299;top:10627;width:2;height:221" coordorigin="2299,10627" coordsize="2,221">
              <v:shape style="position:absolute;left:2299;top:10627;width:2;height:221" coordorigin="2299,10627" coordsize="0,221" path="m2299,10848l2299,10627e" filled="f" stroked="t" strokeweight=".24pt" strokecolor="#777777">
                <v:path arrowok="t"/>
              </v:shape>
            </v:group>
            <v:group style="position:absolute;left:2299;top:10838;width:586;height:2" coordorigin="2299,10838" coordsize="586,2">
              <v:shape style="position:absolute;left:2299;top:10838;width:586;height:2" coordorigin="2299,10838" coordsize="586,0" path="m2299,10838l2885,10838e" filled="f" stroked="t" strokeweight=".96pt" strokecolor="#676767">
                <v:path arrowok="t"/>
              </v:shape>
            </v:group>
            <v:group style="position:absolute;left:2856;top:10858;width:2064;height:2" coordorigin="2856,10858" coordsize="2064,2">
              <v:shape style="position:absolute;left:2856;top:10858;width:2064;height:2" coordorigin="2856,10858" coordsize="2064,0" path="m2856,10858l4920,10858e" filled="f" stroked="t" strokeweight=".96pt" strokecolor="#3F3F3F">
                <v:path arrowok="t"/>
              </v:shape>
            </v:group>
            <v:group style="position:absolute;left:4862;top:10858;width:1382;height:2" coordorigin="4862,10858" coordsize="1382,2">
              <v:shape style="position:absolute;left:4862;top:10858;width:1382;height:2" coordorigin="4862,10858" coordsize="1382,0" path="m4862,10858l6245,10858e" filled="f" stroked="t" strokeweight=".96pt" strokecolor="#575757">
                <v:path arrowok="t"/>
              </v:shape>
            </v:group>
            <v:group style="position:absolute;left:6187;top:10853;width:787;height:2" coordorigin="6187,10853" coordsize="787,2">
              <v:shape style="position:absolute;left:6187;top:10853;width:787;height:2" coordorigin="6187,10853" coordsize="787,0" path="m6187,10853l6974,10853e" filled="f" stroked="t" strokeweight=".48pt" strokecolor="#232323">
                <v:path arrowok="t"/>
              </v:shape>
            </v:group>
            <v:group style="position:absolute;left:6912;top:10848;width:4790;height:2" coordorigin="6912,10848" coordsize="4790,2">
              <v:shape style="position:absolute;left:6912;top:10848;width:4790;height:2" coordorigin="6912,10848" coordsize="4790,0" path="m6912,10848l11702,10848e" filled="f" stroked="t" strokeweight=".96pt" strokecolor="#4B4B4B">
                <v:path arrowok="t"/>
              </v:shape>
            </v:group>
            <v:group style="position:absolute;left:11693;top:10522;width:2;height:1550" coordorigin="11693,10522" coordsize="2,1550">
              <v:shape style="position:absolute;left:11693;top:10522;width:2;height:1550" coordorigin="11693,10522" coordsize="0,1550" path="m11693,12072l11693,10522e" filled="f" stroked="t" strokeweight=".96pt" strokecolor="#4F4F4F">
                <v:path arrowok="t"/>
              </v:shape>
            </v:group>
            <v:group style="position:absolute;left:2299;top:10829;width:2;height:499" coordorigin="2299,10829" coordsize="2,499">
              <v:shape style="position:absolute;left:2299;top:10829;width:2;height:499" coordorigin="2299,10829" coordsize="0,499" path="m2299,11328l2299,10829e" filled="f" stroked="t" strokeweight=".24pt" strokecolor="#4B4B4B">
                <v:path arrowok="t"/>
              </v:shape>
            </v:group>
            <v:group style="position:absolute;left:298;top:11102;width:5947;height:2" coordorigin="298,11102" coordsize="5947,2">
              <v:shape style="position:absolute;left:298;top:11102;width:5947;height:2" coordorigin="298,11102" coordsize="5947,0" path="m298,11102l6245,11102e" filled="f" stroked="t" strokeweight=".96pt" strokecolor="#444444">
                <v:path arrowok="t"/>
              </v:shape>
            </v:group>
            <v:group style="position:absolute;left:6187;top:11093;width:1219;height:2" coordorigin="6187,11093" coordsize="1219,2">
              <v:shape style="position:absolute;left:6187;top:11093;width:1219;height:2" coordorigin="6187,11093" coordsize="1219,0" path="m6187,11093l7406,11093e" filled="f" stroked="t" strokeweight=".48pt" strokecolor="#131313">
                <v:path arrowok="t"/>
              </v:shape>
            </v:group>
            <v:group style="position:absolute;left:7349;top:11088;width:4354;height:2" coordorigin="7349,11088" coordsize="4354,2">
              <v:shape style="position:absolute;left:7349;top:11088;width:4354;height:2" coordorigin="7349,11088" coordsize="4354,0" path="m7349,11088l11702,11088e" filled="f" stroked="t" strokeweight=".96pt" strokecolor="#444444">
                <v:path arrowok="t"/>
              </v:shape>
            </v:group>
            <v:group style="position:absolute;left:298;top:11347;width:2035;height:2" coordorigin="298,11347" coordsize="2035,2">
              <v:shape style="position:absolute;left:298;top:11347;width:2035;height:2" coordorigin="298,11347" coordsize="2035,0" path="m298,11347l2333,11347e" filled="f" stroked="t" strokeweight=".96pt" strokecolor="#383838">
                <v:path arrowok="t"/>
              </v:shape>
            </v:group>
            <v:group style="position:absolute;left:979;top:11093;width:2;height:734" coordorigin="979,11093" coordsize="2,734">
              <v:shape style="position:absolute;left:979;top:11093;width:2;height:734" coordorigin="979,11093" coordsize="0,734" path="m979,11827l979,11093e" filled="f" stroked="t" strokeweight=".24pt" strokecolor="#383838">
                <v:path arrowok="t"/>
              </v:shape>
            </v:group>
            <v:group style="position:absolute;left:1663;top:11098;width:2;height:4574" coordorigin="1663,11098" coordsize="2,4574">
              <v:shape style="position:absolute;left:1663;top:11098;width:2;height:4574" coordorigin="1663,11098" coordsize="0,4574" path="m1663,15672l1663,11098e" filled="f" stroked="t" strokeweight=".96pt" strokecolor="#3F3F3F">
                <v:path arrowok="t"/>
              </v:shape>
            </v:group>
            <v:group style="position:absolute;left:2270;top:11338;width:4814;height:2" coordorigin="2270,11338" coordsize="4814,2">
              <v:shape style="position:absolute;left:2270;top:11338;width:4814;height:2" coordorigin="2270,11338" coordsize="4814,0" path="m2270,11338l7085,11338e" filled="f" stroked="t" strokeweight=".96pt" strokecolor="#484848">
                <v:path arrowok="t"/>
              </v:shape>
            </v:group>
            <v:group style="position:absolute;left:6946;top:11318;width:442;height:2" coordorigin="6946,11318" coordsize="442,2">
              <v:shape style="position:absolute;left:6946;top:11318;width:442;height:2" coordorigin="6946,11318" coordsize="442,0" path="m6946,11318l7387,11318e" filled="f" stroked="t" strokeweight=".96pt" strokecolor="#0C0C0C">
                <v:path arrowok="t"/>
              </v:shape>
            </v:group>
            <v:group style="position:absolute;left:7402;top:11078;width:2;height:1531" coordorigin="7402,11078" coordsize="2,1531">
              <v:shape style="position:absolute;left:7402;top:11078;width:2;height:1531" coordorigin="7402,11078" coordsize="0,1531" path="m7402,12610l7402,11078e" filled="f" stroked="t" strokeweight=".96pt" strokecolor="#484848">
                <v:path arrowok="t"/>
              </v:shape>
            </v:group>
            <v:group style="position:absolute;left:7368;top:11318;width:461;height:2" coordorigin="7368,11318" coordsize="461,2">
              <v:shape style="position:absolute;left:7368;top:11318;width:461;height:2" coordorigin="7368,11318" coordsize="461,0" path="m7368,11318l7829,11318e" filled="f" stroked="t" strokeweight=".24pt" strokecolor="#575757">
                <v:path arrowok="t"/>
              </v:shape>
            </v:group>
            <v:group style="position:absolute;left:7800;top:11333;width:1080;height:2" coordorigin="7800,11333" coordsize="1080,2">
              <v:shape style="position:absolute;left:7800;top:11333;width:1080;height:2" coordorigin="7800,11333" coordsize="1080,0" path="m7800,11333l8880,11333e" filled="f" stroked="t" strokeweight=".48pt" strokecolor="#0C0C0C">
                <v:path arrowok="t"/>
              </v:shape>
            </v:group>
            <v:group style="position:absolute;left:8822;top:11328;width:2880;height:2" coordorigin="8822,11328" coordsize="2880,2">
              <v:shape style="position:absolute;left:8822;top:11328;width:2880;height:2" coordorigin="8822,11328" coordsize="2880,0" path="m8822,11328l11702,11328e" filled="f" stroked="t" strokeweight=".96pt" strokecolor="#444444">
                <v:path arrowok="t"/>
              </v:shape>
            </v:group>
            <v:group style="position:absolute;left:1663;top:11280;width:2;height:576" coordorigin="1663,11280" coordsize="2,576">
              <v:shape style="position:absolute;left:1663;top:11280;width:2;height:576" coordorigin="1663,11280" coordsize="0,576" path="m1663,11856l1663,11280e" filled="f" stroked="t" strokeweight=".96pt" strokecolor="#232323">
                <v:path arrowok="t"/>
              </v:shape>
            </v:group>
            <v:group style="position:absolute;left:2299;top:11309;width:2;height:518" coordorigin="2299,11309" coordsize="2,518">
              <v:shape style="position:absolute;left:2299;top:11309;width:2;height:518" coordorigin="2299,11309" coordsize="0,518" path="m2299,11827l2299,11309e" filled="f" stroked="t" strokeweight=".24pt" strokecolor="#2F2F2F">
                <v:path arrowok="t"/>
              </v:shape>
            </v:group>
            <v:group style="position:absolute;left:300;top:11798;width:2;height:960" coordorigin="300,11798" coordsize="2,960">
              <v:shape style="position:absolute;left:300;top:11798;width:2;height:960" coordorigin="300,11798" coordsize="0,960" path="m300,12758l300,11798e" filled="f" stroked="t" strokeweight=".48pt" strokecolor="#383838">
                <v:path arrowok="t"/>
              </v:shape>
            </v:group>
            <v:group style="position:absolute;left:979;top:11827;width:2;height:1546" coordorigin="979,11827" coordsize="2,1546">
              <v:shape style="position:absolute;left:979;top:11827;width:2;height:1546" coordorigin="979,11827" coordsize="0,1546" path="m979,13373l979,11827e" filled="f" stroked="t" strokeweight=".24pt" strokecolor="#000000">
                <v:path arrowok="t"/>
              </v:shape>
            </v:group>
            <v:group style="position:absolute;left:2299;top:11827;width:2;height:1546" coordorigin="2299,11827" coordsize="2,1546">
              <v:shape style="position:absolute;left:2299;top:11827;width:2;height:1546" coordorigin="2299,11827" coordsize="0,1546" path="m2299,13373l2299,11827e" filled="f" stroked="t" strokeweight=".24pt" strokecolor="#000000">
                <v:path arrowok="t"/>
              </v:shape>
            </v:group>
            <v:group style="position:absolute;left:1663;top:12014;width:2;height:461" coordorigin="1663,12014" coordsize="2,461">
              <v:shape style="position:absolute;left:1663;top:12014;width:2;height:461" coordorigin="1663,12014" coordsize="0,461" path="m1663,12475l1663,12014e" filled="f" stroked="t" strokeweight=".96pt" strokecolor="#5B5B5B">
                <v:path arrowok="t"/>
              </v:shape>
            </v:group>
            <v:group style="position:absolute;left:11698;top:12014;width:2;height:763" coordorigin="11698,12014" coordsize="2,763">
              <v:shape style="position:absolute;left:11698;top:12014;width:2;height:763" coordorigin="11698,12014" coordsize="0,763" path="m11698,12778l11698,12014e" filled="f" stroked="t" strokeweight=".48pt" strokecolor="#232323">
                <v:path arrowok="t"/>
              </v:shape>
            </v:group>
            <v:group style="position:absolute;left:300;top:12096;width:2;height:662" coordorigin="300,12096" coordsize="2,662">
              <v:shape style="position:absolute;left:300;top:12096;width:2;height:662" coordorigin="300,12096" coordsize="0,662" path="m300,12758l300,12096e" filled="f" stroked="t" strokeweight=".48pt" strokecolor="#4B4B4B">
                <v:path arrowok="t"/>
              </v:shape>
            </v:group>
            <v:group style="position:absolute;left:300;top:12418;width:2;height:341" coordorigin="300,12418" coordsize="2,341">
              <v:shape style="position:absolute;left:300;top:12418;width:2;height:341" coordorigin="300,12418" coordsize="0,341" path="m300,12758l300,12418e" filled="f" stroked="t" strokeweight=".48pt" strokecolor="#646464">
                <v:path arrowok="t"/>
              </v:shape>
            </v:group>
            <v:group style="position:absolute;left:1663;top:12418;width:2;height:192" coordorigin="1663,12418" coordsize="2,192">
              <v:shape style="position:absolute;left:1663;top:12418;width:2;height:192" coordorigin="1663,12418" coordsize="0,192" path="m1663,12610l1663,12418e" filled="f" stroked="t" strokeweight=".96pt" strokecolor="#747474">
                <v:path arrowok="t"/>
              </v:shape>
            </v:group>
            <v:group style="position:absolute;left:7406;top:12552;width:2;height:845" coordorigin="7406,12552" coordsize="2,845">
              <v:shape style="position:absolute;left:7406;top:12552;width:2;height:845" coordorigin="7406,12552" coordsize="0,845" path="m7406,13397l7406,12552e" filled="f" stroked="t" strokeweight=".48pt" strokecolor="#181818">
                <v:path arrowok="t"/>
              </v:shape>
            </v:group>
            <v:group style="position:absolute;left:264;top:12749;width:2;height:624" coordorigin="264,12749" coordsize="2,624">
              <v:shape style="position:absolute;left:264;top:12749;width:2;height:624" coordorigin="264,12749" coordsize="0,624" path="m264,13373l264,12749e" filled="f" stroked="t" strokeweight=".96pt" strokecolor="#000000">
                <v:path arrowok="t"/>
              </v:shape>
            </v:group>
            <v:group style="position:absolute;left:1627;top:12749;width:2;height:624" coordorigin="1627,12749" coordsize="2,624">
              <v:shape style="position:absolute;left:1627;top:12749;width:2;height:624" coordorigin="1627,12749" coordsize="0,624" path="m1627,13373l1627,12749e" filled="f" stroked="t" strokeweight=".96pt" strokecolor="#000000">
                <v:path arrowok="t"/>
              </v:shape>
            </v:group>
            <v:group style="position:absolute;left:11698;top:8506;width:2;height:6514" coordorigin="11698,8506" coordsize="2,6514">
              <v:shape style="position:absolute;left:11698;top:8506;width:2;height:6514" coordorigin="11698,8506" coordsize="0,6514" path="m11698,15019l11698,8506e" filled="f" stroked="t" strokeweight=".72pt" strokecolor="#3F3F3F">
                <v:path arrowok="t"/>
              </v:shape>
            </v:group>
            <v:group style="position:absolute;left:254;top:13368;width:730;height:2" coordorigin="254,13368" coordsize="730,2">
              <v:shape style="position:absolute;left:254;top:13368;width:730;height:2" coordorigin="254,13368" coordsize="730,0" path="m254,13368l984,13368e" filled="f" stroked="t" strokeweight=".24pt" strokecolor="#000000">
                <v:path arrowok="t"/>
              </v:shape>
            </v:group>
            <v:group style="position:absolute;left:979;top:13368;width:859;height:2" coordorigin="979,13368" coordsize="859,2">
              <v:shape style="position:absolute;left:979;top:13368;width:859;height:2" coordorigin="979,13368" coordsize="859,0" path="m979,13368l1838,13368e" filled="f" stroked="t" strokeweight=".24pt" strokecolor="#3F3F3F">
                <v:path arrowok="t"/>
              </v:shape>
            </v:group>
            <v:group style="position:absolute;left:1838;top:13368;width:466;height:2" coordorigin="1838,13368" coordsize="466,2">
              <v:shape style="position:absolute;left:1838;top:13368;width:466;height:2" coordorigin="1838,13368" coordsize="466,0" path="m1838,13368l2304,13368e" filled="f" stroked="t" strokeweight=".24pt" strokecolor="#000000">
                <v:path arrowok="t"/>
              </v:shape>
            </v:group>
            <v:group style="position:absolute;left:300;top:13378;width:2;height:91" coordorigin="300,13378" coordsize="2,91">
              <v:shape style="position:absolute;left:300;top:13378;width:2;height:91" coordorigin="300,13378" coordsize="0,91" path="m300,13469l300,13378e" filled="f" stroked="t" strokeweight=".24pt" strokecolor="#909090">
                <v:path arrowok="t"/>
              </v:shape>
            </v:group>
            <v:group style="position:absolute;left:979;top:13368;width:2;height:158" coordorigin="979,13368" coordsize="2,158">
              <v:shape style="position:absolute;left:979;top:13368;width:2;height:158" coordorigin="979,13368" coordsize="0,158" path="m979,13526l979,13368e" filled="f" stroked="t" strokeweight=".24pt" strokecolor="#3F3F3F">
                <v:path arrowok="t"/>
              </v:shape>
            </v:group>
            <v:group style="position:absolute;left:1627;top:13368;width:2;height:158" coordorigin="1627,13368" coordsize="2,158">
              <v:shape style="position:absolute;left:1627;top:13368;width:2;height:158" coordorigin="1627,13368" coordsize="0,158" path="m1627,13526l1627,13368e" filled="f" stroked="t" strokeweight=".24pt" strokecolor="#000000">
                <v:path arrowok="t"/>
              </v:shape>
            </v:group>
            <v:group style="position:absolute;left:2299;top:13368;width:2;height:158" coordorigin="2299,13368" coordsize="2,158">
              <v:shape style="position:absolute;left:2299;top:13368;width:2;height:158" coordorigin="2299,13368" coordsize="0,158" path="m2299,13526l2299,13368e" filled="f" stroked="t" strokeweight=".24pt" strokecolor="#3F3F3F">
                <v:path arrowok="t"/>
              </v:shape>
            </v:group>
            <v:group style="position:absolute;left:7409;top:13339;width:2;height:1680" coordorigin="7409,13339" coordsize="2,1680">
              <v:shape style="position:absolute;left:7409;top:13339;width:2;height:1680" coordorigin="7409,13339" coordsize="0,1680" path="m7409,15019l7409,13339e" filled="f" stroked="t" strokeweight=".72pt" strokecolor="#484848">
                <v:path arrowok="t"/>
              </v:shape>
            </v:group>
            <v:group style="position:absolute;left:979;top:13526;width:2;height:2342" coordorigin="979,13526" coordsize="2,2342">
              <v:shape style="position:absolute;left:979;top:13526;width:2;height:2342" coordorigin="979,13526" coordsize="0,2342" path="m979,15869l979,13526e" filled="f" stroked="t" strokeweight=".24pt" strokecolor="#000000">
                <v:path arrowok="t"/>
              </v:shape>
            </v:group>
            <v:group style="position:absolute;left:1627;top:13526;width:2;height:1066" coordorigin="1627,13526" coordsize="2,1066">
              <v:shape style="position:absolute;left:1627;top:13526;width:2;height:1066" coordorigin="1627,13526" coordsize="0,1066" path="m1627,14592l1627,13526e" filled="f" stroked="t" strokeweight=".96pt" strokecolor="#000000">
                <v:path arrowok="t"/>
              </v:shape>
            </v:group>
            <v:group style="position:absolute;left:2299;top:13526;width:2;height:2342" coordorigin="2299,13526" coordsize="2,2342">
              <v:shape style="position:absolute;left:2299;top:13526;width:2;height:2342" coordorigin="2299,13526" coordsize="0,2342" path="m2299,15869l2299,13526e" filled="f" stroked="t" strokeweight=".24pt" strokecolor="#000000">
                <v:path arrowok="t"/>
              </v:shape>
            </v:group>
            <v:group style="position:absolute;left:1627;top:14592;width:2;height:398" coordorigin="1627,14592" coordsize="2,398">
              <v:shape style="position:absolute;left:1627;top:14592;width:2;height:398" coordorigin="1627,14592" coordsize="0,398" path="m1627,14990l1627,14592e" filled="f" stroked="t" strokeweight=".24pt" strokecolor="#000000">
                <v:path arrowok="t"/>
              </v:shape>
            </v:group>
            <v:group style="position:absolute;left:1627;top:14990;width:2;height:878" coordorigin="1627,14990" coordsize="2,878">
              <v:shape style="position:absolute;left:1627;top:14990;width:2;height:878" coordorigin="1627,14990" coordsize="0,878" path="m1627,15869l1627,14990e" filled="f" stroked="t" strokeweight=".96pt" strokecolor="#000000">
                <v:path arrowok="t"/>
              </v:shape>
            </v:group>
            <v:group style="position:absolute;left:7378;top:14990;width:2;height:878" coordorigin="7378,14990" coordsize="2,878">
              <v:shape style="position:absolute;left:7378;top:14990;width:2;height:878" coordorigin="7378,14990" coordsize="0,878" path="m7378,15869l7378,14990e" filled="f" stroked="t" strokeweight=".24pt" strokecolor="#000000">
                <v:path arrowok="t"/>
              </v:shape>
            </v:group>
            <v:group style="position:absolute;left:11669;top:14990;width:2;height:878" coordorigin="11669,14990" coordsize="2,878">
              <v:shape style="position:absolute;left:11669;top:14990;width:2;height:878" coordorigin="11669,14990" coordsize="0,878" path="m11669,15869l11669,14990e" filled="f" stroked="t" strokeweight=".24pt" strokecolor="#000000">
                <v:path arrowok="t"/>
              </v:shape>
            </v:group>
            <v:group style="position:absolute;left:264;top:13526;width:2;height:1066" coordorigin="264,13526" coordsize="2,1066">
              <v:shape style="position:absolute;left:264;top:13526;width:2;height:1066" coordorigin="264,13526" coordsize="0,1066" path="m264,14592l264,13526e" filled="f" stroked="t" strokeweight=".96pt" strokecolor="#000000">
                <v:path arrowok="t"/>
              </v:shape>
            </v:group>
            <v:group style="position:absolute;left:264;top:14592;width:2;height:398" coordorigin="264,14592" coordsize="2,398">
              <v:shape style="position:absolute;left:264;top:14592;width:2;height:398" coordorigin="264,14592" coordsize="0,398" path="m264,14990l264,14592e" filled="f" stroked="t" strokeweight=".24pt" strokecolor="#000000">
                <v:path arrowok="t"/>
              </v:shape>
            </v:group>
            <v:group style="position:absolute;left:264;top:14990;width:2;height:1243" coordorigin="264,14990" coordsize="2,1243">
              <v:shape style="position:absolute;left:264;top:14990;width:2;height:1243" coordorigin="264,14990" coordsize="0,1243" path="m264,16234l264,14990e" filled="f" stroked="t" strokeweight=".96pt" strokecolor="#000000">
                <v:path arrowok="t"/>
              </v:shape>
            </v:group>
            <v:group style="position:absolute;left:254;top:16229;width:3005;height:2" coordorigin="254,16229" coordsize="3005,2">
              <v:shape style="position:absolute;left:254;top:16229;width:3005;height:2" coordorigin="254,16229" coordsize="3005,0" path="m254,16229l3259,16229e" filled="f" stroked="t" strokeweight=".24pt" strokecolor="#000000">
                <v:path arrowok="t"/>
              </v:shape>
            </v:group>
            <v:group style="position:absolute;left:979;top:15869;width:2;height:365" coordorigin="979,15869" coordsize="2,365">
              <v:shape style="position:absolute;left:979;top:15869;width:2;height:365" coordorigin="979,15869" coordsize="0,365" path="m979,16234l979,15869e" filled="f" stroked="t" strokeweight=".24pt" strokecolor="#3B3B3B">
                <v:path arrowok="t"/>
              </v:shape>
            </v:group>
            <v:group style="position:absolute;left:1627;top:15869;width:2;height:365" coordorigin="1627,15869" coordsize="2,365">
              <v:shape style="position:absolute;left:1627;top:15869;width:2;height:365" coordorigin="1627,15869" coordsize="0,365" path="m1627,16234l1627,15869e" filled="f" stroked="t" strokeweight=".24pt" strokecolor="#343434">
                <v:path arrowok="t"/>
              </v:shape>
            </v:group>
            <v:group style="position:absolute;left:2299;top:15869;width:2;height:365" coordorigin="2299,15869" coordsize="2,365">
              <v:shape style="position:absolute;left:2299;top:15869;width:2;height:365" coordorigin="2299,15869" coordsize="0,365" path="m2299,16234l2299,15869e" filled="f" stroked="t" strokeweight=".24pt" strokecolor="#3B3B3B">
                <v:path arrowok="t"/>
              </v:shape>
            </v:group>
            <v:group style="position:absolute;left:3259;top:16229;width:509;height:2" coordorigin="3259,16229" coordsize="509,2">
              <v:shape style="position:absolute;left:3259;top:16229;width:509;height:2" coordorigin="3259,16229" coordsize="509,0" path="m3259,16229l3768,16229e" filled="f" stroked="t" strokeweight=".24pt" strokecolor="#545797">
                <v:path arrowok="t"/>
              </v:shape>
            </v:group>
            <v:group style="position:absolute;left:2957;top:15226;width:845;height:2" coordorigin="2957,15226" coordsize="845,2">
              <v:shape style="position:absolute;left:2957;top:15226;width:845;height:2" coordorigin="2957,15226" coordsize="845,0" path="m2957,15226l3802,15226e" filled="f" stroked="t" strokeweight="3.12pt" strokecolor="#444F67">
                <v:path arrowok="t"/>
              </v:shape>
            </v:group>
            <v:group style="position:absolute;left:3768;top:14870;width:2;height:336" coordorigin="3768,14870" coordsize="2,336">
              <v:shape style="position:absolute;left:3768;top:14870;width:2;height:336" coordorigin="3768,14870" coordsize="0,336" path="m3768,15206l3768,14870e" filled="f" stroked="t" strokeweight="2.4pt" strokecolor="#28349C">
                <v:path arrowok="t"/>
              </v:shape>
            </v:group>
            <v:group style="position:absolute;left:3749;top:15206;width:2;height:187" coordorigin="3749,15206" coordsize="2,187">
              <v:shape style="position:absolute;left:3749;top:15206;width:2;height:187" coordorigin="3749,15206" coordsize="0,187" path="m3749,15394l3749,15206e" filled="f" stroked="t" strokeweight="4.560pt" strokecolor="#2F3F80">
                <v:path arrowok="t"/>
              </v:shape>
            </v:group>
            <v:group style="position:absolute;left:3749;top:15394;width:2;height:475" coordorigin="3749,15394" coordsize="2,475">
              <v:shape style="position:absolute;left:3749;top:15394;width:2;height:475" coordorigin="3749,15394" coordsize="0,475" path="m3749,15869l3749,15394e" filled="f" stroked="t" strokeweight="3.6pt" strokecolor="#2838A8">
                <v:path arrowok="t"/>
              </v:shape>
            </v:group>
            <v:group style="position:absolute;left:3749;top:15869;width:2;height:365" coordorigin="3749,15869" coordsize="2,365">
              <v:shape style="position:absolute;left:3749;top:15869;width:2;height:365" coordorigin="3749,15869" coordsize="0,365" path="m3749,16234l3749,15869e" filled="f" stroked="t" strokeweight="1.68pt" strokecolor="#7077A0">
                <v:path arrowok="t"/>
              </v:shape>
            </v:group>
            <v:group style="position:absolute;left:3734;top:16229;width:432;height:2" coordorigin="3734,16229" coordsize="432,2">
              <v:shape style="position:absolute;left:3734;top:16229;width:432;height:2" coordorigin="3734,16229" coordsize="432,0" path="m3734,16229l4166,16229e" filled="f" stroked="t" strokeweight=".24pt" strokecolor="#7780A8">
                <v:path arrowok="t"/>
              </v:shape>
            </v:group>
            <v:group style="position:absolute;left:4166;top:16229;width:7507;height:2" coordorigin="4166,16229" coordsize="7507,2">
              <v:shape style="position:absolute;left:4166;top:16229;width:7507;height:2" coordorigin="4166,16229" coordsize="7507,0" path="m4166,16229l11674,16229e" filled="f" stroked="t" strokeweight=".24pt" strokecolor="#000000">
                <v:path arrowok="t"/>
              </v:shape>
            </v:group>
            <v:group style="position:absolute;left:7378;top:15869;width:2;height:365" coordorigin="7378,15869" coordsize="2,365">
              <v:shape style="position:absolute;left:7378;top:15869;width:2;height:365" coordorigin="7378,15869" coordsize="0,365" path="m7378,16234l7378,15869e" filled="f" stroked="t" strokeweight=".24pt" strokecolor="#545454">
                <v:path arrowok="t"/>
              </v:shape>
            </v:group>
            <v:group style="position:absolute;left:11669;top:15869;width:2;height:365" coordorigin="11669,15869" coordsize="2,365">
              <v:shape style="position:absolute;left:11669;top:15869;width:2;height:365" coordorigin="11669,15869" coordsize="0,365" path="m11669,16234l11669,15869e" filled="f" stroked="t" strokeweight=".24pt" strokecolor="#676767">
                <v:path arrowok="t"/>
              </v:shape>
            </v:group>
            <v:group style="position:absolute;left:6507;top:3356;width:2;height:232" coordorigin="6507,3356" coordsize="2,232">
              <v:shape style="position:absolute;left:6507;top:3356;width:2;height:232" coordorigin="6507,3356" coordsize="0,232" path="m6507,3588l6507,3356e" filled="f" stroked="t" strokeweight="1.41852pt" strokecolor="#EBEBEB">
                <v:path arrowok="t"/>
              </v:shape>
            </v:group>
            <v:group style="position:absolute;left:784;top:10931;width:2;height:173" coordorigin="784,10931" coordsize="2,173">
              <v:shape style="position:absolute;left:784;top:10931;width:2;height:173" coordorigin="784,10931" coordsize="0,173" path="m784,11104l784,10931e" filled="f" stroked="t" strokeweight="3.48pt" strokecolor="#EBEBEB">
                <v:path arrowok="t"/>
              </v:shape>
            </v:group>
            <v:group style="position:absolute;left:3747;top:16036;width:2;height:95" coordorigin="3747,16036" coordsize="2,95">
              <v:shape style="position:absolute;left:3747;top:16036;width:2;height:95" coordorigin="3747,16036" coordsize="0,95" path="m3747,16132l3747,16036e" filled="f" stroked="t" strokeweight="1.11192pt" strokecolor="#EBEBEB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1" w:after="0" w:line="240" w:lineRule="auto"/>
        <w:ind w:left="3584" w:right="-20"/>
        <w:jc w:val="left"/>
        <w:rPr>
          <w:rFonts w:ascii="Arial" w:hAnsi="Arial" w:cs="Arial" w:eastAsia="Arial"/>
          <w:sz w:val="7"/>
          <w:szCs w:val="7"/>
        </w:rPr>
      </w:pPr>
      <w:rPr/>
      <w:r>
        <w:rPr>
          <w:rFonts w:ascii="Arial" w:hAnsi="Arial" w:cs="Arial" w:eastAsia="Arial"/>
          <w:sz w:val="7"/>
          <w:szCs w:val="7"/>
          <w:color w:val="AFAAE8"/>
          <w:spacing w:val="0"/>
          <w:w w:val="52"/>
        </w:rPr>
        <w:t>1</w:t>
      </w:r>
      <w:r>
        <w:rPr>
          <w:rFonts w:ascii="Arial" w:hAnsi="Arial" w:cs="Arial" w:eastAsia="Arial"/>
          <w:sz w:val="7"/>
          <w:szCs w:val="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20"/>
        </w:sectPr>
      </w:pPr>
      <w:rPr/>
    </w:p>
    <w:p>
      <w:pPr>
        <w:spacing w:before="76" w:after="0" w:line="219" w:lineRule="auto"/>
        <w:ind w:left="647" w:right="-152" w:firstLine="87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88"/>
          <w:szCs w:val="88"/>
          <w:color w:val="1F2121"/>
          <w:spacing w:val="-582"/>
          <w:w w:val="140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B3B3B"/>
          <w:spacing w:val="5"/>
          <w:w w:val="114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14"/>
          <w:position w:val="0"/>
        </w:rPr>
        <w:t>Z</w:t>
      </w:r>
      <w:r>
        <w:rPr>
          <w:rFonts w:ascii="Arial" w:hAnsi="Arial" w:cs="Arial" w:eastAsia="Arial"/>
          <w:sz w:val="14"/>
          <w:szCs w:val="14"/>
          <w:color w:val="3B3B3B"/>
          <w:spacing w:val="-15"/>
          <w:w w:val="100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17"/>
          <w:position w:val="0"/>
        </w:rPr>
        <w:t>MIR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17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9" w:after="0" w:line="160" w:lineRule="exact"/>
        <w:jc w:val="left"/>
        <w:rPr>
          <w:sz w:val="16"/>
          <w:szCs w:val="16"/>
        </w:rPr>
      </w:pPr>
      <w:rPr/>
      <w:r>
        <w:rPr/>
        <w:br w:type="column"/>
      </w:r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7" w:lineRule="auto"/>
        <w:ind w:left="379" w:right="4215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DAİRES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İ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5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4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8" w:after="0" w:line="237" w:lineRule="exact"/>
        <w:ind w:left="1132" w:right="503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B3B3B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20" w:bottom="0" w:left="200" w:right="420"/>
          <w:cols w:num="2" w:equalWidth="0">
            <w:col w:w="1668" w:space="1544"/>
            <w:col w:w="8088"/>
          </w:cols>
        </w:sectPr>
      </w:pPr>
      <w:rPr/>
    </w:p>
    <w:p>
      <w:pPr>
        <w:spacing w:before="3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4.627256" w:type="dxa"/>
      </w:tblPr>
      <w:tblGrid/>
      <w:tr>
        <w:trPr>
          <w:trHeight w:val="245" w:hRule="exact"/>
        </w:trPr>
        <w:tc>
          <w:tcPr>
            <w:tcW w:w="1242" w:type="dxa"/>
            <w:tcBorders>
              <w:top w:val="single" w:sz="5.743784" w:space="0" w:color="606060"/>
              <w:bottom w:val="single" w:sz="5.7437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2" w:after="0" w:line="218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iOia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471" w:type="dxa"/>
            <w:tcBorders>
              <w:top w:val="single" w:sz="5.743784" w:space="0" w:color="606060"/>
              <w:bottom w:val="single" w:sz="5.7437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2" w:after="0" w:line="218" w:lineRule="exact"/>
              <w:ind w:left="20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4"/>
              </w:rPr>
              <w:t>11.05.2017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05" w:type="dxa"/>
            <w:tcBorders>
              <w:top w:val="single" w:sz="5.743784" w:space="0" w:color="606060"/>
              <w:bottom w:val="single" w:sz="5.7437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12" w:after="0" w:line="218" w:lineRule="exact"/>
              <w:ind w:left="26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649" w:type="dxa"/>
            <w:tcBorders>
              <w:top w:val="single" w:sz="5.743784" w:space="0" w:color="606060"/>
              <w:bottom w:val="single" w:sz="5.7437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26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2121"/>
                <w:spacing w:val="3"/>
                <w:w w:val="69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"/>
                <w:w w:val="100"/>
              </w:rPr>
              <w:t> </w:t>
            </w:r>
            <w:r>
              <w:rPr>
                <w:rFonts w:ascii="Arial" w:hAnsi="Arial" w:cs="Arial" w:eastAsia="Arial"/>
                <w:sz w:val="19"/>
                <w:szCs w:val="19"/>
                <w:color w:val="3B3B3B"/>
                <w:spacing w:val="0"/>
                <w:w w:val="65"/>
              </w:rPr>
              <w:t>O</w:t>
            </w:r>
            <w:r>
              <w:rPr>
                <w:rFonts w:ascii="Arial" w:hAnsi="Arial" w:cs="Arial" w:eastAsia="Arial"/>
                <w:sz w:val="19"/>
                <w:szCs w:val="19"/>
                <w:color w:val="3B3B3B"/>
                <w:spacing w:val="-3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5"/>
                <w:w w:val="96"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3"/>
              </w:rPr>
              <w:t>:28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52" w:type="dxa"/>
            <w:tcBorders>
              <w:top w:val="single" w:sz="5.743784" w:space="0" w:color="606060"/>
              <w:bottom w:val="single" w:sz="5.743784" w:space="0" w:color="606060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40" w:lineRule="auto"/>
              <w:ind w:left="136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Tel: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3"/>
              </w:rPr>
              <w:t>110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242" w:type="dxa"/>
            <w:tcBorders>
              <w:top w:val="single" w:sz="5.743784" w:space="0" w:color="606060"/>
              <w:bottom w:val="single" w:sz="5.7437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2" w:after="0" w:line="213" w:lineRule="exact"/>
              <w:ind w:left="7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w w:val="99"/>
                <w:position w:val="-1"/>
              </w:rPr>
              <w:t>Ka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w w:val="100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2121"/>
                <w:spacing w:val="0"/>
                <w:w w:val="55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2121"/>
                <w:spacing w:val="-2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74"/>
                <w:position w:val="-1"/>
              </w:rPr>
              <w:t>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7"/>
                <w:w w:val="7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3"/>
                <w:position w:val="-1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1471" w:type="dxa"/>
            <w:tcBorders>
              <w:top w:val="single" w:sz="5.743784" w:space="0" w:color="606060"/>
              <w:bottom w:val="single" w:sz="5.7437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2" w:after="0" w:line="213" w:lineRule="exact"/>
              <w:ind w:left="21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12"/>
                <w:position w:val="-1"/>
              </w:rPr>
              <w:t>ıı.o5.2017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405" w:type="dxa"/>
            <w:tcBorders>
              <w:top w:val="single" w:sz="5.743784" w:space="0" w:color="606060"/>
              <w:bottom w:val="single" w:sz="5.7437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12" w:after="0" w:line="213" w:lineRule="exact"/>
              <w:ind w:left="265" w:right="-20"/>
              <w:jc w:val="left"/>
              <w:tabs>
                <w:tab w:pos="164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2121"/>
                <w:spacing w:val="-2"/>
                <w:w w:val="100"/>
                <w:position w:val="-1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1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-3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0"/>
                <w:w w:val="121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25252"/>
                <w:spacing w:val="-14"/>
                <w:w w:val="121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21"/>
                <w:position w:val="-1"/>
              </w:rPr>
              <w:t>2967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3649" w:type="dxa"/>
            <w:tcBorders>
              <w:top w:val="single" w:sz="5.743784" w:space="0" w:color="606060"/>
              <w:bottom w:val="single" w:sz="5.743784" w:space="0" w:color="5B5B5B"/>
              <w:left w:val="nil" w:sz="6" w:space="0" w:color="auto"/>
              <w:right w:val="nil" w:sz="6" w:space="0" w:color="auto"/>
            </w:tcBorders>
          </w:tcPr>
          <w:p>
            <w:pPr>
              <w:spacing w:before="7" w:after="0" w:line="218" w:lineRule="exact"/>
              <w:ind w:left="25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1F2121"/>
                <w:spacing w:val="-18"/>
                <w:w w:val="100"/>
              </w:rPr>
              <w:t>!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0"/>
              </w:rPr>
              <w:t>Merkez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B3B3B"/>
                <w:spacing w:val="0"/>
                <w:w w:val="104"/>
              </w:rPr>
              <w:t>Santral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252" w:type="dxa"/>
            <w:tcBorders>
              <w:top w:val="single" w:sz="5.743784" w:space="0" w:color="606060"/>
              <w:bottom w:val="single" w:sz="5.743784" w:space="0" w:color="5B5B5B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</w:tbl>
    <w:p>
      <w:pPr>
        <w:spacing w:after="0"/>
        <w:sectPr>
          <w:type w:val="continuous"/>
          <w:pgSz w:w="11920" w:h="16840"/>
          <w:pgMar w:top="660" w:bottom="280" w:left="200" w:right="420"/>
        </w:sectPr>
      </w:pPr>
      <w:rPr/>
    </w:p>
    <w:p>
      <w:pPr>
        <w:spacing w:before="0" w:after="0" w:line="216" w:lineRule="exact"/>
        <w:ind w:left="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5003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73" w:right="-73"/>
        <w:jc w:val="left"/>
        <w:tabs>
          <w:tab w:pos="1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5018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169" w:right="-20"/>
        <w:jc w:val="left"/>
        <w:tabs>
          <w:tab w:pos="1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Çö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tabs>
          <w:tab w:pos="4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Ateş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20"/>
          <w:cols w:num="2" w:equalWidth="0">
            <w:col w:w="3906" w:space="480"/>
            <w:col w:w="6914"/>
          </w:cols>
        </w:sectPr>
      </w:pPr>
      <w:rPr/>
    </w:p>
    <w:p>
      <w:pPr>
        <w:spacing w:before="30" w:after="0" w:line="240" w:lineRule="auto"/>
        <w:ind w:left="169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9" w:after="0" w:line="207" w:lineRule="exact"/>
        <w:ind w:right="-20"/>
        <w:jc w:val="left"/>
        <w:tabs>
          <w:tab w:pos="31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apını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Şekli:</w:t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22"/>
          <w:position w:val="-1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1" w:lineRule="exact"/>
        <w:ind w:left="14" w:right="-113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2"/>
        </w:rPr>
        <w:t>Betonanne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"/>
          <w:w w:val="100"/>
          <w:position w:val="2"/>
        </w:rPr>
        <w:t> </w:t>
      </w:r>
      <w:r>
        <w:rPr>
          <w:rFonts w:ascii="Arial" w:hAnsi="Arial" w:cs="Arial" w:eastAsia="Arial"/>
          <w:sz w:val="47"/>
          <w:szCs w:val="47"/>
          <w:color w:val="1F2121"/>
          <w:spacing w:val="11"/>
          <w:w w:val="34"/>
          <w:position w:val="-23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2"/>
        </w:rPr>
        <w:t>Kagi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79"/>
          <w:w w:val="87"/>
          <w:position w:val="2"/>
        </w:rPr>
        <w:t>A</w:t>
      </w:r>
      <w:r>
        <w:rPr>
          <w:rFonts w:ascii="Arial" w:hAnsi="Arial" w:cs="Arial" w:eastAsia="Arial"/>
          <w:sz w:val="47"/>
          <w:szCs w:val="47"/>
          <w:color w:val="3B3B3B"/>
          <w:spacing w:val="10"/>
          <w:w w:val="45"/>
          <w:position w:val="-2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6"/>
          <w:position w:val="2"/>
        </w:rPr>
        <w:t>Jışap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2"/>
        </w:rPr>
        <w:t>Çeli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0"/>
          <w:w w:val="100"/>
          <w:position w:val="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0"/>
          <w:w w:val="83"/>
          <w:position w:val="2"/>
        </w:rPr>
        <w:t>_Q_i</w:t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-16"/>
          <w:w w:val="84"/>
          <w:position w:val="2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65"/>
          <w:w w:val="112"/>
          <w:position w:val="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0"/>
          <w:w w:val="50"/>
          <w:position w:val="2"/>
        </w:rPr>
        <w:t>::</w:t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-30"/>
          <w:w w:val="51"/>
          <w:position w:val="2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525252"/>
          <w:spacing w:val="-40"/>
          <w:w w:val="104"/>
          <w:position w:val="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9"/>
          <w:w w:val="51"/>
          <w:position w:val="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0"/>
          <w:w w:val="139"/>
          <w:position w:val="2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-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206"/>
          <w:position w:val="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207"/>
          <w:position w:val="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8"/>
          <w:w w:val="207"/>
          <w:position w:val="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0"/>
          <w:w w:val="125"/>
          <w:position w:val="2"/>
        </w:rPr>
        <w:t>--...:....</w:t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8"/>
          <w:w w:val="126"/>
          <w:position w:val="2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8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0"/>
          <w:w w:val="100"/>
          <w:u w:val="single" w:color="66686A"/>
          <w:position w:val="2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-1"/>
          <w:w w:val="100"/>
          <w:u w:val="single" w:color="66686A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-1"/>
          <w:w w:val="100"/>
          <w:u w:val="single" w:color="66686A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0"/>
          <w:w w:val="129"/>
          <w:u w:val="single" w:color="66686A"/>
          <w:position w:val="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0"/>
          <w:w w:val="129"/>
          <w:u w:val="single" w:color="66686A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3"/>
          <w:w w:val="100"/>
          <w:u w:val="single" w:color="66686A"/>
          <w:position w:val="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3"/>
          <w:w w:val="100"/>
          <w:u w:val="single" w:color="66686A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3"/>
          <w:w w:val="100"/>
          <w:position w:val="2"/>
        </w:rPr>
      </w:r>
      <w:r>
        <w:rPr>
          <w:rFonts w:ascii="Times New Roman" w:hAnsi="Times New Roman" w:cs="Times New Roman" w:eastAsia="Times New Roman"/>
          <w:sz w:val="18"/>
          <w:szCs w:val="18"/>
          <w:color w:val="67696B"/>
          <w:spacing w:val="3"/>
          <w:w w:val="100"/>
          <w:position w:val="2"/>
        </w:rPr>
      </w:r>
      <w:r>
        <w:rPr>
          <w:rFonts w:ascii="Arial" w:hAnsi="Arial" w:cs="Arial" w:eastAsia="Arial"/>
          <w:sz w:val="19"/>
          <w:szCs w:val="19"/>
          <w:color w:val="67696B"/>
          <w:spacing w:val="0"/>
          <w:w w:val="390"/>
          <w:position w:val="2"/>
        </w:rPr>
        <w:t>-----</w:t>
      </w:r>
      <w:r>
        <w:rPr>
          <w:rFonts w:ascii="Arial" w:hAnsi="Arial" w:cs="Arial" w:eastAsia="Arial"/>
          <w:sz w:val="19"/>
          <w:szCs w:val="19"/>
          <w:color w:val="67696B"/>
          <w:spacing w:val="-54"/>
          <w:w w:val="390"/>
          <w:position w:val="2"/>
        </w:rPr>
        <w:t>-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255"/>
        </w:rPr>
        <w:t>---------1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20"/>
          <w:cols w:num="3" w:equalWidth="0">
            <w:col w:w="1755" w:space="1798"/>
            <w:col w:w="5741" w:space="155"/>
            <w:col w:w="1851"/>
          </w:cols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7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2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2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-8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2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5" w:after="0" w:line="214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\miri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Yene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  <w:position w:val="-1"/>
        </w:rPr>
        <w:t>DEMiRTA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right="-20"/>
        <w:jc w:val="left"/>
        <w:tabs>
          <w:tab w:pos="460" w:val="left"/>
          <w:tab w:pos="1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4"/>
          <w:szCs w:val="14"/>
          <w:color w:val="ACACAC"/>
          <w:spacing w:val="0"/>
          <w:w w:val="51"/>
        </w:rPr>
        <w:t>1</w:t>
      </w:r>
      <w:r>
        <w:rPr>
          <w:rFonts w:ascii="Arial" w:hAnsi="Arial" w:cs="Arial" w:eastAsia="Arial"/>
          <w:sz w:val="14"/>
          <w:szCs w:val="14"/>
          <w:color w:val="ACACAC"/>
          <w:spacing w:val="-19"/>
          <w:w w:val="51"/>
        </w:rPr>
        <w:t> </w:t>
      </w:r>
      <w:r>
        <w:rPr>
          <w:rFonts w:ascii="Arial" w:hAnsi="Arial" w:cs="Arial" w:eastAsia="Arial"/>
          <w:sz w:val="14"/>
          <w:szCs w:val="14"/>
          <w:color w:val="ACACAC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ACACAC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51"/>
          <w:b/>
          <w:bCs/>
        </w:rPr>
        <w:t>1</w:t>
      </w:r>
      <w:r>
        <w:rPr>
          <w:rFonts w:ascii="Arial" w:hAnsi="Arial" w:cs="Arial" w:eastAsia="Arial"/>
          <w:sz w:val="15"/>
          <w:szCs w:val="15"/>
          <w:color w:val="3B3B3B"/>
          <w:spacing w:val="0"/>
          <w:w w:val="51"/>
          <w:b/>
          <w:bCs/>
        </w:rPr>
        <w:t>  </w:t>
      </w:r>
      <w:r>
        <w:rPr>
          <w:rFonts w:ascii="Arial" w:hAnsi="Arial" w:cs="Arial" w:eastAsia="Arial"/>
          <w:sz w:val="15"/>
          <w:szCs w:val="15"/>
          <w:color w:val="3B3B3B"/>
          <w:spacing w:val="4"/>
          <w:w w:val="51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00"/>
        </w:rPr>
        <w:t>X</w:t>
      </w:r>
      <w:r>
        <w:rPr>
          <w:rFonts w:ascii="Arial" w:hAnsi="Arial" w:cs="Arial" w:eastAsia="Arial"/>
          <w:sz w:val="23"/>
          <w:szCs w:val="23"/>
          <w:color w:val="3B3B3B"/>
          <w:spacing w:val="-53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</w:rPr>
        <w:t>oı:38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6" w:after="0" w:line="240" w:lineRule="auto"/>
        <w:ind w:left="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94"/>
        </w:rPr>
        <w:t>IKira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94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0"/>
          <w:w w:val="66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F212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Yok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20"/>
          <w:cols w:num="3" w:equalWidth="0">
            <w:col w:w="1233" w:space="826"/>
            <w:col w:w="2506" w:space="936"/>
            <w:col w:w="5799"/>
          </w:cols>
        </w:sectPr>
      </w:pPr>
      <w:rPr/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7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7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tabs>
          <w:tab w:pos="2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9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44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4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9"/>
          <w:w w:val="1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01:29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58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26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4" w:lineRule="exact"/>
        <w:ind w:left="19" w:right="-53" w:firstLine="2570"/>
        <w:jc w:val="left"/>
        <w:tabs>
          <w:tab w:pos="2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0"/>
        </w:rPr>
        <w:t>01:33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20"/>
          <w:cols w:num="3" w:equalWidth="0">
            <w:col w:w="695" w:space="1364"/>
            <w:col w:w="5130" w:space="370"/>
            <w:col w:w="3741"/>
          </w:cols>
        </w:sectPr>
      </w:pPr>
      <w:rPr/>
    </w:p>
    <w:p>
      <w:pPr>
        <w:spacing w:before="17" w:after="0" w:line="240" w:lineRule="auto"/>
        <w:ind w:left="164" w:right="-73"/>
        <w:jc w:val="left"/>
        <w:tabs>
          <w:tab w:pos="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B3B3B"/>
          <w:spacing w:val="0"/>
          <w:w w:val="126"/>
        </w:rPr>
        <w:t>Y</w:t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ımcı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5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-12"/>
          <w:w w:val="153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IL.,ıışse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52" w:lineRule="auto"/>
        <w:ind w:left="14" w:right="1131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4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3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20"/>
          <w:cols w:num="4" w:equalWidth="0">
            <w:col w:w="1347" w:space="717"/>
            <w:col w:w="2205" w:space="375"/>
            <w:col w:w="1018" w:space="1878"/>
            <w:col w:w="3760"/>
          </w:cols>
        </w:sectPr>
      </w:pPr>
      <w:rPr/>
    </w:p>
    <w:p>
      <w:pPr>
        <w:spacing w:before="35" w:after="0" w:line="240" w:lineRule="auto"/>
        <w:ind w:left="149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3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14" w:lineRule="exact"/>
        <w:ind w:left="256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  <w:position w:val="-1"/>
        </w:rPr>
        <w:t>söndüıücü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20"/>
          <w:cols w:num="2" w:equalWidth="0">
            <w:col w:w="1608" w:space="470"/>
            <w:col w:w="9222"/>
          </w:cols>
        </w:sectPr>
      </w:pPr>
      <w:rPr/>
    </w:p>
    <w:p>
      <w:pPr>
        <w:spacing w:before="30" w:after="0" w:line="240" w:lineRule="auto"/>
        <w:ind w:left="2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1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0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14" w:lineRule="exact"/>
        <w:ind w:left="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77" w:right="-7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yapıldı.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yok.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69"/>
        <w:jc w:val="left"/>
        <w:tabs>
          <w:tab w:pos="1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95"/>
        </w:rPr>
        <w:t>-IKöoük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left="57" w:right="-20"/>
        <w:jc w:val="left"/>
        <w:tabs>
          <w:tab w:pos="192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0,2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525252"/>
          <w:spacing w:val="0"/>
          <w:w w:val="55"/>
          <w:b/>
          <w:bCs/>
        </w:rPr>
        <w:t>1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</w:rPr>
      </w:r>
    </w:p>
    <w:p>
      <w:pPr>
        <w:spacing w:before="25" w:after="0" w:line="176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lK.K.T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6" w:lineRule="exact"/>
        <w:ind w:left="57" w:right="-20"/>
        <w:jc w:val="lef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3B3B3B"/>
          <w:spacing w:val="0"/>
          <w:w w:val="71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20"/>
          <w:cols w:num="4" w:equalWidth="0">
            <w:col w:w="1914" w:space="159"/>
            <w:col w:w="1940" w:space="621"/>
            <w:col w:w="2835" w:space="611"/>
            <w:col w:w="3220"/>
          </w:cols>
        </w:sectPr>
      </w:pPr>
      <w:rPr/>
    </w:p>
    <w:p>
      <w:pPr>
        <w:spacing w:before="1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207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52" w:lineRule="auto"/>
        <w:ind w:left="2069" w:right="107" w:firstLine="-1895"/>
        <w:jc w:val="left"/>
        <w:tabs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olup,yapıla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yangının;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kimlikleri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edilemeye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kişileri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ısınma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için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yaktıkları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ateşi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çöplere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sirayet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etmesi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kaanatine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8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20"/>
        </w:sectPr>
      </w:pPr>
      <w:rPr/>
    </w:p>
    <w:p>
      <w:pPr>
        <w:spacing w:before="45" w:after="0" w:line="240" w:lineRule="auto"/>
        <w:ind w:left="16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45" w:right="-6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1" w:after="0" w:line="209" w:lineRule="exact"/>
        <w:ind w:left="178" w:right="-8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"'!Jn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left="197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  <w:position w:val="-1"/>
        </w:rPr>
        <w:t>r</w:t>
      </w:r>
      <w:r>
        <w:rPr>
          <w:rFonts w:ascii="Arial" w:hAnsi="Arial" w:cs="Arial" w:eastAsia="Arial"/>
          <w:sz w:val="25"/>
          <w:szCs w:val="25"/>
          <w:color w:val="3B3B3B"/>
          <w:spacing w:val="-51"/>
          <w:w w:val="100"/>
          <w:position w:val="-1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.n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1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!Şirketi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1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20"/>
          <w:cols w:num="2" w:equalWidth="0">
            <w:col w:w="1637" w:space="417"/>
            <w:col w:w="9246"/>
          </w:cols>
        </w:sectPr>
      </w:pPr>
      <w:rPr/>
    </w:p>
    <w:p>
      <w:pPr>
        <w:spacing w:before="30" w:after="0" w:line="240" w:lineRule="auto"/>
        <w:ind w:left="17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14" w:lineRule="exact"/>
        <w:ind w:left="269" w:right="-68"/>
        <w:jc w:val="left"/>
        <w:tabs>
          <w:tab w:pos="920" w:val="left"/>
          <w:tab w:pos="1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h"arih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2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-4"/>
          <w:w w:val="12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22"/>
        </w:rPr>
        <w:t>11.05.2017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jGiDE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6" w:lineRule="exact"/>
        <w:ind w:right="-78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525252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7696B"/>
          <w:spacing w:val="-2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69"/>
        </w:rPr>
        <w:t>O</w:t>
      </w:r>
      <w:r>
        <w:rPr>
          <w:rFonts w:ascii="Arial" w:hAnsi="Arial" w:cs="Arial" w:eastAsia="Arial"/>
          <w:sz w:val="18"/>
          <w:szCs w:val="18"/>
          <w:color w:val="3B3B3B"/>
          <w:spacing w:val="-34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11"/>
          <w:w w:val="217"/>
        </w:rPr>
        <w:t>ı</w:t>
      </w:r>
      <w:r>
        <w:rPr>
          <w:rFonts w:ascii="Arial" w:hAnsi="Arial" w:cs="Arial" w:eastAsia="Arial"/>
          <w:sz w:val="18"/>
          <w:szCs w:val="18"/>
          <w:color w:val="525252"/>
          <w:spacing w:val="0"/>
          <w:w w:val="98"/>
        </w:rPr>
        <w:t>:45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20"/>
          <w:cols w:num="4" w:equalWidth="0">
            <w:col w:w="1926" w:space="129"/>
            <w:col w:w="3170" w:space="769"/>
            <w:col w:w="1028" w:space="1480"/>
            <w:col w:w="2798"/>
          </w:cols>
        </w:sectPr>
      </w:pPr>
      <w:rPr/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00" w:right="420"/>
        </w:sectPr>
      </w:pPr>
      <w:rPr/>
    </w:p>
    <w:p>
      <w:pPr>
        <w:spacing w:before="40" w:after="0" w:line="240" w:lineRule="auto"/>
        <w:ind w:left="22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6.633053pt;margin-top:36.558895pt;width:550.685656pt;height:783.664711pt;mso-position-horizontal-relative:page;mso-position-vertical-relative:page;z-index:-15602" coordorigin="333,731" coordsize="11014,15673">
            <v:shape style="position:absolute;left:3475;top:14323;width:2669;height:2054" type="#_x0000_t75">
              <v:imagedata r:id="rId34" o:title=""/>
            </v:shape>
            <v:group style="position:absolute;left:340;top:746;width:10990;height:2" coordorigin="340,746" coordsize="10990,2">
              <v:shape style="position:absolute;left:340;top:746;width:10990;height:2" coordorigin="340,746" coordsize="10990,0" path="m340,746l11330,746e" filled="f" stroked="t" strokeweight=".478649pt" strokecolor="#646467">
                <v:path arrowok="t"/>
              </v:shape>
            </v:group>
            <v:group style="position:absolute;left:354;top:738;width:2;height:15654" coordorigin="354,738" coordsize="2,15654">
              <v:shape style="position:absolute;left:354;top:738;width:2;height:15654" coordorigin="354,738" coordsize="0,15654" path="m354,16392l354,738e" filled="f" stroked="t" strokeweight=".717973pt" strokecolor="#5B5B5B">
                <v:path arrowok="t"/>
              </v:shape>
            </v:group>
            <v:group style="position:absolute;left:2254;top:743;width:2;height:1515" coordorigin="2254,743" coordsize="2,1515">
              <v:shape style="position:absolute;left:2254;top:743;width:2;height:1515" coordorigin="2254,743" coordsize="0,1515" path="m2254,2258l2254,743e" filled="f" stroked="t" strokeweight=".478649pt" strokecolor="#646464">
                <v:path arrowok="t"/>
              </v:shape>
            </v:group>
            <v:group style="position:absolute;left:9073;top:738;width:2;height:1515" coordorigin="9073,738" coordsize="2,1515">
              <v:shape style="position:absolute;left:9073;top:738;width:2;height:1515" coordorigin="9073,738" coordsize="0,1515" path="m9073,2253l9073,738e" filled="f" stroked="t" strokeweight=".717973pt" strokecolor="#5B5B5B">
                <v:path arrowok="t"/>
              </v:shape>
            </v:group>
            <v:group style="position:absolute;left:345;top:3212;width:10980;height:2" coordorigin="345,3212" coordsize="10980,2">
              <v:shape style="position:absolute;left:345;top:3212;width:10980;height:2" coordorigin="345,3212" coordsize="10980,0" path="m345,3212l11325,3212e" filled="f" stroked="t" strokeweight=".717973pt" strokecolor="#606060">
                <v:path arrowok="t"/>
              </v:shape>
            </v:group>
            <v:group style="position:absolute;left:345;top:2973;width:10980;height:2" coordorigin="345,2973" coordsize="10980,2">
              <v:shape style="position:absolute;left:345;top:2973;width:10980;height:2" coordorigin="345,2973" coordsize="10980,0" path="m345,2973l11325,2973e" filled="f" stroked="t" strokeweight=".717973pt" strokecolor="#606060">
                <v:path arrowok="t"/>
              </v:shape>
            </v:group>
            <v:group style="position:absolute;left:11327;top:3466;width:2;height:12912" coordorigin="11327,3466" coordsize="2,12912">
              <v:shape style="position:absolute;left:11327;top:3466;width:2;height:12912" coordorigin="11327,3466" coordsize="0,12912" path="m11327,16378l11327,3466e" filled="f" stroked="t" strokeweight=".717973pt" strokecolor="#606060">
                <v:path arrowok="t"/>
              </v:shape>
            </v:group>
            <v:group style="position:absolute;left:345;top:3452;width:10985;height:2" coordorigin="345,3452" coordsize="10985,2">
              <v:shape style="position:absolute;left:345;top:3452;width:10985;height:2" coordorigin="345,3452" coordsize="10985,0" path="m345,3452l11330,3452e" filled="f" stroked="t" strokeweight=".717973pt" strokecolor="#646464">
                <v:path arrowok="t"/>
              </v:shape>
            </v:group>
            <v:group style="position:absolute;left:3750;top:3452;width:2;height:748" coordorigin="3750,3452" coordsize="2,748">
              <v:shape style="position:absolute;left:3750;top:3452;width:2;height:748" coordorigin="3750,3452" coordsize="0,748" path="m3750,4200l3750,3452e" filled="f" stroked="t" strokeweight=".957298pt" strokecolor="#676767">
                <v:path arrowok="t"/>
              </v:shape>
            </v:group>
            <v:group style="position:absolute;left:6878;top:3447;width:2;height:758" coordorigin="6878,3447" coordsize="2,758">
              <v:shape style="position:absolute;left:6878;top:3447;width:2;height:758" coordorigin="6878,3447" coordsize="0,758" path="m6878,4205l6878,3447e" filled="f" stroked="t" strokeweight=".957298pt" strokecolor="#606060">
                <v:path arrowok="t"/>
              </v:shape>
            </v:group>
            <v:group style="position:absolute;left:2259;top:4190;width:2;height:12197" coordorigin="2259,4190" coordsize="2,12197">
              <v:shape style="position:absolute;left:2259;top:4190;width:2;height:12197" coordorigin="2259,4190" coordsize="0,12197" path="m2259,16388l2259,4190e" filled="f" stroked="t" strokeweight=".717973pt" strokecolor="#575757">
                <v:path arrowok="t"/>
              </v:shape>
            </v:group>
            <v:group style="position:absolute;left:340;top:4193;width:10995;height:2" coordorigin="340,4193" coordsize="10995,2">
              <v:shape style="position:absolute;left:340;top:4193;width:10995;height:2" coordorigin="340,4193" coordsize="10995,0" path="m340,4193l11334,4193e" filled="f" stroked="t" strokeweight=".717973pt" strokecolor="#5B5B5B">
                <v:path arrowok="t"/>
              </v:shape>
            </v:group>
            <v:group style="position:absolute;left:4825;top:4655;width:2;height:2229" coordorigin="4825,4655" coordsize="2,2229">
              <v:shape style="position:absolute;left:4825;top:4655;width:2;height:2229" coordorigin="4825,4655" coordsize="0,2229" path="m4825,6885l4825,4655e" filled="f" stroked="t" strokeweight=".478649pt" strokecolor="#4B4B4B">
                <v:path arrowok="t"/>
              </v:shape>
            </v:group>
            <v:group style="position:absolute;left:2245;top:4713;width:9090;height:2" coordorigin="2245,4713" coordsize="9090,2">
              <v:shape style="position:absolute;left:2245;top:4713;width:9090;height:2" coordorigin="2245,4713" coordsize="9090,0" path="m2245,4713l11334,4713e" filled="f" stroked="t" strokeweight=".717973pt" strokecolor="#646464">
                <v:path arrowok="t"/>
              </v:shape>
            </v:group>
            <v:group style="position:absolute;left:4820;top:5195;width:6514;height:2" coordorigin="4820,5195" coordsize="6514,2">
              <v:shape style="position:absolute;left:4820;top:5195;width:6514;height:2" coordorigin="4820,5195" coordsize="6514,0" path="m4820,5195l11334,5195e" filled="f" stroked="t" strokeweight=".478649pt" strokecolor="#5B5B5B">
                <v:path arrowok="t"/>
              </v:shape>
            </v:group>
            <v:group style="position:absolute;left:4820;top:5437;width:6519;height:2" coordorigin="4820,5437" coordsize="6519,2">
              <v:shape style="position:absolute;left:4820;top:5437;width:6519;height:2" coordorigin="4820,5437" coordsize="6519,0" path="m4820,5437l11339,5437e" filled="f" stroked="t" strokeweight=".717973pt" strokecolor="#676767">
                <v:path arrowok="t"/>
              </v:shape>
            </v:group>
            <v:group style="position:absolute;left:4820;top:5677;width:6519;height:2" coordorigin="4820,5677" coordsize="6519,2">
              <v:shape style="position:absolute;left:4820;top:5677;width:6519;height:2" coordorigin="4820,5677" coordsize="6519,0" path="m4820,5677l11339,5677e" filled="f" stroked="t" strokeweight=".717973pt" strokecolor="#676767">
                <v:path arrowok="t"/>
              </v:shape>
            </v:group>
            <v:group style="position:absolute;left:2250;top:5916;width:9090;height:2" coordorigin="2250,5916" coordsize="9090,2">
              <v:shape style="position:absolute;left:2250;top:5916;width:9090;height:2" coordorigin="2250,5916" coordsize="9090,0" path="m2250,5916l11339,5916e" filled="f" stroked="t" strokeweight=".717973pt" strokecolor="#676767">
                <v:path arrowok="t"/>
              </v:shape>
            </v:group>
            <v:group style="position:absolute;left:345;top:6163;width:10995;height:2" coordorigin="345,6163" coordsize="10995,2">
              <v:shape style="position:absolute;left:345;top:6163;width:10995;height:2" coordorigin="345,6163" coordsize="10995,0" path="m345,6163l11339,6163e" filled="f" stroked="t" strokeweight=".717973pt" strokecolor="#676767">
                <v:path arrowok="t"/>
              </v:shape>
            </v:group>
            <v:group style="position:absolute;left:345;top:4469;width:10990;height:2" coordorigin="345,4469" coordsize="10990,2">
              <v:shape style="position:absolute;left:345;top:4469;width:10990;height:2" coordorigin="345,4469" coordsize="10990,0" path="m345,4469l11334,4469e" filled="f" stroked="t" strokeweight=".717973pt" strokecolor="#646464">
                <v:path arrowok="t"/>
              </v:shape>
            </v:group>
            <v:group style="position:absolute;left:7745;top:6151;width:2;height:738" coordorigin="7745,6151" coordsize="2,738">
              <v:shape style="position:absolute;left:7745;top:6151;width:2;height:738" coordorigin="7745,6151" coordsize="0,738" path="m7745,6890l7745,6151e" filled="f" stroked="t" strokeweight=".717973pt" strokecolor="#575757">
                <v:path arrowok="t"/>
              </v:shape>
            </v:group>
            <v:group style="position:absolute;left:2250;top:6636;width:9085;height:2" coordorigin="2250,6636" coordsize="9085,2">
              <v:shape style="position:absolute;left:2250;top:6636;width:9085;height:2" coordorigin="2250,6636" coordsize="9085,0" path="m2250,6636l11334,6636e" filled="f" stroked="t" strokeweight=".717973pt" strokecolor="#5B5B5B">
                <v:path arrowok="t"/>
              </v:shape>
            </v:group>
            <v:group style="position:absolute;left:2250;top:6880;width:9085;height:2" coordorigin="2250,6880" coordsize="9085,2">
              <v:shape style="position:absolute;left:2250;top:6880;width:9085;height:2" coordorigin="2250,6880" coordsize="9085,0" path="m2250,6880l11334,6880e" filled="f" stroked="t" strokeweight=".717973pt" strokecolor="#575757">
                <v:path arrowok="t"/>
              </v:shape>
            </v:group>
            <v:group style="position:absolute;left:345;top:7122;width:10990;height:2" coordorigin="345,7122" coordsize="10990,2">
              <v:shape style="position:absolute;left:345;top:7122;width:10990;height:2" coordorigin="345,7122" coordsize="10990,0" path="m345,7122l11334,7122e" filled="f" stroked="t" strokeweight=".478649pt" strokecolor="#5B5B5B">
                <v:path arrowok="t"/>
              </v:shape>
            </v:group>
            <v:group style="position:absolute;left:345;top:7595;width:10990;height:2" coordorigin="345,7595" coordsize="10990,2">
              <v:shape style="position:absolute;left:345;top:7595;width:10990;height:2" coordorigin="345,7595" coordsize="10990,0" path="m345,7595l11334,7595e" filled="f" stroked="t" strokeweight=".717973pt" strokecolor="#646464">
                <v:path arrowok="t"/>
              </v:shape>
            </v:group>
            <v:group style="position:absolute;left:4830;top:7585;width:2;height:748" coordorigin="4830,7585" coordsize="2,748">
              <v:shape style="position:absolute;left:4830;top:7585;width:2;height:748" coordorigin="4830,7585" coordsize="0,748" path="m4830,8333l4830,7585e" filled="f" stroked="t" strokeweight=".478649pt" strokecolor="#444444">
                <v:path arrowok="t"/>
              </v:shape>
            </v:group>
            <v:group style="position:absolute;left:4825;top:7834;width:6510;height:2" coordorigin="4825,7834" coordsize="6510,2">
              <v:shape style="position:absolute;left:4825;top:7834;width:6510;height:2" coordorigin="4825,7834" coordsize="6510,0" path="m4825,7834l11334,7834e" filled="f" stroked="t" strokeweight=".717973pt" strokecolor="#676767">
                <v:path arrowok="t"/>
              </v:shape>
            </v:group>
            <v:group style="position:absolute;left:4825;top:8079;width:6510;height:2" coordorigin="4825,8079" coordsize="6510,2">
              <v:shape style="position:absolute;left:4825;top:8079;width:6510;height:2" coordorigin="4825,8079" coordsize="6510,0" path="m4825,8079l11334,8079e" filled="f" stroked="t" strokeweight=".717973pt" strokecolor="#5B5B5B">
                <v:path arrowok="t"/>
              </v:shape>
            </v:group>
            <v:group style="position:absolute;left:340;top:9131;width:10999;height:2" coordorigin="340,9131" coordsize="10999,2">
              <v:shape style="position:absolute;left:340;top:9131;width:10999;height:2" coordorigin="340,9131" coordsize="10999,0" path="m340,9131l11339,9131e" filled="f" stroked="t" strokeweight=".717973pt" strokecolor="#676767">
                <v:path arrowok="t"/>
              </v:shape>
            </v:group>
            <v:group style="position:absolute;left:345;top:8323;width:10995;height:2" coordorigin="345,8323" coordsize="10995,2">
              <v:shape style="position:absolute;left:345;top:8323;width:10995;height:2" coordorigin="345,8323" coordsize="10995,0" path="m345,8323l11339,8323e" filled="f" stroked="t" strokeweight=".717973pt" strokecolor="#606060">
                <v:path arrowok="t"/>
              </v:shape>
            </v:group>
            <v:group style="position:absolute;left:349;top:10143;width:10990;height:2" coordorigin="349,10143" coordsize="10990,2">
              <v:shape style="position:absolute;left:349;top:10143;width:10990;height:2" coordorigin="349,10143" coordsize="10990,0" path="m349,10143l11339,10143e" filled="f" stroked="t" strokeweight=".717973pt" strokecolor="#6B6B6B">
                <v:path arrowok="t"/>
              </v:shape>
            </v:group>
            <v:group style="position:absolute;left:349;top:10383;width:10990;height:2" coordorigin="349,10383" coordsize="10990,2">
              <v:shape style="position:absolute;left:349;top:10383;width:10990;height:2" coordorigin="349,10383" coordsize="10990,0" path="m349,10383l11339,10383e" filled="f" stroked="t" strokeweight=".717973pt" strokecolor="#676767">
                <v:path arrowok="t"/>
              </v:shape>
            </v:group>
            <v:group style="position:absolute;left:349;top:10625;width:10990;height:2" coordorigin="349,10625" coordsize="10990,2">
              <v:shape style="position:absolute;left:349;top:10625;width:10990;height:2" coordorigin="349,10625" coordsize="10990,0" path="m349,10625l11339,10625e" filled="f" stroked="t" strokeweight=".717973pt" strokecolor="#646464">
                <v:path arrowok="t"/>
              </v:shape>
            </v:group>
            <v:group style="position:absolute;left:345;top:11107;width:10995;height:2" coordorigin="345,11107" coordsize="10995,2">
              <v:shape style="position:absolute;left:345;top:11107;width:10995;height:2" coordorigin="345,11107" coordsize="10995,0" path="m345,11107l11339,11107e" filled="f" stroked="t" strokeweight=".717973pt" strokecolor="#646464">
                <v:path arrowok="t"/>
              </v:shape>
            </v:group>
            <v:group style="position:absolute;left:1589;top:11349;width:2;height:5049" coordorigin="1589,11349" coordsize="2,5049">
              <v:shape style="position:absolute;left:1589;top:11349;width:2;height:5049" coordorigin="1589,11349" coordsize="0,5049" path="m1589,16397l1589,11349e" filled="f" stroked="t" strokeweight=".717973pt" strokecolor="#5B5B5B">
                <v:path arrowok="t"/>
              </v:shape>
            </v:group>
            <v:group style="position:absolute;left:345;top:11349;width:10995;height:2" coordorigin="345,11349" coordsize="10995,2">
              <v:shape style="position:absolute;left:345;top:11349;width:10995;height:2" coordorigin="345,11349" coordsize="10995,0" path="m345,11349l11339,11349e" filled="f" stroked="t" strokeweight=".717973pt" strokecolor="#676767">
                <v:path arrowok="t"/>
              </v:shape>
            </v:group>
            <v:group style="position:absolute;left:1010;top:11344;width:2;height:5049" coordorigin="1010,11344" coordsize="2,5049">
              <v:shape style="position:absolute;left:1010;top:11344;width:2;height:5049" coordorigin="1010,11344" coordsize="0,5049" path="m1010,16392l1010,11344e" filled="f" stroked="t" strokeweight=".717973pt" strokecolor="#545454">
                <v:path arrowok="t"/>
              </v:shape>
            </v:group>
            <v:group style="position:absolute;left:349;top:13688;width:1919;height:2" coordorigin="349,13688" coordsize="1919,2">
              <v:shape style="position:absolute;left:349;top:13688;width:1919;height:2" coordorigin="349,13688" coordsize="1919,0" path="m349,13688l2269,13688e" filled="f" stroked="t" strokeweight=".717973pt" strokecolor="#747474">
                <v:path arrowok="t"/>
              </v:shape>
            </v:group>
            <v:group style="position:absolute;left:7304;top:11339;width:2;height:5039" coordorigin="7304,11339" coordsize="2,5039">
              <v:shape style="position:absolute;left:7304;top:11339;width:2;height:5039" coordorigin="7304,11339" coordsize="0,5039" path="m7304,16378l7304,11339e" filled="f" stroked="t" strokeweight=".717973pt" strokecolor="#575757">
                <v:path arrowok="t"/>
              </v:shape>
            </v:group>
            <v:group style="position:absolute;left:345;top:11593;width:10995;height:2" coordorigin="345,11593" coordsize="10995,2">
              <v:shape style="position:absolute;left:345;top:11593;width:10995;height:2" coordorigin="345,11593" coordsize="10995,0" path="m345,11593l11339,11593e" filled="f" stroked="t" strokeweight=".717973pt" strokecolor="#606060">
                <v:path arrowok="t"/>
              </v:shape>
            </v:group>
            <v:group style="position:absolute;left:354;top:16376;width:10985;height:2" coordorigin="354,16376" coordsize="10985,2">
              <v:shape style="position:absolute;left:354;top:16376;width:10985;height:2" coordorigin="354,16376" coordsize="10985,0" path="m354,16376l11339,16376e" filled="f" stroked="t" strokeweight=".717973pt" strokecolor="#6B6B6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4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119.040001pt;margin-top:5.759994pt;width:93.12pt;height:62.4pt;mso-position-horizontal-relative:page;mso-position-vertical-relative:paragraph;z-index:-15601" type="#_x0000_t75">
            <v:imagedata r:id="rId35" o:title=""/>
          </v:shape>
        </w:pict>
      </w:r>
      <w:r>
        <w:rPr/>
        <w:pict>
          <v:shape style="width:11.520001pt;height:33.6pt;mso-position-horizontal-relative:char;mso-position-vertical-relative:line" type="#_x0000_t75">
            <v:imagedata r:id="rId3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5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614" w:right="-20"/>
        <w:jc w:val="left"/>
        <w:rPr>
          <w:rFonts w:ascii="Arial" w:hAnsi="Arial" w:cs="Arial" w:eastAsia="Arial"/>
          <w:sz w:val="27"/>
          <w:szCs w:val="27"/>
        </w:rPr>
      </w:pPr>
      <w:rPr/>
      <w:r>
        <w:rPr>
          <w:rFonts w:ascii="Arial" w:hAnsi="Arial" w:cs="Arial" w:eastAsia="Arial"/>
          <w:sz w:val="27"/>
          <w:szCs w:val="27"/>
          <w:color w:val="67696B"/>
          <w:spacing w:val="0"/>
          <w:w w:val="75"/>
          <w:b/>
          <w:bCs/>
        </w:rPr>
        <w:t>Abd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</w:rPr>
      </w:r>
    </w:p>
    <w:p>
      <w:pPr>
        <w:spacing w:before="0" w:after="0" w:line="250" w:lineRule="exact"/>
        <w:ind w:left="2629"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67696B"/>
          <w:spacing w:val="0"/>
          <w:w w:val="74"/>
          <w:b/>
          <w:bCs/>
        </w:rPr>
        <w:t>Itfaiye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right="521"/>
        <w:jc w:val="right"/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9"/>
          <w:szCs w:val="29"/>
          <w:color w:val="363695"/>
          <w:spacing w:val="0"/>
          <w:w w:val="51"/>
          <w:i/>
        </w:rPr>
        <w:t>u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</w:rPr>
      </w:r>
    </w:p>
    <w:p>
      <w:pPr>
        <w:spacing w:before="35" w:after="0" w:line="240" w:lineRule="auto"/>
        <w:ind w:left="8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286" w:right="534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33.920013pt;margin-top:7.727932pt;width:117.120003pt;height:115.199997pt;mso-position-horizontal-relative:page;mso-position-vertical-relative:paragraph;z-index:-15600" type="#_x0000_t75">
            <v:imagedata r:id="rId37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92"/>
        </w:rPr>
        <w:t>Yone&lt;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AŞ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387" w:right="553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00" w:right="420"/>
          <w:cols w:num="2" w:equalWidth="0">
            <w:col w:w="4044" w:space="629"/>
            <w:col w:w="6627"/>
          </w:cols>
        </w:sectPr>
      </w:pPr>
      <w:rPr/>
    </w:p>
    <w:p>
      <w:pPr>
        <w:spacing w:before="1" w:after="0" w:line="471" w:lineRule="exact"/>
        <w:ind w:left="-1970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/>
        <w:pict>
          <v:shape style="position:absolute;margin-left:507.839996pt;margin-top:13.561925pt;width:54.720001pt;height:48.959999pt;mso-position-horizontal-relative:page;mso-position-vertical-relative:paragraph;z-index:-15599" type="#_x0000_t75">
            <v:imagedata r:id="rId38" o:title=""/>
          </v:shape>
        </w:pict>
      </w:r>
      <w:r>
        <w:rPr/>
        <w:pict>
          <v:group style="position:absolute;margin-left:28.602024pt;margin-top:5.507491pt;width:548.64935pt;height:687.796172pt;mso-position-horizontal-relative:page;mso-position-vertical-relative:paragraph;z-index:-15597" coordorigin="572,110" coordsize="10973,13756">
            <v:group style="position:absolute;left:584;top:127;width:10931;height:2" coordorigin="584,127" coordsize="10931,2">
              <v:shape style="position:absolute;left:584;top:127;width:10931;height:2" coordorigin="584,127" coordsize="10931,0" path="m584,127l11515,127e" filled="f" stroked="t" strokeweight=".694786pt" strokecolor="#646464">
                <v:path arrowok="t"/>
              </v:shape>
            </v:group>
            <v:group style="position:absolute;left:588;top:117;width:2;height:5415" coordorigin="588,117" coordsize="2,5415">
              <v:shape style="position:absolute;left:588;top:117;width:2;height:5415" coordorigin="588,117" coordsize="0,5415" path="m588,5532l588,117e" filled="f" stroked="t" strokeweight=".694786pt" strokecolor="#575757">
                <v:path arrowok="t"/>
              </v:shape>
            </v:group>
            <v:group style="position:absolute;left:2561;top:122;width:2;height:1480" coordorigin="2561,122" coordsize="2,1480">
              <v:shape style="position:absolute;left:2561;top:122;width:2;height:1480" coordorigin="2561,122" coordsize="0,1480" path="m2561,1602l2561,122e" filled="f" stroked="t" strokeweight=".694786pt" strokecolor="#545454">
                <v:path arrowok="t"/>
              </v:shape>
            </v:group>
            <v:group style="position:absolute;left:9167;top:122;width:2;height:1475" coordorigin="9167,122" coordsize="2,1475">
              <v:shape style="position:absolute;left:9167;top:122;width:2;height:1475" coordorigin="9167,122" coordsize="0,1475" path="m9167,1597l9167,122e" filled="f" stroked="t" strokeweight=".694786pt" strokecolor="#575757">
                <v:path arrowok="t"/>
              </v:shape>
            </v:group>
            <v:group style="position:absolute;left:11510;top:117;width:2;height:3271" coordorigin="11510,117" coordsize="2,3271">
              <v:shape style="position:absolute;left:11510;top:117;width:2;height:3271" coordorigin="11510,117" coordsize="0,3271" path="m11510,3388l11510,117e" filled="f" stroked="t" strokeweight=".694786pt" strokecolor="#676767">
                <v:path arrowok="t"/>
              </v:shape>
            </v:group>
            <v:group style="position:absolute;left:584;top:1592;width:10936;height:2" coordorigin="584,1592" coordsize="10936,2">
              <v:shape style="position:absolute;left:584;top:1592;width:10936;height:2" coordorigin="584,1592" coordsize="10936,0" path="m584,1592l11520,1592e" filled="f" stroked="t" strokeweight=".694786pt" strokecolor="#646464">
                <v:path arrowok="t"/>
              </v:shape>
            </v:group>
            <v:group style="position:absolute;left:579;top:1804;width:10941;height:2" coordorigin="579,1804" coordsize="10941,2">
              <v:shape style="position:absolute;left:579;top:1804;width:10941;height:2" coordorigin="579,1804" coordsize="10941,0" path="m579,1804l11520,1804e" filled="f" stroked="t" strokeweight=".694786pt" strokecolor="#606060">
                <v:path arrowok="t"/>
              </v:shape>
            </v:group>
            <v:group style="position:absolute;left:579;top:2016;width:10941;height:2" coordorigin="579,2016" coordsize="10941,2">
              <v:shape style="position:absolute;left:579;top:2016;width:10941;height:2" coordorigin="579,2016" coordsize="10941,0" path="m579,2016l11520,2016e" filled="f" stroked="t" strokeweight=".694786pt" strokecolor="#606060">
                <v:path arrowok="t"/>
              </v:shape>
            </v:group>
            <v:group style="position:absolute;left:584;top:2233;width:10936;height:2" coordorigin="584,2233" coordsize="10936,2">
              <v:shape style="position:absolute;left:584;top:2233;width:10936;height:2" coordorigin="584,2233" coordsize="10936,0" path="m584,2233l11520,2233e" filled="f" stroked="t" strokeweight=".694786pt" strokecolor="#606060">
                <v:path arrowok="t"/>
              </v:shape>
            </v:group>
            <v:group style="position:absolute;left:584;top:2657;width:10941;height:2" coordorigin="584,2657" coordsize="10941,2">
              <v:shape style="position:absolute;left:584;top:2657;width:10941;height:2" coordorigin="584,2657" coordsize="10941,0" path="m584,2657l11524,2657e" filled="f" stroked="t" strokeweight=".694786pt" strokecolor="#646464">
                <v:path arrowok="t"/>
              </v:shape>
            </v:group>
            <v:group style="position:absolute;left:4020;top:2657;width:2;height:735" coordorigin="4020,2657" coordsize="2,735">
              <v:shape style="position:absolute;left:4020;top:2657;width:2;height:735" coordorigin="4020,2657" coordsize="0,735" path="m4020,3392l4020,2657e" filled="f" stroked="t" strokeweight=".694786pt" strokecolor="#545454">
                <v:path arrowok="t"/>
              </v:shape>
            </v:group>
            <v:group style="position:absolute;left:2566;top:3383;width:2;height:6532" coordorigin="2566,3383" coordsize="2,6532">
              <v:shape style="position:absolute;left:2566;top:3383;width:2;height:6532" coordorigin="2566,3383" coordsize="0,6532" path="m2566,9915l2566,3383e" filled="f" stroked="t" strokeweight=".694786pt" strokecolor="#575757">
                <v:path arrowok="t"/>
              </v:shape>
            </v:group>
            <v:group style="position:absolute;left:584;top:3383;width:10941;height:2" coordorigin="584,3383" coordsize="10941,2">
              <v:shape style="position:absolute;left:584;top:3383;width:10941;height:2" coordorigin="584,3383" coordsize="10941,0" path="m584,3383l11524,3383e" filled="f" stroked="t" strokeweight=".694786pt" strokecolor="#5B5B5B">
                <v:path arrowok="t"/>
              </v:shape>
            </v:group>
            <v:group style="position:absolute;left:584;top:3656;width:10941;height:2" coordorigin="584,3656" coordsize="10941,2">
              <v:shape style="position:absolute;left:584;top:3656;width:10941;height:2" coordorigin="584,3656" coordsize="10941,0" path="m584,3656l11524,3656e" filled="f" stroked="t" strokeweight=".694786pt" strokecolor="#646464">
                <v:path arrowok="t"/>
              </v:shape>
            </v:group>
            <v:group style="position:absolute;left:11529;top:3642;width:2;height:10217" coordorigin="11529,3642" coordsize="2,10217">
              <v:shape style="position:absolute;left:11529;top:3642;width:2;height:10217" coordorigin="11529,3642" coordsize="0,10217" path="m11529,13859l11529,3642e" filled="f" stroked="t" strokeweight=".694786pt" strokecolor="#6B6B6B">
                <v:path arrowok="t"/>
              </v:shape>
            </v:group>
            <v:group style="position:absolute;left:2557;top:3868;width:8963;height:2" coordorigin="2557,3868" coordsize="8963,2">
              <v:shape style="position:absolute;left:2557;top:3868;width:8963;height:2" coordorigin="2557,3868" coordsize="8963,0" path="m2557,3868l11520,3868e" filled="f" stroked="t" strokeweight=".694786pt" strokecolor="#646464">
                <v:path arrowok="t"/>
              </v:shape>
            </v:group>
            <v:group style="position:absolute;left:5049;top:3864;width:2;height:2036" coordorigin="5049,3864" coordsize="2,2036">
              <v:shape style="position:absolute;left:5049;top:3864;width:2;height:2036" coordorigin="5049,3864" coordsize="0,2036" path="m5049,5899l5049,3864e" filled="f" stroked="t" strokeweight=".694786pt" strokecolor="#545454">
                <v:path arrowok="t"/>
              </v:shape>
            </v:group>
            <v:group style="position:absolute;left:2552;top:5032;width:8921;height:2" coordorigin="2552,5032" coordsize="8921,2">
              <v:shape style="position:absolute;left:2552;top:5032;width:8921;height:2" coordorigin="2552,5032" coordsize="8921,0" path="m2552,5032l11473,5032e" filled="f" stroked="t" strokeweight=".694786pt" strokecolor="#676767">
                <v:path arrowok="t"/>
              </v:shape>
            </v:group>
            <v:group style="position:absolute;left:5040;top:4578;width:6485;height:2" coordorigin="5040,4578" coordsize="6485,2">
              <v:shape style="position:absolute;left:5040;top:4578;width:6485;height:2" coordorigin="5040,4578" coordsize="6485,0" path="m5040,4578l11524,4578e" filled="f" stroked="t" strokeweight=".694786pt" strokecolor="#7C7C7C">
                <v:path arrowok="t"/>
              </v:shape>
            </v:group>
            <v:group style="position:absolute;left:5044;top:4816;width:6480;height:2" coordorigin="5044,4816" coordsize="6480,2">
              <v:shape style="position:absolute;left:5044;top:4816;width:6480;height:2" coordorigin="5044,4816" coordsize="6480,0" path="m5044,4816l11524,4816e" filled="f" stroked="t" strokeweight=".694786pt" strokecolor="#676767">
                <v:path arrowok="t"/>
              </v:shape>
            </v:group>
            <v:group style="position:absolute;left:2557;top:5673;width:8953;height:2" coordorigin="2557,5673" coordsize="8953,2">
              <v:shape style="position:absolute;left:2557;top:5673;width:8953;height:2" coordorigin="2557,5673" coordsize="8953,0" path="m2557,5673l11510,5673e" filled="f" stroked="t" strokeweight=".694786pt" strokecolor="#646464">
                <v:path arrowok="t"/>
              </v:shape>
            </v:group>
            <v:group style="position:absolute;left:7884;top:5249;width:2;height:646" coordorigin="7884,5249" coordsize="2,646">
              <v:shape style="position:absolute;left:7884;top:5249;width:2;height:646" coordorigin="7884,5249" coordsize="0,646" path="m7884,5895l7884,5249e" filled="f" stroked="t" strokeweight=".694786pt" strokecolor="#676767">
                <v:path arrowok="t"/>
              </v:shape>
            </v:group>
            <v:group style="position:absolute;left:2552;top:5888;width:8972;height:2" coordorigin="2552,5888" coordsize="8972,2">
              <v:shape style="position:absolute;left:2552;top:5888;width:8972;height:2" coordorigin="2552,5888" coordsize="8972,0" path="m2552,5888l11524,5888e" filled="f" stroked="t" strokeweight=".694786pt" strokecolor="#646464">
                <v:path arrowok="t"/>
              </v:shape>
            </v:group>
            <v:group style="position:absolute;left:584;top:5259;width:10941;height:2" coordorigin="584,5259" coordsize="10941,2">
              <v:shape style="position:absolute;left:584;top:5259;width:10941;height:2" coordorigin="584,5259" coordsize="10941,0" path="m584,5259l11524,5259e" filled="f" stroked="t" strokeweight=".694786pt" strokecolor="#646464">
                <v:path arrowok="t"/>
              </v:shape>
            </v:group>
            <v:group style="position:absolute;left:593;top:5782;width:2;height:4241" coordorigin="593,5782" coordsize="2,4241">
              <v:shape style="position:absolute;left:593;top:5782;width:2;height:4241" coordorigin="593,5782" coordsize="0,4241" path="m593,10023l593,5782e" filled="f" stroked="t" strokeweight=".694786pt" strokecolor="#575757">
                <v:path arrowok="t"/>
              </v:shape>
            </v:group>
            <v:group style="position:absolute;left:579;top:6104;width:10950;height:2" coordorigin="579,6104" coordsize="10950,2">
              <v:shape style="position:absolute;left:579;top:6104;width:10950;height:2" coordorigin="579,6104" coordsize="10950,0" path="m579,6104l11529,6104e" filled="f" stroked="t" strokeweight=".694786pt" strokecolor="#646464">
                <v:path arrowok="t"/>
              </v:shape>
            </v:group>
            <v:group style="position:absolute;left:579;top:6522;width:10950;height:2" coordorigin="579,6522" coordsize="10950,2">
              <v:shape style="position:absolute;left:579;top:6522;width:10950;height:2" coordorigin="579,6522" coordsize="10950,0" path="m579,6522l11529,6522e" filled="f" stroked="t" strokeweight=".694786pt" strokecolor="#606060">
                <v:path arrowok="t"/>
              </v:shape>
            </v:group>
            <v:group style="position:absolute;left:5053;top:6522;width:2;height:660" coordorigin="5053,6522" coordsize="2,660">
              <v:shape style="position:absolute;left:5053;top:6522;width:2;height:660" coordorigin="5053,6522" coordsize="0,660" path="m5053,7181l5053,6522e" filled="f" stroked="t" strokeweight=".926381pt" strokecolor="#5B5B5B">
                <v:path arrowok="t"/>
              </v:shape>
            </v:group>
            <v:group style="position:absolute;left:5044;top:6738;width:6489;height:2" coordorigin="5044,6738" coordsize="6489,2">
              <v:shape style="position:absolute;left:5044;top:6738;width:6489;height:2" coordorigin="5044,6738" coordsize="6489,0" path="m5044,6738l11533,6738e" filled="f" stroked="t" strokeweight=".694786pt" strokecolor="#676767">
                <v:path arrowok="t"/>
              </v:shape>
            </v:group>
            <v:group style="position:absolute;left:5044;top:6950;width:6485;height:2" coordorigin="5044,6950" coordsize="6485,2">
              <v:shape style="position:absolute;left:5044;top:6950;width:6485;height:2" coordorigin="5044,6950" coordsize="6485,0" path="m5044,6950l11529,6950e" filled="f" stroked="t" strokeweight=".694786pt" strokecolor="#646464">
                <v:path arrowok="t"/>
              </v:shape>
            </v:group>
            <v:group style="position:absolute;left:584;top:7170;width:10945;height:2" coordorigin="584,7170" coordsize="10945,2">
              <v:shape style="position:absolute;left:584;top:7170;width:10945;height:2" coordorigin="584,7170" coordsize="10945,0" path="m584,7170l11529,7170e" filled="f" stroked="t" strokeweight=".694786pt" strokecolor="#646464">
                <v:path arrowok="t"/>
              </v:shape>
            </v:group>
            <v:group style="position:absolute;left:579;top:7968;width:10950;height:2" coordorigin="579,7968" coordsize="10950,2">
              <v:shape style="position:absolute;left:579;top:7968;width:10950;height:2" coordorigin="579,7968" coordsize="10950,0" path="m579,7968l11529,7968e" filled="f" stroked="t" strokeweight=".694786pt" strokecolor="#606060">
                <v:path arrowok="t"/>
              </v:shape>
            </v:group>
            <v:group style="position:absolute;left:588;top:8833;width:10945;height:2" coordorigin="588,8833" coordsize="10945,2">
              <v:shape style="position:absolute;left:588;top:8833;width:10945;height:2" coordorigin="588,8833" coordsize="10945,0" path="m588,8833l11533,8833e" filled="f" stroked="t" strokeweight=".694786pt" strokecolor="#6B6B6B">
                <v:path arrowok="t"/>
              </v:shape>
            </v:group>
            <v:group style="position:absolute;left:579;top:9165;width:10954;height:2" coordorigin="579,9165" coordsize="10954,2">
              <v:shape style="position:absolute;left:579;top:9165;width:10954;height:2" coordorigin="579,9165" coordsize="10954,0" path="m579,9165l11533,9165e" filled="f" stroked="t" strokeweight=".694786pt" strokecolor="#676767">
                <v:path arrowok="t"/>
              </v:shape>
            </v:group>
            <v:group style="position:absolute;left:584;top:9396;width:10950;height:2" coordorigin="584,9396" coordsize="10950,2">
              <v:shape style="position:absolute;left:584;top:9396;width:10950;height:2" coordorigin="584,9396" coordsize="10950,0" path="m584,9396l11533,9396e" filled="f" stroked="t" strokeweight=".694786pt" strokecolor="#676767">
                <v:path arrowok="t"/>
              </v:shape>
            </v:group>
            <v:group style="position:absolute;left:579;top:9868;width:10959;height:2" coordorigin="579,9868" coordsize="10959,2">
              <v:shape style="position:absolute;left:579;top:9868;width:10959;height:2" coordorigin="579,9868" coordsize="10959,0" path="m579,9868l11538,9868e" filled="f" stroked="t" strokeweight=".694786pt" strokecolor="#646464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86"/>
          <w:szCs w:val="86"/>
          <w:color w:val="3B3B3B"/>
          <w:spacing w:val="-1018"/>
          <w:w w:val="433"/>
          <w:position w:val="-43"/>
        </w:rPr>
        <w:t>!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17"/>
          <w:position w:val="-55"/>
        </w:rPr>
        <w:t>i</w:t>
      </w:r>
      <w:r>
        <w:rPr>
          <w:rFonts w:ascii="Arial" w:hAnsi="Arial" w:cs="Arial" w:eastAsia="Arial"/>
          <w:sz w:val="18"/>
          <w:szCs w:val="18"/>
          <w:color w:val="3B3B3B"/>
          <w:spacing w:val="-37"/>
          <w:w w:val="100"/>
          <w:position w:val="-55"/>
        </w:rPr>
        <w:t> </w:t>
      </w:r>
      <w:r>
        <w:rPr>
          <w:rFonts w:ascii="Arial" w:hAnsi="Arial" w:cs="Arial" w:eastAsia="Arial"/>
          <w:sz w:val="16"/>
          <w:szCs w:val="16"/>
          <w:color w:val="4D4D4D"/>
          <w:spacing w:val="0"/>
          <w:w w:val="101"/>
          <w:position w:val="-55"/>
        </w:rPr>
        <w:t>ZMIR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80" w:bottom="0" w:left="0" w:right="2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65" w:lineRule="exact"/>
        <w:ind w:left="1065" w:right="-68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B3B3B"/>
          <w:spacing w:val="0"/>
          <w:w w:val="101"/>
          <w:position w:val="-1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56" w:lineRule="exact"/>
        <w:ind w:left="1112" w:right="-20"/>
        <w:jc w:val="left"/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6"/>
          <w:szCs w:val="16"/>
          <w:color w:val="4D4D4D"/>
          <w:w w:val="93"/>
        </w:rPr>
        <w:t>BEL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66666"/>
          <w:spacing w:val="0"/>
          <w:w w:val="8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66666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87"/>
        </w:rPr>
        <w:t>D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66666"/>
          <w:spacing w:val="0"/>
          <w:w w:val="61"/>
        </w:rPr>
        <w:t>I</w:t>
      </w:r>
      <w:r>
        <w:rPr>
          <w:rFonts w:ascii="Times New Roman" w:hAnsi="Times New Roman" w:cs="Times New Roman" w:eastAsia="Times New Roman"/>
          <w:sz w:val="16"/>
          <w:szCs w:val="16"/>
          <w:color w:val="66666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79"/>
        </w:rPr>
        <w:t>Y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666666"/>
          <w:spacing w:val="6"/>
          <w:w w:val="81"/>
        </w:rPr>
        <w:t>E</w:t>
      </w:r>
      <w:r>
        <w:rPr>
          <w:rFonts w:ascii="Times New Roman" w:hAnsi="Times New Roman" w:cs="Times New Roman" w:eastAsia="Times New Roman"/>
          <w:sz w:val="16"/>
          <w:szCs w:val="16"/>
          <w:color w:val="4D4D4D"/>
          <w:spacing w:val="0"/>
          <w:w w:val="101"/>
        </w:rPr>
        <w:t>SI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</w:rPr>
      </w:r>
    </w:p>
    <w:p>
      <w:pPr>
        <w:spacing w:before="0" w:after="0" w:line="184" w:lineRule="exact"/>
        <w:ind w:left="-33" w:right="511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BELEDİYESİ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59" w:right="523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BAŞKANLlÖI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31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Mildalıale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573" w:right="580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  <w:position w:val="-1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2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0" w:right="240"/>
          <w:cols w:num="2" w:equalWidth="0">
            <w:col w:w="2060" w:space="1734"/>
            <w:col w:w="7886"/>
          </w:cols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31" w:after="0" w:line="289" w:lineRule="exact"/>
        <w:ind w:left="579" w:right="-20"/>
        <w:jc w:val="left"/>
        <w:tabs>
          <w:tab w:pos="1780" w:val="left"/>
          <w:tab w:pos="3560" w:val="left"/>
          <w:tab w:pos="5860" w:val="left"/>
          <w:tab w:pos="7900" w:val="left"/>
        </w:tabs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Arial" w:hAnsi="Arial" w:cs="Arial" w:eastAsia="Arial"/>
          <w:sz w:val="24"/>
          <w:szCs w:val="24"/>
          <w:color w:val="4D4D4D"/>
          <w:w w:val="60"/>
          <w:position w:val="-1"/>
        </w:rPr>
        <w:t>l</w:t>
      </w:r>
      <w:r>
        <w:rPr>
          <w:rFonts w:ascii="Arial" w:hAnsi="Arial" w:cs="Arial" w:eastAsia="Arial"/>
          <w:sz w:val="24"/>
          <w:szCs w:val="24"/>
          <w:color w:val="4D4D4D"/>
          <w:spacing w:val="7"/>
          <w:w w:val="60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8"/>
          <w:position w:val="-1"/>
        </w:rPr>
        <w:t>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2"/>
          <w:position w:val="-1"/>
        </w:rPr>
        <w:t>10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-5"/>
          <w:w w:val="102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2"/>
          <w:position w:val="-1"/>
        </w:rPr>
        <w:t>0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6"/>
          <w:w w:val="102"/>
          <w:position w:val="-1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-8"/>
          <w:w w:val="102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2"/>
          <w:position w:val="-1"/>
        </w:rPr>
        <w:t>2017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40"/>
          <w:w w:val="102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9"/>
          <w:position w:val="-1"/>
        </w:rPr>
        <w:t>liJildiriııı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1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0"/>
          <w:w w:val="108"/>
          <w:position w:val="-1"/>
        </w:rPr>
        <w:t>3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90"/>
          <w:position w:val="-1"/>
        </w:rPr>
        <w:t>ı</w:t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22"/>
          <w:szCs w:val="22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-1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23:14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7"/>
          <w:w w:val="61"/>
          <w:position w:val="-1"/>
        </w:rPr>
        <w:t>(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0"/>
          <w:w w:val="88"/>
          <w:position w:val="-1"/>
        </w:rPr>
        <w:t>'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10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9"/>
          <w:w w:val="59"/>
          <w:position w:val="-1"/>
        </w:rPr>
        <w:t>l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0"/>
          <w:w w:val="149"/>
          <w:position w:val="-1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6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-6"/>
          <w:w w:val="182"/>
          <w:position w:val="-1"/>
        </w:rPr>
        <w:t>ı</w:t>
      </w:r>
      <w:r>
        <w:rPr>
          <w:rFonts w:ascii="Arial" w:hAnsi="Arial" w:cs="Arial" w:eastAsia="Arial"/>
          <w:sz w:val="22"/>
          <w:szCs w:val="22"/>
          <w:color w:val="3B3B3B"/>
          <w:spacing w:val="-13"/>
          <w:w w:val="143"/>
          <w:position w:val="-1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3B3B3B"/>
          <w:spacing w:val="0"/>
          <w:w w:val="66"/>
          <w:position w:val="-1"/>
        </w:rPr>
        <w:t>o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40"/>
        </w:sectPr>
      </w:pPr>
      <w:rPr/>
    </w:p>
    <w:p>
      <w:pPr>
        <w:spacing w:before="0" w:after="0" w:line="205" w:lineRule="exact"/>
        <w:ind w:left="611" w:right="-20"/>
        <w:jc w:val="left"/>
        <w:tabs>
          <w:tab w:pos="1780" w:val="left"/>
          <w:tab w:pos="3560" w:val="left"/>
          <w:tab w:pos="474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10.0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5"/>
          <w:w w:val="100"/>
        </w:rPr>
        <w:t>5</w:t>
      </w:r>
      <w:r>
        <w:rPr>
          <w:rFonts w:ascii="Times New Roman" w:hAnsi="Times New Roman" w:cs="Times New Roman" w:eastAsia="Times New Roman"/>
          <w:sz w:val="17"/>
          <w:szCs w:val="17"/>
          <w:color w:val="808080"/>
          <w:spacing w:val="-7"/>
          <w:w w:val="100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>20ı7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</w:rPr>
        <w:t>!Kııyıt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0"/>
          <w:w w:val="123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-11"/>
          <w:w w:val="12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23"/>
        </w:rPr>
        <w:t>2966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4" w:after="0" w:line="240" w:lineRule="auto"/>
        <w:ind w:left="61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Bildirile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Işık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7"/>
          <w:w w:val="9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itim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</w:rPr>
        <w:t>Kaınpils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5"/>
        </w:rPr>
        <w:t>yanı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3"/>
          <w:w w:val="85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85"/>
          <w:i/>
        </w:rPr>
        <w:t>1</w:t>
      </w:r>
      <w:r>
        <w:rPr>
          <w:rFonts w:ascii="Arial" w:hAnsi="Arial" w:cs="Arial" w:eastAsia="Arial"/>
          <w:sz w:val="18"/>
          <w:szCs w:val="18"/>
          <w:color w:val="4D4D4D"/>
          <w:spacing w:val="-6"/>
          <w:w w:val="85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Bornova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204" w:lineRule="exact"/>
        <w:ind w:left="611" w:right="-67"/>
        <w:jc w:val="left"/>
        <w:tabs>
          <w:tab w:pos="1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8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"/>
          <w:w w:val="88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8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4"/>
          <w:w w:val="88"/>
          <w:position w:val="-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8"/>
          <w:position w:val="-1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2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79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88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  <w:position w:val="-1"/>
        </w:rPr>
        <w:t>raca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8"/>
          <w:w w:val="96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42"/>
          <w:position w:val="-1"/>
        </w:rPr>
        <w:t>!'1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6"/>
          <w:w w:val="42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5"/>
          <w:position w:val="-1"/>
        </w:rPr>
        <w:t>1aıı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1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0"/>
          <w:position w:val="-1"/>
        </w:rPr>
        <w:t>6240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1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Yeşilova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8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86"/>
          <w:i/>
          <w:position w:val="-1"/>
        </w:rPr>
        <w:t>1</w:t>
      </w:r>
      <w:r>
        <w:rPr>
          <w:rFonts w:ascii="Arial" w:hAnsi="Arial" w:cs="Arial" w:eastAsia="Arial"/>
          <w:sz w:val="18"/>
          <w:szCs w:val="18"/>
          <w:color w:val="4D4D4D"/>
          <w:spacing w:val="-8"/>
          <w:w w:val="86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Bornova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40"/>
          <w:cols w:num="2" w:equalWidth="0">
            <w:col w:w="5805" w:space="73"/>
            <w:col w:w="5802"/>
          </w:cols>
        </w:sectPr>
      </w:pPr>
      <w:rPr/>
    </w:p>
    <w:p>
      <w:pPr>
        <w:spacing w:before="9" w:after="0" w:line="240" w:lineRule="auto"/>
        <w:ind w:left="607" w:right="-20"/>
        <w:jc w:val="left"/>
        <w:tabs>
          <w:tab w:pos="1780" w:val="left"/>
          <w:tab w:pos="4260" w:val="left"/>
          <w:tab w:pos="65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9"/>
          <w:w w:val="8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1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2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öp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3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1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8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ngı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6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86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Sigam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5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nıııriıi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21" w:lineRule="exact"/>
        <w:ind w:left="593" w:right="-20"/>
        <w:jc w:val="left"/>
        <w:tabs>
          <w:tab w:pos="4020" w:val="left"/>
          <w:tab w:pos="7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1.322342pt;margin-top:10.180255pt;width:55.593722pt;height:24pt;mso-position-horizontal-relative:page;mso-position-vertical-relative:paragraph;z-index:-15594" type="#_x0000_t202" filled="f" stroked="f">
            <v:textbox inset="0,0,0,0">
              <w:txbxContent>
                <w:p>
                  <w:pPr>
                    <w:spacing w:before="0" w:after="0" w:line="480" w:lineRule="exact"/>
                    <w:ind w:right="-112"/>
                    <w:jc w:val="left"/>
                    <w:tabs>
                      <w:tab w:pos="580" w:val="left"/>
                      <w:tab w:pos="1060" w:val="left"/>
                    </w:tabs>
                    <w:rPr>
                      <w:rFonts w:ascii="Arial" w:hAnsi="Arial" w:cs="Arial" w:eastAsia="Arial"/>
                      <w:sz w:val="48"/>
                      <w:szCs w:val="48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0"/>
                      <w:w w:val="40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-49"/>
                      <w:w w:val="40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3B3B3B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spacing w:val="0"/>
                      <w:w w:val="43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spacing w:val="0"/>
                      <w:w w:val="40"/>
                      <w:strike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spacing w:val="-49"/>
                      <w:w w:val="40"/>
                      <w:strike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spacing w:val="-49"/>
                      <w:w w:val="4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D4D4D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A5A5A7"/>
                      <w:spacing w:val="0"/>
                      <w:w w:val="40"/>
                    </w:rPr>
                    <w:t>]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9"/>
        </w:rPr>
        <w:t>!Ya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4"/>
          <w:w w:val="8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1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9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89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"/>
          <w:w w:val="8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3"/>
          <w:w w:val="9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5"/>
          <w:w w:val="9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pını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8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Şekli: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Kullanını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left="403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5"/>
          <w:w w:val="86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86"/>
        </w:rPr>
        <w:t>cıoııarır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3"/>
          <w:w w:val="8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8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8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19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9"/>
          <w:w w:val="86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u w:val="single" w:color="000000"/>
        </w:rPr>
        <w:t>Kııgi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u w:val="single" w:color="0000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9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89"/>
          <w:u w:val="single" w:color="0000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89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9"/>
          <w:u w:val="single" w:color="0000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9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6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6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6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3"/>
          <w:w w:val="100"/>
          <w:u w:val="single" w:color="0000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3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3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u w:val="single" w:color="000000"/>
        </w:rPr>
        <w:t>ap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4"/>
          <w:w w:val="100"/>
          <w:u w:val="single" w:color="0000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38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8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C8C8C8"/>
          <w:spacing w:val="0"/>
          <w:w w:val="305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C8C8C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2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8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9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99"/>
        </w:rPr>
        <w:t>.....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8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7"/>
          <w:w w:val="1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99"/>
        </w:rPr>
        <w:t>......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13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97"/>
        </w:rPr>
        <w:t>.......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8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1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-12"/>
          <w:w w:val="11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3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9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0"/>
        </w:rPr>
        <w:t>....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3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9"/>
        </w:rPr>
        <w:t>.....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9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02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-22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9"/>
          <w:w w:val="10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2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8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0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-9"/>
          <w:w w:val="10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2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8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9"/>
          <w:w w:val="10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8"/>
        </w:rPr>
        <w:t>......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"/>
          <w:w w:val="9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8"/>
          <w:w w:val="10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-7"/>
          <w:w w:val="1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2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9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02"/>
        </w:rPr>
        <w:t>..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-12"/>
          <w:w w:val="102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7"/>
          <w:w w:val="1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19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7059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w w:val="89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5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5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2"/>
          <w:w w:val="5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</w:rPr>
        <w:t>23:26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40"/>
        </w:sectPr>
      </w:pPr>
      <w:rPr/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611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2"/>
        </w:rPr>
        <w:t>Yanıııı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5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Şeyi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40" w:lineRule="auto"/>
        <w:ind w:left="54" w:right="-20"/>
        <w:jc w:val="left"/>
        <w:tabs>
          <w:tab w:pos="34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29"/>
        </w:rPr>
        <w:t>ahibi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12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29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1"/>
          <w:w w:val="12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Öğrenilemedi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55"/>
        </w:rPr>
        <w:t>jı&lt;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5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0"/>
        </w:rPr>
        <w:t>iracı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1" w:after="0" w:line="19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0"/>
          <w:position w:val="-1"/>
        </w:rPr>
        <w:t>11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0"/>
          <w:position w:val="-1"/>
        </w:rPr>
        <w:t>\ıniri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0"/>
          <w:w w:val="8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Çvş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Fevzi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SAVRAN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40"/>
          <w:cols w:num="2" w:equalWidth="0">
            <w:col w:w="1517" w:space="1040"/>
            <w:col w:w="9123"/>
          </w:cols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59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66666"/>
          <w:w w:val="88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3" w:lineRule="exact"/>
        <w:ind w:left="60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0"/>
        </w:rPr>
        <w:t>jArnç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41"/>
        </w:rPr>
        <w:t> </w:t>
      </w:r>
      <w:r>
        <w:rPr>
          <w:rFonts w:ascii="Arial" w:hAnsi="Arial" w:cs="Arial" w:eastAsia="Arial"/>
          <w:sz w:val="17"/>
          <w:szCs w:val="17"/>
          <w:color w:val="3B3B3B"/>
          <w:spacing w:val="0"/>
          <w:w w:val="72"/>
        </w:rPr>
        <w:t>1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40" w:lineRule="auto"/>
        <w:ind w:left="6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4D4D4D"/>
          <w:spacing w:val="0"/>
          <w:w w:val="127"/>
        </w:rPr>
        <w:t>raç</w:t>
      </w:r>
      <w:r>
        <w:rPr>
          <w:rFonts w:ascii="Arial" w:hAnsi="Arial" w:cs="Arial" w:eastAsia="Arial"/>
          <w:sz w:val="17"/>
          <w:szCs w:val="17"/>
          <w:color w:val="4D4D4D"/>
          <w:spacing w:val="1"/>
          <w:w w:val="12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6"/>
        </w:rPr>
        <w:t>ıo6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exact"/>
        <w:ind w:left="5" w:right="-20"/>
        <w:jc w:val="left"/>
        <w:tabs>
          <w:tab w:pos="2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ıvıkı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1"/>
        </w:rPr>
        <w:t>23: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22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3B3B3B"/>
          <w:spacing w:val="-11"/>
          <w:w w:val="16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5</w:t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65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-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D4D4D"/>
          <w:spacing w:val="0"/>
          <w:w w:val="100"/>
          <w:position w:val="1"/>
        </w:rPr>
        <w:t>rı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23: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12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-11"/>
          <w:w w:val="159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  <w:position w:val="1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rPr>
          <w:rFonts w:ascii="Courier New" w:hAnsi="Courier New" w:cs="Courier New" w:eastAsia="Courier New"/>
          <w:sz w:val="38"/>
          <w:szCs w:val="38"/>
        </w:rPr>
      </w:pPr>
      <w:rPr/>
      <w:r>
        <w:rPr>
          <w:rFonts w:ascii="Courier New" w:hAnsi="Courier New" w:cs="Courier New" w:eastAsia="Courier New"/>
          <w:sz w:val="38"/>
          <w:szCs w:val="38"/>
          <w:color w:val="666666"/>
          <w:spacing w:val="-150"/>
          <w:w w:val="53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2"/>
          <w:w w:val="81"/>
          <w:position w:val="-8"/>
        </w:rPr>
        <w:t>E</w:t>
      </w:r>
      <w:r>
        <w:rPr>
          <w:rFonts w:ascii="Courier New" w:hAnsi="Courier New" w:cs="Courier New" w:eastAsia="Courier New"/>
          <w:sz w:val="38"/>
          <w:szCs w:val="38"/>
          <w:color w:val="666666"/>
          <w:spacing w:val="-205"/>
          <w:w w:val="53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7"/>
          <w:w w:val="67"/>
          <w:position w:val="-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2"/>
          <w:w w:val="94"/>
          <w:position w:val="-8"/>
        </w:rPr>
        <w:t>e</w:t>
      </w:r>
      <w:r>
        <w:rPr>
          <w:rFonts w:ascii="Courier New" w:hAnsi="Courier New" w:cs="Courier New" w:eastAsia="Courier New"/>
          <w:sz w:val="38"/>
          <w:szCs w:val="38"/>
          <w:color w:val="666666"/>
          <w:spacing w:val="-198"/>
          <w:w w:val="53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  <w:position w:val="-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1"/>
          <w:w w:val="92"/>
          <w:position w:val="-8"/>
        </w:rPr>
        <w:t>t</w:t>
      </w:r>
      <w:r>
        <w:rPr>
          <w:rFonts w:ascii="Courier New" w:hAnsi="Courier New" w:cs="Courier New" w:eastAsia="Courier New"/>
          <w:sz w:val="38"/>
          <w:szCs w:val="38"/>
          <w:color w:val="666666"/>
          <w:spacing w:val="-182"/>
          <w:w w:val="53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  <w:position w:val="-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41"/>
          <w:w w:val="92"/>
          <w:position w:val="-8"/>
        </w:rPr>
        <w:t>i</w:t>
      </w:r>
      <w:r>
        <w:rPr>
          <w:rFonts w:ascii="Courier New" w:hAnsi="Courier New" w:cs="Courier New" w:eastAsia="Courier New"/>
          <w:sz w:val="38"/>
          <w:szCs w:val="38"/>
          <w:color w:val="4D4D4D"/>
          <w:spacing w:val="-135"/>
          <w:w w:val="51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6"/>
          <w:w w:val="93"/>
          <w:position w:val="-8"/>
        </w:rPr>
        <w:t>k</w:t>
      </w:r>
      <w:r>
        <w:rPr>
          <w:rFonts w:ascii="Courier New" w:hAnsi="Courier New" w:cs="Courier New" w:eastAsia="Courier New"/>
          <w:sz w:val="38"/>
          <w:szCs w:val="38"/>
          <w:color w:val="4D4D4D"/>
          <w:spacing w:val="-104"/>
          <w:w w:val="51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7"/>
          <w:w w:val="96"/>
          <w:position w:val="-8"/>
        </w:rPr>
        <w:t>A</w:t>
      </w:r>
      <w:r>
        <w:rPr>
          <w:rFonts w:ascii="Courier New" w:hAnsi="Courier New" w:cs="Courier New" w:eastAsia="Courier New"/>
          <w:sz w:val="38"/>
          <w:szCs w:val="38"/>
          <w:color w:val="4D4D4D"/>
          <w:spacing w:val="-89"/>
          <w:w w:val="51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"/>
          <w:w w:val="96"/>
          <w:position w:val="-8"/>
        </w:rPr>
        <w:t>r</w:t>
      </w:r>
      <w:r>
        <w:rPr>
          <w:rFonts w:ascii="Courier New" w:hAnsi="Courier New" w:cs="Courier New" w:eastAsia="Courier New"/>
          <w:sz w:val="38"/>
          <w:szCs w:val="38"/>
          <w:color w:val="4D4D4D"/>
          <w:spacing w:val="-204"/>
          <w:w w:val="51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95"/>
          <w:position w:val="-8"/>
        </w:rPr>
        <w:t>z</w:t>
      </w:r>
      <w:r>
        <w:rPr>
          <w:rFonts w:ascii="Courier New" w:hAnsi="Courier New" w:cs="Courier New" w:eastAsia="Courier New"/>
          <w:sz w:val="38"/>
          <w:szCs w:val="38"/>
          <w:color w:val="4D4D4D"/>
          <w:spacing w:val="-189"/>
          <w:w w:val="51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0"/>
          <w:w w:val="100"/>
          <w:position w:val="-8"/>
        </w:rPr>
        <w:t> </w:t>
      </w:r>
      <w:r>
        <w:rPr>
          <w:rFonts w:ascii="Courier New" w:hAnsi="Courier New" w:cs="Courier New" w:eastAsia="Courier New"/>
          <w:sz w:val="38"/>
          <w:szCs w:val="38"/>
          <w:color w:val="4D4D4D"/>
          <w:spacing w:val="-188"/>
          <w:w w:val="51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64"/>
          <w:w w:val="97"/>
          <w:position w:val="-8"/>
        </w:rPr>
        <w:t>G</w:t>
      </w:r>
      <w:r>
        <w:rPr>
          <w:rFonts w:ascii="Courier New" w:hAnsi="Courier New" w:cs="Courier New" w:eastAsia="Courier New"/>
          <w:sz w:val="38"/>
          <w:szCs w:val="38"/>
          <w:color w:val="666666"/>
          <w:spacing w:val="-110"/>
          <w:w w:val="57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96"/>
          <w:position w:val="-8"/>
        </w:rPr>
        <w:t>e</w:t>
      </w:r>
      <w:r>
        <w:rPr>
          <w:rFonts w:ascii="Courier New" w:hAnsi="Courier New" w:cs="Courier New" w:eastAsia="Courier New"/>
          <w:sz w:val="38"/>
          <w:szCs w:val="38"/>
          <w:color w:val="666666"/>
          <w:spacing w:val="-204"/>
          <w:w w:val="57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96"/>
          <w:position w:val="-8"/>
        </w:rPr>
        <w:t>i</w:t>
      </w:r>
      <w:r>
        <w:rPr>
          <w:rFonts w:ascii="Courier New" w:hAnsi="Courier New" w:cs="Courier New" w:eastAsia="Courier New"/>
          <w:sz w:val="38"/>
          <w:szCs w:val="38"/>
          <w:color w:val="4D4D4D"/>
          <w:spacing w:val="-190"/>
          <w:w w:val="51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  <w:position w:val="-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  <w:position w:val="-8"/>
        </w:rPr>
        <w:t> </w:t>
      </w:r>
      <w:r>
        <w:rPr>
          <w:rFonts w:ascii="Courier New" w:hAnsi="Courier New" w:cs="Courier New" w:eastAsia="Courier New"/>
          <w:sz w:val="38"/>
          <w:szCs w:val="38"/>
          <w:color w:val="4D4D4D"/>
          <w:spacing w:val="-190"/>
          <w:w w:val="51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  <w:position w:val="-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3"/>
          <w:w w:val="95"/>
          <w:position w:val="-8"/>
        </w:rPr>
        <w:t>a</w:t>
      </w:r>
      <w:r>
        <w:rPr>
          <w:rFonts w:ascii="Courier New" w:hAnsi="Courier New" w:cs="Courier New" w:eastAsia="Courier New"/>
          <w:sz w:val="38"/>
          <w:szCs w:val="38"/>
          <w:color w:val="4D4D4D"/>
          <w:spacing w:val="-80"/>
          <w:w w:val="51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95"/>
          <w:position w:val="-8"/>
        </w:rPr>
        <w:t>a</w:t>
      </w:r>
      <w:r>
        <w:rPr>
          <w:rFonts w:ascii="Courier New" w:hAnsi="Courier New" w:cs="Courier New" w:eastAsia="Courier New"/>
          <w:sz w:val="38"/>
          <w:szCs w:val="38"/>
          <w:color w:val="4D4D4D"/>
          <w:spacing w:val="-159"/>
          <w:w w:val="51"/>
          <w:position w:val="0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  <w:position w:val="-8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95"/>
          <w:position w:val="-8"/>
        </w:rPr>
        <w:t>i</w:t>
      </w:r>
      <w:r>
        <w:rPr>
          <w:rFonts w:ascii="Courier New" w:hAnsi="Courier New" w:cs="Courier New" w:eastAsia="Courier New"/>
          <w:sz w:val="38"/>
          <w:szCs w:val="38"/>
          <w:color w:val="4D4D4D"/>
          <w:spacing w:val="0"/>
          <w:w w:val="51"/>
          <w:position w:val="0"/>
        </w:rPr>
        <w:t>-</w:t>
      </w:r>
      <w:r>
        <w:rPr>
          <w:rFonts w:ascii="Courier New" w:hAnsi="Courier New" w:cs="Courier New" w:eastAsia="Courier New"/>
          <w:sz w:val="38"/>
          <w:szCs w:val="38"/>
          <w:color w:val="4D4D4D"/>
          <w:spacing w:val="-56"/>
          <w:w w:val="51"/>
          <w:position w:val="0"/>
        </w:rPr>
        <w:t>-</w:t>
      </w:r>
      <w:r>
        <w:rPr>
          <w:rFonts w:ascii="Courier New" w:hAnsi="Courier New" w:cs="Courier New" w:eastAsia="Courier New"/>
          <w:sz w:val="38"/>
          <w:szCs w:val="38"/>
          <w:color w:val="666666"/>
          <w:spacing w:val="0"/>
          <w:w w:val="53"/>
          <w:position w:val="0"/>
        </w:rPr>
        <w:t>---</w:t>
      </w:r>
      <w:r>
        <w:rPr>
          <w:rFonts w:ascii="Courier New" w:hAnsi="Courier New" w:cs="Courier New" w:eastAsia="Courier New"/>
          <w:sz w:val="38"/>
          <w:szCs w:val="38"/>
          <w:color w:val="666666"/>
          <w:spacing w:val="11"/>
          <w:w w:val="53"/>
          <w:position w:val="0"/>
        </w:rPr>
        <w:t>-</w:t>
      </w:r>
      <w:r>
        <w:rPr>
          <w:rFonts w:ascii="Courier New" w:hAnsi="Courier New" w:cs="Courier New" w:eastAsia="Courier New"/>
          <w:sz w:val="38"/>
          <w:szCs w:val="38"/>
          <w:color w:val="4D4D4D"/>
          <w:spacing w:val="0"/>
          <w:w w:val="104"/>
          <w:position w:val="0"/>
        </w:rPr>
        <w:t>-</w:t>
      </w:r>
      <w:r>
        <w:rPr>
          <w:rFonts w:ascii="Courier New" w:hAnsi="Courier New" w:cs="Courier New" w:eastAsia="Courier New"/>
          <w:sz w:val="38"/>
          <w:szCs w:val="38"/>
          <w:color w:val="4D4D4D"/>
          <w:spacing w:val="-36"/>
          <w:w w:val="104"/>
          <w:position w:val="0"/>
        </w:rPr>
        <w:t>-</w:t>
      </w:r>
      <w:r>
        <w:rPr>
          <w:rFonts w:ascii="Courier New" w:hAnsi="Courier New" w:cs="Courier New" w:eastAsia="Courier New"/>
          <w:sz w:val="38"/>
          <w:szCs w:val="38"/>
          <w:color w:val="666666"/>
          <w:spacing w:val="0"/>
          <w:w w:val="51"/>
          <w:position w:val="0"/>
        </w:rPr>
        <w:t>-------</w:t>
      </w:r>
      <w:r>
        <w:rPr>
          <w:rFonts w:ascii="Courier New" w:hAnsi="Courier New" w:cs="Courier New" w:eastAsia="Courier New"/>
          <w:sz w:val="38"/>
          <w:szCs w:val="38"/>
          <w:color w:val="666666"/>
          <w:spacing w:val="-56"/>
          <w:w w:val="51"/>
          <w:position w:val="0"/>
        </w:rPr>
        <w:t>-</w:t>
      </w:r>
      <w:r>
        <w:rPr>
          <w:rFonts w:ascii="Courier New" w:hAnsi="Courier New" w:cs="Courier New" w:eastAsia="Courier New"/>
          <w:sz w:val="38"/>
          <w:szCs w:val="38"/>
          <w:color w:val="4D4D4D"/>
          <w:spacing w:val="0"/>
          <w:w w:val="57"/>
          <w:position w:val="0"/>
        </w:rPr>
        <w:t>-</w:t>
      </w:r>
      <w:r>
        <w:rPr>
          <w:rFonts w:ascii="Courier New" w:hAnsi="Courier New" w:cs="Courier New" w:eastAsia="Courier New"/>
          <w:sz w:val="38"/>
          <w:szCs w:val="38"/>
          <w:color w:val="4D4D4D"/>
          <w:spacing w:val="-54"/>
          <w:w w:val="57"/>
          <w:position w:val="0"/>
        </w:rPr>
        <w:t>-</w:t>
      </w:r>
      <w:r>
        <w:rPr>
          <w:rFonts w:ascii="Courier New" w:hAnsi="Courier New" w:cs="Courier New" w:eastAsia="Courier New"/>
          <w:sz w:val="38"/>
          <w:szCs w:val="38"/>
          <w:color w:val="666666"/>
          <w:spacing w:val="0"/>
          <w:w w:val="53"/>
          <w:position w:val="0"/>
        </w:rPr>
        <w:t>---</w:t>
      </w:r>
      <w:r>
        <w:rPr>
          <w:rFonts w:ascii="Courier New" w:hAnsi="Courier New" w:cs="Courier New" w:eastAsia="Courier New"/>
          <w:sz w:val="38"/>
          <w:szCs w:val="38"/>
          <w:color w:val="666666"/>
          <w:spacing w:val="-55"/>
          <w:w w:val="53"/>
          <w:position w:val="0"/>
        </w:rPr>
        <w:t>-</w:t>
      </w:r>
      <w:r>
        <w:rPr>
          <w:rFonts w:ascii="Courier New" w:hAnsi="Courier New" w:cs="Courier New" w:eastAsia="Courier New"/>
          <w:sz w:val="38"/>
          <w:szCs w:val="38"/>
          <w:color w:val="4D4D4D"/>
          <w:spacing w:val="0"/>
          <w:w w:val="57"/>
          <w:position w:val="0"/>
        </w:rPr>
        <w:t>-</w:t>
      </w:r>
      <w:r>
        <w:rPr>
          <w:rFonts w:ascii="Courier New" w:hAnsi="Courier New" w:cs="Courier New" w:eastAsia="Courier New"/>
          <w:sz w:val="38"/>
          <w:szCs w:val="38"/>
          <w:color w:val="4D4D4D"/>
          <w:spacing w:val="-54"/>
          <w:w w:val="57"/>
          <w:position w:val="0"/>
        </w:rPr>
        <w:t>-</w:t>
      </w:r>
      <w:r>
        <w:rPr>
          <w:rFonts w:ascii="Courier New" w:hAnsi="Courier New" w:cs="Courier New" w:eastAsia="Courier New"/>
          <w:sz w:val="38"/>
          <w:szCs w:val="38"/>
          <w:color w:val="666666"/>
          <w:spacing w:val="0"/>
          <w:w w:val="51"/>
          <w:position w:val="0"/>
        </w:rPr>
        <w:t>-----</w:t>
      </w:r>
      <w:r>
        <w:rPr>
          <w:rFonts w:ascii="Courier New" w:hAnsi="Courier New" w:cs="Courier New" w:eastAsia="Courier New"/>
          <w:sz w:val="38"/>
          <w:szCs w:val="38"/>
          <w:color w:val="666666"/>
          <w:spacing w:val="-56"/>
          <w:w w:val="51"/>
          <w:position w:val="0"/>
        </w:rPr>
        <w:t>-</w:t>
      </w:r>
      <w:r>
        <w:rPr>
          <w:rFonts w:ascii="Courier New" w:hAnsi="Courier New" w:cs="Courier New" w:eastAsia="Courier New"/>
          <w:sz w:val="38"/>
          <w:szCs w:val="38"/>
          <w:color w:val="808080"/>
          <w:spacing w:val="0"/>
          <w:w w:val="49"/>
          <w:position w:val="0"/>
        </w:rPr>
        <w:t>-------</w:t>
      </w:r>
      <w:r>
        <w:rPr>
          <w:rFonts w:ascii="Courier New" w:hAnsi="Courier New" w:cs="Courier New" w:eastAsia="Courier New"/>
          <w:sz w:val="38"/>
          <w:szCs w:val="38"/>
          <w:color w:val="808080"/>
          <w:spacing w:val="-44"/>
          <w:w w:val="49"/>
          <w:position w:val="0"/>
        </w:rPr>
        <w:t>-</w:t>
      </w:r>
      <w:r>
        <w:rPr>
          <w:rFonts w:ascii="Courier New" w:hAnsi="Courier New" w:cs="Courier New" w:eastAsia="Courier New"/>
          <w:sz w:val="38"/>
          <w:szCs w:val="38"/>
          <w:color w:val="A5A5A7"/>
          <w:spacing w:val="0"/>
          <w:w w:val="26"/>
          <w:position w:val="0"/>
        </w:rPr>
        <w:t>-</w:t>
      </w:r>
      <w:r>
        <w:rPr>
          <w:rFonts w:ascii="Courier New" w:hAnsi="Courier New" w:cs="Courier New" w:eastAsia="Courier New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left="4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95"/>
        </w:rPr>
        <w:t>112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8" w:after="0" w:line="203" w:lineRule="exact"/>
        <w:ind w:left="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4"/>
          <w:w w:val="93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  <w:position w:val="-1"/>
        </w:rPr>
        <w:t>mniyet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6"/>
          <w:w w:val="93"/>
          <w:position w:val="-1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7"/>
          <w:w w:val="93"/>
          <w:position w:val="-1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  <w:position w:val="-1"/>
        </w:rPr>
        <w:t>andarma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4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  <w:position w:val="-1"/>
        </w:rPr>
        <w:t>Gel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"/>
          <w:w w:val="93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93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9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40"/>
          <w:cols w:num="3" w:equalWidth="0">
            <w:col w:w="1058" w:space="1499"/>
            <w:col w:w="1774" w:space="708"/>
            <w:col w:w="6641"/>
          </w:cols>
        </w:sectPr>
      </w:pPr>
      <w:rPr/>
    </w:p>
    <w:p>
      <w:pPr>
        <w:spacing w:before="9" w:after="0" w:line="203" w:lineRule="exact"/>
        <w:ind w:left="2575" w:right="-20"/>
        <w:jc w:val="left"/>
        <w:tabs>
          <w:tab w:pos="50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6"/>
          <w:w w:val="56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4"/>
          <w:w w:val="95"/>
          <w:position w:val="-1"/>
        </w:rPr>
        <w:t>)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  <w:position w:val="-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"/>
          <w:w w:val="96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5"/>
          <w:w w:val="110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0"/>
          <w:position w:val="-1"/>
        </w:rPr>
        <w:t>oııel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3"/>
          <w:position w:val="-1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41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33"/>
          <w:w w:val="141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94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94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6"/>
          <w:w w:val="94"/>
          <w:position w:val="-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  <w:position w:val="-1"/>
        </w:rPr>
        <w:t>al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6"/>
          <w:w w:val="94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9"/>
          <w:w w:val="94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  <w:position w:val="-1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8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97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0"/>
          <w:w w:val="56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62626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68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10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40"/>
        </w:sectPr>
      </w:pPr>
      <w:rPr/>
    </w:p>
    <w:p>
      <w:pPr>
        <w:spacing w:before="32" w:after="0" w:line="240" w:lineRule="auto"/>
        <w:ind w:left="57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84"/>
        </w:rPr>
        <w:t>!Yıırdıı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8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8"/>
          <w:w w:val="10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6" w:after="0" w:line="198" w:lineRule="exact"/>
        <w:ind w:left="14" w:right="967" w:firstLine="-1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7"/>
          <w:szCs w:val="17"/>
          <w:color w:val="666666"/>
          <w:spacing w:val="-16"/>
          <w:w w:val="15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</w:rPr>
        <w:t>kı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Dönll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Sn:ıti: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240" w:lineRule="auto"/>
        <w:ind w:left="5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125"/>
        </w:rPr>
        <w:t>ardı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ma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</w:rPr>
        <w:t>A.</w:t>
      </w:r>
      <w:r>
        <w:rPr>
          <w:rFonts w:ascii="Arial" w:hAnsi="Arial" w:cs="Arial" w:eastAsia="Arial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1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03" w:lineRule="exact"/>
        <w:ind w:left="1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8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  <w:position w:val="-1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Adı-Soyad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46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8"/>
          <w:w w:val="14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70"/>
        </w:rPr>
        <w:t>Pı.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7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7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7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2"/>
          <w:w w:val="7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3"/>
          <w:w w:val="95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5"/>
          <w:w w:val="8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3"/>
          <w:w w:val="10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40"/>
          <w:cols w:num="4" w:equalWidth="0">
            <w:col w:w="2282" w:space="279"/>
            <w:col w:w="1921" w:space="628"/>
            <w:col w:w="890" w:space="1902"/>
            <w:col w:w="3778"/>
          </w:cols>
        </w:sectPr>
      </w:pPr>
      <w:rPr/>
    </w:p>
    <w:p>
      <w:pPr>
        <w:spacing w:before="9" w:after="0" w:line="203" w:lineRule="exact"/>
        <w:ind w:left="59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Olayı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  <w:position w:val="-1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6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"/>
          <w:w w:val="77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7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7"/>
        </w:rPr>
        <w:t>ııgııı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</w:rPr>
        <w:t>ale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1"/>
          <w:w w:val="94"/>
        </w:rPr>
        <w:t>v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32"/>
        </w:rPr>
        <w:t>li</w:t>
      </w:r>
      <w:r>
        <w:rPr>
          <w:rFonts w:ascii="Arial" w:hAnsi="Arial" w:cs="Arial" w:eastAsia="Arial"/>
          <w:sz w:val="18"/>
          <w:szCs w:val="18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duınanlı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</w:rPr>
        <w:t>yanınakla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görilidiL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40"/>
          <w:cols w:num="2" w:equalWidth="0">
            <w:col w:w="2393" w:space="187"/>
            <w:col w:w="9100"/>
          </w:cols>
        </w:sectPr>
      </w:pPr>
      <w:rPr/>
    </w:p>
    <w:p>
      <w:pPr>
        <w:spacing w:before="5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40"/>
        </w:sectPr>
      </w:pPr>
      <w:rPr/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128" w:lineRule="exact"/>
        <w:ind w:left="602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w w:val="99"/>
          <w:position w:val="-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8"/>
          <w:w w:val="88"/>
          <w:position w:val="-7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66"/>
          <w:position w:val="-7"/>
        </w:rPr>
        <w:t>ııı.l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73"/>
          <w:position w:val="-7"/>
        </w:rPr>
        <w:t>tı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3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2"/>
          <w:position w:val="-7"/>
        </w:rPr>
        <w:t>l'll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"/>
          <w:w w:val="82"/>
          <w:position w:val="-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82"/>
          <w:position w:val="-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1"/>
          <w:w w:val="82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10" w:lineRule="exact"/>
        <w:ind w:right="-67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4D4D4D"/>
          <w:spacing w:val="0"/>
          <w:w w:val="136"/>
          <w:position w:val="-8"/>
        </w:rPr>
        <w:t>ulu</w:t>
      </w:r>
      <w:r>
        <w:rPr>
          <w:rFonts w:ascii="Arial" w:hAnsi="Arial" w:cs="Arial" w:eastAsia="Arial"/>
          <w:sz w:val="18"/>
          <w:szCs w:val="18"/>
          <w:color w:val="4D4D4D"/>
          <w:spacing w:val="-23"/>
          <w:w w:val="136"/>
          <w:position w:val="-8"/>
        </w:rPr>
        <w:t> 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92"/>
          <w:position w:val="-8"/>
        </w:rPr>
        <w:t>söndi.lrme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left="47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öııdürmede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24" w:lineRule="exact"/>
        <w:ind w:right="-20"/>
        <w:jc w:val="left"/>
        <w:tabs>
          <w:tab w:pos="1840" w:val="left"/>
          <w:tab w:pos="3380" w:val="left"/>
          <w:tab w:pos="4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4D4D4D"/>
          <w:spacing w:val="0"/>
          <w:w w:val="157"/>
          <w:position w:val="-7"/>
        </w:rPr>
        <w:t>u</w:t>
      </w:r>
      <w:r>
        <w:rPr>
          <w:rFonts w:ascii="Arial" w:hAnsi="Arial" w:cs="Arial" w:eastAsia="Arial"/>
          <w:sz w:val="17"/>
          <w:szCs w:val="17"/>
          <w:color w:val="4D4D4D"/>
          <w:spacing w:val="-34"/>
          <w:w w:val="157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9"/>
          <w:position w:val="-7"/>
        </w:rPr>
        <w:t>II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58"/>
          <w:position w:val="-7"/>
        </w:rPr>
        <w:t>&lt;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5"/>
          <w:w w:val="95"/>
          <w:position w:val="-7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5"/>
          <w:position w:val="-7"/>
        </w:rPr>
        <w:t>p!i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6"/>
          <w:position w:val="-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79"/>
          <w:position w:val="-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62"/>
          <w:position w:val="-7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9"/>
          <w:w w:val="62"/>
          <w:position w:val="-7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69"/>
          <w:position w:val="-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7"/>
          <w:w w:val="69"/>
          <w:position w:val="-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19"/>
          <w:position w:val="-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-3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  <w:position w:val="-8"/>
        </w:rPr>
        <w:t>K.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4"/>
          <w:w w:val="91"/>
          <w:position w:val="-8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43"/>
          <w:position w:val="-8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-11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7"/>
          <w:w w:val="73"/>
          <w:position w:val="-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73"/>
          <w:position w:val="-8"/>
        </w:rPr>
        <w:t>ıı..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31"/>
          <w:w w:val="73"/>
          <w:position w:val="-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25"/>
          <w:position w:val="-7"/>
        </w:rPr>
        <w:t>(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15"/>
          <w:w w:val="125"/>
          <w:position w:val="-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25"/>
          <w:position w:val="-7"/>
        </w:rPr>
        <w:t>02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125"/>
          <w:position w:val="-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6"/>
          <w:w w:val="86"/>
          <w:position w:val="-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61"/>
          <w:position w:val="-7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4"/>
          <w:w w:val="62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  <w:position w:val="-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40"/>
          <w:cols w:num="3" w:equalWidth="0">
            <w:col w:w="1693" w:space="940"/>
            <w:col w:w="1144" w:space="1289"/>
            <w:col w:w="6614"/>
          </w:cols>
        </w:sectPr>
      </w:pPr>
      <w:rPr/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02"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"/>
          <w:w w:val="9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7"/>
          <w:w w:val="93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</w:rPr>
        <w:t>ndlir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"/>
          <w:w w:val="93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93"/>
        </w:rPr>
        <w:t>ıc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7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3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5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5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2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left="61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346" w:lineRule="exact"/>
        <w:ind w:left="2932" w:right="-20"/>
        <w:jc w:val="left"/>
        <w:tabs>
          <w:tab w:pos="4260" w:val="left"/>
          <w:tab w:pos="5800" w:val="left"/>
          <w:tab w:pos="734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>ın3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61"/>
          <w:position w:val="1"/>
        </w:rPr>
        <w:t>1</w:t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7"/>
          <w:szCs w:val="17"/>
          <w:color w:val="4D4D4D"/>
          <w:spacing w:val="0"/>
          <w:w w:val="100"/>
          <w:position w:val="1"/>
        </w:rPr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61"/>
          <w:position w:val="0"/>
        </w:rPr>
        <w:t>ı</w:t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4"/>
          <w:szCs w:val="34"/>
          <w:color w:val="3B3B3B"/>
          <w:spacing w:val="0"/>
          <w:w w:val="100"/>
          <w:position w:val="0"/>
        </w:rPr>
      </w:r>
      <w:r>
        <w:rPr>
          <w:rFonts w:ascii="Arial" w:hAnsi="Arial" w:cs="Arial" w:eastAsia="Arial"/>
          <w:sz w:val="34"/>
          <w:szCs w:val="34"/>
          <w:color w:val="4D4D4D"/>
          <w:spacing w:val="0"/>
          <w:w w:val="61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71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çöple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yanmıştır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zanı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1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yoktur.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40"/>
          <w:cols w:num="2" w:equalWidth="0">
            <w:col w:w="2551" w:space="103"/>
            <w:col w:w="9026"/>
          </w:cols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52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B5B8BC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B5B8BC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8"/>
          <w:w w:val="9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9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left="29" w:right="57" w:firstLine="-2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4"/>
        </w:rPr>
        <w:t>Yııngııı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5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6"/>
        </w:rPr>
        <w:t>kenarındaki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6"/>
        </w:rPr>
        <w:t>çöplerde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</w:rPr>
        <w:t>görillmii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tarafımızda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soruşturınada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2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5"/>
        </w:rPr>
        <w:t>belirsiz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kişile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</w:rPr>
        <w:t>söndürülınedeıı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</w:rPr>
        <w:t>atıla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7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düşllrülc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5"/>
          <w:w w:val="118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6"/>
        </w:rPr>
        <w:t>iga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106"/>
        </w:rPr>
        <w:t>...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8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89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6"/>
          <w:w w:val="89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9"/>
        </w:rPr>
        <w:t>ıııııritiııiıı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0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etrafta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maddeleri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kanaaline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varılmıştır.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40"/>
          <w:cols w:num="2" w:equalWidth="0">
            <w:col w:w="2060" w:space="525"/>
            <w:col w:w="9095"/>
          </w:cols>
        </w:sectPr>
      </w:pPr>
      <w:rPr/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6" w:after="0" w:line="240" w:lineRule="auto"/>
        <w:ind w:left="602" w:right="-20"/>
        <w:jc w:val="left"/>
        <w:tabs>
          <w:tab w:pos="2560" w:val="left"/>
          <w:tab w:pos="7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4"/>
          <w:w w:val="9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</w:rPr>
        <w:t>igortalı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2"/>
        </w:rPr>
        <w:t>r;iir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7"/>
          <w:w w:val="8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3"/>
          <w:w w:val="8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82"/>
        </w:rPr>
        <w:t>ıiıı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1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Ocdcli: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58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w w:val="79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78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w w:val="7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7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8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5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9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9" w:after="0" w:line="240" w:lineRule="auto"/>
        <w:ind w:left="630" w:right="9554" w:firstLine="-2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8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4"/>
          <w:w w:val="9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6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0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8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2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sliı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40"/>
        </w:sectPr>
      </w:pPr>
      <w:rPr/>
    </w:p>
    <w:p>
      <w:pPr>
        <w:spacing w:before="4" w:after="0" w:line="240" w:lineRule="auto"/>
        <w:ind w:left="611" w:right="-20"/>
        <w:jc w:val="left"/>
        <w:tabs>
          <w:tab w:pos="2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87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8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-"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"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"/>
          <w:w w:val="85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0"/>
          <w:w w:val="54"/>
        </w:rPr>
        <w:t>i.</w:t>
      </w:r>
      <w:r>
        <w:rPr>
          <w:rFonts w:ascii="Times New Roman" w:hAnsi="Times New Roman" w:cs="Times New Roman" w:eastAsia="Times New Roman"/>
          <w:sz w:val="18"/>
          <w:szCs w:val="18"/>
          <w:color w:val="808080"/>
          <w:spacing w:val="-1"/>
          <w:w w:val="5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79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4"/>
          <w:w w:val="79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6"/>
          <w:w w:val="11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78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fa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7"/>
          <w:w w:val="100"/>
        </w:rPr>
        <w:t>r</w:t>
      </w:r>
      <w:r>
        <w:rPr>
          <w:rFonts w:ascii="Arial" w:hAnsi="Arial" w:cs="Arial" w:eastAsia="Arial"/>
          <w:sz w:val="18"/>
          <w:szCs w:val="18"/>
          <w:color w:val="4D4D4D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17"/>
          <w:w w:val="14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96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4"/>
          <w:w w:val="9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7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9"/>
          <w:w w:val="97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6"/>
          <w:w w:val="9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8"/>
        </w:rPr>
        <w:t>20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30"/>
          <w:w w:val="100"/>
        </w:rPr>
        <w:t> </w:t>
      </w:r>
      <w:r>
        <w:rPr>
          <w:rFonts w:ascii="Arial" w:hAnsi="Arial" w:cs="Arial" w:eastAsia="Arial"/>
          <w:sz w:val="23"/>
          <w:szCs w:val="23"/>
          <w:color w:val="3B3B3B"/>
          <w:spacing w:val="-15"/>
          <w:w w:val="15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9"/>
        </w:rPr>
        <w:t>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0" w:lineRule="auto"/>
        <w:ind w:left="1478" w:right="-20"/>
        <w:jc w:val="left"/>
        <w:tabs>
          <w:tab w:pos="19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Ölii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K;lDE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2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2"/>
          <w:w w:val="9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2"/>
          <w:w w:val="11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6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2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ıkkent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6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3" w:lineRule="exact"/>
        <w:ind w:left="2705" w:right="-67"/>
        <w:jc w:val="left"/>
        <w:tabs>
          <w:tab w:pos="49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Gitınişsc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-1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4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6"/>
          <w:w w:val="100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181C90"/>
          <w:spacing w:val="0"/>
          <w:w w:val="266"/>
          <w:position w:val="-1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181C90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181C9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91"/>
          <w:position w:val="-1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7"/>
          <w:w w:val="91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2" w:after="0" w:line="240" w:lineRule="auto"/>
        <w:ind w:right="-67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84"/>
        </w:rPr>
        <w:t>lSauti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12"/>
          <w:w w:val="8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4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34"/>
          <w:w w:val="14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3"/>
        </w:rPr>
        <w:t>2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-7"/>
          <w:w w:val="103"/>
        </w:rPr>
        <w:t>3</w:t>
      </w:r>
      <w:r>
        <w:rPr>
          <w:rFonts w:ascii="Times New Roman" w:hAnsi="Times New Roman" w:cs="Times New Roman" w:eastAsia="Times New Roman"/>
          <w:sz w:val="17"/>
          <w:szCs w:val="17"/>
          <w:color w:val="666666"/>
          <w:spacing w:val="-11"/>
          <w:w w:val="149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4D4D4D"/>
          <w:spacing w:val="0"/>
          <w:w w:val="104"/>
        </w:rPr>
        <w:t>50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19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8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40"/>
          <w:cols w:num="3" w:equalWidth="0">
            <w:col w:w="6181" w:space="206"/>
            <w:col w:w="899" w:space="1694"/>
            <w:col w:w="2700"/>
          </w:cols>
        </w:sectPr>
      </w:pPr>
      <w:rPr/>
    </w:p>
    <w:p>
      <w:pPr>
        <w:spacing w:before="17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36" w:after="0" w:line="240" w:lineRule="auto"/>
        <w:ind w:left="57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456.959991pt;margin-top:.780438pt;width:111.360001pt;height:131.520004pt;mso-position-horizontal-relative:page;mso-position-vertical-relative:paragraph;z-index:-15598" type="#_x0000_t75">
            <v:imagedata r:id="rId39" o:title=""/>
          </v:shape>
        </w:pict>
      </w:r>
      <w:r>
        <w:rPr/>
        <w:pict>
          <v:group style="position:absolute;margin-left:372.984283pt;margin-top:-43.992901pt;width:.1pt;height:291.004873pt;mso-position-horizontal-relative:page;mso-position-vertical-relative:paragraph;z-index:-15596" coordorigin="7460,-880" coordsize="2,5820">
            <v:shape style="position:absolute;left:7460;top:-880;width:2;height:5820" coordorigin="7460,-880" coordsize="0,5820" path="m7460,4940l7460,-880e" filled="f" stroked="t" strokeweight=".694786pt" strokecolor="#5B5B5B">
              <v:path arrowok="t"/>
            </v:shape>
          </v:group>
          <w10:wrap type="none"/>
        </w:pict>
      </w:r>
      <w:r>
        <w:rPr/>
        <w:pict>
          <v:group style="position:absolute;margin-left:29.29681pt;margin-top:10.090576pt;width:100.28078pt;height:237.033157pt;mso-position-horizontal-relative:page;mso-position-vertical-relative:paragraph;z-index:-15595" coordorigin="586,202" coordsize="2006,4741">
            <v:group style="position:absolute;left:593;top:1425;width:1992;height:2" coordorigin="593,1425" coordsize="1992,2">
              <v:shape style="position:absolute;left:593;top:1425;width:1992;height:2" coordorigin="593,1425" coordsize="1992,0" path="m593,1425l2585,1425e" filled="f" stroked="t" strokeweight=".694786pt" strokecolor="#606060">
                <v:path arrowok="t"/>
              </v:shape>
            </v:group>
            <v:group style="position:absolute;left:598;top:209;width:2;height:4689" coordorigin="598,209" coordsize="2,4689">
              <v:shape style="position:absolute;left:598;top:209;width:2;height:4689" coordorigin="598,209" coordsize="0,4689" path="m598,4898l598,209e" filled="f" stroked="t" strokeweight=".694786pt" strokecolor="#575757">
                <v:path arrowok="t"/>
              </v:shape>
            </v:group>
            <v:group style="position:absolute;left:1371;top:661;width:2;height:4256" coordorigin="1371,661" coordsize="2,4256">
              <v:shape style="position:absolute;left:1371;top:661;width:2;height:4256" coordorigin="1371,661" coordsize="0,4256" path="m1371,4917l1371,661e" filled="f" stroked="t" strokeweight=".694786pt" strokecolor="#5B5B5B">
                <v:path arrowok="t"/>
              </v:shape>
            </v:group>
            <v:group style="position:absolute;left:1932;top:661;width:2;height:4274" coordorigin="1932,661" coordsize="2,4274">
              <v:shape style="position:absolute;left:1932;top:661;width:2;height:4274" coordorigin="1932,661" coordsize="0,4274" path="m1932,4936l1932,661e" filled="f" stroked="t" strokeweight=".694786pt" strokecolor="#57575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83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5" w:lineRule="exact"/>
        <w:ind w:left="723" w:right="-20"/>
        <w:jc w:val="left"/>
        <w:tabs>
          <w:tab w:pos="2740" w:val="left"/>
          <w:tab w:pos="324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666666"/>
          <w:spacing w:val="0"/>
          <w:w w:val="203"/>
          <w:position w:val="-4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666666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666666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2"/>
          <w:szCs w:val="22"/>
          <w:color w:val="C8C8C8"/>
          <w:spacing w:val="0"/>
          <w:w w:val="97"/>
          <w:position w:val="-4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C8C8C8"/>
          <w:spacing w:val="-4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B5B8BC"/>
          <w:spacing w:val="0"/>
          <w:w w:val="43"/>
          <w:position w:val="-4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B5B8BC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2"/>
          <w:szCs w:val="22"/>
          <w:color w:val="B5B8BC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2"/>
          <w:szCs w:val="22"/>
          <w:color w:val="262F67"/>
          <w:spacing w:val="0"/>
          <w:w w:val="318"/>
          <w:i/>
          <w:position w:val="-4"/>
        </w:rPr>
        <w:t>l</w:t>
      </w:r>
      <w:r>
        <w:rPr>
          <w:rFonts w:ascii="Times New Roman" w:hAnsi="Times New Roman" w:cs="Times New Roman" w:eastAsia="Times New Roman"/>
          <w:sz w:val="22"/>
          <w:szCs w:val="22"/>
          <w:color w:val="262F67"/>
          <w:spacing w:val="-125"/>
          <w:w w:val="318"/>
          <w:i/>
          <w:position w:val="-4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181C90"/>
          <w:spacing w:val="-1"/>
          <w:w w:val="100"/>
          <w:i/>
          <w:position w:val="-4"/>
        </w:rPr>
        <w:t>f</w:t>
      </w:r>
      <w:r>
        <w:rPr>
          <w:rFonts w:ascii="Times New Roman" w:hAnsi="Times New Roman" w:cs="Times New Roman" w:eastAsia="Times New Roman"/>
          <w:sz w:val="22"/>
          <w:szCs w:val="22"/>
          <w:color w:val="262F67"/>
          <w:spacing w:val="0"/>
          <w:w w:val="100"/>
          <w:i/>
          <w:position w:val="-4"/>
        </w:rPr>
        <w:t>!IY.'f</w:t>
      </w:r>
      <w:r>
        <w:rPr>
          <w:rFonts w:ascii="Times New Roman" w:hAnsi="Times New Roman" w:cs="Times New Roman" w:eastAsia="Times New Roman"/>
          <w:sz w:val="22"/>
          <w:szCs w:val="22"/>
          <w:color w:val="262F67"/>
          <w:spacing w:val="4"/>
          <w:w w:val="100"/>
          <w:i/>
          <w:position w:val="-4"/>
        </w:rPr>
        <w:t>i</w:t>
      </w:r>
      <w:r>
        <w:rPr>
          <w:rFonts w:ascii="Times New Roman" w:hAnsi="Times New Roman" w:cs="Times New Roman" w:eastAsia="Times New Roman"/>
          <w:sz w:val="22"/>
          <w:szCs w:val="22"/>
          <w:color w:val="3B3B3B"/>
          <w:spacing w:val="0"/>
          <w:w w:val="100"/>
          <w:i/>
          <w:position w:val="-4"/>
        </w:rPr>
        <w:t>ehır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40"/>
        </w:sectPr>
      </w:pPr>
      <w:rPr/>
    </w:p>
    <w:p>
      <w:pPr>
        <w:spacing w:before="0" w:after="0" w:line="423" w:lineRule="exact"/>
        <w:ind w:left="2693" w:right="-101"/>
        <w:jc w:val="left"/>
        <w:tabs>
          <w:tab w:pos="324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4D4D4D"/>
          <w:spacing w:val="0"/>
          <w:w w:val="414"/>
          <w:position w:val="16"/>
        </w:rPr>
        <w:t>ı</w:t>
      </w:r>
      <w:r>
        <w:rPr>
          <w:rFonts w:ascii="Arial" w:hAnsi="Arial" w:cs="Arial" w:eastAsia="Arial"/>
          <w:sz w:val="19"/>
          <w:szCs w:val="19"/>
          <w:color w:val="4D4D4D"/>
          <w:spacing w:val="-111"/>
          <w:w w:val="414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6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39"/>
          <w:w w:val="100"/>
          <w:position w:val="1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6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6"/>
        </w:rPr>
      </w:r>
      <w:r>
        <w:rPr>
          <w:rFonts w:ascii="Times New Roman" w:hAnsi="Times New Roman" w:cs="Times New Roman" w:eastAsia="Times New Roman"/>
          <w:sz w:val="41"/>
          <w:szCs w:val="41"/>
          <w:color w:val="181C90"/>
          <w:spacing w:val="0"/>
          <w:w w:val="70"/>
          <w:i/>
          <w:position w:val="1"/>
        </w:rPr>
      </w:r>
      <w:r>
        <w:rPr>
          <w:rFonts w:ascii="Times New Roman" w:hAnsi="Times New Roman" w:cs="Times New Roman" w:eastAsia="Times New Roman"/>
          <w:sz w:val="41"/>
          <w:szCs w:val="41"/>
          <w:color w:val="181C90"/>
          <w:spacing w:val="-41"/>
          <w:w w:val="70"/>
          <w:i/>
          <w:strike/>
          <w:position w:val="1"/>
        </w:rPr>
        <w:t>v</w:t>
      </w:r>
      <w:r>
        <w:rPr>
          <w:rFonts w:ascii="Times New Roman" w:hAnsi="Times New Roman" w:cs="Times New Roman" w:eastAsia="Times New Roman"/>
          <w:sz w:val="41"/>
          <w:szCs w:val="41"/>
          <w:color w:val="181C90"/>
          <w:spacing w:val="-41"/>
          <w:w w:val="70"/>
          <w:i/>
          <w:strike/>
          <w:position w:val="1"/>
        </w:rPr>
      </w:r>
      <w:r>
        <w:rPr>
          <w:rFonts w:ascii="Times New Roman" w:hAnsi="Times New Roman" w:cs="Times New Roman" w:eastAsia="Times New Roman"/>
          <w:sz w:val="41"/>
          <w:szCs w:val="41"/>
          <w:color w:val="181C90"/>
          <w:spacing w:val="-73"/>
          <w:w w:val="100"/>
          <w:i/>
          <w:strike/>
          <w:position w:val="1"/>
        </w:rPr>
        <w:t> </w:t>
      </w:r>
      <w:r>
        <w:rPr>
          <w:rFonts w:ascii="Times New Roman" w:hAnsi="Times New Roman" w:cs="Times New Roman" w:eastAsia="Times New Roman"/>
          <w:sz w:val="41"/>
          <w:szCs w:val="41"/>
          <w:color w:val="181C90"/>
          <w:spacing w:val="-73"/>
          <w:w w:val="100"/>
          <w:i/>
          <w:strike/>
          <w:position w:val="1"/>
        </w:rPr>
      </w:r>
      <w:r>
        <w:rPr>
          <w:rFonts w:ascii="Times New Roman" w:hAnsi="Times New Roman" w:cs="Times New Roman" w:eastAsia="Times New Roman"/>
          <w:sz w:val="41"/>
          <w:szCs w:val="41"/>
          <w:color w:val="181C90"/>
          <w:spacing w:val="-151"/>
          <w:w w:val="70"/>
          <w:i/>
          <w:strike/>
          <w:position w:val="1"/>
        </w:rPr>
        <w:t>v</w:t>
      </w:r>
      <w:r>
        <w:rPr>
          <w:rFonts w:ascii="Times New Roman" w:hAnsi="Times New Roman" w:cs="Times New Roman" w:eastAsia="Times New Roman"/>
          <w:sz w:val="41"/>
          <w:szCs w:val="41"/>
          <w:color w:val="181C90"/>
          <w:spacing w:val="-151"/>
          <w:w w:val="70"/>
          <w:i/>
          <w:strike/>
          <w:position w:val="1"/>
        </w:rPr>
      </w:r>
      <w:r>
        <w:rPr>
          <w:rFonts w:ascii="Times New Roman" w:hAnsi="Times New Roman" w:cs="Times New Roman" w:eastAsia="Times New Roman"/>
          <w:sz w:val="41"/>
          <w:szCs w:val="41"/>
          <w:color w:val="181C90"/>
          <w:spacing w:val="-151"/>
          <w:w w:val="70"/>
          <w:i/>
          <w:position w:val="1"/>
        </w:rPr>
      </w:r>
      <w:r>
        <w:rPr>
          <w:rFonts w:ascii="Times New Roman" w:hAnsi="Times New Roman" w:cs="Times New Roman" w:eastAsia="Times New Roman"/>
          <w:sz w:val="41"/>
          <w:szCs w:val="41"/>
          <w:color w:val="181C90"/>
          <w:spacing w:val="-151"/>
          <w:w w:val="70"/>
          <w:i/>
          <w:position w:val="1"/>
        </w:rPr>
      </w:r>
      <w:r>
        <w:rPr>
          <w:rFonts w:ascii="Arial" w:hAnsi="Arial" w:cs="Arial" w:eastAsia="Arial"/>
          <w:sz w:val="20"/>
          <w:szCs w:val="20"/>
          <w:color w:val="262F67"/>
          <w:spacing w:val="-151"/>
          <w:w w:val="73"/>
          <w:position w:val="16"/>
        </w:rPr>
      </w:r>
      <w:r>
        <w:rPr>
          <w:rFonts w:ascii="Arial" w:hAnsi="Arial" w:cs="Arial" w:eastAsia="Arial"/>
          <w:sz w:val="20"/>
          <w:szCs w:val="20"/>
          <w:color w:val="262F67"/>
          <w:spacing w:val="0"/>
          <w:w w:val="73"/>
          <w:u w:val="thick" w:color="000000"/>
          <w:position w:val="16"/>
        </w:rPr>
        <w:t>8'</w:t>
      </w:r>
      <w:r>
        <w:rPr>
          <w:rFonts w:ascii="Arial" w:hAnsi="Arial" w:cs="Arial" w:eastAsia="Arial"/>
          <w:sz w:val="20"/>
          <w:szCs w:val="20"/>
          <w:color w:val="262F67"/>
          <w:spacing w:val="0"/>
          <w:w w:val="73"/>
          <w:u w:val="thick" w:color="000000"/>
          <w:position w:val="16"/>
        </w:rPr>
      </w:r>
      <w:r>
        <w:rPr>
          <w:rFonts w:ascii="Arial" w:hAnsi="Arial" w:cs="Arial" w:eastAsia="Arial"/>
          <w:sz w:val="20"/>
          <w:szCs w:val="20"/>
          <w:color w:val="262F67"/>
          <w:spacing w:val="-5"/>
          <w:w w:val="73"/>
          <w:u w:val="thick" w:color="000000"/>
          <w:position w:val="16"/>
        </w:rPr>
        <w:t>\</w:t>
      </w:r>
      <w:r>
        <w:rPr>
          <w:rFonts w:ascii="Arial" w:hAnsi="Arial" w:cs="Arial" w:eastAsia="Arial"/>
          <w:sz w:val="20"/>
          <w:szCs w:val="20"/>
          <w:color w:val="262F67"/>
          <w:spacing w:val="-5"/>
          <w:w w:val="73"/>
          <w:u w:val="thick" w:color="000000"/>
          <w:position w:val="16"/>
        </w:rPr>
      </w:r>
      <w:r>
        <w:rPr>
          <w:rFonts w:ascii="Arial" w:hAnsi="Arial" w:cs="Arial" w:eastAsia="Arial"/>
          <w:sz w:val="20"/>
          <w:szCs w:val="20"/>
          <w:color w:val="262F67"/>
          <w:spacing w:val="-5"/>
          <w:w w:val="73"/>
          <w:position w:val="16"/>
        </w:rPr>
      </w:r>
      <w:r>
        <w:rPr>
          <w:rFonts w:ascii="Arial" w:hAnsi="Arial" w:cs="Arial" w:eastAsia="Arial"/>
          <w:sz w:val="20"/>
          <w:szCs w:val="20"/>
          <w:color w:val="262F67"/>
          <w:spacing w:val="-5"/>
          <w:w w:val="73"/>
          <w:position w:val="16"/>
        </w:rPr>
      </w:r>
      <w:r>
        <w:rPr>
          <w:rFonts w:ascii="Times New Roman" w:hAnsi="Times New Roman" w:cs="Times New Roman" w:eastAsia="Times New Roman"/>
          <w:sz w:val="41"/>
          <w:szCs w:val="41"/>
          <w:color w:val="1A2AB1"/>
          <w:spacing w:val="-5"/>
          <w:w w:val="37"/>
          <w:i/>
          <w:position w:val="1"/>
        </w:rPr>
      </w:r>
      <w:r>
        <w:rPr>
          <w:rFonts w:ascii="Times New Roman" w:hAnsi="Times New Roman" w:cs="Times New Roman" w:eastAsia="Times New Roman"/>
          <w:sz w:val="41"/>
          <w:szCs w:val="41"/>
          <w:color w:val="1A2AB1"/>
          <w:spacing w:val="-92"/>
          <w:w w:val="37"/>
          <w:i/>
          <w:strike/>
          <w:position w:val="1"/>
        </w:rPr>
        <w:t>-</w:t>
      </w:r>
      <w:r>
        <w:rPr>
          <w:rFonts w:ascii="Times New Roman" w:hAnsi="Times New Roman" w:cs="Times New Roman" w:eastAsia="Times New Roman"/>
          <w:sz w:val="41"/>
          <w:szCs w:val="41"/>
          <w:color w:val="1A2AB1"/>
          <w:spacing w:val="-92"/>
          <w:w w:val="37"/>
          <w:i/>
          <w:strike/>
          <w:position w:val="1"/>
        </w:rPr>
      </w:r>
      <w:r>
        <w:rPr>
          <w:rFonts w:ascii="Times New Roman" w:hAnsi="Times New Roman" w:cs="Times New Roman" w:eastAsia="Times New Roman"/>
          <w:sz w:val="41"/>
          <w:szCs w:val="41"/>
          <w:color w:val="1A2AB1"/>
          <w:spacing w:val="-92"/>
          <w:w w:val="37"/>
          <w:i/>
          <w:position w:val="1"/>
        </w:rPr>
      </w:r>
      <w:r>
        <w:rPr>
          <w:rFonts w:ascii="Times New Roman" w:hAnsi="Times New Roman" w:cs="Times New Roman" w:eastAsia="Times New Roman"/>
          <w:sz w:val="41"/>
          <w:szCs w:val="41"/>
          <w:color w:val="1A2AB1"/>
          <w:spacing w:val="-92"/>
          <w:w w:val="37"/>
          <w:i/>
          <w:position w:val="1"/>
        </w:rPr>
      </w:r>
      <w:r>
        <w:rPr>
          <w:rFonts w:ascii="Arial" w:hAnsi="Arial" w:cs="Arial" w:eastAsia="Arial"/>
          <w:sz w:val="20"/>
          <w:szCs w:val="20"/>
          <w:color w:val="262F67"/>
          <w:spacing w:val="-92"/>
          <w:w w:val="73"/>
          <w:position w:val="16"/>
        </w:rPr>
      </w:r>
      <w:r>
        <w:rPr>
          <w:rFonts w:ascii="Arial" w:hAnsi="Arial" w:cs="Arial" w:eastAsia="Arial"/>
          <w:sz w:val="20"/>
          <w:szCs w:val="20"/>
          <w:color w:val="262F67"/>
          <w:spacing w:val="0"/>
          <w:w w:val="73"/>
          <w:u w:val="thick" w:color="000000"/>
          <w:position w:val="16"/>
        </w:rPr>
        <w:t>ı</w:t>
      </w:r>
      <w:r>
        <w:rPr>
          <w:rFonts w:ascii="Arial" w:hAnsi="Arial" w:cs="Arial" w:eastAsia="Arial"/>
          <w:sz w:val="20"/>
          <w:szCs w:val="20"/>
          <w:color w:val="262F67"/>
          <w:spacing w:val="0"/>
          <w:w w:val="73"/>
          <w:u w:val="thick" w:color="000000"/>
          <w:position w:val="16"/>
        </w:rPr>
      </w:r>
      <w:r>
        <w:rPr>
          <w:rFonts w:ascii="Arial" w:hAnsi="Arial" w:cs="Arial" w:eastAsia="Arial"/>
          <w:sz w:val="20"/>
          <w:szCs w:val="20"/>
          <w:color w:val="262F67"/>
          <w:spacing w:val="-36"/>
          <w:w w:val="73"/>
          <w:u w:val="thick" w:color="000000"/>
          <w:position w:val="16"/>
        </w:rPr>
        <w:t>t</w:t>
      </w:r>
      <w:r>
        <w:rPr>
          <w:rFonts w:ascii="Arial" w:hAnsi="Arial" w:cs="Arial" w:eastAsia="Arial"/>
          <w:sz w:val="20"/>
          <w:szCs w:val="20"/>
          <w:color w:val="262F67"/>
          <w:spacing w:val="-36"/>
          <w:w w:val="73"/>
          <w:u w:val="thick" w:color="000000"/>
          <w:position w:val="16"/>
        </w:rPr>
      </w:r>
      <w:r>
        <w:rPr>
          <w:rFonts w:ascii="Arial" w:hAnsi="Arial" w:cs="Arial" w:eastAsia="Arial"/>
          <w:sz w:val="20"/>
          <w:szCs w:val="20"/>
          <w:color w:val="262F67"/>
          <w:spacing w:val="-36"/>
          <w:w w:val="73"/>
          <w:position w:val="16"/>
        </w:rPr>
      </w:r>
      <w:r>
        <w:rPr>
          <w:rFonts w:ascii="Arial" w:hAnsi="Arial" w:cs="Arial" w:eastAsia="Arial"/>
          <w:sz w:val="20"/>
          <w:szCs w:val="20"/>
          <w:color w:val="262F67"/>
          <w:spacing w:val="-36"/>
          <w:w w:val="73"/>
          <w:position w:val="16"/>
        </w:rPr>
      </w:r>
      <w:r>
        <w:rPr>
          <w:rFonts w:ascii="Times New Roman" w:hAnsi="Times New Roman" w:cs="Times New Roman" w:eastAsia="Times New Roman"/>
          <w:sz w:val="41"/>
          <w:szCs w:val="41"/>
          <w:color w:val="262F67"/>
          <w:spacing w:val="-36"/>
          <w:w w:val="115"/>
          <w:i/>
          <w:position w:val="1"/>
        </w:rPr>
      </w:r>
      <w:r>
        <w:rPr>
          <w:rFonts w:ascii="Times New Roman" w:hAnsi="Times New Roman" w:cs="Times New Roman" w:eastAsia="Times New Roman"/>
          <w:sz w:val="41"/>
          <w:szCs w:val="41"/>
          <w:color w:val="262F67"/>
          <w:spacing w:val="-109"/>
          <w:w w:val="115"/>
          <w:i/>
          <w:strike/>
          <w:position w:val="1"/>
        </w:rPr>
        <w:t>;</w:t>
      </w:r>
      <w:r>
        <w:rPr>
          <w:rFonts w:ascii="Times New Roman" w:hAnsi="Times New Roman" w:cs="Times New Roman" w:eastAsia="Times New Roman"/>
          <w:sz w:val="41"/>
          <w:szCs w:val="41"/>
          <w:color w:val="262F67"/>
          <w:spacing w:val="-109"/>
          <w:w w:val="115"/>
          <w:i/>
          <w:strike/>
          <w:position w:val="1"/>
        </w:rPr>
      </w:r>
      <w:r>
        <w:rPr>
          <w:rFonts w:ascii="Times New Roman" w:hAnsi="Times New Roman" w:cs="Times New Roman" w:eastAsia="Times New Roman"/>
          <w:sz w:val="41"/>
          <w:szCs w:val="41"/>
          <w:color w:val="262F67"/>
          <w:spacing w:val="-109"/>
          <w:w w:val="115"/>
          <w:i/>
          <w:position w:val="1"/>
        </w:rPr>
      </w:r>
      <w:r>
        <w:rPr>
          <w:rFonts w:ascii="Times New Roman" w:hAnsi="Times New Roman" w:cs="Times New Roman" w:eastAsia="Times New Roman"/>
          <w:sz w:val="41"/>
          <w:szCs w:val="41"/>
          <w:color w:val="262F67"/>
          <w:spacing w:val="-109"/>
          <w:w w:val="115"/>
          <w:i/>
          <w:position w:val="1"/>
        </w:rPr>
      </w:r>
      <w:r>
        <w:rPr>
          <w:rFonts w:ascii="Arial" w:hAnsi="Arial" w:cs="Arial" w:eastAsia="Arial"/>
          <w:sz w:val="20"/>
          <w:szCs w:val="20"/>
          <w:color w:val="262F67"/>
          <w:spacing w:val="-109"/>
          <w:w w:val="73"/>
          <w:position w:val="16"/>
        </w:rPr>
      </w:r>
      <w:r>
        <w:rPr>
          <w:rFonts w:ascii="Arial" w:hAnsi="Arial" w:cs="Arial" w:eastAsia="Arial"/>
          <w:sz w:val="20"/>
          <w:szCs w:val="20"/>
          <w:color w:val="262F67"/>
          <w:spacing w:val="0"/>
          <w:w w:val="73"/>
          <w:u w:val="thick" w:color="000000"/>
          <w:position w:val="16"/>
        </w:rPr>
        <w:t>:</w:t>
      </w:r>
      <w:r>
        <w:rPr>
          <w:rFonts w:ascii="Arial" w:hAnsi="Arial" w:cs="Arial" w:eastAsia="Arial"/>
          <w:sz w:val="20"/>
          <w:szCs w:val="20"/>
          <w:color w:val="262F67"/>
          <w:spacing w:val="0"/>
          <w:w w:val="73"/>
          <w:u w:val="thick" w:color="000000"/>
          <w:position w:val="16"/>
        </w:rPr>
      </w:r>
      <w:r>
        <w:rPr>
          <w:rFonts w:ascii="Arial" w:hAnsi="Arial" w:cs="Arial" w:eastAsia="Arial"/>
          <w:sz w:val="20"/>
          <w:szCs w:val="20"/>
          <w:color w:val="262F67"/>
          <w:spacing w:val="-5"/>
          <w:w w:val="73"/>
          <w:u w:val="thick" w:color="000000"/>
          <w:position w:val="16"/>
        </w:rPr>
        <w:t>ı</w:t>
      </w:r>
      <w:r>
        <w:rPr>
          <w:rFonts w:ascii="Arial" w:hAnsi="Arial" w:cs="Arial" w:eastAsia="Arial"/>
          <w:sz w:val="20"/>
          <w:szCs w:val="20"/>
          <w:color w:val="262F67"/>
          <w:spacing w:val="-5"/>
          <w:w w:val="73"/>
          <w:u w:val="thick" w:color="000000"/>
          <w:position w:val="16"/>
        </w:rPr>
      </w:r>
      <w:r>
        <w:rPr>
          <w:rFonts w:ascii="Arial" w:hAnsi="Arial" w:cs="Arial" w:eastAsia="Arial"/>
          <w:sz w:val="20"/>
          <w:szCs w:val="20"/>
          <w:color w:val="262F67"/>
          <w:spacing w:val="-5"/>
          <w:w w:val="73"/>
          <w:u w:val="thick" w:color="000000"/>
          <w:position w:val="16"/>
        </w:rPr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99"/>
          <w:u w:val="thick" w:color="000000"/>
          <w:position w:val="16"/>
        </w:rPr>
        <w:t>r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99"/>
          <w:u w:val="thick" w:color="000000"/>
          <w:position w:val="16"/>
        </w:rPr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99"/>
          <w:u w:val="thick" w:color="000000"/>
          <w:position w:val="16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-11"/>
          <w:w w:val="100"/>
          <w:u w:val="thick" w:color="000000"/>
          <w:position w:val="16"/>
        </w:rPr>
        <w:t> </w:t>
      </w:r>
      <w:r>
        <w:rPr>
          <w:rFonts w:ascii="Arial" w:hAnsi="Arial" w:cs="Arial" w:eastAsia="Arial"/>
          <w:sz w:val="20"/>
          <w:szCs w:val="20"/>
          <w:color w:val="3B3B3B"/>
          <w:spacing w:val="-11"/>
          <w:w w:val="100"/>
          <w:u w:val="thick" w:color="000000"/>
          <w:position w:val="16"/>
        </w:rPr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u w:val="thick" w:color="000000"/>
          <w:position w:val="16"/>
        </w:rPr>
        <w:t>Am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u w:val="thick" w:color="000000"/>
          <w:position w:val="16"/>
        </w:rPr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16"/>
        </w:rPr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16"/>
        </w:rPr>
        <w:t>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9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94" w:lineRule="exact"/>
        <w:ind w:left="215" w:right="5533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54.902405pt;margin-top:-14.801761pt;width:12.415481pt;height:38.5pt;mso-position-horizontal-relative:page;mso-position-vertical-relative:paragraph;z-index:-15592" type="#_x0000_t202" filled="f" stroked="f">
            <v:textbox inset="0,0,0,0">
              <w:txbxContent>
                <w:p>
                  <w:pPr>
                    <w:spacing w:before="0" w:after="0" w:line="770" w:lineRule="exact"/>
                    <w:ind w:right="-155"/>
                    <w:jc w:val="left"/>
                    <w:rPr>
                      <w:rFonts w:ascii="Times New Roman" w:hAnsi="Times New Roman" w:cs="Times New Roman" w:eastAsia="Times New Roman"/>
                      <w:sz w:val="77"/>
                      <w:szCs w:val="7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7"/>
                      <w:szCs w:val="77"/>
                      <w:color w:val="0C23C1"/>
                      <w:spacing w:val="0"/>
                      <w:w w:val="58"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77"/>
                      <w:szCs w:val="7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"/>
          <w:w w:val="100"/>
          <w:position w:val="-1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-3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vzi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0"/>
          <w:position w:val="-1"/>
        </w:rPr>
        <w:t>AVRAN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431" w:right="585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0"/>
          <w:w w:val="77"/>
          <w:position w:val="1"/>
        </w:rPr>
        <w:t>Jı</w:t>
      </w:r>
      <w:r>
        <w:rPr>
          <w:rFonts w:ascii="Times New Roman" w:hAnsi="Times New Roman" w:cs="Times New Roman" w:eastAsia="Times New Roman"/>
          <w:sz w:val="23"/>
          <w:szCs w:val="23"/>
          <w:color w:val="4D4D4D"/>
          <w:spacing w:val="-15"/>
          <w:w w:val="77"/>
          <w:position w:val="1"/>
        </w:rPr>
        <w:t>r</w:t>
      </w:r>
      <w:r>
        <w:rPr>
          <w:rFonts w:ascii="Times New Roman" w:hAnsi="Times New Roman" w:cs="Times New Roman" w:eastAsia="Times New Roman"/>
          <w:sz w:val="23"/>
          <w:szCs w:val="23"/>
          <w:color w:val="666666"/>
          <w:spacing w:val="0"/>
          <w:w w:val="77"/>
          <w:position w:val="1"/>
        </w:rPr>
        <w:t>.</w:t>
      </w:r>
      <w:r>
        <w:rPr>
          <w:rFonts w:ascii="Times New Roman" w:hAnsi="Times New Roman" w:cs="Times New Roman" w:eastAsia="Times New Roman"/>
          <w:sz w:val="23"/>
          <w:szCs w:val="23"/>
          <w:color w:val="666666"/>
          <w:spacing w:val="3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1"/>
          <w:w w:val="103"/>
          <w:position w:val="1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91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-7"/>
          <w:w w:val="91"/>
          <w:position w:val="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666666"/>
          <w:spacing w:val="0"/>
          <w:w w:val="119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7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427" w:lineRule="exact"/>
        <w:ind w:left="227" w:right="-20"/>
        <w:jc w:val="left"/>
        <w:rPr>
          <w:rFonts w:ascii="Arial" w:hAnsi="Arial" w:cs="Arial" w:eastAsia="Arial"/>
          <w:sz w:val="42"/>
          <w:szCs w:val="42"/>
        </w:rPr>
      </w:pPr>
      <w:rPr/>
      <w:r>
        <w:rPr>
          <w:rFonts w:ascii="Arial" w:hAnsi="Arial" w:cs="Arial" w:eastAsia="Arial"/>
          <w:sz w:val="42"/>
          <w:szCs w:val="42"/>
          <w:color w:val="343B80"/>
          <w:w w:val="209"/>
          <w:i/>
          <w:position w:val="-5"/>
        </w:rPr>
        <w:t>()</w:t>
      </w:r>
      <w:r>
        <w:rPr>
          <w:rFonts w:ascii="Arial" w:hAnsi="Arial" w:cs="Arial" w:eastAsia="Arial"/>
          <w:sz w:val="42"/>
          <w:szCs w:val="42"/>
          <w:color w:val="343B80"/>
          <w:w w:val="208"/>
          <w:i/>
          <w:position w:val="-5"/>
        </w:rPr>
        <w:t>j}ı</w:t>
      </w:r>
      <w:r>
        <w:rPr>
          <w:rFonts w:ascii="Arial" w:hAnsi="Arial" w:cs="Arial" w:eastAsia="Arial"/>
          <w:sz w:val="42"/>
          <w:szCs w:val="42"/>
          <w:color w:val="000000"/>
          <w:w w:val="100"/>
          <w:position w:val="0"/>
        </w:rPr>
      </w:r>
    </w:p>
    <w:p>
      <w:pPr>
        <w:spacing w:before="0" w:after="0" w:line="382" w:lineRule="exact"/>
        <w:ind w:right="-20"/>
        <w:jc w:val="left"/>
        <w:rPr>
          <w:rFonts w:ascii="Times New Roman" w:hAnsi="Times New Roman" w:cs="Times New Roman" w:eastAsia="Times New Roman"/>
          <w:sz w:val="51"/>
          <w:szCs w:val="5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2.372925pt;margin-top:25.337164pt;width:4.640826pt;height:25pt;mso-position-horizontal-relative:page;mso-position-vertical-relative:paragraph;z-index:-15593" type="#_x0000_t202" filled="f" stroked="f">
            <v:textbox inset="0,0,0,0">
              <w:txbxContent>
                <w:p>
                  <w:pPr>
                    <w:spacing w:before="0" w:after="0" w:line="500" w:lineRule="exact"/>
                    <w:ind w:right="-115"/>
                    <w:jc w:val="left"/>
                    <w:rPr>
                      <w:rFonts w:ascii="Times New Roman" w:hAnsi="Times New Roman" w:cs="Times New Roman" w:eastAsia="Times New Roman"/>
                      <w:sz w:val="50"/>
                      <w:szCs w:val="5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1A2AB1"/>
                      <w:spacing w:val="-217"/>
                      <w:w w:val="104"/>
                      <w:i/>
                    </w:rPr>
                    <w:t>V</w:t>
                  </w:r>
                  <w:r>
                    <w:rPr>
                      <w:rFonts w:ascii="Times New Roman" w:hAnsi="Times New Roman" w:cs="Times New Roman" w:eastAsia="Times New Roman"/>
                      <w:sz w:val="50"/>
                      <w:szCs w:val="5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1"/>
          <w:szCs w:val="51"/>
          <w:color w:val="646BB3"/>
          <w:w w:val="26"/>
          <w:i/>
          <w:position w:val="-5"/>
        </w:rPr>
        <w:t>""</w:t>
      </w:r>
      <w:r>
        <w:rPr>
          <w:rFonts w:ascii="Arial" w:hAnsi="Arial" w:cs="Arial" w:eastAsia="Arial"/>
          <w:sz w:val="51"/>
          <w:szCs w:val="51"/>
          <w:color w:val="343B80"/>
          <w:w w:val="107"/>
          <w:i/>
          <w:position w:val="-5"/>
        </w:rPr>
        <w:t>T</w:t>
      </w:r>
      <w:r>
        <w:rPr>
          <w:rFonts w:ascii="Arial" w:hAnsi="Arial" w:cs="Arial" w:eastAsia="Arial"/>
          <w:sz w:val="51"/>
          <w:szCs w:val="51"/>
          <w:color w:val="343B80"/>
          <w:w w:val="108"/>
          <w:i/>
          <w:position w:val="-5"/>
        </w:rPr>
        <w:t>l</w:t>
      </w:r>
      <w:r>
        <w:rPr>
          <w:rFonts w:ascii="Arial" w:hAnsi="Arial" w:cs="Arial" w:eastAsia="Arial"/>
          <w:sz w:val="51"/>
          <w:szCs w:val="51"/>
          <w:color w:val="343B80"/>
          <w:spacing w:val="-77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51"/>
          <w:szCs w:val="51"/>
          <w:color w:val="283499"/>
          <w:spacing w:val="0"/>
          <w:w w:val="51"/>
          <w:i/>
          <w:position w:val="-5"/>
        </w:rPr>
        <w:t>T</w:t>
      </w:r>
      <w:r>
        <w:rPr>
          <w:rFonts w:ascii="Times New Roman" w:hAnsi="Times New Roman" w:cs="Times New Roman" w:eastAsia="Times New Roman"/>
          <w:sz w:val="51"/>
          <w:szCs w:val="51"/>
          <w:color w:val="283499"/>
          <w:spacing w:val="0"/>
          <w:w w:val="50"/>
          <w:i/>
          <w:position w:val="-5"/>
        </w:rPr>
        <w:t>J</w:t>
      </w:r>
      <w:r>
        <w:rPr>
          <w:rFonts w:ascii="Times New Roman" w:hAnsi="Times New Roman" w:cs="Times New Roman" w:eastAsia="Times New Roman"/>
          <w:sz w:val="51"/>
          <w:szCs w:val="51"/>
          <w:color w:val="283499"/>
          <w:spacing w:val="-69"/>
          <w:w w:val="100"/>
          <w:i/>
          <w:position w:val="-5"/>
        </w:rPr>
        <w:t> </w:t>
      </w:r>
      <w:r>
        <w:rPr>
          <w:rFonts w:ascii="Times New Roman" w:hAnsi="Times New Roman" w:cs="Times New Roman" w:eastAsia="Times New Roman"/>
          <w:sz w:val="51"/>
          <w:szCs w:val="51"/>
          <w:color w:val="262F67"/>
          <w:spacing w:val="0"/>
          <w:w w:val="65"/>
          <w:i/>
          <w:position w:val="-5"/>
        </w:rPr>
        <w:t>-1</w:t>
      </w:r>
      <w:r>
        <w:rPr>
          <w:rFonts w:ascii="Times New Roman" w:hAnsi="Times New Roman" w:cs="Times New Roman" w:eastAsia="Times New Roman"/>
          <w:sz w:val="51"/>
          <w:szCs w:val="5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40"/>
          <w:cols w:num="2" w:equalWidth="0">
            <w:col w:w="4305" w:space="405"/>
            <w:col w:w="6970"/>
          </w:cols>
        </w:sectPr>
      </w:pPr>
      <w:rPr/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53"/>
          <w:szCs w:val="53"/>
        </w:rPr>
      </w:pPr>
      <w:rPr/>
      <w:r>
        <w:rPr>
          <w:rFonts w:ascii="Courier New" w:hAnsi="Courier New" w:cs="Courier New" w:eastAsia="Courier New"/>
          <w:sz w:val="43"/>
          <w:szCs w:val="43"/>
          <w:color w:val="666666"/>
          <w:spacing w:val="-231"/>
          <w:w w:val="55"/>
        </w:rPr>
        <w:t>A</w:t>
      </w:r>
      <w:r>
        <w:rPr>
          <w:rFonts w:ascii="Arial" w:hAnsi="Arial" w:cs="Arial" w:eastAsia="Arial"/>
          <w:sz w:val="53"/>
          <w:szCs w:val="53"/>
          <w:color w:val="666666"/>
          <w:spacing w:val="-15"/>
          <w:w w:val="70"/>
          <w:position w:val="-25"/>
        </w:rPr>
        <w:t>l</w:t>
      </w:r>
      <w:r>
        <w:rPr>
          <w:rFonts w:ascii="Arial" w:hAnsi="Arial" w:cs="Arial" w:eastAsia="Arial"/>
          <w:sz w:val="53"/>
          <w:szCs w:val="53"/>
          <w:color w:val="4D4D4D"/>
          <w:spacing w:val="-6"/>
          <w:w w:val="31"/>
          <w:position w:val="-25"/>
        </w:rPr>
        <w:t>t</w:t>
      </w:r>
      <w:r>
        <w:rPr>
          <w:rFonts w:ascii="Arial" w:hAnsi="Arial" w:cs="Arial" w:eastAsia="Arial"/>
          <w:sz w:val="53"/>
          <w:szCs w:val="53"/>
          <w:color w:val="4D4D4D"/>
          <w:spacing w:val="-152"/>
          <w:w w:val="115"/>
          <w:position w:val="-25"/>
        </w:rPr>
        <w:t>:</w:t>
      </w:r>
      <w:r>
        <w:rPr>
          <w:rFonts w:ascii="Arial" w:hAnsi="Arial" w:cs="Arial" w:eastAsia="Arial"/>
          <w:sz w:val="53"/>
          <w:szCs w:val="53"/>
          <w:color w:val="4D4D4D"/>
          <w:spacing w:val="-97"/>
          <w:w w:val="31"/>
          <w:position w:val="-25"/>
        </w:rPr>
        <w:t>f</w:t>
      </w:r>
      <w:r>
        <w:rPr>
          <w:rFonts w:ascii="Courier New" w:hAnsi="Courier New" w:cs="Courier New" w:eastAsia="Courier New"/>
          <w:sz w:val="43"/>
          <w:szCs w:val="43"/>
          <w:color w:val="666666"/>
          <w:spacing w:val="0"/>
          <w:w w:val="55"/>
          <w:position w:val="0"/>
        </w:rPr>
        <w:t>b</w:t>
      </w:r>
      <w:r>
        <w:rPr>
          <w:rFonts w:ascii="Courier New" w:hAnsi="Courier New" w:cs="Courier New" w:eastAsia="Courier New"/>
          <w:sz w:val="43"/>
          <w:szCs w:val="43"/>
          <w:color w:val="262F67"/>
          <w:spacing w:val="-223"/>
          <w:w w:val="50"/>
          <w:position w:val="0"/>
        </w:rPr>
        <w:t>i</w:t>
      </w:r>
      <w:r>
        <w:rPr>
          <w:rFonts w:ascii="Arial" w:hAnsi="Arial" w:cs="Arial" w:eastAsia="Arial"/>
          <w:sz w:val="53"/>
          <w:szCs w:val="53"/>
          <w:color w:val="4D4D4D"/>
          <w:spacing w:val="-111"/>
          <w:w w:val="116"/>
          <w:position w:val="-25"/>
        </w:rPr>
        <w:t>r</w:t>
      </w:r>
      <w:r>
        <w:rPr>
          <w:rFonts w:ascii="Courier New" w:hAnsi="Courier New" w:cs="Courier New" w:eastAsia="Courier New"/>
          <w:sz w:val="43"/>
          <w:szCs w:val="43"/>
          <w:color w:val="1A2AB1"/>
          <w:spacing w:val="-6"/>
          <w:w w:val="19"/>
          <w:position w:val="0"/>
        </w:rPr>
        <w:t>r</w:t>
      </w:r>
      <w:r>
        <w:rPr>
          <w:rFonts w:ascii="Courier New" w:hAnsi="Courier New" w:cs="Courier New" w:eastAsia="Courier New"/>
          <w:sz w:val="43"/>
          <w:szCs w:val="43"/>
          <w:color w:val="181C90"/>
          <w:spacing w:val="-230"/>
          <w:w w:val="46"/>
          <w:position w:val="0"/>
        </w:rPr>
        <w:t>l</w:t>
      </w:r>
      <w:r>
        <w:rPr>
          <w:rFonts w:ascii="Courier New" w:hAnsi="Courier New" w:cs="Courier New" w:eastAsia="Courier New"/>
          <w:sz w:val="43"/>
          <w:szCs w:val="43"/>
          <w:color w:val="262F67"/>
          <w:spacing w:val="-240"/>
          <w:w w:val="50"/>
          <w:position w:val="0"/>
        </w:rPr>
        <w:t>K</w:t>
      </w:r>
      <w:r>
        <w:rPr>
          <w:rFonts w:ascii="Arial" w:hAnsi="Arial" w:cs="Arial" w:eastAsia="Arial"/>
          <w:sz w:val="53"/>
          <w:szCs w:val="53"/>
          <w:color w:val="666666"/>
          <w:spacing w:val="-161"/>
          <w:w w:val="42"/>
          <w:position w:val="-25"/>
        </w:rPr>
        <w:t>M</w:t>
      </w:r>
      <w:r>
        <w:rPr>
          <w:rFonts w:ascii="Courier New" w:hAnsi="Courier New" w:cs="Courier New" w:eastAsia="Courier New"/>
          <w:sz w:val="43"/>
          <w:szCs w:val="43"/>
          <w:color w:val="4D4D4D"/>
          <w:spacing w:val="-109"/>
          <w:w w:val="55"/>
          <w:position w:val="0"/>
        </w:rPr>
        <w:t>n</w:t>
      </w:r>
      <w:r>
        <w:rPr>
          <w:rFonts w:ascii="Arial" w:hAnsi="Arial" w:cs="Arial" w:eastAsia="Arial"/>
          <w:sz w:val="53"/>
          <w:szCs w:val="53"/>
          <w:color w:val="666666"/>
          <w:spacing w:val="0"/>
          <w:w w:val="41"/>
          <w:position w:val="-25"/>
        </w:rPr>
        <w:t>;</w:t>
      </w:r>
      <w:r>
        <w:rPr>
          <w:rFonts w:ascii="Arial" w:hAnsi="Arial" w:cs="Arial" w:eastAsia="Arial"/>
          <w:sz w:val="53"/>
          <w:szCs w:val="53"/>
          <w:color w:val="000000"/>
          <w:spacing w:val="0"/>
          <w:w w:val="100"/>
          <w:position w:val="0"/>
        </w:rPr>
      </w:r>
    </w:p>
    <w:p>
      <w:pPr>
        <w:spacing w:before="0" w:after="0" w:line="395" w:lineRule="exact"/>
        <w:ind w:right="-20"/>
        <w:jc w:val="left"/>
        <w:tabs>
          <w:tab w:pos="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40"/>
          <w:szCs w:val="40"/>
          <w:color w:val="2D34D3"/>
          <w:spacing w:val="0"/>
          <w:w w:val="12"/>
          <w:position w:val="-1"/>
        </w:rPr>
        <w:t>ı</w:t>
      </w:r>
      <w:r>
        <w:rPr>
          <w:rFonts w:ascii="Arial" w:hAnsi="Arial" w:cs="Arial" w:eastAsia="Arial"/>
          <w:sz w:val="40"/>
          <w:szCs w:val="40"/>
          <w:color w:val="2D34D3"/>
          <w:spacing w:val="0"/>
          <w:w w:val="12"/>
          <w:position w:val="-1"/>
        </w:rPr>
        <w:t>     </w:t>
      </w:r>
      <w:r>
        <w:rPr>
          <w:rFonts w:ascii="Arial" w:hAnsi="Arial" w:cs="Arial" w:eastAsia="Arial"/>
          <w:sz w:val="40"/>
          <w:szCs w:val="40"/>
          <w:color w:val="2D34D3"/>
          <w:spacing w:val="9"/>
          <w:w w:val="12"/>
          <w:position w:val="-1"/>
        </w:rPr>
        <w:t> </w:t>
      </w:r>
      <w:r>
        <w:rPr>
          <w:rFonts w:ascii="Arial" w:hAnsi="Arial" w:cs="Arial" w:eastAsia="Arial"/>
          <w:sz w:val="40"/>
          <w:szCs w:val="40"/>
          <w:color w:val="1A2AB1"/>
          <w:spacing w:val="0"/>
          <w:w w:val="82"/>
          <w:position w:val="-1"/>
        </w:rPr>
        <w:t>/</w:t>
      </w:r>
      <w:r>
        <w:rPr>
          <w:rFonts w:ascii="Arial" w:hAnsi="Arial" w:cs="Arial" w:eastAsia="Arial"/>
          <w:sz w:val="40"/>
          <w:szCs w:val="40"/>
          <w:color w:val="1A2AB1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0"/>
          <w:szCs w:val="40"/>
          <w:color w:val="1A2AB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Ahmt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1"/>
        </w:rPr>
        <w:t>SAÖIR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70" w:lineRule="exact"/>
        <w:ind w:left="103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ltf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335" w:lineRule="exact"/>
        <w:ind w:left="116" w:right="-20"/>
        <w:jc w:val="left"/>
        <w:rPr>
          <w:rFonts w:ascii="Courier New" w:hAnsi="Courier New" w:cs="Courier New" w:eastAsia="Courier New"/>
          <w:sz w:val="31"/>
          <w:szCs w:val="31"/>
        </w:rPr>
      </w:pPr>
      <w:rPr/>
      <w:r>
        <w:rPr>
          <w:rFonts w:ascii="Courier New" w:hAnsi="Courier New" w:cs="Courier New" w:eastAsia="Courier New"/>
          <w:sz w:val="31"/>
          <w:szCs w:val="31"/>
          <w:color w:val="4D4D4D"/>
          <w:w w:val="74"/>
          <w:position w:val="1"/>
        </w:rPr>
        <w:t>TOPÇ</w:t>
      </w:r>
      <w:r>
        <w:rPr>
          <w:rFonts w:ascii="Courier New" w:hAnsi="Courier New" w:cs="Courier New" w:eastAsia="Courier New"/>
          <w:sz w:val="31"/>
          <w:szCs w:val="31"/>
          <w:color w:val="4D4D4D"/>
          <w:spacing w:val="6"/>
          <w:w w:val="74"/>
          <w:position w:val="1"/>
        </w:rPr>
        <w:t>U</w:t>
      </w:r>
      <w:r>
        <w:rPr>
          <w:rFonts w:ascii="Courier New" w:hAnsi="Courier New" w:cs="Courier New" w:eastAsia="Courier New"/>
          <w:sz w:val="31"/>
          <w:szCs w:val="31"/>
          <w:color w:val="0C23C1"/>
          <w:spacing w:val="0"/>
          <w:w w:val="201"/>
          <w:position w:val="1"/>
        </w:rPr>
        <w:t>i</w:t>
      </w:r>
      <w:r>
        <w:rPr>
          <w:rFonts w:ascii="Courier New" w:hAnsi="Courier New" w:cs="Courier New" w:eastAsia="Courier New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0" w:after="0" w:line="229" w:lineRule="exact"/>
        <w:ind w:left="3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666666"/>
          <w:spacing w:val="-1"/>
          <w:w w:val="74"/>
          <w:position w:val="1"/>
        </w:rPr>
        <w:t>ö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74"/>
          <w:position w:val="1"/>
        </w:rPr>
        <w:t>lg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0"/>
          <w:w w:val="74"/>
          <w:position w:val="1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4D4D4D"/>
          <w:spacing w:val="41"/>
          <w:w w:val="7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D4D4D"/>
          <w:spacing w:val="0"/>
          <w:w w:val="100"/>
          <w:position w:val="1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407" w:lineRule="exact"/>
        <w:ind w:left="315" w:right="-20"/>
        <w:jc w:val="left"/>
        <w:rPr>
          <w:rFonts w:ascii="Courier New" w:hAnsi="Courier New" w:cs="Courier New" w:eastAsia="Courier New"/>
          <w:sz w:val="37"/>
          <w:szCs w:val="37"/>
        </w:rPr>
      </w:pPr>
      <w:rPr/>
      <w:r>
        <w:rPr>
          <w:rFonts w:ascii="Courier New" w:hAnsi="Courier New" w:cs="Courier New" w:eastAsia="Courier New"/>
          <w:sz w:val="37"/>
          <w:szCs w:val="37"/>
          <w:color w:val="808080"/>
          <w:w w:val="57"/>
          <w:position w:val="2"/>
        </w:rPr>
        <w:t>-</w:t>
      </w:r>
      <w:r>
        <w:rPr>
          <w:rFonts w:ascii="Courier New" w:hAnsi="Courier New" w:cs="Courier New" w:eastAsia="Courier New"/>
          <w:sz w:val="37"/>
          <w:szCs w:val="37"/>
          <w:color w:val="808080"/>
          <w:spacing w:val="-57"/>
          <w:w w:val="57"/>
          <w:position w:val="2"/>
        </w:rPr>
        <w:t>-</w:t>
      </w:r>
      <w:r>
        <w:rPr>
          <w:rFonts w:ascii="Courier New" w:hAnsi="Courier New" w:cs="Courier New" w:eastAsia="Courier New"/>
          <w:sz w:val="37"/>
          <w:szCs w:val="37"/>
          <w:color w:val="666666"/>
          <w:spacing w:val="0"/>
          <w:w w:val="59"/>
          <w:position w:val="2"/>
        </w:rPr>
        <w:t>-</w:t>
      </w:r>
      <w:r>
        <w:rPr>
          <w:rFonts w:ascii="Courier New" w:hAnsi="Courier New" w:cs="Courier New" w:eastAsia="Courier New"/>
          <w:sz w:val="37"/>
          <w:szCs w:val="37"/>
          <w:color w:val="666666"/>
          <w:spacing w:val="-56"/>
          <w:w w:val="59"/>
          <w:position w:val="2"/>
        </w:rPr>
        <w:t>-</w:t>
      </w:r>
      <w:r>
        <w:rPr>
          <w:rFonts w:ascii="Courier New" w:hAnsi="Courier New" w:cs="Courier New" w:eastAsia="Courier New"/>
          <w:sz w:val="37"/>
          <w:szCs w:val="37"/>
          <w:color w:val="808080"/>
          <w:spacing w:val="0"/>
          <w:w w:val="52"/>
          <w:position w:val="2"/>
        </w:rPr>
        <w:t>---------</w:t>
      </w:r>
      <w:r>
        <w:rPr>
          <w:rFonts w:ascii="Courier New" w:hAnsi="Courier New" w:cs="Courier New" w:eastAsia="Courier New"/>
          <w:sz w:val="37"/>
          <w:szCs w:val="37"/>
          <w:color w:val="808080"/>
          <w:spacing w:val="-59"/>
          <w:w w:val="52"/>
          <w:position w:val="2"/>
        </w:rPr>
        <w:t>-</w:t>
      </w:r>
      <w:r>
        <w:rPr>
          <w:rFonts w:ascii="Courier New" w:hAnsi="Courier New" w:cs="Courier New" w:eastAsia="Courier New"/>
          <w:sz w:val="37"/>
          <w:szCs w:val="37"/>
          <w:color w:val="666666"/>
          <w:spacing w:val="0"/>
          <w:w w:val="59"/>
          <w:position w:val="2"/>
        </w:rPr>
        <w:t>-</w:t>
      </w:r>
      <w:r>
        <w:rPr>
          <w:rFonts w:ascii="Courier New" w:hAnsi="Courier New" w:cs="Courier New" w:eastAsia="Courier New"/>
          <w:sz w:val="37"/>
          <w:szCs w:val="37"/>
          <w:color w:val="666666"/>
          <w:spacing w:val="-131"/>
          <w:w w:val="100"/>
          <w:position w:val="2"/>
        </w:rPr>
        <w:t> </w:t>
      </w:r>
      <w:r>
        <w:rPr>
          <w:rFonts w:ascii="Courier New" w:hAnsi="Courier New" w:cs="Courier New" w:eastAsia="Courier New"/>
          <w:sz w:val="37"/>
          <w:szCs w:val="37"/>
          <w:color w:val="808080"/>
          <w:spacing w:val="-131"/>
          <w:w w:val="59"/>
          <w:position w:val="2"/>
        </w:rPr>
      </w:r>
      <w:r>
        <w:rPr>
          <w:rFonts w:ascii="Courier New" w:hAnsi="Courier New" w:cs="Courier New" w:eastAsia="Courier New"/>
          <w:sz w:val="37"/>
          <w:szCs w:val="37"/>
          <w:color w:val="808080"/>
          <w:spacing w:val="0"/>
          <w:w w:val="59"/>
          <w:emboss/>
          <w:position w:val="2"/>
        </w:rPr>
        <w:t>-</w:t>
      </w:r>
      <w:r>
        <w:rPr>
          <w:rFonts w:ascii="Courier New" w:hAnsi="Courier New" w:cs="Courier New" w:eastAsia="Courier New"/>
          <w:sz w:val="37"/>
          <w:szCs w:val="37"/>
          <w:color w:val="808080"/>
          <w:spacing w:val="0"/>
          <w:w w:val="59"/>
          <w:emboss/>
          <w:position w:val="2"/>
        </w:rPr>
      </w:r>
      <w:r>
        <w:rPr>
          <w:rFonts w:ascii="Courier New" w:hAnsi="Courier New" w:cs="Courier New" w:eastAsia="Courier New"/>
          <w:sz w:val="37"/>
          <w:szCs w:val="37"/>
          <w:color w:val="808080"/>
          <w:spacing w:val="0"/>
          <w:w w:val="59"/>
          <w:position w:val="2"/>
        </w:rPr>
      </w:r>
      <w:r>
        <w:rPr>
          <w:rFonts w:ascii="Courier New" w:hAnsi="Courier New" w:cs="Courier New" w:eastAsia="Courier New"/>
          <w:sz w:val="37"/>
          <w:szCs w:val="37"/>
          <w:color w:val="808080"/>
          <w:spacing w:val="-56"/>
          <w:w w:val="59"/>
          <w:position w:val="2"/>
        </w:rPr>
        <w:t>-</w:t>
      </w:r>
      <w:r>
        <w:rPr>
          <w:rFonts w:ascii="Courier New" w:hAnsi="Courier New" w:cs="Courier New" w:eastAsia="Courier New"/>
          <w:sz w:val="37"/>
          <w:szCs w:val="37"/>
          <w:color w:val="A5A5A7"/>
          <w:spacing w:val="-7"/>
          <w:w w:val="24"/>
          <w:position w:val="2"/>
        </w:rPr>
        <w:t>-</w:t>
      </w:r>
      <w:r>
        <w:rPr>
          <w:rFonts w:ascii="Courier New" w:hAnsi="Courier New" w:cs="Courier New" w:eastAsia="Courier New"/>
          <w:sz w:val="37"/>
          <w:szCs w:val="37"/>
          <w:color w:val="666666"/>
          <w:spacing w:val="0"/>
          <w:w w:val="49"/>
          <w:position w:val="2"/>
        </w:rPr>
        <w:t>---</w:t>
      </w:r>
      <w:r>
        <w:rPr>
          <w:rFonts w:ascii="Courier New" w:hAnsi="Courier New" w:cs="Courier New" w:eastAsia="Courier New"/>
          <w:sz w:val="37"/>
          <w:szCs w:val="37"/>
          <w:color w:val="666666"/>
          <w:spacing w:val="-70"/>
          <w:w w:val="49"/>
          <w:position w:val="2"/>
        </w:rPr>
        <w:t>-</w:t>
      </w:r>
      <w:r>
        <w:rPr>
          <w:rFonts w:ascii="Courier New" w:hAnsi="Courier New" w:cs="Courier New" w:eastAsia="Courier New"/>
          <w:sz w:val="37"/>
          <w:szCs w:val="37"/>
          <w:color w:val="808080"/>
          <w:spacing w:val="0"/>
          <w:w w:val="54"/>
          <w:position w:val="2"/>
        </w:rPr>
        <w:t>-</w:t>
      </w:r>
      <w:r>
        <w:rPr>
          <w:rFonts w:ascii="Courier New" w:hAnsi="Courier New" w:cs="Courier New" w:eastAsia="Courier New"/>
          <w:sz w:val="37"/>
          <w:szCs w:val="37"/>
          <w:color w:val="808080"/>
          <w:spacing w:val="17"/>
          <w:w w:val="54"/>
          <w:position w:val="2"/>
        </w:rPr>
        <w:t>-</w:t>
      </w:r>
      <w:r>
        <w:rPr>
          <w:rFonts w:ascii="Courier New" w:hAnsi="Courier New" w:cs="Courier New" w:eastAsia="Courier New"/>
          <w:sz w:val="37"/>
          <w:szCs w:val="37"/>
          <w:color w:val="808080"/>
          <w:spacing w:val="0"/>
          <w:w w:val="54"/>
          <w:position w:val="2"/>
        </w:rPr>
        <w:t>---</w:t>
      </w:r>
      <w:r>
        <w:rPr>
          <w:rFonts w:ascii="Courier New" w:hAnsi="Courier New" w:cs="Courier New" w:eastAsia="Courier New"/>
          <w:sz w:val="37"/>
          <w:szCs w:val="37"/>
          <w:color w:val="808080"/>
          <w:spacing w:val="-58"/>
          <w:w w:val="54"/>
          <w:position w:val="2"/>
        </w:rPr>
        <w:t>-</w:t>
      </w:r>
      <w:r>
        <w:rPr>
          <w:rFonts w:ascii="Courier New" w:hAnsi="Courier New" w:cs="Courier New" w:eastAsia="Courier New"/>
          <w:sz w:val="37"/>
          <w:szCs w:val="37"/>
          <w:color w:val="666666"/>
          <w:spacing w:val="-8"/>
          <w:w w:val="53"/>
          <w:position w:val="2"/>
        </w:rPr>
        <w:t>-</w:t>
      </w:r>
      <w:r>
        <w:rPr>
          <w:rFonts w:ascii="Courier New" w:hAnsi="Courier New" w:cs="Courier New" w:eastAsia="Courier New"/>
          <w:sz w:val="37"/>
          <w:szCs w:val="37"/>
          <w:color w:val="808080"/>
          <w:spacing w:val="-191"/>
          <w:w w:val="49"/>
          <w:position w:val="2"/>
        </w:rPr>
        <w:t>·</w:t>
      </w:r>
      <w:r>
        <w:rPr>
          <w:rFonts w:ascii="Courier New" w:hAnsi="Courier New" w:cs="Courier New" w:eastAsia="Courier New"/>
          <w:sz w:val="37"/>
          <w:szCs w:val="37"/>
          <w:color w:val="666666"/>
          <w:spacing w:val="-25"/>
          <w:w w:val="53"/>
          <w:position w:val="2"/>
        </w:rPr>
        <w:t>-</w:t>
      </w:r>
      <w:r>
        <w:rPr>
          <w:rFonts w:ascii="Courier New" w:hAnsi="Courier New" w:cs="Courier New" w:eastAsia="Courier New"/>
          <w:sz w:val="37"/>
          <w:szCs w:val="37"/>
          <w:color w:val="808080"/>
          <w:spacing w:val="0"/>
          <w:w w:val="49"/>
          <w:position w:val="2"/>
        </w:rPr>
        <w:t>---</w:t>
      </w:r>
      <w:r>
        <w:rPr>
          <w:rFonts w:ascii="Courier New" w:hAnsi="Courier New" w:cs="Courier New" w:eastAsia="Courier New"/>
          <w:sz w:val="37"/>
          <w:szCs w:val="37"/>
          <w:color w:val="808080"/>
          <w:spacing w:val="-70"/>
          <w:w w:val="49"/>
          <w:position w:val="2"/>
        </w:rPr>
        <w:t>-</w:t>
      </w:r>
      <w:r>
        <w:rPr>
          <w:rFonts w:ascii="Courier New" w:hAnsi="Courier New" w:cs="Courier New" w:eastAsia="Courier New"/>
          <w:sz w:val="37"/>
          <w:szCs w:val="37"/>
          <w:color w:val="666666"/>
          <w:spacing w:val="0"/>
          <w:w w:val="53"/>
          <w:position w:val="2"/>
        </w:rPr>
        <w:t>-----</w:t>
      </w:r>
      <w:r>
        <w:rPr>
          <w:rFonts w:ascii="Courier New" w:hAnsi="Courier New" w:cs="Courier New" w:eastAsia="Courier New"/>
          <w:sz w:val="37"/>
          <w:szCs w:val="37"/>
          <w:color w:val="666666"/>
          <w:spacing w:val="-58"/>
          <w:w w:val="53"/>
          <w:position w:val="2"/>
        </w:rPr>
        <w:t>-</w:t>
      </w:r>
      <w:r>
        <w:rPr>
          <w:rFonts w:ascii="Courier New" w:hAnsi="Courier New" w:cs="Courier New" w:eastAsia="Courier New"/>
          <w:sz w:val="37"/>
          <w:szCs w:val="37"/>
          <w:color w:val="808080"/>
          <w:spacing w:val="0"/>
          <w:w w:val="51"/>
          <w:position w:val="2"/>
        </w:rPr>
        <w:t>-----------</w:t>
      </w:r>
      <w:r>
        <w:rPr>
          <w:rFonts w:ascii="Courier New" w:hAnsi="Courier New" w:cs="Courier New" w:eastAsia="Courier New"/>
          <w:sz w:val="37"/>
          <w:szCs w:val="37"/>
          <w:color w:val="808080"/>
          <w:spacing w:val="-59"/>
          <w:w w:val="51"/>
          <w:position w:val="2"/>
        </w:rPr>
        <w:t>-</w:t>
      </w:r>
      <w:r>
        <w:rPr>
          <w:rFonts w:ascii="Courier New" w:hAnsi="Courier New" w:cs="Courier New" w:eastAsia="Courier New"/>
          <w:sz w:val="37"/>
          <w:szCs w:val="37"/>
          <w:color w:val="A5A5A7"/>
          <w:spacing w:val="-84"/>
          <w:w w:val="96"/>
          <w:position w:val="2"/>
        </w:rPr>
        <w:t>-</w:t>
      </w:r>
      <w:r>
        <w:rPr>
          <w:rFonts w:ascii="Courier New" w:hAnsi="Courier New" w:cs="Courier New" w:eastAsia="Courier New"/>
          <w:sz w:val="37"/>
          <w:szCs w:val="37"/>
          <w:color w:val="B5B8BC"/>
          <w:spacing w:val="-170"/>
          <w:w w:val="50"/>
          <w:position w:val="2"/>
        </w:rPr>
        <w:t>·</w:t>
      </w:r>
      <w:r>
        <w:rPr>
          <w:rFonts w:ascii="Courier New" w:hAnsi="Courier New" w:cs="Courier New" w:eastAsia="Courier New"/>
          <w:sz w:val="37"/>
          <w:szCs w:val="37"/>
          <w:color w:val="808080"/>
          <w:spacing w:val="4"/>
          <w:w w:val="39"/>
          <w:position w:val="2"/>
        </w:rPr>
        <w:t>-</w:t>
      </w:r>
      <w:r>
        <w:rPr>
          <w:rFonts w:ascii="Courier New" w:hAnsi="Courier New" w:cs="Courier New" w:eastAsia="Courier New"/>
          <w:sz w:val="37"/>
          <w:szCs w:val="37"/>
          <w:color w:val="B5B8BC"/>
          <w:spacing w:val="0"/>
          <w:w w:val="50"/>
          <w:position w:val="2"/>
        </w:rPr>
        <w:t>---</w:t>
      </w:r>
      <w:r>
        <w:rPr>
          <w:rFonts w:ascii="Courier New" w:hAnsi="Courier New" w:cs="Courier New" w:eastAsia="Courier New"/>
          <w:sz w:val="37"/>
          <w:szCs w:val="37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240"/>
          <w:cols w:num="2" w:equalWidth="0">
            <w:col w:w="3663" w:space="584"/>
            <w:col w:w="7433"/>
          </w:cols>
        </w:sectPr>
      </w:pPr>
      <w:rPr/>
    </w:p>
    <w:p>
      <w:pPr>
        <w:spacing w:before="5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10" w:lineRule="auto"/>
        <w:ind w:left="702" w:right="-158" w:firstLine="134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2"/>
          <w:szCs w:val="92"/>
          <w:color w:val="262626"/>
          <w:spacing w:val="-356"/>
          <w:w w:val="153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5"/>
          <w:szCs w:val="15"/>
          <w:color w:val="383838"/>
          <w:spacing w:val="5"/>
          <w:w w:val="114"/>
          <w:position w:val="0"/>
        </w:rPr>
        <w:t>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4"/>
          <w:position w:val="0"/>
        </w:rPr>
        <w:t>ZMIR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14"/>
          <w:position w:val="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87"/>
          <w:position w:val="0"/>
        </w:rPr>
        <w:t>BÜYÜKSEHIR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87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8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1" w:lineRule="auto"/>
        <w:ind w:left="599" w:right="489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49.279999pt;margin-top:-3.311268pt;width:47.040001pt;height:43.200001pt;mso-position-horizontal-relative:page;mso-position-vertical-relative:paragraph;z-index:-15591" type="#_x0000_t75">
            <v:imagedata r:id="rId40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-2"/>
          <w:w w:val="100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3"/>
        </w:rPr>
        <w:t>BAŞKANLI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0"/>
          <w:w w:val="104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left="-36" w:right="447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6" w:after="0" w:line="237" w:lineRule="exact"/>
        <w:ind w:left="1341" w:right="571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660" w:bottom="0" w:left="100" w:right="100"/>
          <w:cols w:num="2" w:equalWidth="0">
            <w:col w:w="1731" w:space="1040"/>
            <w:col w:w="8949"/>
          </w:cols>
        </w:sectPr>
      </w:pPr>
      <w:rPr/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100"/>
        </w:sectPr>
      </w:pPr>
      <w:rPr/>
    </w:p>
    <w:p>
      <w:pPr>
        <w:spacing w:before="34" w:after="0" w:line="249" w:lineRule="auto"/>
        <w:ind w:left="246" w:right="93" w:firstLine="-14"/>
        <w:jc w:val="left"/>
        <w:tabs>
          <w:tab w:pos="1480" w:val="left"/>
          <w:tab w:pos="1980" w:val="left"/>
          <w:tab w:pos="3960" w:val="left"/>
          <w:tab w:pos="4780" w:val="left"/>
          <w:tab w:pos="68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10.05.2017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91"/>
        </w:rPr>
        <w:t>!Bildi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4"/>
          <w:w w:val="9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</w:rPr>
        <w:t>im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30</w:t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21:28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tre!: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10.05.2017IK.ayıtNo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2965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80"/>
        </w:rPr>
        <w:t>!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7"/>
          <w:w w:val="79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ldi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9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Alan: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Erca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ÇAM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istiklal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3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5"/>
          <w:w w:val="13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9"/>
        </w:rPr>
        <w:t>Şahi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Tepesi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Alan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MENEMEN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9" w:lineRule="auto"/>
        <w:ind w:left="246" w:right="986"/>
        <w:jc w:val="left"/>
        <w:tabs>
          <w:tab w:pos="1840" w:val="left"/>
          <w:tab w:pos="43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isliklal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</w:rPr>
        <w:t>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97"/>
        </w:rPr>
        <w:t>b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0"/>
          <w:w w:val="11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5"/>
        </w:rPr>
        <w:t>Şa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6"/>
        </w:rPr>
        <w:t>h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82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20"/>
          <w:w w:val="8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Tepesi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Alan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MENEMEN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Çö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195" w:lineRule="exact"/>
        <w:ind w:left="242" w:right="-71"/>
        <w:jc w:val="left"/>
        <w:tabs>
          <w:tab w:pos="2880" w:val="left"/>
          <w:tab w:pos="59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0"/>
          <w:w w:val="89"/>
          <w:position w:val="-4"/>
        </w:rPr>
        <w:t>i</w:t>
      </w:r>
      <w:r>
        <w:rPr>
          <w:rFonts w:ascii="Times New Roman" w:hAnsi="Times New Roman" w:cs="Times New Roman" w:eastAsia="Times New Roman"/>
          <w:sz w:val="21"/>
          <w:szCs w:val="21"/>
          <w:color w:val="262626"/>
          <w:spacing w:val="-5"/>
          <w:w w:val="90"/>
          <w:position w:val="-4"/>
        </w:rPr>
        <w:t>s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142"/>
          <w:position w:val="-4"/>
        </w:rPr>
        <w:t>e:</w:t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4F4F4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2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90"/>
          <w:position w:val="-4"/>
        </w:rPr>
        <w:t>Kullamnı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12"/>
          <w:w w:val="9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1"/>
          <w:position w:val="-4"/>
        </w:rPr>
        <w:t>Şekli.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100"/>
          <w:cols w:num="2" w:equalWidth="0">
            <w:col w:w="7291" w:space="180"/>
            <w:col w:w="4249"/>
          </w:cols>
        </w:sectPr>
      </w:pPr>
      <w:rPr/>
    </w:p>
    <w:p>
      <w:pPr>
        <w:spacing w:before="0" w:after="0" w:line="260" w:lineRule="exact"/>
        <w:ind w:left="2900" w:right="-11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4"/>
          <w:position w:val="2"/>
        </w:rPr>
        <w:t>Betonanne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9"/>
          <w:w w:val="94"/>
          <w:position w:val="2"/>
        </w:rPr>
        <w:t> </w:t>
      </w:r>
      <w:r>
        <w:rPr>
          <w:rFonts w:ascii="Arial" w:hAnsi="Arial" w:cs="Arial" w:eastAsia="Arial"/>
          <w:sz w:val="52"/>
          <w:szCs w:val="52"/>
          <w:color w:val="383838"/>
          <w:spacing w:val="6"/>
          <w:w w:val="40"/>
          <w:position w:val="-2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6"/>
          <w:position w:val="2"/>
        </w:rPr>
        <w:t>Kııgi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87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95"/>
          <w:w w:val="92"/>
          <w:position w:val="2"/>
        </w:rPr>
        <w:t>A</w:t>
      </w:r>
      <w:r>
        <w:rPr>
          <w:rFonts w:ascii="Arial" w:hAnsi="Arial" w:cs="Arial" w:eastAsia="Arial"/>
          <w:sz w:val="52"/>
          <w:szCs w:val="52"/>
          <w:color w:val="262626"/>
          <w:spacing w:val="29"/>
          <w:w w:val="40"/>
          <w:position w:val="-2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  <w:position w:val="2"/>
        </w:rPr>
        <w:t>hşap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4"/>
          <w:w w:val="100"/>
          <w:position w:val="2"/>
        </w:rPr>
        <w:t> </w:t>
      </w:r>
      <w:r>
        <w:rPr>
          <w:rFonts w:ascii="Arial" w:hAnsi="Arial" w:cs="Arial" w:eastAsia="Arial"/>
          <w:sz w:val="52"/>
          <w:szCs w:val="52"/>
          <w:color w:val="CACACA"/>
          <w:spacing w:val="2"/>
          <w:w w:val="37"/>
          <w:position w:val="-21"/>
        </w:rPr>
        <w:t>]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5"/>
          <w:position w:val="2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95"/>
          <w:position w:val="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0"/>
          <w:w w:val="74"/>
          <w:position w:val="2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62626"/>
          <w:spacing w:val="-2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70"/>
          <w:position w:val="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6"/>
          <w:w w:val="70"/>
          <w:position w:val="2"/>
        </w:rPr>
        <w:t> </w:t>
      </w:r>
      <w:r>
        <w:rPr>
          <w:rFonts w:ascii="Arial" w:hAnsi="Arial" w:cs="Arial" w:eastAsia="Arial"/>
          <w:sz w:val="52"/>
          <w:szCs w:val="52"/>
          <w:color w:val="262626"/>
          <w:spacing w:val="-39"/>
          <w:w w:val="51"/>
          <w:position w:val="-2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  <w:position w:val="2"/>
        </w:rPr>
        <w:t>_!?iğe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"/>
          <w:w w:val="93"/>
          <w:position w:val="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CACACA"/>
          <w:spacing w:val="0"/>
          <w:w w:val="69"/>
          <w:position w:val="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7" w:lineRule="exact"/>
        <w:ind w:right="-71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4F4F4F"/>
          <w:spacing w:val="0"/>
          <w:w w:val="233"/>
        </w:rPr>
        <w:t>1------·</w:t>
      </w:r>
      <w:r>
        <w:rPr>
          <w:rFonts w:ascii="Arial" w:hAnsi="Arial" w:cs="Arial" w:eastAsia="Arial"/>
          <w:sz w:val="21"/>
          <w:szCs w:val="21"/>
          <w:color w:val="4F4F4F"/>
          <w:spacing w:val="-38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6B6B6B"/>
          <w:spacing w:val="-53"/>
          <w:w w:val="415"/>
        </w:rPr>
        <w:t>-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37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Arial" w:hAnsi="Arial" w:cs="Arial" w:eastAsia="Arial"/>
          <w:sz w:val="21"/>
          <w:szCs w:val="21"/>
          <w:color w:val="4F4F4F"/>
          <w:spacing w:val="0"/>
          <w:w w:val="307"/>
        </w:rPr>
        <w:t>------------------ı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100"/>
          <w:cols w:num="3" w:equalWidth="0">
            <w:col w:w="5852" w:space="100"/>
            <w:col w:w="1423" w:space="166"/>
            <w:col w:w="4179"/>
          </w:cols>
        </w:sectPr>
      </w:pPr>
      <w:rPr/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46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4" w:lineRule="exact"/>
        <w:ind w:left="412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22:00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tabs>
          <w:tab w:pos="30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w w:val="99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w w:val="98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hibi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4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72"/>
        </w:rPr>
        <w:t>jKi</w:t>
      </w:r>
      <w:r>
        <w:rPr>
          <w:rFonts w:ascii="Arial" w:hAnsi="Arial" w:cs="Arial" w:eastAsia="Arial"/>
          <w:sz w:val="25"/>
          <w:szCs w:val="25"/>
          <w:color w:val="383838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cı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7" w:after="0" w:line="226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Anıiri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Erca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ÇAM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100"/>
          <w:cols w:num="2" w:equalWidth="0">
            <w:col w:w="1307" w:space="558"/>
            <w:col w:w="9855"/>
          </w:cols>
        </w:sectPr>
      </w:pPr>
      <w:rPr/>
    </w:p>
    <w:p>
      <w:pPr>
        <w:spacing w:before="17" w:after="0" w:line="226" w:lineRule="exact"/>
        <w:ind w:left="1865" w:right="-70"/>
        <w:jc w:val="left"/>
        <w:tabs>
          <w:tab w:pos="39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221"/>
          <w:position w:val="-1"/>
        </w:rPr>
        <w:t>I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6"/>
          <w:w w:val="95"/>
          <w:position w:val="-1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87"/>
          <w:position w:val="-1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:29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9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21:37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100"/>
          <w:cols w:num="2" w:equalWidth="0">
            <w:col w:w="5479" w:space="1370"/>
            <w:col w:w="4871"/>
          </w:cols>
        </w:sectPr>
      </w:pPr>
      <w:rPr/>
    </w:p>
    <w:p>
      <w:pPr>
        <w:spacing w:before="3" w:after="0" w:line="240" w:lineRule="auto"/>
        <w:ind w:left="232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5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0" w:lineRule="exact"/>
        <w:ind w:left="25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65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5"/>
        </w:rPr>
        <w:t>AJaç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618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8" w:after="0" w:line="275" w:lineRule="exact"/>
        <w:ind w:right="-20"/>
        <w:jc w:val="left"/>
        <w:tabs>
          <w:tab w:pos="3720" w:val="left"/>
        </w:tabs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383838"/>
          <w:w w:val="150"/>
          <w:position w:val="-1"/>
        </w:rPr>
        <w:t>1--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-40"/>
          <w:w w:val="150"/>
          <w:position w:val="-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0"/>
          <w:w w:val="405"/>
          <w:position w:val="-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0"/>
          <w:w w:val="341"/>
          <w:position w:val="-1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-77"/>
          <w:w w:val="341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0"/>
          <w:w w:val="341"/>
          <w:position w:val="-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6"/>
          <w:w w:val="341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0"/>
          <w:w w:val="341"/>
          <w:position w:val="-1"/>
        </w:rPr>
        <w:t>----</w:t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-174"/>
          <w:w w:val="341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0"/>
          <w:w w:val="341"/>
          <w:position w:val="-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1"/>
          <w:w w:val="341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114"/>
          <w:position w:val="-1"/>
        </w:rPr>
        <w:t>...J.._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14"/>
          <w:w w:val="114"/>
          <w:position w:val="-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14"/>
          <w:w w:val="405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0"/>
          <w:w w:val="405"/>
          <w:emboss/>
          <w:position w:val="-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0"/>
          <w:w w:val="405"/>
          <w:emboss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0"/>
          <w:w w:val="405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0"/>
          <w:w w:val="342"/>
          <w:position w:val="-1"/>
        </w:rPr>
        <w:t>---</w:t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-122"/>
          <w:w w:val="342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0"/>
          <w:w w:val="342"/>
          <w:position w:val="-1"/>
        </w:rPr>
        <w:t>--</w:t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-79"/>
          <w:w w:val="342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0"/>
          <w:w w:val="405"/>
          <w:position w:val="-1"/>
        </w:rPr>
        <w:t>-</w:t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0"/>
          <w:w w:val="335"/>
          <w:position w:val="-1"/>
        </w:rPr>
        <w:t>---</w:t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-100"/>
          <w:w w:val="335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0"/>
          <w:w w:val="335"/>
          <w:position w:val="-1"/>
        </w:rPr>
        <w:t>---</w:t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-100"/>
          <w:w w:val="335"/>
          <w:position w:val="-1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B6B6B"/>
          <w:spacing w:val="0"/>
          <w:w w:val="206"/>
          <w:position w:val="-1"/>
        </w:rPr>
        <w:t>---ı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0" w:after="0" w:line="192" w:lineRule="exact"/>
        <w:ind w:left="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Elektd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43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9"/>
          <w:szCs w:val="19"/>
          <w:color w:val="383838"/>
          <w:spacing w:val="-12"/>
          <w:w w:val="183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9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26" w:lineRule="exact"/>
        <w:ind w:left="2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6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3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0"/>
          <w:position w:val="-1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100"/>
          <w:cols w:num="3" w:equalWidth="0">
            <w:col w:w="753" w:space="1112"/>
            <w:col w:w="1965" w:space="105"/>
            <w:col w:w="7785"/>
          </w:cols>
        </w:sectPr>
      </w:pPr>
      <w:rPr/>
    </w:p>
    <w:p>
      <w:pPr>
        <w:spacing w:before="22" w:after="0" w:line="226" w:lineRule="exact"/>
        <w:ind w:left="1865" w:right="-20"/>
        <w:jc w:val="left"/>
        <w:tabs>
          <w:tab w:pos="39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Sayı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3"/>
          <w:w w:val="101"/>
          <w:position w:val="-1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AFAFAF"/>
          <w:spacing w:val="-4"/>
          <w:w w:val="44"/>
          <w:position w:val="-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63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6"/>
          <w:position w:val="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9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100"/>
        </w:sectPr>
      </w:pPr>
      <w:rPr/>
    </w:p>
    <w:p>
      <w:pPr>
        <w:spacing w:before="0" w:after="0" w:line="229" w:lineRule="exact"/>
        <w:ind w:left="25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78"/>
        </w:rPr>
        <w:t>Yı&gt;r&lt;l•mcı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5"/>
          <w:w w:val="7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3" w:after="0" w:line="226" w:lineRule="exact"/>
        <w:ind w:left="298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167"/>
          <w:position w:val="-1"/>
        </w:rPr>
        <w:t>ii\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-53"/>
          <w:w w:val="167"/>
          <w:position w:val="-1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4F4F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67"/>
          <w:position w:val="-1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8" w:after="0" w:line="249" w:lineRule="auto"/>
        <w:ind w:left="14" w:right="-54" w:firstLine="-1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"/>
          <w:w w:val="100"/>
        </w:rPr>
        <w:t>Ç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98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Sayı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4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4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8"/>
          <w:w w:val="4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100"/>
          <w:cols w:num="4" w:equalWidth="0">
            <w:col w:w="1406" w:space="459"/>
            <w:col w:w="1018" w:space="1071"/>
            <w:col w:w="1025" w:space="1875"/>
            <w:col w:w="486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95" w:right="-74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24"/>
        </w:rPr>
        <w:t>)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24"/>
        </w:rPr>
        <w:t>ayı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2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2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Göıüldüğü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2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8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1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30" w:lineRule="exact"/>
        <w:ind w:left="256" w:right="32" w:firstLine="32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11"/>
        </w:rPr>
        <w:t>öndürme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0"/>
        </w:rPr>
        <w:t>onundaki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0"/>
          <w:w w:val="11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Hasar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2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5" w:lineRule="exact"/>
        <w:ind w:left="2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</w:rPr>
        <w:t>!Yardıma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9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6B6B6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Adı-Soyadı: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100" w:right="4494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göıüldü.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30" w:lineRule="exact"/>
        <w:ind w:left="2088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Söndürınedc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5" w:lineRule="exact"/>
        <w:ind w:left="840" w:right="-20"/>
        <w:jc w:val="left"/>
        <w:tabs>
          <w:tab w:pos="2080" w:val="left"/>
          <w:tab w:pos="3980" w:val="left"/>
          <w:tab w:pos="554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0"/>
          <w:w w:val="78"/>
          <w:position w:val="-4"/>
        </w:rPr>
        <w:t>Su</w:t>
      </w:r>
      <w:r>
        <w:rPr>
          <w:rFonts w:ascii="Times New Roman" w:hAnsi="Times New Roman" w:cs="Times New Roman" w:eastAsia="Times New Roman"/>
          <w:sz w:val="25"/>
          <w:szCs w:val="25"/>
          <w:color w:val="4F4F4F"/>
          <w:spacing w:val="-3"/>
          <w:w w:val="78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2"/>
          <w:position w:val="-4"/>
        </w:rPr>
        <w:t>IKöpük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92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3"/>
        </w:rPr>
        <w:t>I</w:t>
      </w:r>
      <w:r>
        <w:rPr>
          <w:rFonts w:ascii="Arial" w:hAnsi="Arial" w:cs="Arial" w:eastAsia="Arial"/>
          <w:sz w:val="19"/>
          <w:szCs w:val="19"/>
          <w:color w:val="383838"/>
          <w:spacing w:val="2"/>
          <w:w w:val="100"/>
          <w:position w:val="-3"/>
        </w:rPr>
        <w:t>K</w:t>
      </w:r>
      <w:r>
        <w:rPr>
          <w:rFonts w:ascii="Arial" w:hAnsi="Arial" w:cs="Arial" w:eastAsia="Arial"/>
          <w:sz w:val="19"/>
          <w:szCs w:val="19"/>
          <w:color w:val="6B6B6B"/>
          <w:spacing w:val="-5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0"/>
          <w:position w:val="-3"/>
        </w:rPr>
        <w:t>K.T.</w:t>
      </w:r>
      <w:r>
        <w:rPr>
          <w:rFonts w:ascii="Arial" w:hAnsi="Arial" w:cs="Arial" w:eastAsia="Arial"/>
          <w:sz w:val="19"/>
          <w:szCs w:val="19"/>
          <w:color w:val="383838"/>
          <w:spacing w:val="-21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03"/>
          <w:position w:val="-3"/>
        </w:rPr>
        <w:t>Kg.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9" w:lineRule="exact"/>
        <w:ind w:left="3948" w:right="4152"/>
        <w:jc w:val="center"/>
        <w:tabs>
          <w:tab w:pos="55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1"/>
          <w:szCs w:val="31"/>
          <w:color w:val="383838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1"/>
          <w:szCs w:val="31"/>
          <w:color w:val="383838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4F4F4F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09" w:right="559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Yangında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9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gelmemiştir.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4" w:lineRule="auto"/>
        <w:ind w:left="55" w:right="162" w:firstLine="69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çöplerde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raştırma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soıuşturmada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6"/>
        </w:rPr>
        <w:t>sönmemi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13"/>
        </w:rPr>
        <w:t>öpleri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5"/>
          <w:w w:val="11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varıldı.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100" w:right="100"/>
          <w:cols w:num="2" w:equalWidth="0">
            <w:col w:w="1722" w:space="143"/>
            <w:col w:w="9855"/>
          </w:cols>
        </w:sectPr>
      </w:pPr>
      <w:rPr/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100"/>
        </w:sectPr>
      </w:pPr>
      <w:rPr/>
    </w:p>
    <w:p>
      <w:pPr>
        <w:spacing w:before="34" w:after="0" w:line="240" w:lineRule="auto"/>
        <w:ind w:left="2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w w:val="97"/>
        </w:rPr>
        <w:t>Sigorta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0"/>
          <w:w w:val="80"/>
        </w:rPr>
        <w:t>lı</w:t>
      </w:r>
      <w:r>
        <w:rPr>
          <w:rFonts w:ascii="Times New Roman" w:hAnsi="Times New Roman" w:cs="Times New Roman" w:eastAsia="Times New Roman"/>
          <w:sz w:val="20"/>
          <w:szCs w:val="20"/>
          <w:color w:val="262626"/>
          <w:spacing w:val="22"/>
          <w:w w:val="8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3" w:after="0" w:line="240" w:lineRule="auto"/>
        <w:ind w:left="2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w w:val="81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82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8" w:after="0" w:line="240" w:lineRule="auto"/>
        <w:ind w:left="256" w:right="-75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182" w:lineRule="exact"/>
        <w:ind w:left="280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0.973145pt;margin-top:6.732248pt;width:6.58858pt;height:12pt;mso-position-horizontal-relative:page;mso-position-vertical-relative:paragraph;z-index:-15588" type="#_x0000_t202" filled="f" stroked="f">
            <v:textbox inset="0,0,0,0">
              <w:txbxContent>
                <w:p>
                  <w:pPr>
                    <w:spacing w:before="0" w:after="0" w:line="240" w:lineRule="exact"/>
                    <w:ind w:right="-76"/>
                    <w:jc w:val="left"/>
                    <w:rPr>
                      <w:rFonts w:ascii="Arial" w:hAnsi="Arial" w:cs="Arial" w:eastAsia="Arial"/>
                      <w:sz w:val="24"/>
                      <w:szCs w:val="24"/>
                    </w:rPr>
                  </w:pPr>
                  <w:rPr/>
                  <w:r>
                    <w:rPr>
                      <w:rFonts w:ascii="Arial" w:hAnsi="Arial" w:cs="Arial" w:eastAsia="Arial"/>
                      <w:sz w:val="24"/>
                      <w:szCs w:val="24"/>
                      <w:color w:val="6B6B6B"/>
                      <w:spacing w:val="-147"/>
                      <w:w w:val="196"/>
                    </w:rPr>
                    <w:t>-</w:t>
                  </w:r>
                  <w:r>
                    <w:rPr>
                      <w:rFonts w:ascii="Arial" w:hAnsi="Arial" w:cs="Arial" w:eastAsia="Arial"/>
                      <w:sz w:val="24"/>
                      <w:szCs w:val="2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81"/>
          <w:position w:val="-4"/>
        </w:rPr>
        <w:t>L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4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91" w:lineRule="exact"/>
        <w:ind w:left="26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2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78"/>
          <w:w w:val="91"/>
          <w:position w:val="-2"/>
        </w:rPr>
        <w:t>k</w:t>
      </w:r>
      <w:r>
        <w:rPr>
          <w:rFonts w:ascii="Arial" w:hAnsi="Arial" w:cs="Arial" w:eastAsia="Arial"/>
          <w:sz w:val="24"/>
          <w:szCs w:val="24"/>
          <w:color w:val="AFAFAF"/>
          <w:spacing w:val="10"/>
          <w:w w:val="91"/>
          <w:position w:val="9"/>
        </w:rPr>
        <w:t>"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2"/>
        </w:rPr>
        <w:t>ibi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1"/>
          <w:position w:val="-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20"/>
          <w:w w:val="91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2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right="-20"/>
        <w:jc w:val="left"/>
        <w:tabs>
          <w:tab w:pos="41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</w:rPr>
        <w:t>!Şirketi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15"/>
          <w:w w:val="9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6" w:lineRule="exact"/>
        <w:ind w:right="-20"/>
        <w:jc w:val="left"/>
        <w:tabs>
          <w:tab w:pos="860" w:val="left"/>
          <w:tab w:pos="34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trarih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10.05.2017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9"/>
          <w:position w:val="-1"/>
        </w:rPr>
        <w:t>!Saati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8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22:13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100"/>
          <w:cols w:num="2" w:equalWidth="0">
            <w:col w:w="1724" w:space="141"/>
            <w:col w:w="9855"/>
          </w:cols>
        </w:sectPr>
      </w:pPr>
      <w:rPr/>
    </w:p>
    <w:p>
      <w:pPr>
        <w:spacing w:before="13" w:after="0" w:line="226" w:lineRule="exact"/>
        <w:ind w:left="351" w:right="-70"/>
        <w:jc w:val="left"/>
        <w:tabs>
          <w:tab w:pos="1020" w:val="left"/>
          <w:tab w:pos="32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Öl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YaralımDE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EKiP:</w:t>
        <w:tab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Meneme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Gıub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"/>
        </w:rPr>
        <w:t>3.Posta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97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w w:val="98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100"/>
          <w:cols w:num="2" w:equalWidth="0">
            <w:col w:w="5266" w:space="3059"/>
            <w:col w:w="3395"/>
          </w:cols>
        </w:sectPr>
      </w:pPr>
      <w:rPr/>
    </w:p>
    <w:p>
      <w:pPr>
        <w:spacing w:before="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1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261"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itfaiy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ci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74" w:lineRule="exact"/>
        <w:ind w:left="275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13"/>
        </w:rPr>
        <w:t>Halk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39" w:after="0" w:line="183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-4"/>
        </w:rPr>
        <w:t>Amiri: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781" w:lineRule="exact"/>
        <w:ind w:left="522" w:right="-171"/>
        <w:jc w:val="left"/>
        <w:rPr>
          <w:rFonts w:ascii="Arial" w:hAnsi="Arial" w:cs="Arial" w:eastAsia="Arial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A0A1A3"/>
          <w:spacing w:val="0"/>
          <w:w w:val="100"/>
          <w:position w:val="-3"/>
        </w:rPr>
        <w:t>u</w:t>
      </w:r>
      <w:r>
        <w:rPr>
          <w:rFonts w:ascii="Times New Roman" w:hAnsi="Times New Roman" w:cs="Times New Roman" w:eastAsia="Times New Roman"/>
          <w:sz w:val="26"/>
          <w:szCs w:val="26"/>
          <w:color w:val="A0A1A3"/>
          <w:spacing w:val="5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E8E91"/>
          <w:spacing w:val="0"/>
          <w:w w:val="100"/>
          <w:position w:val="-3"/>
        </w:rPr>
        <w:t>et</w:t>
      </w:r>
      <w:r>
        <w:rPr>
          <w:rFonts w:ascii="Times New Roman" w:hAnsi="Times New Roman" w:cs="Times New Roman" w:eastAsia="Times New Roman"/>
          <w:sz w:val="26"/>
          <w:szCs w:val="26"/>
          <w:color w:val="8E8E91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8E8E91"/>
          <w:spacing w:val="5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87"/>
          <w:szCs w:val="87"/>
          <w:color w:val="525787"/>
          <w:spacing w:val="32"/>
          <w:w w:val="100"/>
          <w:i/>
          <w:position w:val="-3"/>
        </w:rPr>
        <w:t>t</w:t>
      </w:r>
      <w:r>
        <w:rPr>
          <w:rFonts w:ascii="Arial" w:hAnsi="Arial" w:cs="Arial" w:eastAsia="Arial"/>
          <w:sz w:val="29"/>
          <w:szCs w:val="29"/>
          <w:color w:val="A0A1A3"/>
          <w:spacing w:val="0"/>
          <w:w w:val="100"/>
          <w:position w:val="-3"/>
        </w:rPr>
        <w:t>ALTA.r'l</w:t>
      </w:r>
      <w:r>
        <w:rPr>
          <w:rFonts w:ascii="Arial" w:hAnsi="Arial" w:cs="Arial" w:eastAsia="Arial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44" w:lineRule="exact"/>
        <w:ind w:left="530" w:right="82"/>
        <w:jc w:val="center"/>
        <w:tabs>
          <w:tab w:pos="106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8E8E91"/>
          <w:spacing w:val="0"/>
          <w:w w:val="100"/>
          <w:position w:val="1"/>
        </w:rPr>
        <w:t>'r</w:t>
      </w:r>
      <w:r>
        <w:rPr>
          <w:rFonts w:ascii="Arial" w:hAnsi="Arial" w:cs="Arial" w:eastAsia="Arial"/>
          <w:sz w:val="20"/>
          <w:szCs w:val="20"/>
          <w:color w:val="8E8E91"/>
          <w:spacing w:val="-40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8E8E9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0"/>
          <w:szCs w:val="20"/>
          <w:color w:val="8E8E91"/>
          <w:spacing w:val="0"/>
          <w:w w:val="100"/>
          <w:position w:val="1"/>
        </w:rPr>
      </w:r>
      <w:r>
        <w:rPr>
          <w:rFonts w:ascii="Arial" w:hAnsi="Arial" w:cs="Arial" w:eastAsia="Arial"/>
          <w:sz w:val="14"/>
          <w:szCs w:val="14"/>
          <w:color w:val="6B6B6B"/>
          <w:spacing w:val="0"/>
          <w:w w:val="51"/>
          <w:position w:val="1"/>
        </w:rPr>
        <w:t>1</w:t>
      </w:r>
      <w:r>
        <w:rPr>
          <w:rFonts w:ascii="Arial" w:hAnsi="Arial" w:cs="Arial" w:eastAsia="Arial"/>
          <w:sz w:val="14"/>
          <w:szCs w:val="14"/>
          <w:color w:val="6B6B6B"/>
          <w:spacing w:val="0"/>
          <w:w w:val="51"/>
          <w:position w:val="1"/>
        </w:rPr>
        <w:t>  </w:t>
      </w:r>
      <w:r>
        <w:rPr>
          <w:rFonts w:ascii="Arial" w:hAnsi="Arial" w:cs="Arial" w:eastAsia="Arial"/>
          <w:sz w:val="14"/>
          <w:szCs w:val="14"/>
          <w:color w:val="6B6B6B"/>
          <w:spacing w:val="10"/>
          <w:w w:val="51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8E8E91"/>
          <w:spacing w:val="0"/>
          <w:w w:val="100"/>
          <w:position w:val="1"/>
        </w:rPr>
        <w:t>ııze</w:t>
      </w:r>
      <w:r>
        <w:rPr>
          <w:rFonts w:ascii="Arial" w:hAnsi="Arial" w:cs="Arial" w:eastAsia="Arial"/>
          <w:sz w:val="20"/>
          <w:szCs w:val="20"/>
          <w:color w:val="8E8E91"/>
          <w:spacing w:val="0"/>
          <w:w w:val="100"/>
          <w:position w:val="1"/>
        </w:rPr>
        <w:t>y</w:t>
      </w:r>
      <w:r>
        <w:rPr>
          <w:rFonts w:ascii="Arial" w:hAnsi="Arial" w:cs="Arial" w:eastAsia="Arial"/>
          <w:sz w:val="20"/>
          <w:szCs w:val="20"/>
          <w:color w:val="8E8E91"/>
          <w:spacing w:val="-11"/>
          <w:w w:val="100"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96"/>
          <w:position w:val="1"/>
        </w:rPr>
        <w:t>Bölge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30" w:lineRule="exact"/>
        <w:ind w:left="329" w:right="67"/>
        <w:jc w:val="center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5"/>
          <w:szCs w:val="15"/>
          <w:color w:val="AFAFAF"/>
          <w:spacing w:val="0"/>
          <w:w w:val="100"/>
        </w:rPr>
        <w:t>..,</w:t>
      </w:r>
      <w:r>
        <w:rPr>
          <w:rFonts w:ascii="Arial" w:hAnsi="Arial" w:cs="Arial" w:eastAsia="Arial"/>
          <w:sz w:val="15"/>
          <w:szCs w:val="15"/>
          <w:color w:val="AFAFAF"/>
          <w:spacing w:val="0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AFAFAF"/>
          <w:spacing w:val="28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8E8E91"/>
          <w:spacing w:val="0"/>
          <w:w w:val="215"/>
        </w:rPr>
        <w:t>ı</w:t>
      </w:r>
      <w:r>
        <w:rPr>
          <w:rFonts w:ascii="Arial" w:hAnsi="Arial" w:cs="Arial" w:eastAsia="Arial"/>
          <w:sz w:val="15"/>
          <w:szCs w:val="15"/>
          <w:color w:val="8E8E91"/>
          <w:spacing w:val="1"/>
          <w:w w:val="215"/>
        </w:rPr>
        <w:t> </w:t>
      </w:r>
      <w:r>
        <w:rPr>
          <w:rFonts w:ascii="Arial" w:hAnsi="Arial" w:cs="Arial" w:eastAsia="Arial"/>
          <w:sz w:val="15"/>
          <w:szCs w:val="15"/>
          <w:color w:val="A0A1A3"/>
          <w:spacing w:val="0"/>
          <w:w w:val="59"/>
        </w:rPr>
        <w:t>,</w:t>
      </w:r>
      <w:r>
        <w:rPr>
          <w:rFonts w:ascii="Arial" w:hAnsi="Arial" w:cs="Arial" w:eastAsia="Arial"/>
          <w:sz w:val="15"/>
          <w:szCs w:val="15"/>
          <w:color w:val="A0A1A3"/>
          <w:spacing w:val="0"/>
          <w:w w:val="59"/>
        </w:rPr>
        <w:t> </w:t>
      </w:r>
      <w:r>
        <w:rPr>
          <w:rFonts w:ascii="Arial" w:hAnsi="Arial" w:cs="Arial" w:eastAsia="Arial"/>
          <w:sz w:val="15"/>
          <w:szCs w:val="15"/>
          <w:color w:val="A0A1A3"/>
          <w:spacing w:val="8"/>
          <w:w w:val="59"/>
        </w:rPr>
        <w:t> </w:t>
      </w:r>
      <w:r>
        <w:rPr>
          <w:rFonts w:ascii="Arial" w:hAnsi="Arial" w:cs="Arial" w:eastAsia="Arial"/>
          <w:sz w:val="17"/>
          <w:szCs w:val="17"/>
          <w:color w:val="A0A1A3"/>
          <w:spacing w:val="0"/>
          <w:w w:val="100"/>
        </w:rPr>
        <w:t>.</w:t>
      </w:r>
      <w:r>
        <w:rPr>
          <w:rFonts w:ascii="Arial" w:hAnsi="Arial" w:cs="Arial" w:eastAsia="Arial"/>
          <w:sz w:val="17"/>
          <w:szCs w:val="17"/>
          <w:color w:val="A0A1A3"/>
          <w:spacing w:val="24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A0A1A3"/>
          <w:spacing w:val="0"/>
          <w:w w:val="126"/>
        </w:rPr>
        <w:t>J</w:t>
      </w:r>
      <w:r>
        <w:rPr>
          <w:rFonts w:ascii="Arial" w:hAnsi="Arial" w:cs="Arial" w:eastAsia="Arial"/>
          <w:sz w:val="17"/>
          <w:szCs w:val="17"/>
          <w:color w:val="A0A1A3"/>
          <w:spacing w:val="-16"/>
          <w:w w:val="126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0A1A3"/>
          <w:spacing w:val="0"/>
          <w:w w:val="100"/>
        </w:rPr>
        <w:t>(,ru</w:t>
      </w:r>
      <w:r>
        <w:rPr>
          <w:rFonts w:ascii="Times New Roman" w:hAnsi="Times New Roman" w:cs="Times New Roman" w:eastAsia="Times New Roman"/>
          <w:sz w:val="22"/>
          <w:szCs w:val="22"/>
          <w:color w:val="A0A1A3"/>
          <w:spacing w:val="0"/>
          <w:w w:val="100"/>
        </w:rPr>
        <w:t>·</w:t>
      </w:r>
      <w:r>
        <w:rPr>
          <w:rFonts w:ascii="Times New Roman" w:hAnsi="Times New Roman" w:cs="Times New Roman" w:eastAsia="Times New Roman"/>
          <w:sz w:val="22"/>
          <w:szCs w:val="22"/>
          <w:color w:val="A0A1A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0A1A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22"/>
          <w:szCs w:val="22"/>
          <w:color w:val="A0A1A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A0A1A3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8E8E91"/>
          <w:spacing w:val="-18"/>
          <w:w w:val="100"/>
        </w:rPr>
        <w:t>,</w:t>
      </w:r>
      <w:r>
        <w:rPr>
          <w:rFonts w:ascii="Times New Roman" w:hAnsi="Times New Roman" w:cs="Times New Roman" w:eastAsia="Times New Roman"/>
          <w:sz w:val="22"/>
          <w:szCs w:val="22"/>
          <w:color w:val="AFAFA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2"/>
          <w:szCs w:val="22"/>
          <w:color w:val="AFAFA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A0A1A3"/>
          <w:spacing w:val="0"/>
          <w:w w:val="76"/>
        </w:rPr>
        <w:t>ıırl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123" w:right="-20"/>
        <w:jc w:val="left"/>
        <w:rPr>
          <w:rFonts w:ascii="Times New Roman" w:hAnsi="Times New Roman" w:cs="Times New Roman" w:eastAsia="Times New Roman"/>
          <w:sz w:val="76"/>
          <w:szCs w:val="76"/>
        </w:rPr>
      </w:pPr>
      <w:rPr/>
      <w:r>
        <w:rPr>
          <w:rFonts w:ascii="Times New Roman" w:hAnsi="Times New Roman" w:cs="Times New Roman" w:eastAsia="Times New Roman"/>
          <w:sz w:val="76"/>
          <w:szCs w:val="76"/>
          <w:color w:val="313A87"/>
          <w:spacing w:val="0"/>
          <w:w w:val="79"/>
          <w:i/>
        </w:rPr>
        <w:t>c;;zi</w:t>
      </w:r>
      <w:r>
        <w:rPr>
          <w:rFonts w:ascii="Times New Roman" w:hAnsi="Times New Roman" w:cs="Times New Roman" w:eastAsia="Times New Roman"/>
          <w:sz w:val="76"/>
          <w:szCs w:val="76"/>
          <w:color w:val="000000"/>
          <w:spacing w:val="0"/>
          <w:w w:val="100"/>
        </w:rPr>
      </w:r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72" w:lineRule="exact"/>
        <w:ind w:left="5"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8E8E91"/>
          <w:spacing w:val="2"/>
          <w:w w:val="51"/>
          <w:position w:val="-4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106"/>
          <w:position w:val="-4"/>
        </w:rPr>
        <w:t>t-\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107"/>
          <w:position w:val="-4"/>
        </w:rPr>
        <w:t>..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1"/>
          <w:w w:val="107"/>
          <w:position w:val="-4"/>
        </w:rPr>
        <w:t>K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0"/>
          <w:w w:val="106"/>
          <w:position w:val="-4"/>
        </w:rPr>
        <w:t>;rim</w:t>
      </w:r>
      <w:r>
        <w:rPr>
          <w:rFonts w:ascii="Times New Roman" w:hAnsi="Times New Roman" w:cs="Times New Roman" w:eastAsia="Times New Roman"/>
          <w:sz w:val="26"/>
          <w:szCs w:val="26"/>
          <w:color w:val="4F4F4F"/>
          <w:spacing w:val="-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3"/>
          <w:w w:val="103"/>
          <w:b/>
          <w:bCs/>
          <w:position w:val="-4"/>
        </w:rPr>
        <w:t>K</w:t>
      </w:r>
      <w:r>
        <w:rPr>
          <w:rFonts w:ascii="Times New Roman" w:hAnsi="Times New Roman" w:cs="Times New Roman" w:eastAsia="Times New Roman"/>
          <w:sz w:val="28"/>
          <w:szCs w:val="28"/>
          <w:color w:val="383838"/>
          <w:spacing w:val="0"/>
          <w:w w:val="103"/>
          <w:b/>
          <w:bCs/>
          <w:position w:val="-4"/>
        </w:rPr>
        <w:t>ÖSE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34" w:after="0" w:line="240" w:lineRule="auto"/>
        <w:ind w:left="47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9" w:lineRule="exact"/>
        <w:ind w:left="240" w:right="599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shape style="position:absolute;margin-left:380.160004pt;margin-top:4.672241pt;width:177.600006pt;height:112.32pt;mso-position-horizontal-relative:page;mso-position-vertical-relative:paragraph;z-index:-15590" type="#_x0000_t75">
            <v:imagedata r:id="rId41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7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83838"/>
          <w:spacing w:val="0"/>
          <w:w w:val="100"/>
        </w:rPr>
        <w:t>M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18" w:lineRule="exact"/>
        <w:ind w:left="402" w:right="626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8"/>
        </w:rPr>
        <w:t>itf.Eri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00" w:right="100"/>
          <w:cols w:num="3" w:equalWidth="0">
            <w:col w:w="907" w:space="1119"/>
            <w:col w:w="2319" w:space="140"/>
            <w:col w:w="7235"/>
          </w:cols>
        </w:sectPr>
      </w:pPr>
      <w:rPr/>
    </w:p>
    <w:p>
      <w:pPr>
        <w:spacing w:before="0" w:after="0" w:line="314" w:lineRule="exact"/>
        <w:ind w:left="2007" w:right="-20"/>
        <w:jc w:val="left"/>
        <w:tabs>
          <w:tab w:pos="4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15.307177pt;margin-top:40.701519pt;width:565.060299pt;height:774.836764pt;mso-position-horizontal-relative:page;mso-position-vertical-relative:page;z-index:-15589" coordorigin="306,814" coordsize="11301,15497">
            <v:group style="position:absolute;left:318;top:835;width:11240;height:2" coordorigin="318,835" coordsize="11240,2">
              <v:shape style="position:absolute;left:318;top:835;width:11240;height:2" coordorigin="318,835" coordsize="11240,0" path="m318,835l11558,835e" filled="f" stroked="t" strokeweight=".711962pt" strokecolor="#646464">
                <v:path arrowok="t"/>
              </v:shape>
            </v:group>
            <v:group style="position:absolute;left:313;top:2172;width:11249;height:2" coordorigin="313,2172" coordsize="11249,2">
              <v:shape style="position:absolute;left:313;top:2172;width:11249;height:2" coordorigin="313,2172" coordsize="11249,0" path="m313,2172l11562,2172e" filled="f" stroked="t" strokeweight=".711962pt" strokecolor="#606060">
                <v:path arrowok="t"/>
              </v:shape>
            </v:group>
            <v:group style="position:absolute;left:339;top:821;width:2;height:15478" coordorigin="339,821" coordsize="2,15478">
              <v:shape style="position:absolute;left:339;top:821;width:2;height:15478" coordorigin="339,821" coordsize="0,15478" path="m339,16299l339,821e" filled="f" stroked="t" strokeweight=".711962pt" strokecolor="#5B5B5B">
                <v:path arrowok="t"/>
              </v:shape>
            </v:group>
            <v:group style="position:absolute;left:1953;top:826;width:2;height:1356" coordorigin="1953,826" coordsize="2,1356">
              <v:shape style="position:absolute;left:1953;top:826;width:2;height:1356" coordorigin="1953,826" coordsize="0,1356" path="m1953,2182l1953,826e" filled="f" stroked="t" strokeweight=".711962pt" strokecolor="#878787">
                <v:path arrowok="t"/>
              </v:shape>
            </v:group>
            <v:group style="position:absolute;left:8235;top:826;width:2;height:1351" coordorigin="8235,826" coordsize="2,1351">
              <v:shape style="position:absolute;left:8235;top:826;width:2;height:1351" coordorigin="8235,826" coordsize="0,1351" path="m8235,2177l8235,826e" filled="f" stroked="t" strokeweight=".711962pt" strokecolor="#545454">
                <v:path arrowok="t"/>
              </v:shape>
            </v:group>
            <v:group style="position:absolute;left:11562;top:821;width:2;height:15468" coordorigin="11562,821" coordsize="2,15468">
              <v:shape style="position:absolute;left:11562;top:821;width:2;height:15468" coordorigin="11562,821" coordsize="0,15468" path="m11562,16289l11562,821e" filled="f" stroked="t" strokeweight=".711962pt" strokecolor="#606060">
                <v:path arrowok="t"/>
              </v:shape>
            </v:group>
            <v:group style="position:absolute;left:323;top:2411;width:11240;height:2" coordorigin="323,2411" coordsize="11240,2">
              <v:shape style="position:absolute;left:323;top:2411;width:11240;height:2" coordorigin="323,2411" coordsize="11240,0" path="m323,2411l11562,2411e" filled="f" stroked="t" strokeweight=".711962pt" strokecolor="#5B5B5B">
                <v:path arrowok="t"/>
              </v:shape>
            </v:group>
            <v:group style="position:absolute;left:323;top:2650;width:11240;height:2" coordorigin="323,2650" coordsize="11240,2">
              <v:shape style="position:absolute;left:323;top:2650;width:11240;height:2" coordorigin="323,2650" coordsize="11240,0" path="m323,2650l11562,2650e" filled="f" stroked="t" strokeweight=".711962pt" strokecolor="#606060">
                <v:path arrowok="t"/>
              </v:shape>
            </v:group>
            <v:group style="position:absolute;left:318;top:2891;width:11249;height:2" coordorigin="318,2891" coordsize="11249,2">
              <v:shape style="position:absolute;left:318;top:2891;width:11249;height:2" coordorigin="318,2891" coordsize="11249,0" path="m318,2891l11567,2891e" filled="f" stroked="t" strokeweight=".711962pt" strokecolor="#5B5B5B">
                <v:path arrowok="t"/>
              </v:shape>
            </v:group>
            <v:group style="position:absolute;left:318;top:3127;width:11249;height:2" coordorigin="318,3127" coordsize="11249,2">
              <v:shape style="position:absolute;left:318;top:3127;width:11249;height:2" coordorigin="318,3127" coordsize="11249,0" path="m318,3127l11567,3127e" filled="f" stroked="t" strokeweight=".711962pt" strokecolor="#747474">
                <v:path arrowok="t"/>
              </v:shape>
            </v:group>
            <v:group style="position:absolute;left:318;top:3371;width:11249;height:2" coordorigin="318,3371" coordsize="11249,2">
              <v:shape style="position:absolute;left:318;top:3371;width:11249;height:2" coordorigin="318,3371" coordsize="11249,0" path="m318,3371l11567,3371e" filled="f" stroked="t" strokeweight=".711962pt" strokecolor="#5B5B5B">
                <v:path arrowok="t"/>
              </v:shape>
            </v:group>
            <v:group style="position:absolute;left:1462;top:11276;width:2;height:5022" coordorigin="1462,11276" coordsize="2,5022">
              <v:shape style="position:absolute;left:1462;top:11276;width:2;height:5022" coordorigin="1462,11276" coordsize="0,5022" path="m1462,16299l1462,11276e" filled="f" stroked="t" strokeweight=".711962pt" strokecolor="#545454">
                <v:path arrowok="t"/>
              </v:shape>
            </v:group>
            <v:group style="position:absolute;left:1967;top:4101;width:2;height:12198" coordorigin="1967,4101" coordsize="2,12198">
              <v:shape style="position:absolute;left:1967;top:4101;width:2;height:12198" coordorigin="1967,4101" coordsize="0,12198" path="m1967,16299l1967,4101e" filled="f" stroked="t" strokeweight=".711962pt" strokecolor="#606060">
                <v:path arrowok="t"/>
              </v:shape>
            </v:group>
            <v:group style="position:absolute;left:2981;top:3366;width:2;height:745" coordorigin="2981,3366" coordsize="2,745">
              <v:shape style="position:absolute;left:2981;top:3366;width:2;height:745" coordorigin="2981,3366" coordsize="0,745" path="m2981,4111l2981,3366e" filled="f" stroked="t" strokeweight=".949282pt" strokecolor="#575757">
                <v:path arrowok="t"/>
              </v:shape>
            </v:group>
            <v:group style="position:absolute;left:6075;top:3361;width:2;height:754" coordorigin="6075,3361" coordsize="2,754">
              <v:shape style="position:absolute;left:6075;top:3361;width:2;height:754" coordorigin="6075,3361" coordsize="0,754" path="m6075,4115l6075,3361e" filled="f" stroked="t" strokeweight=".949282pt" strokecolor="#575757">
                <v:path arrowok="t"/>
              </v:shape>
            </v:group>
            <v:group style="position:absolute;left:318;top:4101;width:11254;height:2" coordorigin="318,4101" coordsize="11254,2">
              <v:shape style="position:absolute;left:318;top:4101;width:11254;height:2" coordorigin="318,4101" coordsize="11254,0" path="m318,4101l11572,4101e" filled="f" stroked="t" strokeweight=".711962pt" strokecolor="#545454">
                <v:path arrowok="t"/>
              </v:shape>
            </v:group>
            <v:group style="position:absolute;left:4044;top:4617;width:2;height:2177" coordorigin="4044,4617" coordsize="2,2177">
              <v:shape style="position:absolute;left:4044;top:4617;width:2;height:2177" coordorigin="4044,4617" coordsize="0,2177" path="m4044,6794l4044,4617e" filled="f" stroked="t" strokeweight=".711962pt" strokecolor="#5B5B5B">
                <v:path arrowok="t"/>
              </v:shape>
            </v:group>
            <v:group style="position:absolute;left:318;top:4378;width:11249;height:2" coordorigin="318,4378" coordsize="11249,2">
              <v:shape style="position:absolute;left:318;top:4378;width:11249;height:2" coordorigin="318,4378" coordsize="11249,0" path="m318,4378l11567,4378e" filled="f" stroked="t" strokeweight=".711962pt" strokecolor="#5B5B5B">
                <v:path arrowok="t"/>
              </v:shape>
            </v:group>
            <v:group style="position:absolute;left:1946;top:4621;width:9621;height:2" coordorigin="1946,4621" coordsize="9621,2">
              <v:shape style="position:absolute;left:1946;top:4621;width:9621;height:2" coordorigin="1946,4621" coordsize="9621,0" path="m1946,4621l11567,4621e" filled="f" stroked="t" strokeweight=".711962pt" strokecolor="#5B5B5B">
                <v:path arrowok="t"/>
              </v:shape>
            </v:group>
            <v:group style="position:absolute;left:4039;top:5345;width:7533;height:2" coordorigin="4039,5345" coordsize="7533,2">
              <v:shape style="position:absolute;left:4039;top:5345;width:7533;height:2" coordorigin="4039,5345" coordsize="7533,0" path="m4039,5345l11572,5345e" filled="f" stroked="t" strokeweight=".711962pt" strokecolor="#747474">
                <v:path arrowok="t"/>
              </v:shape>
            </v:group>
            <v:group style="position:absolute;left:4039;top:5586;width:7533;height:2" coordorigin="4039,5586" coordsize="7533,2">
              <v:shape style="position:absolute;left:4039;top:5586;width:7533;height:2" coordorigin="4039,5586" coordsize="7533,0" path="m4039,5586l11572,5586e" filled="f" stroked="t" strokeweight=".711962pt" strokecolor="#5B5B5B">
                <v:path arrowok="t"/>
              </v:shape>
            </v:group>
            <v:group style="position:absolute;left:1946;top:5827;width:9630;height:2" coordorigin="1946,5827" coordsize="9630,2">
              <v:shape style="position:absolute;left:1946;top:5827;width:9630;height:2" coordorigin="1946,5827" coordsize="9630,0" path="m1946,5827l11576,5827e" filled="f" stroked="t" strokeweight=".711962pt" strokecolor="#5B5B5B">
                <v:path arrowok="t"/>
              </v:shape>
            </v:group>
            <v:group style="position:absolute;left:323;top:6068;width:11249;height:2" coordorigin="323,6068" coordsize="11249,2">
              <v:shape style="position:absolute;left:323;top:6068;width:11249;height:2" coordorigin="323,6068" coordsize="11249,0" path="m323,6068l11572,6068e" filled="f" stroked="t" strokeweight=".711962pt" strokecolor="#5B5B5B">
                <v:path arrowok="t"/>
              </v:shape>
            </v:group>
            <v:group style="position:absolute;left:1951;top:6536;width:9621;height:2" coordorigin="1951,6536" coordsize="9621,2">
              <v:shape style="position:absolute;left:1951;top:6536;width:9621;height:2" coordorigin="1951,6536" coordsize="9621,0" path="m1951,6536l11572,6536e" filled="f" stroked="t" strokeweight=".711962pt" strokecolor="#606060">
                <v:path arrowok="t"/>
              </v:shape>
            </v:group>
            <v:group style="position:absolute;left:6932;top:6058;width:2;height:726" coordorigin="6932,6058" coordsize="2,726">
              <v:shape style="position:absolute;left:6932;top:6058;width:2;height:726" coordorigin="6932,6058" coordsize="0,726" path="m6932,6784l6932,6058e" filled="f" stroked="t" strokeweight=".949282pt" strokecolor="#575757">
                <v:path arrowok="t"/>
              </v:shape>
            </v:group>
            <v:group style="position:absolute;left:1951;top:6779;width:9626;height:2" coordorigin="1951,6779" coordsize="9626,2">
              <v:shape style="position:absolute;left:1951;top:6779;width:9626;height:2" coordorigin="1951,6779" coordsize="9626,0" path="m1951,6779l11576,6779e" filled="f" stroked="t" strokeweight=".711962pt" strokecolor="#5B5B5B">
                <v:path arrowok="t"/>
              </v:shape>
            </v:group>
            <v:group style="position:absolute;left:323;top:7023;width:11254;height:2" coordorigin="323,7023" coordsize="11254,2">
              <v:shape style="position:absolute;left:323;top:7023;width:11254;height:2" coordorigin="323,7023" coordsize="11254,0" path="m323,7023l11576,7023e" filled="f" stroked="t" strokeweight=".711962pt" strokecolor="#5B5B5B">
                <v:path arrowok="t"/>
              </v:shape>
            </v:group>
            <v:group style="position:absolute;left:323;top:7491;width:11249;height:2" coordorigin="323,7491" coordsize="11249,2">
              <v:shape style="position:absolute;left:323;top:7491;width:11249;height:2" coordorigin="323,7491" coordsize="11249,0" path="m323,7491l11572,7491e" filled="f" stroked="t" strokeweight=".711962pt" strokecolor="#606060">
                <v:path arrowok="t"/>
              </v:shape>
            </v:group>
            <v:group style="position:absolute;left:4046;top:7491;width:2;height:735" coordorigin="4046,7491" coordsize="2,735">
              <v:shape style="position:absolute;left:4046;top:7491;width:2;height:735" coordorigin="4046,7491" coordsize="0,735" path="m4046,8226l4046,7491e" filled="f" stroked="t" strokeweight=".949282pt" strokecolor="#606060">
                <v:path arrowok="t"/>
              </v:shape>
            </v:group>
            <v:group style="position:absolute;left:4039;top:7729;width:7542;height:2" coordorigin="4039,7729" coordsize="7542,2">
              <v:shape style="position:absolute;left:4039;top:7729;width:7542;height:2" coordorigin="4039,7729" coordsize="7542,0" path="m4039,7729l11581,7729e" filled="f" stroked="t" strokeweight=".711962pt" strokecolor="#606060">
                <v:path arrowok="t"/>
              </v:shape>
            </v:group>
            <v:group style="position:absolute;left:4039;top:7973;width:7537;height:2" coordorigin="4039,7973" coordsize="7537,2">
              <v:shape style="position:absolute;left:4039;top:7973;width:7537;height:2" coordorigin="4039,7973" coordsize="7537,0" path="m4039,7973l11576,7973e" filled="f" stroked="t" strokeweight=".711962pt" strokecolor="#5B5B5B">
                <v:path arrowok="t"/>
              </v:shape>
            </v:group>
            <v:group style="position:absolute;left:323;top:8216;width:11254;height:2" coordorigin="323,8216" coordsize="11254,2">
              <v:shape style="position:absolute;left:323;top:8216;width:11254;height:2" coordorigin="323,8216" coordsize="11254,0" path="m323,8216l11576,8216e" filled="f" stroked="t" strokeweight=".711962pt" strokecolor="#5B5B5B">
                <v:path arrowok="t"/>
              </v:shape>
            </v:group>
            <v:group style="position:absolute;left:328;top:9147;width:11254;height:2" coordorigin="328,9147" coordsize="11254,2">
              <v:shape style="position:absolute;left:328;top:9147;width:11254;height:2" coordorigin="328,9147" coordsize="11254,0" path="m328,9147l11581,9147e" filled="f" stroked="t" strokeweight=".711962pt" strokecolor="#606060">
                <v:path arrowok="t"/>
              </v:shape>
            </v:group>
            <v:group style="position:absolute;left:328;top:10078;width:11254;height:2" coordorigin="328,10078" coordsize="11254,2">
              <v:shape style="position:absolute;left:328;top:10078;width:11254;height:2" coordorigin="328,10078" coordsize="11254,0" path="m328,10078l11581,10078e" filled="f" stroked="t" strokeweight=".711962pt" strokecolor="#646464">
                <v:path arrowok="t"/>
              </v:shape>
            </v:group>
            <v:group style="position:absolute;left:328;top:10317;width:11258;height:2" coordorigin="328,10317" coordsize="11258,2">
              <v:shape style="position:absolute;left:328;top:10317;width:11258;height:2" coordorigin="328,10317" coordsize="11258,0" path="m328,10317l11586,10317e" filled="f" stroked="t" strokeweight=".711962pt" strokecolor="#606060">
                <v:path arrowok="t"/>
              </v:shape>
            </v:group>
            <v:group style="position:absolute;left:328;top:10558;width:11258;height:2" coordorigin="328,10558" coordsize="11258,2">
              <v:shape style="position:absolute;left:328;top:10558;width:11258;height:2" coordorigin="328,10558" coordsize="11258,0" path="m328,10558l11586,10558e" filled="f" stroked="t" strokeweight=".711962pt" strokecolor="#606060">
                <v:path arrowok="t"/>
              </v:shape>
            </v:group>
            <v:group style="position:absolute;left:1794;top:11035;width:9792;height:2" coordorigin="1794,11035" coordsize="9792,2">
              <v:shape style="position:absolute;left:1794;top:11035;width:9792;height:2" coordorigin="1794,11035" coordsize="9792,0" path="m1794,11035l11586,11035e" filled="f" stroked="t" strokeweight=".711962pt" strokecolor="#646464">
                <v:path arrowok="t"/>
              </v:shape>
            </v:group>
            <v:group style="position:absolute;left:332;top:11276;width:11258;height:2" coordorigin="332,11276" coordsize="11258,2">
              <v:shape style="position:absolute;left:332;top:11276;width:11258;height:2" coordorigin="332,11276" coordsize="11258,0" path="m332,11276l11591,11276e" filled="f" stroked="t" strokeweight=".711962pt" strokecolor="#606060">
                <v:path arrowok="t"/>
              </v:shape>
            </v:group>
            <v:group style="position:absolute;left:337;top:11518;width:11249;height:2" coordorigin="337,11518" coordsize="11249,2">
              <v:shape style="position:absolute;left:337;top:11518;width:11249;height:2" coordorigin="337,11518" coordsize="11249,0" path="m337,11518l11586,11518e" filled="f" stroked="t" strokeweight=".711962pt" strokecolor="#646464">
                <v:path arrowok="t"/>
              </v:shape>
            </v:group>
            <v:group style="position:absolute;left:337;top:16285;width:11263;height:2" coordorigin="337,16285" coordsize="11263,2">
              <v:shape style="position:absolute;left:337;top:16285;width:11263;height:2" coordorigin="337,16285" coordsize="11263,0" path="m337,16285l11600,16285e" filled="f" stroked="t" strokeweight=".711962pt" strokecolor="#676767">
                <v:path arrowok="t"/>
              </v:shape>
            </v:group>
            <v:group style="position:absolute;left:1120;top:11276;width:2;height:5027" coordorigin="1120,11276" coordsize="2,5027">
              <v:shape style="position:absolute;left:1120;top:11276;width:2;height:5027" coordorigin="1120,11276" coordsize="0,5027" path="m1120,16304l1120,11276e" filled="f" stroked="t" strokeweight=".711962pt" strokecolor="#545454">
                <v:path arrowok="t"/>
              </v:shape>
            </v:group>
            <v:group style="position:absolute;left:342;top:13609;width:1642;height:2" coordorigin="342,13609" coordsize="1642,2">
              <v:shape style="position:absolute;left:342;top:13609;width:1642;height:2" coordorigin="342,13609" coordsize="1642,0" path="m342,13609l1984,13609e" filled="f" stroked="t" strokeweight=".474641pt" strokecolor="#5B5B5B">
                <v:path arrowok="t"/>
              </v:shape>
            </v:group>
            <v:group style="position:absolute;left:6514;top:11272;width:2;height:5018" coordorigin="6514,11272" coordsize="2,5018">
              <v:shape style="position:absolute;left:6514;top:11272;width:2;height:5018" coordorigin="6514,11272" coordsize="0,5018" path="m6514,16289l6514,11272e" filled="f" stroked="t" strokeweight=".711962pt" strokecolor="#57575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0.643066pt;margin-top:5.533pt;width:48.501427pt;height:68.5pt;mso-position-horizontal-relative:page;mso-position-vertical-relative:paragraph;z-index:-15587" type="#_x0000_t202" filled="f" stroked="f">
            <v:textbox inset="0,0,0,0">
              <w:txbxContent>
                <w:p>
                  <w:pPr>
                    <w:spacing w:before="0" w:after="0" w:line="1370" w:lineRule="exact"/>
                    <w:ind w:right="-245"/>
                    <w:jc w:val="left"/>
                    <w:rPr>
                      <w:rFonts w:ascii="Arial" w:hAnsi="Arial" w:cs="Arial" w:eastAsia="Arial"/>
                      <w:sz w:val="137"/>
                      <w:szCs w:val="137"/>
                    </w:rPr>
                  </w:pPr>
                  <w:rPr/>
                  <w:r>
                    <w:rPr>
                      <w:rFonts w:ascii="Arial" w:hAnsi="Arial" w:cs="Arial" w:eastAsia="Arial"/>
                      <w:sz w:val="137"/>
                      <w:szCs w:val="137"/>
                      <w:color w:val="2B3160"/>
                      <w:spacing w:val="0"/>
                      <w:w w:val="100"/>
                      <w:i/>
                      <w:position w:val="-1"/>
                    </w:rPr>
                    <w:t>M</w:t>
                  </w:r>
                  <w:r>
                    <w:rPr>
                      <w:rFonts w:ascii="Arial" w:hAnsi="Arial" w:cs="Arial" w:eastAsia="Arial"/>
                      <w:sz w:val="137"/>
                      <w:szCs w:val="137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6"/>
          <w:position w:val="-2"/>
        </w:rPr>
        <w:t>tfaiy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96"/>
          <w:position w:val="-2"/>
        </w:rPr>
        <w:t>e</w:t>
      </w:r>
      <w:r>
        <w:rPr>
          <w:rFonts w:ascii="Arial" w:hAnsi="Arial" w:cs="Arial" w:eastAsia="Arial"/>
          <w:sz w:val="20"/>
          <w:szCs w:val="20"/>
          <w:color w:val="383838"/>
          <w:spacing w:val="-18"/>
          <w:w w:val="96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-2"/>
        </w:rPr>
        <w:t>Kuze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-2"/>
        </w:rPr>
        <w:t>y</w:t>
      </w:r>
      <w:r>
        <w:rPr>
          <w:rFonts w:ascii="Arial" w:hAnsi="Arial" w:cs="Arial" w:eastAsia="Arial"/>
          <w:sz w:val="20"/>
          <w:szCs w:val="20"/>
          <w:color w:val="383838"/>
          <w:spacing w:val="4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50"/>
          <w:position w:val="-2"/>
        </w:rPr>
        <w:t>lge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37"/>
          <w:w w:val="150"/>
          <w:position w:val="-2"/>
        </w:rPr>
        <w:t> 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-2"/>
        </w:rPr>
        <w:t>Amiri</w:t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20"/>
          <w:szCs w:val="20"/>
          <w:color w:val="383838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9"/>
        </w:rPr>
        <w:t>Mehmet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8"/>
          <w:w w:val="100"/>
          <w:position w:val="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0"/>
          <w:position w:val="9"/>
        </w:rPr>
        <w:t>KAKIZ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00" w:right="10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37" w:lineRule="exact"/>
        <w:ind w:left="3871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0.670105pt;margin-top:-1.380987pt;width:66.024003pt;height:72pt;mso-position-horizontal-relative:page;mso-position-vertical-relative:paragraph;z-index:-15584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144"/>
                      <w:szCs w:val="144"/>
                      <w:color w:val="2D2D2D"/>
                      <w:spacing w:val="0"/>
                      <w:w w:val="262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-1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  <w:position w:val="-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332" w:lineRule="exact"/>
        <w:ind w:left="1041" w:right="-20"/>
        <w:jc w:val="left"/>
        <w:tabs>
          <w:tab w:pos="398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11"/>
          <w:w w:val="121"/>
          <w:position w:val="-4"/>
        </w:rPr>
        <w:t>I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21"/>
          <w:position w:val="-4"/>
        </w:rPr>
        <w:t>ZMIR</w:t>
      </w:r>
      <w:r>
        <w:rPr>
          <w:rFonts w:ascii="Arial" w:hAnsi="Arial" w:cs="Arial" w:eastAsia="Arial"/>
          <w:sz w:val="14"/>
          <w:szCs w:val="14"/>
          <w:color w:val="2D2D2D"/>
          <w:spacing w:val="-45"/>
          <w:w w:val="121"/>
          <w:position w:val="-4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4"/>
          <w:szCs w:val="14"/>
          <w:color w:val="2D2D2D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5"/>
        </w:rPr>
        <w:t>İT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9"/>
          <w:w w:val="100"/>
          <w:position w:val="5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5"/>
        </w:rPr>
        <w:t>AİY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5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4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  <w:position w:val="5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  <w:position w:val="5"/>
        </w:rPr>
        <w:t>BAŞKANL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3"/>
          <w:w w:val="102"/>
          <w:position w:val="5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2D2D2D"/>
          <w:spacing w:val="0"/>
          <w:w w:val="79"/>
          <w:position w:val="5"/>
        </w:rPr>
        <w:t>Gl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7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181" w:lineRule="atLeast"/>
        <w:ind w:left="816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2D2D2D"/>
          <w:spacing w:val="0"/>
          <w:w w:val="115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jc w:val="left"/>
        <w:spacing w:after="0"/>
        <w:sectPr>
          <w:pgSz w:w="11920" w:h="16840"/>
          <w:pgMar w:top="600" w:bottom="280" w:left="0" w:right="40"/>
        </w:sectPr>
      </w:pPr>
      <w:rPr/>
    </w:p>
    <w:p>
      <w:pPr>
        <w:spacing w:before="0" w:after="0" w:line="142" w:lineRule="atLeast"/>
        <w:ind w:left="773" w:right="-63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2D2D2D"/>
          <w:spacing w:val="0"/>
          <w:w w:val="102"/>
          <w:b/>
          <w:bCs/>
        </w:rPr>
        <w:t>BÜYÜKSEHIR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0" w:after="0" w:line="128" w:lineRule="atLeast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1165"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1"/>
          <w:w w:val="100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40"/>
          <w:cols w:num="2" w:equalWidth="0">
            <w:col w:w="1795" w:space="1685"/>
            <w:col w:w="8400"/>
          </w:cols>
        </w:sectPr>
      </w:pPr>
      <w:rPr/>
    </w:p>
    <w:p>
      <w:pPr>
        <w:spacing w:before="0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40"/>
        </w:sectPr>
      </w:pPr>
      <w:rPr/>
    </w:p>
    <w:p>
      <w:pPr>
        <w:spacing w:before="35" w:after="0" w:line="240" w:lineRule="auto"/>
        <w:ind w:left="296" w:right="-20"/>
        <w:jc w:val="left"/>
        <w:tabs>
          <w:tab w:pos="1660" w:val="left"/>
          <w:tab w:pos="3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9"/>
        </w:rPr>
        <w:t>OlayTarihi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:10.05.2017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29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305" w:right="-20"/>
        <w:jc w:val="left"/>
        <w:tabs>
          <w:tab w:pos="1660" w:val="left"/>
          <w:tab w:pos="3340" w:val="left"/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10.05.2017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1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43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7"/>
        </w:rPr>
        <w:t>2964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30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Karabağ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Yeşilli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Uçanyol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istikameti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305"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Karabağlar-Yeşilli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cad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Uçanyol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"/>
        </w:rPr>
        <w:t>yakını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0" w:after="0" w:line="240" w:lineRule="auto"/>
        <w:ind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6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19:48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0"/>
        </w:rPr>
        <w:t>tTel: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2938800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40"/>
          <w:cols w:num="2" w:equalWidth="0">
            <w:col w:w="5309" w:space="419"/>
            <w:col w:w="6152"/>
          </w:cols>
        </w:sectPr>
      </w:pPr>
      <w:rPr/>
    </w:p>
    <w:p>
      <w:pPr>
        <w:spacing w:before="29" w:after="0" w:line="240" w:lineRule="auto"/>
        <w:ind w:left="301" w:right="-20"/>
        <w:jc w:val="left"/>
        <w:tabs>
          <w:tab w:pos="1660" w:val="left"/>
          <w:tab w:pos="4640" w:val="left"/>
          <w:tab w:pos="79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:Araç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YanJQnı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Kızışma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5" w:after="0" w:line="208" w:lineRule="exact"/>
        <w:ind w:left="301" w:right="-20"/>
        <w:jc w:val="left"/>
        <w:tabs>
          <w:tab w:pos="3700" w:val="left"/>
          <w:tab w:pos="4980" w:val="left"/>
          <w:tab w:pos="6080" w:val="left"/>
          <w:tab w:pos="6580" w:val="left"/>
          <w:tab w:pos="6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7"/>
          <w:position w:val="-1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  <w:position w:val="-1"/>
        </w:rPr>
        <w:t>!Yapını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8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40"/>
        </w:sectPr>
      </w:pPr>
      <w:rPr/>
    </w:p>
    <w:p>
      <w:pPr>
        <w:spacing w:before="0" w:after="0" w:line="505" w:lineRule="exact"/>
        <w:ind w:left="3733" w:right="-113"/>
        <w:jc w:val="left"/>
        <w:rPr>
          <w:rFonts w:ascii="Arial" w:hAnsi="Arial" w:cs="Arial" w:eastAsia="Arial"/>
          <w:sz w:val="48"/>
          <w:szCs w:val="4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05"/>
          <w:position w:val="23"/>
        </w:rPr>
        <w:t>Betonann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2"/>
          <w:w w:val="105"/>
          <w:position w:val="23"/>
        </w:rPr>
        <w:t>e</w:t>
      </w:r>
      <w:r>
        <w:rPr>
          <w:rFonts w:ascii="Arial" w:hAnsi="Arial" w:cs="Arial" w:eastAsia="Arial"/>
          <w:sz w:val="48"/>
          <w:szCs w:val="48"/>
          <w:color w:val="444444"/>
          <w:spacing w:val="0"/>
          <w:w w:val="44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444444"/>
          <w:spacing w:val="-8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3"/>
        </w:rPr>
        <w:t>Kagı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  <w:position w:val="23"/>
        </w:rPr>
        <w:t> </w:t>
      </w:r>
      <w:r>
        <w:rPr>
          <w:rFonts w:ascii="Arial" w:hAnsi="Arial" w:cs="Arial" w:eastAsia="Arial"/>
          <w:sz w:val="48"/>
          <w:szCs w:val="48"/>
          <w:color w:val="444444"/>
          <w:spacing w:val="-86"/>
          <w:w w:val="4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23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1"/>
          <w:position w:val="23"/>
        </w:rPr>
        <w:t>p</w:t>
      </w:r>
      <w:r>
        <w:rPr>
          <w:rFonts w:ascii="Arial" w:hAnsi="Arial" w:cs="Arial" w:eastAsia="Arial"/>
          <w:sz w:val="48"/>
          <w:szCs w:val="48"/>
          <w:color w:val="A1A3A1"/>
          <w:spacing w:val="0"/>
          <w:w w:val="44"/>
          <w:position w:val="-1"/>
        </w:rPr>
        <w:t>ı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215" w:lineRule="exact"/>
        <w:ind w:right="-20"/>
        <w:jc w:val="left"/>
        <w:rPr>
          <w:rFonts w:ascii="Arial" w:hAnsi="Arial" w:cs="Arial" w:eastAsia="Arial"/>
          <w:sz w:val="21"/>
          <w:szCs w:val="21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Çelı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5B5B5D"/>
          <w:spacing w:val="0"/>
          <w:w w:val="85"/>
        </w:rPr>
        <w:t>_Q</w:t>
      </w:r>
      <w:r>
        <w:rPr>
          <w:rFonts w:ascii="Arial" w:hAnsi="Arial" w:cs="Arial" w:eastAsia="Arial"/>
          <w:sz w:val="21"/>
          <w:szCs w:val="21"/>
          <w:color w:val="5B5B5D"/>
          <w:spacing w:val="-46"/>
          <w:w w:val="85"/>
        </w:rPr>
        <w:t>.</w:t>
      </w:r>
      <w:r>
        <w:rPr>
          <w:rFonts w:ascii="Arial" w:hAnsi="Arial" w:cs="Arial" w:eastAsia="Arial"/>
          <w:sz w:val="21"/>
          <w:szCs w:val="21"/>
          <w:color w:val="2D2D2D"/>
          <w:spacing w:val="11"/>
          <w:w w:val="258"/>
        </w:rPr>
        <w:t>i</w:t>
      </w:r>
      <w:r>
        <w:rPr>
          <w:rFonts w:ascii="Arial" w:hAnsi="Arial" w:cs="Arial" w:eastAsia="Arial"/>
          <w:sz w:val="21"/>
          <w:szCs w:val="21"/>
          <w:color w:val="5B5B5D"/>
          <w:spacing w:val="0"/>
          <w:w w:val="169"/>
        </w:rPr>
        <w:t>r----</w:t>
      </w:r>
      <w:r>
        <w:rPr>
          <w:rFonts w:ascii="Arial" w:hAnsi="Arial" w:cs="Arial" w:eastAsia="Arial"/>
          <w:sz w:val="21"/>
          <w:szCs w:val="21"/>
          <w:color w:val="5B5B5D"/>
          <w:spacing w:val="-17"/>
          <w:w w:val="169"/>
        </w:rPr>
        <w:t>-</w:t>
      </w:r>
      <w:r>
        <w:rPr>
          <w:rFonts w:ascii="Arial" w:hAnsi="Arial" w:cs="Arial" w:eastAsia="Arial"/>
          <w:sz w:val="21"/>
          <w:szCs w:val="21"/>
          <w:color w:val="2D2D2D"/>
          <w:spacing w:val="0"/>
          <w:w w:val="318"/>
        </w:rPr>
        <w:t>------------------1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</w:rPr>
      </w:r>
    </w:p>
    <w:p>
      <w:pPr>
        <w:spacing w:before="3" w:after="0" w:line="240" w:lineRule="auto"/>
        <w:ind w:left="482" w:right="-20"/>
        <w:jc w:val="left"/>
        <w:tabs>
          <w:tab w:pos="1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52"/>
        </w:rPr>
        <w:t>1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19:53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40"/>
          <w:cols w:num="2" w:equalWidth="0">
            <w:col w:w="5707" w:space="102"/>
            <w:col w:w="6071"/>
          </w:cols>
        </w:sectPr>
      </w:pPr>
      <w:rPr/>
    </w:p>
    <w:p>
      <w:pPr>
        <w:spacing w:before="23" w:after="0" w:line="240" w:lineRule="auto"/>
        <w:ind w:left="30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19" w:right="-20"/>
        <w:jc w:val="left"/>
        <w:tabs>
          <w:tab w:pos="358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ahibi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2"/>
        </w:rPr>
        <w:t>izmi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22"/>
          <w:szCs w:val="22"/>
          <w:color w:val="2D2D2D"/>
          <w:spacing w:val="10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Büyükşehi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Belediyesi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IKiracı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ÖZKAN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2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  <w:position w:val="-1"/>
        </w:rPr>
        <w:t>\.miri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8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KARAARSLAN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40"/>
          <w:cols w:num="2" w:equalWidth="0">
            <w:col w:w="1365" w:space="955"/>
            <w:col w:w="9560"/>
          </w:cols>
        </w:sectPr>
      </w:pPr>
      <w:rPr/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310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tabs>
          <w:tab w:pos="2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4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19:49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3"/>
        </w:rPr>
        <w:t>8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256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57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tLeast"/>
        <w:ind w:left="14" w:right="-53" w:firstLine="2558"/>
        <w:jc w:val="left"/>
        <w:tabs>
          <w:tab w:pos="2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:19:53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40"/>
          <w:cols w:num="3" w:equalWidth="0">
            <w:col w:w="832" w:space="1507"/>
            <w:col w:w="5094" w:space="500"/>
            <w:col w:w="3947"/>
          </w:cols>
        </w:sectPr>
      </w:pPr>
      <w:rPr/>
    </w:p>
    <w:p>
      <w:pPr>
        <w:spacing w:before="0" w:after="0" w:line="257" w:lineRule="exact"/>
        <w:ind w:left="296" w:right="-9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4"/>
          <w:szCs w:val="34"/>
          <w:color w:val="444444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34"/>
          <w:szCs w:val="34"/>
          <w:color w:val="444444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7E7E7E"/>
          <w:spacing w:val="0"/>
          <w:w w:val="78"/>
          <w:position w:val="2"/>
        </w:rPr>
        <w:t>-</w:t>
      </w:r>
      <w:r>
        <w:rPr>
          <w:rFonts w:ascii="Times New Roman" w:hAnsi="Times New Roman" w:cs="Times New Roman" w:eastAsia="Times New Roman"/>
          <w:sz w:val="34"/>
          <w:szCs w:val="34"/>
          <w:color w:val="7E7E7E"/>
          <w:spacing w:val="61"/>
          <w:w w:val="78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1cı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2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7" w:lineRule="auto"/>
        <w:ind w:left="5" w:right="1137" w:firstLine="5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3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  <w:position w:val="-1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4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37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right="-20"/>
        <w:jc w:val="left"/>
        <w:tabs>
          <w:tab w:pos="2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55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6"/>
          <w:w w:val="1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40"/>
          <w:cols w:num="3" w:equalWidth="0">
            <w:col w:w="2248" w:space="100"/>
            <w:col w:w="2207" w:space="416"/>
            <w:col w:w="6909"/>
          </w:cols>
        </w:sectPr>
      </w:pPr>
      <w:rPr/>
    </w:p>
    <w:p>
      <w:pPr>
        <w:spacing w:before="20" w:after="0" w:line="240" w:lineRule="auto"/>
        <w:ind w:left="296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3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47" w:lineRule="exact"/>
        <w:ind w:left="35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8"/>
          <w:position w:val="-6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18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9" w:after="0" w:line="247" w:lineRule="auto"/>
        <w:ind w:right="97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kendisi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görüldü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işlemi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gerçekleştirilmedi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5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152" w:lineRule="exact"/>
        <w:ind w:left="3274" w:right="-20"/>
        <w:jc w:val="left"/>
        <w:tabs>
          <w:tab w:pos="4480" w:val="left"/>
          <w:tab w:pos="6020" w:val="left"/>
          <w:tab w:pos="7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5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  <w:position w:val="-7"/>
        </w:rPr>
        <w:t>IKöpük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94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6"/>
          <w:position w:val="-6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96"/>
          <w:position w:val="-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5"/>
          <w:w w:val="96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76"/>
          <w:position w:val="-7"/>
        </w:rPr>
        <w:t>02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-37"/>
          <w:w w:val="176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7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40"/>
          <w:cols w:num="2" w:equalWidth="0">
            <w:col w:w="1736" w:space="602"/>
            <w:col w:w="9542"/>
          </w:cols>
        </w:sectPr>
      </w:pPr>
      <w:rPr/>
    </w:p>
    <w:p>
      <w:pPr>
        <w:spacing w:before="1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1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3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77" w:lineRule="exact"/>
        <w:ind w:left="4482" w:right="-20"/>
        <w:jc w:val="left"/>
        <w:tabs>
          <w:tab w:pos="6020" w:val="left"/>
          <w:tab w:pos="7660" w:val="left"/>
        </w:tabs>
        <w:rPr>
          <w:rFonts w:ascii="Arial" w:hAnsi="Arial" w:cs="Arial" w:eastAsia="Arial"/>
          <w:sz w:val="38"/>
          <w:szCs w:val="38"/>
        </w:rPr>
      </w:pPr>
      <w:rPr/>
      <w:r>
        <w:rPr/>
        <w:br w:type="column"/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6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6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444444"/>
          <w:spacing w:val="-53"/>
          <w:w w:val="60"/>
          <w:position w:val="-1"/>
        </w:rPr>
        <w:t> </w:t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8"/>
          <w:szCs w:val="38"/>
          <w:color w:val="444444"/>
          <w:spacing w:val="0"/>
          <w:w w:val="100"/>
          <w:position w:val="-1"/>
        </w:rPr>
      </w:r>
      <w:r>
        <w:rPr>
          <w:rFonts w:ascii="Arial" w:hAnsi="Arial" w:cs="Arial" w:eastAsia="Arial"/>
          <w:sz w:val="38"/>
          <w:szCs w:val="38"/>
          <w:color w:val="2D2D2D"/>
          <w:spacing w:val="0"/>
          <w:w w:val="60"/>
          <w:position w:val="-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83" w:lineRule="exact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Belediye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otobüsünü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tekerleğindeki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fre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balataları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lfalımini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Zarar-Ziyan: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TL.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40"/>
          <w:cols w:num="2" w:equalWidth="0">
            <w:col w:w="2023" w:space="315"/>
            <w:col w:w="9542"/>
          </w:cols>
        </w:sectPr>
      </w:pPr>
      <w:rPr/>
    </w:p>
    <w:p>
      <w:pPr>
        <w:spacing w:before="0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25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0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3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1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6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1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4" w:lineRule="exact"/>
        <w:ind w:left="3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59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7"/>
          <w:w w:val="159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54" w:lineRule="auto"/>
        <w:ind w:right="17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İzmi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B.şehi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Belediyesi'ne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3982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belediye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otobüsünü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tekerleğinde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seyi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halindeyken,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tekerleği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fre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balatalarını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nedenle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ısınara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kızışması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right="4213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                                       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0" w:right="40"/>
          <w:cols w:num="2" w:equalWidth="0">
            <w:col w:w="1984" w:space="374"/>
            <w:col w:w="9522"/>
          </w:cols>
        </w:sectPr>
      </w:pPr>
      <w:rPr/>
    </w:p>
    <w:p>
      <w:pPr>
        <w:spacing w:before="29" w:after="0" w:line="240" w:lineRule="auto"/>
        <w:ind w:left="339" w:right="-20"/>
        <w:jc w:val="left"/>
        <w:tabs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Yanır.ı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4"/>
        </w:rPr>
        <w:t>racı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4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Eshot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şoförü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Ahmet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ÖZKAN'a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edild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2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B6B6B"/>
          <w:spacing w:val="0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22" w:lineRule="exact"/>
        <w:ind w:left="334" w:right="-20"/>
        <w:jc w:val="left"/>
        <w:tabs>
          <w:tab w:pos="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1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8"/>
          <w:w w:val="8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0"/>
          <w:w w:val="133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82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20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u w:val="single" w:color="000000"/>
        </w:rPr>
        <w:t>dil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u w:val="single" w:color="0000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3" w:after="0" w:line="240" w:lineRule="auto"/>
        <w:ind w:left="334" w:right="-69"/>
        <w:jc w:val="left"/>
        <w:tabs>
          <w:tab w:pos="2340" w:val="left"/>
          <w:tab w:pos="6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4444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lfarih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8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0.05.2017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20:00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430" w:right="-20"/>
        <w:jc w:val="left"/>
        <w:tabs>
          <w:tab w:pos="1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  <w:position w:val="-1"/>
        </w:rPr>
        <w:t>biDE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1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Karabağla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B5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/>
        <w:br w:type="column"/>
      </w:r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03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9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40"/>
          <w:cols w:num="2" w:equalWidth="0">
            <w:col w:w="7316" w:space="1576"/>
            <w:col w:w="2988"/>
          </w:cols>
        </w:sectPr>
      </w:pPr>
      <w:rPr/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40"/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6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240" w:lineRule="auto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0"/>
          <w:w w:val="87"/>
          <w:b/>
          <w:bCs/>
        </w:rPr>
        <w:t>Mur</w:t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0"/>
          <w:w w:val="87"/>
          <w:b/>
          <w:bCs/>
        </w:rPr>
        <w:t>a</w:t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19"/>
          <w:w w:val="87"/>
          <w:b/>
          <w:bCs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444444"/>
          <w:spacing w:val="0"/>
          <w:w w:val="62"/>
          <w:b/>
          <w:bCs/>
        </w:rPr>
        <w:t>1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611" w:right="-111"/>
        <w:jc w:val="left"/>
        <w:tabs>
          <w:tab w:pos="148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16239A"/>
          <w:w w:val="133"/>
        </w:rPr>
        <w:t>[J</w:t>
      </w:r>
      <w:r>
        <w:rPr>
          <w:rFonts w:ascii="Arial" w:hAnsi="Arial" w:cs="Arial" w:eastAsia="Arial"/>
          <w:sz w:val="18"/>
          <w:szCs w:val="18"/>
          <w:color w:val="16239A"/>
          <w:spacing w:val="4"/>
          <w:w w:val="133"/>
        </w:rPr>
        <w:t>W</w:t>
      </w:r>
      <w:r>
        <w:rPr>
          <w:rFonts w:ascii="Arial" w:hAnsi="Arial" w:cs="Arial" w:eastAsia="Arial"/>
          <w:sz w:val="18"/>
          <w:szCs w:val="18"/>
          <w:color w:val="0F0F75"/>
          <w:spacing w:val="0"/>
          <w:w w:val="30"/>
        </w:rPr>
        <w:t>i</w:t>
      </w:r>
      <w:r>
        <w:rPr>
          <w:rFonts w:ascii="Arial" w:hAnsi="Arial" w:cs="Arial" w:eastAsia="Arial"/>
          <w:sz w:val="18"/>
          <w:szCs w:val="18"/>
          <w:color w:val="0F0F75"/>
          <w:spacing w:val="-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16239A"/>
          <w:spacing w:val="0"/>
          <w:w w:val="165"/>
        </w:rPr>
        <w:t>f</w:t>
      </w:r>
      <w:r>
        <w:rPr>
          <w:rFonts w:ascii="Arial" w:hAnsi="Arial" w:cs="Arial" w:eastAsia="Arial"/>
          <w:sz w:val="18"/>
          <w:szCs w:val="18"/>
          <w:color w:val="16239A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16239A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2D2D2D"/>
          <w:spacing w:val="0"/>
          <w:w w:val="106"/>
        </w:rPr>
        <w:t>mır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65" w:lineRule="exact"/>
        <w:ind w:left="393" w:right="553"/>
        <w:jc w:val="center"/>
        <w:tabs>
          <w:tab w:pos="960" w:val="left"/>
        </w:tabs>
        <w:rPr>
          <w:rFonts w:ascii="Courier New" w:hAnsi="Courier New" w:cs="Courier New" w:eastAsia="Courier New"/>
          <w:sz w:val="26"/>
          <w:szCs w:val="26"/>
        </w:rPr>
      </w:pPr>
      <w:rPr/>
      <w:r>
        <w:rPr>
          <w:rFonts w:ascii="Arial" w:hAnsi="Arial" w:cs="Arial" w:eastAsia="Arial"/>
          <w:sz w:val="41"/>
          <w:szCs w:val="41"/>
          <w:color w:val="4246A5"/>
          <w:spacing w:val="0"/>
          <w:w w:val="50"/>
          <w:i/>
          <w:position w:val="-1"/>
        </w:rPr>
        <w:t>(</w:t>
      </w:r>
      <w:r>
        <w:rPr>
          <w:rFonts w:ascii="Arial" w:hAnsi="Arial" w:cs="Arial" w:eastAsia="Arial"/>
          <w:sz w:val="41"/>
          <w:szCs w:val="41"/>
          <w:color w:val="4246A5"/>
          <w:spacing w:val="0"/>
          <w:w w:val="50"/>
          <w:i/>
          <w:position w:val="-1"/>
        </w:rPr>
        <w:t>/</w:t>
      </w:r>
      <w:r>
        <w:rPr>
          <w:rFonts w:ascii="Arial" w:hAnsi="Arial" w:cs="Arial" w:eastAsia="Arial"/>
          <w:sz w:val="41"/>
          <w:szCs w:val="41"/>
          <w:color w:val="4246A5"/>
          <w:spacing w:val="-56"/>
          <w:w w:val="50"/>
          <w:i/>
          <w:position w:val="-1"/>
        </w:rPr>
        <w:t> </w:t>
      </w:r>
      <w:r>
        <w:rPr>
          <w:rFonts w:ascii="Arial" w:hAnsi="Arial" w:cs="Arial" w:eastAsia="Arial"/>
          <w:sz w:val="41"/>
          <w:szCs w:val="41"/>
          <w:color w:val="4246A5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41"/>
          <w:szCs w:val="41"/>
          <w:color w:val="4246A5"/>
          <w:spacing w:val="0"/>
          <w:w w:val="100"/>
          <w:i/>
          <w:position w:val="-1"/>
        </w:rPr>
      </w:r>
      <w:r>
        <w:rPr>
          <w:rFonts w:ascii="Courier New" w:hAnsi="Courier New" w:cs="Courier New" w:eastAsia="Courier New"/>
          <w:sz w:val="26"/>
          <w:szCs w:val="26"/>
          <w:color w:val="5B60C1"/>
          <w:spacing w:val="0"/>
          <w:w w:val="78"/>
          <w:position w:val="-1"/>
        </w:rPr>
        <w:t>(</w:t>
      </w:r>
      <w:r>
        <w:rPr>
          <w:rFonts w:ascii="Courier New" w:hAnsi="Courier New" w:cs="Courier New" w:eastAsia="Courier New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left="460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73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"/>
          <w:w w:val="80"/>
        </w:rPr>
        <w:t>M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92"/>
        </w:rPr>
        <w:t>ust</w:t>
      </w:r>
      <w:r>
        <w:rPr>
          <w:rFonts w:ascii="Arial" w:hAnsi="Arial" w:cs="Arial" w:eastAsia="Arial"/>
          <w:sz w:val="19"/>
          <w:szCs w:val="19"/>
          <w:color w:val="2D2D2D"/>
          <w:spacing w:val="-56"/>
          <w:w w:val="93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91"/>
        </w:rPr>
        <w:t>LAN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14" w:lineRule="exact"/>
        <w:ind w:left="69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318" w:lineRule="exact"/>
        <w:ind w:left="3" w:right="1731"/>
        <w:jc w:val="center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0"/>
          <w:w w:val="71"/>
          <w:b/>
          <w:bCs/>
          <w:position w:val="-3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-7"/>
          <w:w w:val="71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0"/>
          <w:w w:val="71"/>
          <w:position w:val="-3"/>
        </w:rPr>
        <w:t>ö</w:t>
      </w:r>
      <w:r>
        <w:rPr>
          <w:rFonts w:ascii="Times New Roman" w:hAnsi="Times New Roman" w:cs="Times New Roman" w:eastAsia="Times New Roman"/>
          <w:sz w:val="29"/>
          <w:szCs w:val="29"/>
          <w:color w:val="2D2D2D"/>
          <w:spacing w:val="27"/>
          <w:w w:val="71"/>
          <w:position w:val="-3"/>
        </w:rPr>
        <w:t> </w:t>
      </w:r>
      <w:r>
        <w:rPr>
          <w:rFonts w:ascii="Arial" w:hAnsi="Arial" w:cs="Arial" w:eastAsia="Arial"/>
          <w:sz w:val="25"/>
          <w:szCs w:val="25"/>
          <w:color w:val="2D2D2D"/>
          <w:spacing w:val="0"/>
          <w:w w:val="55"/>
          <w:position w:val="-3"/>
        </w:rPr>
        <w:t>Ma1ıs</w:t>
      </w:r>
      <w:r>
        <w:rPr>
          <w:rFonts w:ascii="Arial" w:hAnsi="Arial" w:cs="Arial" w:eastAsia="Arial"/>
          <w:sz w:val="25"/>
          <w:szCs w:val="25"/>
          <w:color w:val="2D2D2D"/>
          <w:spacing w:val="15"/>
          <w:w w:val="55"/>
          <w:position w:val="-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0"/>
          <w:w w:val="58"/>
          <w:b/>
          <w:bCs/>
          <w:position w:val="-3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77" w:lineRule="exact"/>
        <w:ind w:left="254" w:right="183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445.440002pt;margin-top:16.489777pt;width:120.959999pt;height:95.040001pt;mso-position-horizontal-relative:page;mso-position-vertical-relative:paragraph;z-index:-15586" type="#_x0000_t75">
            <v:imagedata r:id="rId42" o:title=""/>
          </v:shape>
        </w:pic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79"/>
          <w:i/>
          <w:position w:val="1"/>
        </w:rPr>
        <w:t>1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79"/>
          <w:i/>
          <w:position w:val="1"/>
        </w:rPr>
        <w:t>  </w:t>
      </w:r>
      <w:r>
        <w:rPr>
          <w:rFonts w:ascii="Arial" w:hAnsi="Arial" w:cs="Arial" w:eastAsia="Arial"/>
          <w:sz w:val="20"/>
          <w:szCs w:val="20"/>
          <w:color w:val="2D2D2D"/>
          <w:spacing w:val="33"/>
          <w:w w:val="79"/>
          <w:i/>
          <w:position w:val="1"/>
        </w:rPr>
        <w:t> </w:t>
      </w:r>
      <w:r>
        <w:rPr>
          <w:rFonts w:ascii="Arial" w:hAnsi="Arial" w:cs="Arial" w:eastAsia="Arial"/>
          <w:sz w:val="20"/>
          <w:szCs w:val="20"/>
          <w:color w:val="2D2D2D"/>
          <w:spacing w:val="0"/>
          <w:w w:val="79"/>
          <w:i/>
          <w:position w:val="1"/>
        </w:rPr>
        <w:t>1</w:t>
      </w:r>
      <w:r>
        <w:rPr>
          <w:rFonts w:ascii="Arial" w:hAnsi="Arial" w:cs="Arial" w:eastAsia="Arial"/>
          <w:sz w:val="20"/>
          <w:szCs w:val="20"/>
          <w:color w:val="2D2D2D"/>
          <w:spacing w:val="4"/>
          <w:w w:val="79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1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0" w:right="40"/>
          <w:cols w:num="4" w:equalWidth="0">
            <w:col w:w="1019" w:space="1473"/>
            <w:col w:w="1763" w:space="290"/>
            <w:col w:w="1982" w:space="2383"/>
            <w:col w:w="2970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40"/>
        </w:sectPr>
      </w:pPr>
      <w:rPr/>
    </w:p>
    <w:p>
      <w:pPr>
        <w:spacing w:before="35" w:after="0" w:line="240" w:lineRule="auto"/>
        <w:ind w:left="36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146" w:lineRule="exact"/>
        <w:ind w:left="955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6B6B6B"/>
          <w:spacing w:val="0"/>
          <w:w w:val="67"/>
          <w:position w:val="-1"/>
        </w:rPr>
        <w:t>11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96" w:lineRule="exact"/>
        <w:ind w:left="933"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>
          <w:rFonts w:ascii="Arial" w:hAnsi="Arial" w:cs="Arial" w:eastAsia="Arial"/>
          <w:sz w:val="13"/>
          <w:szCs w:val="13"/>
          <w:color w:val="5B5B5D"/>
          <w:spacing w:val="-44"/>
          <w:w w:val="267"/>
          <w:b/>
          <w:bCs/>
          <w:position w:val="-1"/>
        </w:rPr>
        <w:t>ı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10" w:right="-20"/>
        <w:jc w:val="left"/>
        <w:tabs>
          <w:tab w:pos="1440" w:val="left"/>
          <w:tab w:pos="2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0.80513pt;margin-top:-13.157777pt;width:73.057337pt;height:16.0pt;mso-position-horizontal-relative:page;mso-position-vertical-relative:paragraph;z-index:-15582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rPr>
                      <w:rFonts w:ascii="Arial" w:hAnsi="Arial" w:cs="Arial" w:eastAsia="Arial"/>
                      <w:sz w:val="14"/>
                      <w:szCs w:val="14"/>
                    </w:rPr>
                  </w:pPr>
                  <w:rPr/>
                  <w:r>
                    <w:rPr>
                      <w:rFonts w:ascii="Arial" w:hAnsi="Arial" w:cs="Arial" w:eastAsia="Arial"/>
                      <w:sz w:val="26"/>
                      <w:szCs w:val="26"/>
                      <w:color w:val="5B5B5D"/>
                      <w:spacing w:val="0"/>
                      <w:w w:val="74"/>
                      <w:b/>
                      <w:bCs/>
                    </w:rPr>
                    <w:t>A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5B5B5D"/>
                      <w:spacing w:val="0"/>
                      <w:w w:val="74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6"/>
                      <w:szCs w:val="26"/>
                      <w:color w:val="5B5B5D"/>
                      <w:spacing w:val="21"/>
                      <w:w w:val="74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5B5B5D"/>
                      <w:spacing w:val="0"/>
                      <w:w w:val="74"/>
                      <w:b/>
                      <w:bCs/>
                    </w:rPr>
                    <w:t>d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5B5B5D"/>
                      <w:spacing w:val="0"/>
                      <w:w w:val="74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5B5B5D"/>
                      <w:spacing w:val="55"/>
                      <w:w w:val="74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444444"/>
                      <w:spacing w:val="-11"/>
                      <w:w w:val="87"/>
                      <w:b/>
                      <w:bCs/>
                    </w:rPr>
                    <w:t>,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495280"/>
                      <w:spacing w:val="-131"/>
                      <w:w w:val="53"/>
                      <w:b/>
                      <w:bCs/>
                    </w:rPr>
                    <w:t>Q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D3672"/>
                      <w:spacing w:val="0"/>
                      <w:w w:val="31"/>
                      <w:b/>
                      <w:bCs/>
                    </w:rPr>
                    <w:t>Jı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2D3672"/>
                      <w:spacing w:val="-20"/>
                      <w:w w:val="32"/>
                      <w:b/>
                      <w:bCs/>
                    </w:rPr>
                    <w:t>v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495280"/>
                      <w:spacing w:val="0"/>
                      <w:w w:val="54"/>
                      <w:b/>
                      <w:bCs/>
                    </w:rPr>
                    <w:t>f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495280"/>
                      <w:spacing w:val="-4"/>
                      <w:w w:val="53"/>
                      <w:b/>
                      <w:bCs/>
                    </w:rPr>
                    <w:t>l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1A2374"/>
                      <w:spacing w:val="0"/>
                      <w:w w:val="173"/>
                      <w:b/>
                      <w:bCs/>
                    </w:rPr>
                    <w:t>ı</w:t>
                  </w:r>
                  <w:r>
                    <w:rPr>
                      <w:rFonts w:ascii="Arial" w:hAnsi="Arial" w:cs="Arial" w:eastAsia="Arial"/>
                      <w:sz w:val="22"/>
                      <w:szCs w:val="22"/>
                      <w:color w:val="1A2374"/>
                      <w:spacing w:val="-27"/>
                      <w:w w:val="100"/>
                      <w:b/>
                      <w:bCs/>
                    </w:rPr>
                    <w:t> 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1A2374"/>
                      <w:spacing w:val="0"/>
                      <w:w w:val="51"/>
                      <w:b/>
                      <w:bCs/>
                      <w:position w:val="10"/>
                    </w:rPr>
                    <w:t>1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1A2374"/>
                      <w:spacing w:val="0"/>
                      <w:w w:val="51"/>
                      <w:b/>
                      <w:bCs/>
                      <w:position w:val="10"/>
                    </w:rPr>
                    <w:t>       </w:t>
                  </w:r>
                  <w:r>
                    <w:rPr>
                      <w:rFonts w:ascii="Arial" w:hAnsi="Arial" w:cs="Arial" w:eastAsia="Arial"/>
                      <w:sz w:val="6"/>
                      <w:szCs w:val="6"/>
                      <w:color w:val="1A2374"/>
                      <w:spacing w:val="6"/>
                      <w:w w:val="51"/>
                      <w:b/>
                      <w:bCs/>
                      <w:position w:val="10"/>
                    </w:rPr>
                    <w:t> 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2D3672"/>
                      <w:spacing w:val="0"/>
                      <w:w w:val="210"/>
                      <w:i/>
                      <w:position w:val="0"/>
                    </w:rPr>
                    <w:t>""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2D3672"/>
                      <w:spacing w:val="3"/>
                      <w:w w:val="210"/>
                      <w:i/>
                      <w:position w:val="0"/>
                    </w:rPr>
                    <w:t>"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263197"/>
                      <w:spacing w:val="0"/>
                      <w:w w:val="220"/>
                      <w:i/>
                      <w:position w:val="0"/>
                    </w:rPr>
                    <w:t>"'</w:t>
                  </w:r>
                  <w:r>
                    <w:rPr>
                      <w:rFonts w:ascii="Arial" w:hAnsi="Arial" w:cs="Arial" w:eastAsia="Arial"/>
                      <w:sz w:val="14"/>
                      <w:szCs w:val="1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3"/>
          <w:szCs w:val="23"/>
          <w:color w:val="5B5B5D"/>
          <w:w w:val="84"/>
        </w:rPr>
        <w:t>Itf</w:t>
      </w:r>
      <w:r>
        <w:rPr>
          <w:rFonts w:ascii="Arial" w:hAnsi="Arial" w:cs="Arial" w:eastAsia="Arial"/>
          <w:sz w:val="23"/>
          <w:szCs w:val="23"/>
          <w:color w:val="5B5B5D"/>
          <w:spacing w:val="-18"/>
          <w:w w:val="84"/>
        </w:rPr>
        <w:t>a</w:t>
      </w:r>
      <w:r>
        <w:rPr>
          <w:rFonts w:ascii="Arial" w:hAnsi="Arial" w:cs="Arial" w:eastAsia="Arial"/>
          <w:sz w:val="28"/>
          <w:szCs w:val="28"/>
          <w:color w:val="5B5B5D"/>
          <w:spacing w:val="0"/>
          <w:w w:val="136"/>
        </w:rPr>
        <w:t>i</w:t>
      </w:r>
      <w:r>
        <w:rPr>
          <w:rFonts w:ascii="Arial" w:hAnsi="Arial" w:cs="Arial" w:eastAsia="Arial"/>
          <w:sz w:val="28"/>
          <w:szCs w:val="28"/>
          <w:color w:val="5B5B5D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6B6B6B"/>
          <w:spacing w:val="0"/>
          <w:w w:val="82"/>
          <w:b/>
          <w:bCs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6B6B6B"/>
          <w:spacing w:val="0"/>
          <w:w w:val="82"/>
          <w:b/>
          <w:bCs/>
        </w:rPr>
        <w:t>  </w:t>
      </w:r>
      <w:r>
        <w:rPr>
          <w:rFonts w:ascii="Times New Roman" w:hAnsi="Times New Roman" w:cs="Times New Roman" w:eastAsia="Times New Roman"/>
          <w:sz w:val="27"/>
          <w:szCs w:val="27"/>
          <w:color w:val="6B6B6B"/>
          <w:spacing w:val="27"/>
          <w:w w:val="82"/>
          <w:b/>
          <w:bCs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5B5B5D"/>
          <w:spacing w:val="0"/>
          <w:w w:val="82"/>
          <w:b/>
          <w:bCs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5B5B5D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5B5B5D"/>
          <w:spacing w:val="0"/>
          <w:w w:val="100"/>
          <w:b/>
          <w:bCs/>
        </w:rPr>
      </w:r>
      <w:r>
        <w:rPr>
          <w:rFonts w:ascii="Arial" w:hAnsi="Arial" w:cs="Arial" w:eastAsia="Arial"/>
          <w:sz w:val="23"/>
          <w:szCs w:val="23"/>
          <w:color w:val="6B6B6B"/>
          <w:spacing w:val="0"/>
          <w:w w:val="82"/>
        </w:rPr>
        <w:t>ge</w:t>
      </w:r>
      <w:r>
        <w:rPr>
          <w:rFonts w:ascii="Arial" w:hAnsi="Arial" w:cs="Arial" w:eastAsia="Arial"/>
          <w:sz w:val="23"/>
          <w:szCs w:val="23"/>
          <w:color w:val="6B6B6B"/>
          <w:spacing w:val="-11"/>
          <w:w w:val="82"/>
        </w:rPr>
        <w:t> </w:t>
      </w:r>
      <w:r>
        <w:rPr>
          <w:rFonts w:ascii="Arial" w:hAnsi="Arial" w:cs="Arial" w:eastAsia="Arial"/>
          <w:sz w:val="22"/>
          <w:szCs w:val="22"/>
          <w:color w:val="5B5B5D"/>
          <w:spacing w:val="0"/>
          <w:w w:val="78"/>
          <w:i/>
        </w:rPr>
        <w:t>Ami</w:t>
      </w:r>
      <w:r>
        <w:rPr>
          <w:rFonts w:ascii="Arial" w:hAnsi="Arial" w:cs="Arial" w:eastAsia="Arial"/>
          <w:sz w:val="22"/>
          <w:szCs w:val="22"/>
          <w:color w:val="5B5B5D"/>
          <w:spacing w:val="14"/>
          <w:w w:val="79"/>
          <w:i/>
        </w:rPr>
        <w:t>r</w:t>
      </w:r>
      <w:r>
        <w:rPr>
          <w:rFonts w:ascii="Arial" w:hAnsi="Arial" w:cs="Arial" w:eastAsia="Arial"/>
          <w:sz w:val="22"/>
          <w:szCs w:val="22"/>
          <w:color w:val="A1A3A1"/>
          <w:spacing w:val="0"/>
          <w:w w:val="46"/>
          <w:i/>
        </w:rPr>
        <w:t>i</w:t>
      </w:r>
      <w:r>
        <w:rPr>
          <w:rFonts w:ascii="Arial" w:hAnsi="Arial" w:cs="Arial" w:eastAsia="Arial"/>
          <w:sz w:val="22"/>
          <w:szCs w:val="22"/>
          <w:color w:val="A1A3A1"/>
          <w:spacing w:val="0"/>
          <w:w w:val="100"/>
          <w:i/>
        </w:rPr>
        <w:tab/>
      </w:r>
      <w:r>
        <w:rPr>
          <w:rFonts w:ascii="Arial" w:hAnsi="Arial" w:cs="Arial" w:eastAsia="Arial"/>
          <w:sz w:val="22"/>
          <w:szCs w:val="22"/>
          <w:color w:val="A1A3A1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40"/>
          <w:cols w:num="2" w:equalWidth="0">
            <w:col w:w="729" w:space="2088"/>
            <w:col w:w="9063"/>
          </w:cols>
        </w:sectPr>
      </w:pPr>
      <w:rPr/>
    </w:p>
    <w:p>
      <w:pPr>
        <w:spacing w:before="63" w:after="0" w:line="240" w:lineRule="auto"/>
        <w:ind w:left="3733" w:right="-20"/>
        <w:jc w:val="left"/>
        <w:rPr>
          <w:rFonts w:ascii="Arial" w:hAnsi="Arial" w:cs="Arial" w:eastAsia="Arial"/>
          <w:sz w:val="32"/>
          <w:szCs w:val="32"/>
        </w:rPr>
      </w:pPr>
      <w:rPr/>
      <w:r>
        <w:rPr/>
        <w:pict>
          <v:group style="position:absolute;margin-left:13.245229pt;margin-top:36.747505pt;width:571.096082pt;height:783.026279pt;mso-position-horizontal-relative:page;mso-position-vertical-relative:page;z-index:-15585" coordorigin="265,735" coordsize="11422,15661">
            <v:group style="position:absolute;left:535;top:785;width:11059;height:2" coordorigin="535,785" coordsize="11059,2">
              <v:shape style="position:absolute;left:535;top:785;width:11059;height:2" coordorigin="535,785" coordsize="11059,0" path="m535,785l11594,785e" filled="f" stroked="t" strokeweight=".715958pt" strokecolor="#4B4B4B">
                <v:path arrowok="t"/>
              </v:shape>
            </v:group>
            <v:group style="position:absolute;left:2315;top:766;width:2;height:1513" coordorigin="2315,766" coordsize="2,1513">
              <v:shape style="position:absolute;left:2315;top:766;width:2;height:1513" coordorigin="2315,766" coordsize="0,1513" path="m2315,2279l2315,766e" filled="f" stroked="t" strokeweight=".715958pt" strokecolor="#484848">
                <v:path arrowok="t"/>
              </v:shape>
            </v:group>
            <v:group style="position:absolute;left:9093;top:790;width:2;height:1503" coordorigin="9093,790" coordsize="2,1503">
              <v:shape style="position:absolute;left:9093;top:790;width:2;height:1503" coordorigin="9093,790" coordsize="0,1503" path="m9093,2293l9093,790e" filled="f" stroked="t" strokeweight=".715958pt" strokecolor="#4B4B4B">
                <v:path arrowok="t"/>
              </v:shape>
            </v:group>
            <v:group style="position:absolute;left:11608;top:785;width:2;height:15340" coordorigin="11608,785" coordsize="2,15340">
              <v:shape style="position:absolute;left:11608;top:785;width:2;height:15340" coordorigin="11608,785" coordsize="0,15340" path="m11608,16125l11608,785e" filled="f" stroked="t" strokeweight=".954611pt" strokecolor="#575757">
                <v:path arrowok="t"/>
              </v:shape>
            </v:group>
            <v:group style="position:absolute;left:320;top:747;width:2;height:15397" coordorigin="320,747" coordsize="2,15397">
              <v:shape style="position:absolute;left:320;top:747;width:2;height:15397" coordorigin="320,747" coordsize="0,15397" path="m320,16144l320,747e" filled="f" stroked="t" strokeweight="1.193264pt" strokecolor="#545454">
                <v:path arrowok="t"/>
              </v:shape>
            </v:group>
            <v:group style="position:absolute;left:277;top:2281;width:11326;height:2" coordorigin="277,2281" coordsize="11326,2">
              <v:shape style="position:absolute;left:277;top:2281;width:11326;height:2" coordorigin="277,2281" coordsize="11326,0" path="m277,2281l11603,2281e" filled="f" stroked="t" strokeweight=".715958pt" strokecolor="#4B4B4B">
                <v:path arrowok="t"/>
              </v:shape>
            </v:group>
            <v:group style="position:absolute;left:611;top:2521;width:10992;height:2" coordorigin="611,2521" coordsize="10992,2">
              <v:shape style="position:absolute;left:611;top:2521;width:10992;height:2" coordorigin="611,2521" coordsize="10992,0" path="m611,2521l11603,2521e" filled="f" stroked="t" strokeweight=".477306pt" strokecolor="#484848">
                <v:path arrowok="t"/>
              </v:shape>
            </v:group>
            <v:group style="position:absolute;left:277;top:2760;width:11331;height:2" coordorigin="277,2760" coordsize="11331,2">
              <v:shape style="position:absolute;left:277;top:2760;width:11331;height:2" coordorigin="277,2760" coordsize="11331,0" path="m277,2760l11608,2760e" filled="f" stroked="t" strokeweight=".715958pt" strokecolor="#545454">
                <v:path arrowok="t"/>
              </v:shape>
            </v:group>
            <v:group style="position:absolute;left:4133;top:3002;width:7475;height:2" coordorigin="4133,3002" coordsize="7475,2">
              <v:shape style="position:absolute;left:4133;top:3002;width:7475;height:2" coordorigin="4133,3002" coordsize="7475,0" path="m4133,3002l11608,3002e" filled="f" stroked="t" strokeweight=".715958pt" strokecolor="#4B4B4B">
                <v:path arrowok="t"/>
              </v:shape>
            </v:group>
            <v:group style="position:absolute;left:272;top:3234;width:11341;height:2" coordorigin="272,3234" coordsize="11341,2">
              <v:shape style="position:absolute;left:272;top:3234;width:11341;height:2" coordorigin="272,3234" coordsize="11341,0" path="m272,3234l11613,3234e" filled="f" stroked="t" strokeweight=".715958pt" strokecolor="#545454">
                <v:path arrowok="t"/>
              </v:shape>
            </v:group>
            <v:group style="position:absolute;left:277;top:4242;width:11336;height:2" coordorigin="277,4242" coordsize="11336,2">
              <v:shape style="position:absolute;left:277;top:4242;width:11336;height:2" coordorigin="277,4242" coordsize="11336,0" path="m277,4242l11613,4242e" filled="f" stroked="t" strokeweight=".715958pt" strokecolor="#484848">
                <v:path arrowok="t"/>
              </v:shape>
            </v:group>
            <v:group style="position:absolute;left:2363;top:4213;width:2;height:11931" coordorigin="2363,4213" coordsize="2,11931">
              <v:shape style="position:absolute;left:2363;top:4213;width:2;height:11931" coordorigin="2363,4213" coordsize="0,11931" path="m2363,16144l2363,4213e" filled="f" stroked="t" strokeweight="1.193264pt" strokecolor="#4F4F4F">
                <v:path arrowok="t"/>
              </v:shape>
            </v:group>
            <v:group style="position:absolute;left:2320;top:4761;width:9288;height:2" coordorigin="2320,4761" coordsize="9288,2">
              <v:shape style="position:absolute;left:2320;top:4761;width:9288;height:2" coordorigin="2320,4761" coordsize="9288,0" path="m2320,4761l11608,4761e" filled="f" stroked="t" strokeweight=".715958pt" strokecolor="#4F4F4F">
                <v:path arrowok="t"/>
              </v:shape>
            </v:group>
            <v:group style="position:absolute;left:4890;top:4749;width:2;height:2174" coordorigin="4890,4749" coordsize="2,2174">
              <v:shape style="position:absolute;left:4890;top:4749;width:2;height:2174" coordorigin="4890,4749" coordsize="0,2174" path="m4890,6923l4890,4749e" filled="f" stroked="t" strokeweight=".477306pt" strokecolor="#484848">
                <v:path arrowok="t"/>
              </v:shape>
            </v:group>
            <v:group style="position:absolute;left:4878;top:5247;width:6740;height:2" coordorigin="4878,5247" coordsize="6740,2">
              <v:shape style="position:absolute;left:4878;top:5247;width:6740;height:2" coordorigin="4878,5247" coordsize="6740,0" path="m4878,5247l11618,5247e" filled="f" stroked="t" strokeweight=".715958pt" strokecolor="#4F4F4F">
                <v:path arrowok="t"/>
              </v:shape>
            </v:group>
            <v:group style="position:absolute;left:4878;top:5492;width:6740;height:2" coordorigin="4878,5492" coordsize="6740,2">
              <v:shape style="position:absolute;left:4878;top:5492;width:6740;height:2" coordorigin="4878,5492" coordsize="6740,0" path="m4878,5492l11618,5492e" filled="f" stroked="t" strokeweight=".715958pt" strokecolor="#545454">
                <v:path arrowok="t"/>
              </v:shape>
            </v:group>
            <v:group style="position:absolute;left:4883;top:5731;width:6735;height:2" coordorigin="4883,5731" coordsize="6735,2">
              <v:shape style="position:absolute;left:4883;top:5731;width:6735;height:2" coordorigin="4883,5731" coordsize="6735,0" path="m4883,5731l11618,5731e" filled="f" stroked="t" strokeweight=".715958pt" strokecolor="#4F4F4F">
                <v:path arrowok="t"/>
              </v:shape>
            </v:group>
            <v:group style="position:absolute;left:2324;top:5965;width:9293;height:2" coordorigin="2324,5965" coordsize="9293,2">
              <v:shape style="position:absolute;left:2324;top:5965;width:9293;height:2" coordorigin="2324,5965" coordsize="9293,0" path="m2324,5965l11618,5965e" filled="f" stroked="t" strokeweight=".715958pt" strokecolor="#4B4B4B">
                <v:path arrowok="t"/>
              </v:shape>
            </v:group>
            <v:group style="position:absolute;left:673;top:6205;width:10945;height:2" coordorigin="673,6205" coordsize="10945,2">
              <v:shape style="position:absolute;left:673;top:6205;width:10945;height:2" coordorigin="673,6205" coordsize="10945,0" path="m673,6205l11618,6205e" filled="f" stroked="t" strokeweight=".715958pt" strokecolor="#4F4F4F">
                <v:path arrowok="t"/>
              </v:shape>
            </v:group>
            <v:group style="position:absolute;left:277;top:4517;width:11331;height:2" coordorigin="277,4517" coordsize="11331,2">
              <v:shape style="position:absolute;left:277;top:4517;width:11331;height:2" coordorigin="277,4517" coordsize="11331,0" path="m277,4517l11608,4517e" filled="f" stroked="t" strokeweight=".715958pt" strokecolor="#4F4F4F">
                <v:path arrowok="t"/>
              </v:shape>
            </v:group>
            <v:group style="position:absolute;left:7794;top:6195;width:2;height:733" coordorigin="7794,6195" coordsize="2,733">
              <v:shape style="position:absolute;left:7794;top:6195;width:2;height:733" coordorigin="7794,6195" coordsize="0,733" path="m7794,6928l7794,6195e" filled="f" stroked="t" strokeweight=".715958pt" strokecolor="#5B5B5B">
                <v:path arrowok="t"/>
              </v:shape>
            </v:group>
            <v:group style="position:absolute;left:2324;top:6674;width:9298;height:2" coordorigin="2324,6674" coordsize="9298,2">
              <v:shape style="position:absolute;left:2324;top:6674;width:9298;height:2" coordorigin="2324,6674" coordsize="9298,0" path="m2324,6674l11622,6674e" filled="f" stroked="t" strokeweight=".715958pt" strokecolor="#545454">
                <v:path arrowok="t"/>
              </v:shape>
            </v:group>
            <v:group style="position:absolute;left:2329;top:6918;width:9293;height:2" coordorigin="2329,6918" coordsize="9293,2">
              <v:shape style="position:absolute;left:2329;top:6918;width:9293;height:2" coordorigin="2329,6918" coordsize="9293,0" path="m2329,6918l11622,6918e" filled="f" stroked="t" strokeweight=".715958pt" strokecolor="#545454">
                <v:path arrowok="t"/>
              </v:shape>
            </v:group>
            <v:group style="position:absolute;left:291;top:7155;width:11331;height:2" coordorigin="291,7155" coordsize="11331,2">
              <v:shape style="position:absolute;left:291;top:7155;width:11331;height:2" coordorigin="291,7155" coordsize="11331,0" path="m291,7155l11622,7155e" filled="f" stroked="t" strokeweight=".715958pt" strokecolor="#545454">
                <v:path arrowok="t"/>
              </v:shape>
            </v:group>
            <v:group style="position:absolute;left:4895;top:7574;width:2;height:785" coordorigin="4895,7574" coordsize="2,785">
              <v:shape style="position:absolute;left:4895;top:7574;width:2;height:785" coordorigin="4895,7574" coordsize="0,785" path="m4895,8359l4895,7574e" filled="f" stroked="t" strokeweight=".954611pt" strokecolor="#606060">
                <v:path arrowok="t"/>
              </v:shape>
            </v:group>
            <v:group style="position:absolute;left:4888;top:7861;width:6740;height:2" coordorigin="4888,7861" coordsize="6740,2">
              <v:shape style="position:absolute;left:4888;top:7861;width:6740;height:2" coordorigin="4888,7861" coordsize="6740,0" path="m4888,7861l11627,7861e" filled="f" stroked="t" strokeweight=".715958pt" strokecolor="#545454">
                <v:path arrowok="t"/>
              </v:shape>
            </v:group>
            <v:group style="position:absolute;left:4883;top:8106;width:6744;height:2" coordorigin="4883,8106" coordsize="6744,2">
              <v:shape style="position:absolute;left:4883;top:8106;width:6744;height:2" coordorigin="4883,8106" coordsize="6744,0" path="m4883,8106l11627,8106e" filled="f" stroked="t" strokeweight=".715958pt" strokecolor="#4F4F4F">
                <v:path arrowok="t"/>
              </v:shape>
            </v:group>
            <v:group style="position:absolute;left:291;top:8350;width:11331;height:2" coordorigin="291,8350" coordsize="11331,2">
              <v:shape style="position:absolute;left:291;top:8350;width:11331;height:2" coordorigin="291,8350" coordsize="11331,0" path="m291,8350l11622,8350e" filled="f" stroked="t" strokeweight=".715958pt" strokecolor="#4F4F4F">
                <v:path arrowok="t"/>
              </v:shape>
            </v:group>
            <v:group style="position:absolute;left:296;top:7622;width:11331;height:2" coordorigin="296,7622" coordsize="11331,2">
              <v:shape style="position:absolute;left:296;top:7622;width:11331;height:2" coordorigin="296,7622" coordsize="11331,0" path="m296,7622l11627,7622e" filled="f" stroked="t" strokeweight=".715958pt" strokecolor="#4F4F4F">
                <v:path arrowok="t"/>
              </v:shape>
            </v:group>
            <v:group style="position:absolute;left:301;top:9159;width:11331;height:2" coordorigin="301,9159" coordsize="11331,2">
              <v:shape style="position:absolute;left:301;top:9159;width:11331;height:2" coordorigin="301,9159" coordsize="11331,0" path="m301,9159l11632,9159e" filled="f" stroked="t" strokeweight=".715958pt" strokecolor="#575757">
                <v:path arrowok="t"/>
              </v:shape>
            </v:group>
            <v:group style="position:absolute;left:305;top:10092;width:11331;height:2" coordorigin="305,10092" coordsize="11331,2">
              <v:shape style="position:absolute;left:305;top:10092;width:11331;height:2" coordorigin="305,10092" coordsize="11331,0" path="m305,10092l11637,10092e" filled="f" stroked="t" strokeweight=".715958pt" strokecolor="#545454">
                <v:path arrowok="t"/>
              </v:shape>
            </v:group>
            <v:group style="position:absolute;left:305;top:10327;width:11331;height:2" coordorigin="305,10327" coordsize="11331,2">
              <v:shape style="position:absolute;left:305;top:10327;width:11331;height:2" coordorigin="305,10327" coordsize="11331,0" path="m305,10327l11637,10327e" filled="f" stroked="t" strokeweight=".715958pt" strokecolor="#545454">
                <v:path arrowok="t"/>
              </v:shape>
            </v:group>
            <v:group style="position:absolute;left:310;top:10571;width:11331;height:2" coordorigin="310,10571" coordsize="11331,2">
              <v:shape style="position:absolute;left:310;top:10571;width:11331;height:2" coordorigin="310,10571" coordsize="11331,0" path="m310,10571l11641,10571e" filled="f" stroked="t" strokeweight=".715958pt" strokecolor="#545454">
                <v:path arrowok="t"/>
              </v:shape>
            </v:group>
            <v:group style="position:absolute;left:1172;top:11285;width:2;height:4845" coordorigin="1172,11285" coordsize="2,4845">
              <v:shape style="position:absolute;left:1172;top:11285;width:2;height:4845" coordorigin="1172,11285" coordsize="0,4845" path="m1172,16130l1172,11285e" filled="f" stroked="t" strokeweight=".715958pt" strokecolor="#4F4F4F">
                <v:path arrowok="t"/>
              </v:shape>
            </v:group>
            <v:group style="position:absolute;left:1704;top:11285;width:2;height:4845" coordorigin="1704,11285" coordsize="2,4845">
              <v:shape style="position:absolute;left:1704;top:11285;width:2;height:4845" coordorigin="1704,11285" coordsize="0,4845" path="m1704,16130l1704,11285e" filled="f" stroked="t" strokeweight=".715958pt" strokecolor="#545454">
                <v:path arrowok="t"/>
              </v:shape>
            </v:group>
            <v:group style="position:absolute;left:315;top:11289;width:11331;height:2" coordorigin="315,11289" coordsize="11331,2">
              <v:shape style="position:absolute;left:315;top:11289;width:11331;height:2" coordorigin="315,11289" coordsize="11331,0" path="m315,11289l11646,11289e" filled="f" stroked="t" strokeweight=".715958pt" strokecolor="#545454">
                <v:path arrowok="t"/>
              </v:shape>
            </v:group>
            <v:group style="position:absolute;left:315;top:11529;width:11336;height:2" coordorigin="315,11529" coordsize="11336,2">
              <v:shape style="position:absolute;left:315;top:11529;width:11336;height:2" coordorigin="315,11529" coordsize="11336,0" path="m315,11529l11651,11529e" filled="f" stroked="t" strokeweight=".715958pt" strokecolor="#545454">
                <v:path arrowok="t"/>
              </v:shape>
            </v:group>
            <v:group style="position:absolute;left:329;top:13621;width:2052;height:2" coordorigin="329,13621" coordsize="2052,2">
              <v:shape style="position:absolute;left:329;top:13621;width:2052;height:2" coordorigin="329,13621" coordsize="2052,0" path="m329,13621l2382,13621e" filled="f" stroked="t" strokeweight=".715958pt" strokecolor="#606060">
                <v:path arrowok="t"/>
              </v:shape>
            </v:group>
            <v:group style="position:absolute;left:2974;top:13023;width:2;height:689" coordorigin="2974,13023" coordsize="2,689">
              <v:shape style="position:absolute;left:2974;top:13023;width:2;height:689" coordorigin="2974,13023" coordsize="0,689" path="m2974,13712l2974,13023e" filled="f" stroked="t" strokeweight=".715958pt" strokecolor="#3F3FB8">
                <v:path arrowok="t"/>
              </v:shape>
            </v:group>
            <v:group style="position:absolute;left:3117;top:12553;width:2;height:723" coordorigin="3117,12553" coordsize="2,723">
              <v:shape style="position:absolute;left:3117;top:12553;width:2;height:723" coordorigin="3117,12553" coordsize="0,723" path="m3117,13276l3117,12553e" filled="f" stroked="t" strokeweight="2.386528pt" strokecolor="#383F8C">
                <v:path arrowok="t"/>
              </v:shape>
            </v:group>
            <v:group style="position:absolute;left:3642;top:14693;width:2;height:1690" coordorigin="3642,14693" coordsize="2,1690">
              <v:shape style="position:absolute;left:3642;top:14693;width:2;height:1690" coordorigin="3642,14693" coordsize="0,1690" path="m3642,16384l3642,14693e" filled="f" stroked="t" strokeweight="1.193264pt" strokecolor="#232FAC">
                <v:path arrowok="t"/>
              </v:shape>
            </v:group>
            <v:group style="position:absolute;left:3962;top:14861;width:2;height:881" coordorigin="3962,14861" coordsize="2,881">
              <v:shape style="position:absolute;left:3962;top:14861;width:2;height:881" coordorigin="3962,14861" coordsize="0,881" path="m3962,15742l3962,14861e" filled="f" stroked="t" strokeweight="4.534403pt" strokecolor="#2F3BA0">
                <v:path arrowok="t"/>
              </v:shape>
            </v:group>
            <v:group style="position:absolute;left:7379;top:11280;width:2;height:4845" coordorigin="7379,11280" coordsize="2,4845">
              <v:shape style="position:absolute;left:7379;top:11280;width:2;height:4845" coordorigin="7379,11280" coordsize="0,4845" path="m7379,16125l7379,11280e" filled="f" stroked="t" strokeweight=".715958pt" strokecolor="#545454">
                <v:path arrowok="t"/>
              </v:shape>
            </v:group>
            <v:group style="position:absolute;left:339;top:16115;width:11341;height:2" coordorigin="339,16115" coordsize="11341,2">
              <v:shape style="position:absolute;left:339;top:16115;width:11341;height:2" coordorigin="339,16115" coordsize="11341,0" path="m339,16115l11680,16115e" filled="f" stroked="t" strokeweight=".715958pt" strokecolor="#5B5B5B">
                <v:path arrowok="t"/>
              </v:shape>
            </v:group>
            <v:group style="position:absolute;left:5630;top:3633;width:2;height:655" coordorigin="5630,3633" coordsize="2,655">
              <v:shape style="position:absolute;left:5630;top:3633;width:2;height:655" coordorigin="5630,3633" coordsize="0,655" path="m5630,4288l5630,3633e" filled="f" stroked="t" strokeweight="3.0916pt" strokecolor="#EBEDED">
                <v:path arrowok="t"/>
              </v:shape>
            </v:group>
            <v:group style="position:absolute;left:4882;top:15283;width:2;height:291" coordorigin="4882,15283" coordsize="2,291">
              <v:shape style="position:absolute;left:4882;top:15283;width:2;height:291" coordorigin="4882,15283" coordsize="0,291" path="m4882,15574l4882,15283e" filled="f" stroked="t" strokeweight="1.22332pt" strokecolor="#EBEDE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-149.840469pt;margin-top:35.518822pt;width:202.344075pt;height:46pt;mso-position-horizontal-relative:page;mso-position-vertical-relative:page;z-index:-15583" type="#_x0000_t202" filled="f" stroked="f">
            <v:textbox inset="0,0,0,0">
              <w:txbxContent>
                <w:p>
                  <w:pPr>
                    <w:spacing w:before="0" w:after="0" w:line="920" w:lineRule="exact"/>
                    <w:ind w:right="-178"/>
                    <w:jc w:val="left"/>
                    <w:rPr>
                      <w:rFonts w:ascii="Times New Roman" w:hAnsi="Times New Roman" w:cs="Times New Roman" w:eastAsia="Times New Roman"/>
                      <w:sz w:val="92"/>
                      <w:szCs w:val="9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2D2D2D"/>
                      <w:spacing w:val="-1261"/>
                      <w:w w:val="424"/>
                    </w:rPr>
                    <w:t>!</w:t>
                  </w:r>
                  <w:r>
                    <w:rPr>
                      <w:rFonts w:ascii="Times New Roman" w:hAnsi="Times New Roman" w:cs="Times New Roman" w:eastAsia="Times New Roman"/>
                      <w:sz w:val="92"/>
                      <w:szCs w:val="9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2"/>
          <w:szCs w:val="32"/>
          <w:color w:val="16239A"/>
          <w:spacing w:val="0"/>
          <w:w w:val="52"/>
          <w:b/>
          <w:bCs/>
          <w:i/>
        </w:rPr>
        <w:t>V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0" w:right="40"/>
        </w:sectPr>
      </w:pPr>
      <w:rPr/>
    </w:p>
    <w:p>
      <w:pPr>
        <w:spacing w:before="1" w:after="0" w:line="592" w:lineRule="exact"/>
        <w:ind w:left="877" w:right="-20"/>
        <w:jc w:val="left"/>
        <w:tabs>
          <w:tab w:pos="3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94.53244pt;margin-top:32.456364pt;width:45.931069pt;height:.1pt;mso-position-horizontal-relative:page;mso-position-vertical-relative:paragraph;z-index:-15580" coordorigin="9891,649" coordsize="919,2">
            <v:shape style="position:absolute;left:9891;top:649;width:919;height:2" coordorigin="9891,649" coordsize="919,0" path="m9891,649l10809,649e" filled="f" stroked="t" strokeweight="2.855818pt" strokecolor="#7C8383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94.294464pt;margin-top:29.661922pt;width:49.352312pt;height:21pt;mso-position-horizontal-relative:page;mso-position-vertical-relative:paragraph;z-index:-15578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rPr>
                      <w:rFonts w:ascii="Times New Roman" w:hAnsi="Times New Roman" w:cs="Times New Roman" w:eastAsia="Times New Roman"/>
                      <w:sz w:val="42"/>
                      <w:szCs w:val="4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777779"/>
                      <w:spacing w:val="0"/>
                      <w:w w:val="92"/>
                      <w:b/>
                      <w:bCs/>
                    </w:rPr>
                    <w:t>1.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777779"/>
                      <w:spacing w:val="0"/>
                      <w:w w:val="92"/>
                      <w:b/>
                      <w:bCs/>
                    </w:rPr>
                    <w:t>\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777779"/>
                      <w:spacing w:val="0"/>
                      <w:w w:val="92"/>
                      <w:b/>
                      <w:bCs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777779"/>
                      <w:spacing w:val="6"/>
                      <w:w w:val="92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777779"/>
                      <w:spacing w:val="0"/>
                      <w:w w:val="100"/>
                      <w:b/>
                      <w:bCs/>
                    </w:rPr>
                    <w:t>11</w:t>
                  </w:r>
                  <w:r>
                    <w:rPr>
                      <w:rFonts w:ascii="Times New Roman" w:hAnsi="Times New Roman" w:cs="Times New Roman" w:eastAsia="Times New Roman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85"/>
          <w:szCs w:val="85"/>
          <w:color w:val="3D3D3D"/>
          <w:spacing w:val="0"/>
          <w:w w:val="173"/>
          <w:b/>
          <w:bCs/>
          <w:i/>
          <w:position w:val="-32"/>
        </w:rPr>
        <w:t>l</w:t>
      </w:r>
      <w:r>
        <w:rPr>
          <w:rFonts w:ascii="Arial" w:hAnsi="Arial" w:cs="Arial" w:eastAsia="Arial"/>
          <w:sz w:val="85"/>
          <w:szCs w:val="85"/>
          <w:color w:val="3D3D3D"/>
          <w:spacing w:val="0"/>
          <w:w w:val="100"/>
          <w:b/>
          <w:bCs/>
          <w:i/>
          <w:position w:val="-32"/>
        </w:rPr>
        <w:tab/>
      </w:r>
      <w:r>
        <w:rPr>
          <w:rFonts w:ascii="Arial" w:hAnsi="Arial" w:cs="Arial" w:eastAsia="Arial"/>
          <w:sz w:val="85"/>
          <w:szCs w:val="85"/>
          <w:color w:val="3D3D3D"/>
          <w:spacing w:val="0"/>
          <w:w w:val="100"/>
          <w:b/>
          <w:bCs/>
          <w:i/>
          <w:position w:val="-32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8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  <w:position w:val="-8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13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3"/>
          <w:position w:val="-8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700" w:bottom="280" w:left="380" w:right="100"/>
        </w:sectPr>
      </w:pPr>
      <w:rPr/>
    </w:p>
    <w:p>
      <w:pPr>
        <w:spacing w:before="2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834" w:right="229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21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52" w:lineRule="exact"/>
        <w:ind w:left="569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D3D3D"/>
          <w:spacing w:val="0"/>
          <w:w w:val="103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41" w:after="0" w:line="240" w:lineRule="auto"/>
        <w:ind w:left="656" w:right="418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BAŞKANLlGI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-34" w:right="359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98.102203pt;margin-top:7.261531pt;width:38.55354pt;height:.1pt;mso-position-horizontal-relative:page;mso-position-vertical-relative:paragraph;z-index:-15579" coordorigin="9962,145" coordsize="771,2">
            <v:shape style="position:absolute;left:9962;top:145;width:771;height:2" coordorigin="9962,145" coordsize="771,0" path="m9962,145l10733,145e" filled="f" stroked="t" strokeweight="2.617833pt" strokecolor="#87909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80" w:right="100"/>
          <w:cols w:num="2" w:equalWidth="0">
            <w:col w:w="1614" w:space="1737"/>
            <w:col w:w="8089"/>
          </w:cols>
        </w:sectPr>
      </w:pPr>
      <w:rPr/>
    </w:p>
    <w:p>
      <w:pPr>
        <w:spacing w:before="0" w:after="0" w:line="247" w:lineRule="exact"/>
        <w:ind w:left="648" w:right="-20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D3D3D"/>
          <w:spacing w:val="0"/>
          <w:w w:val="114"/>
          <w:position w:val="8"/>
        </w:rPr>
        <w:t>BELEDIYESI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33" w:lineRule="auto"/>
        <w:ind w:left="129" w:right="3499" w:firstLine="-24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!Ola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10/05/2017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28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         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7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4"/>
          <w:w w:val="97"/>
          <w:position w:val="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7"/>
          <w:position w:val="1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9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19:21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  <w:position w:val="0"/>
        </w:rPr>
        <w:t>[fe!: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3D3D3D"/>
          <w:spacing w:val="-1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3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"/>
          <w:w w:val="100"/>
          <w:position w:val="0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!Kayıt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1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2963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     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5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1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Halil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SAYAR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Sevre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Ulukent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0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1" w:after="0" w:line="240" w:lineRule="auto"/>
        <w:ind w:left="129" w:right="7437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8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       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Seyre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Ulukent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6" w:lineRule="exact"/>
        <w:ind w:left="129" w:right="415"/>
        <w:jc w:val="both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3"/>
        </w:rPr>
        <w:t>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  <w:position w:val="3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2"/>
        </w:rPr>
        <w:t>Ot</w:t>
      </w:r>
      <w:r>
        <w:rPr>
          <w:rFonts w:ascii="Arial" w:hAnsi="Arial" w:cs="Arial" w:eastAsia="Arial"/>
          <w:sz w:val="18"/>
          <w:szCs w:val="18"/>
          <w:color w:val="3D3D3D"/>
          <w:spacing w:val="38"/>
          <w:w w:val="100"/>
          <w:position w:val="2"/>
        </w:rPr>
        <w:t> 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8"/>
          <w:position w:val="2"/>
        </w:rPr>
        <w:t>Yan2ı</w:t>
      </w:r>
      <w:r>
        <w:rPr>
          <w:rFonts w:ascii="Arial" w:hAnsi="Arial" w:cs="Arial" w:eastAsia="Arial"/>
          <w:sz w:val="18"/>
          <w:szCs w:val="18"/>
          <w:color w:val="3D3D3D"/>
          <w:spacing w:val="-9"/>
          <w:w w:val="109"/>
          <w:position w:val="2"/>
        </w:rPr>
        <w:t>n</w:t>
      </w:r>
      <w:r>
        <w:rPr>
          <w:rFonts w:ascii="Arial" w:hAnsi="Arial" w:cs="Arial" w:eastAsia="Arial"/>
          <w:sz w:val="18"/>
          <w:szCs w:val="18"/>
          <w:color w:val="161616"/>
          <w:spacing w:val="0"/>
          <w:w w:val="179"/>
          <w:position w:val="2"/>
        </w:rPr>
        <w:t>ı</w:t>
      </w:r>
      <w:r>
        <w:rPr>
          <w:rFonts w:ascii="Arial" w:hAnsi="Arial" w:cs="Arial" w:eastAsia="Arial"/>
          <w:sz w:val="18"/>
          <w:szCs w:val="18"/>
          <w:color w:val="161616"/>
          <w:spacing w:val="0"/>
          <w:w w:val="100"/>
          <w:position w:val="2"/>
        </w:rPr>
        <w:t>                 </w:t>
      </w:r>
      <w:r>
        <w:rPr>
          <w:rFonts w:ascii="Arial" w:hAnsi="Arial" w:cs="Arial" w:eastAsia="Arial"/>
          <w:sz w:val="18"/>
          <w:szCs w:val="18"/>
          <w:color w:val="161616"/>
          <w:spacing w:val="17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9"/>
          <w:position w:val="2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"/>
          <w:w w:val="100"/>
          <w:position w:val="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  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            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20"/>
          <w:position w:val="-2"/>
        </w:rPr>
        <w:t>S'iga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-27"/>
          <w:w w:val="12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26262"/>
          <w:spacing w:val="10"/>
          <w:w w:val="120"/>
          <w:position w:val="-2"/>
        </w:rPr>
        <w:t>r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20"/>
          <w:position w:val="-2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0"/>
          <w:w w:val="120"/>
          <w:position w:val="-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D3D3D"/>
          <w:spacing w:val="25"/>
          <w:w w:val="12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0"/>
          <w:w w:val="120"/>
          <w:position w:val="-2"/>
        </w:rPr>
        <w:t>t'7</w:t>
      </w:r>
      <w:r>
        <w:rPr>
          <w:rFonts w:ascii="Times New Roman" w:hAnsi="Times New Roman" w:cs="Times New Roman" w:eastAsia="Times New Roman"/>
          <w:sz w:val="17"/>
          <w:szCs w:val="17"/>
          <w:color w:val="3D3D3D"/>
          <w:spacing w:val="11"/>
          <w:w w:val="120"/>
          <w:position w:val="-2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20"/>
          <w:position w:val="-2"/>
        </w:rPr>
        <w:t>m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-17"/>
          <w:w w:val="120"/>
          <w:position w:val="-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626262"/>
          <w:spacing w:val="0"/>
          <w:w w:val="120"/>
          <w:position w:val="-2"/>
        </w:rPr>
        <w:t>.,.._it.i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19" w:after="0" w:line="180" w:lineRule="auto"/>
        <w:ind w:left="3513" w:right="3442" w:firstLine="-3379"/>
        <w:jc w:val="left"/>
        <w:tabs>
          <w:tab w:pos="350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9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7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>et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6"/>
          <w:w w:val="100"/>
          <w:position w:val="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nanne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4"/>
          <w:position w:val="0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100"/>
        </w:sectPr>
      </w:pPr>
      <w:rPr/>
    </w:p>
    <w:p>
      <w:pPr>
        <w:spacing w:before="16" w:after="0" w:line="240" w:lineRule="auto"/>
        <w:ind w:right="110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2.987137pt;margin-top:6.290351pt;width:11.235121pt;height:26pt;mso-position-horizontal-relative:page;mso-position-vertical-relative:paragraph;z-index:-1557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3D3D3D"/>
                      <w:spacing w:val="0"/>
                      <w:w w:val="155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9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52"/>
        </w:rPr>
        <w:t>_!!.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2"/>
          <w:w w:val="5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361" w:lineRule="exact"/>
        <w:ind w:right="-20"/>
        <w:jc w:val="right"/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38"/>
          <w:szCs w:val="38"/>
          <w:color w:val="626262"/>
          <w:spacing w:val="0"/>
          <w:w w:val="228"/>
          <w:position w:val="-2"/>
        </w:rPr>
        <w:t>l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364" w:lineRule="exact"/>
        <w:ind w:right="-20"/>
        <w:jc w:val="left"/>
        <w:tabs>
          <w:tab w:pos="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41"/>
          <w:szCs w:val="41"/>
          <w:color w:val="4F4F4F"/>
          <w:spacing w:val="0"/>
          <w:w w:val="52"/>
          <w:position w:val="3"/>
        </w:rPr>
        <w:t>ı</w:t>
      </w:r>
      <w:r>
        <w:rPr>
          <w:rFonts w:ascii="Arial" w:hAnsi="Arial" w:cs="Arial" w:eastAsia="Arial"/>
          <w:sz w:val="41"/>
          <w:szCs w:val="41"/>
          <w:color w:val="4F4F4F"/>
          <w:spacing w:val="0"/>
          <w:w w:val="100"/>
          <w:position w:val="3"/>
        </w:rPr>
        <w:tab/>
      </w:r>
      <w:r>
        <w:rPr>
          <w:rFonts w:ascii="Arial" w:hAnsi="Arial" w:cs="Arial" w:eastAsia="Arial"/>
          <w:sz w:val="41"/>
          <w:szCs w:val="41"/>
          <w:color w:val="4F4F4F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-3"/>
        </w:rPr>
        <w:t>:20:05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100"/>
          <w:cols w:num="2" w:equalWidth="0">
            <w:col w:w="5082" w:space="821"/>
            <w:col w:w="5537"/>
          </w:cols>
        </w:sectPr>
      </w:pPr>
      <w:rPr/>
    </w:p>
    <w:p>
      <w:pPr>
        <w:spacing w:before="0" w:after="0" w:line="204" w:lineRule="exact"/>
        <w:ind w:left="129" w:right="-20"/>
        <w:jc w:val="left"/>
        <w:tabs>
          <w:tab w:pos="2380" w:val="left"/>
          <w:tab w:pos="5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7"/>
          <w:w w:val="54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1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0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7"/>
          <w:w w:val="118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7"/>
          <w:w w:val="66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5"/>
          <w:w w:val="119"/>
          <w:position w:val="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44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23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Çvç.Halil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1" w:lineRule="auto"/>
        <w:ind w:left="105" w:right="2413" w:firstLine="2285"/>
        <w:jc w:val="left"/>
        <w:tabs>
          <w:tab w:pos="2380" w:val="left"/>
          <w:tab w:pos="460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4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4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1"/>
          <w:w w:val="14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</w:rPr>
        <w:t>9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1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19:26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lGiden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5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  <w:position w:val="0"/>
        </w:rPr>
        <w:t>089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8" w:lineRule="exact"/>
        <w:ind w:left="129" w:right="-20"/>
        <w:jc w:val="left"/>
        <w:tabs>
          <w:tab w:pos="456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2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9"/>
          <w:position w:val="-1"/>
        </w:rPr>
        <w:t>:Gelmed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9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9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62" w:lineRule="auto"/>
        <w:ind w:left="4570" w:right="3509" w:firstLine="14"/>
        <w:jc w:val="left"/>
        <w:tabs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5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5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0"/>
        </w:rPr>
        <w:t>:Gelmedi.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Gelmed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2404" w:right="-20"/>
        <w:jc w:val="left"/>
        <w:tabs>
          <w:tab w:pos="3880" w:val="left"/>
          <w:tab w:pos="4560" w:val="left"/>
          <w:tab w:pos="7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0"/>
        </w:rPr>
        <w:t>:Gelmed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1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1" w:lineRule="auto"/>
        <w:ind w:left="2404" w:right="2623" w:firstLine="-2299"/>
        <w:jc w:val="left"/>
        <w:tabs>
          <w:tab w:pos="2440" w:val="left"/>
          <w:tab w:pos="456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1"/>
          <w:szCs w:val="21"/>
          <w:color w:val="3D3D3D"/>
          <w:w w:val="59"/>
          <w:position w:val="1"/>
        </w:rPr>
        <w:t>j</w:t>
      </w:r>
      <w:r>
        <w:rPr>
          <w:rFonts w:ascii="Arial" w:hAnsi="Arial" w:cs="Arial" w:eastAsia="Arial"/>
          <w:sz w:val="21"/>
          <w:szCs w:val="21"/>
          <w:color w:val="3D3D3D"/>
          <w:w w:val="58"/>
          <w:position w:val="1"/>
        </w:rPr>
        <w:t>Y</w:t>
      </w:r>
      <w:r>
        <w:rPr>
          <w:rFonts w:ascii="Arial" w:hAnsi="Arial" w:cs="Arial" w:eastAsia="Arial"/>
          <w:sz w:val="21"/>
          <w:szCs w:val="21"/>
          <w:color w:val="3D3D3D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ardımcı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42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42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9"/>
          <w:w w:val="14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5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40" w:lineRule="auto"/>
        <w:ind w:left="240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24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2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69" w:right="-20"/>
        <w:jc w:val="left"/>
        <w:tabs>
          <w:tab w:pos="24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3"/>
        </w:rPr>
        <w:t>!ayı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3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"/>
          <w:w w:val="13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Görüldüğ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4526" w:right="403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Söndürmede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93" w:lineRule="exact"/>
        <w:ind w:left="162" w:right="-20"/>
        <w:jc w:val="left"/>
        <w:tabs>
          <w:tab w:pos="3020" w:val="left"/>
          <w:tab w:pos="4560" w:val="left"/>
          <w:tab w:pos="6460" w:val="left"/>
          <w:tab w:pos="8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8"/>
          <w:position w:val="-2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5"/>
          <w:w w:val="118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>Tüıü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2"/>
        </w:rPr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"/>
        </w:rPr>
        <w:t>Su</w:t>
      </w:r>
      <w:r>
        <w:rPr>
          <w:rFonts w:ascii="Arial" w:hAnsi="Arial" w:cs="Arial" w:eastAsia="Arial"/>
          <w:sz w:val="14"/>
          <w:szCs w:val="14"/>
          <w:color w:val="3D3D3D"/>
          <w:spacing w:val="-32"/>
          <w:w w:val="100"/>
          <w:position w:val="1"/>
        </w:rPr>
        <w:t> </w:t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4"/>
          <w:szCs w:val="14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6" w:lineRule="exact"/>
        <w:ind w:left="4561" w:right="-20"/>
        <w:jc w:val="left"/>
        <w:tabs>
          <w:tab w:pos="6460" w:val="left"/>
          <w:tab w:pos="80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4"/>
        </w:rPr>
        <w:t>2</w:t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4"/>
        </w:rPr>
        <w:tab/>
      </w:r>
      <w:r>
        <w:rPr>
          <w:rFonts w:ascii="Arial" w:hAnsi="Arial" w:cs="Arial" w:eastAsia="Arial"/>
          <w:sz w:val="18"/>
          <w:szCs w:val="18"/>
          <w:color w:val="3D3D3D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626262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626262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626262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3D3D3D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240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söndürüle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oluşmamıştır.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100"/>
        </w:sectPr>
      </w:pPr>
      <w:rPr/>
    </w:p>
    <w:p>
      <w:pPr>
        <w:spacing w:before="15" w:after="0" w:line="240" w:lineRule="auto"/>
        <w:ind w:left="125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2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/>
        <w:br w:type="column"/>
      </w:r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yangın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"/>
          <w:w w:val="100"/>
          <w:position w:val="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yol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ot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arda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görülm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1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82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100"/>
          <w:cols w:num="2" w:equalWidth="0">
            <w:col w:w="2339" w:space="65"/>
            <w:col w:w="9036"/>
          </w:cols>
        </w:sectPr>
      </w:pPr>
      <w:rPr/>
    </w:p>
    <w:p>
      <w:pPr>
        <w:spacing w:before="15" w:after="0" w:line="252" w:lineRule="auto"/>
        <w:ind w:left="2390" w:right="63" w:firstLine="-2261"/>
        <w:jc w:val="left"/>
        <w:tabs>
          <w:tab w:pos="2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olup,yapıla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soıuşturma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neticesind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8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kişiler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"/>
          <w:w w:val="101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9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</w:rPr>
        <w:t>çıktı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239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4"/>
        </w:rPr>
        <w:t>&lt;anaatine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varılmıştı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777779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25" w:right="-20"/>
        <w:jc w:val="left"/>
        <w:tabs>
          <w:tab w:pos="2380" w:val="left"/>
          <w:tab w:pos="6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Şir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8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5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5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6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10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</w:rPr>
        <w:t>IAra</w:t>
      </w:r>
      <w:r>
        <w:rPr>
          <w:rFonts w:ascii="Arial" w:hAnsi="Arial" w:cs="Arial" w:eastAsia="Arial"/>
          <w:sz w:val="17"/>
          <w:szCs w:val="17"/>
          <w:color w:val="3D3D3D"/>
          <w:spacing w:val="0"/>
          <w:w w:val="100"/>
        </w:rPr>
        <w:t>ç</w:t>
      </w:r>
      <w:r>
        <w:rPr>
          <w:rFonts w:ascii="Arial" w:hAnsi="Arial" w:cs="Arial" w:eastAsia="Arial"/>
          <w:sz w:val="17"/>
          <w:szCs w:val="17"/>
          <w:color w:val="3D3D3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52" w:lineRule="auto"/>
        <w:ind w:left="467" w:right="9199" w:firstLine="-33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5.226391pt;margin-top:6.3525pt;width:6.48018pt;height:18.5pt;mso-position-horizontal-relative:page;mso-position-vertical-relative:paragraph;z-index:-15577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5"/>
                    <w:jc w:val="left"/>
                    <w:rPr>
                      <w:rFonts w:ascii="Arial" w:hAnsi="Arial" w:cs="Arial" w:eastAsia="Arial"/>
                      <w:sz w:val="37"/>
                      <w:szCs w:val="37"/>
                    </w:rPr>
                  </w:pPr>
                  <w:rPr/>
                  <w:r>
                    <w:rPr>
                      <w:rFonts w:ascii="Arial" w:hAnsi="Arial" w:cs="Arial" w:eastAsia="Arial"/>
                      <w:sz w:val="37"/>
                      <w:szCs w:val="37"/>
                      <w:color w:val="3D3D3D"/>
                      <w:spacing w:val="0"/>
                      <w:w w:val="63"/>
                    </w:rPr>
                    <w:t>L</w:t>
                  </w:r>
                  <w:r>
                    <w:rPr>
                      <w:rFonts w:ascii="Arial" w:hAnsi="Arial" w:cs="Arial" w:eastAsia="Arial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128"/>
        </w:rPr>
        <w:t>v-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&lt;gı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4"/>
        </w:rPr>
        <w:t>jiği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134" w:right="-20"/>
        <w:jc w:val="left"/>
        <w:tabs>
          <w:tab w:pos="238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8"/>
          <w:position w:val="0"/>
        </w:rPr>
        <w:t>Ir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6"/>
          <w:w w:val="98"/>
          <w:position w:val="0"/>
        </w:rPr>
        <w:t>a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98"/>
          <w:position w:val="0"/>
        </w:rPr>
        <w:t>r</w:t>
      </w:r>
      <w:r>
        <w:rPr>
          <w:rFonts w:ascii="Arial" w:hAnsi="Arial" w:cs="Arial" w:eastAsia="Arial"/>
          <w:sz w:val="20"/>
          <w:szCs w:val="20"/>
          <w:color w:val="3D3D3D"/>
          <w:spacing w:val="5"/>
          <w:w w:val="9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98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98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3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05/2017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2"/>
          <w:position w:val="1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15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514" w:lineRule="auto"/>
        <w:ind w:left="2547" w:right="1573" w:firstLine="-2323"/>
        <w:jc w:val="left"/>
        <w:tabs>
          <w:tab w:pos="900" w:val="left"/>
          <w:tab w:pos="1400" w:val="left"/>
          <w:tab w:pos="2380" w:val="left"/>
          <w:tab w:pos="5060" w:val="left"/>
          <w:tab w:pos="8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Yaralı</w:t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</w:rPr>
        <w:t>p!DE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1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1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Seyre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İtfaiye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Gıub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12" w:lineRule="exact"/>
        <w:ind w:left="2878" w:right="-20"/>
        <w:jc w:val="left"/>
        <w:tabs>
          <w:tab w:pos="8600" w:val="left"/>
        </w:tabs>
        <w:rPr>
          <w:rFonts w:ascii="Arial" w:hAnsi="Arial" w:cs="Arial" w:eastAsia="Arial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92"/>
          <w:szCs w:val="92"/>
          <w:color w:val="3D3D3D"/>
          <w:spacing w:val="0"/>
          <w:w w:val="63"/>
          <w:position w:val="-61"/>
        </w:rPr>
        <w:t>!r*iTAN</w:t>
      </w:r>
      <w:r>
        <w:rPr>
          <w:rFonts w:ascii="Times New Roman" w:hAnsi="Times New Roman" w:cs="Times New Roman" w:eastAsia="Times New Roman"/>
          <w:sz w:val="92"/>
          <w:szCs w:val="92"/>
          <w:color w:val="3D3D3D"/>
          <w:spacing w:val="0"/>
          <w:w w:val="100"/>
          <w:position w:val="-61"/>
        </w:rPr>
        <w:tab/>
      </w:r>
      <w:r>
        <w:rPr>
          <w:rFonts w:ascii="Times New Roman" w:hAnsi="Times New Roman" w:cs="Times New Roman" w:eastAsia="Times New Roman"/>
          <w:sz w:val="92"/>
          <w:szCs w:val="92"/>
          <w:color w:val="3D3D3D"/>
          <w:spacing w:val="0"/>
          <w:w w:val="100"/>
          <w:position w:val="-61"/>
        </w:rPr>
      </w:r>
      <w:r>
        <w:rPr>
          <w:rFonts w:ascii="Arial" w:hAnsi="Arial" w:cs="Arial" w:eastAsia="Arial"/>
          <w:sz w:val="30"/>
          <w:szCs w:val="30"/>
          <w:color w:val="3D3D3D"/>
          <w:spacing w:val="0"/>
          <w:w w:val="63"/>
          <w:b/>
          <w:bCs/>
          <w:i/>
          <w:position w:val="-1"/>
        </w:rPr>
        <w:t>1</w:t>
      </w:r>
      <w:r>
        <w:rPr>
          <w:rFonts w:ascii="Arial" w:hAnsi="Arial" w:cs="Arial" w:eastAsia="Arial"/>
          <w:sz w:val="30"/>
          <w:szCs w:val="30"/>
          <w:color w:val="3D3D3D"/>
          <w:spacing w:val="38"/>
          <w:w w:val="63"/>
          <w:b/>
          <w:bCs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63"/>
          <w:b/>
          <w:bCs/>
          <w:position w:val="-1"/>
        </w:rPr>
        <w:t>4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63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8"/>
          <w:w w:val="63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63"/>
          <w:position w:val="-1"/>
        </w:rPr>
        <w:t>0Cfl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0"/>
          <w:w w:val="63"/>
          <w:position w:val="-1"/>
        </w:rPr>
        <w:t>  </w:t>
      </w:r>
      <w:r>
        <w:rPr>
          <w:rFonts w:ascii="Times New Roman" w:hAnsi="Times New Roman" w:cs="Times New Roman" w:eastAsia="Times New Roman"/>
          <w:sz w:val="30"/>
          <w:szCs w:val="30"/>
          <w:color w:val="2A2A2A"/>
          <w:spacing w:val="21"/>
          <w:w w:val="63"/>
          <w:position w:val="-1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4F4F4F"/>
          <w:spacing w:val="-19"/>
          <w:w w:val="132"/>
          <w:position w:val="-1"/>
        </w:rPr>
        <w:t>&amp;</w:t>
      </w:r>
      <w:r>
        <w:rPr>
          <w:rFonts w:ascii="Arial" w:hAnsi="Arial" w:cs="Arial" w:eastAsia="Arial"/>
          <w:sz w:val="11"/>
          <w:szCs w:val="11"/>
          <w:color w:val="9E9E9E"/>
          <w:spacing w:val="0"/>
          <w:w w:val="77"/>
          <w:position w:val="-1"/>
        </w:rPr>
        <w:t>r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spacing w:before="0" w:after="0" w:line="169" w:lineRule="exact"/>
        <w:ind w:right="756"/>
        <w:jc w:val="right"/>
        <w:tabs>
          <w:tab w:pos="320" w:val="left"/>
          <w:tab w:pos="780" w:val="left"/>
          <w:tab w:pos="1200" w:val="left"/>
        </w:tabs>
        <w:rPr>
          <w:rFonts w:ascii="Times New Roman" w:hAnsi="Times New Roman" w:cs="Times New Roman" w:eastAsia="Times New Roman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3D3D3D"/>
          <w:w w:val="189"/>
          <w:position w:val="2"/>
        </w:rPr>
        <w:t>/</w:t>
      </w:r>
      <w:r>
        <w:rPr>
          <w:rFonts w:ascii="Times New Roman" w:hAnsi="Times New Roman" w:cs="Times New Roman" w:eastAsia="Times New Roman"/>
          <w:sz w:val="9"/>
          <w:szCs w:val="9"/>
          <w:color w:val="3D3D3D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3D3D3D"/>
          <w:w w:val="100"/>
          <w:position w:val="2"/>
        </w:rPr>
      </w:r>
      <w:r>
        <w:rPr>
          <w:rFonts w:ascii="Courier New" w:hAnsi="Courier New" w:cs="Courier New" w:eastAsia="Courier New"/>
          <w:sz w:val="35"/>
          <w:szCs w:val="35"/>
          <w:color w:val="898A8C"/>
          <w:w w:val="68"/>
          <w:i/>
          <w:position w:val="-14"/>
        </w:rPr>
        <w:t>!</w:t>
      </w:r>
      <w:r>
        <w:rPr>
          <w:rFonts w:ascii="Courier New" w:hAnsi="Courier New" w:cs="Courier New" w:eastAsia="Courier New"/>
          <w:sz w:val="35"/>
          <w:szCs w:val="35"/>
          <w:color w:val="898A8C"/>
          <w:spacing w:val="-115"/>
          <w:w w:val="68"/>
          <w:i/>
          <w:position w:val="-14"/>
        </w:rPr>
        <w:t>1</w:t>
      </w:r>
      <w:r>
        <w:rPr>
          <w:rFonts w:ascii="Times New Roman" w:hAnsi="Times New Roman" w:cs="Times New Roman" w:eastAsia="Times New Roman"/>
          <w:sz w:val="9"/>
          <w:szCs w:val="9"/>
          <w:color w:val="777779"/>
          <w:spacing w:val="0"/>
          <w:w w:val="121"/>
          <w:position w:val="2"/>
        </w:rPr>
        <w:t>1</w:t>
      </w:r>
      <w:r>
        <w:rPr>
          <w:rFonts w:ascii="Times New Roman" w:hAnsi="Times New Roman" w:cs="Times New Roman" w:eastAsia="Times New Roman"/>
          <w:sz w:val="9"/>
          <w:szCs w:val="9"/>
          <w:color w:val="77777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9"/>
          <w:szCs w:val="9"/>
          <w:color w:val="77777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4"/>
          <w:szCs w:val="14"/>
          <w:color w:val="777779"/>
          <w:spacing w:val="0"/>
          <w:w w:val="107"/>
          <w:position w:val="2"/>
        </w:rPr>
        <w:t>(!,</w:t>
      </w:r>
      <w:r>
        <w:rPr>
          <w:rFonts w:ascii="Times New Roman" w:hAnsi="Times New Roman" w:cs="Times New Roman" w:eastAsia="Times New Roman"/>
          <w:sz w:val="14"/>
          <w:szCs w:val="14"/>
          <w:color w:val="777779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777779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4"/>
          <w:szCs w:val="14"/>
          <w:color w:val="626262"/>
          <w:spacing w:val="0"/>
          <w:w w:val="62"/>
          <w:position w:val="2"/>
        </w:rPr>
        <w:t>C</w:t>
      </w:r>
      <w:r>
        <w:rPr>
          <w:rFonts w:ascii="Times New Roman" w:hAnsi="Times New Roman" w:cs="Times New Roman" w:eastAsia="Times New Roman"/>
          <w:sz w:val="14"/>
          <w:szCs w:val="14"/>
          <w:color w:val="626262"/>
          <w:spacing w:val="0"/>
          <w:w w:val="62"/>
          <w:position w:val="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26262"/>
          <w:spacing w:val="7"/>
          <w:w w:val="62"/>
          <w:position w:val="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34"/>
          <w:position w:val="2"/>
        </w:rPr>
        <w:t>(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0"/>
          <w:w w:val="133"/>
          <w:position w:val="2"/>
        </w:rPr>
        <w:t>;</w:t>
      </w:r>
      <w:r>
        <w:rPr>
          <w:rFonts w:ascii="Times New Roman" w:hAnsi="Times New Roman" w:cs="Times New Roman" w:eastAsia="Times New Roman"/>
          <w:sz w:val="14"/>
          <w:szCs w:val="14"/>
          <w:color w:val="3D3D3D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626262"/>
          <w:spacing w:val="2"/>
          <w:w w:val="79"/>
          <w:position w:val="2"/>
        </w:rPr>
        <w:t>o</w:t>
      </w:r>
      <w:r>
        <w:rPr>
          <w:rFonts w:ascii="Times New Roman" w:hAnsi="Times New Roman" w:cs="Times New Roman" w:eastAsia="Times New Roman"/>
          <w:sz w:val="14"/>
          <w:szCs w:val="14"/>
          <w:color w:val="9E9E9E"/>
          <w:spacing w:val="-85"/>
          <w:w w:val="158"/>
          <w:position w:val="2"/>
        </w:rPr>
        <w:t>"</w:t>
      </w:r>
      <w:r>
        <w:rPr>
          <w:rFonts w:ascii="Courier New" w:hAnsi="Courier New" w:cs="Courier New" w:eastAsia="Courier New"/>
          <w:sz w:val="35"/>
          <w:szCs w:val="35"/>
          <w:color w:val="898A8C"/>
          <w:spacing w:val="19"/>
          <w:w w:val="62"/>
          <w:position w:val="-14"/>
        </w:rPr>
        <w:t>•</w:t>
      </w:r>
      <w:r>
        <w:rPr>
          <w:rFonts w:ascii="Times New Roman" w:hAnsi="Times New Roman" w:cs="Times New Roman" w:eastAsia="Times New Roman"/>
          <w:sz w:val="14"/>
          <w:szCs w:val="14"/>
          <w:color w:val="B6B8B8"/>
          <w:spacing w:val="-19"/>
          <w:w w:val="94"/>
          <w:position w:val="2"/>
        </w:rPr>
        <w:t>.</w:t>
      </w:r>
      <w:r>
        <w:rPr>
          <w:rFonts w:ascii="Times New Roman" w:hAnsi="Times New Roman" w:cs="Times New Roman" w:eastAsia="Times New Roman"/>
          <w:sz w:val="14"/>
          <w:szCs w:val="14"/>
          <w:color w:val="9E9E9E"/>
          <w:spacing w:val="0"/>
          <w:w w:val="91"/>
          <w:position w:val="2"/>
        </w:rPr>
        <w:t>'"</w:t>
      </w:r>
      <w:r>
        <w:rPr>
          <w:rFonts w:ascii="Times New Roman" w:hAnsi="Times New Roman" w:cs="Times New Roman" w:eastAsia="Times New Roman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380" w:right="100"/>
        </w:sectPr>
      </w:pPr>
      <w:rPr/>
    </w:p>
    <w:p>
      <w:pPr>
        <w:spacing w:before="0" w:after="0" w:line="126" w:lineRule="exact"/>
        <w:ind w:right="-20"/>
        <w:jc w:val="righ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68.922852pt;margin-top:-40.728722pt;width:62.301463pt;height:41.5pt;mso-position-horizontal-relative:page;mso-position-vertical-relative:paragraph;z-index:-15576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5"/>
                    <w:jc w:val="left"/>
                    <w:rPr>
                      <w:rFonts w:ascii="Arial" w:hAnsi="Arial" w:cs="Arial" w:eastAsia="Arial"/>
                      <w:sz w:val="83"/>
                      <w:szCs w:val="83"/>
                    </w:rPr>
                  </w:pPr>
                  <w:rPr/>
                  <w:r>
                    <w:rPr>
                      <w:rFonts w:ascii="Arial" w:hAnsi="Arial" w:cs="Arial" w:eastAsia="Arial"/>
                      <w:sz w:val="83"/>
                      <w:szCs w:val="83"/>
                      <w:color w:val="3D3D3D"/>
                      <w:spacing w:val="0"/>
                      <w:w w:val="51"/>
                      <w:position w:val="-1"/>
                    </w:rPr>
                    <w:t>Qkmiri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342"/>
          <w:position w:val="-15"/>
        </w:rPr>
        <w:t>..</w:t>
      </w:r>
      <w:r>
        <w:rPr>
          <w:rFonts w:ascii="Arial" w:hAnsi="Arial" w:cs="Arial" w:eastAsia="Arial"/>
          <w:sz w:val="22"/>
          <w:szCs w:val="22"/>
          <w:color w:val="3D3D3D"/>
          <w:spacing w:val="-81"/>
          <w:w w:val="342"/>
          <w:position w:val="-15"/>
        </w:rPr>
        <w:t> </w:t>
      </w:r>
      <w:r>
        <w:rPr>
          <w:rFonts w:ascii="Arial" w:hAnsi="Arial" w:cs="Arial" w:eastAsia="Arial"/>
          <w:sz w:val="22"/>
          <w:szCs w:val="22"/>
          <w:color w:val="3D3D3D"/>
          <w:spacing w:val="0"/>
          <w:w w:val="43"/>
          <w:b/>
          <w:bCs/>
          <w:position w:val="-15"/>
        </w:rPr>
        <w:t>J</w:t>
      </w:r>
      <w:r>
        <w:rPr>
          <w:rFonts w:ascii="Arial" w:hAnsi="Arial" w:cs="Arial" w:eastAsia="Arial"/>
          <w:sz w:val="22"/>
          <w:szCs w:val="22"/>
          <w:color w:val="3D3D3D"/>
          <w:spacing w:val="-107"/>
          <w:w w:val="43"/>
          <w:b/>
          <w:bCs/>
          <w:position w:val="-15"/>
        </w:rPr>
        <w:t>B</w:t>
      </w:r>
      <w:r>
        <w:rPr>
          <w:rFonts w:ascii="Arial" w:hAnsi="Arial" w:cs="Arial" w:eastAsia="Arial"/>
          <w:sz w:val="22"/>
          <w:szCs w:val="22"/>
          <w:color w:val="777779"/>
          <w:spacing w:val="0"/>
          <w:w w:val="91"/>
          <w:b/>
          <w:bCs/>
          <w:position w:val="-15"/>
        </w:rPr>
        <w:t>·</w:t>
      </w:r>
      <w:r>
        <w:rPr>
          <w:rFonts w:ascii="Arial" w:hAnsi="Arial" w:cs="Arial" w:eastAsia="Arial"/>
          <w:sz w:val="22"/>
          <w:szCs w:val="22"/>
          <w:color w:val="777779"/>
          <w:spacing w:val="-20"/>
          <w:w w:val="100"/>
          <w:b/>
          <w:bCs/>
          <w:position w:val="-15"/>
        </w:rPr>
        <w:t> </w:t>
      </w:r>
      <w:r>
        <w:rPr>
          <w:rFonts w:ascii="Arial" w:hAnsi="Arial" w:cs="Arial" w:eastAsia="Arial"/>
          <w:sz w:val="22"/>
          <w:szCs w:val="22"/>
          <w:color w:val="626262"/>
          <w:spacing w:val="0"/>
          <w:w w:val="36"/>
          <w:b/>
          <w:bCs/>
          <w:position w:val="-15"/>
        </w:rPr>
        <w:t>..</w:t>
      </w:r>
      <w:r>
        <w:rPr>
          <w:rFonts w:ascii="Arial" w:hAnsi="Arial" w:cs="Arial" w:eastAsia="Arial"/>
          <w:sz w:val="22"/>
          <w:szCs w:val="22"/>
          <w:color w:val="626262"/>
          <w:spacing w:val="0"/>
          <w:w w:val="36"/>
          <w:b/>
          <w:bCs/>
          <w:position w:val="-15"/>
        </w:rPr>
        <w:t> </w:t>
      </w:r>
      <w:r>
        <w:rPr>
          <w:rFonts w:ascii="Arial" w:hAnsi="Arial" w:cs="Arial" w:eastAsia="Arial"/>
          <w:sz w:val="22"/>
          <w:szCs w:val="22"/>
          <w:color w:val="626262"/>
          <w:spacing w:val="5"/>
          <w:w w:val="36"/>
          <w:b/>
          <w:bCs/>
          <w:position w:val="-15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52"/>
          <w:b/>
          <w:bCs/>
          <w:position w:val="-15"/>
        </w:rPr>
        <w:t>n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26" w:lineRule="exact"/>
        <w:ind w:right="-20"/>
        <w:jc w:val="left"/>
        <w:tabs>
          <w:tab w:pos="660" w:val="left"/>
        </w:tabs>
        <w:rPr>
          <w:rFonts w:ascii="Arial" w:hAnsi="Arial" w:cs="Arial" w:eastAsia="Arial"/>
          <w:sz w:val="14"/>
          <w:szCs w:val="1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D3D3D"/>
          <w:w w:val="54"/>
          <w:position w:val="-4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2"/>
          <w:w w:val="54"/>
          <w:position w:val="-4"/>
        </w:rPr>
        <w:t>!</w:t>
      </w:r>
      <w:r>
        <w:rPr>
          <w:rFonts w:ascii="Times New Roman" w:hAnsi="Times New Roman" w:cs="Times New Roman" w:eastAsia="Times New Roman"/>
          <w:sz w:val="30"/>
          <w:szCs w:val="30"/>
          <w:color w:val="626262"/>
          <w:spacing w:val="-1"/>
          <w:w w:val="39"/>
          <w:b/>
          <w:bCs/>
          <w:position w:val="-1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13"/>
          <w:w w:val="54"/>
          <w:position w:val="-4"/>
        </w:rPr>
        <w:t>!</w:t>
      </w:r>
      <w:r>
        <w:rPr>
          <w:rFonts w:ascii="Times New Roman" w:hAnsi="Times New Roman" w:cs="Times New Roman" w:eastAsia="Times New Roman"/>
          <w:sz w:val="30"/>
          <w:szCs w:val="30"/>
          <w:color w:val="9E9E9E"/>
          <w:spacing w:val="-1"/>
          <w:w w:val="39"/>
          <w:b/>
          <w:bCs/>
          <w:position w:val="-15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110"/>
          <w:position w:val="-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28"/>
          <w:w w:val="110"/>
          <w:position w:val="-4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81"/>
          <w:position w:val="-4"/>
        </w:rPr>
        <w:t>1ı:t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0"/>
          <w:w w:val="100"/>
          <w:position w:val="-4"/>
        </w:rPr>
      </w:r>
      <w:r>
        <w:rPr>
          <w:rFonts w:ascii="Arial" w:hAnsi="Arial" w:cs="Arial" w:eastAsia="Arial"/>
          <w:sz w:val="14"/>
          <w:szCs w:val="14"/>
          <w:color w:val="898A8C"/>
          <w:spacing w:val="0"/>
          <w:w w:val="100"/>
          <w:i/>
          <w:position w:val="-4"/>
        </w:rPr>
        <w:t>t;</w:t>
      </w:r>
      <w:r>
        <w:rPr>
          <w:rFonts w:ascii="Arial" w:hAnsi="Arial" w:cs="Arial" w:eastAsia="Arial"/>
          <w:sz w:val="14"/>
          <w:szCs w:val="14"/>
          <w:color w:val="898A8C"/>
          <w:spacing w:val="-12"/>
          <w:w w:val="100"/>
          <w:i/>
          <w:position w:val="-4"/>
        </w:rPr>
        <w:t> </w:t>
      </w:r>
      <w:r>
        <w:rPr>
          <w:rFonts w:ascii="Arial" w:hAnsi="Arial" w:cs="Arial" w:eastAsia="Arial"/>
          <w:sz w:val="13"/>
          <w:szCs w:val="13"/>
          <w:color w:val="B6B8B8"/>
          <w:spacing w:val="0"/>
          <w:w w:val="163"/>
          <w:position w:val="-15"/>
        </w:rPr>
        <w:t>6</w:t>
      </w:r>
      <w:r>
        <w:rPr>
          <w:rFonts w:ascii="Arial" w:hAnsi="Arial" w:cs="Arial" w:eastAsia="Arial"/>
          <w:sz w:val="13"/>
          <w:szCs w:val="13"/>
          <w:color w:val="B6B8B8"/>
          <w:spacing w:val="-16"/>
          <w:w w:val="100"/>
          <w:position w:val="-15"/>
        </w:rPr>
        <w:t> </w:t>
      </w:r>
      <w:r>
        <w:rPr>
          <w:rFonts w:ascii="Arial" w:hAnsi="Arial" w:cs="Arial" w:eastAsia="Arial"/>
          <w:sz w:val="14"/>
          <w:szCs w:val="14"/>
          <w:color w:val="898A8C"/>
          <w:spacing w:val="7"/>
          <w:w w:val="158"/>
          <w:position w:val="-4"/>
        </w:rPr>
        <w:t>\</w:t>
      </w:r>
      <w:r>
        <w:rPr>
          <w:rFonts w:ascii="Arial" w:hAnsi="Arial" w:cs="Arial" w:eastAsia="Arial"/>
          <w:sz w:val="14"/>
          <w:szCs w:val="14"/>
          <w:color w:val="CACACA"/>
          <w:spacing w:val="0"/>
          <w:w w:val="67"/>
          <w:position w:val="-4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100"/>
          <w:cols w:num="2" w:equalWidth="0">
            <w:col w:w="9422" w:space="413"/>
            <w:col w:w="1605"/>
          </w:cols>
        </w:sectPr>
      </w:pPr>
      <w:rPr/>
    </w:p>
    <w:p>
      <w:pPr>
        <w:spacing w:before="0" w:after="0" w:line="194" w:lineRule="exact"/>
        <w:ind w:left="158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0.948730pt;margin-top:1.78443pt;width:13.566198pt;height:5.5pt;mso-position-horizontal-relative:page;mso-position-vertical-relative:paragraph;z-index:-15575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7"/>
                    <w:jc w:val="left"/>
                    <w:rPr>
                      <w:rFonts w:ascii="Times New Roman" w:hAnsi="Times New Roman" w:cs="Times New Roman" w:eastAsia="Times New Roman"/>
                      <w:sz w:val="11"/>
                      <w:szCs w:val="1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777779"/>
                      <w:spacing w:val="0"/>
                      <w:w w:val="63"/>
                      <w:b/>
                      <w:bCs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777779"/>
                      <w:spacing w:val="0"/>
                      <w:w w:val="63"/>
                      <w:b/>
                      <w:bCs/>
                    </w:rPr>
                    <w:t>    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777779"/>
                      <w:spacing w:val="6"/>
                      <w:w w:val="63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898A8C"/>
                      <w:spacing w:val="0"/>
                      <w:w w:val="114"/>
                      <w:b/>
                      <w:bCs/>
                    </w:rPr>
                    <w:t>8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898A8C"/>
                      <w:spacing w:val="-11"/>
                      <w:w w:val="114"/>
                      <w:b/>
                      <w:bCs/>
                    </w:rPr>
                    <w:t>,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626262"/>
                      <w:spacing w:val="0"/>
                      <w:w w:val="103"/>
                      <w:b/>
                      <w:bCs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6.321472pt;margin-top:3.095815pt;width:2.65089pt;height:11pt;mso-position-horizontal-relative:page;mso-position-vertical-relative:paragraph;z-index:-15570" type="#_x0000_t202" filled="f" stroked="f">
            <v:textbox inset="0,0,0,0">
              <w:txbxContent>
                <w:p>
                  <w:pPr>
                    <w:spacing w:before="0" w:after="0" w:line="220" w:lineRule="exact"/>
                    <w:ind w:right="-73"/>
                    <w:jc w:val="left"/>
                    <w:rPr>
                      <w:rFonts w:ascii="Times New Roman" w:hAnsi="Times New Roman" w:cs="Times New Roman" w:eastAsia="Times New Roman"/>
                      <w:sz w:val="22"/>
                      <w:szCs w:val="22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3D3D3D"/>
                      <w:spacing w:val="0"/>
                      <w:w w:val="100"/>
                    </w:rPr>
                    <w:t>ı</w:t>
                  </w:r>
                  <w:r>
                    <w:rPr>
                      <w:rFonts w:ascii="Times New Roman" w:hAnsi="Times New Roman" w:cs="Times New Roman" w:eastAsia="Times New Roman"/>
                      <w:sz w:val="22"/>
                      <w:szCs w:val="2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102"/>
        </w:rPr>
        <w:t>itfaiy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7"/>
          <w:w w:val="10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5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17" w:lineRule="exact"/>
        <w:ind w:right="528"/>
        <w:jc w:val="righ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9E9E9E"/>
          <w:spacing w:val="0"/>
          <w:w w:val="99"/>
          <w:position w:val="-3"/>
        </w:rPr>
        <w:t>'ı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  <w:position w:val="0"/>
        </w:rPr>
      </w:r>
    </w:p>
    <w:p>
      <w:pPr>
        <w:spacing w:before="0" w:after="0" w:line="106" w:lineRule="exact"/>
        <w:ind w:left="-73" w:right="601"/>
        <w:jc w:val="right"/>
        <w:tabs>
          <w:tab w:pos="1140" w:val="left"/>
          <w:tab w:pos="5520" w:val="left"/>
          <w:tab w:pos="7400" w:val="left"/>
        </w:tabs>
        <w:rPr>
          <w:rFonts w:ascii="Times New Roman" w:hAnsi="Times New Roman" w:cs="Times New Roman" w:eastAsia="Times New Roman"/>
          <w:sz w:val="16"/>
          <w:szCs w:val="16"/>
        </w:rPr>
      </w:pPr>
      <w:rPr/>
      <w:r>
        <w:rPr>
          <w:rFonts w:ascii="Arial" w:hAnsi="Arial" w:cs="Arial" w:eastAsia="Arial"/>
          <w:sz w:val="34"/>
          <w:szCs w:val="34"/>
          <w:color w:val="3D3D3D"/>
          <w:spacing w:val="0"/>
          <w:w w:val="132"/>
          <w:b/>
          <w:bCs/>
          <w:position w:val="-17"/>
        </w:rPr>
        <w:t>ı</w:t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b/>
          <w:bCs/>
          <w:position w:val="-17"/>
        </w:rPr>
        <w:tab/>
      </w:r>
      <w:r>
        <w:rPr>
          <w:rFonts w:ascii="Arial" w:hAnsi="Arial" w:cs="Arial" w:eastAsia="Arial"/>
          <w:sz w:val="34"/>
          <w:szCs w:val="34"/>
          <w:color w:val="3D3D3D"/>
          <w:spacing w:val="0"/>
          <w:w w:val="100"/>
          <w:b/>
          <w:bCs/>
          <w:position w:val="-17"/>
        </w:rPr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77"/>
          <w:b/>
          <w:bCs/>
          <w:position w:val="-17"/>
        </w:rPr>
        <w:t>Bölge</w:t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  <w:b/>
          <w:bCs/>
          <w:position w:val="-17"/>
        </w:rPr>
        <w:tab/>
      </w:r>
      <w:r>
        <w:rPr>
          <w:rFonts w:ascii="Arial" w:hAnsi="Arial" w:cs="Arial" w:eastAsia="Arial"/>
          <w:sz w:val="23"/>
          <w:szCs w:val="23"/>
          <w:color w:val="3D3D3D"/>
          <w:spacing w:val="0"/>
          <w:w w:val="100"/>
          <w:b/>
          <w:bCs/>
          <w:position w:val="-17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ltfaıye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4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0"/>
          <w:w w:val="100"/>
          <w:position w:val="-4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A2A2A"/>
          <w:spacing w:val="3"/>
          <w:w w:val="100"/>
          <w:position w:val="-4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  <w:position w:val="-4"/>
        </w:rPr>
        <w:t>Aı;ını</w:t>
      </w:r>
      <w:r>
        <w:rPr>
          <w:rFonts w:ascii="Arial" w:hAnsi="Arial" w:cs="Arial" w:eastAsia="Arial"/>
          <w:sz w:val="18"/>
          <w:szCs w:val="18"/>
          <w:color w:val="9E9E9E"/>
          <w:spacing w:val="0"/>
          <w:w w:val="100"/>
          <w:position w:val="-4"/>
        </w:rPr>
        <w:t>-</w:t>
      </w:r>
      <w:r>
        <w:rPr>
          <w:rFonts w:ascii="Arial" w:hAnsi="Arial" w:cs="Arial" w:eastAsia="Arial"/>
          <w:sz w:val="18"/>
          <w:szCs w:val="18"/>
          <w:color w:val="9E9E9E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18"/>
          <w:szCs w:val="18"/>
          <w:color w:val="9E9E9E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6"/>
          <w:szCs w:val="16"/>
          <w:color w:val="B6B8B8"/>
          <w:spacing w:val="-20"/>
          <w:w w:val="100"/>
          <w:position w:val="-4"/>
        </w:rPr>
        <w:t>·</w:t>
      </w:r>
      <w:r>
        <w:rPr>
          <w:rFonts w:ascii="Times New Roman" w:hAnsi="Times New Roman" w:cs="Times New Roman" w:eastAsia="Times New Roman"/>
          <w:sz w:val="16"/>
          <w:szCs w:val="16"/>
          <w:color w:val="898A8C"/>
          <w:spacing w:val="0"/>
          <w:w w:val="100"/>
          <w:position w:val="-4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898A8C"/>
          <w:spacing w:val="-12"/>
          <w:w w:val="100"/>
          <w:position w:val="-4"/>
        </w:rPr>
        <w:t>•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  <w:position w:val="-4"/>
        </w:rPr>
        <w:t>,)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4F4F4F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B6B8B8"/>
          <w:spacing w:val="0"/>
          <w:w w:val="157"/>
          <w:position w:val="-4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9E9E9E"/>
          <w:spacing w:val="0"/>
          <w:w w:val="122"/>
          <w:position w:val="-4"/>
        </w:rPr>
        <w:t>,</w:t>
      </w:r>
      <w:r>
        <w:rPr>
          <w:rFonts w:ascii="Times New Roman" w:hAnsi="Times New Roman" w:cs="Times New Roman" w:eastAsia="Times New Roman"/>
          <w:sz w:val="16"/>
          <w:szCs w:val="16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380" w:right="100"/>
          <w:cols w:num="2" w:equalWidth="0">
            <w:col w:w="754" w:space="2150"/>
            <w:col w:w="8536"/>
          </w:cols>
        </w:sectPr>
      </w:pPr>
      <w:rPr/>
    </w:p>
    <w:p>
      <w:pPr>
        <w:spacing w:before="0" w:after="0" w:line="160" w:lineRule="exact"/>
        <w:ind w:left="429" w:right="-20"/>
        <w:jc w:val="left"/>
        <w:tabs>
          <w:tab w:pos="9040" w:val="left"/>
          <w:tab w:pos="9800" w:val="left"/>
          <w:tab w:pos="10440" w:val="left"/>
          <w:tab w:pos="10780" w:val="left"/>
        </w:tabs>
        <w:rPr>
          <w:rFonts w:ascii="Arial" w:hAnsi="Arial" w:cs="Arial" w:eastAsia="Arial"/>
          <w:sz w:val="9"/>
          <w:szCs w:val="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7.783936pt;margin-top:3.973733pt;width:58.148093pt;height:18.5pt;mso-position-horizontal-relative:page;mso-position-vertical-relative:paragraph;z-index:-15574" type="#_x0000_t202" filled="f" stroked="f">
            <v:textbox inset="0,0,0,0">
              <w:txbxContent>
                <w:p>
                  <w:pPr>
                    <w:spacing w:before="0" w:after="0" w:line="370" w:lineRule="exact"/>
                    <w:ind w:right="-96"/>
                    <w:jc w:val="left"/>
                    <w:rPr>
                      <w:rFonts w:ascii="Times New Roman" w:hAnsi="Times New Roman" w:cs="Times New Roman" w:eastAsia="Times New Roman"/>
                      <w:sz w:val="37"/>
                      <w:szCs w:val="3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3D3D3D"/>
                      <w:spacing w:val="0"/>
                      <w:w w:val="76"/>
                    </w:rPr>
                    <w:t>39&amp;Pffry,</w:t>
                  </w:r>
                  <w:r>
                    <w:rPr>
                      <w:rFonts w:ascii="Times New Roman" w:hAnsi="Times New Roman" w:cs="Times New Roman" w:eastAsia="Times New Roman"/>
                      <w:sz w:val="37"/>
                      <w:szCs w:val="3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62"/>
          <w:position w:val="-3"/>
        </w:rPr>
        <w:t>i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00"/>
          <w:position w:val="-3"/>
        </w:rPr>
      </w:r>
      <w:r>
        <w:rPr>
          <w:rFonts w:ascii="Arial" w:hAnsi="Arial" w:cs="Arial" w:eastAsia="Arial"/>
          <w:sz w:val="9"/>
          <w:szCs w:val="9"/>
          <w:color w:val="B6B8B8"/>
          <w:spacing w:val="7"/>
          <w:w w:val="220"/>
          <w:position w:val="-1"/>
        </w:rPr>
        <w:t>·</w:t>
      </w:r>
      <w:r>
        <w:rPr>
          <w:rFonts w:ascii="Arial" w:hAnsi="Arial" w:cs="Arial" w:eastAsia="Arial"/>
          <w:sz w:val="9"/>
          <w:szCs w:val="9"/>
          <w:color w:val="9E9E9E"/>
          <w:spacing w:val="0"/>
          <w:w w:val="220"/>
          <w:position w:val="-1"/>
        </w:rPr>
        <w:t>iÇ'</w:t>
      </w:r>
      <w:r>
        <w:rPr>
          <w:rFonts w:ascii="Arial" w:hAnsi="Arial" w:cs="Arial" w:eastAsia="Arial"/>
          <w:sz w:val="9"/>
          <w:szCs w:val="9"/>
          <w:color w:val="9E9E9E"/>
          <w:spacing w:val="-54"/>
          <w:w w:val="220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9E9E9E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9"/>
          <w:szCs w:val="9"/>
          <w:color w:val="9E9E9E"/>
          <w:spacing w:val="0"/>
          <w:w w:val="100"/>
          <w:position w:val="-1"/>
        </w:rPr>
      </w:r>
      <w:r>
        <w:rPr>
          <w:rFonts w:ascii="Arial" w:hAnsi="Arial" w:cs="Arial" w:eastAsia="Arial"/>
          <w:sz w:val="9"/>
          <w:szCs w:val="9"/>
          <w:color w:val="4F4F4F"/>
          <w:spacing w:val="-9"/>
          <w:w w:val="263"/>
          <w:position w:val="-1"/>
        </w:rPr>
        <w:t>.</w:t>
      </w:r>
      <w:r>
        <w:rPr>
          <w:rFonts w:ascii="Arial" w:hAnsi="Arial" w:cs="Arial" w:eastAsia="Arial"/>
          <w:sz w:val="9"/>
          <w:szCs w:val="9"/>
          <w:color w:val="777779"/>
          <w:spacing w:val="0"/>
          <w:w w:val="141"/>
          <w:position w:val="-1"/>
        </w:rPr>
        <w:t>....</w:t>
      </w:r>
      <w:r>
        <w:rPr>
          <w:rFonts w:ascii="Arial" w:hAnsi="Arial" w:cs="Arial" w:eastAsia="Arial"/>
          <w:sz w:val="9"/>
          <w:szCs w:val="9"/>
          <w:color w:val="777779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9"/>
          <w:szCs w:val="9"/>
          <w:color w:val="777779"/>
          <w:spacing w:val="0"/>
          <w:w w:val="100"/>
          <w:position w:val="-1"/>
        </w:rPr>
      </w:r>
      <w:r>
        <w:rPr>
          <w:rFonts w:ascii="Arial" w:hAnsi="Arial" w:cs="Arial" w:eastAsia="Arial"/>
          <w:sz w:val="9"/>
          <w:szCs w:val="9"/>
          <w:color w:val="626262"/>
          <w:spacing w:val="0"/>
          <w:w w:val="100"/>
          <w:position w:val="-1"/>
        </w:rPr>
        <w:t>:..</w:t>
      </w:r>
      <w:r>
        <w:rPr>
          <w:rFonts w:ascii="Arial" w:hAnsi="Arial" w:cs="Arial" w:eastAsia="Arial"/>
          <w:sz w:val="9"/>
          <w:szCs w:val="9"/>
          <w:color w:val="626262"/>
          <w:spacing w:val="-16"/>
          <w:w w:val="100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626262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9"/>
          <w:szCs w:val="9"/>
          <w:color w:val="626262"/>
          <w:spacing w:val="0"/>
          <w:w w:val="64"/>
          <w:position w:val="-1"/>
        </w:rPr>
        <w:t>•</w:t>
      </w:r>
      <w:r>
        <w:rPr>
          <w:rFonts w:ascii="Arial" w:hAnsi="Arial" w:cs="Arial" w:eastAsia="Arial"/>
          <w:sz w:val="9"/>
          <w:szCs w:val="9"/>
          <w:color w:val="626262"/>
          <w:spacing w:val="7"/>
          <w:w w:val="64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3D3D3D"/>
          <w:spacing w:val="0"/>
          <w:w w:val="64"/>
          <w:position w:val="-1"/>
        </w:rPr>
        <w:t>•</w:t>
      </w:r>
      <w:r>
        <w:rPr>
          <w:rFonts w:ascii="Arial" w:hAnsi="Arial" w:cs="Arial" w:eastAsia="Arial"/>
          <w:sz w:val="9"/>
          <w:szCs w:val="9"/>
          <w:color w:val="3D3D3D"/>
          <w:spacing w:val="0"/>
          <w:w w:val="64"/>
          <w:position w:val="-1"/>
        </w:rPr>
        <w:t>  </w:t>
      </w:r>
      <w:r>
        <w:rPr>
          <w:rFonts w:ascii="Arial" w:hAnsi="Arial" w:cs="Arial" w:eastAsia="Arial"/>
          <w:sz w:val="9"/>
          <w:szCs w:val="9"/>
          <w:color w:val="3D3D3D"/>
          <w:spacing w:val="13"/>
          <w:w w:val="64"/>
          <w:position w:val="-1"/>
        </w:rPr>
        <w:t> </w:t>
      </w:r>
      <w:r>
        <w:rPr>
          <w:rFonts w:ascii="Arial" w:hAnsi="Arial" w:cs="Arial" w:eastAsia="Arial"/>
          <w:sz w:val="9"/>
          <w:szCs w:val="9"/>
          <w:color w:val="9E9E9E"/>
          <w:spacing w:val="0"/>
          <w:w w:val="152"/>
          <w:position w:val="-1"/>
        </w:rPr>
        <w:t>\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  <w:position w:val="0"/>
        </w:rPr>
      </w:r>
    </w:p>
    <w:p>
      <w:pPr>
        <w:spacing w:before="0" w:after="0" w:line="11" w:lineRule="exact"/>
        <w:ind w:left="3989" w:right="-20"/>
        <w:jc w:val="left"/>
        <w:tabs>
          <w:tab w:pos="9040" w:val="left"/>
          <w:tab w:pos="9620" w:val="left"/>
          <w:tab w:pos="10220" w:val="left"/>
        </w:tabs>
        <w:rPr>
          <w:rFonts w:ascii="Times New Roman" w:hAnsi="Times New Roman" w:cs="Times New Roman" w:eastAsia="Times New Roman"/>
          <w:sz w:val="10"/>
          <w:szCs w:val="10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0"/>
          <w:w w:val="69"/>
          <w:b/>
          <w:bCs/>
          <w:position w:val="-21"/>
        </w:rPr>
        <w:t>lcır</w:t>
      </w:r>
      <w:r>
        <w:rPr>
          <w:rFonts w:ascii="Times New Roman" w:hAnsi="Times New Roman" w:cs="Times New Roman" w:eastAsia="Times New Roman"/>
          <w:sz w:val="25"/>
          <w:szCs w:val="25"/>
          <w:color w:val="2A2A2A"/>
          <w:spacing w:val="-4"/>
          <w:w w:val="69"/>
          <w:b/>
          <w:bCs/>
          <w:position w:val="-21"/>
        </w:rPr>
        <w:t> 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69"/>
          <w:i/>
          <w:position w:val="-21"/>
        </w:rPr>
        <w:t>Amiri</w:t>
      </w:r>
      <w:r>
        <w:rPr>
          <w:rFonts w:ascii="Arial" w:hAnsi="Arial" w:cs="Arial" w:eastAsia="Arial"/>
          <w:sz w:val="24"/>
          <w:szCs w:val="24"/>
          <w:color w:val="3D3D3D"/>
          <w:spacing w:val="3"/>
          <w:w w:val="69"/>
          <w:i/>
          <w:position w:val="-21"/>
        </w:rPr>
        <w:t> </w:t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100"/>
          <w:i/>
          <w:position w:val="-21"/>
        </w:rPr>
        <w:tab/>
      </w:r>
      <w:r>
        <w:rPr>
          <w:rFonts w:ascii="Arial" w:hAnsi="Arial" w:cs="Arial" w:eastAsia="Arial"/>
          <w:sz w:val="24"/>
          <w:szCs w:val="24"/>
          <w:color w:val="3D3D3D"/>
          <w:spacing w:val="0"/>
          <w:w w:val="100"/>
          <w:i/>
          <w:position w:val="-21"/>
        </w:rPr>
      </w:r>
      <w:r>
        <w:rPr>
          <w:rFonts w:ascii="Times New Roman" w:hAnsi="Times New Roman" w:cs="Times New Roman" w:eastAsia="Times New Roman"/>
          <w:sz w:val="11"/>
          <w:szCs w:val="11"/>
          <w:color w:val="777779"/>
          <w:spacing w:val="0"/>
          <w:w w:val="185"/>
          <w:position w:val="-6"/>
        </w:rPr>
        <w:t>'</w:t>
      </w:r>
      <w:r>
        <w:rPr>
          <w:rFonts w:ascii="Times New Roman" w:hAnsi="Times New Roman" w:cs="Times New Roman" w:eastAsia="Times New Roman"/>
          <w:sz w:val="11"/>
          <w:szCs w:val="11"/>
          <w:color w:val="777779"/>
          <w:spacing w:val="0"/>
          <w:w w:val="185"/>
          <w:position w:val="-6"/>
        </w:rPr>
        <w:t>\:</w:t>
      </w:r>
      <w:r>
        <w:rPr>
          <w:rFonts w:ascii="Times New Roman" w:hAnsi="Times New Roman" w:cs="Times New Roman" w:eastAsia="Times New Roman"/>
          <w:sz w:val="11"/>
          <w:szCs w:val="11"/>
          <w:color w:val="777779"/>
          <w:spacing w:val="0"/>
          <w:w w:val="185"/>
          <w:position w:val="-6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777779"/>
          <w:spacing w:val="24"/>
          <w:w w:val="185"/>
          <w:position w:val="-6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B6B8B8"/>
          <w:spacing w:val="0"/>
          <w:w w:val="185"/>
          <w:position w:val="-6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B6B8B8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B6B8B8"/>
          <w:spacing w:val="0"/>
          <w:w w:val="100"/>
          <w:position w:val="-6"/>
        </w:rPr>
      </w:r>
      <w:r>
        <w:rPr>
          <w:rFonts w:ascii="Times New Roman" w:hAnsi="Times New Roman" w:cs="Times New Roman" w:eastAsia="Times New Roman"/>
          <w:sz w:val="11"/>
          <w:szCs w:val="11"/>
          <w:color w:val="9E9E9E"/>
          <w:spacing w:val="0"/>
          <w:w w:val="185"/>
          <w:i/>
          <w:position w:val="-6"/>
        </w:rPr>
        <w:t>ı</w:t>
      </w:r>
      <w:r>
        <w:rPr>
          <w:rFonts w:ascii="Times New Roman" w:hAnsi="Times New Roman" w:cs="Times New Roman" w:eastAsia="Times New Roman"/>
          <w:sz w:val="11"/>
          <w:szCs w:val="11"/>
          <w:color w:val="9E9E9E"/>
          <w:spacing w:val="0"/>
          <w:w w:val="100"/>
          <w:i/>
          <w:position w:val="-6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9E9E9E"/>
          <w:spacing w:val="0"/>
          <w:w w:val="100"/>
          <w:i/>
          <w:position w:val="-6"/>
        </w:rPr>
      </w:r>
      <w:r>
        <w:rPr>
          <w:rFonts w:ascii="Arial" w:hAnsi="Arial" w:cs="Arial" w:eastAsia="Arial"/>
          <w:sz w:val="13"/>
          <w:szCs w:val="13"/>
          <w:color w:val="9E9E9E"/>
          <w:spacing w:val="0"/>
          <w:w w:val="100"/>
          <w:b/>
          <w:bCs/>
          <w:i/>
          <w:position w:val="-6"/>
        </w:rPr>
        <w:t>'M</w:t>
      </w:r>
      <w:r>
        <w:rPr>
          <w:rFonts w:ascii="Arial" w:hAnsi="Arial" w:cs="Arial" w:eastAsia="Arial"/>
          <w:sz w:val="13"/>
          <w:szCs w:val="13"/>
          <w:color w:val="9E9E9E"/>
          <w:spacing w:val="0"/>
          <w:w w:val="100"/>
          <w:b/>
          <w:bCs/>
          <w:i/>
          <w:position w:val="-6"/>
        </w:rPr>
        <w:t>   </w:t>
      </w:r>
      <w:r>
        <w:rPr>
          <w:rFonts w:ascii="Arial" w:hAnsi="Arial" w:cs="Arial" w:eastAsia="Arial"/>
          <w:sz w:val="13"/>
          <w:szCs w:val="13"/>
          <w:color w:val="9E9E9E"/>
          <w:spacing w:val="0"/>
          <w:w w:val="100"/>
          <w:b/>
          <w:bCs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26262"/>
          <w:spacing w:val="0"/>
          <w:w w:val="83"/>
          <w:i/>
          <w:position w:val="-6"/>
        </w:rPr>
        <w:t>s;.</w:t>
      </w:r>
      <w:r>
        <w:rPr>
          <w:rFonts w:ascii="Times New Roman" w:hAnsi="Times New Roman" w:cs="Times New Roman" w:eastAsia="Times New Roman"/>
          <w:sz w:val="10"/>
          <w:szCs w:val="10"/>
          <w:color w:val="626262"/>
          <w:spacing w:val="0"/>
          <w:w w:val="83"/>
          <w:i/>
          <w:position w:val="-6"/>
        </w:rPr>
        <w:t>     </w:t>
      </w:r>
      <w:r>
        <w:rPr>
          <w:rFonts w:ascii="Times New Roman" w:hAnsi="Times New Roman" w:cs="Times New Roman" w:eastAsia="Times New Roman"/>
          <w:sz w:val="10"/>
          <w:szCs w:val="10"/>
          <w:color w:val="626262"/>
          <w:spacing w:val="9"/>
          <w:w w:val="83"/>
          <w:i/>
          <w:position w:val="-6"/>
        </w:rPr>
        <w:t> </w:t>
      </w:r>
      <w:r>
        <w:rPr>
          <w:rFonts w:ascii="Times New Roman" w:hAnsi="Times New Roman" w:cs="Times New Roman" w:eastAsia="Times New Roman"/>
          <w:sz w:val="10"/>
          <w:szCs w:val="10"/>
          <w:color w:val="626262"/>
          <w:spacing w:val="0"/>
          <w:w w:val="119"/>
          <w:position w:val="-6"/>
        </w:rPr>
        <w:t>"</w:t>
      </w:r>
      <w:r>
        <w:rPr>
          <w:rFonts w:ascii="Times New Roman" w:hAnsi="Times New Roman" w:cs="Times New Roman" w:eastAsia="Times New Roman"/>
          <w:sz w:val="10"/>
          <w:szCs w:val="1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100"/>
        </w:sectPr>
      </w:pPr>
      <w:rPr/>
    </w:p>
    <w:p>
      <w:pPr>
        <w:spacing w:before="10" w:after="0" w:line="237" w:lineRule="exact"/>
        <w:ind w:right="96"/>
        <w:jc w:val="righ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8.304321pt;margin-top:5.373496pt;width:20.330603pt;height:13.5pt;mso-position-horizontal-relative:page;mso-position-vertical-relative:paragraph;z-index:-15573" type="#_x0000_t202" filled="f" stroked="f">
            <v:textbox inset="0,0,0,0">
              <w:txbxContent>
                <w:p>
                  <w:pPr>
                    <w:spacing w:before="0" w:after="0" w:line="270" w:lineRule="exact"/>
                    <w:ind w:right="-80"/>
                    <w:jc w:val="left"/>
                    <w:rPr>
                      <w:rFonts w:ascii="Arial" w:hAnsi="Arial" w:cs="Arial" w:eastAsia="Arial"/>
                      <w:sz w:val="27"/>
                      <w:szCs w:val="27"/>
                    </w:rPr>
                  </w:pPr>
                  <w:rPr/>
                  <w:r>
                    <w:rPr>
                      <w:rFonts w:ascii="Arial" w:hAnsi="Arial" w:cs="Arial" w:eastAsia="Arial"/>
                      <w:sz w:val="27"/>
                      <w:szCs w:val="27"/>
                      <w:color w:val="9E9E9E"/>
                      <w:spacing w:val="0"/>
                      <w:w w:val="96"/>
                      <w:i/>
                    </w:rPr>
                    <w:t>'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9E9E9E"/>
                      <w:spacing w:val="-2"/>
                      <w:w w:val="96"/>
                      <w:i/>
                    </w:rPr>
                    <w:t>"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9E9E9E"/>
                      <w:spacing w:val="0"/>
                      <w:w w:val="96"/>
                      <w:i/>
                    </w:rPr>
                    <w:t>)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9E9E9E"/>
                      <w:spacing w:val="-18"/>
                      <w:w w:val="96"/>
                      <w:i/>
                    </w:rPr>
                    <w:t> 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626262"/>
                      <w:spacing w:val="-20"/>
                      <w:w w:val="42"/>
                    </w:rPr>
                    <w:t>-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626262"/>
                      <w:spacing w:val="0"/>
                      <w:w w:val="41"/>
                    </w:rPr>
                    <w:t>.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626262"/>
                      <w:spacing w:val="-14"/>
                      <w:w w:val="41"/>
                    </w:rPr>
                    <w:t>: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626262"/>
                      <w:spacing w:val="-23"/>
                      <w:w w:val="41"/>
                    </w:rPr>
                    <w:t>;</w:t>
                  </w:r>
                  <w:r>
                    <w:rPr>
                      <w:rFonts w:ascii="Arial" w:hAnsi="Arial" w:cs="Arial" w:eastAsia="Arial"/>
                      <w:sz w:val="27"/>
                      <w:szCs w:val="2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9E9E9E"/>
          <w:spacing w:val="-42"/>
          <w:w w:val="85"/>
          <w:i/>
          <w:position w:val="2"/>
        </w:rPr>
        <w:t>)</w:t>
      </w:r>
      <w:r>
        <w:rPr>
          <w:rFonts w:ascii="Times New Roman" w:hAnsi="Times New Roman" w:cs="Times New Roman" w:eastAsia="Times New Roman"/>
          <w:sz w:val="28"/>
          <w:szCs w:val="28"/>
          <w:color w:val="898A8C"/>
          <w:spacing w:val="-37"/>
          <w:w w:val="53"/>
          <w:i/>
          <w:position w:val="-13"/>
        </w:rPr>
        <w:t>i</w:t>
      </w:r>
      <w:r>
        <w:rPr>
          <w:rFonts w:ascii="Times New Roman" w:hAnsi="Times New Roman" w:cs="Times New Roman" w:eastAsia="Times New Roman"/>
          <w:sz w:val="28"/>
          <w:szCs w:val="28"/>
          <w:color w:val="464D97"/>
          <w:spacing w:val="-34"/>
          <w:w w:val="62"/>
          <w:i/>
          <w:position w:val="-13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D3D3D"/>
          <w:spacing w:val="-41"/>
          <w:w w:val="128"/>
          <w:position w:val="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49"/>
          <w:w w:val="97"/>
          <w:position w:val="2"/>
        </w:rPr>
        <w:t>•</w:t>
      </w:r>
      <w:r>
        <w:rPr>
          <w:rFonts w:ascii="Times New Roman" w:hAnsi="Times New Roman" w:cs="Times New Roman" w:eastAsia="Times New Roman"/>
          <w:sz w:val="28"/>
          <w:szCs w:val="28"/>
          <w:color w:val="777779"/>
          <w:spacing w:val="0"/>
          <w:w w:val="71"/>
          <w:i/>
          <w:position w:val="-13"/>
        </w:rPr>
        <w:t>,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8" w:after="0" w:line="239" w:lineRule="exact"/>
        <w:ind w:right="-92"/>
        <w:jc w:val="left"/>
        <w:rPr>
          <w:rFonts w:ascii="Arial" w:hAnsi="Arial" w:cs="Arial" w:eastAsia="Arial"/>
          <w:sz w:val="27"/>
          <w:szCs w:val="27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9E9E9E"/>
          <w:spacing w:val="-1"/>
          <w:w w:val="91"/>
          <w:position w:val="-1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898A8C"/>
          <w:spacing w:val="-68"/>
          <w:w w:val="190"/>
          <w:position w:val="2"/>
        </w:rPr>
        <w:t>.</w:t>
      </w:r>
      <w:r>
        <w:rPr>
          <w:rFonts w:ascii="Arial" w:hAnsi="Arial" w:cs="Arial" w:eastAsia="Arial"/>
          <w:sz w:val="27"/>
          <w:szCs w:val="27"/>
          <w:color w:val="9E9E9E"/>
          <w:spacing w:val="-131"/>
          <w:w w:val="90"/>
          <w:position w:val="-13"/>
        </w:rPr>
        <w:t>&gt;</w:t>
      </w:r>
      <w:r>
        <w:rPr>
          <w:rFonts w:ascii="Arial" w:hAnsi="Arial" w:cs="Arial" w:eastAsia="Arial"/>
          <w:sz w:val="27"/>
          <w:szCs w:val="27"/>
          <w:color w:val="6D7099"/>
          <w:spacing w:val="-225"/>
          <w:w w:val="153"/>
          <w:position w:val="-13"/>
        </w:rPr>
        <w:t>p</w:t>
      </w:r>
      <w:r>
        <w:rPr>
          <w:rFonts w:ascii="Arial" w:hAnsi="Arial" w:cs="Arial" w:eastAsia="Arial"/>
          <w:sz w:val="27"/>
          <w:szCs w:val="27"/>
          <w:color w:val="9E9E9E"/>
          <w:spacing w:val="0"/>
          <w:w w:val="91"/>
          <w:position w:val="-13"/>
        </w:rPr>
        <w:t>-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25" w:lineRule="exact"/>
        <w:ind w:left="72" w:right="-20"/>
        <w:jc w:val="left"/>
        <w:tabs>
          <w:tab w:pos="720" w:val="left"/>
        </w:tabs>
        <w:rPr>
          <w:rFonts w:ascii="Arial" w:hAnsi="Arial" w:cs="Arial" w:eastAsia="Arial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9E9E9E"/>
          <w:spacing w:val="0"/>
          <w:w w:val="100"/>
          <w:i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9E9E9E"/>
          <w:spacing w:val="1"/>
          <w:w w:val="100"/>
          <w:i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9E9E9E"/>
          <w:spacing w:val="0"/>
          <w:w w:val="100"/>
          <w:i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9E9E9E"/>
          <w:spacing w:val="22"/>
          <w:w w:val="100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74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6"/>
          <w:w w:val="74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"/>
          <w:w w:val="7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0"/>
          <w:w w:val="7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626262"/>
          <w:spacing w:val="-11"/>
          <w:w w:val="7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74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-32"/>
          <w:w w:val="7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</w:r>
      <w:r>
        <w:rPr>
          <w:rFonts w:ascii="Arial" w:hAnsi="Arial" w:cs="Arial" w:eastAsia="Arial"/>
          <w:sz w:val="22"/>
          <w:szCs w:val="22"/>
          <w:color w:val="B6B8B8"/>
          <w:spacing w:val="0"/>
          <w:w w:val="147"/>
        </w:rPr>
        <w:t>ı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</w:rPr>
      </w:r>
    </w:p>
    <w:p>
      <w:pPr>
        <w:spacing w:before="0" w:after="0" w:line="23" w:lineRule="exact"/>
        <w:ind w:left="486" w:right="418"/>
        <w:jc w:val="center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898A8C"/>
          <w:spacing w:val="-7"/>
          <w:w w:val="168"/>
          <w:position w:val="-8"/>
        </w:rPr>
        <w:t>·</w:t>
      </w:r>
      <w:r>
        <w:rPr>
          <w:rFonts w:ascii="Times New Roman" w:hAnsi="Times New Roman" w:cs="Times New Roman" w:eastAsia="Times New Roman"/>
          <w:sz w:val="11"/>
          <w:szCs w:val="11"/>
          <w:color w:val="626262"/>
          <w:spacing w:val="0"/>
          <w:w w:val="91"/>
          <w:position w:val="-8"/>
        </w:rPr>
        <w:t>!.)</w:t>
      </w:r>
      <w:r>
        <w:rPr>
          <w:rFonts w:ascii="Times New Roman" w:hAnsi="Times New Roman" w:cs="Times New Roman" w:eastAsia="Times New Roman"/>
          <w:sz w:val="11"/>
          <w:szCs w:val="11"/>
          <w:color w:val="626262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626262"/>
          <w:spacing w:val="-8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9E9E9E"/>
          <w:spacing w:val="0"/>
          <w:w w:val="107"/>
          <w:position w:val="-8"/>
        </w:rPr>
        <w:t>..'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80" w:right="100"/>
          <w:cols w:num="3" w:equalWidth="0">
            <w:col w:w="9351" w:space="364"/>
            <w:col w:w="348" w:space="123"/>
            <w:col w:w="1254"/>
          </w:cols>
        </w:sectPr>
      </w:pPr>
      <w:rPr/>
    </w:p>
    <w:p>
      <w:pPr>
        <w:spacing w:before="0" w:after="0" w:line="417" w:lineRule="exact"/>
        <w:ind w:right="1191"/>
        <w:jc w:val="right"/>
        <w:tabs>
          <w:tab w:pos="760" w:val="left"/>
          <w:tab w:pos="1220" w:val="left"/>
        </w:tabs>
        <w:rPr>
          <w:rFonts w:ascii="Times New Roman" w:hAnsi="Times New Roman" w:cs="Times New Roman" w:eastAsia="Times New Roman"/>
          <w:sz w:val="52"/>
          <w:szCs w:val="52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4.537079pt;margin-top:.730593pt;width:2.0pt;height:4pt;mso-position-horizontal-relative:page;mso-position-vertical-relative:paragraph;z-index:-15569" type="#_x0000_t202" filled="f" stroked="f">
            <v:textbox inset="0,0,0,0">
              <w:txbxContent>
                <w:p>
                  <w:pPr>
                    <w:spacing w:before="0" w:after="0" w:line="80" w:lineRule="exact"/>
                    <w:ind w:right="-52"/>
                    <w:jc w:val="left"/>
                    <w:rPr>
                      <w:rFonts w:ascii="Times New Roman" w:hAnsi="Times New Roman" w:cs="Times New Roman" w:eastAsia="Times New Roman"/>
                      <w:sz w:val="8"/>
                      <w:szCs w:val="8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B6B8B8"/>
                      <w:spacing w:val="0"/>
                      <w:w w:val="100"/>
                      <w:i/>
                    </w:rPr>
                    <w:t>1</w:t>
                  </w:r>
                  <w:r>
                    <w:rPr>
                      <w:rFonts w:ascii="Times New Roman" w:hAnsi="Times New Roman" w:cs="Times New Roman" w:eastAsia="Times New Roman"/>
                      <w:sz w:val="8"/>
                      <w:szCs w:val="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6"/>
          <w:szCs w:val="26"/>
          <w:color w:val="777779"/>
          <w:spacing w:val="0"/>
          <w:w w:val="100"/>
          <w:b/>
          <w:bCs/>
          <w:position w:val="-8"/>
        </w:rPr>
        <w:t>B</w:t>
      </w:r>
      <w:r>
        <w:rPr>
          <w:rFonts w:ascii="Times New Roman" w:hAnsi="Times New Roman" w:cs="Times New Roman" w:eastAsia="Times New Roman"/>
          <w:sz w:val="26"/>
          <w:szCs w:val="26"/>
          <w:color w:val="777779"/>
          <w:spacing w:val="0"/>
          <w:w w:val="100"/>
          <w:b/>
          <w:bCs/>
          <w:position w:val="-8"/>
        </w:rPr>
        <w:t>(</w:t>
      </w:r>
      <w:r>
        <w:rPr>
          <w:rFonts w:ascii="Times New Roman" w:hAnsi="Times New Roman" w:cs="Times New Roman" w:eastAsia="Times New Roman"/>
          <w:sz w:val="26"/>
          <w:szCs w:val="26"/>
          <w:color w:val="777779"/>
          <w:spacing w:val="0"/>
          <w:w w:val="100"/>
          <w:b/>
          <w:bCs/>
          <w:position w:val="-8"/>
        </w:rPr>
        <w:t>il</w:t>
      </w:r>
      <w:r>
        <w:rPr>
          <w:rFonts w:ascii="Times New Roman" w:hAnsi="Times New Roman" w:cs="Times New Roman" w:eastAsia="Times New Roman"/>
          <w:sz w:val="26"/>
          <w:szCs w:val="26"/>
          <w:color w:val="777779"/>
          <w:spacing w:val="-16"/>
          <w:w w:val="100"/>
          <w:b/>
          <w:bCs/>
          <w:position w:val="-8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777779"/>
          <w:spacing w:val="0"/>
          <w:w w:val="100"/>
          <w:b/>
          <w:bCs/>
          <w:position w:val="-8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777779"/>
          <w:spacing w:val="0"/>
          <w:w w:val="100"/>
          <w:b/>
          <w:bCs/>
          <w:position w:val="-8"/>
        </w:rPr>
      </w:r>
      <w:r>
        <w:rPr>
          <w:rFonts w:ascii="Times New Roman" w:hAnsi="Times New Roman" w:cs="Times New Roman" w:eastAsia="Times New Roman"/>
          <w:sz w:val="26"/>
          <w:szCs w:val="26"/>
          <w:color w:val="898A8C"/>
          <w:spacing w:val="0"/>
          <w:w w:val="51"/>
          <w:position w:val="-8"/>
        </w:rPr>
        <w:t>.</w:t>
      </w:r>
      <w:r>
        <w:rPr>
          <w:rFonts w:ascii="Times New Roman" w:hAnsi="Times New Roman" w:cs="Times New Roman" w:eastAsia="Times New Roman"/>
          <w:sz w:val="26"/>
          <w:szCs w:val="26"/>
          <w:color w:val="898A8C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898A8C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52"/>
          <w:szCs w:val="52"/>
          <w:color w:val="626262"/>
          <w:spacing w:val="0"/>
          <w:w w:val="132"/>
          <w:position w:val="-8"/>
        </w:rPr>
        <w:t>li</w:t>
      </w:r>
      <w:r>
        <w:rPr>
          <w:rFonts w:ascii="Times New Roman" w:hAnsi="Times New Roman" w:cs="Times New Roman" w:eastAsia="Times New Roman"/>
          <w:sz w:val="52"/>
          <w:szCs w:val="52"/>
          <w:color w:val="9E9E9E"/>
          <w:spacing w:val="-93"/>
          <w:w w:val="19"/>
          <w:position w:val="-8"/>
        </w:rPr>
        <w:t>-</w:t>
      </w:r>
      <w:r>
        <w:rPr>
          <w:rFonts w:ascii="Times New Roman" w:hAnsi="Times New Roman" w:cs="Times New Roman" w:eastAsia="Times New Roman"/>
          <w:sz w:val="52"/>
          <w:szCs w:val="52"/>
          <w:color w:val="777779"/>
          <w:spacing w:val="-108"/>
          <w:w w:val="88"/>
          <w:position w:val="-8"/>
        </w:rPr>
        <w:t>/</w:t>
      </w:r>
      <w:r>
        <w:rPr>
          <w:rFonts w:ascii="Times New Roman" w:hAnsi="Times New Roman" w:cs="Times New Roman" w:eastAsia="Times New Roman"/>
          <w:sz w:val="52"/>
          <w:szCs w:val="52"/>
          <w:color w:val="9E9E9E"/>
          <w:spacing w:val="0"/>
          <w:w w:val="19"/>
          <w:position w:val="-8"/>
        </w:rPr>
        <w:t>,·</w:t>
      </w:r>
      <w:r>
        <w:rPr>
          <w:rFonts w:ascii="Times New Roman" w:hAnsi="Times New Roman" w:cs="Times New Roman" w:eastAsia="Times New Roman"/>
          <w:sz w:val="52"/>
          <w:szCs w:val="52"/>
          <w:color w:val="000000"/>
          <w:spacing w:val="0"/>
          <w:w w:val="100"/>
          <w:position w:val="0"/>
        </w:rPr>
      </w:r>
    </w:p>
    <w:p>
      <w:pPr>
        <w:spacing w:before="0" w:after="0" w:line="303" w:lineRule="exact"/>
        <w:ind w:right="791"/>
        <w:jc w:val="right"/>
        <w:tabs>
          <w:tab w:pos="720" w:val="left"/>
        </w:tabs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00.383209pt;margin-top:7.11731pt;width:7.4087pt;height:20.5pt;mso-position-horizontal-relative:page;mso-position-vertical-relative:paragraph;z-index:-15572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Arial" w:hAnsi="Arial" w:cs="Arial" w:eastAsia="Arial"/>
                      <w:sz w:val="41"/>
                      <w:szCs w:val="41"/>
                    </w:rPr>
                  </w:pPr>
                  <w:rPr/>
                  <w:r>
                    <w:rPr>
                      <w:rFonts w:ascii="Arial" w:hAnsi="Arial" w:cs="Arial" w:eastAsia="Arial"/>
                      <w:sz w:val="41"/>
                      <w:szCs w:val="41"/>
                      <w:color w:val="242B72"/>
                      <w:spacing w:val="0"/>
                      <w:w w:val="65"/>
                      <w:b/>
                      <w:bCs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30"/>
          <w:szCs w:val="30"/>
          <w:color w:val="626262"/>
          <w:w w:val="71"/>
        </w:rPr>
        <w:t>ı</w:t>
      </w:r>
      <w:r>
        <w:rPr>
          <w:rFonts w:ascii="Arial" w:hAnsi="Arial" w:cs="Arial" w:eastAsia="Arial"/>
          <w:sz w:val="30"/>
          <w:szCs w:val="30"/>
          <w:color w:val="626262"/>
          <w:w w:val="100"/>
        </w:rPr>
        <w:tab/>
      </w:r>
      <w:r>
        <w:rPr>
          <w:rFonts w:ascii="Arial" w:hAnsi="Arial" w:cs="Arial" w:eastAsia="Arial"/>
          <w:sz w:val="30"/>
          <w:szCs w:val="30"/>
          <w:color w:val="626262"/>
          <w:w w:val="100"/>
        </w:rPr>
      </w:r>
      <w:r>
        <w:rPr>
          <w:rFonts w:ascii="Times New Roman" w:hAnsi="Times New Roman" w:cs="Times New Roman" w:eastAsia="Times New Roman"/>
          <w:sz w:val="44"/>
          <w:szCs w:val="44"/>
          <w:color w:val="343B7E"/>
          <w:w w:val="61"/>
        </w:rPr>
        <w:t>!</w:t>
      </w:r>
      <w:r>
        <w:rPr>
          <w:rFonts w:ascii="Times New Roman" w:hAnsi="Times New Roman" w:cs="Times New Roman" w:eastAsia="Times New Roman"/>
          <w:sz w:val="44"/>
          <w:szCs w:val="44"/>
          <w:color w:val="343B7E"/>
          <w:spacing w:val="-56"/>
          <w:w w:val="61"/>
        </w:rPr>
        <w:t>J</w:t>
      </w:r>
      <w:r>
        <w:rPr>
          <w:rFonts w:ascii="Times New Roman" w:hAnsi="Times New Roman" w:cs="Times New Roman" w:eastAsia="Times New Roman"/>
          <w:sz w:val="44"/>
          <w:szCs w:val="44"/>
          <w:color w:val="3D3D3D"/>
          <w:spacing w:val="-7"/>
          <w:w w:val="60"/>
        </w:rPr>
        <w:t>.</w:t>
      </w:r>
      <w:r>
        <w:rPr>
          <w:rFonts w:ascii="Times New Roman" w:hAnsi="Times New Roman" w:cs="Times New Roman" w:eastAsia="Times New Roman"/>
          <w:sz w:val="42"/>
          <w:szCs w:val="42"/>
          <w:color w:val="494D6B"/>
          <w:spacing w:val="0"/>
          <w:w w:val="52"/>
        </w:rPr>
        <w:t>1/</w:t>
      </w:r>
      <w:r>
        <w:rPr>
          <w:rFonts w:ascii="Times New Roman" w:hAnsi="Times New Roman" w:cs="Times New Roman" w:eastAsia="Times New Roman"/>
          <w:sz w:val="42"/>
          <w:szCs w:val="42"/>
          <w:color w:val="494D6B"/>
          <w:spacing w:val="-54"/>
          <w:w w:val="53"/>
        </w:rPr>
        <w:t>,</w:t>
      </w:r>
      <w:r>
        <w:rPr>
          <w:rFonts w:ascii="Times New Roman" w:hAnsi="Times New Roman" w:cs="Times New Roman" w:eastAsia="Times New Roman"/>
          <w:sz w:val="42"/>
          <w:szCs w:val="42"/>
          <w:color w:val="3D3D3D"/>
          <w:spacing w:val="-20"/>
          <w:w w:val="165"/>
        </w:rPr>
        <w:t>!</w:t>
      </w:r>
      <w:r>
        <w:rPr>
          <w:rFonts w:ascii="Times New Roman" w:hAnsi="Times New Roman" w:cs="Times New Roman" w:eastAsia="Times New Roman"/>
          <w:sz w:val="36"/>
          <w:szCs w:val="36"/>
          <w:color w:val="3D3D3D"/>
          <w:spacing w:val="0"/>
          <w:w w:val="48"/>
        </w:rPr>
        <w:t>-.c</w:t>
      </w:r>
      <w:r>
        <w:rPr>
          <w:rFonts w:ascii="Times New Roman" w:hAnsi="Times New Roman" w:cs="Times New Roman" w:eastAsia="Times New Roman"/>
          <w:sz w:val="36"/>
          <w:szCs w:val="36"/>
          <w:color w:val="3D3D3D"/>
          <w:spacing w:val="0"/>
          <w:w w:val="49"/>
        </w:rPr>
        <w:t>o</w:t>
      </w:r>
      <w:r>
        <w:rPr>
          <w:rFonts w:ascii="Times New Roman" w:hAnsi="Times New Roman" w:cs="Times New Roman" w:eastAsia="Times New Roman"/>
          <w:sz w:val="36"/>
          <w:szCs w:val="36"/>
          <w:color w:val="3D3D3D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3D3D3D"/>
          <w:spacing w:val="0"/>
          <w:w w:val="53"/>
        </w:rPr>
        <w:t>,</w:t>
      </w:r>
      <w:r>
        <w:rPr>
          <w:rFonts w:ascii="Times New Roman" w:hAnsi="Times New Roman" w:cs="Times New Roman" w:eastAsia="Times New Roman"/>
          <w:sz w:val="36"/>
          <w:szCs w:val="36"/>
          <w:color w:val="3D3D3D"/>
          <w:spacing w:val="21"/>
          <w:w w:val="53"/>
        </w:rPr>
        <w:t>,</w:t>
      </w:r>
      <w:r>
        <w:rPr>
          <w:rFonts w:ascii="Times New Roman" w:hAnsi="Times New Roman" w:cs="Times New Roman" w:eastAsia="Times New Roman"/>
          <w:sz w:val="36"/>
          <w:szCs w:val="36"/>
          <w:color w:val="9E9E9E"/>
          <w:spacing w:val="0"/>
          <w:w w:val="139"/>
          <w:i/>
        </w:rPr>
        <w:t>/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</w:rPr>
      </w:r>
    </w:p>
    <w:p>
      <w:pPr>
        <w:spacing w:before="0" w:after="0" w:line="213" w:lineRule="exact"/>
        <w:ind w:right="938"/>
        <w:jc w:val="right"/>
        <w:tabs>
          <w:tab w:pos="880" w:val="left"/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7"/>
          <w:position w:val="1"/>
        </w:rPr>
        <w:t>Mü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77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6"/>
          <w:w w:val="77"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777779"/>
          <w:spacing w:val="0"/>
          <w:w w:val="80"/>
          <w:position w:val="1"/>
        </w:rPr>
        <w:t>a</w:t>
      </w:r>
      <w:r>
        <w:rPr>
          <w:rFonts w:ascii="Times New Roman" w:hAnsi="Times New Roman" w:cs="Times New Roman" w:eastAsia="Times New Roman"/>
          <w:sz w:val="23"/>
          <w:szCs w:val="23"/>
          <w:color w:val="777779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777779"/>
          <w:spacing w:val="0"/>
          <w:w w:val="100"/>
          <w:position w:val="1"/>
        </w:rPr>
      </w:r>
      <w:r>
        <w:rPr>
          <w:rFonts w:ascii="Arial" w:hAnsi="Arial" w:cs="Arial" w:eastAsia="Arial"/>
          <w:sz w:val="24"/>
          <w:szCs w:val="24"/>
          <w:color w:val="B6B8B8"/>
          <w:spacing w:val="0"/>
          <w:w w:val="60"/>
          <w:position w:val="1"/>
        </w:rPr>
        <w:t>'</w:t>
      </w:r>
      <w:r>
        <w:rPr>
          <w:rFonts w:ascii="Arial" w:hAnsi="Arial" w:cs="Arial" w:eastAsia="Arial"/>
          <w:sz w:val="24"/>
          <w:szCs w:val="24"/>
          <w:color w:val="B6B8B8"/>
          <w:spacing w:val="-42"/>
          <w:w w:val="60"/>
          <w:position w:val="1"/>
        </w:rPr>
        <w:t>"</w:t>
      </w:r>
      <w:r>
        <w:rPr>
          <w:rFonts w:ascii="Arial" w:hAnsi="Arial" w:cs="Arial" w:eastAsia="Arial"/>
          <w:sz w:val="24"/>
          <w:szCs w:val="24"/>
          <w:color w:val="4F4F4F"/>
          <w:spacing w:val="-20"/>
          <w:w w:val="123"/>
          <w:position w:val="1"/>
        </w:rPr>
        <w:t>o</w:t>
      </w:r>
      <w:r>
        <w:rPr>
          <w:rFonts w:ascii="Arial" w:hAnsi="Arial" w:cs="Arial" w:eastAsia="Arial"/>
          <w:sz w:val="24"/>
          <w:szCs w:val="24"/>
          <w:color w:val="9E9E9E"/>
          <w:spacing w:val="0"/>
          <w:w w:val="79"/>
          <w:position w:val="1"/>
        </w:rPr>
        <w:t>·</w:t>
      </w:r>
      <w:r>
        <w:rPr>
          <w:rFonts w:ascii="Arial" w:hAnsi="Arial" w:cs="Arial" w:eastAsia="Arial"/>
          <w:sz w:val="24"/>
          <w:szCs w:val="24"/>
          <w:color w:val="9E9E9E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4"/>
          <w:szCs w:val="24"/>
          <w:color w:val="9E9E9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64"/>
          <w:position w:val="1"/>
        </w:rPr>
        <w:t>O"tii"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10"/>
          <w:w w:val="65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9E9E9E"/>
          <w:spacing w:val="0"/>
          <w:w w:val="116"/>
          <w:position w:val="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380" w:right="100"/>
        </w:sectPr>
      </w:pPr>
      <w:rPr/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righ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>
          <w:rFonts w:ascii="Times New Roman" w:hAnsi="Times New Roman" w:cs="Times New Roman" w:eastAsia="Times New Roman"/>
          <w:sz w:val="25"/>
          <w:szCs w:val="25"/>
          <w:color w:val="464D97"/>
          <w:spacing w:val="0"/>
          <w:w w:val="73"/>
          <w:i/>
        </w:rPr>
        <w:t>e:=-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spacing w:before="2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6"/>
          <w:szCs w:val="16"/>
          <w:color w:val="343B7E"/>
          <w:spacing w:val="0"/>
          <w:w w:val="162"/>
          <w:i/>
          <w:position w:val="4"/>
        </w:rPr>
        <w:t>/</w:t>
      </w:r>
      <w:r>
        <w:rPr>
          <w:rFonts w:ascii="Arial" w:hAnsi="Arial" w:cs="Arial" w:eastAsia="Arial"/>
          <w:sz w:val="16"/>
          <w:szCs w:val="16"/>
          <w:color w:val="343B7E"/>
          <w:spacing w:val="0"/>
          <w:w w:val="162"/>
          <w:i/>
          <w:position w:val="4"/>
        </w:rPr>
        <w:t>)</w:t>
      </w:r>
      <w:r>
        <w:rPr>
          <w:rFonts w:ascii="Arial" w:hAnsi="Arial" w:cs="Arial" w:eastAsia="Arial"/>
          <w:sz w:val="16"/>
          <w:szCs w:val="16"/>
          <w:color w:val="343B7E"/>
          <w:spacing w:val="-72"/>
          <w:w w:val="162"/>
          <w:i/>
          <w:position w:val="4"/>
        </w:rPr>
        <w:t> </w:t>
      </w:r>
      <w:r>
        <w:rPr>
          <w:rFonts w:ascii="Arial" w:hAnsi="Arial" w:cs="Arial" w:eastAsia="Arial"/>
          <w:sz w:val="16"/>
          <w:szCs w:val="16"/>
          <w:color w:val="343B7E"/>
          <w:spacing w:val="0"/>
          <w:w w:val="100"/>
          <w:i/>
          <w:position w:val="4"/>
        </w:rPr>
        <w:tab/>
      </w:r>
      <w:r>
        <w:rPr>
          <w:rFonts w:ascii="Arial" w:hAnsi="Arial" w:cs="Arial" w:eastAsia="Arial"/>
          <w:sz w:val="16"/>
          <w:szCs w:val="16"/>
          <w:color w:val="343B7E"/>
          <w:spacing w:val="0"/>
          <w:w w:val="100"/>
          <w:i/>
          <w:position w:val="4"/>
        </w:rPr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Okta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3"/>
          <w:position w:val="0"/>
        </w:rPr>
        <w:t>ALTAY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14" w:lineRule="exact"/>
        <w:ind w:left="183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D3D3D"/>
          <w:w w:val="98"/>
          <w:position w:val="-1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w w:val="99"/>
          <w:position w:val="-1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w w:val="93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626262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-1"/>
        </w:rPr>
        <w:t>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100"/>
          <w:cols w:num="2" w:equalWidth="0">
            <w:col w:w="3144" w:space="598"/>
            <w:col w:w="7698"/>
          </w:cols>
        </w:sectPr>
      </w:pPr>
      <w:rPr/>
    </w:p>
    <w:p>
      <w:pPr>
        <w:spacing w:before="1" w:after="0" w:line="240" w:lineRule="auto"/>
        <w:ind w:left="201" w:right="-20"/>
        <w:jc w:val="left"/>
        <w:tabs>
          <w:tab w:pos="2640" w:val="left"/>
        </w:tabs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pict>
          <v:group style="position:absolute;margin-left:23.560495pt;margin-top:38.607433pt;width:561.049192pt;height:781.436411pt;mso-position-horizontal-relative:page;mso-position-vertical-relative:page;z-index:-15581" coordorigin="471,772" coordsize="11221,15629">
            <v:group style="position:absolute;left:476;top:815;width:1623;height:2" coordorigin="476,815" coordsize="1623,2">
              <v:shape style="position:absolute;left:476;top:815;width:1623;height:2" coordorigin="476,815" coordsize="1623,0" path="m476,815l2099,815e" filled="f" stroked="t" strokeweight=".47597pt" strokecolor="#545454">
                <v:path arrowok="t"/>
              </v:shape>
            </v:group>
            <v:group style="position:absolute;left:488;top:779;width:2;height:1095" coordorigin="488,779" coordsize="2,1095">
              <v:shape style="position:absolute;left:488;top:779;width:2;height:1095" coordorigin="488,779" coordsize="0,1095" path="m488,1874l488,779e" filled="f" stroked="t" strokeweight=".713954pt" strokecolor="#8C8C8C">
                <v:path arrowok="t"/>
              </v:shape>
            </v:group>
            <v:group style="position:absolute;left:1233;top:822;width:1556;height:2" coordorigin="1233,822" coordsize="1556,2">
              <v:shape style="position:absolute;left:1233;top:822;width:1556;height:2" coordorigin="1233,822" coordsize="1556,0" path="m1233,822l2789,822e" filled="f" stroked="t" strokeweight=".47597pt" strokecolor="#4B4B4B">
                <v:path arrowok="t"/>
              </v:shape>
            </v:group>
            <v:group style="position:absolute;left:2761;top:808;width:2;height:578" coordorigin="2761,808" coordsize="2,578">
              <v:shape style="position:absolute;left:2761;top:808;width:2;height:578" coordorigin="2761,808" coordsize="0,578" path="m2761,1386l2761,808e" filled="f" stroked="t" strokeweight=".713954pt" strokecolor="#545454">
                <v:path arrowok="t"/>
              </v:shape>
            </v:group>
            <v:group style="position:absolute;left:1233;top:827;width:10438;height:2" coordorigin="1233,827" coordsize="10438,2">
              <v:shape style="position:absolute;left:1233;top:827;width:10438;height:2" coordorigin="1233,827" coordsize="10438,0" path="m1233,827l11671,827e" filled="f" stroked="t" strokeweight=".713954pt" strokecolor="#606060">
                <v:path arrowok="t"/>
              </v:shape>
            </v:group>
            <v:group style="position:absolute;left:3984;top:825;width:985;height:2" coordorigin="3984,825" coordsize="985,2">
              <v:shape style="position:absolute;left:3984;top:825;width:985;height:2" coordorigin="3984,825" coordsize="985,0" path="m3984,825l4969,825e" filled="f" stroked="t" strokeweight=".47597pt" strokecolor="#444444">
                <v:path arrowok="t"/>
              </v:shape>
            </v:group>
            <v:group style="position:absolute;left:6245;top:827;width:462;height:2" coordorigin="6245,827" coordsize="462,2">
              <v:shape style="position:absolute;left:6245;top:827;width:462;height:2" coordorigin="6245,827" coordsize="462,0" path="m6245,827l6706,827e" filled="f" stroked="t" strokeweight=".47597pt" strokecolor="#3B3B3B">
                <v:path arrowok="t"/>
              </v:shape>
            </v:group>
            <v:group style="position:absolute;left:8306;top:829;width:604;height:2" coordorigin="8306,829" coordsize="604,2">
              <v:shape style="position:absolute;left:8306;top:829;width:604;height:2" coordorigin="8306,829" coordsize="604,0" path="m8306,829l8910,829e" filled="f" stroked="t" strokeweight=".47597pt" strokecolor="#5B5B5B">
                <v:path arrowok="t"/>
              </v:shape>
            </v:group>
            <v:group style="position:absolute;left:9151;top:822;width:2;height:1496" coordorigin="9151,822" coordsize="2,1496">
              <v:shape style="position:absolute;left:9151;top:822;width:2;height:1496" coordorigin="9151,822" coordsize="0,1496" path="m9151,2319l9151,822e" filled="f" stroked="t" strokeweight=".713954pt" strokecolor="#5B5B5B">
                <v:path arrowok="t"/>
              </v:shape>
            </v:group>
            <v:group style="position:absolute;left:10871;top:832;width:800;height:2" coordorigin="10871,832" coordsize="800,2">
              <v:shape style="position:absolute;left:10871;top:832;width:800;height:2" coordorigin="10871,832" coordsize="800,0" path="m10871,832l11671,832e" filled="f" stroked="t" strokeweight=".951939pt" strokecolor="#808080">
                <v:path arrowok="t"/>
              </v:shape>
            </v:group>
            <v:group style="position:absolute;left:11671;top:822;width:2;height:15571" coordorigin="11671,822" coordsize="2,15571">
              <v:shape style="position:absolute;left:11671;top:822;width:2;height:15571" coordorigin="11671,822" coordsize="0,15571" path="m11671,16394l11671,822e" filled="f" stroked="t" strokeweight=".713954pt" strokecolor="#707070">
                <v:path arrowok="t"/>
              </v:shape>
            </v:group>
            <v:group style="position:absolute;left:485;top:1224;width:2;height:378" coordorigin="485,1224" coordsize="2,378">
              <v:shape style="position:absolute;left:485;top:1224;width:2;height:378" coordorigin="485,1224" coordsize="0,378" path="m485,1602l485,1224e" filled="f" stroked="t" strokeweight=".47597pt" strokecolor="#7C7C7C">
                <v:path arrowok="t"/>
              </v:shape>
            </v:group>
            <v:group style="position:absolute;left:2761;top:1329;width:2;height:406" coordorigin="2761,1329" coordsize="2,406">
              <v:shape style="position:absolute;left:2761;top:1329;width:2;height:406" coordorigin="2761,1329" coordsize="0,406" path="m2761,1735l2761,1329e" filled="f" stroked="t" strokeweight=".47597pt" strokecolor="#343434">
                <v:path arrowok="t"/>
              </v:shape>
            </v:group>
            <v:group style="position:absolute;left:2765;top:1678;width:2;height:196" coordorigin="2765,1678" coordsize="2,196">
              <v:shape style="position:absolute;left:2765;top:1678;width:2;height:196" coordorigin="2765,1678" coordsize="0,196" path="m2765,1874l2765,1678e" filled="f" stroked="t" strokeweight=".713954pt" strokecolor="#4F4F4F">
                <v:path arrowok="t"/>
              </v:shape>
            </v:group>
            <v:group style="position:absolute;left:485;top:2309;width:4484;height:2" coordorigin="485,2309" coordsize="4484,2">
              <v:shape style="position:absolute;left:485;top:2309;width:4484;height:2" coordorigin="485,2309" coordsize="4484,0" path="m485,2309l4969,2309e" filled="f" stroked="t" strokeweight=".713954pt" strokecolor="#6B6B6B">
                <v:path arrowok="t"/>
              </v:shape>
            </v:group>
            <v:group style="position:absolute;left:490;top:1224;width:2;height:1114" coordorigin="490,1224" coordsize="2,1114">
              <v:shape style="position:absolute;left:490;top:1224;width:2;height:1114" coordorigin="490,1224" coordsize="0,1114" path="m490,2338l490,1224e" filled="f" stroked="t" strokeweight=".713954pt" strokecolor="#777777">
                <v:path arrowok="t"/>
              </v:shape>
            </v:group>
            <v:group style="position:absolute;left:2763;top:1774;width:2;height:545" coordorigin="2763,1774" coordsize="2,545">
              <v:shape style="position:absolute;left:2763;top:1774;width:2;height:545" coordorigin="2763,1774" coordsize="0,545" path="m2763,2319l2763,1774e" filled="f" stroked="t" strokeweight=".951939pt" strokecolor="#676767">
                <v:path arrowok="t"/>
              </v:shape>
            </v:group>
            <v:group style="position:absolute;left:2932;top:2309;width:885;height:2" coordorigin="2932,2309" coordsize="885,2">
              <v:shape style="position:absolute;left:2932;top:2309;width:885;height:2" coordorigin="2932,2309" coordsize="885,0" path="m2932,2309l3817,2309e" filled="f" stroked="t" strokeweight=".47597pt" strokecolor="#575757">
                <v:path arrowok="t"/>
              </v:shape>
            </v:group>
            <v:group style="position:absolute;left:4912;top:2312;width:2094;height:2" coordorigin="4912,2312" coordsize="2094,2">
              <v:shape style="position:absolute;left:4912;top:2312;width:2094;height:2" coordorigin="4912,2312" coordsize="2094,0" path="m4912,2312l7006,2312e" filled="f" stroked="t" strokeweight=".713954pt" strokecolor="#707070">
                <v:path arrowok="t"/>
              </v:shape>
            </v:group>
            <v:group style="position:absolute;left:6949;top:2314;width:476;height:2" coordorigin="6949,2314" coordsize="476,2">
              <v:shape style="position:absolute;left:6949;top:2314;width:476;height:2" coordorigin="6949,2314" coordsize="476,0" path="m6949,2314l7425,2314e" filled="f" stroked="t" strokeweight=".47597pt" strokecolor="#575757">
                <v:path arrowok="t"/>
              </v:shape>
            </v:group>
            <v:group style="position:absolute;left:7320;top:2309;width:1038;height:2" coordorigin="7320,2309" coordsize="1038,2">
              <v:shape style="position:absolute;left:7320;top:2309;width:1038;height:2" coordorigin="7320,2309" coordsize="1038,0" path="m7320,2309l8358,2309e" filled="f" stroked="t" strokeweight=".951939pt" strokecolor="#777777">
                <v:path arrowok="t"/>
              </v:shape>
            </v:group>
            <v:group style="position:absolute;left:7720;top:2314;width:1647;height:2" coordorigin="7720,2314" coordsize="1647,2">
              <v:shape style="position:absolute;left:7720;top:2314;width:1647;height:2" coordorigin="7720,2314" coordsize="1647,0" path="m7720,2314l9367,2314e" filled="f" stroked="t" strokeweight=".713954pt" strokecolor="#646464">
                <v:path arrowok="t"/>
              </v:shape>
            </v:group>
            <v:group style="position:absolute;left:8853;top:2314;width:581;height:2" coordorigin="8853,2314" coordsize="581,2">
              <v:shape style="position:absolute;left:8853;top:2314;width:581;height:2" coordorigin="8853,2314" coordsize="581,0" path="m8853,2314l9434,2314e" filled="f" stroked="t" strokeweight=".47597pt" strokecolor="#4B4B4B">
                <v:path arrowok="t"/>
              </v:shape>
            </v:group>
            <v:group style="position:absolute;left:9377;top:2314;width:2299;height:2" coordorigin="9377,2314" coordsize="2299,2">
              <v:shape style="position:absolute;left:9377;top:2314;width:2299;height:2" coordorigin="9377,2314" coordsize="2299,0" path="m9377,2314l11676,2314e" filled="f" stroked="t" strokeweight=".713954pt" strokecolor="#747474">
                <v:path arrowok="t"/>
              </v:shape>
            </v:group>
            <v:group style="position:absolute;left:485;top:2584;width:1261;height:2" coordorigin="485,2584" coordsize="1261,2">
              <v:shape style="position:absolute;left:485;top:2584;width:1261;height:2" coordorigin="485,2584" coordsize="1261,0" path="m485,2584l1747,2584e" filled="f" stroked="t" strokeweight=".47597pt" strokecolor="#545454">
                <v:path arrowok="t"/>
              </v:shape>
            </v:group>
            <v:group style="position:absolute;left:490;top:2266;width:2;height:368" coordorigin="490,2266" coordsize="2,368">
              <v:shape style="position:absolute;left:490;top:2266;width:2;height:368" coordorigin="490,2266" coordsize="0,368" path="m490,2634l490,2266e" filled="f" stroked="t" strokeweight=".47597pt" strokecolor="#2F2F2F">
                <v:path arrowok="t"/>
              </v:shape>
            </v:group>
            <v:group style="position:absolute;left:1271;top:2586;width:1718;height:2" coordorigin="1271,2586" coordsize="1718,2">
              <v:shape style="position:absolute;left:1271;top:2586;width:1718;height:2" coordorigin="1271,2586" coordsize="1718,0" path="m1271,2586l2989,2586e" filled="f" stroked="t" strokeweight=".951939pt" strokecolor="#6B6B6B">
                <v:path arrowok="t"/>
              </v:shape>
            </v:group>
            <v:group style="position:absolute;left:2932;top:2586;width:305;height:2" coordorigin="2932,2586" coordsize="305,2">
              <v:shape style="position:absolute;left:2932;top:2586;width:305;height:2" coordorigin="2932,2586" coordsize="305,0" path="m2932,2586l3237,2586e" filled="f" stroked="t" strokeweight=".47597pt" strokecolor="#3B3B3B">
                <v:path arrowok="t"/>
              </v:shape>
            </v:group>
            <v:group style="position:absolute;left:3179;top:2594;width:6254;height:2" coordorigin="3179,2594" coordsize="6254,2">
              <v:shape style="position:absolute;left:3179;top:2594;width:6254;height:2" coordorigin="3179,2594" coordsize="6254,0" path="m3179,2594l9434,2594e" filled="f" stroked="t" strokeweight=".713954pt" strokecolor="#646464">
                <v:path arrowok="t"/>
              </v:shape>
            </v:group>
            <v:group style="position:absolute;left:9377;top:2596;width:252;height:2" coordorigin="9377,2596" coordsize="252,2">
              <v:shape style="position:absolute;left:9377;top:2596;width:252;height:2" coordorigin="9377,2596" coordsize="252,0" path="m9377,2596l9629,2596e" filled="f" stroked="t" strokeweight=".47597pt" strokecolor="#5B5B5B">
                <v:path arrowok="t"/>
              </v:shape>
            </v:group>
            <v:group style="position:absolute;left:9572;top:2594;width:1395;height:2" coordorigin="9572,2594" coordsize="1395,2">
              <v:shape style="position:absolute;left:9572;top:2594;width:1395;height:2" coordorigin="9572,2594" coordsize="1395,0" path="m9572,2594l10966,2594e" filled="f" stroked="t" strokeweight=".951939pt" strokecolor="#747474">
                <v:path arrowok="t"/>
              </v:shape>
            </v:group>
            <v:group style="position:absolute;left:10871;top:2596;width:800;height:2" coordorigin="10871,2596" coordsize="800,2">
              <v:shape style="position:absolute;left:10871;top:2596;width:800;height:2" coordorigin="10871,2596" coordsize="800,0" path="m10871,2596l11671,2596e" filled="f" stroked="t" strokeweight=".47597pt" strokecolor="#606060">
                <v:path arrowok="t"/>
              </v:shape>
            </v:group>
            <v:group style="position:absolute;left:11666;top:822;width:2;height:1812" coordorigin="11666,822" coordsize="2,1812">
              <v:shape style="position:absolute;left:11666;top:822;width:2;height:1812" coordorigin="11666,822" coordsize="0,1812" path="m11666,2634l11666,822e" filled="f" stroked="t" strokeweight=".47597pt" strokecolor="#676767">
                <v:path arrowok="t"/>
              </v:shape>
            </v:group>
            <v:group style="position:absolute;left:485;top:2830;width:10443;height:2" coordorigin="485,2830" coordsize="10443,2">
              <v:shape style="position:absolute;left:485;top:2830;width:10443;height:2" coordorigin="485,2830" coordsize="10443,0" path="m485,2830l10928,2830e" filled="f" stroked="t" strokeweight=".713954pt" strokecolor="#646464">
                <v:path arrowok="t"/>
              </v:shape>
            </v:group>
            <v:group style="position:absolute;left:8458;top:2840;width:1290;height:2" coordorigin="8458,2840" coordsize="1290,2">
              <v:shape style="position:absolute;left:8458;top:2840;width:1290;height:2" coordorigin="8458,2840" coordsize="1290,0" path="m8458,2840l9748,2840e" filled="f" stroked="t" strokeweight=".951939pt" strokecolor="#707070">
                <v:path arrowok="t"/>
              </v:shape>
            </v:group>
            <v:group style="position:absolute;left:9572;top:2837;width:881;height:2" coordorigin="9572,2837" coordsize="881,2">
              <v:shape style="position:absolute;left:9572;top:2837;width:881;height:2" coordorigin="9572,2837" coordsize="881,0" path="m9572,2837l10452,2837e" filled="f" stroked="t" strokeweight=".47597pt" strokecolor="#5B5B5B">
                <v:path arrowok="t"/>
              </v:shape>
            </v:group>
            <v:group style="position:absolute;left:10462;top:2840;width:1214;height:2" coordorigin="10462,2840" coordsize="1214,2">
              <v:shape style="position:absolute;left:10462;top:2840;width:1214;height:2" coordorigin="10462,2840" coordsize="1214,0" path="m10462,2840l11676,2840e" filled="f" stroked="t" strokeweight=".951939pt" strokecolor="#7C7C7C">
                <v:path arrowok="t"/>
              </v:shape>
            </v:group>
            <v:group style="position:absolute;left:481;top:3072;width:9148;height:2" coordorigin="481,3072" coordsize="9148,2">
              <v:shape style="position:absolute;left:481;top:3072;width:9148;height:2" coordorigin="481,3072" coordsize="9148,0" path="m481,3072l9629,3072e" filled="f" stroked="t" strokeweight=".713954pt" strokecolor="#606060">
                <v:path arrowok="t"/>
              </v:shape>
            </v:group>
            <v:group style="position:absolute;left:5988;top:3072;width:314;height:2" coordorigin="5988,3072" coordsize="314,2">
              <v:shape style="position:absolute;left:5988;top:3072;width:314;height:2" coordorigin="5988,3072" coordsize="314,0" path="m5988,3072l6302,3072e" filled="f" stroked="t" strokeweight=".47597pt" strokecolor="#4F4F4F">
                <v:path arrowok="t"/>
              </v:shape>
            </v:group>
            <v:group style="position:absolute;left:7720;top:3074;width:643;height:2" coordorigin="7720,3074" coordsize="643,2">
              <v:shape style="position:absolute;left:7720;top:3074;width:643;height:2" coordorigin="7720,3074" coordsize="643,0" path="m7720,3074l8363,3074e" filled="f" stroked="t" strokeweight=".47597pt" strokecolor="#343434">
                <v:path arrowok="t"/>
              </v:shape>
            </v:group>
            <v:group style="position:absolute;left:9572;top:3074;width:647;height:2" coordorigin="9572,3074" coordsize="647,2">
              <v:shape style="position:absolute;left:9572;top:3074;width:647;height:2" coordorigin="9572,3074" coordsize="647,0" path="m9572,3074l10219,3074e" filled="f" stroked="t" strokeweight=".47597pt" strokecolor="#444444">
                <v:path arrowok="t"/>
              </v:shape>
            </v:group>
            <v:group style="position:absolute;left:10162;top:3077;width:766;height:2" coordorigin="10162,3077" coordsize="766,2">
              <v:shape style="position:absolute;left:10162;top:3077;width:766;height:2" coordorigin="10162,3077" coordsize="766,0" path="m10162,3077l10928,3077e" filled="f" stroked="t" strokeweight=".47597pt" strokecolor="#5B5B5B">
                <v:path arrowok="t"/>
              </v:shape>
            </v:group>
            <v:group style="position:absolute;left:10700;top:3079;width:976;height:2" coordorigin="10700,3079" coordsize="976,2">
              <v:shape style="position:absolute;left:10700;top:3079;width:976;height:2" coordorigin="10700,3079" coordsize="976,0" path="m10700,3079l11676,3079e" filled="f" stroked="t" strokeweight=".951939pt" strokecolor="#777777">
                <v:path arrowok="t"/>
              </v:shape>
            </v:group>
            <v:group style="position:absolute;left:11666;top:2563;width:2;height:1320" coordorigin="11666,2563" coordsize="2,1320">
              <v:shape style="position:absolute;left:11666;top:2563;width:2;height:1320" coordorigin="11666,2563" coordsize="0,1320" path="m11666,3882l11666,2563e" filled="f" stroked="t" strokeweight=".951939pt" strokecolor="#6B6B6B">
                <v:path arrowok="t"/>
              </v:shape>
            </v:group>
            <v:group style="position:absolute;left:10505;top:3318;width:424;height:2" coordorigin="10505,3318" coordsize="424,2">
              <v:shape style="position:absolute;left:10505;top:3318;width:424;height:2" coordorigin="10505,3318" coordsize="424,0" path="m10505,3318l10928,3318e" filled="f" stroked="t" strokeweight=".47597pt" strokecolor="#545454">
                <v:path arrowok="t"/>
              </v:shape>
            </v:group>
            <v:group style="position:absolute;left:10505;top:3318;width:1171;height:2" coordorigin="10505,3318" coordsize="1171,2">
              <v:shape style="position:absolute;left:10505;top:3318;width:1171;height:2" coordorigin="10505,3318" coordsize="1171,0" path="m10505,3318l11676,3318e" filled="f" stroked="t" strokeweight=".713954pt" strokecolor="#6B6B6B">
                <v:path arrowok="t"/>
              </v:shape>
            </v:group>
            <v:group style="position:absolute;left:9486;top:3559;width:2189;height:2" coordorigin="9486,3559" coordsize="2189,2">
              <v:shape style="position:absolute;left:9486;top:3559;width:2189;height:2" coordorigin="9486,3559" coordsize="2189,0" path="m9486,3559l11676,3559e" filled="f" stroked="t" strokeweight=".713954pt" strokecolor="#606060">
                <v:path arrowok="t"/>
              </v:shape>
            </v:group>
            <v:group style="position:absolute;left:481;top:3313;width:8910;height:2" coordorigin="481,3313" coordsize="8910,2">
              <v:shape style="position:absolute;left:481;top:3313;width:8910;height:2" coordorigin="481,3313" coordsize="8910,0" path="m481,3313l9391,3313e" filled="f" stroked="t" strokeweight=".713954pt" strokecolor="#646464">
                <v:path arrowok="t"/>
              </v:shape>
            </v:group>
            <v:group style="position:absolute;left:4912;top:3313;width:357;height:2" coordorigin="4912,3313" coordsize="357,2">
              <v:shape style="position:absolute;left:4912;top:3313;width:357;height:2" coordorigin="4912,3313" coordsize="357,0" path="m4912,3313l5269,3313e" filled="f" stroked="t" strokeweight=".47597pt" strokecolor="#484848">
                <v:path arrowok="t"/>
              </v:shape>
            </v:group>
            <v:group style="position:absolute;left:5212;top:3316;width:424;height:2" coordorigin="5212,3316" coordsize="424,2">
              <v:shape style="position:absolute;left:5212;top:3316;width:424;height:2" coordorigin="5212,3316" coordsize="424,0" path="m5212,3316l5635,3316e" filled="f" stroked="t" strokeweight=".713954pt" strokecolor="#606060">
                <v:path arrowok="t"/>
              </v:shape>
            </v:group>
            <v:group style="position:absolute;left:6649;top:3313;width:357;height:2" coordorigin="6649,3313" coordsize="357,2">
              <v:shape style="position:absolute;left:6649;top:3313;width:357;height:2" coordorigin="6649,3313" coordsize="357,0" path="m6649,3313l7006,3313e" filled="f" stroked="t" strokeweight=".47597pt" strokecolor="#575757">
                <v:path arrowok="t"/>
              </v:shape>
            </v:group>
            <v:group style="position:absolute;left:8306;top:3316;width:1085;height:2" coordorigin="8306,3316" coordsize="1085,2">
              <v:shape style="position:absolute;left:8306;top:3316;width:1085;height:2" coordorigin="8306,3316" coordsize="1085,0" path="m8306,3316l9391,3316e" filled="f" stroked="t" strokeweight=".47597pt" strokecolor="#4F4F4F">
                <v:path arrowok="t"/>
              </v:shape>
            </v:group>
            <v:group style="position:absolute;left:8853;top:3318;width:319;height:2" coordorigin="8853,3318" coordsize="319,2">
              <v:shape style="position:absolute;left:8853;top:3318;width:319;height:2" coordorigin="8853,3318" coordsize="319,0" path="m8853,3318l9172,3318e" filled="f" stroked="t" strokeweight=".47597pt" strokecolor="#3B3B3B">
                <v:path arrowok="t"/>
              </v:shape>
            </v:group>
            <v:group style="position:absolute;left:9115;top:3318;width:319;height:2" coordorigin="9115,3318" coordsize="319,2">
              <v:shape style="position:absolute;left:9115;top:3318;width:319;height:2" coordorigin="9115,3318" coordsize="319,0" path="m9115,3318l9434,3318e" filled="f" stroked="t" strokeweight=".47597pt" strokecolor="#6B6B6B">
                <v:path arrowok="t"/>
              </v:shape>
            </v:group>
            <v:group style="position:absolute;left:481;top:3555;width:6526;height:2" coordorigin="481,3555" coordsize="6526,2">
              <v:shape style="position:absolute;left:481;top:3555;width:6526;height:2" coordorigin="481,3555" coordsize="6526,0" path="m481,3555l7006,3555e" filled="f" stroked="t" strokeweight=".713954pt" strokecolor="#646464">
                <v:path arrowok="t"/>
              </v:shape>
            </v:group>
            <v:group style="position:absolute;left:6949;top:3557;width:828;height:2" coordorigin="6949,3557" coordsize="828,2">
              <v:shape style="position:absolute;left:6949;top:3557;width:828;height:2" coordorigin="6949,3557" coordsize="828,0" path="m6949,3557l7777,3557e" filled="f" stroked="t" strokeweight=".47597pt" strokecolor="#4B4B4B">
                <v:path arrowok="t"/>
              </v:shape>
            </v:group>
            <v:group style="position:absolute;left:7720;top:3562;width:1680;height:2" coordorigin="7720,3562" coordsize="1680,2">
              <v:shape style="position:absolute;left:7720;top:3562;width:1680;height:2" coordorigin="7720,3562" coordsize="1680,0" path="m7720,3562l9400,3562e" filled="f" stroked="t" strokeweight=".713954pt" strokecolor="#676767">
                <v:path arrowok="t"/>
              </v:shape>
            </v:group>
            <v:group style="position:absolute;left:3877;top:3552;width:2;height:994" coordorigin="3877,3552" coordsize="2,994">
              <v:shape style="position:absolute;left:3877;top:3552;width:2;height:994" coordorigin="3877,3552" coordsize="0,994" path="m3877,4547l3877,3552e" filled="f" stroked="t" strokeweight=".951939pt" strokecolor="#606060">
                <v:path arrowok="t"/>
              </v:shape>
            </v:group>
            <v:group style="position:absolute;left:6987;top:3552;width:2;height:1004" coordorigin="6987,3552" coordsize="2,1004">
              <v:shape style="position:absolute;left:6987;top:3552;width:2;height:1004" coordorigin="6987,3552" coordsize="0,1004" path="m6987,4556l6987,3552e" filled="f" stroked="t" strokeweight=".951939pt" strokecolor="#676767">
                <v:path arrowok="t"/>
              </v:shape>
            </v:group>
            <v:group style="position:absolute;left:490;top:1224;width:2;height:2816" coordorigin="490,1224" coordsize="2,2816">
              <v:shape style="position:absolute;left:490;top:1224;width:2;height:2816" coordorigin="490,1224" coordsize="0,2816" path="m490,4040l490,1224e" filled="f" stroked="t" strokeweight=".713954pt" strokecolor="#646464">
                <v:path arrowok="t"/>
              </v:shape>
            </v:group>
            <v:group style="position:absolute;left:8334;top:4011;width:2565;height:2" coordorigin="8334,4011" coordsize="2565,2">
              <v:shape style="position:absolute;left:8334;top:4011;width:2565;height:2" coordorigin="8334,4011" coordsize="2565,0" path="m8334,4011l10900,4011e" filled="f" stroked="t" strokeweight=".237985pt" strokecolor="#000000">
                <v:path arrowok="t"/>
              </v:shape>
            </v:group>
            <v:group style="position:absolute;left:10900;top:4011;width:766;height:2" coordorigin="10900,4011" coordsize="766,2">
              <v:shape style="position:absolute;left:10900;top:4011;width:766;height:2" coordorigin="10900,4011" coordsize="766,0" path="m10900,4011l11666,4011e" filled="f" stroked="t" strokeweight=".237985pt" strokecolor="#444444">
                <v:path arrowok="t"/>
              </v:shape>
            </v:group>
            <v:group style="position:absolute;left:11668;top:3763;width:2;height:516" coordorigin="11668,3763" coordsize="2,516">
              <v:shape style="position:absolute;left:11668;top:3763;width:2;height:516" coordorigin="11668,3763" coordsize="0,516" path="m11668,4279l11668,3763e" filled="f" stroked="t" strokeweight=".47597pt" strokecolor="#4F4F4F">
                <v:path arrowok="t"/>
              </v:shape>
            </v:group>
            <v:group style="position:absolute;left:488;top:3982;width:2;height:861" coordorigin="488,3982" coordsize="2,861">
              <v:shape style="position:absolute;left:488;top:3982;width:2;height:861" coordorigin="488,3982" coordsize="0,861" path="m488,4843l488,3982e" filled="f" stroked="t" strokeweight=".713954pt" strokecolor="#484848">
                <v:path arrowok="t"/>
              </v:shape>
            </v:group>
            <v:group style="position:absolute;left:3874;top:4231;width:1761;height:2" coordorigin="3874,4231" coordsize="1761,2">
              <v:shape style="position:absolute;left:3874;top:4231;width:1761;height:2" coordorigin="3874,4231" coordsize="1761,0" path="m3874,4231l5635,4231e" filled="f" stroked="t" strokeweight=".713954pt" strokecolor="#747474">
                <v:path arrowok="t"/>
              </v:shape>
            </v:group>
            <v:group style="position:absolute;left:4912;top:4231;width:371;height:2" coordorigin="4912,4231" coordsize="371,2">
              <v:shape style="position:absolute;left:4912;top:4231;width:371;height:2" coordorigin="4912,4231" coordsize="371,0" path="m4912,4231l5283,4231e" filled="f" stroked="t" strokeweight=".47597pt" strokecolor="#5B5B5B">
                <v:path arrowok="t"/>
              </v:shape>
            </v:group>
            <v:group style="position:absolute;left:5331;top:4231;width:571;height:2" coordorigin="5331,4231" coordsize="571,2">
              <v:shape style="position:absolute;left:5331;top:4231;width:571;height:2" coordorigin="5331,4231" coordsize="571,0" path="m5331,4231l5902,4231e" filled="f" stroked="t" strokeweight=".951939pt" strokecolor="#878787">
                <v:path arrowok="t"/>
              </v:shape>
            </v:group>
            <v:group style="position:absolute;left:481;top:4539;width:3560;height:2" coordorigin="481,4539" coordsize="3560,2">
              <v:shape style="position:absolute;left:481;top:4539;width:3560;height:2" coordorigin="481,4539" coordsize="3560,0" path="m481,4539l4041,4539e" filled="f" stroked="t" strokeweight=".713954pt" strokecolor="#777777">
                <v:path arrowok="t"/>
              </v:shape>
            </v:group>
            <v:group style="position:absolute;left:3870;top:4539;width:2175;height:2" coordorigin="3870,4539" coordsize="2175,2">
              <v:shape style="position:absolute;left:3870;top:4539;width:2175;height:2" coordorigin="3870,4539" coordsize="2175,0" path="m3870,4539l6045,4539e" filled="f" stroked="t" strokeweight=".951939pt" strokecolor="#4F4F4F">
                <v:path arrowok="t"/>
              </v:shape>
            </v:group>
            <v:group style="position:absolute;left:5988;top:4547;width:5693;height:2" coordorigin="5988,4547" coordsize="5693,2">
              <v:shape style="position:absolute;left:5988;top:4547;width:5693;height:2" coordorigin="5988,4547" coordsize="5693,0" path="m5988,4547l11680,4547e" filled="f" stroked="t" strokeweight=".713954pt" strokecolor="#808080">
                <v:path arrowok="t"/>
              </v:shape>
            </v:group>
            <v:group style="position:absolute;left:481;top:4814;width:1266;height:2" coordorigin="481,4814" coordsize="1266,2">
              <v:shape style="position:absolute;left:481;top:4814;width:1266;height:2" coordorigin="481,4814" coordsize="1266,0" path="m481,4814l1747,4814e" filled="f" stroked="t" strokeweight=".713954pt" strokecolor="#777777">
                <v:path arrowok="t"/>
              </v:shape>
            </v:group>
            <v:group style="position:absolute;left:1690;top:4814;width:409;height:2" coordorigin="1690,4814" coordsize="409,2">
              <v:shape style="position:absolute;left:1690;top:4814;width:409;height:2" coordorigin="1690,4814" coordsize="409,0" path="m1690,4814l2099,4814e" filled="f" stroked="t" strokeweight=".47597pt" strokecolor="#676767">
                <v:path arrowok="t"/>
              </v:shape>
            </v:group>
            <v:group style="position:absolute;left:2042;top:4819;width:8939;height:2" coordorigin="2042,4819" coordsize="8939,2">
              <v:shape style="position:absolute;left:2042;top:4819;width:8939;height:2" coordorigin="2042,4819" coordsize="8939,0" path="m2042,4819l10981,4819e" filled="f" stroked="t" strokeweight=".713954pt" strokecolor="#777777">
                <v:path arrowok="t"/>
              </v:shape>
            </v:group>
            <v:group style="position:absolute;left:2761;top:4537;width:2;height:306" coordorigin="2761,4537" coordsize="2,306">
              <v:shape style="position:absolute;left:2761;top:4537;width:2;height:306" coordorigin="2761,4537" coordsize="0,306" path="m2761,4843l2761,4537e" filled="f" stroked="t" strokeweight=".713954pt" strokecolor="#4B4B4B">
                <v:path arrowok="t"/>
              </v:shape>
            </v:group>
            <v:group style="position:absolute;left:3384;top:4817;width:657;height:2" coordorigin="3384,4817" coordsize="657,2">
              <v:shape style="position:absolute;left:3384;top:4817;width:657;height:2" coordorigin="3384,4817" coordsize="657,0" path="m3384,4817l4041,4817e" filled="f" stroked="t" strokeweight=".47597pt" strokecolor="#646464">
                <v:path arrowok="t"/>
              </v:shape>
            </v:group>
            <v:group style="position:absolute;left:4912;top:4814;width:357;height:2" coordorigin="4912,4814" coordsize="357,2">
              <v:shape style="position:absolute;left:4912;top:4814;width:357;height:2" coordorigin="4912,4814" coordsize="357,0" path="m4912,4814l5269,4814e" filled="f" stroked="t" strokeweight=".47597pt" strokecolor="#707070">
                <v:path arrowok="t"/>
              </v:shape>
            </v:group>
            <v:group style="position:absolute;left:8853;top:4822;width:776;height:2" coordorigin="8853,4822" coordsize="776,2">
              <v:shape style="position:absolute;left:8853;top:4822;width:776;height:2" coordorigin="8853,4822" coordsize="776,0" path="m8853,4822l9629,4822e" filled="f" stroked="t" strokeweight=".47597pt" strokecolor="#606060">
                <v:path arrowok="t"/>
              </v:shape>
            </v:group>
            <v:group style="position:absolute;left:10871;top:4824;width:804;height:2" coordorigin="10871,4824" coordsize="804,2">
              <v:shape style="position:absolute;left:10871;top:4824;width:804;height:2" coordorigin="10871,4824" coordsize="804,0" path="m10871,4824l11676,4824e" filled="f" stroked="t" strokeweight=".47597pt" strokecolor="#777777">
                <v:path arrowok="t"/>
              </v:shape>
            </v:group>
            <v:group style="position:absolute;left:485;top:4771;width:2;height:306" coordorigin="485,4771" coordsize="2,306">
              <v:shape style="position:absolute;left:485;top:4771;width:2;height:306" coordorigin="485,4771" coordsize="0,306" path="m485,5077l485,4771e" filled="f" stroked="t" strokeweight=".47597pt" strokecolor="#2F2F2F">
                <v:path arrowok="t"/>
              </v:shape>
            </v:group>
            <v:group style="position:absolute;left:2761;top:4771;width:2;height:306" coordorigin="2761,4771" coordsize="2,306">
              <v:shape style="position:absolute;left:2761;top:4771;width:2;height:306" coordorigin="2761,4771" coordsize="0,306" path="m2761,5077l2761,4771e" filled="f" stroked="t" strokeweight=".47597pt" strokecolor="#2B2B2B">
                <v:path arrowok="t"/>
              </v:shape>
            </v:group>
            <v:group style="position:absolute;left:2756;top:5058;width:2513;height:2" coordorigin="2756,5058" coordsize="2513,2">
              <v:shape style="position:absolute;left:2756;top:5058;width:2513;height:2" coordorigin="2756,5058" coordsize="2513,0" path="m2756,5058l5269,5058e" filled="f" stroked="t" strokeweight=".713954pt" strokecolor="#838383">
                <v:path arrowok="t"/>
              </v:shape>
            </v:group>
            <v:group style="position:absolute;left:5212;top:5058;width:424;height:2" coordorigin="5212,5058" coordsize="424,2">
              <v:shape style="position:absolute;left:5212;top:5058;width:424;height:2" coordorigin="5212,5058" coordsize="424,0" path="m5212,5058l5635,5058e" filled="f" stroked="t" strokeweight=".47597pt" strokecolor="#6B6B6B">
                <v:path arrowok="t"/>
              </v:shape>
            </v:group>
            <v:group style="position:absolute;left:5578;top:5058;width:6069;height:2" coordorigin="5578,5058" coordsize="6069,2">
              <v:shape style="position:absolute;left:5578;top:5058;width:6069;height:2" coordorigin="5578,5058" coordsize="6069,0" path="m5578,5058l11647,5058e" filled="f" stroked="t" strokeweight=".713954pt" strokecolor="#838383">
                <v:path arrowok="t"/>
              </v:shape>
            </v:group>
            <v:group style="position:absolute;left:6949;top:5058;width:828;height:2" coordorigin="6949,5058" coordsize="828,2">
              <v:shape style="position:absolute;left:6949;top:5058;width:828;height:2" coordorigin="6949,5058" coordsize="828,0" path="m6949,5058l7777,5058e" filled="f" stroked="t" strokeweight=".47597pt" strokecolor="#676767">
                <v:path arrowok="t"/>
              </v:shape>
            </v:group>
            <v:group style="position:absolute;left:8853;top:5061;width:776;height:2" coordorigin="8853,5061" coordsize="776,2">
              <v:shape style="position:absolute;left:8853;top:5061;width:776;height:2" coordorigin="8853,5061" coordsize="776,0" path="m8853,5061l9629,5061e" filled="f" stroked="t" strokeweight=".47597pt" strokecolor="#646464">
                <v:path arrowok="t"/>
              </v:shape>
            </v:group>
            <v:group style="position:absolute;left:10871;top:5063;width:804;height:2" coordorigin="10871,5063" coordsize="804,2">
              <v:shape style="position:absolute;left:10871;top:5063;width:804;height:2" coordorigin="10871,5063" coordsize="804,0" path="m10871,5063l11676,5063e" filled="f" stroked="t" strokeweight=".47597pt" strokecolor="#7C7C7C">
                <v:path arrowok="t"/>
              </v:shape>
            </v:group>
            <v:group style="position:absolute;left:2761;top:5020;width:2;height:311" coordorigin="2761,5020" coordsize="2,311">
              <v:shape style="position:absolute;left:2761;top:5020;width:2;height:311" coordorigin="2761,5020" coordsize="0,311" path="m2761,5331l2761,5020e" filled="f" stroked="t" strokeweight=".713954pt" strokecolor="#444444">
                <v:path arrowok="t"/>
              </v:shape>
            </v:group>
            <v:group style="position:absolute;left:7749;top:5044;width:2;height:258" coordorigin="7749,5044" coordsize="2,258">
              <v:shape style="position:absolute;left:7749;top:5044;width:2;height:258" coordorigin="7749,5044" coordsize="0,258" path="m7749,5302l7749,5044e" filled="f" stroked="t" strokeweight=".237985pt" strokecolor="#777777">
                <v:path arrowok="t"/>
              </v:shape>
            </v:group>
            <v:group style="position:absolute;left:488;top:5020;width:2;height:813" coordorigin="488,5020" coordsize="2,813">
              <v:shape style="position:absolute;left:488;top:5020;width:2;height:813" coordorigin="488,5020" coordsize="0,813" path="m488,5833l488,5020e" filled="f" stroked="t" strokeweight=".713954pt" strokecolor="#606060">
                <v:path arrowok="t"/>
              </v:shape>
            </v:group>
            <v:group style="position:absolute;left:2761;top:5273;width:2;height:861" coordorigin="2761,5273" coordsize="2,861">
              <v:shape style="position:absolute;left:2761;top:5273;width:2;height:861" coordorigin="2761,5273" coordsize="0,861" path="m2761,6134l2761,5273e" filled="f" stroked="t" strokeweight=".951939pt" strokecolor="#646464">
                <v:path arrowok="t"/>
              </v:shape>
            </v:group>
            <v:group style="position:absolute;left:4922;top:5541;width:1785;height:2" coordorigin="4922,5541" coordsize="1785,2">
              <v:shape style="position:absolute;left:4922;top:5541;width:1785;height:2" coordorigin="4922,5541" coordsize="1785,0" path="m4922,5541l6706,5541e" filled="f" stroked="t" strokeweight=".713954pt" strokecolor="#646464">
                <v:path arrowok="t"/>
              </v:shape>
            </v:group>
            <v:group style="position:absolute;left:4924;top:5049;width:2;height:2180" coordorigin="4924,5049" coordsize="2,2180">
              <v:shape style="position:absolute;left:4924;top:5049;width:2;height:2180" coordorigin="4924,5049" coordsize="0,2180" path="m4924,7229l4924,5049e" filled="f" stroked="t" strokeweight=".713954pt" strokecolor="#575757">
                <v:path arrowok="t"/>
              </v:shape>
            </v:group>
            <v:group style="position:absolute;left:6649;top:5541;width:357;height:2" coordorigin="6649,5541" coordsize="357,2">
              <v:shape style="position:absolute;left:6649;top:5541;width:357;height:2" coordorigin="6649,5541" coordsize="357,0" path="m6649,5541l7006,5541e" filled="f" stroked="t" strokeweight=".47597pt" strokecolor="#4F4F4F">
                <v:path arrowok="t"/>
              </v:shape>
            </v:group>
            <v:group style="position:absolute;left:6949;top:5543;width:4726;height:2" coordorigin="6949,5543" coordsize="4726,2">
              <v:shape style="position:absolute;left:6949;top:5543;width:4726;height:2" coordorigin="6949,5543" coordsize="4726,0" path="m6949,5543l11676,5543e" filled="f" stroked="t" strokeweight=".713954pt" strokecolor="#6B6B6B">
                <v:path arrowok="t"/>
              </v:shape>
            </v:group>
            <v:group style="position:absolute;left:7749;top:5302;width:2;height:239" coordorigin="7749,5302" coordsize="2,239">
              <v:shape style="position:absolute;left:7749;top:5302;width:2;height:239" coordorigin="7749,5302" coordsize="0,239" path="m7749,5541l7749,5302e" filled="f" stroked="t" strokeweight=".237985pt" strokecolor="#5B5B5B">
                <v:path arrowok="t"/>
              </v:shape>
            </v:group>
            <v:group style="position:absolute;left:8306;top:5543;width:604;height:2" coordorigin="8306,5543" coordsize="604,2">
              <v:shape style="position:absolute;left:8306;top:5543;width:604;height:2" coordorigin="8306,5543" coordsize="604,0" path="m8306,5543l8910,5543e" filled="f" stroked="t" strokeweight=".47597pt" strokecolor="#575757">
                <v:path arrowok="t"/>
              </v:shape>
            </v:group>
            <v:group style="position:absolute;left:10162;top:5546;width:766;height:2" coordorigin="10162,5546" coordsize="766,2">
              <v:shape style="position:absolute;left:10162;top:5546;width:766;height:2" coordorigin="10162,5546" coordsize="766,0" path="m10162,5546l10928,5546e" filled="f" stroked="t" strokeweight=".47597pt" strokecolor="#575757">
                <v:path arrowok="t"/>
              </v:shape>
            </v:group>
            <v:group style="position:absolute;left:6949;top:5785;width:476;height:2" coordorigin="6949,5785" coordsize="476,2">
              <v:shape style="position:absolute;left:6949;top:5785;width:476;height:2" coordorigin="6949,5785" coordsize="476,0" path="m6949,5785l7425,5785e" filled="f" stroked="t" strokeweight=".47597pt" strokecolor="#4B4B4B">
                <v:path arrowok="t"/>
              </v:shape>
            </v:group>
            <v:group style="position:absolute;left:4922;top:5785;width:6759;height:2" coordorigin="4922,5785" coordsize="6759,2">
              <v:shape style="position:absolute;left:4922;top:5785;width:6759;height:2" coordorigin="4922,5785" coordsize="6759,0" path="m4922,5785l11680,5785e" filled="f" stroked="t" strokeweight=".713954pt" strokecolor="#646464">
                <v:path arrowok="t"/>
              </v:shape>
            </v:group>
            <v:group style="position:absolute;left:8306;top:5783;width:1128;height:2" coordorigin="8306,5783" coordsize="1128,2">
              <v:shape style="position:absolute;left:8306;top:5783;width:1128;height:2" coordorigin="8306,5783" coordsize="1128,0" path="m8306,5783l9434,5783e" filled="f" stroked="t" strokeweight=".47597pt" strokecolor="#545454">
                <v:path arrowok="t"/>
              </v:shape>
            </v:group>
            <v:group style="position:absolute;left:10319;top:5785;width:609;height:2" coordorigin="10319,5785" coordsize="609,2">
              <v:shape style="position:absolute;left:10319;top:5785;width:609;height:2" coordorigin="10319,5785" coordsize="609,0" path="m10319,5785l10928,5785e" filled="f" stroked="t" strokeweight=".47597pt" strokecolor="#444444">
                <v:path arrowok="t"/>
              </v:shape>
            </v:group>
            <v:group style="position:absolute;left:488;top:5723;width:2;height:822" coordorigin="488,5723" coordsize="2,822">
              <v:shape style="position:absolute;left:488;top:5723;width:2;height:822" coordorigin="488,5723" coordsize="0,822" path="m488,6545l488,5723e" filled="f" stroked="t" strokeweight=".47597pt" strokecolor="#4B4B4B">
                <v:path arrowok="t"/>
              </v:shape>
            </v:group>
            <v:group style="position:absolute;left:4926;top:5775;width:2;height:268" coordorigin="4926,5775" coordsize="2,268">
              <v:shape style="position:absolute;left:4926;top:5775;width:2;height:268" coordorigin="4926,5775" coordsize="0,268" path="m4926,6043l4926,5775e" filled="f" stroked="t" strokeweight=".713954pt" strokecolor="#343434">
                <v:path arrowok="t"/>
              </v:shape>
            </v:group>
            <v:group style="position:absolute;left:4922;top:6026;width:6045;height:2" coordorigin="4922,6026" coordsize="6045,2">
              <v:shape style="position:absolute;left:4922;top:6026;width:6045;height:2" coordorigin="4922,6026" coordsize="6045,0" path="m4922,6026l10966,6026e" filled="f" stroked="t" strokeweight=".713954pt" strokecolor="#676767">
                <v:path arrowok="t"/>
              </v:shape>
            </v:group>
            <v:group style="position:absolute;left:8853;top:6024;width:495;height:2" coordorigin="8853,6024" coordsize="495,2">
              <v:shape style="position:absolute;left:8853;top:6024;width:495;height:2" coordorigin="8853,6024" coordsize="495,0" path="m8853,6024l9348,6024e" filled="f" stroked="t" strokeweight=".47597pt" strokecolor="#545454">
                <v:path arrowok="t"/>
              </v:shape>
            </v:group>
            <v:group style="position:absolute;left:9358;top:6029;width:271;height:2" coordorigin="9358,6029" coordsize="271,2">
              <v:shape style="position:absolute;left:9358;top:6029;width:271;height:2" coordorigin="9358,6029" coordsize="271,0" path="m9358,6029l9629,6029e" filled="f" stroked="t" strokeweight=".47597pt" strokecolor="#4B4B4B">
                <v:path arrowok="t"/>
              </v:shape>
            </v:group>
            <v:group style="position:absolute;left:10871;top:6029;width:809;height:2" coordorigin="10871,6029" coordsize="809,2">
              <v:shape style="position:absolute;left:10871;top:6029;width:809;height:2" coordorigin="10871,6029" coordsize="809,0" path="m10871,6029l11680,6029e" filled="f" stroked="t" strokeweight=".47597pt" strokecolor="#545454">
                <v:path arrowok="t"/>
              </v:shape>
            </v:group>
            <v:group style="position:absolute;left:2763;top:5986;width:2;height:832" coordorigin="2763,5986" coordsize="2,832">
              <v:shape style="position:absolute;left:2763;top:5986;width:2;height:832" coordorigin="2763,5986" coordsize="0,832" path="m2763,6818l2763,5986e" filled="f" stroked="t" strokeweight=".713954pt" strokecolor="#4F4F4F">
                <v:path arrowok="t"/>
              </v:shape>
            </v:group>
            <v:group style="position:absolute;left:2756;top:6265;width:6678;height:2" coordorigin="2756,6265" coordsize="6678,2">
              <v:shape style="position:absolute;left:2756;top:6265;width:6678;height:2" coordorigin="2756,6265" coordsize="6678,0" path="m2756,6265l9434,6265e" filled="f" stroked="t" strokeweight=".713954pt" strokecolor="#646464">
                <v:path arrowok="t"/>
              </v:shape>
            </v:group>
            <v:group style="position:absolute;left:3984;top:6263;width:352;height:2" coordorigin="3984,6263" coordsize="352,2">
              <v:shape style="position:absolute;left:3984;top:6263;width:352;height:2" coordorigin="3984,6263" coordsize="352,0" path="m3984,6263l4336,6263e" filled="f" stroked="t" strokeweight=".47597pt" strokecolor="#4B4B4B">
                <v:path arrowok="t"/>
              </v:shape>
            </v:group>
            <v:group style="position:absolute;left:9377;top:6268;width:842;height:2" coordorigin="9377,6268" coordsize="842,2">
              <v:shape style="position:absolute;left:9377;top:6268;width:842;height:2" coordorigin="9377,6268" coordsize="842,0" path="m9377,6268l10219,6268e" filled="f" stroked="t" strokeweight=".47597pt" strokecolor="#4F4F4F">
                <v:path arrowok="t"/>
              </v:shape>
            </v:group>
            <v:group style="position:absolute;left:10119;top:6268;width:881;height:2" coordorigin="10119,6268" coordsize="881,2">
              <v:shape style="position:absolute;left:10119;top:6268;width:881;height:2" coordorigin="10119,6268" coordsize="881,0" path="m10119,6268l11000,6268e" filled="f" stroked="t" strokeweight=".951939pt" strokecolor="#747474">
                <v:path arrowok="t"/>
              </v:shape>
            </v:group>
            <v:group style="position:absolute;left:10871;top:6268;width:809;height:2" coordorigin="10871,6268" coordsize="809,2">
              <v:shape style="position:absolute;left:10871;top:6268;width:809;height:2" coordorigin="10871,6268" coordsize="809,0" path="m10871,6268l11680,6268e" filled="f" stroked="t" strokeweight=".47597pt" strokecolor="#646464">
                <v:path arrowok="t"/>
              </v:shape>
            </v:group>
            <v:group style="position:absolute;left:852;top:6507;width:1247;height:2" coordorigin="852,6507" coordsize="1247,2">
              <v:shape style="position:absolute;left:852;top:6507;width:1247;height:2" coordorigin="852,6507" coordsize="1247,0" path="m852,6507l2099,6507e" filled="f" stroked="t" strokeweight=".47597pt" strokecolor="#4B4B4B">
                <v:path arrowok="t"/>
              </v:shape>
            </v:group>
            <v:group style="position:absolute;left:2042;top:6509;width:6321;height:2" coordorigin="2042,6509" coordsize="6321,2">
              <v:shape style="position:absolute;left:2042;top:6509;width:6321;height:2" coordorigin="2042,6509" coordsize="6321,0" path="m2042,6509l8363,6509e" filled="f" stroked="t" strokeweight=".713954pt" strokecolor="#646464">
                <v:path arrowok="t"/>
              </v:shape>
            </v:group>
            <v:group style="position:absolute;left:8306;top:6509;width:604;height:2" coordorigin="8306,6509" coordsize="604,2">
              <v:shape style="position:absolute;left:8306;top:6509;width:604;height:2" coordorigin="8306,6509" coordsize="604,0" path="m8306,6509l8910,6509e" filled="f" stroked="t" strokeweight=".47597pt" strokecolor="#4F4F4F">
                <v:path arrowok="t"/>
              </v:shape>
            </v:group>
            <v:group style="position:absolute;left:8853;top:6512;width:319;height:2" coordorigin="8853,6512" coordsize="319,2">
              <v:shape style="position:absolute;left:8853;top:6512;width:319;height:2" coordorigin="8853,6512" coordsize="319,0" path="m8853,6512l9172,6512e" filled="f" stroked="t" strokeweight=".47597pt" strokecolor="#3B3B3B">
                <v:path arrowok="t"/>
              </v:shape>
            </v:group>
            <v:group style="position:absolute;left:9115;top:6512;width:1104;height:2" coordorigin="9115,6512" coordsize="1104,2">
              <v:shape style="position:absolute;left:9115;top:6512;width:1104;height:2" coordorigin="9115,6512" coordsize="1104,0" path="m9115,6512l10219,6512e" filled="f" stroked="t" strokeweight=".951939pt" strokecolor="#707070">
                <v:path arrowok="t"/>
              </v:shape>
            </v:group>
            <v:group style="position:absolute;left:10162;top:6512;width:766;height:2" coordorigin="10162,6512" coordsize="766,2">
              <v:shape style="position:absolute;left:10162;top:6512;width:766;height:2" coordorigin="10162,6512" coordsize="766,0" path="m10162,6512l10928,6512e" filled="f" stroked="t" strokeweight=".47597pt" strokecolor="#484848">
                <v:path arrowok="t"/>
              </v:shape>
            </v:group>
            <v:group style="position:absolute;left:10871;top:6512;width:804;height:2" coordorigin="10871,6512" coordsize="804,2">
              <v:shape style="position:absolute;left:10871;top:6512;width:804;height:2" coordorigin="10871,6512" coordsize="804,0" path="m10871,6512l11676,6512e" filled="f" stroked="t" strokeweight=".951939pt" strokecolor="#777777">
                <v:path arrowok="t"/>
              </v:shape>
            </v:group>
            <v:group style="position:absolute;left:7749;top:6512;width:2;height:703" coordorigin="7749,6512" coordsize="2,703">
              <v:shape style="position:absolute;left:7749;top:6512;width:2;height:703" coordorigin="7749,6512" coordsize="0,703" path="m7749,7214l7749,6512e" filled="f" stroked="t" strokeweight=".237985pt" strokecolor="#7C7C7C">
                <v:path arrowok="t"/>
              </v:shape>
            </v:group>
            <v:group style="position:absolute;left:2751;top:6980;width:1142;height:2" coordorigin="2751,6980" coordsize="1142,2">
              <v:shape style="position:absolute;left:2751;top:6980;width:1142;height:2" coordorigin="2751,6980" coordsize="1142,0" path="m2751,6980l3893,6980e" filled="f" stroked="t" strokeweight=".713954pt" strokecolor="#6B6B6B">
                <v:path arrowok="t"/>
              </v:shape>
            </v:group>
            <v:group style="position:absolute;left:3660;top:6980;width:676;height:2" coordorigin="3660,6980" coordsize="676,2">
              <v:shape style="position:absolute;left:3660;top:6980;width:676;height:2" coordorigin="3660,6980" coordsize="676,0" path="m3660,6980l4336,6980e" filled="f" stroked="t" strokeweight=".47597pt" strokecolor="#545454">
                <v:path arrowok="t"/>
              </v:shape>
            </v:group>
            <v:group style="position:absolute;left:4279;top:6978;width:7397;height:2" coordorigin="4279,6978" coordsize="7397,2">
              <v:shape style="position:absolute;left:4279;top:6978;width:7397;height:2" coordorigin="4279,6978" coordsize="7397,0" path="m4279,6978l11676,6978e" filled="f" stroked="t" strokeweight=".713954pt" strokecolor="#6B6B6B">
                <v:path arrowok="t"/>
              </v:shape>
            </v:group>
            <v:group style="position:absolute;left:6649;top:6975;width:357;height:2" coordorigin="6649,6975" coordsize="357,2">
              <v:shape style="position:absolute;left:6649;top:6975;width:357;height:2" coordorigin="6649,6975" coordsize="357,0" path="m6649,6975l7006,6975e" filled="f" stroked="t" strokeweight=".47597pt" strokecolor="#575757">
                <v:path arrowok="t"/>
              </v:shape>
            </v:group>
            <v:group style="position:absolute;left:8306;top:6978;width:866;height:2" coordorigin="8306,6978" coordsize="866,2">
              <v:shape style="position:absolute;left:8306;top:6978;width:866;height:2" coordorigin="8306,6978" coordsize="866,0" path="m8306,6978l9172,6978e" filled="f" stroked="t" strokeweight=".47597pt" strokecolor="#484848">
                <v:path arrowok="t"/>
              </v:shape>
            </v:group>
            <v:group style="position:absolute;left:10162;top:6980;width:766;height:2" coordorigin="10162,6980" coordsize="766,2">
              <v:shape style="position:absolute;left:10162;top:6980;width:766;height:2" coordorigin="10162,6980" coordsize="766,0" path="m10162,6980l10928,6980e" filled="f" stroked="t" strokeweight=".47597pt" strokecolor="#4F4F4F">
                <v:path arrowok="t"/>
              </v:shape>
            </v:group>
            <v:group style="position:absolute;left:490;top:6483;width:2;height:9896" coordorigin="490,6483" coordsize="2,9896">
              <v:shape style="position:absolute;left:490;top:6483;width:2;height:9896" coordorigin="490,6483" coordsize="0,9896" path="m490,16379l490,6483e" filled="f" stroked="t" strokeweight=".713954pt" strokecolor="#606060">
                <v:path arrowok="t"/>
              </v:shape>
            </v:group>
            <v:group style="position:absolute;left:2763;top:6607;width:2;height:626" coordorigin="2763,6607" coordsize="2,626">
              <v:shape style="position:absolute;left:2763;top:6607;width:2;height:626" coordorigin="2763,6607" coordsize="0,626" path="m2763,7234l2763,6607e" filled="f" stroked="t" strokeweight=".951939pt" strokecolor="#646464">
                <v:path arrowok="t"/>
              </v:shape>
            </v:group>
            <v:group style="position:absolute;left:2761;top:7219;width:2875;height:2" coordorigin="2761,7219" coordsize="2875,2">
              <v:shape style="position:absolute;left:2761;top:7219;width:2875;height:2" coordorigin="2761,7219" coordsize="2875,0" path="m2761,7219l5635,7219e" filled="f" stroked="t" strokeweight=".713954pt" strokecolor="#676767">
                <v:path arrowok="t"/>
              </v:shape>
            </v:group>
            <v:group style="position:absolute;left:5578;top:7219;width:466;height:2" coordorigin="5578,7219" coordsize="466,2">
              <v:shape style="position:absolute;left:5578;top:7219;width:466;height:2" coordorigin="5578,7219" coordsize="466,0" path="m5578,7219l6045,7219e" filled="f" stroked="t" strokeweight=".47597pt" strokecolor="#444444">
                <v:path arrowok="t"/>
              </v:shape>
            </v:group>
            <v:group style="position:absolute;left:5988;top:7219;width:5683;height:2" coordorigin="5988,7219" coordsize="5683,2">
              <v:shape style="position:absolute;left:5988;top:7219;width:5683;height:2" coordorigin="5988,7219" coordsize="5683,0" path="m5988,7219l11671,7219e" filled="f" stroked="t" strokeweight=".713954pt" strokecolor="#6B6B6B">
                <v:path arrowok="t"/>
              </v:shape>
            </v:group>
            <v:group style="position:absolute;left:8853;top:7219;width:319;height:2" coordorigin="8853,7219" coordsize="319,2">
              <v:shape style="position:absolute;left:8853;top:7219;width:319;height:2" coordorigin="8853,7219" coordsize="319,0" path="m8853,7219l9172,7219e" filled="f" stroked="t" strokeweight=".47597pt" strokecolor="#3B3B3B">
                <v:path arrowok="t"/>
              </v:shape>
            </v:group>
            <v:group style="position:absolute;left:9115;top:7219;width:319;height:2" coordorigin="9115,7219" coordsize="319,2">
              <v:shape style="position:absolute;left:9115;top:7219;width:319;height:2" coordorigin="9115,7219" coordsize="319,0" path="m9115,7219l9434,7219e" filled="f" stroked="t" strokeweight=".47597pt" strokecolor="#646464">
                <v:path arrowok="t"/>
              </v:shape>
            </v:group>
            <v:group style="position:absolute;left:10162;top:7219;width:214;height:2" coordorigin="10162,7219" coordsize="214,2">
              <v:shape style="position:absolute;left:10162;top:7219;width:214;height:2" coordorigin="10162,7219" coordsize="214,0" path="m10162,7219l10376,7219e" filled="f" stroked="t" strokeweight=".47597pt" strokecolor="#5B5B5B">
                <v:path arrowok="t"/>
              </v:shape>
            </v:group>
            <v:group style="position:absolute;left:10319;top:7219;width:609;height:2" coordorigin="10319,7219" coordsize="609,2">
              <v:shape style="position:absolute;left:10319;top:7219;width:609;height:2" coordorigin="10319,7219" coordsize="609,0" path="m10319,7219l10928,7219e" filled="f" stroked="t" strokeweight=".47597pt" strokecolor="#484848">
                <v:path arrowok="t"/>
              </v:shape>
            </v:group>
            <v:group style="position:absolute;left:11668;top:6225;width:2;height:1257" coordorigin="11668,6225" coordsize="2,1257">
              <v:shape style="position:absolute;left:11668;top:6225;width:2;height:1257" coordorigin="11668,6225" coordsize="0,1257" path="m11668,7482l11668,6225e" filled="f" stroked="t" strokeweight=".47597pt" strokecolor="#575757">
                <v:path arrowok="t"/>
              </v:shape>
            </v:group>
            <v:group style="position:absolute;left:485;top:7458;width:685;height:2" coordorigin="485,7458" coordsize="685,2">
              <v:shape style="position:absolute;left:485;top:7458;width:685;height:2" coordorigin="485,7458" coordsize="685,0" path="m485,7458l1171,7458e" filled="f" stroked="t" strokeweight=".47597pt" strokecolor="#3F3F3F">
                <v:path arrowok="t"/>
              </v:shape>
            </v:group>
            <v:group style="position:absolute;left:490;top:7176;width:2;height:306" coordorigin="490,7176" coordsize="2,306">
              <v:shape style="position:absolute;left:490;top:7176;width:2;height:306" coordorigin="490,7176" coordsize="0,306" path="m490,7482l490,7176e" filled="f" stroked="t" strokeweight=".47597pt" strokecolor="#282828">
                <v:path arrowok="t"/>
              </v:shape>
            </v:group>
            <v:group style="position:absolute;left:505;top:7461;width:11166;height:2" coordorigin="505,7461" coordsize="11166,2">
              <v:shape style="position:absolute;left:505;top:7461;width:11166;height:2" coordorigin="505,7461" coordsize="11166,0" path="m505,7461l11671,7461e" filled="f" stroked="t" strokeweight=".713954pt" strokecolor="#676767">
                <v:path arrowok="t"/>
              </v:shape>
            </v:group>
            <v:group style="position:absolute;left:5578;top:7458;width:466;height:2" coordorigin="5578,7458" coordsize="466,2">
              <v:shape style="position:absolute;left:5578;top:7458;width:466;height:2" coordorigin="5578,7458" coordsize="466,0" path="m5578,7458l6045,7458e" filled="f" stroked="t" strokeweight=".47597pt" strokecolor="#484848">
                <v:path arrowok="t"/>
              </v:shape>
            </v:group>
            <v:group style="position:absolute;left:7368;top:7458;width:409;height:2" coordorigin="7368,7458" coordsize="409,2">
              <v:shape style="position:absolute;left:7368;top:7458;width:409;height:2" coordorigin="7368,7458" coordsize="409,0" path="m7368,7458l7777,7458e" filled="f" stroked="t" strokeweight=".47597pt" strokecolor="#4F4F4F">
                <v:path arrowok="t"/>
              </v:shape>
            </v:group>
            <v:group style="position:absolute;left:8853;top:7458;width:581;height:2" coordorigin="8853,7458" coordsize="581,2">
              <v:shape style="position:absolute;left:8853;top:7458;width:581;height:2" coordorigin="8853,7458" coordsize="581,0" path="m8853,7458l9434,7458e" filled="f" stroked="t" strokeweight=".47597pt" strokecolor="#4F4F4F">
                <v:path arrowok="t"/>
              </v:shape>
            </v:group>
            <v:group style="position:absolute;left:10319;top:7458;width:609;height:2" coordorigin="10319,7458" coordsize="609,2">
              <v:shape style="position:absolute;left:10319;top:7458;width:609;height:2" coordorigin="10319,7458" coordsize="609,0" path="m10319,7458l10928,7458e" filled="f" stroked="t" strokeweight=".47597pt" strokecolor="#4B4B4B">
                <v:path arrowok="t"/>
              </v:shape>
            </v:group>
            <v:group style="position:absolute;left:481;top:7704;width:11171;height:2" coordorigin="481,7704" coordsize="11171,2">
              <v:shape style="position:absolute;left:481;top:7704;width:11171;height:2" coordorigin="481,7704" coordsize="11171,0" path="m481,7704l11652,7704e" filled="f" stroked="t" strokeweight=".713954pt" strokecolor="#6B6B6B">
                <v:path arrowok="t"/>
              </v:shape>
            </v:group>
            <v:group style="position:absolute;left:490;top:7410;width:2;height:320" coordorigin="490,7410" coordsize="2,320">
              <v:shape style="position:absolute;left:490;top:7410;width:2;height:320" coordorigin="490,7410" coordsize="0,320" path="m490,7731l490,7410e" filled="f" stroked="t" strokeweight=".47597pt" strokecolor="#444444">
                <v:path arrowok="t"/>
              </v:shape>
            </v:group>
            <v:group style="position:absolute;left:10162;top:7707;width:766;height:2" coordorigin="10162,7707" coordsize="766,2">
              <v:shape style="position:absolute;left:10162;top:7707;width:766;height:2" coordorigin="10162,7707" coordsize="766,0" path="m10162,7707l10928,7707e" filled="f" stroked="t" strokeweight=".47597pt" strokecolor="#545454">
                <v:path arrowok="t"/>
              </v:shape>
            </v:group>
            <v:group style="position:absolute;left:10871;top:7707;width:809;height:2" coordorigin="10871,7707" coordsize="809,2">
              <v:shape style="position:absolute;left:10871;top:7707;width:809;height:2" coordorigin="10871,7707" coordsize="809,0" path="m10871,7707l11680,7707e" filled="f" stroked="t" strokeweight=".951939pt" strokecolor="#808080">
                <v:path arrowok="t"/>
              </v:shape>
            </v:group>
            <v:group style="position:absolute;left:2763;top:7176;width:2;height:1305" coordorigin="2763,7176" coordsize="2,1305">
              <v:shape style="position:absolute;left:2763;top:7176;width:2;height:1305" coordorigin="2763,7176" coordsize="0,1305" path="m2763,8481l2763,7176e" filled="f" stroked="t" strokeweight=".47597pt" strokecolor="#3F3F3F">
                <v:path arrowok="t"/>
              </v:shape>
            </v:group>
            <v:group style="position:absolute;left:4926;top:7697;width:2;height:497" coordorigin="4926,7697" coordsize="2,497">
              <v:shape style="position:absolute;left:4926;top:7697;width:2;height:497" coordorigin="4926,7697" coordsize="0,497" path="m4926,8194l4926,7697e" filled="f" stroked="t" strokeweight="1.189924pt" strokecolor="#707070">
                <v:path arrowok="t"/>
              </v:shape>
            </v:group>
            <v:group style="position:absolute;left:4917;top:7946;width:6759;height:2" coordorigin="4917,7946" coordsize="6759,2">
              <v:shape style="position:absolute;left:4917;top:7946;width:6759;height:2" coordorigin="4917,7946" coordsize="6759,0" path="m4917,7946l11676,7946e" filled="f" stroked="t" strokeweight=".713954pt" strokecolor="#646464">
                <v:path arrowok="t"/>
              </v:shape>
            </v:group>
            <v:group style="position:absolute;left:8496;top:7946;width:676;height:2" coordorigin="8496,7946" coordsize="676,2">
              <v:shape style="position:absolute;left:8496;top:7946;width:676;height:2" coordorigin="8496,7946" coordsize="676,0" path="m8496,7946l9172,7946e" filled="f" stroked="t" strokeweight=".47597pt" strokecolor="#484848">
                <v:path arrowok="t"/>
              </v:shape>
            </v:group>
            <v:group style="position:absolute;left:10162;top:7946;width:766;height:2" coordorigin="10162,7946" coordsize="766,2">
              <v:shape style="position:absolute;left:10162;top:7946;width:766;height:2" coordorigin="10162,7946" coordsize="766,0" path="m10162,7946l10928,7946e" filled="f" stroked="t" strokeweight=".47597pt" strokecolor="#4B4B4B">
                <v:path arrowok="t"/>
              </v:shape>
            </v:group>
            <v:group style="position:absolute;left:4926;top:8187;width:6749;height:2" coordorigin="4926,8187" coordsize="6749,2">
              <v:shape style="position:absolute;left:4926;top:8187;width:6749;height:2" coordorigin="4926,8187" coordsize="6749,0" path="m4926,8187l11676,8187e" filled="f" stroked="t" strokeweight=".713954pt" strokecolor="#676767">
                <v:path arrowok="t"/>
              </v:shape>
            </v:group>
            <v:group style="position:absolute;left:481;top:8422;width:1633;height:2" coordorigin="481,8422" coordsize="1633,2">
              <v:shape style="position:absolute;left:481;top:8422;width:1633;height:2" coordorigin="481,8422" coordsize="1633,0" path="m481,8422l2113,8422e" filled="f" stroked="t" strokeweight=".951939pt" strokecolor="#6B6B6B">
                <v:path arrowok="t"/>
              </v:shape>
            </v:group>
            <v:group style="position:absolute;left:2042;top:8424;width:747;height:2" coordorigin="2042,8424" coordsize="747,2">
              <v:shape style="position:absolute;left:2042;top:8424;width:747;height:2" coordorigin="2042,8424" coordsize="747,0" path="m2042,8424l2789,8424e" filled="f" stroked="t" strokeweight=".47597pt" strokecolor="#444444">
                <v:path arrowok="t"/>
              </v:shape>
            </v:group>
            <v:group style="position:absolute;left:3984;top:8424;width:352;height:2" coordorigin="3984,8424" coordsize="352,2">
              <v:shape style="position:absolute;left:3984;top:8424;width:352;height:2" coordorigin="3984,8424" coordsize="352,0" path="m3984,8424l4336,8424e" filled="f" stroked="t" strokeweight=".47597pt" strokecolor="#4B4B4B">
                <v:path arrowok="t"/>
              </v:shape>
            </v:group>
            <v:group style="position:absolute;left:2718;top:8426;width:8296;height:2" coordorigin="2718,8426" coordsize="8296,2">
              <v:shape style="position:absolute;left:2718;top:8426;width:8296;height:2" coordorigin="2718,8426" coordsize="8296,0" path="m2718,8426l11014,8426e" filled="f" stroked="t" strokeweight=".713954pt" strokecolor="#606060">
                <v:path arrowok="t"/>
              </v:shape>
            </v:group>
            <v:group style="position:absolute;left:4931;top:8142;width:2;height:292" coordorigin="4931,8142" coordsize="2,292">
              <v:shape style="position:absolute;left:4931;top:8142;width:2;height:292" coordorigin="4931,8142" coordsize="0,292" path="m4931,8434l4931,8142e" filled="f" stroked="t" strokeweight=".713954pt" strokecolor="#3B3B3B">
                <v:path arrowok="t"/>
              </v:shape>
            </v:group>
            <v:group style="position:absolute;left:5578;top:8424;width:466;height:2" coordorigin="5578,8424" coordsize="466,2">
              <v:shape style="position:absolute;left:5578;top:8424;width:466;height:2" coordorigin="5578,8424" coordsize="466,0" path="m5578,8424l6045,8424e" filled="f" stroked="t" strokeweight=".47597pt" strokecolor="#4F4F4F">
                <v:path arrowok="t"/>
              </v:shape>
            </v:group>
            <v:group style="position:absolute;left:6949;top:8424;width:828;height:2" coordorigin="6949,8424" coordsize="828,2">
              <v:shape style="position:absolute;left:6949;top:8424;width:828;height:2" coordorigin="6949,8424" coordsize="828,0" path="m6949,8424l7777,8424e" filled="f" stroked="t" strokeweight=".47597pt" strokecolor="#444444">
                <v:path arrowok="t"/>
              </v:shape>
            </v:group>
            <v:group style="position:absolute;left:8306;top:8424;width:1128;height:2" coordorigin="8306,8424" coordsize="1128,2">
              <v:shape style="position:absolute;left:8306;top:8424;width:1128;height:2" coordorigin="8306,8424" coordsize="1128,0" path="m8306,8424l9434,8424e" filled="f" stroked="t" strokeweight=".47597pt" strokecolor="#4B4B4B">
                <v:path arrowok="t"/>
              </v:shape>
            </v:group>
            <v:group style="position:absolute;left:10871;top:8424;width:804;height:2" coordorigin="10871,8424" coordsize="804,2">
              <v:shape style="position:absolute;left:10871;top:8424;width:804;height:2" coordorigin="10871,8424" coordsize="804,0" path="m10871,8424l11676,8424e" filled="f" stroked="t" strokeweight=".713954pt" strokecolor="#777777">
                <v:path arrowok="t"/>
              </v:shape>
            </v:group>
            <v:group style="position:absolute;left:2761;top:8410;width:2;height:1104" coordorigin="2761,8410" coordsize="2,1104">
              <v:shape style="position:absolute;left:2761;top:8410;width:2;height:1104" coordorigin="2761,8410" coordsize="0,1104" path="m2761,9514l2761,8410e" filled="f" stroked="t" strokeweight=".951939pt" strokecolor="#5B5B5B">
                <v:path arrowok="t"/>
              </v:shape>
            </v:group>
            <v:group style="position:absolute;left:11671;top:8410;width:2;height:296" coordorigin="11671,8410" coordsize="2,296">
              <v:shape style="position:absolute;left:11671;top:8410;width:2;height:296" coordorigin="11671,8410" coordsize="0,296" path="m11671,8706l11671,8410e" filled="f" stroked="t" strokeweight=".47597pt" strokecolor="#5B5B5B">
                <v:path arrowok="t"/>
              </v:shape>
            </v:group>
            <v:group style="position:absolute;left:11671;top:8649;width:2;height:1100" coordorigin="11671,8649" coordsize="2,1100">
              <v:shape style="position:absolute;left:11671;top:8649;width:2;height:1100" coordorigin="11671,8649" coordsize="0,1100" path="m11671,9748l11671,8649e" filled="f" stroked="t" strokeweight=".713954pt" strokecolor="#747474">
                <v:path arrowok="t"/>
              </v:shape>
            </v:group>
            <v:group style="position:absolute;left:481;top:9227;width:814;height:2" coordorigin="481,9227" coordsize="814,2">
              <v:shape style="position:absolute;left:481;top:9227;width:814;height:2" coordorigin="481,9227" coordsize="814,0" path="m481,9227l1295,9227e" filled="f" stroked="t" strokeweight=".47597pt" strokecolor="#4F4F4F">
                <v:path arrowok="t"/>
              </v:shape>
            </v:group>
            <v:group style="position:absolute;left:1114;top:9232;width:9262;height:2" coordorigin="1114,9232" coordsize="9262,2">
              <v:shape style="position:absolute;left:1114;top:9232;width:9262;height:2" coordorigin="1114,9232" coordsize="9262,0" path="m1114,9232l10376,9232e" filled="f" stroked="t" strokeweight=".713954pt" strokecolor="#6B6B6B">
                <v:path arrowok="t"/>
              </v:shape>
            </v:group>
            <v:group style="position:absolute;left:2932;top:9232;width:509;height:2" coordorigin="2932,9232" coordsize="509,2">
              <v:shape style="position:absolute;left:2932;top:9232;width:509;height:2" coordorigin="2932,9232" coordsize="509,0" path="m2932,9232l3441,9232e" filled="f" stroked="t" strokeweight=".47597pt" strokecolor="#444444">
                <v:path arrowok="t"/>
              </v:shape>
            </v:group>
            <v:group style="position:absolute;left:4912;top:9232;width:357;height:2" coordorigin="4912,9232" coordsize="357,2">
              <v:shape style="position:absolute;left:4912;top:9232;width:357;height:2" coordorigin="4912,9232" coordsize="357,0" path="m4912,9232l5269,9232e" filled="f" stroked="t" strokeweight=".47597pt" strokecolor="#4F4F4F">
                <v:path arrowok="t"/>
              </v:shape>
            </v:group>
            <v:group style="position:absolute;left:6245;top:9232;width:462;height:2" coordorigin="6245,9232" coordsize="462,2">
              <v:shape style="position:absolute;left:6245;top:9232;width:462;height:2" coordorigin="6245,9232" coordsize="462,0" path="m6245,9232l6706,9232e" filled="f" stroked="t" strokeweight=".47597pt" strokecolor="#575757">
                <v:path arrowok="t"/>
              </v:shape>
            </v:group>
            <v:group style="position:absolute;left:7720;top:9232;width:643;height:2" coordorigin="7720,9232" coordsize="643,2">
              <v:shape style="position:absolute;left:7720;top:9232;width:643;height:2" coordorigin="7720,9232" coordsize="643,0" path="m7720,9232l8363,9232e" filled="f" stroked="t" strokeweight=".47597pt" strokecolor="#545454">
                <v:path arrowok="t"/>
              </v:shape>
            </v:group>
            <v:group style="position:absolute;left:9572;top:9232;width:647;height:2" coordorigin="9572,9232" coordsize="647,2">
              <v:shape style="position:absolute;left:9572;top:9232;width:647;height:2" coordorigin="9572,9232" coordsize="647,0" path="m9572,9232l10219,9232e" filled="f" stroked="t" strokeweight=".47597pt" strokecolor="#575757">
                <v:path arrowok="t"/>
              </v:shape>
            </v:group>
            <v:group style="position:absolute;left:10229;top:9232;width:1452;height:2" coordorigin="10229,9232" coordsize="1452,2">
              <v:shape style="position:absolute;left:10229;top:9232;width:1452;height:2" coordorigin="10229,9232" coordsize="1452,0" path="m10229,9232l11680,9232e" filled="f" stroked="t" strokeweight=".713954pt" strokecolor="#878787">
                <v:path arrowok="t"/>
              </v:shape>
            </v:group>
            <v:group style="position:absolute;left:485;top:9457;width:2;height:292" coordorigin="485,9457" coordsize="2,292">
              <v:shape style="position:absolute;left:485;top:9457;width:2;height:292" coordorigin="485,9457" coordsize="0,292" path="m485,9748l485,9457e" filled="f" stroked="t" strokeweight=".47597pt" strokecolor="#444444">
                <v:path arrowok="t"/>
              </v:shape>
            </v:group>
            <v:group style="position:absolute;left:2761;top:9457;width:2;height:292" coordorigin="2761,9457" coordsize="2,292">
              <v:shape style="position:absolute;left:2761;top:9457;width:2;height:292" coordorigin="2761,9457" coordsize="0,292" path="m2761,9748l2761,9457e" filled="f" stroked="t" strokeweight=".47597pt" strokecolor="#444444">
                <v:path arrowok="t"/>
              </v:shape>
            </v:group>
            <v:group style="position:absolute;left:11671;top:9691;width:2;height:287" coordorigin="11671,9691" coordsize="2,287">
              <v:shape style="position:absolute;left:11671;top:9691;width:2;height:287" coordorigin="11671,9691" coordsize="0,287" path="m11671,9978l11671,9691e" filled="f" stroked="t" strokeweight=".47597pt" strokecolor="#4B4B4B">
                <v:path arrowok="t"/>
              </v:shape>
            </v:group>
            <v:group style="position:absolute;left:481;top:10159;width:1618;height:2" coordorigin="481,10159" coordsize="1618,2">
              <v:shape style="position:absolute;left:481;top:10159;width:1618;height:2" coordorigin="481,10159" coordsize="1618,0" path="m481,10159l2099,10159e" filled="f" stroked="t" strokeweight=".713954pt" strokecolor="#676767">
                <v:path arrowok="t"/>
              </v:shape>
            </v:group>
            <v:group style="position:absolute;left:2042;top:10164;width:747;height:2" coordorigin="2042,10164" coordsize="747,2">
              <v:shape style="position:absolute;left:2042;top:10164;width:747;height:2" coordorigin="2042,10164" coordsize="747,0" path="m2042,10164l2789,10164e" filled="f" stroked="t" strokeweight=".47597pt" strokecolor="#4F4F4F">
                <v:path arrowok="t"/>
              </v:shape>
            </v:group>
            <v:group style="position:absolute;left:5212;top:10164;width:833;height:2" coordorigin="5212,10164" coordsize="833,2">
              <v:shape style="position:absolute;left:5212;top:10164;width:833;height:2" coordorigin="5212,10164" coordsize="833,0" path="m5212,10164l6045,10164e" filled="f" stroked="t" strokeweight=".47597pt" strokecolor="#4B4B4B">
                <v:path arrowok="t"/>
              </v:shape>
            </v:group>
            <v:group style="position:absolute;left:6949;top:10164;width:476;height:2" coordorigin="6949,10164" coordsize="476,2">
              <v:shape style="position:absolute;left:6949;top:10164;width:476;height:2" coordorigin="6949,10164" coordsize="476,0" path="m6949,10164l7425,10164e" filled="f" stroked="t" strokeweight=".47597pt" strokecolor="#444444">
                <v:path arrowok="t"/>
              </v:shape>
            </v:group>
            <v:group style="position:absolute;left:2627;top:10162;width:9058;height:2" coordorigin="2627,10162" coordsize="9058,2">
              <v:shape style="position:absolute;left:2627;top:10162;width:9058;height:2" coordorigin="2627,10162" coordsize="9058,0" path="m2627,10162l11685,10162e" filled="f" stroked="t" strokeweight=".713954pt" strokecolor="#707070">
                <v:path arrowok="t"/>
              </v:shape>
            </v:group>
            <v:group style="position:absolute;left:10162;top:10164;width:214;height:2" coordorigin="10162,10164" coordsize="214,2">
              <v:shape style="position:absolute;left:10162;top:10164;width:214;height:2" coordorigin="10162,10164" coordsize="214,0" path="m10162,10164l10376,10164e" filled="f" stroked="t" strokeweight=".47597pt" strokecolor="#646464">
                <v:path arrowok="t"/>
              </v:shape>
            </v:group>
            <v:group style="position:absolute;left:485;top:10401;width:11200;height:2" coordorigin="485,10401" coordsize="11200,2">
              <v:shape style="position:absolute;left:485;top:10401;width:11200;height:2" coordorigin="485,10401" coordsize="11200,0" path="m485,10401l11685,10401e" filled="f" stroked="t" strokeweight=".713954pt" strokecolor="#6B6B6B">
                <v:path arrowok="t"/>
              </v:shape>
            </v:group>
            <v:group style="position:absolute;left:490;top:10136;width:2;height:292" coordorigin="490,10136" coordsize="2,292">
              <v:shape style="position:absolute;left:490;top:10136;width:2;height:292" coordorigin="490,10136" coordsize="0,292" path="m490,10427l490,10136e" filled="f" stroked="t" strokeweight=".47597pt" strokecolor="#5B5B5B">
                <v:path arrowok="t"/>
              </v:shape>
            </v:group>
            <v:group style="position:absolute;left:2763;top:9691;width:2;height:1009" coordorigin="2763,9691" coordsize="2,1009">
              <v:shape style="position:absolute;left:2763;top:9691;width:2;height:1009" coordorigin="2763,9691" coordsize="0,1009" path="m2763,10700l2763,9691e" filled="f" stroked="t" strokeweight=".951939pt" strokecolor="#646464">
                <v:path arrowok="t"/>
              </v:shape>
            </v:group>
            <v:group style="position:absolute;left:3617;top:10403;width:424;height:2" coordorigin="3617,10403" coordsize="424,2">
              <v:shape style="position:absolute;left:3617;top:10403;width:424;height:2" coordorigin="3617,10403" coordsize="424,0" path="m3617,10403l4041,10403e" filled="f" stroked="t" strokeweight=".47597pt" strokecolor="#4B4B4B">
                <v:path arrowok="t"/>
              </v:shape>
            </v:group>
            <v:group style="position:absolute;left:4912;top:10401;width:723;height:2" coordorigin="4912,10401" coordsize="723,2">
              <v:shape style="position:absolute;left:4912;top:10401;width:723;height:2" coordorigin="4912,10401" coordsize="723,0" path="m4912,10401l5635,10401e" filled="f" stroked="t" strokeweight=".47597pt" strokecolor="#4F4F4F">
                <v:path arrowok="t"/>
              </v:shape>
            </v:group>
            <v:group style="position:absolute;left:6649;top:10401;width:362;height:2" coordorigin="6649,10401" coordsize="362,2">
              <v:shape style="position:absolute;left:6649;top:10401;width:362;height:2" coordorigin="6649,10401" coordsize="362,0" path="m6649,10401l7011,10401e" filled="f" stroked="t" strokeweight=".47597pt" strokecolor="#4F4F4F">
                <v:path arrowok="t"/>
              </v:shape>
            </v:group>
            <v:group style="position:absolute;left:6978;top:10164;width:2;height:234" coordorigin="6978,10164" coordsize="2,234">
              <v:shape style="position:absolute;left:6978;top:10164;width:2;height:234" coordorigin="6978,10164" coordsize="0,234" path="m6978,10398l6978,10164e" filled="f" stroked="t" strokeweight=".237985pt" strokecolor="#4B4B4B">
                <v:path arrowok="t"/>
              </v:shape>
            </v:group>
            <v:group style="position:absolute;left:8306;top:10401;width:604;height:2" coordorigin="8306,10401" coordsize="604,2">
              <v:shape style="position:absolute;left:8306;top:10401;width:604;height:2" coordorigin="8306,10401" coordsize="604,0" path="m8306,10401l8910,10401e" filled="f" stroked="t" strokeweight=".47597pt" strokecolor="#545454">
                <v:path arrowok="t"/>
              </v:shape>
            </v:group>
            <v:group style="position:absolute;left:10162;top:10403;width:214;height:2" coordorigin="10162,10403" coordsize="214,2">
              <v:shape style="position:absolute;left:10162;top:10403;width:214;height:2" coordorigin="10162,10403" coordsize="214,0" path="m10162,10403l10376,10403e" filled="f" stroked="t" strokeweight=".47597pt" strokecolor="#646464">
                <v:path arrowok="t"/>
              </v:shape>
            </v:group>
            <v:group style="position:absolute;left:485;top:10642;width:11195;height:2" coordorigin="485,10642" coordsize="11195,2">
              <v:shape style="position:absolute;left:485;top:10642;width:11195;height:2" coordorigin="485,10642" coordsize="11195,0" path="m485,10642l11680,10642e" filled="f" stroked="t" strokeweight=".713954pt" strokecolor="#676767">
                <v:path arrowok="t"/>
              </v:shape>
            </v:group>
            <v:group style="position:absolute;left:490;top:10355;width:2;height:535" coordorigin="490,10355" coordsize="2,535">
              <v:shape style="position:absolute;left:490;top:10355;width:2;height:535" coordorigin="490,10355" coordsize="0,535" path="m490,10891l490,10355e" filled="f" stroked="t" strokeweight=".47597pt" strokecolor="#3B3B3B">
                <v:path arrowok="t"/>
              </v:shape>
            </v:group>
            <v:group style="position:absolute;left:3984;top:10642;width:352;height:2" coordorigin="3984,10642" coordsize="352,2">
              <v:shape style="position:absolute;left:3984;top:10642;width:352;height:2" coordorigin="3984,10642" coordsize="352,0" path="m3984,10642l4336,10642e" filled="f" stroked="t" strokeweight=".47597pt" strokecolor="#484848">
                <v:path arrowok="t"/>
              </v:shape>
            </v:group>
            <v:group style="position:absolute;left:5578;top:10642;width:466;height:2" coordorigin="5578,10642" coordsize="466,2">
              <v:shape style="position:absolute;left:5578;top:10642;width:466;height:2" coordorigin="5578,10642" coordsize="466,0" path="m5578,10642l6045,10642e" filled="f" stroked="t" strokeweight=".47597pt" strokecolor="#575757">
                <v:path arrowok="t"/>
              </v:shape>
            </v:group>
            <v:group style="position:absolute;left:6949;top:10642;width:828;height:2" coordorigin="6949,10642" coordsize="828,2">
              <v:shape style="position:absolute;left:6949;top:10642;width:828;height:2" coordorigin="6949,10642" coordsize="828,0" path="m6949,10642l7777,10642e" filled="f" stroked="t" strokeweight=".47597pt" strokecolor="#484848">
                <v:path arrowok="t"/>
              </v:shape>
            </v:group>
            <v:group style="position:absolute;left:8496;top:10642;width:938;height:2" coordorigin="8496,10642" coordsize="938,2">
              <v:shape style="position:absolute;left:8496;top:10642;width:938;height:2" coordorigin="8496,10642" coordsize="938,0" path="m8496,10642l9434,10642e" filled="f" stroked="t" strokeweight=".47597pt" strokecolor="#4F4F4F">
                <v:path arrowok="t"/>
              </v:shape>
            </v:group>
            <v:group style="position:absolute;left:10319;top:10642;width:609;height:2" coordorigin="10319,10642" coordsize="609,2">
              <v:shape style="position:absolute;left:10319;top:10642;width:609;height:2" coordorigin="10319,10642" coordsize="609,0" path="m10319,10642l10928,10642e" filled="f" stroked="t" strokeweight=".47597pt" strokecolor="#4B4B4B">
                <v:path arrowok="t"/>
              </v:shape>
            </v:group>
            <v:group style="position:absolute;left:2765;top:10628;width:2;height:263" coordorigin="2765,10628" coordsize="2,263">
              <v:shape style="position:absolute;left:2765;top:10628;width:2;height:263" coordorigin="2765,10628" coordsize="0,263" path="m2765,10891l2765,10628e" filled="f" stroked="t" strokeweight=".47597pt" strokecolor="#2B2B2B">
                <v:path arrowok="t"/>
              </v:shape>
            </v:group>
            <v:group style="position:absolute;left:11676;top:10628;width:2;height:263" coordorigin="11676,10628" coordsize="2,263">
              <v:shape style="position:absolute;left:11676;top:10628;width:2;height:263" coordorigin="11676,10628" coordsize="0,263" path="m11676,10891l11676,10628e" filled="f" stroked="t" strokeweight=".47597pt" strokecolor="#545454">
                <v:path arrowok="t"/>
              </v:shape>
            </v:group>
            <v:group style="position:absolute;left:481;top:11168;width:662;height:2" coordorigin="481,11168" coordsize="662,2">
              <v:shape style="position:absolute;left:481;top:11168;width:662;height:2" coordorigin="481,11168" coordsize="662,0" path="m481,11168l1142,11168e" filled="f" stroked="t" strokeweight=".237985pt" strokecolor="#606060">
                <v:path arrowok="t"/>
              </v:shape>
            </v:group>
            <v:group style="position:absolute;left:1142;top:11168;width:576;height:2" coordorigin="1142,11168" coordsize="576,2">
              <v:shape style="position:absolute;left:1142;top:11168;width:576;height:2" coordorigin="1142,11168" coordsize="576,0" path="m1142,11168l1718,11168e" filled="f" stroked="t" strokeweight=".237985pt" strokecolor="#808080">
                <v:path arrowok="t"/>
              </v:shape>
            </v:group>
            <v:group style="position:absolute;left:1718;top:11168;width:352;height:2" coordorigin="1718,11168" coordsize="352,2">
              <v:shape style="position:absolute;left:1718;top:11168;width:352;height:2" coordorigin="1718,11168" coordsize="352,0" path="m1718,11168l2070,11168e" filled="f" stroked="t" strokeweight=".237985pt" strokecolor="#000000">
                <v:path arrowok="t"/>
              </v:shape>
            </v:group>
            <v:group style="position:absolute;left:2070;top:11168;width:690;height:2" coordorigin="2070,11168" coordsize="690,2">
              <v:shape style="position:absolute;left:2070;top:11168;width:690;height:2" coordorigin="2070,11168" coordsize="690,0" path="m2070,11168l2761,11168e" filled="f" stroked="t" strokeweight=".237985pt" strokecolor="#6B6B6B">
                <v:path arrowok="t"/>
              </v:shape>
            </v:group>
            <v:group style="position:absolute;left:2765;top:10834;width:2;height:1286" coordorigin="2765,10834" coordsize="2,1286">
              <v:shape style="position:absolute;left:2765;top:10834;width:2;height:1286" coordorigin="2765,10834" coordsize="0,1286" path="m2765,12120l2765,10834e" filled="f" stroked="t" strokeweight=".713954pt" strokecolor="#575757">
                <v:path arrowok="t"/>
              </v:shape>
            </v:group>
            <v:group style="position:absolute;left:2756;top:11190;width:133;height:2" coordorigin="2756,11190" coordsize="133,2">
              <v:shape style="position:absolute;left:2756;top:11190;width:133;height:2" coordorigin="2756,11190" coordsize="133,0" path="m2756,11190l2889,11190e" filled="f" stroked="t" strokeweight=".951939pt" strokecolor="#747474">
                <v:path arrowok="t"/>
              </v:shape>
            </v:group>
            <v:group style="position:absolute;left:2961;top:11168;width:452;height:2" coordorigin="2961,11168" coordsize="452,2">
              <v:shape style="position:absolute;left:2961;top:11168;width:452;height:2" coordorigin="2961,11168" coordsize="452,0" path="m2961,11168l3413,11168e" filled="f" stroked="t" strokeweight=".237985pt" strokecolor="#000000">
                <v:path arrowok="t"/>
              </v:shape>
            </v:group>
            <v:group style="position:absolute;left:3413;top:11168;width:452;height:2" coordorigin="3413,11168" coordsize="452,2">
              <v:shape style="position:absolute;left:3413;top:11168;width:452;height:2" coordorigin="3413,11168" coordsize="452,0" path="m3413,11168l3865,11168e" filled="f" stroked="t" strokeweight=".237985pt" strokecolor="#646464">
                <v:path arrowok="t"/>
              </v:shape>
            </v:group>
            <v:group style="position:absolute;left:3851;top:11192;width:205;height:2" coordorigin="3851,11192" coordsize="205,2">
              <v:shape style="position:absolute;left:3851;top:11192;width:205;height:2" coordorigin="3851,11192" coordsize="205,0" path="m3851,11192l4055,11192e" filled="f" stroked="t" strokeweight=".47597pt" strokecolor="#444444">
                <v:path arrowok="t"/>
              </v:shape>
            </v:group>
            <v:group style="position:absolute;left:4012;top:11168;width:2261;height:2" coordorigin="4012,11168" coordsize="2261,2">
              <v:shape style="position:absolute;left:4012;top:11168;width:2261;height:2" coordorigin="4012,11168" coordsize="2261,0" path="m4012,11168l6273,11168e" filled="f" stroked="t" strokeweight=".237985pt" strokecolor="#000000">
                <v:path arrowok="t"/>
              </v:shape>
            </v:group>
            <v:group style="position:absolute;left:6273;top:11168;width:704;height:2" coordorigin="6273,11168" coordsize="704,2">
              <v:shape style="position:absolute;left:6273;top:11168;width:704;height:2" coordorigin="6273,11168" coordsize="704,0" path="m6273,11168l6978,11168e" filled="f" stroked="t" strokeweight=".237985pt" strokecolor="#747474">
                <v:path arrowok="t"/>
              </v:shape>
            </v:group>
            <v:group style="position:absolute;left:6978;top:11168;width:3922;height:2" coordorigin="6978,11168" coordsize="3922,2">
              <v:shape style="position:absolute;left:6978;top:11168;width:3922;height:2" coordorigin="6978,11168" coordsize="3922,0" path="m6978,11168l10900,11168e" filled="f" stroked="t" strokeweight=".237985pt" strokecolor="#000000">
                <v:path arrowok="t"/>
              </v:shape>
            </v:group>
            <v:group style="position:absolute;left:10900;top:11168;width:766;height:2" coordorigin="10900,11168" coordsize="766,2">
              <v:shape style="position:absolute;left:10900;top:11168;width:766;height:2" coordorigin="10900,11168" coordsize="766,0" path="m10900,11168l11666,11168e" filled="f" stroked="t" strokeweight=".237985pt" strokecolor="#A3A3A3">
                <v:path arrowok="t"/>
              </v:shape>
            </v:group>
            <v:group style="position:absolute;left:481;top:11359;width:1266;height:2" coordorigin="481,11359" coordsize="1266,2">
              <v:shape style="position:absolute;left:481;top:11359;width:1266;height:2" coordorigin="481,11359" coordsize="1266,0" path="m481,11359l1747,11359e" filled="f" stroked="t" strokeweight=".47597pt" strokecolor="#5B5B5B">
                <v:path arrowok="t"/>
              </v:shape>
            </v:group>
            <v:group style="position:absolute;left:1690;top:11362;width:1099;height:2" coordorigin="1690,11362" coordsize="1099,2">
              <v:shape style="position:absolute;left:1690;top:11362;width:1099;height:2" coordorigin="1690,11362" coordsize="1099,0" path="m1690,11362l2789,11362e" filled="f" stroked="t" strokeweight=".951939pt" strokecolor="#6B6B6B">
                <v:path arrowok="t"/>
              </v:shape>
            </v:group>
            <v:group style="position:absolute;left:2718;top:11364;width:519;height:2" coordorigin="2718,11364" coordsize="519,2">
              <v:shape style="position:absolute;left:2718;top:11364;width:519;height:2" coordorigin="2718,11364" coordsize="519,0" path="m2718,11364l3237,11364e" filled="f" stroked="t" strokeweight=".47597pt" strokecolor="#4B4B4B">
                <v:path arrowok="t"/>
              </v:shape>
            </v:group>
            <v:group style="position:absolute;left:3179;top:11362;width:2489;height:2" coordorigin="3179,11362" coordsize="2489,2">
              <v:shape style="position:absolute;left:3179;top:11362;width:2489;height:2" coordorigin="3179,11362" coordsize="2489,0" path="m3179,11362l5669,11362e" filled="f" stroked="t" strokeweight=".713954pt" strokecolor="#6B6B6B">
                <v:path arrowok="t"/>
              </v:shape>
            </v:group>
            <v:group style="position:absolute;left:5578;top:11359;width:466;height:2" coordorigin="5578,11359" coordsize="466,2">
              <v:shape style="position:absolute;left:5578;top:11359;width:466;height:2" coordorigin="5578,11359" coordsize="466,0" path="m5578,11359l6045,11359e" filled="f" stroked="t" strokeweight=".47597pt" strokecolor="#545454">
                <v:path arrowok="t"/>
              </v:shape>
            </v:group>
            <v:group style="position:absolute;left:7368;top:11359;width:409;height:2" coordorigin="7368,11359" coordsize="409,2">
              <v:shape style="position:absolute;left:7368;top:11359;width:409;height:2" coordorigin="7368,11359" coordsize="409,0" path="m7368,11359l7777,11359e" filled="f" stroked="t" strokeweight=".47597pt" strokecolor="#575757">
                <v:path arrowok="t"/>
              </v:shape>
            </v:group>
            <v:group style="position:absolute;left:5988;top:11362;width:4969;height:2" coordorigin="5988,11362" coordsize="4969,2">
              <v:shape style="position:absolute;left:5988;top:11362;width:4969;height:2" coordorigin="5988,11362" coordsize="4969,0" path="m5988,11362l10957,11362e" filled="f" stroked="t" strokeweight=".713954pt" strokecolor="#6B6B6B">
                <v:path arrowok="t"/>
              </v:shape>
            </v:group>
            <v:group style="position:absolute;left:9115;top:11359;width:319;height:2" coordorigin="9115,11359" coordsize="319,2">
              <v:shape style="position:absolute;left:9115;top:11359;width:319;height:2" coordorigin="9115,11359" coordsize="319,0" path="m9115,11359l9434,11359e" filled="f" stroked="t" strokeweight=".47597pt" strokecolor="#646464">
                <v:path arrowok="t"/>
              </v:shape>
            </v:group>
            <v:group style="position:absolute;left:10871;top:11359;width:814;height:2" coordorigin="10871,11359" coordsize="814,2">
              <v:shape style="position:absolute;left:10871;top:11359;width:814;height:2" coordorigin="10871,11359" coordsize="814,0" path="m10871,11359l11685,11359e" filled="f" stroked="t" strokeweight=".713954pt" strokecolor="#808080">
                <v:path arrowok="t"/>
              </v:shape>
            </v:group>
            <v:group style="position:absolute;left:11676;top:11140;width:2;height:980" coordorigin="11676,11140" coordsize="2,980">
              <v:shape style="position:absolute;left:11676;top:11140;width:2;height:980" coordorigin="11676,11140" coordsize="0,980" path="m11676,12120l11676,11140e" filled="f" stroked="t" strokeweight=".951939pt" strokecolor="#7C7C7C">
                <v:path arrowok="t"/>
              </v:shape>
            </v:group>
            <v:group style="position:absolute;left:490;top:11601;width:1266;height:2" coordorigin="490,11601" coordsize="1266,2">
              <v:shape style="position:absolute;left:490;top:11601;width:1266;height:2" coordorigin="490,11601" coordsize="1266,0" path="m490,11601l1756,11601e" filled="f" stroked="t" strokeweight=".47597pt" strokecolor="#545454">
                <v:path arrowok="t"/>
              </v:shape>
            </v:group>
            <v:group style="position:absolute;left:1152;top:11355;width:2;height:5025" coordorigin="1152,11355" coordsize="2,5025">
              <v:shape style="position:absolute;left:1152;top:11355;width:2;height:5025" coordorigin="1152,11355" coordsize="0,5025" path="m1152,16379l1152,11355e" filled="f" stroked="t" strokeweight=".47597pt" strokecolor="#575757">
                <v:path arrowok="t"/>
              </v:shape>
            </v:group>
            <v:group style="position:absolute;left:1730;top:11350;width:2;height:5034" coordorigin="1730,11350" coordsize="2,5034">
              <v:shape style="position:absolute;left:1730;top:11350;width:2;height:5034" coordorigin="1730,11350" coordsize="0,5034" path="m1730,16384l1730,11350e" filled="f" stroked="t" strokeweight=".713954pt" strokecolor="#606060">
                <v:path arrowok="t"/>
              </v:shape>
            </v:group>
            <v:group style="position:absolute;left:1628;top:11601;width:10057;height:2" coordorigin="1628,11601" coordsize="10057,2">
              <v:shape style="position:absolute;left:1628;top:11601;width:10057;height:2" coordorigin="1628,11601" coordsize="10057,0" path="m1628,11601l11685,11601e" filled="f" stroked="t" strokeweight=".713954pt" strokecolor="#676767">
                <v:path arrowok="t"/>
              </v:shape>
            </v:group>
            <v:group style="position:absolute;left:7406;top:11355;width:2;height:545" coordorigin="7406,11355" coordsize="2,545">
              <v:shape style="position:absolute;left:7406;top:11355;width:2;height:545" coordorigin="7406,11355" coordsize="0,545" path="m7406,11900l7406,11355e" filled="f" stroked="t" strokeweight=".47597pt" strokecolor="#5B5B5B">
                <v:path arrowok="t"/>
              </v:shape>
            </v:group>
            <v:group style="position:absolute;left:7720;top:11603;width:643;height:2" coordorigin="7720,11603" coordsize="643,2">
              <v:shape style="position:absolute;left:7720;top:11603;width:643;height:2" coordorigin="7720,11603" coordsize="643,0" path="m7720,11603l8363,11603e" filled="f" stroked="t" strokeweight=".47597pt" strokecolor="#4F4F4F">
                <v:path arrowok="t"/>
              </v:shape>
            </v:group>
            <v:group style="position:absolute;left:1730;top:11560;width:2;height:884" coordorigin="1730,11560" coordsize="2,884">
              <v:shape style="position:absolute;left:1730;top:11560;width:2;height:884" coordorigin="1730,11560" coordsize="0,884" path="m1730,12445l1730,11560e" filled="f" stroked="t" strokeweight=".47597pt" strokecolor="#484848">
                <v:path arrowok="t"/>
              </v:shape>
            </v:group>
            <v:group style="position:absolute;left:7408;top:11560;width:2;height:884" coordorigin="7408,11560" coordsize="2,884">
              <v:shape style="position:absolute;left:7408;top:11560;width:2;height:884" coordorigin="7408,11560" coordsize="0,884" path="m7408,12445l7408,11560e" filled="f" stroked="t" strokeweight=".951939pt" strokecolor="#747474">
                <v:path arrowok="t"/>
              </v:shape>
            </v:group>
            <v:group style="position:absolute;left:2765;top:12062;width:2;height:382" coordorigin="2765,12062" coordsize="2,382">
              <v:shape style="position:absolute;left:2765;top:12062;width:2;height:382" coordorigin="2765,12062" coordsize="0,382" path="m2765,12445l2765,12062e" filled="f" stroked="t" strokeweight=".47597pt" strokecolor="#383838">
                <v:path arrowok="t"/>
              </v:shape>
            </v:group>
            <v:group style="position:absolute;left:11676;top:12062;width:2;height:540" coordorigin="11676,12062" coordsize="2,540">
              <v:shape style="position:absolute;left:11676;top:12062;width:2;height:540" coordorigin="11676,12062" coordsize="0,540" path="m11676,12602l11676,12062e" filled="f" stroked="t" strokeweight=".47597pt" strokecolor="#5B5B5B">
                <v:path arrowok="t"/>
              </v:shape>
            </v:group>
            <v:group style="position:absolute;left:2768;top:12545;width:2;height:100" coordorigin="2768,12545" coordsize="2,100">
              <v:shape style="position:absolute;left:2768;top:12545;width:2;height:100" coordorigin="2768,12545" coordsize="0,100" path="m2768,12646l2768,12545e" filled="f" stroked="t" strokeweight="1.189924pt" strokecolor="#7C7C7C">
                <v:path arrowok="t"/>
              </v:shape>
            </v:group>
            <v:group style="position:absolute;left:1152;top:11560;width:2;height:1343" coordorigin="1152,11560" coordsize="2,1343">
              <v:shape style="position:absolute;left:1152;top:11560;width:2;height:1343" coordorigin="1152,11560" coordsize="0,1343" path="m1152,12904l1152,11560e" filled="f" stroked="t" strokeweight=".951939pt" strokecolor="#676767">
                <v:path arrowok="t"/>
              </v:shape>
            </v:group>
            <v:group style="position:absolute;left:2768;top:12387;width:2;height:1124" coordorigin="2768,12387" coordsize="2,1124">
              <v:shape style="position:absolute;left:2768;top:12387;width:2;height:1124" coordorigin="2768,12387" coordsize="0,1124" path="m2768,13511l2768,12387e" filled="f" stroked="t" strokeweight=".951939pt" strokecolor="#676767">
                <v:path arrowok="t"/>
              </v:shape>
            </v:group>
            <v:group style="position:absolute;left:7408;top:12387;width:2;height:631" coordorigin="7408,12387" coordsize="2,631">
              <v:shape style="position:absolute;left:7408;top:12387;width:2;height:631" coordorigin="7408,12387" coordsize="0,631" path="m7408,13018l7408,12387e" filled="f" stroked="t" strokeweight=".47597pt" strokecolor="#5B5B5B">
                <v:path arrowok="t"/>
              </v:shape>
            </v:group>
            <v:group style="position:absolute;left:1152;top:12846;width:2;height:473" coordorigin="1152,12846" coordsize="2,473">
              <v:shape style="position:absolute;left:1152;top:12846;width:2;height:473" coordorigin="1152,12846" coordsize="0,473" path="m1152,13320l1152,12846e" filled="f" stroked="t" strokeweight=".47597pt" strokecolor="#2B2B2B">
                <v:path arrowok="t"/>
              </v:shape>
            </v:group>
            <v:group style="position:absolute;left:11676;top:12593;width:2;height:660" coordorigin="11676,12593" coordsize="2,660">
              <v:shape style="position:absolute;left:11676;top:12593;width:2;height:660" coordorigin="11676,12593" coordsize="0,660" path="m11676,13253l11676,12593e" filled="f" stroked="t" strokeweight=".951939pt" strokecolor="#838383">
                <v:path arrowok="t"/>
              </v:shape>
            </v:group>
            <v:group style="position:absolute;left:481;top:13477;width:1590;height:2" coordorigin="481,13477" coordsize="1590,2">
              <v:shape style="position:absolute;left:481;top:13477;width:1590;height:2" coordorigin="481,13477" coordsize="1590,0" path="m481,13477l2070,13477e" filled="f" stroked="t" strokeweight=".237985pt" strokecolor="#545454">
                <v:path arrowok="t"/>
              </v:shape>
            </v:group>
            <v:group style="position:absolute;left:493;top:13262;width:2;height:545" coordorigin="493,13262" coordsize="2,545">
              <v:shape style="position:absolute;left:493;top:13262;width:2;height:545" coordorigin="493,13262" coordsize="0,545" path="m493,13807l493,13262e" filled="f" stroked="t" strokeweight=".713954pt" strokecolor="#545454">
                <v:path arrowok="t"/>
              </v:shape>
            </v:group>
            <v:group style="position:absolute;left:2070;top:13477;width:690;height:2" coordorigin="2070,13477" coordsize="690,2">
              <v:shape style="position:absolute;left:2070;top:13477;width:690;height:2" coordorigin="2070,13477" coordsize="690,0" path="m2070,13477l2761,13477e" filled="f" stroked="t" strokeweight=".237985pt" strokecolor="#808080">
                <v:path arrowok="t"/>
              </v:shape>
            </v:group>
            <v:group style="position:absolute;left:11680;top:13262;width:2;height:244" coordorigin="11680,13262" coordsize="2,244">
              <v:shape style="position:absolute;left:11680;top:13262;width:2;height:244" coordorigin="11680,13262" coordsize="0,244" path="m11680,13506l11680,13262e" filled="f" stroked="t" strokeweight=".47597pt" strokecolor="#575757">
                <v:path arrowok="t"/>
              </v:shape>
            </v:group>
            <v:group style="position:absolute;left:1152;top:13449;width:2;height:908" coordorigin="1152,13449" coordsize="2,908">
              <v:shape style="position:absolute;left:1152;top:13449;width:2;height:908" coordorigin="1152,13449" coordsize="0,908" path="m1152,14357l1152,13449e" filled="f" stroked="t" strokeweight=".951939pt" strokecolor="#606060">
                <v:path arrowok="t"/>
              </v:shape>
            </v:group>
            <v:group style="position:absolute;left:2765;top:13449;width:2;height:622" coordorigin="2765,13449" coordsize="2,622">
              <v:shape style="position:absolute;left:2765;top:13449;width:2;height:622" coordorigin="2765,13449" coordsize="0,622" path="m2765,14070l2765,13449e" filled="f" stroked="t" strokeweight=".47597pt" strokecolor="#3F3F3F">
                <v:path arrowok="t"/>
              </v:shape>
            </v:group>
            <v:group style="position:absolute;left:7408;top:12961;width:2;height:846" coordorigin="7408,12961" coordsize="2,846">
              <v:shape style="position:absolute;left:7408;top:12961;width:2;height:846" coordorigin="7408,12961" coordsize="0,846" path="m7408,13807l7408,12961e" filled="f" stroked="t" strokeweight=".951939pt" strokecolor="#777777">
                <v:path arrowok="t"/>
              </v:shape>
            </v:group>
            <v:group style="position:absolute;left:1728;top:13750;width:2;height:320" coordorigin="1728,13750" coordsize="2,320">
              <v:shape style="position:absolute;left:1728;top:13750;width:2;height:320" coordorigin="1728,13750" coordsize="0,320" path="m1728,14070l1728,13750e" filled="f" stroked="t" strokeweight=".47597pt" strokecolor="#343434">
                <v:path arrowok="t"/>
              </v:shape>
            </v:group>
            <v:group style="position:absolute;left:7411;top:13750;width:2;height:320" coordorigin="7411,13750" coordsize="2,320">
              <v:shape style="position:absolute;left:7411;top:13750;width:2;height:320" coordorigin="7411,13750" coordsize="0,320" path="m7411,14070l7411,13750e" filled="f" stroked="t" strokeweight=".47597pt" strokecolor="#4B4B4B">
                <v:path arrowok="t"/>
              </v:shape>
            </v:group>
            <v:group style="position:absolute;left:7411;top:14013;width:2;height:344" coordorigin="7411,14013" coordsize="2,344">
              <v:shape style="position:absolute;left:7411;top:14013;width:2;height:344" coordorigin="7411,14013" coordsize="0,344" path="m7411,14357l7411,14013e" filled="f" stroked="t" strokeweight=".47597pt" strokecolor="#676767">
                <v:path arrowok="t"/>
              </v:shape>
            </v:group>
            <v:group style="position:absolute;left:11680;top:13979;width:2;height:617" coordorigin="11680,13979" coordsize="2,617">
              <v:shape style="position:absolute;left:11680;top:13979;width:2;height:617" coordorigin="11680,13979" coordsize="0,617" path="m11680,14596l11680,13979e" filled="f" stroked="t" strokeweight=".951939pt" strokecolor="#838383">
                <v:path arrowok="t"/>
              </v:shape>
            </v:group>
            <v:group style="position:absolute;left:1152;top:14300;width:2;height:368" coordorigin="1152,14300" coordsize="2,368">
              <v:shape style="position:absolute;left:1152;top:14300;width:2;height:368" coordorigin="1152,14300" coordsize="0,368" path="m1152,14668l1152,14300e" filled="f" stroked="t" strokeweight=".47597pt" strokecolor="#3F3F3F">
                <v:path arrowok="t"/>
              </v:shape>
            </v:group>
            <v:group style="position:absolute;left:2768;top:14013;width:2;height:2371" coordorigin="2768,14013" coordsize="2,2371">
              <v:shape style="position:absolute;left:2768;top:14013;width:2;height:2371" coordorigin="2768,14013" coordsize="0,2371" path="m2768,16384l2768,14013e" filled="f" stroked="t" strokeweight=".713954pt" strokecolor="#646464">
                <v:path arrowok="t"/>
              </v:shape>
            </v:group>
            <v:group style="position:absolute;left:3479;top:14627;width:248;height:2" coordorigin="3479,14627" coordsize="248,2">
              <v:shape style="position:absolute;left:3479;top:14627;width:248;height:2" coordorigin="3479,14627" coordsize="248,0" path="m3479,14627l3727,14627e" filled="f" stroked="t" strokeweight="1.189924pt" strokecolor="#545BA8">
                <v:path arrowok="t"/>
              </v:shape>
            </v:group>
            <v:group style="position:absolute;left:3836;top:14615;width:219;height:2" coordorigin="3836,14615" coordsize="219,2">
              <v:shape style="position:absolute;left:3836;top:14615;width:219;height:2" coordorigin="3836,14615" coordsize="219,0" path="m3836,14615l4055,14615e" filled="f" stroked="t" strokeweight=".951939pt" strokecolor="#383F80">
                <v:path arrowok="t"/>
              </v:shape>
            </v:group>
            <v:group style="position:absolute;left:4012;top:14367;width:2;height:296" coordorigin="4012,14367" coordsize="2,296">
              <v:shape style="position:absolute;left:4012;top:14367;width:2;height:296" coordorigin="4012,14367" coordsize="0,296" path="m4012,14663l4012,14367e" filled="f" stroked="t" strokeweight="1.665894pt" strokecolor="#343B83">
                <v:path arrowok="t"/>
              </v:shape>
            </v:group>
            <v:group style="position:absolute;left:3974;top:14639;width:866;height:2" coordorigin="3974,14639" coordsize="866,2">
              <v:shape style="position:absolute;left:3974;top:14639;width:866;height:2" coordorigin="3974,14639" coordsize="866,0" path="m3974,14639l4841,14639e" filled="f" stroked="t" strokeweight="2.379848pt" strokecolor="#3B488C">
                <v:path arrowok="t"/>
              </v:shape>
            </v:group>
            <v:group style="position:absolute;left:7413;top:14285;width:2;height:2094" coordorigin="7413,14285" coordsize="2,2094">
              <v:shape style="position:absolute;left:7413;top:14285;width:2;height:2094" coordorigin="7413,14285" coordsize="0,2094" path="m7413,16379l7413,14285e" filled="f" stroked="t" strokeweight=".713954pt" strokecolor="#777777">
                <v:path arrowok="t"/>
              </v:shape>
            </v:group>
            <v:group style="position:absolute;left:10348;top:14300;width:2;height:172" coordorigin="10348,14300" coordsize="2,172">
              <v:shape style="position:absolute;left:10348;top:14300;width:2;height:172" coordorigin="10348,14300" coordsize="0,172" path="m10348,14472l10348,14300e" filled="f" stroked="t" strokeweight=".951939pt" strokecolor="#7C77CF">
                <v:path arrowok="t"/>
              </v:shape>
            </v:group>
            <v:group style="position:absolute;left:495;top:14610;width:2;height:330" coordorigin="495,14610" coordsize="2,330">
              <v:shape style="position:absolute;left:495;top:14610;width:2;height:330" coordorigin="495,14610" coordsize="0,330" path="m495,14940l495,14610e" filled="f" stroked="t" strokeweight=".47597pt" strokecolor="#2F2F2F">
                <v:path arrowok="t"/>
              </v:shape>
            </v:group>
            <v:group style="position:absolute;left:1733;top:14610;width:2;height:330" coordorigin="1733,14610" coordsize="2,330">
              <v:shape style="position:absolute;left:1733;top:14610;width:2;height:330" coordorigin="1733,14610" coordsize="0,330" path="m1733,14940l1733,14610e" filled="f" stroked="t" strokeweight=".47597pt" strokecolor="#3F3F3F">
                <v:path arrowok="t"/>
              </v:shape>
            </v:group>
            <v:group style="position:absolute;left:11680;top:14610;width:2;height:330" coordorigin="11680,14610" coordsize="2,330">
              <v:shape style="position:absolute;left:11680;top:14610;width:2;height:330" coordorigin="11680,14610" coordsize="0,330" path="m11680,14940l11680,14610e" filled="f" stroked="t" strokeweight=".47597pt" strokecolor="#5B5B5B">
                <v:path arrowok="t"/>
              </v:shape>
            </v:group>
            <v:group style="position:absolute;left:1154;top:14610;width:2;height:1769" coordorigin="1154,14610" coordsize="2,1769">
              <v:shape style="position:absolute;left:1154;top:14610;width:2;height:1769" coordorigin="1154,14610" coordsize="0,1769" path="m1154,16379l1154,14610e" filled="f" stroked="t" strokeweight=".713954pt" strokecolor="#606060">
                <v:path arrowok="t"/>
              </v:shape>
            </v:group>
            <v:group style="position:absolute;left:490;top:16377;width:11195;height:2" coordorigin="490,16377" coordsize="11195,2">
              <v:shape style="position:absolute;left:490;top:16377;width:11195;height:2" coordorigin="490,16377" coordsize="11195,0" path="m490,16377l11685,16377e" filled="f" stroked="t" strokeweight=".713954pt" strokecolor="#7C7C7C">
                <v:path arrowok="t"/>
              </v:shape>
            </v:group>
            <v:group style="position:absolute;left:497;top:15270;width:2;height:1109" coordorigin="497,15270" coordsize="2,1109">
              <v:shape style="position:absolute;left:497;top:15270;width:2;height:1109" coordorigin="497,15270" coordsize="0,1109" path="m497,16379l497,15270e" filled="f" stroked="t" strokeweight=".713954pt" strokecolor="#575757">
                <v:path arrowok="t"/>
              </v:shape>
            </v:group>
            <v:group style="position:absolute;left:1985;top:16375;width:804;height:2" coordorigin="1985,16375" coordsize="804,2">
              <v:shape style="position:absolute;left:1985;top:16375;width:804;height:2" coordorigin="1985,16375" coordsize="804,0" path="m1985,16375l2789,16375e" filled="f" stroked="t" strokeweight=".47597pt" strokecolor="#676767">
                <v:path arrowok="t"/>
              </v:shape>
            </v:group>
            <v:group style="position:absolute;left:5212;top:16375;width:895;height:2" coordorigin="5212,16375" coordsize="895,2">
              <v:shape style="position:absolute;left:5212;top:16375;width:895;height:2" coordorigin="5212,16375" coordsize="895,0" path="m5212,16375l6107,16375e" filled="f" stroked="t" strokeweight=".47597pt" strokecolor="#676767">
                <v:path arrowok="t"/>
              </v:shape>
            </v:group>
            <v:group style="position:absolute;left:6949;top:16377;width:1414;height:2" coordorigin="6949,16377" coordsize="1414,2">
              <v:shape style="position:absolute;left:6949;top:16377;width:1414;height:2" coordorigin="6949,16377" coordsize="1414,0" path="m6949,16377l8363,16377e" filled="f" stroked="t" strokeweight=".47597pt" strokecolor="#606060">
                <v:path arrowok="t"/>
              </v:shape>
            </v:group>
            <v:group style="position:absolute;left:9377;top:16379;width:252;height:2" coordorigin="9377,16379" coordsize="252,2">
              <v:shape style="position:absolute;left:9377;top:16379;width:252;height:2" coordorigin="9377,16379" coordsize="252,0" path="m9377,16379l9629,16379e" filled="f" stroked="t" strokeweight=".47597pt" strokecolor="#545454">
                <v:path arrowok="t"/>
              </v:shape>
            </v:group>
            <v:group style="position:absolute;left:11680;top:14883;width:2;height:1181" coordorigin="11680,14883" coordsize="2,1181">
              <v:shape style="position:absolute;left:11680;top:14883;width:2;height:1181" coordorigin="11680,14883" coordsize="0,1181" path="m11680,16064l11680,14883e" filled="f" stroked="t" strokeweight=".951939pt" strokecolor="#878787">
                <v:path arrowok="t"/>
              </v:shape>
            </v:group>
            <v:group style="position:absolute;left:10987;top:12385;width:2;height:188" coordorigin="10987,12385" coordsize="2,188">
              <v:shape style="position:absolute;left:10987;top:12385;width:2;height:188" coordorigin="10987,12385" coordsize="0,188" path="m10987,12574l10987,12385e" filled="f" stroked="t" strokeweight="1.745pt" strokecolor="#EDEDED">
                <v:path arrowok="t"/>
              </v:shape>
            </v:group>
            <v:group style="position:absolute;left:11214;top:12586;width:2;height:191" coordorigin="11214,12586" coordsize="2,191">
              <v:shape style="position:absolute;left:11214;top:12586;width:2;height:191" coordorigin="11214,12586" coordsize="0,191" path="m11214,12777l11214,12586e" filled="f" stroked="t" strokeweight="1.41852pt" strokecolor="#EDEDED">
                <v:path arrowok="t"/>
              </v:shape>
            </v:group>
            <v:group style="position:absolute;left:9565;top:12982;width:2;height:123" coordorigin="9565,12982" coordsize="2,123">
              <v:shape style="position:absolute;left:9565;top:12982;width:2;height:123" coordorigin="9565,12982" coordsize="0,123" path="m9565,13105l9565,12982e" filled="f" stroked="t" strokeweight="3.27682pt" strokecolor="#EDEDED">
                <v:path arrowok="t"/>
              </v:shape>
            </v:group>
            <v:group style="position:absolute;left:9719;top:13047;width:2;height:148" coordorigin="9719,13047" coordsize="2,148">
              <v:shape style="position:absolute;left:9719;top:13047;width:2;height:148" coordorigin="9719,13047" coordsize="0,148" path="m9719,13196l9719,13047e" filled="f" stroked="t" strokeweight="2.3pt" strokecolor="#EDEDED">
                <v:path arrowok="t"/>
              </v:shape>
            </v:group>
            <v:group style="position:absolute;left:9706;top:13352;width:2;height:106" coordorigin="9706,13352" coordsize="2,106">
              <v:shape style="position:absolute;left:9706;top:13352;width:2;height:106" coordorigin="9706,13352" coordsize="0,106" path="m9706,13459l9706,13352e" filled="f" stroked="t" strokeweight="2.1pt" strokecolor="#EDEDED">
                <v:path arrowok="t"/>
              </v:shape>
            </v:group>
            <v:group style="position:absolute;left:10062;top:13988;width:2;height:327" coordorigin="10062,13988" coordsize="2,327">
              <v:shape style="position:absolute;left:10062;top:13988;width:2;height:327" coordorigin="10062,13988" coordsize="0,327" path="m10062,14315l10062,13988e" filled="f" stroked="t" strokeweight="4.082080pt" strokecolor="#EDEDED">
                <v:path arrowok="t"/>
              </v:shape>
            </v:group>
            <v:group style="position:absolute;left:3116;top:15052;width:2;height:205" coordorigin="3116,15052" coordsize="2,205">
              <v:shape style="position:absolute;left:3116;top:15052;width:2;height:205" coordorigin="3116,15052" coordsize="0,205" path="m3116,15257l3116,15052e" filled="f" stroked="t" strokeweight="4.071025pt" strokecolor="#EDEDED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D3D3D"/>
          <w:spacing w:val="0"/>
          <w:w w:val="100"/>
          <w:position w:val="1"/>
        </w:rPr>
      </w:r>
      <w:r>
        <w:rPr>
          <w:rFonts w:ascii="Arial" w:hAnsi="Arial" w:cs="Arial" w:eastAsia="Arial"/>
          <w:sz w:val="15"/>
          <w:szCs w:val="15"/>
          <w:color w:val="9E9E9E"/>
          <w:spacing w:val="-15"/>
          <w:w w:val="190"/>
          <w:position w:val="4"/>
        </w:rPr>
        <w:t>'</w:t>
      </w:r>
      <w:r>
        <w:rPr>
          <w:rFonts w:ascii="Arial" w:hAnsi="Arial" w:cs="Arial" w:eastAsia="Arial"/>
          <w:sz w:val="15"/>
          <w:szCs w:val="15"/>
          <w:color w:val="B6B8B8"/>
          <w:spacing w:val="0"/>
          <w:w w:val="190"/>
          <w:position w:val="4"/>
        </w:rPr>
        <w:t>·</w:t>
      </w:r>
      <w:r>
        <w:rPr>
          <w:rFonts w:ascii="Arial" w:hAnsi="Arial" w:cs="Arial" w:eastAsia="Arial"/>
          <w:sz w:val="15"/>
          <w:szCs w:val="15"/>
          <w:color w:val="B6B8B8"/>
          <w:spacing w:val="-10"/>
          <w:w w:val="190"/>
          <w:position w:val="4"/>
        </w:rPr>
        <w:t> </w:t>
      </w:r>
      <w:r>
        <w:rPr>
          <w:rFonts w:ascii="Arial" w:hAnsi="Arial" w:cs="Arial" w:eastAsia="Arial"/>
          <w:sz w:val="37"/>
          <w:szCs w:val="37"/>
          <w:color w:val="626262"/>
          <w:spacing w:val="0"/>
          <w:w w:val="100"/>
          <w:position w:val="3"/>
        </w:rPr>
        <w:t>.</w:t>
      </w:r>
      <w:r>
        <w:rPr>
          <w:rFonts w:ascii="Arial" w:hAnsi="Arial" w:cs="Arial" w:eastAsia="Arial"/>
          <w:sz w:val="37"/>
          <w:szCs w:val="37"/>
          <w:color w:val="626262"/>
          <w:spacing w:val="6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3D3D3D"/>
          <w:spacing w:val="0"/>
          <w:w w:val="102"/>
          <w:b/>
          <w:bCs/>
          <w:position w:val="0"/>
        </w:rPr>
        <w:t>erimKÖSB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1" w:after="0" w:line="240" w:lineRule="auto"/>
        <w:ind w:left="2633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D3D3D"/>
          <w:spacing w:val="0"/>
          <w:w w:val="88"/>
        </w:rPr>
        <w:t>tfaiy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color w:val="3D3D3D"/>
          <w:spacing w:val="25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88"/>
        </w:rPr>
        <w:t>Kuze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88"/>
        </w:rPr>
        <w:t>y</w:t>
      </w:r>
      <w:r>
        <w:rPr>
          <w:rFonts w:ascii="Arial" w:hAnsi="Arial" w:cs="Arial" w:eastAsia="Arial"/>
          <w:sz w:val="20"/>
          <w:szCs w:val="20"/>
          <w:color w:val="3D3D3D"/>
          <w:spacing w:val="-11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88"/>
        </w:rPr>
        <w:t>Bölg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88"/>
        </w:rPr>
        <w:t>e</w:t>
      </w:r>
      <w:r>
        <w:rPr>
          <w:rFonts w:ascii="Arial" w:hAnsi="Arial" w:cs="Arial" w:eastAsia="Arial"/>
          <w:sz w:val="20"/>
          <w:szCs w:val="20"/>
          <w:color w:val="3D3D3D"/>
          <w:spacing w:val="21"/>
          <w:w w:val="88"/>
        </w:rPr>
        <w:t> </w:t>
      </w:r>
      <w:r>
        <w:rPr>
          <w:rFonts w:ascii="Arial" w:hAnsi="Arial" w:cs="Arial" w:eastAsia="Arial"/>
          <w:sz w:val="20"/>
          <w:szCs w:val="20"/>
          <w:color w:val="3D3D3D"/>
          <w:spacing w:val="0"/>
          <w:w w:val="100"/>
          <w:b/>
          <w:bCs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100"/>
        </w:sectPr>
      </w:pPr>
      <w:rPr/>
    </w:p>
    <w:p>
      <w:pPr>
        <w:spacing w:before="69" w:after="0" w:line="219" w:lineRule="auto"/>
        <w:ind w:left="612" w:right="-149" w:firstLine="-25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86"/>
          <w:szCs w:val="86"/>
          <w:color w:val="3F3F3F"/>
          <w:spacing w:val="-784"/>
          <w:w w:val="166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19"/>
          <w:position w:val="0"/>
        </w:rPr>
        <w:t>IZMIR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19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2"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02"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12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-36" w:right="5065"/>
        <w:jc w:val="center"/>
        <w:rPr>
          <w:rFonts w:ascii="Arial" w:hAnsi="Arial" w:cs="Arial" w:eastAsia="Arial"/>
          <w:sz w:val="17"/>
          <w:szCs w:val="17"/>
        </w:rPr>
      </w:pPr>
      <w:rPr/>
      <w:r>
        <w:rPr/>
        <w:pict>
          <v:shape style="position:absolute;margin-left:506.880005pt;margin-top:-9.661208pt;width:53.759998pt;height:49.919998pt;mso-position-horizontal-relative:page;mso-position-vertical-relative:paragraph;z-index:-15568" type="#_x0000_t75">
            <v:imagedata r:id="rId43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İZMiR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BÜYÜKŞEHİR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62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62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9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9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9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2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5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201"/>
        </w:rPr>
        <w:t>İ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0" w:after="0" w:line="204" w:lineRule="exact"/>
        <w:ind w:left="55" w:right="524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İTFAİYE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BAŞKANLIÖI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31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ind w:left="583" w:right="580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660" w:bottom="280" w:left="420" w:right="220"/>
          <w:cols w:num="2" w:equalWidth="0">
            <w:col w:w="1616" w:space="1751"/>
            <w:col w:w="7913"/>
          </w:cols>
        </w:sectPr>
      </w:pPr>
      <w:rPr/>
    </w:p>
    <w:p>
      <w:pPr>
        <w:spacing w:before="3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20"/>
        </w:sectPr>
      </w:pPr>
      <w:rPr/>
    </w:p>
    <w:p>
      <w:pPr>
        <w:spacing w:before="69" w:after="0" w:line="240" w:lineRule="auto"/>
        <w:ind w:left="131" w:right="-71"/>
        <w:jc w:val="left"/>
        <w:tabs>
          <w:tab w:pos="1340" w:val="left"/>
          <w:tab w:pos="3120" w:val="left"/>
          <w:tab w:pos="5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F3F3F"/>
          <w:w w:val="86"/>
          <w:position w:val="1"/>
        </w:rPr>
        <w:t>Q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11"/>
          <w:w w:val="85"/>
          <w:position w:val="1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61"/>
          <w:position w:val="1"/>
        </w:rPr>
        <w:t>ııy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0"/>
          <w:w w:val="62"/>
          <w:position w:val="1"/>
        </w:rPr>
        <w:t>_</w:t>
      </w:r>
      <w:r>
        <w:rPr>
          <w:rFonts w:ascii="Times New Roman" w:hAnsi="Times New Roman" w:cs="Times New Roman" w:eastAsia="Times New Roman"/>
          <w:sz w:val="20"/>
          <w:szCs w:val="20"/>
          <w:color w:val="595959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6"/>
          <w:w w:val="102"/>
          <w:position w:val="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8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rihi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1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8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.2017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3"/>
          <w:position w:val="1"/>
        </w:rPr>
        <w:t>[13ildiriı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3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8"/>
          <w:w w:val="83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27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5"/>
          <w:position w:val="0"/>
        </w:rPr>
        <w:t>IBilcl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68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  <w:position w:val="0"/>
        </w:rPr>
        <w:t>riııı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3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9"/>
          <w:position w:val="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13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1" w:after="0" w:line="204" w:lineRule="exact"/>
        <w:ind w:left="145" w:right="416" w:firstLine="5"/>
        <w:jc w:val="left"/>
        <w:tabs>
          <w:tab w:pos="1340" w:val="left"/>
          <w:tab w:pos="3120" w:val="left"/>
          <w:tab w:pos="4320" w:val="left"/>
          <w:tab w:pos="54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84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4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5"/>
          <w:w w:val="84"/>
          <w:position w:val="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4"/>
          <w:position w:val="1"/>
        </w:rPr>
        <w:t>yıt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1"/>
          <w:w w:val="84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0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17"/>
          <w:w w:val="100"/>
          <w:position w:val="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017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1"/>
          <w:w w:val="118"/>
          <w:position w:val="1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6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5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42"/>
          <w:position w:val="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5"/>
          <w:w w:val="142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2962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1"/>
          <w:w w:val="56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2"/>
          <w:position w:val="0"/>
        </w:rPr>
        <w:t>13ilcli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84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4"/>
          <w:position w:val="0"/>
        </w:rPr>
        <w:t>iııı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1"/>
          <w:w w:val="84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18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18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  <w:position w:val="0"/>
        </w:rPr>
        <w:t>Bil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45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rile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4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42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29"/>
          <w:w w:val="142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89"/>
          <w:position w:val="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1"/>
          <w:position w:val="0"/>
        </w:rPr>
        <w:t>oj!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"/>
          <w:w w:val="91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3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2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2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  <w:position w:val="0"/>
        </w:rPr>
        <w:t>Mahallesi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9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1670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8"/>
          <w:position w:val="0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9"/>
          <w:position w:val="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3"/>
          <w:w w:val="100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00"/>
          <w:i/>
          <w:position w:val="0"/>
        </w:rPr>
        <w:t>1</w:t>
      </w:r>
      <w:r>
        <w:rPr>
          <w:rFonts w:ascii="Arial" w:hAnsi="Arial" w:cs="Arial" w:eastAsia="Arial"/>
          <w:sz w:val="17"/>
          <w:szCs w:val="17"/>
          <w:color w:val="595959"/>
          <w:spacing w:val="-17"/>
          <w:w w:val="100"/>
          <w:i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Bornova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204" w:lineRule="exact"/>
        <w:ind w:left="150" w:right="-20"/>
        <w:jc w:val="left"/>
        <w:tabs>
          <w:tab w:pos="13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79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79"/>
          <w:position w:val="-1"/>
        </w:rPr>
        <w:t>oı: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5"/>
          <w:w w:val="79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9"/>
          <w:position w:val="-1"/>
        </w:rPr>
        <w:t>ru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4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89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7"/>
          <w:position w:val="-1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nla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-1"/>
        </w:rPr>
        <w:t>Mahal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94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8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99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7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1670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6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50/B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78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5"/>
          <w:position w:val="-1"/>
        </w:rPr>
        <w:t>or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"/>
          <w:w w:val="95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6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11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6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7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78"/>
          <w:i/>
          <w:position w:val="-1"/>
        </w:rPr>
        <w:t>1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78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Bomova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7" w:after="0" w:line="240" w:lineRule="auto"/>
        <w:ind w:right="-20"/>
        <w:jc w:val="left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5"/>
          <w:szCs w:val="25"/>
          <w:color w:val="595959"/>
          <w:w w:val="47"/>
        </w:rPr>
        <w:t>t</w:t>
      </w:r>
      <w:r>
        <w:rPr>
          <w:rFonts w:ascii="Times New Roman" w:hAnsi="Times New Roman" w:cs="Times New Roman" w:eastAsia="Times New Roman"/>
          <w:sz w:val="25"/>
          <w:szCs w:val="25"/>
          <w:color w:val="3F3F3F"/>
          <w:spacing w:val="-12"/>
          <w:w w:val="101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595959"/>
          <w:spacing w:val="3"/>
          <w:w w:val="73"/>
        </w:rPr>
        <w:t>c</w:t>
      </w:r>
      <w:r>
        <w:rPr>
          <w:rFonts w:ascii="Times New Roman" w:hAnsi="Times New Roman" w:cs="Times New Roman" w:eastAsia="Times New Roman"/>
          <w:sz w:val="25"/>
          <w:szCs w:val="25"/>
          <w:color w:val="3F3F3F"/>
          <w:spacing w:val="10"/>
          <w:w w:val="32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595959"/>
          <w:spacing w:val="0"/>
          <w:w w:val="85"/>
        </w:rPr>
        <w:t>:</w:t>
      </w:r>
      <w:r>
        <w:rPr>
          <w:rFonts w:ascii="Times New Roman" w:hAnsi="Times New Roman" w:cs="Times New Roman" w:eastAsia="Times New Roman"/>
          <w:sz w:val="25"/>
          <w:szCs w:val="25"/>
          <w:color w:val="595959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F3F3F"/>
          <w:spacing w:val="0"/>
          <w:w w:val="100"/>
        </w:rPr>
        <w:t>ııo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20"/>
          <w:cols w:num="2" w:equalWidth="0">
            <w:col w:w="7024" w:space="448"/>
            <w:col w:w="3808"/>
          </w:cols>
        </w:sectPr>
      </w:pPr>
      <w:rPr/>
    </w:p>
    <w:p>
      <w:pPr>
        <w:spacing w:before="10" w:after="0" w:line="203" w:lineRule="exact"/>
        <w:ind w:left="150" w:right="-20"/>
        <w:jc w:val="left"/>
        <w:tabs>
          <w:tab w:pos="1320" w:val="left"/>
          <w:tab w:pos="3820" w:val="left"/>
          <w:tab w:pos="6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00.579376pt;margin-top:11.032588pt;width:.1pt;height:36.923949pt;mso-position-horizontal-relative:page;mso-position-vertical-relative:paragraph;z-index:-15562" coordorigin="4012,221" coordsize="2,738">
            <v:shape style="position:absolute;left:4012;top:221;width:2;height:738" coordorigin="4012,221" coordsize="0,738" path="m4012,959l4012,221e" filled="f" stroked="t" strokeweight=".934013pt" strokecolor="#575757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88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88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88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3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42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>Çö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82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8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8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1"/>
          <w:position w:val="-1"/>
        </w:rPr>
        <w:t>gı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2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7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86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89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3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86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2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8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41"/>
          <w:position w:val="-1"/>
        </w:rPr>
        <w:t>11,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Sebebi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>Sigara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7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4"/>
          <w:position w:val="-1"/>
        </w:rPr>
        <w:t>zına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riti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10" w:lineRule="exact"/>
        <w:jc w:val="left"/>
        <w:rPr>
          <w:sz w:val="1"/>
          <w:szCs w:val="1"/>
        </w:rPr>
      </w:pPr>
      <w:rPr/>
      <w:r>
        <w:rPr>
          <w:sz w:val="1"/>
          <w:szCs w:val="1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5.078077" w:type="dxa"/>
      </w:tblPr>
      <w:tblGrid/>
      <w:tr>
        <w:trPr>
          <w:trHeight w:val="200" w:hRule="exact"/>
        </w:trPr>
        <w:tc>
          <w:tcPr>
            <w:tcW w:w="2015" w:type="dxa"/>
            <w:tcBorders>
              <w:top w:val="single" w:sz="5.60408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2" w:lineRule="exact"/>
              <w:ind w:left="4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3"/>
                <w:w w:val="82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88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7"/>
                <w:w w:val="9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1"/>
              </w:rPr>
              <w:t>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18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Binada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6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866" w:type="dxa"/>
            <w:tcBorders>
              <w:top w:val="single" w:sz="5.60408" w:space="0" w:color="5B5B5B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2" w:lineRule="exact"/>
              <w:ind w:left="1433" w:right="1314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w w:val="73"/>
              </w:rPr>
              <w:t>[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9"/>
                <w:w w:val="73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88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8"/>
              </w:rPr>
              <w:t>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32323"/>
                <w:spacing w:val="0"/>
                <w:w w:val="57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32323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7"/>
              </w:rPr>
              <w:t>ıım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0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7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7"/>
                <w:w w:val="99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84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3"/>
              </w:rPr>
              <w:t>li: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162" w:type="dxa"/>
            <w:tcBorders>
              <w:top w:val="single" w:sz="5.60408" w:space="0" w:color="5B5B5B"/>
              <w:bottom w:val="nil" w:sz="6" w:space="0" w:color="auto"/>
              <w:left w:val="nil" w:sz="6" w:space="0" w:color="auto"/>
              <w:right w:val="single" w:sz="5.60408" w:space="0" w:color="676767"/>
            </w:tcBorders>
          </w:tcPr>
          <w:p>
            <w:pPr>
              <w:spacing w:before="0" w:after="0" w:line="202" w:lineRule="exact"/>
              <w:ind w:left="67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w w:val="86"/>
              </w:rPr>
              <w:t>Ku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32323"/>
                <w:spacing w:val="0"/>
                <w:w w:val="76"/>
              </w:rPr>
              <w:t>ll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32323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82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0"/>
              </w:rPr>
              <w:t>nım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8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Şekli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18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527" w:hRule="exact"/>
        </w:trPr>
        <w:tc>
          <w:tcPr>
            <w:tcW w:w="2015" w:type="dxa"/>
            <w:tcBorders>
              <w:top w:val="nil" w:sz="6" w:space="0" w:color="auto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  <w:tc>
          <w:tcPr>
            <w:tcW w:w="3866" w:type="dxa"/>
            <w:tcBorders>
              <w:top w:val="nil" w:sz="6" w:space="0" w:color="auto"/>
              <w:bottom w:val="single" w:sz="5.60408" w:space="0" w:color="575757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496" w:lineRule="exact"/>
              <w:ind w:left="149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w w:val="62"/>
                <w:position w:val="22"/>
              </w:rPr>
              <w:t>1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5"/>
                <w:w w:val="62"/>
                <w:position w:val="22"/>
              </w:rPr>
              <w:t>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9"/>
                <w:w w:val="95"/>
                <w:position w:val="22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"/>
                <w:w w:val="68"/>
                <w:position w:val="22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11"/>
                <w:w w:val="108"/>
                <w:position w:val="22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74"/>
                <w:position w:val="22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3"/>
                <w:w w:val="100"/>
                <w:position w:val="2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88"/>
                <w:position w:val="22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7"/>
                <w:w w:val="100"/>
                <w:position w:val="2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7"/>
                <w:w w:val="86"/>
                <w:position w:val="22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6"/>
                <w:position w:val="22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9"/>
                <w:w w:val="85"/>
                <w:position w:val="22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5"/>
                <w:position w:val="22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23"/>
                <w:w w:val="100"/>
                <w:position w:val="22"/>
              </w:rPr>
              <w:t> </w:t>
            </w:r>
            <w:r>
              <w:rPr>
                <w:rFonts w:ascii="Arial" w:hAnsi="Arial" w:cs="Arial" w:eastAsia="Arial"/>
                <w:sz w:val="48"/>
                <w:szCs w:val="48"/>
                <w:color w:val="3F3F3F"/>
                <w:spacing w:val="20"/>
                <w:w w:val="43"/>
                <w:position w:val="0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5"/>
                <w:w w:val="83"/>
                <w:position w:val="22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8"/>
                <w:position w:val="22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9"/>
                <w:w w:val="99"/>
                <w:position w:val="22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8"/>
                <w:position w:val="22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9"/>
                <w:position w:val="22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2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6"/>
                <w:w w:val="100"/>
                <w:position w:val="2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92"/>
                <w:w w:val="90"/>
                <w:position w:val="22"/>
              </w:rPr>
              <w:t>A</w:t>
            </w:r>
            <w:r>
              <w:rPr>
                <w:rFonts w:ascii="Arial" w:hAnsi="Arial" w:cs="Arial" w:eastAsia="Arial"/>
                <w:sz w:val="48"/>
                <w:szCs w:val="48"/>
                <w:color w:val="595959"/>
                <w:spacing w:val="10"/>
                <w:w w:val="54"/>
                <w:position w:val="0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5"/>
                <w:w w:val="90"/>
                <w:position w:val="22"/>
              </w:rPr>
              <w:t>h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0"/>
                <w:position w:val="22"/>
              </w:rPr>
              <w:t>su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0"/>
                <w:w w:val="100"/>
                <w:position w:val="2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22"/>
              </w:rPr>
              <w:t>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3"/>
                <w:w w:val="100"/>
                <w:position w:val="22"/>
              </w:rPr>
              <w:t> </w:t>
            </w:r>
            <w:r>
              <w:rPr>
                <w:rFonts w:ascii="Arial" w:hAnsi="Arial" w:cs="Arial" w:eastAsia="Arial"/>
                <w:sz w:val="48"/>
                <w:szCs w:val="48"/>
                <w:color w:val="A1A1A1"/>
                <w:spacing w:val="-59"/>
                <w:w w:val="54"/>
                <w:position w:val="0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8"/>
                <w:position w:val="22"/>
              </w:rPr>
              <w:t>Ç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2"/>
                <w:w w:val="98"/>
                <w:position w:val="22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7"/>
                <w:position w:val="22"/>
              </w:rPr>
              <w:t>lik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5162" w:type="dxa"/>
            <w:tcBorders>
              <w:top w:val="nil" w:sz="6" w:space="0" w:color="auto"/>
              <w:bottom w:val="single" w:sz="5.60408" w:space="0" w:color="575757"/>
              <w:left w:val="nil" w:sz="6" w:space="0" w:color="auto"/>
              <w:right w:val="single" w:sz="5.60408" w:space="0" w:color="676767"/>
            </w:tcBorders>
          </w:tcPr>
          <w:p>
            <w:pPr>
              <w:spacing w:before="6" w:after="0" w:line="240" w:lineRule="auto"/>
              <w:ind w:left="9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w w:val="89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"/>
                <w:w w:val="88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6"/>
                <w:w w:val="96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0"/>
                <w:w w:val="10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-12"/>
                <w:w w:val="10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18"/>
                <w:w w:val="144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96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-3"/>
                <w:w w:val="12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7"/>
              </w:rPr>
              <w:t>...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1"/>
                <w:w w:val="97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7"/>
                <w:w w:val="12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7"/>
                <w:w w:val="10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2"/>
                <w:w w:val="10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7"/>
                <w:w w:val="12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-12"/>
                <w:w w:val="12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7"/>
                <w:w w:val="12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96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9"/>
              </w:rPr>
              <w:t>.....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12"/>
                <w:w w:val="99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-18"/>
                <w:w w:val="144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7"/>
                <w:w w:val="12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4"/>
                <w:w w:val="96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8"/>
              </w:rPr>
              <w:t>....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7"/>
                <w:w w:val="98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8"/>
              </w:rPr>
              <w:t>..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98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1"/>
                <w:w w:val="10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-12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12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96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7"/>
                <w:w w:val="10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-12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7"/>
                <w:w w:val="12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18"/>
                <w:w w:val="10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8"/>
              </w:rPr>
              <w:t>..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4"/>
                <w:w w:val="98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12"/>
                <w:w w:val="12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-7"/>
                <w:w w:val="12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96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7"/>
                <w:w w:val="12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32323"/>
                <w:spacing w:val="10"/>
                <w:w w:val="72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12"/>
                <w:w w:val="101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-12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12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-12"/>
                <w:w w:val="12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12"/>
                <w:w w:val="12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-18"/>
                <w:w w:val="144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96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0"/>
                <w:w w:val="102"/>
              </w:rPr>
              <w:t>..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-18"/>
                <w:w w:val="102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12"/>
                <w:w w:val="12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96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-12"/>
                <w:w w:val="12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12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0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-12"/>
                <w:w w:val="109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7"/>
                <w:w w:val="12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96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00"/>
              </w:rPr>
              <w:t>...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12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96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57575"/>
                <w:spacing w:val="-7"/>
                <w:w w:val="12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12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10" w:after="0" w:line="240" w:lineRule="auto"/>
              <w:ind w:left="67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2"/>
                <w:w w:val="78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0"/>
                <w:w w:val="95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95959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ngını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4"/>
              </w:rPr>
              <w:t>Kontrol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7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4"/>
              </w:rPr>
              <w:t>Altına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8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4"/>
              </w:rPr>
              <w:t>Alma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8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64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6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9:28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3" w:lineRule="exact"/>
        <w:ind w:left="150" w:right="-20"/>
        <w:jc w:val="left"/>
        <w:tabs>
          <w:tab w:pos="2120" w:val="left"/>
          <w:tab w:pos="56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74"/>
          <w:position w:val="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101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6"/>
          <w:position w:val="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8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0"/>
          <w:position w:val="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68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8"/>
          <w:position w:val="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5"/>
          <w:w w:val="98"/>
          <w:position w:val="0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0"/>
        </w:rPr>
        <w:t>renil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  <w:position w:val="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di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58"/>
          <w:position w:val="0"/>
        </w:rPr>
        <w:t>!J&lt;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59"/>
          <w:position w:val="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0"/>
        </w:rPr>
        <w:t>iracı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Kul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1"/>
          <w:w w:val="100"/>
          <w:position w:val="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18"/>
          <w:position w:val="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63" w:after="0" w:line="203" w:lineRule="exact"/>
        <w:ind w:left="213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w w:val="89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w w:val="88"/>
          <w:position w:val="-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8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9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45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45"/>
          <w:position w:val="-1"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4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2"/>
          <w:w w:val="108"/>
          <w:position w:val="-1"/>
        </w:rPr>
        <w:t>Ç</w:t>
      </w:r>
      <w:r>
        <w:rPr>
          <w:rFonts w:ascii="Times New Roman" w:hAnsi="Times New Roman" w:cs="Times New Roman" w:eastAsia="Times New Roman"/>
          <w:sz w:val="17"/>
          <w:szCs w:val="17"/>
          <w:color w:val="3F3F3F"/>
          <w:spacing w:val="0"/>
          <w:w w:val="108"/>
          <w:position w:val="-1"/>
        </w:rPr>
        <w:t>v</w:t>
      </w:r>
      <w:r>
        <w:rPr>
          <w:rFonts w:ascii="Times New Roman" w:hAnsi="Times New Roman" w:cs="Times New Roman" w:eastAsia="Times New Roman"/>
          <w:sz w:val="17"/>
          <w:szCs w:val="17"/>
          <w:color w:val="595959"/>
          <w:spacing w:val="-9"/>
          <w:w w:val="108"/>
          <w:position w:val="-1"/>
        </w:rPr>
        <w:t>ş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0"/>
          <w:w w:val="108"/>
          <w:position w:val="-1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757575"/>
          <w:spacing w:val="-4"/>
          <w:w w:val="108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Fevzi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SAVRAN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20"/>
        </w:sectPr>
      </w:pPr>
      <w:rPr/>
    </w:p>
    <w:p>
      <w:pPr>
        <w:spacing w:before="9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iden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left="14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9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4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26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4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4"/>
          <w:w w:val="14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w w:val="7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106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"/>
          <w:w w:val="96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ık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9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19:14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5"/>
          <w:w w:val="8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9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ktri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9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7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1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9" w:after="0" w:line="240" w:lineRule="auto"/>
        <w:ind w:left="2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112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4" w:after="0" w:line="203" w:lineRule="exact"/>
        <w:ind w:left="1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w w:val="87"/>
          <w:position w:val="-1"/>
        </w:rPr>
        <w:t>Em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6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8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87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  <w:position w:val="-1"/>
        </w:rPr>
        <w:t>t-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90"/>
          <w:position w:val="-1"/>
        </w:rPr>
        <w:t>J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  <w:position w:val="-1"/>
        </w:rPr>
        <w:t>nd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2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89"/>
          <w:position w:val="-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9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1"/>
          <w:w w:val="8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94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4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4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4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3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5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18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95959"/>
          <w:w w:val="66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9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3"/>
          <w:w w:val="7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-16"/>
          <w:w w:val="20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2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20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8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20"/>
          <w:cols w:num="4" w:equalWidth="0">
            <w:col w:w="596" w:space="1534"/>
            <w:col w:w="1734" w:space="769"/>
            <w:col w:w="2252" w:space="714"/>
            <w:col w:w="3681"/>
          </w:cols>
        </w:sectPr>
      </w:pPr>
      <w:rPr/>
    </w:p>
    <w:p>
      <w:pPr>
        <w:spacing w:before="10" w:after="0" w:line="203" w:lineRule="exact"/>
        <w:ind w:left="2139" w:right="-20"/>
        <w:jc w:val="left"/>
        <w:tabs>
          <w:tab w:pos="4640" w:val="left"/>
          <w:tab w:pos="68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82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09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86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5"/>
          <w:w w:val="111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95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"/>
          <w:w w:val="109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6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7"/>
          <w:position w:val="-1"/>
        </w:rPr>
        <w:t>Sa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98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57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2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7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86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8"/>
          <w:position w:val="-1"/>
        </w:rPr>
        <w:t>oğ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7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0"/>
          <w:w w:val="56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5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az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-1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89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09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7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77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19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42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20"/>
        </w:sectPr>
      </w:pPr>
      <w:rPr/>
    </w:p>
    <w:p>
      <w:pPr>
        <w:spacing w:before="24" w:after="0" w:line="163" w:lineRule="exact"/>
        <w:ind w:left="145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74"/>
          <w:position w:val="-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61"/>
          <w:position w:val="-4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94"/>
          <w:position w:val="-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1"/>
          <w:position w:val="-4"/>
        </w:rPr>
        <w:t>dını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01"/>
          <w:position w:val="-4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45"/>
          <w:position w:val="-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2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-4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-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4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left="271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909090"/>
          <w:spacing w:val="0"/>
          <w:w w:val="277"/>
          <w:position w:val="1"/>
        </w:rPr>
        <w:t>,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204" w:lineRule="exact"/>
        <w:ind w:left="5" w:right="958" w:firstLine="-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95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9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Dönl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6" w:lineRule="exact"/>
        <w:ind w:left="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7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rd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9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2"/>
        </w:rPr>
        <w:t>ma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03" w:lineRule="exact"/>
        <w:ind w:left="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5"/>
          <w:w w:val="93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  <w:position w:val="-1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  <w:position w:val="-1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  <w:position w:val="-1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8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  <w:position w:val="-1"/>
        </w:rPr>
        <w:t>Adı-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98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2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92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  <w:position w:val="-1"/>
        </w:rPr>
        <w:t>adı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28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Araç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82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0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7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8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0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</w:rPr>
        <w:t>ısı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20"/>
          <w:cols w:num="3" w:equalWidth="0">
            <w:col w:w="1816" w:space="314"/>
            <w:col w:w="1919" w:space="594"/>
            <w:col w:w="6637"/>
          </w:cols>
        </w:sectPr>
      </w:pPr>
      <w:rPr/>
    </w:p>
    <w:p>
      <w:pPr>
        <w:spacing w:before="10" w:after="0" w:line="203" w:lineRule="exact"/>
        <w:ind w:left="1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6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86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5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-1"/>
        </w:rPr>
        <w:t>Görüldüğ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7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78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2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8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7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6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6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86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86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6"/>
          <w:position w:val="-1"/>
        </w:rPr>
        <w:t>rine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8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92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8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rıldığında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alevii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duınanlı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şekilde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  <w:position w:val="-1"/>
        </w:rPr>
        <w:t>yanınakla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2"/>
          <w:w w:val="95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görüldü.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1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20"/>
        </w:sectPr>
      </w:pPr>
      <w:rPr/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1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7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9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ür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5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/>
        <w:br w:type="column"/>
      </w:r>
      <w:r>
        <w:rPr>
          <w:sz w:val="18"/>
          <w:szCs w:val="18"/>
        </w:rPr>
      </w:r>
    </w:p>
    <w:p>
      <w:pPr>
        <w:spacing w:before="0" w:after="0" w:line="240" w:lineRule="auto"/>
        <w:ind w:right="-79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26"/>
          <w:szCs w:val="26"/>
          <w:color w:val="3F3F3F"/>
          <w:spacing w:val="-33"/>
          <w:w w:val="75"/>
        </w:rPr>
        <w:t>s</w:t>
      </w:r>
      <w:r>
        <w:rPr>
          <w:rFonts w:ascii="Arial" w:hAnsi="Arial" w:cs="Arial" w:eastAsia="Arial"/>
          <w:sz w:val="26"/>
          <w:szCs w:val="26"/>
          <w:color w:val="C8C8C8"/>
          <w:spacing w:val="-4"/>
          <w:w w:val="36"/>
        </w:rPr>
        <w:t>·</w:t>
      </w:r>
      <w:r>
        <w:rPr>
          <w:rFonts w:ascii="Arial" w:hAnsi="Arial" w:cs="Arial" w:eastAsia="Arial"/>
          <w:sz w:val="26"/>
          <w:szCs w:val="26"/>
          <w:color w:val="3F3F3F"/>
          <w:spacing w:val="0"/>
          <w:w w:val="68"/>
        </w:rPr>
        <w:t>uıu</w:t>
      </w:r>
      <w:r>
        <w:rPr>
          <w:rFonts w:ascii="Arial" w:hAnsi="Arial" w:cs="Arial" w:eastAsia="Arial"/>
          <w:sz w:val="26"/>
          <w:szCs w:val="26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8"/>
        </w:rPr>
        <w:t>söndürme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"/>
          <w:w w:val="183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ııdürı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2"/>
          <w:w w:val="109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88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Kullanıla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9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0" w:after="0" w:line="195" w:lineRule="exact"/>
        <w:ind w:right="-2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112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8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100"/>
          <w:position w:val="-1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-1"/>
        </w:rPr>
        <w:t>nı3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46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80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  <w:w w:val="102"/>
          <w:position w:val="-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0"/>
          <w:position w:val="-1"/>
        </w:rPr>
        <w:t>ı&gt;!l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1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83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position w:val="-1"/>
        </w:rPr>
        <w:t>g.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244" w:lineRule="exact"/>
        <w:ind w:left="528" w:right="-78"/>
        <w:jc w:val="left"/>
        <w:tabs>
          <w:tab w:pos="1820" w:val="left"/>
          <w:tab w:pos="23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m3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189"/>
          <w:i/>
        </w:rPr>
        <w:t>l</w:t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100"/>
          <w:i/>
        </w:rPr>
        <w:tab/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100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26"/>
        </w:rPr>
        <w:t>g_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47" w:right="-20"/>
        <w:jc w:val="left"/>
        <w:tabs>
          <w:tab w:pos="160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4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8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2"/>
          <w:w w:val="12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9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9"/>
          <w:w w:val="12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2"/>
          <w:w w:val="9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4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-11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3"/>
          <w:w w:val="100"/>
        </w:rPr>
        <w:t>K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00"/>
        </w:rPr>
        <w:t>g.</w:t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00"/>
        </w:rPr>
        <w:tab/>
      </w:r>
      <w:r>
        <w:rPr>
          <w:rFonts w:ascii="Arial" w:hAnsi="Arial" w:cs="Arial" w:eastAsia="Arial"/>
          <w:sz w:val="17"/>
          <w:szCs w:val="17"/>
          <w:color w:val="595959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41"/>
        </w:rPr>
        <w:t>t0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41"/>
        </w:rPr>
        <w:t>2</w:t>
      </w:r>
      <w:r>
        <w:rPr>
          <w:rFonts w:ascii="Arial" w:hAnsi="Arial" w:cs="Arial" w:eastAsia="Arial"/>
          <w:sz w:val="18"/>
          <w:szCs w:val="18"/>
          <w:color w:val="595959"/>
          <w:spacing w:val="-31"/>
          <w:w w:val="141"/>
        </w:rPr>
        <w:t> </w:t>
      </w:r>
      <w:r>
        <w:rPr>
          <w:rFonts w:ascii="Arial" w:hAnsi="Arial" w:cs="Arial" w:eastAsia="Arial"/>
          <w:sz w:val="18"/>
          <w:szCs w:val="18"/>
          <w:color w:val="595959"/>
          <w:spacing w:val="3"/>
          <w:w w:val="141"/>
        </w:rPr>
        <w:t>K</w:t>
      </w:r>
      <w:r>
        <w:rPr>
          <w:rFonts w:ascii="Arial" w:hAnsi="Arial" w:cs="Arial" w:eastAsia="Arial"/>
          <w:sz w:val="18"/>
          <w:szCs w:val="18"/>
          <w:color w:val="757575"/>
          <w:spacing w:val="-19"/>
          <w:w w:val="102"/>
        </w:rPr>
        <w:t>g</w:t>
      </w:r>
      <w:r>
        <w:rPr>
          <w:rFonts w:ascii="Arial" w:hAnsi="Arial" w:cs="Arial" w:eastAsia="Arial"/>
          <w:sz w:val="18"/>
          <w:szCs w:val="18"/>
          <w:color w:val="595959"/>
          <w:spacing w:val="0"/>
          <w:w w:val="103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42" w:lineRule="exact"/>
        <w:ind w:right="-20"/>
        <w:jc w:val="left"/>
        <w:rPr>
          <w:rFonts w:ascii="Times New Roman" w:hAnsi="Times New Roman" w:cs="Times New Roman" w:eastAsia="Times New Roman"/>
          <w:sz w:val="26"/>
          <w:szCs w:val="26"/>
        </w:rPr>
      </w:pPr>
      <w:rPr/>
      <w:r>
        <w:rPr>
          <w:rFonts w:ascii="Times New Roman" w:hAnsi="Times New Roman" w:cs="Times New Roman" w:eastAsia="Times New Roman"/>
          <w:sz w:val="26"/>
          <w:szCs w:val="26"/>
          <w:color w:val="3F3F3F"/>
          <w:spacing w:val="0"/>
          <w:w w:val="79"/>
          <w:position w:val="-2"/>
        </w:rPr>
        <w:t>J</w:t>
      </w:r>
      <w:r>
        <w:rPr>
          <w:rFonts w:ascii="Times New Roman" w:hAnsi="Times New Roman" w:cs="Times New Roman" w:eastAsia="Times New Roman"/>
          <w:sz w:val="26"/>
          <w:szCs w:val="26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20"/>
          <w:cols w:num="4" w:equalWidth="0">
            <w:col w:w="1241" w:space="889"/>
            <w:col w:w="1180" w:space="1323"/>
            <w:col w:w="2887" w:space="494"/>
            <w:col w:w="3266"/>
          </w:cols>
        </w:sectPr>
      </w:pPr>
      <w:rPr/>
    </w:p>
    <w:p>
      <w:pPr>
        <w:spacing w:before="5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40" w:lineRule="auto"/>
        <w:ind w:left="131" w:right="-7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3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5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8"/>
        </w:rPr>
        <w:t>Urıiıe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2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</w:rPr>
        <w:t>Sonundaki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4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0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1"/>
        </w:rPr>
        <w:t>asa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2" w:lineRule="exact"/>
        <w:ind w:left="14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95959"/>
          <w:w w:val="8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69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100"/>
        </w:rPr>
        <w:t>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8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9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9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ngında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00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ple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yanmıştır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ara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ziya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yoktu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6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20"/>
          <w:cols w:num="2" w:equalWidth="0">
            <w:col w:w="2104" w:space="101"/>
            <w:col w:w="9075"/>
          </w:cols>
        </w:sectPr>
      </w:pPr>
      <w:rPr/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20"/>
        </w:sectPr>
      </w:pPr>
      <w:rPr/>
    </w:p>
    <w:p>
      <w:pPr>
        <w:spacing w:before="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40" w:right="-46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7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"/>
          <w:w w:val="6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3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8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0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4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7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6"/>
          <w:w w:val="7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106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6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32323"/>
          <w:spacing w:val="9"/>
          <w:w w:val="8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7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66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7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8"/>
          <w:w w:val="7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6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"/>
          <w:w w:val="10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40" w:lineRule="auto"/>
        <w:ind w:left="19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42"/>
        </w:rPr>
        <w:t>raç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0"/>
          <w:w w:val="14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8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1"/>
        </w:rPr>
        <w:t>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0" w:after="0" w:line="241" w:lineRule="auto"/>
        <w:ind w:left="168" w:right="-51" w:firstLine="-2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74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10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0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2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8"/>
          <w:w w:val="8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2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1"/>
        </w:rPr>
        <w:t>est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04" w:lineRule="exact"/>
        <w:ind w:right="563" w:firstLine="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w w:val="79"/>
        </w:rPr>
        <w:t>Yıı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8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5"/>
          <w:w w:val="10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alanda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üst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konteyne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içindeki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7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94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1"/>
          <w:w w:val="94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pler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old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2"/>
        </w:rPr>
        <w:t>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3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94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8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71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lnı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6"/>
        </w:rPr>
        <w:t>tı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6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0"/>
          <w:w w:val="8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olu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ta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9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fımızda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araştır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95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soruşturma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geçe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beli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iz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5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şile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tara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1"/>
          <w:w w:val="100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ından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right="320" w:firstLine="6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w w:val="6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</w:rPr>
        <w:t>nd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5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ıiiln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95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7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atı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9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7"/>
          <w:w w:val="9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4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izmaritini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2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konteynı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1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içindeki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kağıt,karto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vb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nıcı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maddeleri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6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tutuşturması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1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neti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sinde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2"/>
          <w:w w:val="9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9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2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kanaatine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7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6" w:after="0" w:line="240" w:lineRule="auto"/>
        <w:ind w:right="-20"/>
        <w:jc w:val="left"/>
        <w:tabs>
          <w:tab w:pos="4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0"/>
          <w:w w:val="9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9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"/>
          <w:w w:val="9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77"/>
        </w:rPr>
        <w:t>jB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7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88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9"/>
          <w:w w:val="9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2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8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1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20"/>
          <w:cols w:num="2" w:equalWidth="0">
            <w:col w:w="1614" w:space="515"/>
            <w:col w:w="9151"/>
          </w:cols>
        </w:sectPr>
      </w:pPr>
      <w:rPr/>
    </w:p>
    <w:p>
      <w:pPr>
        <w:spacing w:before="38" w:after="0" w:line="240" w:lineRule="auto"/>
        <w:ind w:left="14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group style="position:absolute;margin-left:26.269127pt;margin-top:37.993847pt;width:554.103424pt;height:796.932344pt;mso-position-horizontal-relative:page;mso-position-vertical-relative:page;z-index:-15564" coordorigin="525,760" coordsize="11082,15939">
            <v:shape style="position:absolute;left:3034;top:14957;width:2150;height:1229" type="#_x0000_t75">
              <v:imagedata r:id="rId44" o:title=""/>
            </v:shape>
            <v:group style="position:absolute;left:542;top:788;width:11035;height:2" coordorigin="542,788" coordsize="11035,2">
              <v:shape style="position:absolute;left:542;top:788;width:11035;height:2" coordorigin="542,788" coordsize="11035,0" path="m542,788l11577,788e" filled="f" stroked="t" strokeweight=".70051pt" strokecolor="#606060">
                <v:path arrowok="t"/>
              </v:shape>
            </v:group>
            <v:group style="position:absolute;left:546;top:767;width:2;height:15839" coordorigin="546,767" coordsize="2,15839">
              <v:shape style="position:absolute;left:546;top:767;width:2;height:15839" coordorigin="546,767" coordsize="0,15839" path="m546,16606l546,767e" filled="f" stroked="t" strokeweight=".70051pt" strokecolor="#5B5B5B">
                <v:path arrowok="t"/>
              </v:shape>
            </v:group>
            <v:group style="position:absolute;left:2545;top:776;width:2;height:1491" coordorigin="2545,776" coordsize="2,1491">
              <v:shape style="position:absolute;left:2545;top:776;width:2;height:1491" coordorigin="2545,776" coordsize="0,1491" path="m2545,2268l2545,776e" filled="f" stroked="t" strokeweight=".70051pt" strokecolor="#545454">
                <v:path arrowok="t"/>
              </v:shape>
            </v:group>
            <v:group style="position:absolute;left:9205;top:786;width:2;height:1491" coordorigin="9205,786" coordsize="2,1491">
              <v:shape style="position:absolute;left:9205;top:786;width:2;height:1491" coordorigin="9205,786" coordsize="0,1491" path="m9205,2277l9205,786e" filled="f" stroked="t" strokeweight=".70051pt" strokecolor="#5B5B5B">
                <v:path arrowok="t"/>
              </v:shape>
            </v:group>
            <v:group style="position:absolute;left:11568;top:776;width:2;height:3295" coordorigin="11568,776" coordsize="2,3295">
              <v:shape style="position:absolute;left:11568;top:776;width:2;height:3295" coordorigin="11568,776" coordsize="0,3295" path="m11568,4071l11568,776e" filled="f" stroked="t" strokeweight=".70051pt" strokecolor="#676767">
                <v:path arrowok="t"/>
              </v:shape>
            </v:group>
            <v:group style="position:absolute;left:1018;top:2263;width:10559;height:2" coordorigin="1018,2263" coordsize="10559,2">
              <v:shape style="position:absolute;left:1018;top:2263;width:10559;height:2" coordorigin="1018,2263" coordsize="10559,0" path="m1018,2263l11577,2263e" filled="f" stroked="t" strokeweight=".70051pt" strokecolor="#606060">
                <v:path arrowok="t"/>
              </v:shape>
            </v:group>
            <v:group style="position:absolute;left:546;top:2476;width:11031;height:2" coordorigin="546,2476" coordsize="11031,2">
              <v:shape style="position:absolute;left:546;top:2476;width:11031;height:2" coordorigin="546,2476" coordsize="11031,0" path="m546,2476l11577,2476e" filled="f" stroked="t" strokeweight=".70051pt" strokecolor="#606060">
                <v:path arrowok="t"/>
              </v:shape>
            </v:group>
            <v:group style="position:absolute;left:542;top:2689;width:11035;height:2" coordorigin="542,2689" coordsize="11035,2">
              <v:shape style="position:absolute;left:542;top:2689;width:11035;height:2" coordorigin="542,2689" coordsize="11035,0" path="m542,2689l11577,2689e" filled="f" stroked="t" strokeweight=".70051pt" strokecolor="#606060">
                <v:path arrowok="t"/>
              </v:shape>
            </v:group>
            <v:group style="position:absolute;left:537;top:2902;width:11040;height:2" coordorigin="537,2902" coordsize="11040,2">
              <v:shape style="position:absolute;left:537;top:2902;width:11040;height:2" coordorigin="537,2902" coordsize="11040,0" path="m537,2902l11577,2902e" filled="f" stroked="t" strokeweight=".70051pt" strokecolor="#5B5B5B">
                <v:path arrowok="t"/>
              </v:shape>
            </v:group>
            <v:group style="position:absolute;left:542;top:3115;width:11035;height:2" coordorigin="542,3115" coordsize="11035,2">
              <v:shape style="position:absolute;left:542;top:3115;width:11035;height:2" coordorigin="542,3115" coordsize="11035,0" path="m542,3115l11577,3115e" filled="f" stroked="t" strokeweight=".70051pt" strokecolor="#606060">
                <v:path arrowok="t"/>
              </v:shape>
            </v:group>
            <v:group style="position:absolute;left:2541;top:4052;width:2;height:12592" coordorigin="2541,4052" coordsize="2,12592">
              <v:shape style="position:absolute;left:2541;top:4052;width:2;height:12592" coordorigin="2541,4052" coordsize="0,12592" path="m2541,16644l2541,4052e" filled="f" stroked="t" strokeweight=".70051pt" strokecolor="#575757">
                <v:path arrowok="t"/>
              </v:shape>
            </v:group>
            <v:group style="position:absolute;left:537;top:4331;width:11063;height:2" coordorigin="537,4331" coordsize="11063,2">
              <v:shape style="position:absolute;left:537;top:4331;width:11063;height:2" coordorigin="537,4331" coordsize="11063,0" path="m537,4331l11600,4331e" filled="f" stroked="t" strokeweight=".70051pt" strokecolor="#606060">
                <v:path arrowok="t"/>
              </v:shape>
            </v:group>
            <v:group style="position:absolute;left:11575;top:4327;width:2;height:12360" coordorigin="11575,4327" coordsize="2,12360">
              <v:shape style="position:absolute;left:11575;top:4327;width:2;height:12360" coordorigin="11575,4327" coordsize="0,12360" path="m11575,16687l11575,4327e" filled="f" stroked="t" strokeweight=".70051pt" strokecolor="#676767">
                <v:path arrowok="t"/>
              </v:shape>
            </v:group>
            <v:group style="position:absolute;left:2531;top:4549;width:9046;height:2" coordorigin="2531,4549" coordsize="9046,2">
              <v:shape style="position:absolute;left:2531;top:4549;width:9046;height:2" coordorigin="2531,4549" coordsize="9046,0" path="m2531,4549l11577,4549e" filled="f" stroked="t" strokeweight=".70051pt" strokecolor="#606060">
                <v:path arrowok="t"/>
              </v:shape>
            </v:group>
            <v:group style="position:absolute;left:5048;top:4540;width:2;height:2045" coordorigin="5048,4540" coordsize="2,2045">
              <v:shape style="position:absolute;left:5048;top:4540;width:2;height:2045" coordorigin="5048,4540" coordsize="0,2045" path="m5048,6585l5048,4540e" filled="f" stroked="t" strokeweight=".70051pt" strokecolor="#545454">
                <v:path arrowok="t"/>
              </v:shape>
            </v:group>
            <v:group style="position:absolute;left:5039;top:5023;width:6543;height:2" coordorigin="5039,5023" coordsize="6543,2">
              <v:shape style="position:absolute;left:5039;top:5023;width:6543;height:2" coordorigin="5039,5023" coordsize="6543,0" path="m5039,5023l11582,5023e" filled="f" stroked="t" strokeweight=".70051pt" strokecolor="#6B6B6B">
                <v:path arrowok="t"/>
              </v:shape>
            </v:group>
            <v:group style="position:absolute;left:5044;top:5259;width:6533;height:2" coordorigin="5044,5259" coordsize="6533,2">
              <v:shape style="position:absolute;left:5044;top:5259;width:6533;height:2" coordorigin="5044,5259" coordsize="6533,0" path="m5044,5259l11577,5259e" filled="f" stroked="t" strokeweight=".70051pt" strokecolor="#707070">
                <v:path arrowok="t"/>
              </v:shape>
            </v:group>
            <v:group style="position:absolute;left:5039;top:5501;width:6543;height:2" coordorigin="5039,5501" coordsize="6543,2">
              <v:shape style="position:absolute;left:5039;top:5501;width:6543;height:2" coordorigin="5039,5501" coordsize="6543,0" path="m5039,5501l11582,5501e" filled="f" stroked="t" strokeweight=".70051pt" strokecolor="#606060">
                <v:path arrowok="t"/>
              </v:shape>
            </v:group>
            <v:group style="position:absolute;left:2531;top:5718;width:9051;height:2" coordorigin="2531,5718" coordsize="9051,2">
              <v:shape style="position:absolute;left:2531;top:5718;width:9051;height:2" coordorigin="2531,5718" coordsize="9051,0" path="m2531,5718l11582,5718e" filled="f" stroked="t" strokeweight=".70051pt" strokecolor="#5B5B5B">
                <v:path arrowok="t"/>
              </v:shape>
            </v:group>
            <v:group style="position:absolute;left:532;top:5946;width:11049;height:2" coordorigin="532,5946" coordsize="11049,2">
              <v:shape style="position:absolute;left:532;top:5946;width:11049;height:2" coordorigin="532,5946" coordsize="11049,0" path="m532,5946l11582,5946e" filled="f" stroked="t" strokeweight=".70051pt" strokecolor="#5B5B5B">
                <v:path arrowok="t"/>
              </v:shape>
            </v:group>
            <v:group style="position:absolute;left:7906;top:5941;width:2;height:644" coordorigin="7906,5941" coordsize="2,644">
              <v:shape style="position:absolute;left:7906;top:5941;width:2;height:644" coordorigin="7906,5941" coordsize="0,644" path="m7906,6585l7906,5941e" filled="f" stroked="t" strokeweight=".70051pt" strokecolor="#606060">
                <v:path arrowok="t"/>
              </v:shape>
            </v:group>
            <v:group style="position:absolute;left:2536;top:6365;width:9046;height:2" coordorigin="2536,6365" coordsize="9046,2">
              <v:shape style="position:absolute;left:2536;top:6365;width:9046;height:2" coordorigin="2536,6365" coordsize="9046,0" path="m2536,6365l11582,6365e" filled="f" stroked="t" strokeweight=".70051pt" strokecolor="#606060">
                <v:path arrowok="t"/>
              </v:shape>
            </v:group>
            <v:group style="position:absolute;left:2531;top:6578;width:9046;height:2" coordorigin="2531,6578" coordsize="9046,2">
              <v:shape style="position:absolute;left:2531;top:6578;width:9046;height:2" coordorigin="2531,6578" coordsize="9046,0" path="m2531,6578l11577,6578e" filled="f" stroked="t" strokeweight=".70051pt" strokecolor="#606060">
                <v:path arrowok="t"/>
              </v:shape>
            </v:group>
            <v:group style="position:absolute;left:537;top:6793;width:11045;height:2" coordorigin="537,6793" coordsize="11045,2">
              <v:shape style="position:absolute;left:537;top:6793;width:11045;height:2" coordorigin="537,6793" coordsize="11045,0" path="m537,6793l11582,6793e" filled="f" stroked="t" strokeweight=".70051pt" strokecolor="#606060">
                <v:path arrowok="t"/>
              </v:shape>
            </v:group>
            <v:group style="position:absolute;left:537;top:7214;width:11045;height:2" coordorigin="537,7214" coordsize="11045,2">
              <v:shape style="position:absolute;left:537;top:7214;width:11045;height:2" coordorigin="537,7214" coordsize="11045,0" path="m537,7214l11582,7214e" filled="f" stroked="t" strokeweight=".70051pt" strokecolor="#606060">
                <v:path arrowok="t"/>
              </v:shape>
            </v:group>
            <v:group style="position:absolute;left:5051;top:7210;width:2;height:663" coordorigin="5051,7210" coordsize="2,663">
              <v:shape style="position:absolute;left:5051;top:7210;width:2;height:663" coordorigin="5051,7210" coordsize="0,663" path="m5051,7872l5051,7210e" filled="f" stroked="t" strokeweight=".70051pt" strokecolor="#5B5B5B">
                <v:path arrowok="t"/>
              </v:shape>
            </v:group>
            <v:group style="position:absolute;left:5044;top:7432;width:6538;height:2" coordorigin="5044,7432" coordsize="6538,2">
              <v:shape style="position:absolute;left:5044;top:7432;width:6538;height:2" coordorigin="5044,7432" coordsize="6538,0" path="m5044,7432l11582,7432e" filled="f" stroked="t" strokeweight=".70051pt" strokecolor="#606060">
                <v:path arrowok="t"/>
              </v:shape>
            </v:group>
            <v:group style="position:absolute;left:5044;top:7650;width:6538;height:2" coordorigin="5044,7650" coordsize="6538,2">
              <v:shape style="position:absolute;left:5044;top:7650;width:6538;height:2" coordorigin="5044,7650" coordsize="6538,0" path="m5044,7650l11582,7650e" filled="f" stroked="t" strokeweight=".70051pt" strokecolor="#5B5B5B">
                <v:path arrowok="t"/>
              </v:shape>
            </v:group>
            <v:group style="position:absolute;left:537;top:9534;width:11045;height:2" coordorigin="537,9534" coordsize="11045,2">
              <v:shape style="position:absolute;left:537;top:9534;width:11045;height:2" coordorigin="537,9534" coordsize="11045,0" path="m537,9534l11582,9534e" filled="f" stroked="t" strokeweight=".70051pt" strokecolor="#646464">
                <v:path arrowok="t"/>
              </v:shape>
            </v:group>
            <v:group style="position:absolute;left:537;top:7863;width:11045;height:2" coordorigin="537,7863" coordsize="11045,2">
              <v:shape style="position:absolute;left:537;top:7863;width:11045;height:2" coordorigin="537,7863" coordsize="11045,0" path="m537,7863l11582,7863e" filled="f" stroked="t" strokeweight=".70051pt" strokecolor="#5B5B5B">
                <v:path arrowok="t"/>
              </v:shape>
            </v:group>
            <v:group style="position:absolute;left:537;top:8665;width:11045;height:2" coordorigin="537,8665" coordsize="11045,2">
              <v:shape style="position:absolute;left:537;top:8665;width:11045;height:2" coordorigin="537,8665" coordsize="11045,0" path="m537,8665l11582,8665e" filled="f" stroked="t" strokeweight=".70051pt" strokecolor="#646464">
                <v:path arrowok="t"/>
              </v:shape>
            </v:group>
            <v:group style="position:absolute;left:4306;top:16682;width:7281;height:2" coordorigin="4306,16682" coordsize="7281,2">
              <v:shape style="position:absolute;left:4306;top:16682;width:7281;height:2" coordorigin="4306,16682" coordsize="7281,0" path="m4306,16682l11586,16682e" filled="f" stroked="t" strokeweight=".70051pt" strokecolor="#747474">
                <v:path arrowok="t"/>
              </v:shape>
            </v:group>
            <v:group style="position:absolute;left:532;top:9865;width:11049;height:2" coordorigin="532,9865" coordsize="11049,2">
              <v:shape style="position:absolute;left:532;top:9865;width:11049;height:2" coordorigin="532,9865" coordsize="11049,0" path="m532,9865l11582,9865e" filled="f" stroked="t" strokeweight=".70051pt" strokecolor="#5B5B5B">
                <v:path arrowok="t"/>
              </v:shape>
            </v:group>
            <v:group style="position:absolute;left:537;top:10097;width:11045;height:2" coordorigin="537,10097" coordsize="11045,2">
              <v:shape style="position:absolute;left:537;top:10097;width:11045;height:2" coordorigin="537,10097" coordsize="11045,0" path="m537,10097l11582,10097e" filled="f" stroked="t" strokeweight=".70051pt" strokecolor="#5B5B5B">
                <v:path arrowok="t"/>
              </v:shape>
            </v:group>
            <v:group style="position:absolute;left:537;top:10575;width:11045;height:2" coordorigin="537,10575" coordsize="11045,2">
              <v:shape style="position:absolute;left:537;top:10575;width:11045;height:2" coordorigin="537,10575" coordsize="11045,0" path="m537,10575l11582,10575e" filled="f" stroked="t" strokeweight=".70051pt" strokecolor="#5B5B5B">
                <v:path arrowok="t"/>
              </v:shape>
            </v:group>
            <v:group style="position:absolute;left:1326;top:10935;width:2;height:5685" coordorigin="1326,10935" coordsize="2,5685">
              <v:shape style="position:absolute;left:1326;top:10935;width:2;height:5685" coordorigin="1326,10935" coordsize="0,5685" path="m1326,16621l1326,10935e" filled="f" stroked="t" strokeweight=".70051pt" strokecolor="#5B5B5B">
                <v:path arrowok="t"/>
              </v:shape>
            </v:group>
            <v:group style="position:absolute;left:1891;top:10784;width:2;height:5846" coordorigin="1891,10784" coordsize="2,5846">
              <v:shape style="position:absolute;left:1891;top:10784;width:2;height:5846" coordorigin="1891,10784" coordsize="0,5846" path="m1891,16630l1891,10784e" filled="f" stroked="t" strokeweight=".70051pt" strokecolor="#5B5B5B">
                <v:path arrowok="t"/>
              </v:shape>
            </v:group>
            <v:group style="position:absolute;left:537;top:11025;width:11049;height:2" coordorigin="537,11025" coordsize="11049,2">
              <v:shape style="position:absolute;left:537;top:11025;width:11049;height:2" coordorigin="537,11025" coordsize="11049,0" path="m537,11025l11586,11025e" filled="f" stroked="t" strokeweight=".70051pt" strokecolor="#606060">
                <v:path arrowok="t"/>
              </v:shape>
            </v:group>
            <v:group style="position:absolute;left:537;top:13084;width:2008;height:2" coordorigin="537,13084" coordsize="2008,2">
              <v:shape style="position:absolute;left:537;top:13084;width:2008;height:2" coordorigin="537,13084" coordsize="2008,0" path="m537,13084l2545,13084e" filled="f" stroked="t" strokeweight=".70051pt" strokecolor="#606060">
                <v:path arrowok="t"/>
              </v:shape>
            </v:group>
            <v:group style="position:absolute;left:3806;top:15934;width:2;height:620" coordorigin="3806,15934" coordsize="2,620">
              <v:shape style="position:absolute;left:3806;top:15934;width:2;height:620" coordorigin="3806,15934" coordsize="0,620" path="m3806,16554l3806,15934e" filled="f" stroked="t" strokeweight="1.167517pt" strokecolor="#3438B8">
                <v:path arrowok="t"/>
              </v:shape>
            </v:group>
            <v:group style="position:absolute;left:7467;top:10779;width:2;height:5913" coordorigin="7467,10779" coordsize="2,5913">
              <v:shape style="position:absolute;left:7467;top:10779;width:2;height:5913" coordorigin="7467,10779" coordsize="0,5913" path="m7467,16692l7467,10779e" filled="f" stroked="t" strokeweight=".70051pt" strokecolor="#57575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757575"/>
          <w:spacing w:val="1"/>
          <w:w w:val="77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4"/>
          <w:w w:val="53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0"/>
          <w:w w:val="6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A1A1A1"/>
          <w:spacing w:val="-18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3F3F3F"/>
          <w:spacing w:val="0"/>
          <w:w w:val="125"/>
        </w:rPr>
        <w:t>:ı.</w:t>
      </w:r>
      <w:r>
        <w:rPr>
          <w:rFonts w:ascii="Arial" w:hAnsi="Arial" w:cs="Arial" w:eastAsia="Arial"/>
          <w:sz w:val="13"/>
          <w:szCs w:val="13"/>
          <w:color w:val="3F3F3F"/>
          <w:spacing w:val="-1"/>
          <w:w w:val="125"/>
        </w:rPr>
        <w:t>;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125"/>
        </w:rPr>
        <w:t>n</w:t>
      </w:r>
      <w:r>
        <w:rPr>
          <w:rFonts w:ascii="Arial" w:hAnsi="Arial" w:cs="Arial" w:eastAsia="Arial"/>
          <w:sz w:val="15"/>
          <w:szCs w:val="15"/>
          <w:color w:val="3F3F3F"/>
          <w:spacing w:val="-9"/>
          <w:w w:val="12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100"/>
          <w:u w:val="single" w:color="0000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u w:val="single" w:color="000000"/>
        </w:rPr>
        <w:t>ni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  <w:u w:val="single" w:color="0000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  <w:u w:val="single" w:color="00000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  <w:u w:val="single" w:color="000000"/>
        </w:rPr>
        <w:t>şü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40" w:lineRule="auto"/>
        <w:ind w:left="547" w:right="-68"/>
        <w:jc w:val="left"/>
        <w:tabs>
          <w:tab w:pos="1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33.599998pt;margin-top:56.54052pt;width:11.52pt;height:30.719999pt;mso-position-horizontal-relative:page;mso-position-vertical-relative:paragraph;z-index:-15567" type="#_x0000_t75">
            <v:imagedata r:id="rId45" o:title=""/>
          </v:shape>
        </w:pict>
      </w:r>
      <w:r>
        <w:rPr>
          <w:rFonts w:ascii="Times New Roman" w:hAnsi="Times New Roman" w:cs="Times New Roman" w:eastAsia="Times New Roman"/>
          <w:sz w:val="12"/>
          <w:szCs w:val="12"/>
          <w:color w:val="3F3F3F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12"/>
          <w:szCs w:val="12"/>
          <w:color w:val="3F3F3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2"/>
          <w:szCs w:val="12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95959"/>
          <w:spacing w:val="0"/>
          <w:w w:val="100"/>
        </w:rPr>
        <w:t>Ölll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1" w:after="0" w:line="240" w:lineRule="auto"/>
        <w:ind w:left="64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95959"/>
          <w:w w:val="78"/>
        </w:rPr>
        <w:t>rıı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rih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6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.05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5"/>
          <w:w w:val="100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9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8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5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KlP:lşıkkeııt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1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707" w:right="-20"/>
        <w:jc w:val="center"/>
        <w:tabs>
          <w:tab w:pos="29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Amir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5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42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757575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9" w:lineRule="exact"/>
        <w:ind w:right="306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138.240005pt;margin-top:17.302246pt;width:55.68pt;height:80.639999pt;mso-position-horizontal-relative:page;mso-position-vertical-relative:paragraph;z-index:-15566" type="#_x0000_t75">
            <v:imagedata r:id="rId46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228" w:right="1742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F3F3F"/>
          <w:spacing w:val="-4"/>
          <w:w w:val="105"/>
        </w:rPr>
        <w:t>h</w:t>
      </w:r>
      <w:r>
        <w:rPr>
          <w:rFonts w:ascii="Arial" w:hAnsi="Arial" w:cs="Arial" w:eastAsia="Arial"/>
          <w:sz w:val="19"/>
          <w:szCs w:val="19"/>
          <w:color w:val="3F3F3F"/>
          <w:spacing w:val="0"/>
          <w:w w:val="108"/>
        </w:rPr>
        <w:t>ir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left="2197" w:right="1548"/>
        <w:jc w:val="center"/>
        <w:rPr>
          <w:rFonts w:ascii="Arial" w:hAnsi="Arial" w:cs="Arial" w:eastAsia="Arial"/>
          <w:sz w:val="20"/>
          <w:szCs w:val="20"/>
        </w:rPr>
      </w:pPr>
      <w:rPr/>
      <w:r>
        <w:rPr/>
        <w:pict>
          <v:shape style="position:absolute;margin-left:263.040009pt;margin-top:8.297424pt;width:54.720001pt;height:32.639999pt;mso-position-horizontal-relative:page;mso-position-vertical-relative:paragraph;z-index:-15565" type="#_x0000_t75">
            <v:imagedata r:id="rId47" o:title=""/>
          </v:shape>
        </w:pict>
      </w:r>
      <w:r>
        <w:rPr>
          <w:rFonts w:ascii="Arial" w:hAnsi="Arial" w:cs="Arial" w:eastAsia="Arial"/>
          <w:sz w:val="20"/>
          <w:szCs w:val="20"/>
          <w:color w:val="3F3F3F"/>
          <w:spacing w:val="0"/>
          <w:w w:val="98"/>
        </w:rPr>
        <w:t>Amiri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1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4" w:lineRule="exact"/>
        <w:ind w:left="3232" w:right="104" w:firstLine="-224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Fevzi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SAVRAN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Çvş.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733" w:right="-117"/>
        <w:jc w:val="center"/>
        <w:rPr>
          <w:rFonts w:ascii="Times New Roman" w:hAnsi="Times New Roman" w:cs="Times New Roman" w:eastAsia="Times New Roman"/>
          <w:sz w:val="103"/>
          <w:szCs w:val="103"/>
        </w:rPr>
      </w:pPr>
      <w:rPr/>
      <w:r>
        <w:rPr>
          <w:rFonts w:ascii="Times New Roman" w:hAnsi="Times New Roman" w:cs="Times New Roman" w:eastAsia="Times New Roman"/>
          <w:sz w:val="103"/>
          <w:szCs w:val="103"/>
          <w:color w:val="3A3F85"/>
          <w:w w:val="85"/>
          <w:i/>
        </w:rPr>
        <w:t>(</w:t>
      </w:r>
      <w:r>
        <w:rPr>
          <w:rFonts w:ascii="Times New Roman" w:hAnsi="Times New Roman" w:cs="Times New Roman" w:eastAsia="Times New Roman"/>
          <w:sz w:val="103"/>
          <w:szCs w:val="103"/>
          <w:color w:val="3A3F85"/>
          <w:w w:val="84"/>
          <w:i/>
        </w:rPr>
        <w:t>J/i:</w:t>
      </w:r>
      <w:r>
        <w:rPr>
          <w:rFonts w:ascii="Times New Roman" w:hAnsi="Times New Roman" w:cs="Times New Roman" w:eastAsia="Times New Roman"/>
          <w:sz w:val="103"/>
          <w:szCs w:val="103"/>
          <w:color w:val="000000"/>
          <w:w w:val="100"/>
        </w:rPr>
      </w:r>
    </w:p>
    <w:p>
      <w:pPr>
        <w:spacing w:before="25" w:after="0" w:line="240" w:lineRule="auto"/>
        <w:ind w:right="484"/>
        <w:jc w:val="righ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10"/>
          <w:w w:val="9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4"/>
        </w:rPr>
        <w:t>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1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8"/>
          <w:w w:val="18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20:20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240" w:lineRule="auto"/>
        <w:ind w:left="-33" w:right="157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w w:val="92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93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-3" w:right="1490"/>
        <w:jc w:val="center"/>
        <w:tabs>
          <w:tab w:pos="360" w:val="left"/>
        </w:tabs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Arial" w:hAnsi="Arial" w:cs="Arial" w:eastAsia="Arial"/>
          <w:sz w:val="25"/>
          <w:szCs w:val="25"/>
          <w:color w:val="3F3F3F"/>
          <w:spacing w:val="0"/>
          <w:w w:val="100"/>
        </w:rPr>
        <w:t>1</w:t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;W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9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0"/>
          <w:w w:val="9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95959"/>
          <w:spacing w:val="4"/>
          <w:w w:val="91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F3F3F"/>
          <w:spacing w:val="0"/>
          <w:w w:val="63"/>
          <w:b/>
          <w:bCs/>
        </w:rPr>
        <w:t>?017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14" w:after="0" w:line="240" w:lineRule="auto"/>
        <w:ind w:left="206" w:right="1707"/>
        <w:jc w:val="center"/>
        <w:rPr>
          <w:rFonts w:ascii="Arial" w:hAnsi="Arial" w:cs="Arial" w:eastAsia="Arial"/>
          <w:sz w:val="16"/>
          <w:szCs w:val="16"/>
        </w:rPr>
      </w:pPr>
      <w:rPr/>
      <w:r>
        <w:rPr/>
        <w:pict>
          <v:shape style="position:absolute;margin-left:458.880005pt;margin-top:22.694096pt;width:109.440002pt;height:85.440002pt;mso-position-horizontal-relative:page;mso-position-vertical-relative:paragraph;z-index:-15563" type="#_x0000_t75">
            <v:imagedata r:id="rId48" o:title=""/>
          </v:shape>
        </w:pic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00"/>
          <w:i/>
        </w:rPr>
        <w:t>1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00"/>
          <w:i/>
        </w:rPr>
        <w:t>  </w:t>
      </w:r>
      <w:r>
        <w:rPr>
          <w:rFonts w:ascii="Arial" w:hAnsi="Arial" w:cs="Arial" w:eastAsia="Arial"/>
          <w:sz w:val="16"/>
          <w:szCs w:val="16"/>
          <w:color w:val="595959"/>
          <w:spacing w:val="1"/>
          <w:w w:val="100"/>
          <w:i/>
        </w:rPr>
        <w:t> 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07"/>
          <w:i/>
        </w:rPr>
        <w:t>12</w:t>
      </w:r>
      <w:r>
        <w:rPr>
          <w:rFonts w:ascii="Arial" w:hAnsi="Arial" w:cs="Arial" w:eastAsia="Arial"/>
          <w:sz w:val="16"/>
          <w:szCs w:val="16"/>
          <w:color w:val="595959"/>
          <w:spacing w:val="11"/>
          <w:w w:val="107"/>
          <w:i/>
        </w:rPr>
        <w:t>0</w:t>
      </w:r>
      <w:r>
        <w:rPr>
          <w:rFonts w:ascii="Arial" w:hAnsi="Arial" w:cs="Arial" w:eastAsia="Arial"/>
          <w:sz w:val="16"/>
          <w:szCs w:val="16"/>
          <w:color w:val="3F3F3F"/>
          <w:spacing w:val="6"/>
          <w:w w:val="71"/>
          <w:i/>
        </w:rPr>
        <w:t>1</w:t>
      </w:r>
      <w:r>
        <w:rPr>
          <w:rFonts w:ascii="Arial" w:hAnsi="Arial" w:cs="Arial" w:eastAsia="Arial"/>
          <w:sz w:val="16"/>
          <w:szCs w:val="16"/>
          <w:color w:val="595959"/>
          <w:spacing w:val="0"/>
          <w:w w:val="105"/>
          <w:i/>
        </w:rPr>
        <w:t>7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766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9"/>
          <w:szCs w:val="9"/>
          <w:color w:val="B1B6B1"/>
          <w:spacing w:val="0"/>
          <w:w w:val="63"/>
        </w:rPr>
        <w:t>.•</w:t>
      </w:r>
      <w:r>
        <w:rPr>
          <w:rFonts w:ascii="Arial" w:hAnsi="Arial" w:cs="Arial" w:eastAsia="Arial"/>
          <w:sz w:val="9"/>
          <w:szCs w:val="9"/>
          <w:color w:val="B1B6B1"/>
          <w:spacing w:val="9"/>
          <w:w w:val="63"/>
        </w:rPr>
        <w:t> </w:t>
      </w:r>
      <w:r>
        <w:rPr>
          <w:rFonts w:ascii="Arial" w:hAnsi="Arial" w:cs="Arial" w:eastAsia="Arial"/>
          <w:sz w:val="19"/>
          <w:szCs w:val="19"/>
          <w:color w:val="A1A1A1"/>
          <w:spacing w:val="0"/>
          <w:w w:val="100"/>
        </w:rPr>
        <w:t>.,-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420" w:right="220"/>
          <w:cols w:num="4" w:equalWidth="0">
            <w:col w:w="1274" w:space="239"/>
            <w:col w:w="4287" w:space="173"/>
            <w:col w:w="879" w:space="1732"/>
            <w:col w:w="2696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tLeast"/>
        <w:ind w:left="3691" w:right="432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95694pt;margin-top:-15.442249pt;width:21.315151pt;height:45pt;mso-position-horizontal-relative:page;mso-position-vertical-relative:paragraph;z-index:-15556" type="#_x0000_t202" filled="f" stroked="f">
            <v:textbox inset="0,0,0,0">
              <w:txbxContent>
                <w:p>
                  <w:pPr>
                    <w:spacing w:before="0" w:after="0" w:line="900" w:lineRule="exact"/>
                    <w:ind w:right="-175"/>
                    <w:jc w:val="left"/>
                    <w:rPr>
                      <w:rFonts w:ascii="Arial" w:hAnsi="Arial" w:cs="Arial" w:eastAsia="Arial"/>
                      <w:sz w:val="90"/>
                      <w:szCs w:val="90"/>
                    </w:rPr>
                  </w:pPr>
                  <w:rPr/>
                  <w:r>
                    <w:rPr>
                      <w:rFonts w:ascii="Arial" w:hAnsi="Arial" w:cs="Arial" w:eastAsia="Arial"/>
                      <w:sz w:val="90"/>
                      <w:szCs w:val="90"/>
                      <w:color w:val="313131"/>
                      <w:spacing w:val="0"/>
                      <w:w w:val="170"/>
                      <w:b/>
                      <w:bCs/>
                      <w:i/>
                      <w:position w:val="-1"/>
                    </w:rPr>
                    <w:t>l</w:t>
                  </w:r>
                  <w:r>
                    <w:rPr>
                      <w:rFonts w:ascii="Arial" w:hAnsi="Arial" w:cs="Arial" w:eastAsia="Arial"/>
                      <w:sz w:val="90"/>
                      <w:szCs w:val="9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64" w:lineRule="exact"/>
        <w:ind w:left="894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9"/>
        </w:rPr>
        <w:t>/ZMIR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88" w:lineRule="exact"/>
        <w:ind w:left="624" w:right="-20"/>
        <w:jc w:val="left"/>
        <w:tabs>
          <w:tab w:pos="33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>BÜYÜKSEHIR</w:t>
      </w:r>
      <w:r>
        <w:rPr>
          <w:rFonts w:ascii="Arial" w:hAnsi="Arial" w:cs="Arial" w:eastAsia="Arial"/>
          <w:sz w:val="15"/>
          <w:szCs w:val="15"/>
          <w:color w:val="313131"/>
          <w:spacing w:val="-22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  <w:tab/>
      </w:r>
      <w:r>
        <w:rPr>
          <w:rFonts w:ascii="Arial" w:hAnsi="Arial" w:cs="Arial" w:eastAsia="Arial"/>
          <w:sz w:val="15"/>
          <w:szCs w:val="15"/>
          <w:color w:val="313131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3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4" w:lineRule="exact"/>
        <w:ind w:left="671" w:right="-20"/>
        <w:jc w:val="left"/>
        <w:tabs>
          <w:tab w:pos="44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13131"/>
          <w:spacing w:val="0"/>
          <w:w w:val="114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13131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13131"/>
          <w:spacing w:val="0"/>
          <w:w w:val="102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9.205742" w:type="dxa"/>
      </w:tblPr>
      <w:tblGrid/>
      <w:tr>
        <w:trPr>
          <w:trHeight w:val="239" w:hRule="exact"/>
        </w:trPr>
        <w:tc>
          <w:tcPr>
            <w:tcW w:w="1213" w:type="dxa"/>
            <w:tcBorders>
              <w:top w:val="nil" w:sz="6" w:space="0" w:color="auto"/>
              <w:bottom w:val="single" w:sz="5.69569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6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5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37" w:type="dxa"/>
            <w:tcBorders>
              <w:top w:val="single" w:sz="5.695696" w:space="0" w:color="4F4F4F"/>
              <w:bottom w:val="single" w:sz="5.69569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03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10.05.2017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56" w:type="dxa"/>
            <w:tcBorders>
              <w:top w:val="single" w:sz="5.695696" w:space="0" w:color="4F4F4F"/>
              <w:bottom w:val="single" w:sz="5.69569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6" w:lineRule="exact"/>
              <w:ind w:left="33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26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533" w:type="dxa"/>
            <w:tcBorders>
              <w:top w:val="nil" w:sz="6" w:space="0" w:color="auto"/>
              <w:bottom w:val="single" w:sz="5.69569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6" w:after="0" w:line="216" w:lineRule="exact"/>
              <w:ind w:left="2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9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6"/>
                <w:w w:val="109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9"/>
              </w:rPr>
              <w:t>17:57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481" w:type="dxa"/>
            <w:tcBorders>
              <w:top w:val="nil" w:sz="6" w:space="0" w:color="auto"/>
              <w:bottom w:val="single" w:sz="5.695696" w:space="0" w:color="4F4F4F"/>
              <w:left w:val="nil" w:sz="6" w:space="0" w:color="auto"/>
              <w:right w:val="single" w:sz="5.695696" w:space="0" w:color="5B5B5B"/>
            </w:tcBorders>
          </w:tcPr>
          <w:p>
            <w:pPr>
              <w:spacing w:before="20" w:after="0" w:line="211" w:lineRule="exact"/>
              <w:ind w:left="265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tfel: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6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632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5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  <w:position w:val="-1"/>
              </w:rPr>
              <w:t>99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4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  <w:position w:val="-1"/>
              </w:rPr>
              <w:t>43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1" w:hRule="exact"/>
        </w:trPr>
        <w:tc>
          <w:tcPr>
            <w:tcW w:w="1213" w:type="dxa"/>
            <w:tcBorders>
              <w:top w:val="single" w:sz="5.695696" w:space="0" w:color="4F4F4F"/>
              <w:bottom w:val="single" w:sz="5.69569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18" w:lineRule="exact"/>
              <w:ind w:left="4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1537" w:type="dxa"/>
            <w:tcBorders>
              <w:top w:val="single" w:sz="5.695696" w:space="0" w:color="4F4F4F"/>
              <w:bottom w:val="single" w:sz="5.69569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20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4"/>
              </w:rPr>
              <w:t>10.05.2017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2456" w:type="dxa"/>
            <w:tcBorders>
              <w:top w:val="single" w:sz="5.695696" w:space="0" w:color="4F4F4F"/>
              <w:bottom w:val="single" w:sz="5.69569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13" w:lineRule="exact"/>
              <w:ind w:left="332" w:right="-20"/>
              <w:jc w:val="left"/>
              <w:tabs>
                <w:tab w:pos="170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  <w:position w:val="-1"/>
              </w:rPr>
              <w:t>IKayıtNo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-1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  <w:position w:val="-1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  <w:position w:val="-1"/>
              </w:rPr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14"/>
                <w:position w:val="0"/>
              </w:rPr>
              <w:t>:2961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533" w:type="dxa"/>
            <w:tcBorders>
              <w:top w:val="single" w:sz="5.695696" w:space="0" w:color="4F4F4F"/>
              <w:bottom w:val="single" w:sz="5.69569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9" w:after="0" w:line="218" w:lineRule="exact"/>
              <w:ind w:left="2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</w:rPr>
              <w:t>!Bildirim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8"/>
              </w:rPr>
              <w:t>Alan: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3"/>
                <w:w w:val="108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8"/>
              </w:rPr>
              <w:t>A.KlLIÇ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3481" w:type="dxa"/>
            <w:tcBorders>
              <w:top w:val="single" w:sz="5.695696" w:space="0" w:color="4F4F4F"/>
              <w:bottom w:val="single" w:sz="5.695696" w:space="0" w:color="4B4B4B"/>
              <w:left w:val="nil" w:sz="6" w:space="0" w:color="auto"/>
              <w:right w:val="single" w:sz="5.695696" w:space="0" w:color="5B5B5B"/>
            </w:tcBorders>
          </w:tcPr>
          <w:p>
            <w:pPr/>
            <w:rPr/>
          </w:p>
        </w:tc>
      </w:tr>
    </w:tbl>
    <w:p>
      <w:pPr>
        <w:spacing w:before="0" w:after="0" w:line="202" w:lineRule="exact"/>
        <w:ind w:left="16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Kapalı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Cezaevi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9.205742" w:type="dxa"/>
      </w:tblPr>
      <w:tblGrid/>
      <w:tr>
        <w:trPr>
          <w:trHeight w:val="239" w:hRule="exact"/>
        </w:trPr>
        <w:tc>
          <w:tcPr>
            <w:tcW w:w="1242" w:type="dxa"/>
            <w:tcBorders>
              <w:top w:val="single" w:sz="5.695696" w:space="0" w:color="4F4F4F"/>
              <w:bottom w:val="single" w:sz="5.69569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0" w:after="0" w:line="218" w:lineRule="exact"/>
              <w:ind w:left="54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Do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3"/>
              </w:rPr>
              <w:t>Adres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429" w:type="dxa"/>
            <w:tcBorders>
              <w:top w:val="nil" w:sz="6" w:space="0" w:color="auto"/>
              <w:bottom w:val="single" w:sz="5.69569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7" w:after="0" w:line="218" w:lineRule="exact"/>
              <w:ind w:left="189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Fevzipaşa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Malı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00"/>
              </w:rPr>
              <w:t>Bergama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Kapalı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Cezaevi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-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BERGAMA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47" w:type="dxa"/>
            <w:tcBorders>
              <w:top w:val="single" w:sz="5.695696" w:space="0" w:color="4F4F4F"/>
              <w:bottom w:val="single" w:sz="5.695696" w:space="0" w:color="4F4F4F"/>
              <w:left w:val="nil" w:sz="6" w:space="0" w:color="auto"/>
              <w:right w:val="nil" w:sz="6" w:space="0" w:color="auto"/>
            </w:tcBorders>
          </w:tcPr>
          <w:p>
            <w:pPr/>
            <w:rPr/>
          </w:p>
        </w:tc>
      </w:tr>
      <w:tr>
        <w:trPr>
          <w:trHeight w:val="243" w:hRule="exact"/>
        </w:trPr>
        <w:tc>
          <w:tcPr>
            <w:tcW w:w="1242" w:type="dxa"/>
            <w:tcBorders>
              <w:top w:val="single" w:sz="5.695696" w:space="0" w:color="4F4F4F"/>
              <w:bottom w:val="single" w:sz="5.695696" w:space="0" w:color="4B4B4B"/>
              <w:left w:val="nil" w:sz="6" w:space="0" w:color="auto"/>
              <w:right w:val="nil" w:sz="6" w:space="0" w:color="auto"/>
            </w:tcBorders>
          </w:tcPr>
          <w:p>
            <w:pPr>
              <w:spacing w:before="4" w:after="0" w:line="240" w:lineRule="auto"/>
              <w:ind w:left="40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2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5429" w:type="dxa"/>
            <w:tcBorders>
              <w:top w:val="single" w:sz="5.695696" w:space="0" w:color="4F4F4F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40" w:lineRule="auto"/>
              <w:ind w:left="174" w:right="-20"/>
              <w:jc w:val="left"/>
              <w:tabs>
                <w:tab w:pos="3820" w:val="left"/>
              </w:tabs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15"/>
              </w:rPr>
              <w:t>:Bina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494949"/>
                <w:spacing w:val="0"/>
                <w:w w:val="115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Yangım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-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4547" w:type="dxa"/>
            <w:tcBorders>
              <w:top w:val="single" w:sz="5.695696" w:space="0" w:color="4F4F4F"/>
              <w:bottom w:val="single" w:sz="5.695696" w:space="0" w:color="4F4F4F"/>
              <w:left w:val="nil" w:sz="6" w:space="0" w:color="auto"/>
              <w:right w:val="nil" w:sz="6" w:space="0" w:color="auto"/>
            </w:tcBorders>
          </w:tcPr>
          <w:p>
            <w:pPr>
              <w:spacing w:before="13" w:after="0" w:line="217" w:lineRule="exact"/>
              <w:ind w:left="1158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1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7"/>
              </w:rPr>
              <w:t>Sebebi: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25"/>
                <w:w w:val="10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313131"/>
                <w:spacing w:val="0"/>
                <w:w w:val="107"/>
              </w:rPr>
              <w:t>Kundaklama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251" w:lineRule="exact"/>
        <w:ind w:left="149" w:right="-20"/>
        <w:jc w:val="left"/>
        <w:tabs>
          <w:tab w:pos="350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26"/>
          <w:position w:val="3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5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91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3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3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3"/>
        </w:rPr>
        <w:t>Cezaevi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30" w:lineRule="exact"/>
        <w:ind w:left="3475" w:right="4645"/>
        <w:jc w:val="center"/>
        <w:tabs>
          <w:tab w:pos="62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6.855499pt;margin-top:2.169819pt;width:35.074385pt;height:21pt;mso-position-horizontal-relative:page;mso-position-vertical-relative:paragraph;z-index:-15555" type="#_x0000_t202" filled="f" stroked="f">
            <v:textbox inset="0,0,0,0">
              <w:txbxContent>
                <w:p>
                  <w:pPr>
                    <w:spacing w:before="0" w:after="0" w:line="420" w:lineRule="exact"/>
                    <w:ind w:right="-103"/>
                    <w:jc w:val="left"/>
                    <w:tabs>
                      <w:tab w:pos="660" w:val="left"/>
                    </w:tabs>
                    <w:rPr>
                      <w:rFonts w:ascii="Arial" w:hAnsi="Arial" w:cs="Arial" w:eastAsia="Arial"/>
                      <w:sz w:val="42"/>
                      <w:szCs w:val="42"/>
                    </w:rPr>
                  </w:pPr>
                  <w:rPr/>
                  <w:r>
                    <w:rPr>
                      <w:rFonts w:ascii="Arial" w:hAnsi="Arial" w:cs="Arial" w:eastAsia="Arial"/>
                      <w:sz w:val="42"/>
                      <w:szCs w:val="42"/>
                      <w:color w:val="313131"/>
                      <w:spacing w:val="3"/>
                      <w:w w:val="52"/>
                    </w:rPr>
                    <w:t>,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ACAEAE"/>
                      <w:spacing w:val="0"/>
                      <w:w w:val="490"/>
                    </w:rPr>
                    <w:t>-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ACAEAE"/>
                      <w:spacing w:val="0"/>
                      <w:w w:val="100"/>
                    </w:rPr>
                    <w:tab/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ACAEAE"/>
                      <w:spacing w:val="0"/>
                      <w:w w:val="100"/>
                    </w:rPr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595B5D"/>
                      <w:spacing w:val="-142"/>
                      <w:w w:val="34"/>
                    </w:rPr>
                    <w:t>J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7C8082"/>
                      <w:spacing w:val="-98"/>
                      <w:w w:val="295"/>
                    </w:rPr>
                    <w:t>l</w:t>
                  </w:r>
                  <w:r>
                    <w:rPr>
                      <w:rFonts w:ascii="Arial" w:hAnsi="Arial" w:cs="Arial" w:eastAsia="Arial"/>
                      <w:sz w:val="42"/>
                      <w:szCs w:val="42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Betoııarme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>Ahşap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2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0" w:lineRule="exact"/>
        <w:ind w:left="3837" w:right="-20"/>
        <w:jc w:val="left"/>
        <w:tabs>
          <w:tab w:pos="4320" w:val="left"/>
          <w:tab w:pos="4900" w:val="left"/>
          <w:tab w:pos="5420" w:val="left"/>
          <w:tab w:pos="6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  <w:position w:val="1"/>
        </w:rPr>
        <w:t>X</w:t>
      </w:r>
      <w:r>
        <w:rPr>
          <w:rFonts w:ascii="Arial" w:hAnsi="Arial" w:cs="Arial" w:eastAsia="Arial"/>
          <w:sz w:val="23"/>
          <w:szCs w:val="23"/>
          <w:color w:val="313131"/>
          <w:spacing w:val="-55"/>
          <w:w w:val="100"/>
          <w:position w:val="1"/>
        </w:rPr>
        <w:t> </w:t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3"/>
          <w:szCs w:val="23"/>
          <w:color w:val="313131"/>
          <w:spacing w:val="0"/>
          <w:w w:val="100"/>
          <w:position w:val="1"/>
        </w:rPr>
      </w:r>
      <w:r>
        <w:rPr>
          <w:rFonts w:ascii="Arial" w:hAnsi="Arial" w:cs="Arial" w:eastAsia="Arial"/>
          <w:sz w:val="36"/>
          <w:szCs w:val="36"/>
          <w:color w:val="1D1D1D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36"/>
          <w:szCs w:val="36"/>
          <w:color w:val="1D1D1D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6"/>
          <w:szCs w:val="36"/>
          <w:color w:val="1D1D1D"/>
          <w:spacing w:val="0"/>
          <w:w w:val="100"/>
          <w:position w:val="1"/>
        </w:rPr>
      </w:r>
      <w:r>
        <w:rPr>
          <w:rFonts w:ascii="Arial" w:hAnsi="Arial" w:cs="Arial" w:eastAsia="Arial"/>
          <w:sz w:val="33"/>
          <w:szCs w:val="33"/>
          <w:color w:val="313131"/>
          <w:spacing w:val="0"/>
          <w:w w:val="51"/>
          <w:b/>
          <w:bCs/>
          <w:position w:val="1"/>
        </w:rPr>
        <w:t>ı</w:t>
      </w:r>
      <w:r>
        <w:rPr>
          <w:rFonts w:ascii="Arial" w:hAnsi="Arial" w:cs="Arial" w:eastAsia="Arial"/>
          <w:sz w:val="33"/>
          <w:szCs w:val="33"/>
          <w:color w:val="313131"/>
          <w:spacing w:val="0"/>
          <w:w w:val="100"/>
          <w:b/>
          <w:bCs/>
          <w:position w:val="1"/>
        </w:rPr>
        <w:tab/>
      </w:r>
      <w:r>
        <w:rPr>
          <w:rFonts w:ascii="Arial" w:hAnsi="Arial" w:cs="Arial" w:eastAsia="Arial"/>
          <w:sz w:val="33"/>
          <w:szCs w:val="33"/>
          <w:color w:val="313131"/>
          <w:spacing w:val="0"/>
          <w:w w:val="100"/>
          <w:b/>
          <w:bCs/>
          <w:position w:val="1"/>
        </w:rPr>
      </w:r>
      <w:r>
        <w:rPr>
          <w:rFonts w:ascii="Arial" w:hAnsi="Arial" w:cs="Arial" w:eastAsia="Arial"/>
          <w:sz w:val="36"/>
          <w:szCs w:val="36"/>
          <w:color w:val="7C8082"/>
          <w:spacing w:val="0"/>
          <w:w w:val="51"/>
          <w:position w:val="1"/>
        </w:rPr>
        <w:t>ı</w:t>
      </w:r>
      <w:r>
        <w:rPr>
          <w:rFonts w:ascii="Arial" w:hAnsi="Arial" w:cs="Arial" w:eastAsia="Arial"/>
          <w:sz w:val="36"/>
          <w:szCs w:val="36"/>
          <w:color w:val="7C8082"/>
          <w:spacing w:val="-43"/>
          <w:w w:val="51"/>
          <w:position w:val="1"/>
        </w:rPr>
        <w:t> </w:t>
      </w:r>
      <w:r>
        <w:rPr>
          <w:rFonts w:ascii="Arial" w:hAnsi="Arial" w:cs="Arial" w:eastAsia="Arial"/>
          <w:sz w:val="36"/>
          <w:szCs w:val="36"/>
          <w:color w:val="7C8082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6"/>
          <w:szCs w:val="36"/>
          <w:color w:val="7C8082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!Yangını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  <w:position w:val="3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"/>
          <w:w w:val="115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18:05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7" w:after="0" w:line="240" w:lineRule="auto"/>
        <w:ind w:left="159" w:right="-20"/>
        <w:jc w:val="left"/>
        <w:tabs>
          <w:tab w:pos="2180" w:val="left"/>
          <w:tab w:pos="5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Adalet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Bakanlığı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95B5D"/>
          <w:spacing w:val="0"/>
          <w:w w:val="9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B5D"/>
          <w:spacing w:val="-4"/>
          <w:w w:val="92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2"/>
          <w:position w:val="0"/>
        </w:rPr>
        <w:t>iracı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9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Bergama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Kapalı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Cezaevi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9" w:after="0" w:line="240" w:lineRule="auto"/>
        <w:ind w:left="21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DUMAN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81" w:right="-20"/>
        <w:jc w:val="left"/>
        <w:tabs>
          <w:tab w:pos="472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17:58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18:02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49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  <w:position w:val="0"/>
        </w:rPr>
        <w:t>373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left="163" w:right="-20"/>
        <w:jc w:val="left"/>
        <w:tabs>
          <w:tab w:pos="3360" w:val="left"/>
          <w:tab w:pos="4740" w:val="left"/>
          <w:tab w:pos="7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924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1"/>
          <w:position w:val="-1"/>
        </w:rPr>
        <w:t>:Gelmedi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0" w:after="0" w:line="267" w:lineRule="auto"/>
        <w:ind w:left="4778" w:right="3650" w:firstLine="-30"/>
        <w:jc w:val="left"/>
        <w:tabs>
          <w:tab w:pos="7170" w:val="left"/>
          <w:tab w:pos="72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2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18:10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2"/>
        </w:rPr>
        <w:t>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18:02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3" w:lineRule="exact"/>
        <w:ind w:left="2195" w:right="-20"/>
        <w:jc w:val="left"/>
        <w:tabs>
          <w:tab w:pos="4740" w:val="left"/>
          <w:tab w:pos="7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1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02"/>
          <w:position w:val="-1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66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Gelmedi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56" w:lineRule="exact"/>
        <w:ind w:left="149" w:right="-20"/>
        <w:jc w:val="left"/>
        <w:tabs>
          <w:tab w:pos="660" w:val="left"/>
          <w:tab w:pos="4780" w:val="left"/>
          <w:tab w:pos="7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5"/>
          <w:szCs w:val="25"/>
          <w:color w:val="313131"/>
          <w:spacing w:val="12"/>
          <w:w w:val="80"/>
          <w:position w:val="1"/>
        </w:rPr>
        <w:t>X</w:t>
      </w:r>
      <w:r>
        <w:rPr>
          <w:rFonts w:ascii="Arial" w:hAnsi="Arial" w:cs="Arial" w:eastAsia="Arial"/>
          <w:sz w:val="18"/>
          <w:szCs w:val="18"/>
          <w:color w:val="494949"/>
          <w:spacing w:val="0"/>
          <w:w w:val="52"/>
          <w:position w:val="1"/>
        </w:rPr>
        <w:t>ı.</w:t>
      </w:r>
      <w:r>
        <w:rPr>
          <w:rFonts w:ascii="Arial" w:hAnsi="Arial" w:cs="Arial" w:eastAsia="Arial"/>
          <w:sz w:val="18"/>
          <w:szCs w:val="18"/>
          <w:color w:val="494949"/>
          <w:spacing w:val="-2"/>
          <w:w w:val="52"/>
          <w:position w:val="1"/>
        </w:rPr>
        <w:t>:</w:t>
      </w:r>
      <w:r>
        <w:rPr>
          <w:rFonts w:ascii="Arial" w:hAnsi="Arial" w:cs="Arial" w:eastAsia="Arial"/>
          <w:sz w:val="18"/>
          <w:szCs w:val="18"/>
          <w:color w:val="9C9C9C"/>
          <w:spacing w:val="0"/>
          <w:w w:val="105"/>
          <w:position w:val="1"/>
        </w:rPr>
        <w:t>·</w:t>
      </w:r>
      <w:r>
        <w:rPr>
          <w:rFonts w:ascii="Arial" w:hAnsi="Arial" w:cs="Arial" w:eastAsia="Arial"/>
          <w:sz w:val="18"/>
          <w:szCs w:val="18"/>
          <w:color w:val="9C9C9C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9C9C9C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ncı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56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6"/>
          <w:w w:val="156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auto"/>
        <w:ind w:left="21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21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ardıma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left="219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Adı-Soyad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595B5D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1" w:lineRule="auto"/>
        <w:ind w:left="163" w:right="3150" w:firstLine="-14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varıldığında;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görevlile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3" w:after="0" w:line="178" w:lineRule="exact"/>
        <w:ind w:left="4745" w:right="388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4"/>
          <w:position w:val="-4"/>
        </w:rPr>
        <w:t>öndürmede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7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8" w:lineRule="exact"/>
        <w:ind w:left="205" w:right="-20"/>
        <w:jc w:val="left"/>
        <w:tabs>
          <w:tab w:pos="5320" w:val="left"/>
          <w:tab w:pos="6640" w:val="left"/>
          <w:tab w:pos="7000" w:val="left"/>
          <w:tab w:pos="8200" w:val="left"/>
          <w:tab w:pos="9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7"/>
          <w:position w:val="-1"/>
        </w:rPr>
        <w:t>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17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56"/>
          <w:position w:val="-4"/>
        </w:rPr>
        <w:t>ı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56"/>
          <w:position w:val="-4"/>
        </w:rPr>
        <w:t>ı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2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0" w:lineRule="exact"/>
        <w:ind w:left="5223" w:right="-20"/>
        <w:jc w:val="left"/>
        <w:tabs>
          <w:tab w:pos="6640" w:val="left"/>
          <w:tab w:pos="8200" w:val="left"/>
          <w:tab w:pos="9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70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70"/>
          <w:position w:val="0"/>
        </w:rPr>
        <w:t> </w:t>
      </w:r>
      <w:r>
        <w:rPr>
          <w:rFonts w:ascii="Arial" w:hAnsi="Arial" w:cs="Arial" w:eastAsia="Arial"/>
          <w:sz w:val="38"/>
          <w:szCs w:val="38"/>
          <w:color w:val="313131"/>
          <w:spacing w:val="48"/>
          <w:w w:val="7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7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56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38"/>
          <w:szCs w:val="38"/>
          <w:color w:val="313131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  <w:position w:val="4"/>
        </w:rPr>
        <w:t>Kullanılınadı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149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0"/>
        </w:rPr>
        <w:t>Bergama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Kapalı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Cezaevi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kişili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odala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bölüm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duvarları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islenme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ısianma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görmüştür.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6" w:after="0" w:line="240" w:lineRule="auto"/>
        <w:ind w:left="163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Tahmjni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5,000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TL'di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5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95B5D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67" w:lineRule="auto"/>
        <w:ind w:left="2195" w:right="91" w:firstLine="-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Not: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Mahsu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Uğur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ORUÇLAR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isimli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mahkum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kurtarılara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infaz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koruma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memurlarına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Bergama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Kapalı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Cezaevi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kişili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odala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bölilmiin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95B5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5" w:lineRule="exact"/>
        <w:ind w:left="149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13"/>
        </w:rPr>
        <w:t>.Koğuşta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35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inceleme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araştırmada;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ismi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öğrenilemeye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malıkurnu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"/>
          <w:w w:val="102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95B5D"/>
          <w:spacing w:val="0"/>
          <w:w w:val="11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uşunda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left="218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yatağı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çıkmı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olabileceği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40" w:lineRule="auto"/>
        <w:ind w:left="206" w:right="-20"/>
        <w:jc w:val="left"/>
        <w:tabs>
          <w:tab w:pos="2180" w:val="left"/>
          <w:tab w:pos="68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9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1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5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irkcti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1D1D1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91"/>
        </w:rPr>
        <w:t>IBedel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7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95B5D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11" w:lineRule="exact"/>
        <w:ind w:left="204" w:right="-20"/>
        <w:jc w:val="left"/>
        <w:tabs>
          <w:tab w:pos="22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4"/>
          <w:position w:val="-1"/>
        </w:rPr>
        <w:t>ra_çGereç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Drage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marka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Hava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Tenefü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Cihazını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Sırtlı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95B5D"/>
          <w:spacing w:val="9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66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7"/>
          <w:position w:val="-1"/>
        </w:rPr>
        <w:t>Kın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10"/>
          <w:w w:val="108"/>
          <w:position w:val="-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-1"/>
        </w:rPr>
        <w:t>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36" w:lineRule="exact"/>
        <w:ind w:left="149" w:right="-20"/>
        <w:jc w:val="left"/>
        <w:tabs>
          <w:tab w:pos="22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313131"/>
          <w:w w:val="51"/>
          <w:position w:val="-2"/>
        </w:rPr>
        <w:t>l</w:t>
      </w:r>
      <w:r>
        <w:rPr>
          <w:rFonts w:ascii="Times New Roman" w:hAnsi="Times New Roman" w:cs="Times New Roman" w:eastAsia="Times New Roman"/>
          <w:sz w:val="27"/>
          <w:szCs w:val="27"/>
          <w:color w:val="313131"/>
          <w:spacing w:val="7"/>
          <w:w w:val="51"/>
          <w:position w:val="-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2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4"/>
          <w:position w:val="-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1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24"/>
          <w:position w:val="-2"/>
        </w:rPr>
        <w:t>ezaevi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1"/>
          <w:w w:val="124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yetkililerine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5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jandarma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ekiplerine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2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-2"/>
        </w:rPr>
        <w:t>edildi.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3" w:lineRule="exact"/>
        <w:ind w:left="14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0"/>
          <w:w w:val="73"/>
          <w:i/>
        </w:rPr>
        <w:t>T,.-•;m</w:t>
      </w:r>
      <w:r>
        <w:rPr>
          <w:rFonts w:ascii="Times New Roman" w:hAnsi="Times New Roman" w:cs="Times New Roman" w:eastAsia="Times New Roman"/>
          <w:sz w:val="28"/>
          <w:szCs w:val="28"/>
          <w:color w:val="313131"/>
          <w:spacing w:val="-5"/>
          <w:w w:val="73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65" w:lineRule="exact"/>
        <w:ind w:left="168" w:right="-20"/>
        <w:jc w:val="left"/>
        <w:tabs>
          <w:tab w:pos="218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94949"/>
          <w:w w:val="75"/>
          <w:position w:val="2"/>
        </w:rPr>
        <w:t>!:</w:t>
      </w:r>
      <w:r>
        <w:rPr>
          <w:rFonts w:ascii="Arial" w:hAnsi="Arial" w:cs="Arial" w:eastAsia="Arial"/>
          <w:sz w:val="19"/>
          <w:szCs w:val="19"/>
          <w:color w:val="494949"/>
          <w:spacing w:val="-7"/>
          <w:w w:val="75"/>
          <w:position w:val="2"/>
        </w:rPr>
        <w:t>.</w:t>
      </w:r>
      <w:r>
        <w:rPr>
          <w:rFonts w:ascii="Arial" w:hAnsi="Arial" w:cs="Arial" w:eastAsia="Arial"/>
          <w:sz w:val="19"/>
          <w:szCs w:val="19"/>
          <w:color w:val="313131"/>
          <w:spacing w:val="-7"/>
          <w:w w:val="99"/>
          <w:position w:val="2"/>
        </w:rPr>
        <w:t>.</w:t>
      </w:r>
      <w:r>
        <w:rPr>
          <w:rFonts w:ascii="Arial" w:hAnsi="Arial" w:cs="Arial" w:eastAsia="Arial"/>
          <w:sz w:val="19"/>
          <w:szCs w:val="19"/>
          <w:color w:val="ACAEAE"/>
          <w:spacing w:val="0"/>
          <w:w w:val="71"/>
          <w:position w:val="2"/>
        </w:rPr>
        <w:t>•</w:t>
      </w:r>
      <w:r>
        <w:rPr>
          <w:rFonts w:ascii="Arial" w:hAnsi="Arial" w:cs="Arial" w:eastAsia="Arial"/>
          <w:sz w:val="19"/>
          <w:szCs w:val="19"/>
          <w:color w:val="ACAEAE"/>
          <w:spacing w:val="0"/>
          <w:w w:val="100"/>
          <w:position w:val="2"/>
        </w:rPr>
        <w:t> </w:t>
      </w:r>
      <w:r>
        <w:rPr>
          <w:rFonts w:ascii="Arial" w:hAnsi="Arial" w:cs="Arial" w:eastAsia="Arial"/>
          <w:sz w:val="19"/>
          <w:szCs w:val="19"/>
          <w:color w:val="ACAEAE"/>
          <w:spacing w:val="-23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_,n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  <w:t>Döntısü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2"/>
        </w:rPr>
      </w:r>
      <w:r>
        <w:rPr>
          <w:rFonts w:ascii="Arial" w:hAnsi="Arial" w:cs="Arial" w:eastAsia="Arial"/>
          <w:sz w:val="27"/>
          <w:szCs w:val="27"/>
          <w:color w:val="494949"/>
          <w:spacing w:val="0"/>
          <w:w w:val="85"/>
          <w:position w:val="0"/>
        </w:rPr>
        <w:t>I</w:t>
      </w:r>
      <w:r>
        <w:rPr>
          <w:rFonts w:ascii="Arial" w:hAnsi="Arial" w:cs="Arial" w:eastAsia="Arial"/>
          <w:sz w:val="27"/>
          <w:szCs w:val="27"/>
          <w:color w:val="494949"/>
          <w:spacing w:val="-13"/>
          <w:w w:val="8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3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3"/>
          <w:w w:val="104"/>
          <w:position w:val="0"/>
        </w:rPr>
        <w:t>r</w:t>
      </w:r>
      <w:r>
        <w:rPr>
          <w:rFonts w:ascii="Arial" w:hAnsi="Arial" w:cs="Arial" w:eastAsia="Arial"/>
          <w:sz w:val="20"/>
          <w:szCs w:val="20"/>
          <w:color w:val="494949"/>
          <w:spacing w:val="-13"/>
          <w:w w:val="162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87"/>
          <w:position w:val="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37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25"/>
          <w:w w:val="13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10.05.2017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0"/>
          <w:w w:val="100"/>
          <w:position w:val="1"/>
        </w:rPr>
        <w:t>!Saati:</w:t>
      </w:r>
      <w:r>
        <w:rPr>
          <w:rFonts w:ascii="Times New Roman" w:hAnsi="Times New Roman" w:cs="Times New Roman" w:eastAsia="Times New Roman"/>
          <w:sz w:val="19"/>
          <w:szCs w:val="19"/>
          <w:color w:val="494949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1"/>
        </w:rPr>
        <w:t>18:41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4" w:lineRule="exact"/>
        <w:ind w:left="249" w:right="-20"/>
        <w:jc w:val="left"/>
        <w:tabs>
          <w:tab w:pos="1060" w:val="left"/>
          <w:tab w:pos="1560" w:val="left"/>
          <w:tab w:pos="8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2"/>
          <w:position w:val="-1"/>
        </w:rPr>
        <w:t>iDE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32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6"/>
          <w:w w:val="13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BERGAM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0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98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pgSz w:w="11920" w:h="16840"/>
          <w:pgMar w:top="620" w:bottom="280" w:left="240" w:right="200"/>
        </w:sectPr>
      </w:pPr>
      <w:rPr/>
    </w:p>
    <w:p>
      <w:pPr>
        <w:spacing w:before="35" w:after="0" w:line="240" w:lineRule="auto"/>
        <w:ind w:left="2337" w:right="-73"/>
        <w:jc w:val="left"/>
        <w:tabs>
          <w:tab w:pos="48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333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335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27"/>
          <w:szCs w:val="27"/>
          <w:color w:val="313131"/>
          <w:spacing w:val="0"/>
          <w:w w:val="47"/>
          <w:b/>
          <w:bCs/>
          <w:position w:val="-1"/>
        </w:rPr>
        <w:t>O</w:t>
      </w:r>
      <w:r>
        <w:rPr>
          <w:rFonts w:ascii="Arial" w:hAnsi="Arial" w:cs="Arial" w:eastAsia="Arial"/>
          <w:sz w:val="27"/>
          <w:szCs w:val="27"/>
          <w:color w:val="313131"/>
          <w:spacing w:val="26"/>
          <w:w w:val="47"/>
          <w:b/>
          <w:bCs/>
          <w:position w:val="-1"/>
        </w:rPr>
        <w:t> </w:t>
      </w:r>
      <w:r>
        <w:rPr>
          <w:rFonts w:ascii="Arial" w:hAnsi="Arial" w:cs="Arial" w:eastAsia="Arial"/>
          <w:sz w:val="27"/>
          <w:szCs w:val="27"/>
          <w:color w:val="313131"/>
          <w:spacing w:val="7"/>
          <w:w w:val="71"/>
          <w:b/>
          <w:bCs/>
          <w:position w:val="-1"/>
        </w:rPr>
        <w:t>8</w:t>
      </w:r>
      <w:r>
        <w:rPr>
          <w:rFonts w:ascii="Times New Roman" w:hAnsi="Times New Roman" w:cs="Times New Roman" w:eastAsia="Times New Roman"/>
          <w:sz w:val="30"/>
          <w:szCs w:val="30"/>
          <w:color w:val="494949"/>
          <w:spacing w:val="0"/>
          <w:w w:val="55"/>
          <w:position w:val="-1"/>
        </w:rPr>
        <w:t>;Haıiraııalli7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  <w:cols w:num="2" w:equalWidth="0">
            <w:col w:w="6332" w:space="2328"/>
            <w:col w:w="2820"/>
          </w:cols>
        </w:sectPr>
      </w:pPr>
      <w:rPr/>
    </w:p>
    <w:p>
      <w:pPr>
        <w:spacing w:before="0" w:after="0" w:line="249" w:lineRule="exact"/>
        <w:ind w:left="2219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595B5D"/>
          <w:spacing w:val="-11"/>
          <w:w w:val="100"/>
          <w:b/>
          <w:bCs/>
          <w:position w:val="-4"/>
        </w:rPr>
        <w:t>N</w:t>
      </w:r>
      <w:r>
        <w:rPr>
          <w:rFonts w:ascii="Times New Roman" w:hAnsi="Times New Roman" w:cs="Times New Roman" w:eastAsia="Times New Roman"/>
          <w:sz w:val="27"/>
          <w:szCs w:val="27"/>
          <w:color w:val="7C8082"/>
          <w:spacing w:val="0"/>
          <w:w w:val="100"/>
          <w:b/>
          <w:bCs/>
          <w:position w:val="-4"/>
        </w:rPr>
        <w:t>ure</w:t>
      </w:r>
      <w:r>
        <w:rPr>
          <w:rFonts w:ascii="Times New Roman" w:hAnsi="Times New Roman" w:cs="Times New Roman" w:eastAsia="Times New Roman"/>
          <w:sz w:val="27"/>
          <w:szCs w:val="27"/>
          <w:color w:val="7C8082"/>
          <w:spacing w:val="63"/>
          <w:w w:val="100"/>
          <w:b/>
          <w:bCs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697075"/>
          <w:spacing w:val="-42"/>
          <w:w w:val="92"/>
          <w:b/>
          <w:bCs/>
          <w:position w:val="-4"/>
        </w:rPr>
        <w:t>t</w:t>
      </w:r>
      <w:r>
        <w:rPr>
          <w:rFonts w:ascii="Times New Roman" w:hAnsi="Times New Roman" w:cs="Times New Roman" w:eastAsia="Times New Roman"/>
          <w:sz w:val="30"/>
          <w:szCs w:val="30"/>
          <w:color w:val="697075"/>
          <w:spacing w:val="-128"/>
          <w:w w:val="53"/>
          <w:b/>
          <w:bCs/>
          <w:position w:val="-4"/>
        </w:rPr>
        <w:t>A</w:t>
      </w:r>
      <w:r>
        <w:rPr>
          <w:rFonts w:ascii="Times New Roman" w:hAnsi="Times New Roman" w:cs="Times New Roman" w:eastAsia="Times New Roman"/>
          <w:sz w:val="30"/>
          <w:szCs w:val="30"/>
          <w:color w:val="697075"/>
          <w:spacing w:val="-1"/>
          <w:w w:val="91"/>
          <w:b/>
          <w:bCs/>
          <w:position w:val="-4"/>
        </w:rPr>
        <w:t>i</w:t>
      </w:r>
      <w:r>
        <w:rPr>
          <w:rFonts w:ascii="Times New Roman" w:hAnsi="Times New Roman" w:cs="Times New Roman" w:eastAsia="Times New Roman"/>
          <w:sz w:val="30"/>
          <w:szCs w:val="30"/>
          <w:color w:val="697075"/>
          <w:spacing w:val="0"/>
          <w:w w:val="52"/>
          <w:b/>
          <w:bCs/>
          <w:position w:val="-4"/>
        </w:rPr>
        <w:t>...i\1'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220" w:lineRule="exact"/>
        <w:ind w:left="235" w:right="-20"/>
        <w:jc w:val="left"/>
        <w:tabs>
          <w:tab w:pos="2380" w:val="left"/>
          <w:tab w:pos="3820" w:val="left"/>
          <w:tab w:pos="8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89.856461pt;margin-top:3.814969pt;width:30.80427pt;height:21.5pt;mso-position-horizontal-relative:page;mso-position-vertical-relative:paragraph;z-index:-15553" type="#_x0000_t202" filled="f" stroked="f">
            <v:textbox inset="0,0,0,0">
              <w:txbxContent>
                <w:p>
                  <w:pPr>
                    <w:spacing w:before="0" w:after="0" w:line="430" w:lineRule="exact"/>
                    <w:ind w:right="-104"/>
                    <w:jc w:val="left"/>
                    <w:rPr>
                      <w:rFonts w:ascii="Times New Roman" w:hAnsi="Times New Roman" w:cs="Times New Roman" w:eastAsia="Times New Roman"/>
                      <w:sz w:val="43"/>
                      <w:szCs w:val="4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494B6B"/>
                      <w:spacing w:val="-38"/>
                      <w:w w:val="86"/>
                    </w:rPr>
                    <w:t>y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697075"/>
                      <w:spacing w:val="0"/>
                      <w:w w:val="37"/>
                    </w:rPr>
                    <w:t>P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697075"/>
                      <w:spacing w:val="11"/>
                      <w:w w:val="3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595B5D"/>
                      <w:spacing w:val="0"/>
                      <w:w w:val="43"/>
                    </w:rPr>
                    <w:t>rrml</w:t>
                  </w:r>
                  <w:r>
                    <w:rPr>
                      <w:rFonts w:ascii="Times New Roman" w:hAnsi="Times New Roman" w:cs="Times New Roman" w:eastAsia="Times New Roman"/>
                      <w:sz w:val="43"/>
                      <w:szCs w:val="4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>tfaiyeci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3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-6"/>
        </w:rPr>
      </w:r>
      <w:r>
        <w:rPr>
          <w:rFonts w:ascii="Arial" w:hAnsi="Arial" w:cs="Arial" w:eastAsia="Arial"/>
          <w:sz w:val="18"/>
          <w:szCs w:val="18"/>
          <w:color w:val="313131"/>
          <w:spacing w:val="0"/>
          <w:w w:val="117"/>
          <w:i/>
          <w:position w:val="2"/>
        </w:rPr>
        <w:t>"f</w:t>
      </w:r>
      <w:r>
        <w:rPr>
          <w:rFonts w:ascii="Arial" w:hAnsi="Arial" w:cs="Arial" w:eastAsia="Arial"/>
          <w:sz w:val="18"/>
          <w:szCs w:val="18"/>
          <w:color w:val="313131"/>
          <w:spacing w:val="-1"/>
          <w:w w:val="118"/>
          <w:i/>
          <w:position w:val="2"/>
        </w:rPr>
        <w:t>n</w:t>
      </w:r>
      <w:r>
        <w:rPr>
          <w:rFonts w:ascii="Arial" w:hAnsi="Arial" w:cs="Arial" w:eastAsia="Arial"/>
          <w:sz w:val="18"/>
          <w:szCs w:val="18"/>
          <w:color w:val="7C8082"/>
          <w:spacing w:val="0"/>
          <w:w w:val="210"/>
          <w:position w:val="2"/>
        </w:rPr>
        <w:t>i</w:t>
      </w:r>
      <w:r>
        <w:rPr>
          <w:rFonts w:ascii="Arial" w:hAnsi="Arial" w:cs="Arial" w:eastAsia="Arial"/>
          <w:sz w:val="18"/>
          <w:szCs w:val="18"/>
          <w:color w:val="7C8082"/>
          <w:spacing w:val="13"/>
          <w:w w:val="100"/>
          <w:position w:val="2"/>
        </w:rPr>
        <w:t> </w:t>
      </w:r>
      <w:r>
        <w:rPr>
          <w:rFonts w:ascii="Arial" w:hAnsi="Arial" w:cs="Arial" w:eastAsia="Arial"/>
          <w:sz w:val="21"/>
          <w:szCs w:val="21"/>
          <w:color w:val="7C8082"/>
          <w:spacing w:val="-9"/>
          <w:w w:val="100"/>
          <w:position w:val="2"/>
        </w:rPr>
        <w:t>e</w:t>
      </w:r>
      <w:r>
        <w:rPr>
          <w:rFonts w:ascii="Arial" w:hAnsi="Arial" w:cs="Arial" w:eastAsia="Arial"/>
          <w:sz w:val="21"/>
          <w:szCs w:val="21"/>
          <w:color w:val="595B5D"/>
          <w:spacing w:val="0"/>
          <w:w w:val="100"/>
          <w:position w:val="2"/>
        </w:rPr>
        <w:t>'</w:t>
      </w:r>
      <w:r>
        <w:rPr>
          <w:rFonts w:ascii="Arial" w:hAnsi="Arial" w:cs="Arial" w:eastAsia="Arial"/>
          <w:sz w:val="21"/>
          <w:szCs w:val="21"/>
          <w:color w:val="595B5D"/>
          <w:spacing w:val="23"/>
          <w:w w:val="100"/>
          <w:position w:val="2"/>
        </w:rPr>
        <w:t> </w:t>
      </w:r>
      <w:r>
        <w:rPr>
          <w:rFonts w:ascii="Arial" w:hAnsi="Arial" w:cs="Arial" w:eastAsia="Arial"/>
          <w:sz w:val="12"/>
          <w:szCs w:val="12"/>
          <w:color w:val="595B5D"/>
          <w:spacing w:val="0"/>
          <w:w w:val="100"/>
          <w:position w:val="2"/>
        </w:rPr>
        <w:t>L</w:t>
      </w:r>
      <w:r>
        <w:rPr>
          <w:rFonts w:ascii="Arial" w:hAnsi="Arial" w:cs="Arial" w:eastAsia="Arial"/>
          <w:sz w:val="12"/>
          <w:szCs w:val="12"/>
          <w:color w:val="595B5D"/>
          <w:spacing w:val="0"/>
          <w:w w:val="100"/>
          <w:position w:val="2"/>
        </w:rPr>
        <w:t>  </w:t>
      </w:r>
      <w:r>
        <w:rPr>
          <w:rFonts w:ascii="Arial" w:hAnsi="Arial" w:cs="Arial" w:eastAsia="Arial"/>
          <w:sz w:val="12"/>
          <w:szCs w:val="12"/>
          <w:color w:val="595B5D"/>
          <w:spacing w:val="1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1"/>
          <w:szCs w:val="11"/>
          <w:color w:val="595B5D"/>
          <w:spacing w:val="0"/>
          <w:w w:val="99"/>
          <w:i/>
          <w:position w:val="2"/>
        </w:rPr>
        <w:t>f?</w:t>
      </w:r>
      <w:r>
        <w:rPr>
          <w:rFonts w:ascii="Times New Roman" w:hAnsi="Times New Roman" w:cs="Times New Roman" w:eastAsia="Times New Roman"/>
          <w:sz w:val="11"/>
          <w:szCs w:val="11"/>
          <w:color w:val="595B5D"/>
          <w:spacing w:val="-6"/>
          <w:w w:val="100"/>
          <w:i/>
          <w:position w:val="2"/>
        </w:rPr>
        <w:t>.</w:t>
      </w:r>
      <w:r>
        <w:rPr>
          <w:rFonts w:ascii="Times New Roman" w:hAnsi="Times New Roman" w:cs="Times New Roman" w:eastAsia="Times New Roman"/>
          <w:sz w:val="11"/>
          <w:szCs w:val="11"/>
          <w:color w:val="697075"/>
          <w:spacing w:val="6"/>
          <w:w w:val="177"/>
          <w:i/>
          <w:position w:val="2"/>
        </w:rPr>
        <w:t>p</w:t>
      </w:r>
      <w:r>
        <w:rPr>
          <w:rFonts w:ascii="Times New Roman" w:hAnsi="Times New Roman" w:cs="Times New Roman" w:eastAsia="Times New Roman"/>
          <w:sz w:val="11"/>
          <w:szCs w:val="11"/>
          <w:color w:val="494949"/>
          <w:spacing w:val="0"/>
          <w:w w:val="94"/>
          <w:i/>
          <w:position w:val="2"/>
        </w:rPr>
        <w:t>-..</w:t>
      </w:r>
      <w:r>
        <w:rPr>
          <w:rFonts w:ascii="Times New Roman" w:hAnsi="Times New Roman" w:cs="Times New Roman" w:eastAsia="Times New Roman"/>
          <w:sz w:val="11"/>
          <w:szCs w:val="11"/>
          <w:color w:val="494949"/>
          <w:spacing w:val="0"/>
          <w:w w:val="100"/>
          <w:i/>
          <w:position w:val="2"/>
        </w:rPr>
        <w:tab/>
      </w:r>
      <w:r>
        <w:rPr>
          <w:rFonts w:ascii="Times New Roman" w:hAnsi="Times New Roman" w:cs="Times New Roman" w:eastAsia="Times New Roman"/>
          <w:sz w:val="11"/>
          <w:szCs w:val="11"/>
          <w:color w:val="494949"/>
          <w:spacing w:val="0"/>
          <w:w w:val="100"/>
          <w:i/>
          <w:position w:val="2"/>
        </w:rPr>
      </w:r>
      <w:r>
        <w:rPr>
          <w:rFonts w:ascii="Times New Roman" w:hAnsi="Times New Roman" w:cs="Times New Roman" w:eastAsia="Times New Roman"/>
          <w:sz w:val="23"/>
          <w:szCs w:val="23"/>
          <w:color w:val="697075"/>
          <w:spacing w:val="0"/>
          <w:w w:val="100"/>
          <w:position w:val="2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697075"/>
          <w:spacing w:val="5"/>
          <w:w w:val="100"/>
          <w:position w:val="2"/>
        </w:rPr>
        <w:t>g</w:t>
      </w:r>
      <w:r>
        <w:rPr>
          <w:rFonts w:ascii="Times New Roman" w:hAnsi="Times New Roman" w:cs="Times New Roman" w:eastAsia="Times New Roman"/>
          <w:sz w:val="27"/>
          <w:szCs w:val="27"/>
          <w:color w:val="697075"/>
          <w:spacing w:val="0"/>
          <w:w w:val="100"/>
          <w:b/>
          <w:bCs/>
          <w:position w:val="2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697075"/>
          <w:spacing w:val="0"/>
          <w:w w:val="100"/>
          <w:b/>
          <w:bCs/>
          <w:position w:val="2"/>
        </w:rPr>
        <w:tab/>
      </w:r>
      <w:r>
        <w:rPr>
          <w:rFonts w:ascii="Times New Roman" w:hAnsi="Times New Roman" w:cs="Times New Roman" w:eastAsia="Times New Roman"/>
          <w:sz w:val="27"/>
          <w:szCs w:val="27"/>
          <w:color w:val="697075"/>
          <w:spacing w:val="0"/>
          <w:w w:val="100"/>
          <w:b/>
          <w:bCs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2A3175"/>
          <w:spacing w:val="0"/>
          <w:w w:val="146"/>
          <w:position w:val="0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2A3175"/>
          <w:spacing w:val="-14"/>
          <w:w w:val="145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3"/>
          <w:position w:val="0"/>
        </w:rPr>
        <w:t>ıfaiye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Birim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85" w:lineRule="exact"/>
        <w:ind w:left="2589" w:right="-20"/>
        <w:jc w:val="left"/>
        <w:tabs>
          <w:tab w:pos="3180" w:val="left"/>
          <w:tab w:pos="4620" w:val="left"/>
          <w:tab w:pos="6820" w:val="left"/>
          <w:tab w:pos="7640" w:val="left"/>
        </w:tabs>
        <w:rPr>
          <w:rFonts w:ascii="Times New Roman" w:hAnsi="Times New Roman" w:cs="Times New Roman" w:eastAsia="Times New Roman"/>
          <w:sz w:val="67"/>
          <w:szCs w:val="67"/>
        </w:rPr>
      </w:pPr>
      <w:rPr/>
      <w:r>
        <w:rPr/>
        <w:pict>
          <v:group style="position:absolute;margin-left:333.910065pt;margin-top:10.115342pt;width:21.358852pt;height:.1pt;mso-position-horizontal-relative:page;mso-position-vertical-relative:paragraph;z-index:-15560" coordorigin="6678,202" coordsize="427,2">
            <v:shape style="position:absolute;left:6678;top:202;width:427;height:2" coordorigin="6678,202" coordsize="427,0" path="m6678,202l7105,202e" filled="f" stroked="t" strokeweight="1.898565pt" strokecolor="#445497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23.379913pt;margin-top:6.255469pt;width:88.790183pt;height:66.5pt;mso-position-horizontal-relative:page;mso-position-vertical-relative:paragraph;z-index:-15554" type="#_x0000_t202" filled="f" stroked="f">
            <v:textbox inset="0,0,0,0">
              <w:txbxContent>
                <w:p>
                  <w:pPr>
                    <w:spacing w:before="0" w:after="0" w:line="1330" w:lineRule="exact"/>
                    <w:ind w:right="-240"/>
                    <w:jc w:val="left"/>
                    <w:rPr>
                      <w:rFonts w:ascii="Times New Roman" w:hAnsi="Times New Roman" w:cs="Times New Roman" w:eastAsia="Times New Roman"/>
                      <w:sz w:val="133"/>
                      <w:szCs w:val="13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3"/>
                      <w:szCs w:val="133"/>
                      <w:color w:val="343D67"/>
                      <w:spacing w:val="17"/>
                      <w:w w:val="83"/>
                      <w:i/>
                      <w:position w:val="-1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33"/>
                      <w:szCs w:val="133"/>
                      <w:color w:val="494949"/>
                      <w:spacing w:val="0"/>
                      <w:w w:val="257"/>
                      <w:i/>
                      <w:position w:val="-1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133"/>
                      <w:szCs w:val="13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3"/>
          <w:szCs w:val="13"/>
          <w:color w:val="ACAEAE"/>
          <w:spacing w:val="0"/>
          <w:w w:val="144"/>
          <w:position w:val="27"/>
        </w:rPr>
        <w:t>'</w:t>
      </w:r>
      <w:r>
        <w:rPr>
          <w:rFonts w:ascii="Arial" w:hAnsi="Arial" w:cs="Arial" w:eastAsia="Arial"/>
          <w:sz w:val="13"/>
          <w:szCs w:val="13"/>
          <w:color w:val="ACAEAE"/>
          <w:spacing w:val="0"/>
          <w:w w:val="144"/>
          <w:position w:val="27"/>
        </w:rPr>
        <w:t> </w:t>
      </w:r>
      <w:r>
        <w:rPr>
          <w:rFonts w:ascii="Arial" w:hAnsi="Arial" w:cs="Arial" w:eastAsia="Arial"/>
          <w:sz w:val="13"/>
          <w:szCs w:val="13"/>
          <w:color w:val="ACAEAE"/>
          <w:spacing w:val="36"/>
          <w:w w:val="144"/>
          <w:position w:val="27"/>
        </w:rPr>
        <w:t> </w:t>
      </w:r>
      <w:r>
        <w:rPr>
          <w:rFonts w:ascii="Arial" w:hAnsi="Arial" w:cs="Arial" w:eastAsia="Arial"/>
          <w:sz w:val="13"/>
          <w:szCs w:val="13"/>
          <w:color w:val="ACAEAE"/>
          <w:spacing w:val="0"/>
          <w:w w:val="144"/>
          <w:position w:val="27"/>
        </w:rPr>
        <w:t>.</w:t>
      </w:r>
      <w:r>
        <w:rPr>
          <w:rFonts w:ascii="Arial" w:hAnsi="Arial" w:cs="Arial" w:eastAsia="Arial"/>
          <w:sz w:val="13"/>
          <w:szCs w:val="13"/>
          <w:color w:val="ACAEAE"/>
          <w:spacing w:val="-52"/>
          <w:w w:val="144"/>
          <w:position w:val="27"/>
        </w:rPr>
        <w:t> </w:t>
      </w:r>
      <w:r>
        <w:rPr>
          <w:rFonts w:ascii="Arial" w:hAnsi="Arial" w:cs="Arial" w:eastAsia="Arial"/>
          <w:sz w:val="13"/>
          <w:szCs w:val="13"/>
          <w:color w:val="ACAEAE"/>
          <w:spacing w:val="0"/>
          <w:w w:val="100"/>
          <w:position w:val="27"/>
        </w:rPr>
        <w:tab/>
      </w:r>
      <w:r>
        <w:rPr>
          <w:rFonts w:ascii="Arial" w:hAnsi="Arial" w:cs="Arial" w:eastAsia="Arial"/>
          <w:sz w:val="13"/>
          <w:szCs w:val="13"/>
          <w:color w:val="ACAEAE"/>
          <w:spacing w:val="0"/>
          <w:w w:val="100"/>
          <w:position w:val="27"/>
        </w:rPr>
      </w:r>
      <w:r>
        <w:rPr>
          <w:rFonts w:ascii="Arial" w:hAnsi="Arial" w:cs="Arial" w:eastAsia="Arial"/>
          <w:sz w:val="13"/>
          <w:szCs w:val="13"/>
          <w:color w:val="697075"/>
          <w:spacing w:val="0"/>
          <w:w w:val="144"/>
          <w:position w:val="27"/>
        </w:rPr>
        <w:t>r</w:t>
      </w:r>
      <w:r>
        <w:rPr>
          <w:rFonts w:ascii="Arial" w:hAnsi="Arial" w:cs="Arial" w:eastAsia="Arial"/>
          <w:sz w:val="13"/>
          <w:szCs w:val="13"/>
          <w:color w:val="697075"/>
          <w:spacing w:val="0"/>
          <w:w w:val="100"/>
          <w:position w:val="27"/>
        </w:rPr>
        <w:tab/>
      </w:r>
      <w:r>
        <w:rPr>
          <w:rFonts w:ascii="Arial" w:hAnsi="Arial" w:cs="Arial" w:eastAsia="Arial"/>
          <w:sz w:val="13"/>
          <w:szCs w:val="13"/>
          <w:color w:val="697075"/>
          <w:spacing w:val="0"/>
          <w:w w:val="100"/>
          <w:position w:val="27"/>
        </w:rPr>
      </w:r>
      <w:r>
        <w:rPr>
          <w:rFonts w:ascii="Times New Roman" w:hAnsi="Times New Roman" w:cs="Times New Roman" w:eastAsia="Times New Roman"/>
          <w:sz w:val="31"/>
          <w:szCs w:val="31"/>
          <w:color w:val="545D93"/>
          <w:spacing w:val="0"/>
          <w:w w:val="54"/>
          <w:i/>
          <w:position w:val="19"/>
        </w:rPr>
        <w:t>::;_</w:t>
      </w:r>
      <w:r>
        <w:rPr>
          <w:rFonts w:ascii="Times New Roman" w:hAnsi="Times New Roman" w:cs="Times New Roman" w:eastAsia="Times New Roman"/>
          <w:sz w:val="31"/>
          <w:szCs w:val="31"/>
          <w:color w:val="545D93"/>
          <w:spacing w:val="0"/>
          <w:w w:val="100"/>
          <w:i/>
          <w:position w:val="19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545D93"/>
          <w:spacing w:val="0"/>
          <w:w w:val="100"/>
          <w:i/>
          <w:position w:val="19"/>
        </w:rPr>
      </w:r>
      <w:r>
        <w:rPr>
          <w:rFonts w:ascii="Times New Roman" w:hAnsi="Times New Roman" w:cs="Times New Roman" w:eastAsia="Times New Roman"/>
          <w:sz w:val="25"/>
          <w:szCs w:val="25"/>
          <w:color w:val="545D93"/>
          <w:spacing w:val="0"/>
          <w:w w:val="100"/>
          <w:position w:val="17"/>
        </w:rPr>
        <w:t>•</w:t>
      </w:r>
      <w:r>
        <w:rPr>
          <w:rFonts w:ascii="Times New Roman" w:hAnsi="Times New Roman" w:cs="Times New Roman" w:eastAsia="Times New Roman"/>
          <w:sz w:val="25"/>
          <w:szCs w:val="25"/>
          <w:color w:val="545D93"/>
          <w:spacing w:val="0"/>
          <w:w w:val="100"/>
          <w:position w:val="17"/>
        </w:rPr>
        <w:tab/>
      </w:r>
      <w:r>
        <w:rPr>
          <w:rFonts w:ascii="Times New Roman" w:hAnsi="Times New Roman" w:cs="Times New Roman" w:eastAsia="Times New Roman"/>
          <w:sz w:val="25"/>
          <w:szCs w:val="25"/>
          <w:color w:val="545D93"/>
          <w:spacing w:val="0"/>
          <w:w w:val="100"/>
          <w:position w:val="17"/>
        </w:rPr>
      </w:r>
      <w:r>
        <w:rPr>
          <w:rFonts w:ascii="Times New Roman" w:hAnsi="Times New Roman" w:cs="Times New Roman" w:eastAsia="Times New Roman"/>
          <w:sz w:val="67"/>
          <w:szCs w:val="67"/>
          <w:color w:val="1626A5"/>
          <w:spacing w:val="0"/>
          <w:w w:val="378"/>
          <w:position w:val="-1"/>
        </w:rPr>
        <w:t>(</w:t>
      </w:r>
      <w:r>
        <w:rPr>
          <w:rFonts w:ascii="Times New Roman" w:hAnsi="Times New Roman" w:cs="Times New Roman" w:eastAsia="Times New Roman"/>
          <w:sz w:val="67"/>
          <w:szCs w:val="67"/>
          <w:color w:val="1626A5"/>
          <w:spacing w:val="-390"/>
          <w:w w:val="378"/>
          <w:position w:val="-1"/>
        </w:rPr>
        <w:t> </w:t>
      </w:r>
      <w:r>
        <w:rPr>
          <w:rFonts w:ascii="Times New Roman" w:hAnsi="Times New Roman" w:cs="Times New Roman" w:eastAsia="Times New Roman"/>
          <w:sz w:val="67"/>
          <w:szCs w:val="67"/>
          <w:color w:val="697075"/>
          <w:spacing w:val="0"/>
          <w:w w:val="88"/>
          <w:position w:val="-1"/>
        </w:rPr>
        <w:t>s</w:t>
      </w:r>
      <w:r>
        <w:rPr>
          <w:rFonts w:ascii="Times New Roman" w:hAnsi="Times New Roman" w:cs="Times New Roman" w:eastAsia="Times New Roman"/>
          <w:sz w:val="67"/>
          <w:szCs w:val="67"/>
          <w:color w:val="697075"/>
          <w:spacing w:val="-45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67"/>
          <w:szCs w:val="67"/>
          <w:color w:val="343D67"/>
          <w:spacing w:val="0"/>
          <w:w w:val="100"/>
          <w:position w:val="-1"/>
        </w:rPr>
        <w:t>9</w:t>
      </w:r>
      <w:r>
        <w:rPr>
          <w:rFonts w:ascii="Times New Roman" w:hAnsi="Times New Roman" w:cs="Times New Roman" w:eastAsia="Times New Roman"/>
          <w:sz w:val="67"/>
          <w:szCs w:val="67"/>
          <w:color w:val="343D67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67"/>
          <w:szCs w:val="67"/>
          <w:color w:val="343D67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67"/>
          <w:szCs w:val="67"/>
          <w:color w:val="697075"/>
          <w:spacing w:val="0"/>
          <w:w w:val="53"/>
          <w:position w:val="-1"/>
        </w:rPr>
        <w:t>T</w:t>
      </w:r>
      <w:r>
        <w:rPr>
          <w:rFonts w:ascii="Times New Roman" w:hAnsi="Times New Roman" w:cs="Times New Roman" w:eastAsia="Times New Roman"/>
          <w:sz w:val="67"/>
          <w:szCs w:val="67"/>
          <w:color w:val="697075"/>
          <w:spacing w:val="0"/>
          <w:w w:val="54"/>
          <w:position w:val="-1"/>
        </w:rPr>
        <w:t>o</w:t>
      </w:r>
      <w:r>
        <w:rPr>
          <w:rFonts w:ascii="Times New Roman" w:hAnsi="Times New Roman" w:cs="Times New Roman" w:eastAsia="Times New Roman"/>
          <w:sz w:val="67"/>
          <w:szCs w:val="67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ind w:left="5203" w:right="4663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397.749298pt;margin-top:2.347389pt;width:119.134931pt;height:.1pt;mso-position-horizontal-relative:page;mso-position-vertical-relative:paragraph;z-index:-15559" coordorigin="7955,47" coordsize="2383,2">
            <v:shape style="position:absolute;left:7955;top:47;width:2383;height:2" coordorigin="7955,47" coordsize="2383,0" path="m7955,47l10338,47e" filled="f" stroked="t" strokeweight="2.373206pt" strokecolor="#38447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53"/>
          <w:w w:val="159"/>
          <w:position w:val="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43D67"/>
          <w:spacing w:val="0"/>
          <w:w w:val="600"/>
          <w:position w:val="1"/>
        </w:rPr>
        <w:t>::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432" w:lineRule="exact"/>
        <w:ind w:left="5294" w:right="-20"/>
        <w:jc w:val="left"/>
        <w:tabs>
          <w:tab w:pos="9240" w:val="left"/>
        </w:tabs>
        <w:rPr>
          <w:rFonts w:ascii="Arial" w:hAnsi="Arial" w:cs="Arial" w:eastAsia="Arial"/>
          <w:sz w:val="128"/>
          <w:szCs w:val="128"/>
        </w:rPr>
      </w:pPr>
      <w:rPr/>
      <w:r>
        <w:rPr/>
        <w:pict>
          <v:group style="position:absolute;margin-left:537.531128pt;margin-top:21.799421pt;width:.1pt;height:21.960987pt;mso-position-horizontal-relative:page;mso-position-vertical-relative:paragraph;z-index:-15558" coordorigin="10751,436" coordsize="2,439">
            <v:shape style="position:absolute;left:10751;top:436;width:2;height:439" coordorigin="10751,436" coordsize="0,439" path="m10751,875l10751,436e" filled="f" stroked="t" strokeweight="2.847847pt" strokecolor="#3B3F3F">
              <v:path arrowok="t"/>
            </v:shape>
          </v:group>
          <w10:wrap type="none"/>
        </w:pict>
      </w:r>
      <w:r>
        <w:rPr/>
        <w:pict>
          <v:group style="position:absolute;margin-left:444.976074pt;margin-top:27.767082pt;width:.1pt;height:20.051336pt;mso-position-horizontal-relative:page;mso-position-vertical-relative:paragraph;z-index:-15557" coordorigin="8900,555" coordsize="2,401">
            <v:shape style="position:absolute;left:8900;top:555;width:2;height:401" coordorigin="8900,555" coordsize="0,401" path="m8900,956l8900,555e" filled="f" stroked="t" strokeweight="1.898565pt" strokecolor="#3B3B3B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5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8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5"/>
        </w:rPr>
        <w:t>Çvş.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-41"/>
          <w:w w:val="100"/>
          <w:position w:val="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  <w:position w:val="15"/>
        </w:rPr>
      </w:r>
      <w:r>
        <w:rPr>
          <w:rFonts w:ascii="Arial" w:hAnsi="Arial" w:cs="Arial" w:eastAsia="Arial"/>
          <w:sz w:val="128"/>
          <w:szCs w:val="128"/>
          <w:color w:val="313131"/>
          <w:spacing w:val="0"/>
          <w:w w:val="68"/>
          <w:position w:val="-69"/>
        </w:rPr>
        <w:t>Q"·</w:t>
      </w:r>
      <w:r>
        <w:rPr>
          <w:rFonts w:ascii="Arial" w:hAnsi="Arial" w:cs="Arial" w:eastAsia="Arial"/>
          <w:sz w:val="128"/>
          <w:szCs w:val="1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</w:sectPr>
      </w:pPr>
      <w:rPr/>
    </w:p>
    <w:p>
      <w:pPr>
        <w:spacing w:before="8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439" w:lineRule="atLeast"/>
        <w:ind w:left="17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146" w:lineRule="atLeast"/>
        <w:ind w:right="-157"/>
        <w:jc w:val="left"/>
        <w:rPr>
          <w:rFonts w:ascii="Times New Roman" w:hAnsi="Times New Roman" w:cs="Times New Roman" w:eastAsia="Times New Roman"/>
          <w:sz w:val="78"/>
          <w:szCs w:val="78"/>
        </w:rPr>
      </w:pPr>
      <w:rPr/>
      <w:r>
        <w:rPr>
          <w:rFonts w:ascii="Times New Roman" w:hAnsi="Times New Roman" w:cs="Times New Roman" w:eastAsia="Times New Roman"/>
          <w:sz w:val="78"/>
          <w:szCs w:val="78"/>
          <w:color w:val="545D93"/>
        </w:rPr>
      </w:r>
      <w:r>
        <w:rPr>
          <w:rFonts w:ascii="Times New Roman" w:hAnsi="Times New Roman" w:cs="Times New Roman" w:eastAsia="Times New Roman"/>
          <w:sz w:val="78"/>
          <w:szCs w:val="78"/>
          <w:color w:val="545D93"/>
          <w:u w:val="single" w:color="808CB3"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545D93"/>
          <w:spacing w:val="-20"/>
          <w:u w:val="single" w:color="808CB3"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545D93"/>
          <w:spacing w:val="-20"/>
          <w:u w:val="single" w:color="808CB3"/>
        </w:rPr>
      </w:r>
      <w:r>
        <w:rPr>
          <w:rFonts w:ascii="Times New Roman" w:hAnsi="Times New Roman" w:cs="Times New Roman" w:eastAsia="Times New Roman"/>
          <w:sz w:val="78"/>
          <w:szCs w:val="78"/>
          <w:color w:val="545D93"/>
          <w:spacing w:val="-20"/>
        </w:rPr>
      </w:r>
      <w:r>
        <w:rPr>
          <w:rFonts w:ascii="Times New Roman" w:hAnsi="Times New Roman" w:cs="Times New Roman" w:eastAsia="Times New Roman"/>
          <w:sz w:val="78"/>
          <w:szCs w:val="78"/>
          <w:color w:val="545D93"/>
          <w:spacing w:val="-139"/>
          <w:w w:val="21"/>
        </w:rPr>
        <w:t>_</w:t>
      </w:r>
      <w:r>
        <w:rPr>
          <w:rFonts w:ascii="Times New Roman" w:hAnsi="Times New Roman" w:cs="Times New Roman" w:eastAsia="Times New Roman"/>
          <w:sz w:val="78"/>
          <w:szCs w:val="78"/>
          <w:color w:val="343D67"/>
          <w:spacing w:val="-139"/>
          <w:w w:val="68"/>
        </w:rPr>
      </w:r>
      <w:r>
        <w:rPr>
          <w:rFonts w:ascii="Times New Roman" w:hAnsi="Times New Roman" w:cs="Times New Roman" w:eastAsia="Times New Roman"/>
          <w:sz w:val="78"/>
          <w:szCs w:val="78"/>
          <w:color w:val="343D67"/>
          <w:spacing w:val="0"/>
          <w:w w:val="68"/>
          <w:u w:val="thick" w:color="4F5B93"/>
        </w:rPr>
        <w:t>W</w:t>
      </w:r>
      <w:r>
        <w:rPr>
          <w:rFonts w:ascii="Times New Roman" w:hAnsi="Times New Roman" w:cs="Times New Roman" w:eastAsia="Times New Roman"/>
          <w:sz w:val="78"/>
          <w:szCs w:val="78"/>
          <w:color w:val="343D67"/>
          <w:spacing w:val="0"/>
          <w:w w:val="68"/>
          <w:u w:val="thick" w:color="4F5B93"/>
        </w:rPr>
      </w:r>
      <w:r>
        <w:rPr>
          <w:rFonts w:ascii="Times New Roman" w:hAnsi="Times New Roman" w:cs="Times New Roman" w:eastAsia="Times New Roman"/>
          <w:sz w:val="78"/>
          <w:szCs w:val="78"/>
          <w:color w:val="343D67"/>
          <w:spacing w:val="-81"/>
          <w:w w:val="68"/>
          <w:u w:val="thick" w:color="4F5B93"/>
        </w:rPr>
        <w:t>ı</w:t>
      </w:r>
      <w:r>
        <w:rPr>
          <w:rFonts w:ascii="Times New Roman" w:hAnsi="Times New Roman" w:cs="Times New Roman" w:eastAsia="Times New Roman"/>
          <w:sz w:val="78"/>
          <w:szCs w:val="78"/>
          <w:color w:val="343D67"/>
          <w:spacing w:val="-81"/>
          <w:w w:val="68"/>
          <w:u w:val="thick" w:color="4F5B93"/>
        </w:rPr>
      </w:r>
      <w:r>
        <w:rPr>
          <w:rFonts w:ascii="Times New Roman" w:hAnsi="Times New Roman" w:cs="Times New Roman" w:eastAsia="Times New Roman"/>
          <w:sz w:val="78"/>
          <w:szCs w:val="78"/>
          <w:color w:val="343D67"/>
          <w:spacing w:val="-81"/>
          <w:w w:val="68"/>
          <w:u w:val="thick" w:color="4F5B93"/>
        </w:rPr>
      </w:r>
      <w:r>
        <w:rPr>
          <w:rFonts w:ascii="Times New Roman" w:hAnsi="Times New Roman" w:cs="Times New Roman" w:eastAsia="Times New Roman"/>
          <w:sz w:val="78"/>
          <w:szCs w:val="78"/>
          <w:color w:val="3D4985"/>
          <w:spacing w:val="-81"/>
          <w:w w:val="193"/>
          <w:u w:val="thick" w:color="4F5B93"/>
        </w:rPr>
      </w:r>
      <w:r>
        <w:rPr>
          <w:rFonts w:ascii="Times New Roman" w:hAnsi="Times New Roman" w:cs="Times New Roman" w:eastAsia="Times New Roman"/>
          <w:sz w:val="78"/>
          <w:szCs w:val="78"/>
          <w:color w:val="3D4985"/>
          <w:spacing w:val="-49"/>
          <w:w w:val="193"/>
          <w:emboss/>
          <w:u w:val="thick" w:color="4F5B93"/>
        </w:rPr>
        <w:t>.</w:t>
      </w:r>
      <w:r>
        <w:rPr>
          <w:rFonts w:ascii="Times New Roman" w:hAnsi="Times New Roman" w:cs="Times New Roman" w:eastAsia="Times New Roman"/>
          <w:sz w:val="78"/>
          <w:szCs w:val="78"/>
          <w:color w:val="3D4985"/>
          <w:spacing w:val="-49"/>
          <w:w w:val="193"/>
          <w:emboss/>
          <w:u w:val="thick" w:color="4F5B93"/>
        </w:rPr>
      </w:r>
      <w:r>
        <w:rPr>
          <w:rFonts w:ascii="Times New Roman" w:hAnsi="Times New Roman" w:cs="Times New Roman" w:eastAsia="Times New Roman"/>
          <w:sz w:val="78"/>
          <w:szCs w:val="78"/>
          <w:color w:val="3D4985"/>
          <w:spacing w:val="-49"/>
          <w:w w:val="193"/>
          <w:u w:val="thick" w:color="4F5B93"/>
        </w:rPr>
      </w:r>
      <w:r>
        <w:rPr>
          <w:rFonts w:ascii="Times New Roman" w:hAnsi="Times New Roman" w:cs="Times New Roman" w:eastAsia="Times New Roman"/>
          <w:sz w:val="78"/>
          <w:szCs w:val="78"/>
          <w:color w:val="3D4985"/>
          <w:spacing w:val="-149"/>
          <w:w w:val="100"/>
          <w:u w:val="thick" w:color="4F5B93"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3D4985"/>
          <w:spacing w:val="-149"/>
          <w:w w:val="100"/>
          <w:u w:val="thick" w:color="4F5B93"/>
        </w:rPr>
      </w:r>
      <w:r>
        <w:rPr>
          <w:rFonts w:ascii="Times New Roman" w:hAnsi="Times New Roman" w:cs="Times New Roman" w:eastAsia="Times New Roman"/>
          <w:sz w:val="78"/>
          <w:szCs w:val="78"/>
          <w:color w:val="3D4985"/>
          <w:spacing w:val="-149"/>
          <w:w w:val="100"/>
          <w:u w:val="thick" w:color="4F5B93"/>
        </w:rPr>
      </w:r>
      <w:r>
        <w:rPr>
          <w:rFonts w:ascii="Times New Roman" w:hAnsi="Times New Roman" w:cs="Times New Roman" w:eastAsia="Times New Roman"/>
          <w:sz w:val="78"/>
          <w:szCs w:val="78"/>
          <w:color w:val="343D67"/>
          <w:spacing w:val="0"/>
          <w:w w:val="29"/>
          <w:u w:val="thick" w:color="4F5B93"/>
        </w:rPr>
        <w:t>V-</w:t>
      </w:r>
      <w:r>
        <w:rPr>
          <w:rFonts w:ascii="Times New Roman" w:hAnsi="Times New Roman" w:cs="Times New Roman" w:eastAsia="Times New Roman"/>
          <w:sz w:val="78"/>
          <w:szCs w:val="78"/>
          <w:color w:val="343D67"/>
          <w:spacing w:val="0"/>
          <w:w w:val="29"/>
          <w:u w:val="thick" w:color="4F5B93"/>
        </w:rPr>
      </w:r>
      <w:r>
        <w:rPr>
          <w:rFonts w:ascii="Times New Roman" w:hAnsi="Times New Roman" w:cs="Times New Roman" w:eastAsia="Times New Roman"/>
          <w:sz w:val="78"/>
          <w:szCs w:val="78"/>
          <w:color w:val="343D67"/>
          <w:spacing w:val="47"/>
          <w:w w:val="100"/>
          <w:u w:val="thick" w:color="4F5B93"/>
        </w:rPr>
        <w:t> </w:t>
      </w:r>
      <w:r>
        <w:rPr>
          <w:rFonts w:ascii="Times New Roman" w:hAnsi="Times New Roman" w:cs="Times New Roman" w:eastAsia="Times New Roman"/>
          <w:sz w:val="78"/>
          <w:szCs w:val="78"/>
          <w:color w:val="343D67"/>
          <w:spacing w:val="47"/>
          <w:w w:val="100"/>
        </w:rPr>
      </w:r>
      <w:r>
        <w:rPr>
          <w:rFonts w:ascii="Times New Roman" w:hAnsi="Times New Roman" w:cs="Times New Roman" w:eastAsia="Times New Roman"/>
          <w:sz w:val="78"/>
          <w:szCs w:val="78"/>
          <w:color w:val="000000"/>
          <w:spacing w:val="0"/>
          <w:w w:val="100"/>
        </w:rPr>
      </w:r>
    </w:p>
    <w:p>
      <w:pPr>
        <w:spacing w:before="0" w:after="0" w:line="525" w:lineRule="exact"/>
        <w:ind w:left="-71" w:right="846"/>
        <w:jc w:val="center"/>
        <w:tabs>
          <w:tab w:pos="300" w:val="left"/>
          <w:tab w:pos="860" w:val="left"/>
          <w:tab w:pos="1300" w:val="left"/>
        </w:tabs>
        <w:rPr>
          <w:rFonts w:ascii="Arial" w:hAnsi="Arial" w:cs="Arial" w:eastAsia="Arial"/>
          <w:sz w:val="30"/>
          <w:szCs w:val="30"/>
        </w:rPr>
      </w:pPr>
      <w:rPr/>
      <w:r>
        <w:rPr/>
        <w:br w:type="column"/>
      </w:r>
      <w:r>
        <w:rPr>
          <w:rFonts w:ascii="Arial" w:hAnsi="Arial" w:cs="Arial" w:eastAsia="Arial"/>
          <w:sz w:val="30"/>
          <w:szCs w:val="30"/>
          <w:color w:val="313131"/>
          <w:spacing w:val="0"/>
          <w:w w:val="80"/>
          <w:b/>
          <w:bCs/>
          <w:position w:val="18"/>
        </w:rPr>
        <w:t>ı</w:t>
      </w:r>
      <w:r>
        <w:rPr>
          <w:rFonts w:ascii="Arial" w:hAnsi="Arial" w:cs="Arial" w:eastAsia="Arial"/>
          <w:sz w:val="30"/>
          <w:szCs w:val="30"/>
          <w:color w:val="313131"/>
          <w:spacing w:val="0"/>
          <w:w w:val="100"/>
          <w:b/>
          <w:bCs/>
          <w:position w:val="18"/>
        </w:rPr>
        <w:tab/>
      </w:r>
      <w:r>
        <w:rPr>
          <w:rFonts w:ascii="Arial" w:hAnsi="Arial" w:cs="Arial" w:eastAsia="Arial"/>
          <w:sz w:val="30"/>
          <w:szCs w:val="30"/>
          <w:color w:val="313131"/>
          <w:spacing w:val="0"/>
          <w:w w:val="100"/>
          <w:b/>
          <w:bCs/>
          <w:position w:val="18"/>
        </w:rPr>
      </w:r>
      <w:r>
        <w:rPr>
          <w:rFonts w:ascii="Arial" w:hAnsi="Arial" w:cs="Arial" w:eastAsia="Arial"/>
          <w:sz w:val="60"/>
          <w:szCs w:val="60"/>
          <w:color w:val="313131"/>
          <w:spacing w:val="0"/>
          <w:w w:val="178"/>
          <w:b/>
          <w:bCs/>
          <w:position w:val="-14"/>
        </w:rPr>
        <w:t>i</w:t>
      </w:r>
      <w:r>
        <w:rPr>
          <w:rFonts w:ascii="Arial" w:hAnsi="Arial" w:cs="Arial" w:eastAsia="Arial"/>
          <w:sz w:val="60"/>
          <w:szCs w:val="60"/>
          <w:color w:val="313131"/>
          <w:spacing w:val="0"/>
          <w:w w:val="100"/>
          <w:b/>
          <w:bCs/>
          <w:position w:val="-14"/>
        </w:rPr>
        <w:tab/>
      </w:r>
      <w:r>
        <w:rPr>
          <w:rFonts w:ascii="Arial" w:hAnsi="Arial" w:cs="Arial" w:eastAsia="Arial"/>
          <w:sz w:val="60"/>
          <w:szCs w:val="60"/>
          <w:color w:val="313131"/>
          <w:spacing w:val="0"/>
          <w:w w:val="100"/>
          <w:b/>
          <w:bCs/>
          <w:position w:val="-14"/>
        </w:rPr>
      </w:r>
      <w:r>
        <w:rPr>
          <w:rFonts w:ascii="Arial" w:hAnsi="Arial" w:cs="Arial" w:eastAsia="Arial"/>
          <w:sz w:val="60"/>
          <w:szCs w:val="60"/>
          <w:color w:val="7C8082"/>
          <w:spacing w:val="0"/>
          <w:w w:val="70"/>
          <w:position w:val="-14"/>
        </w:rPr>
        <w:t>.</w:t>
      </w:r>
      <w:r>
        <w:rPr>
          <w:rFonts w:ascii="Arial" w:hAnsi="Arial" w:cs="Arial" w:eastAsia="Arial"/>
          <w:sz w:val="60"/>
          <w:szCs w:val="60"/>
          <w:color w:val="7C8082"/>
          <w:spacing w:val="0"/>
          <w:w w:val="100"/>
          <w:position w:val="-14"/>
        </w:rPr>
        <w:tab/>
      </w:r>
      <w:r>
        <w:rPr>
          <w:rFonts w:ascii="Arial" w:hAnsi="Arial" w:cs="Arial" w:eastAsia="Arial"/>
          <w:sz w:val="60"/>
          <w:szCs w:val="60"/>
          <w:color w:val="7C8082"/>
          <w:spacing w:val="0"/>
          <w:w w:val="100"/>
          <w:position w:val="-14"/>
        </w:rPr>
      </w:r>
      <w:r>
        <w:rPr>
          <w:rFonts w:ascii="Arial" w:hAnsi="Arial" w:cs="Arial" w:eastAsia="Arial"/>
          <w:sz w:val="60"/>
          <w:szCs w:val="60"/>
          <w:color w:val="313131"/>
          <w:spacing w:val="-161"/>
          <w:w w:val="125"/>
          <w:i/>
          <w:position w:val="-14"/>
        </w:rPr>
        <w:t>:</w:t>
      </w:r>
      <w:r>
        <w:rPr>
          <w:rFonts w:ascii="Arial" w:hAnsi="Arial" w:cs="Arial" w:eastAsia="Arial"/>
          <w:sz w:val="30"/>
          <w:szCs w:val="30"/>
          <w:color w:val="313131"/>
          <w:spacing w:val="0"/>
          <w:w w:val="282"/>
          <w:position w:val="18"/>
        </w:rPr>
        <w:t>,</w:t>
      </w:r>
      <w:r>
        <w:rPr>
          <w:rFonts w:ascii="Arial" w:hAnsi="Arial" w:cs="Arial" w:eastAsia="Arial"/>
          <w:sz w:val="30"/>
          <w:szCs w:val="30"/>
          <w:color w:val="313131"/>
          <w:spacing w:val="-45"/>
          <w:w w:val="100"/>
          <w:position w:val="18"/>
        </w:rPr>
        <w:t> </w:t>
      </w:r>
      <w:r>
        <w:rPr>
          <w:rFonts w:ascii="Arial" w:hAnsi="Arial" w:cs="Arial" w:eastAsia="Arial"/>
          <w:sz w:val="60"/>
          <w:szCs w:val="60"/>
          <w:color w:val="313131"/>
          <w:spacing w:val="-163"/>
          <w:w w:val="126"/>
          <w:i/>
          <w:position w:val="-14"/>
        </w:rPr>
        <w:t>•</w:t>
      </w:r>
      <w:r>
        <w:rPr>
          <w:rFonts w:ascii="Arial" w:hAnsi="Arial" w:cs="Arial" w:eastAsia="Arial"/>
          <w:sz w:val="30"/>
          <w:szCs w:val="30"/>
          <w:color w:val="313131"/>
          <w:spacing w:val="0"/>
          <w:w w:val="282"/>
          <w:position w:val="18"/>
        </w:rPr>
        <w:t>.</w:t>
      </w:r>
      <w:r>
        <w:rPr>
          <w:rFonts w:ascii="Arial" w:hAnsi="Arial" w:cs="Arial" w:eastAsia="Arial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4" w:lineRule="exact"/>
        <w:ind w:left="257" w:right="1200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78"/>
          <w:szCs w:val="78"/>
          <w:color w:val="494949"/>
          <w:w w:val="60"/>
          <w:position w:val="-46"/>
        </w:rPr>
        <w:t>Ul</w:t>
      </w:r>
      <w:r>
        <w:rPr>
          <w:rFonts w:ascii="Arial" w:hAnsi="Arial" w:cs="Arial" w:eastAsia="Arial"/>
          <w:sz w:val="78"/>
          <w:szCs w:val="78"/>
          <w:color w:val="494949"/>
          <w:spacing w:val="-57"/>
          <w:w w:val="60"/>
          <w:position w:val="-46"/>
        </w:rPr>
        <w:t>•</w:t>
      </w:r>
      <w:r>
        <w:rPr>
          <w:rFonts w:ascii="Arial" w:hAnsi="Arial" w:cs="Arial" w:eastAsia="Arial"/>
          <w:sz w:val="62"/>
          <w:szCs w:val="62"/>
          <w:color w:val="313131"/>
          <w:spacing w:val="0"/>
          <w:w w:val="52"/>
          <w:position w:val="-65"/>
        </w:rPr>
        <w:t>.</w:t>
      </w:r>
      <w:r>
        <w:rPr>
          <w:rFonts w:ascii="Arial" w:hAnsi="Arial" w:cs="Arial" w:eastAsia="Arial"/>
          <w:sz w:val="62"/>
          <w:szCs w:val="62"/>
          <w:color w:val="313131"/>
          <w:spacing w:val="-12"/>
          <w:w w:val="52"/>
          <w:position w:val="-65"/>
        </w:rPr>
        <w:t>.</w:t>
      </w:r>
      <w:r>
        <w:rPr>
          <w:rFonts w:ascii="Arial" w:hAnsi="Arial" w:cs="Arial" w:eastAsia="Arial"/>
          <w:sz w:val="78"/>
          <w:szCs w:val="78"/>
          <w:color w:val="494949"/>
          <w:spacing w:val="0"/>
          <w:w w:val="59"/>
          <w:position w:val="-46"/>
        </w:rPr>
        <w:t>"f</w:t>
      </w:r>
      <w:r>
        <w:rPr>
          <w:rFonts w:ascii="Arial" w:hAnsi="Arial" w:cs="Arial" w:eastAsia="Arial"/>
          <w:sz w:val="78"/>
          <w:szCs w:val="78"/>
          <w:color w:val="494949"/>
          <w:spacing w:val="-12"/>
          <w:w w:val="59"/>
          <w:position w:val="-46"/>
        </w:rPr>
        <w:t>/</w:t>
      </w:r>
      <w:r>
        <w:rPr>
          <w:rFonts w:ascii="Times New Roman" w:hAnsi="Times New Roman" w:cs="Times New Roman" w:eastAsia="Times New Roman"/>
          <w:sz w:val="18"/>
          <w:szCs w:val="18"/>
          <w:color w:val="ACAEAE"/>
          <w:spacing w:val="0"/>
          <w:w w:val="63"/>
          <w:position w:val="-65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40" w:right="200"/>
          <w:cols w:num="3" w:equalWidth="0">
            <w:col w:w="535" w:space="4171"/>
            <w:col w:w="1842" w:space="2074"/>
            <w:col w:w="2858"/>
          </w:cols>
        </w:sectPr>
      </w:pPr>
      <w:rPr/>
    </w:p>
    <w:p>
      <w:pPr>
        <w:spacing w:before="0" w:after="0" w:line="396" w:lineRule="atLeast"/>
        <w:ind w:left="1829" w:right="-20"/>
        <w:jc w:val="left"/>
        <w:tabs>
          <w:tab w:pos="2880" w:val="left"/>
          <w:tab w:pos="9540" w:val="left"/>
        </w:tabs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963654pt;margin-top:36.760105pt;width:35.414879pt;height:6.5pt;mso-position-horizontal-relative:page;mso-position-vertical-relative:paragraph;z-index:-15552" type="#_x0000_t202" filled="f" stroked="f">
            <v:textbox inset="0,0,0,0">
              <w:txbxContent>
                <w:p>
                  <w:pPr>
                    <w:spacing w:before="0" w:after="0" w:line="130" w:lineRule="exact"/>
                    <w:ind w:right="-60"/>
                    <w:jc w:val="left"/>
                    <w:tabs>
                      <w:tab w:pos="620" w:val="left"/>
                    </w:tabs>
                    <w:rPr>
                      <w:rFonts w:ascii="Times New Roman" w:hAnsi="Times New Roman" w:cs="Times New Roman" w:eastAsia="Times New Roman"/>
                      <w:sz w:val="13"/>
                      <w:szCs w:val="13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CAEAE"/>
                      <w:spacing w:val="0"/>
                      <w:w w:val="258"/>
                    </w:rPr>
                    <w:t>'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CAEAE"/>
                      <w:spacing w:val="22"/>
                      <w:w w:val="25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494949"/>
                      <w:spacing w:val="0"/>
                      <w:w w:val="148"/>
                      <w:b/>
                      <w:bCs/>
                      <w:i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494949"/>
                      <w:spacing w:val="0"/>
                      <w:w w:val="100"/>
                      <w:b/>
                      <w:bCs/>
                      <w:i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494949"/>
                      <w:spacing w:val="0"/>
                      <w:w w:val="100"/>
                      <w:b/>
                      <w:bCs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ACAEAE"/>
                      <w:spacing w:val="0"/>
                      <w:w w:val="237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3"/>
                      <w:szCs w:val="1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206"/>
          <w:position w:val="26"/>
        </w:rPr>
        <w:t>ı</w:t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  <w:position w:val="26"/>
        </w:rPr>
        <w:tab/>
      </w:r>
      <w:r>
        <w:rPr>
          <w:rFonts w:ascii="Arial" w:hAnsi="Arial" w:cs="Arial" w:eastAsia="Arial"/>
          <w:sz w:val="26"/>
          <w:szCs w:val="26"/>
          <w:color w:val="313131"/>
          <w:spacing w:val="0"/>
          <w:w w:val="100"/>
          <w:position w:val="26"/>
        </w:rPr>
      </w:r>
      <w:r>
        <w:rPr>
          <w:rFonts w:ascii="Times New Roman" w:hAnsi="Times New Roman" w:cs="Times New Roman" w:eastAsia="Times New Roman"/>
          <w:sz w:val="92"/>
          <w:szCs w:val="92"/>
          <w:color w:val="343D67"/>
          <w:spacing w:val="0"/>
          <w:w w:val="79"/>
          <w:position w:val="0"/>
        </w:rPr>
        <w:t>ı.c.z-</w:t>
      </w:r>
      <w:r>
        <w:rPr>
          <w:rFonts w:ascii="Times New Roman" w:hAnsi="Times New Roman" w:cs="Times New Roman" w:eastAsia="Times New Roman"/>
          <w:sz w:val="92"/>
          <w:szCs w:val="92"/>
          <w:color w:val="343D67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92"/>
          <w:szCs w:val="92"/>
          <w:color w:val="343D67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24"/>
          <w:szCs w:val="24"/>
          <w:color w:val="9C9C9C"/>
          <w:spacing w:val="0"/>
          <w:w w:val="79"/>
          <w:position w:val="16"/>
        </w:rPr>
        <w:t>'</w:t>
      </w:r>
      <w:r>
        <w:rPr>
          <w:rFonts w:ascii="Times New Roman" w:hAnsi="Times New Roman" w:cs="Times New Roman" w:eastAsia="Times New Roman"/>
          <w:sz w:val="24"/>
          <w:szCs w:val="24"/>
          <w:color w:val="9C9C9C"/>
          <w:spacing w:val="42"/>
          <w:w w:val="79"/>
          <w:position w:val="1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172"/>
          <w:position w:val="16"/>
        </w:rPr>
        <w:t>\\</w:t>
      </w:r>
      <w:r>
        <w:rPr>
          <w:rFonts w:ascii="Times New Roman" w:hAnsi="Times New Roman" w:cs="Times New Roman" w:eastAsia="Times New Roman"/>
          <w:sz w:val="24"/>
          <w:szCs w:val="24"/>
          <w:color w:val="313131"/>
          <w:spacing w:val="0"/>
          <w:w w:val="173"/>
          <w:position w:val="16"/>
        </w:rPr>
        <w:t>..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</w:sectPr>
      </w:pPr>
      <w:rPr/>
    </w:p>
    <w:p>
      <w:pPr>
        <w:spacing w:before="0" w:after="0" w:line="98" w:lineRule="atLeast"/>
        <w:ind w:left="2589" w:right="-85"/>
        <w:jc w:val="left"/>
        <w:tabs>
          <w:tab w:pos="3920" w:val="left"/>
        </w:tabs>
        <w:rPr>
          <w:rFonts w:ascii="Arial" w:hAnsi="Arial" w:cs="Arial" w:eastAsia="Arial"/>
          <w:sz w:val="15"/>
          <w:szCs w:val="15"/>
        </w:rPr>
      </w:pPr>
      <w:rPr/>
      <w:r>
        <w:rPr/>
        <w:pict>
          <v:group style="position:absolute;margin-left:18.036364pt;margin-top:37.598335pt;width:562.212452pt;height:775.434223pt;mso-position-horizontal-relative:page;mso-position-vertical-relative:page;z-index:-15561" coordorigin="361,752" coordsize="11244,15509">
            <v:group style="position:absolute;left:370;top:769;width:11187;height:2" coordorigin="370,769" coordsize="11187,2">
              <v:shape style="position:absolute;left:370;top:769;width:11187;height:2" coordorigin="370,769" coordsize="11187,0" path="m370,769l11558,769e" filled="f" stroked="t" strokeweight=".949282pt" strokecolor="#545454">
                <v:path arrowok="t"/>
              </v:shape>
            </v:group>
            <v:group style="position:absolute;left:380;top:759;width:2;height:563" coordorigin="380,759" coordsize="2,563">
              <v:shape style="position:absolute;left:380;top:759;width:2;height:563" coordorigin="380,759" coordsize="0,563" path="m380,1322l380,759e" filled="f" stroked="t" strokeweight=".711962pt" strokecolor="#545454">
                <v:path arrowok="t"/>
              </v:shape>
            </v:group>
            <v:group style="position:absolute;left:878;top:776;width:926;height:2" coordorigin="878,776" coordsize="926,2">
              <v:shape style="position:absolute;left:878;top:776;width:926;height:2" coordorigin="878,776" coordsize="926,0" path="m878,776l1804,776e" filled="f" stroked="t" strokeweight=".949282pt" strokecolor="#707070">
                <v:path arrowok="t"/>
              </v:shape>
            </v:group>
            <v:group style="position:absolute;left:1718;top:781;width:9839;height:2" coordorigin="1718,781" coordsize="9839,2">
              <v:shape style="position:absolute;left:1718;top:781;width:9839;height:2" coordorigin="1718,781" coordsize="9839,0" path="m1718,781l11558,781e" filled="f" stroked="t" strokeweight=".711962pt" strokecolor="#4F4F4F">
                <v:path arrowok="t"/>
              </v:shape>
            </v:group>
            <v:group style="position:absolute;left:2406;top:773;width:2;height:764" coordorigin="2406,773" coordsize="2,764">
              <v:shape style="position:absolute;left:2406;top:773;width:2;height:764" coordorigin="2406,773" coordsize="0,764" path="m2406,1537l2406,773e" filled="f" stroked="t" strokeweight=".474641pt" strokecolor="#484848">
                <v:path arrowok="t"/>
              </v:shape>
            </v:group>
            <v:group style="position:absolute;left:8876;top:783;width:532;height:2" coordorigin="8876,783" coordsize="532,2">
              <v:shape style="position:absolute;left:8876;top:783;width:532;height:2" coordorigin="8876,783" coordsize="532,0" path="m8876,783l9407,783e" filled="f" stroked="t" strokeweight=".474641pt" strokecolor="#343434">
                <v:path arrowok="t"/>
              </v:shape>
            </v:group>
            <v:group style="position:absolute;left:9172;top:778;width:2;height:1528" coordorigin="9172,778" coordsize="2,1528">
              <v:shape style="position:absolute;left:9172;top:778;width:2;height:1528" coordorigin="9172,778" coordsize="0,1528" path="m9172,2306l9172,778e" filled="f" stroked="t" strokeweight=".949282pt" strokecolor="#4F4F4F">
                <v:path arrowok="t"/>
              </v:shape>
            </v:group>
            <v:group style="position:absolute;left:11565;top:778;width:2;height:8355" coordorigin="11565,778" coordsize="2,8355">
              <v:shape style="position:absolute;left:11565;top:778;width:2;height:8355" coordorigin="11565,778" coordsize="0,8355" path="m11565,9133l11565,778e" filled="f" stroked="t" strokeweight=".711962pt" strokecolor="#5B5B5B">
                <v:path arrowok="t"/>
              </v:shape>
            </v:group>
            <v:group style="position:absolute;left:11558;top:1265;width:2;height:229" coordorigin="11558,1265" coordsize="2,229">
              <v:shape style="position:absolute;left:11558;top:1265;width:2;height:229" coordorigin="11558,1265" coordsize="0,229" path="m11558,1494l11558,1265e" filled="f" stroked="t" strokeweight=".474641pt" strokecolor="#2F2F2F">
                <v:path arrowok="t"/>
              </v:shape>
            </v:group>
            <v:group style="position:absolute;left:377;top:1151;width:2;height:482" coordorigin="377,1151" coordsize="2,482">
              <v:shape style="position:absolute;left:377;top:1151;width:2;height:482" coordorigin="377,1151" coordsize="0,482" path="m377,1633l377,1151e" filled="f" stroked="t" strokeweight=".949282pt" strokecolor="#676767">
                <v:path arrowok="t"/>
              </v:shape>
            </v:group>
            <v:group style="position:absolute;left:2409;top:1265;width:2;height:434" coordorigin="2409,1265" coordsize="2,434">
              <v:shape style="position:absolute;left:2409;top:1265;width:2;height:434" coordorigin="2409,1265" coordsize="0,434" path="m2409,1700l2409,1265e" filled="f" stroked="t" strokeweight=".949282pt" strokecolor="#606060">
                <v:path arrowok="t"/>
              </v:shape>
            </v:group>
            <v:group style="position:absolute;left:11558;top:1437;width:2;height:181" coordorigin="11558,1437" coordsize="2,181">
              <v:shape style="position:absolute;left:11558;top:1437;width:2;height:181" coordorigin="11558,1437" coordsize="0,181" path="m11558,1618l11558,1437e" filled="f" stroked="t" strokeweight=".474641pt" strokecolor="#484848">
                <v:path arrowok="t"/>
              </v:shape>
            </v:group>
            <v:group style="position:absolute;left:380;top:1561;width:2;height:282" coordorigin="380,1561" coordsize="2,282">
              <v:shape style="position:absolute;left:380;top:1561;width:2;height:282" coordorigin="380,1561" coordsize="0,282" path="m380,1843l380,1561e" filled="f" stroked="t" strokeweight=".474641pt" strokecolor="#3B3B3B">
                <v:path arrowok="t"/>
              </v:shape>
            </v:group>
            <v:group style="position:absolute;left:2406;top:1561;width:2;height:282" coordorigin="2406,1561" coordsize="2,282">
              <v:shape style="position:absolute;left:2406;top:1561;width:2;height:282" coordorigin="2406,1561" coordsize="0,282" path="m2406,1843l2406,1561e" filled="f" stroked="t" strokeweight=".711962pt" strokecolor="#4B4B4B">
                <v:path arrowok="t"/>
              </v:shape>
            </v:group>
            <v:group style="position:absolute;left:380;top:1786;width:2;height:1022" coordorigin="380,1786" coordsize="2,1022">
              <v:shape style="position:absolute;left:380;top:1786;width:2;height:1022" coordorigin="380,1786" coordsize="0,1022" path="m380,2807l380,1786e" filled="f" stroked="t" strokeweight=".711962pt" strokecolor="#4B4B4B">
                <v:path arrowok="t"/>
              </v:shape>
            </v:group>
            <v:group style="position:absolute;left:2411;top:1786;width:2;height:525" coordorigin="2411,1786" coordsize="2,525">
              <v:shape style="position:absolute;left:2411;top:1786;width:2;height:525" coordorigin="2411,1786" coordsize="0,525" path="m2411,2311l2411,1786e" filled="f" stroked="t" strokeweight=".474641pt" strokecolor="#3F3F3F">
                <v:path arrowok="t"/>
              </v:shape>
            </v:group>
            <v:group style="position:absolute;left:380;top:2736;width:2;height:554" coordorigin="380,2736" coordsize="2,554">
              <v:shape style="position:absolute;left:380;top:2736;width:2;height:554" coordorigin="380,2736" coordsize="0,554" path="m380,3289l380,2736e" filled="f" stroked="t" strokeweight=".474641pt" strokecolor="#2B2B2B">
                <v:path arrowok="t"/>
              </v:shape>
            </v:group>
            <v:group style="position:absolute;left:382;top:3184;width:2;height:363" coordorigin="382,3184" coordsize="2,363">
              <v:shape style="position:absolute;left:382;top:3184;width:2;height:363" coordorigin="382,3184" coordsize="0,363" path="m382,3547l382,3184e" filled="f" stroked="t" strokeweight=".949282pt" strokecolor="#575757">
                <v:path arrowok="t"/>
              </v:shape>
            </v:group>
            <v:group style="position:absolute;left:380;top:3476;width:2;height:282" coordorigin="380,3476" coordsize="2,282">
              <v:shape style="position:absolute;left:380;top:3476;width:2;height:282" coordorigin="380,3476" coordsize="0,282" path="m380,3757l380,3476e" filled="f" stroked="t" strokeweight=".711962pt" strokecolor="#383838">
                <v:path arrowok="t"/>
              </v:shape>
            </v:group>
            <v:group style="position:absolute;left:9161;top:3729;width:1576;height:2" coordorigin="9161,3729" coordsize="1576,2">
              <v:shape style="position:absolute;left:9161;top:3729;width:1576;height:2" coordorigin="9161,3729" coordsize="1576,0" path="m9161,3729l10736,3729e" filled="f" stroked="t" strokeweight=".237321pt" strokecolor="#000000">
                <v:path arrowok="t"/>
              </v:shape>
            </v:group>
            <v:group style="position:absolute;left:10736;top:3729;width:826;height:2" coordorigin="10736,3729" coordsize="826,2">
              <v:shape style="position:absolute;left:10736;top:3729;width:826;height:2" coordorigin="10736,3729" coordsize="826,0" path="m10736,3729l11562,3729e" filled="f" stroked="t" strokeweight=".237321pt" strokecolor="#484848">
                <v:path arrowok="t"/>
              </v:shape>
            </v:group>
            <v:group style="position:absolute;left:384;top:3700;width:2;height:253" coordorigin="384,3700" coordsize="2,253">
              <v:shape style="position:absolute;left:384;top:3700;width:2;height:253" coordorigin="384,3700" coordsize="0,253" path="m384,3953l384,3700e" filled="f" stroked="t" strokeweight=".474641pt" strokecolor="#232323">
                <v:path arrowok="t"/>
              </v:shape>
            </v:group>
            <v:group style="position:absolute;left:3735;top:3495;width:2;height:773" coordorigin="3735,3495" coordsize="2,773">
              <v:shape style="position:absolute;left:3735;top:3495;width:2;height:773" coordorigin="3735,3495" coordsize="0,773" path="m3735,4268l3735,3495e" filled="f" stroked="t" strokeweight=".711962pt" strokecolor="#3F3F3F">
                <v:path arrowok="t"/>
              </v:shape>
            </v:group>
            <v:group style="position:absolute;left:3731;top:3948;width:3009;height:2" coordorigin="3731,3948" coordsize="3009,2">
              <v:shape style="position:absolute;left:3731;top:3948;width:3009;height:2" coordorigin="3731,3948" coordsize="3009,0" path="m3731,3948l6740,3948e" filled="f" stroked="t" strokeweight=".474641pt" strokecolor="#646464">
                <v:path arrowok="t"/>
              </v:shape>
            </v:group>
            <v:group style="position:absolute;left:375;top:4259;width:11192;height:2" coordorigin="375,4259" coordsize="11192,2">
              <v:shape style="position:absolute;left:375;top:4259;width:11192;height:2" coordorigin="375,4259" coordsize="11192,0" path="m375,4259l11567,4259e" filled="f" stroked="t" strokeweight=".949282pt" strokecolor="#484848">
                <v:path arrowok="t"/>
              </v:shape>
            </v:group>
            <v:group style="position:absolute;left:3735;top:3896;width:2;height:372" coordorigin="3735,3896" coordsize="2,372">
              <v:shape style="position:absolute;left:3735;top:3896;width:2;height:372" coordorigin="3735,3896" coordsize="0,372" path="m3735,4268l3735,3896e" filled="f" stroked="t" strokeweight=".949282pt" strokecolor="#4F4F4F">
                <v:path arrowok="t"/>
              </v:shape>
            </v:group>
            <v:group style="position:absolute;left:7020;top:3495;width:2;height:468" coordorigin="7020,3495" coordsize="2,468">
              <v:shape style="position:absolute;left:7020;top:3495;width:2;height:468" coordorigin="7020,3495" coordsize="0,468" path="m7020,3963l7020,3495e" filled="f" stroked="t" strokeweight=".474641pt" strokecolor="#3B3B3B">
                <v:path arrowok="t"/>
              </v:shape>
            </v:group>
            <v:group style="position:absolute;left:7015;top:3726;width:1989;height:2" coordorigin="7015,3726" coordsize="1989,2">
              <v:shape style="position:absolute;left:7015;top:3726;width:1989;height:2" coordorigin="7015,3726" coordsize="1989,0" path="m7015,3726l9004,3726e" filled="f" stroked="t" strokeweight="1.186603pt" strokecolor="#3B3B3B">
                <v:path arrowok="t"/>
              </v:shape>
            </v:group>
            <v:group style="position:absolute;left:7020;top:3891;width:2;height:377" coordorigin="7020,3891" coordsize="2,377">
              <v:shape style="position:absolute;left:7020;top:3891;width:2;height:377" coordorigin="7020,3891" coordsize="0,377" path="m7020,4268l7020,3891e" filled="f" stroked="t" strokeweight=".711962pt" strokecolor="#4F4F4F">
                <v:path arrowok="t"/>
              </v:shape>
            </v:group>
            <v:group style="position:absolute;left:375;top:4535;width:11192;height:2" coordorigin="375,4535" coordsize="11192,2">
              <v:shape style="position:absolute;left:375;top:4535;width:11192;height:2" coordorigin="375,4535" coordsize="11192,0" path="m375,4535l11567,4535e" filled="f" stroked="t" strokeweight=".711962pt" strokecolor="#4F4F4F">
                <v:path arrowok="t"/>
              </v:shape>
            </v:group>
            <v:group style="position:absolute;left:2411;top:4249;width:2;height:315" coordorigin="2411,4249" coordsize="2,315">
              <v:shape style="position:absolute;left:2411;top:4249;width:2;height:315" coordorigin="2411,4249" coordsize="0,315" path="m2411,4564l2411,4249e" filled="f" stroked="t" strokeweight=".711962pt" strokecolor="#383838">
                <v:path arrowok="t"/>
              </v:shape>
            </v:group>
            <v:group style="position:absolute;left:11562;top:4216;width:2;height:349" coordorigin="11562,4216" coordsize="2,349">
              <v:shape style="position:absolute;left:11562;top:4216;width:2;height:349" coordorigin="11562,4216" coordsize="0,349" path="m11562,4564l11562,4216e" filled="f" stroked="t" strokeweight=".474641pt" strokecolor="#3B3B3B">
                <v:path arrowok="t"/>
              </v:shape>
            </v:group>
            <v:group style="position:absolute;left:382;top:3896;width:2;height:1408" coordorigin="382,3896" coordsize="2,1408">
              <v:shape style="position:absolute;left:382;top:3896;width:2;height:1408" coordorigin="382,3896" coordsize="0,1408" path="m382,5304l382,3896e" filled="f" stroked="t" strokeweight=".949282pt" strokecolor="#4B4B4B">
                <v:path arrowok="t"/>
              </v:shape>
            </v:group>
            <v:group style="position:absolute;left:2411;top:4492;width:2;height:788" coordorigin="2411,4492" coordsize="2,788">
              <v:shape style="position:absolute;left:2411;top:4492;width:2;height:788" coordorigin="2411,4492" coordsize="0,788" path="m2411,5280l2411,4492e" filled="f" stroked="t" strokeweight=".949282pt" strokecolor="#5B5B5B">
                <v:path arrowok="t"/>
              </v:shape>
            </v:group>
            <v:group style="position:absolute;left:2402;top:4777;width:4637;height:2" coordorigin="2402,4777" coordsize="4637,2">
              <v:shape style="position:absolute;left:2402;top:4777;width:4637;height:2" coordorigin="2402,4777" coordsize="4637,0" path="m2402,4777l7039,4777e" filled="f" stroked="t" strokeweight=".711962pt" strokecolor="#5B5B5B">
                <v:path arrowok="t"/>
              </v:shape>
            </v:group>
            <v:group style="position:absolute;left:6982;top:4779;width:456;height:2" coordorigin="6982,4779" coordsize="456,2">
              <v:shape style="position:absolute;left:6982;top:4779;width:456;height:2" coordorigin="6982,4779" coordsize="456,0" path="m6982,4779l7438,4779e" filled="f" stroked="t" strokeweight=".474641pt" strokecolor="#3F3F3F">
                <v:path arrowok="t"/>
              </v:shape>
            </v:group>
            <v:group style="position:absolute;left:7381;top:4777;width:892;height:2" coordorigin="7381,4777" coordsize="892,2">
              <v:shape style="position:absolute;left:7381;top:4777;width:892;height:2" coordorigin="7381,4777" coordsize="892,0" path="m7381,4777l8273,4777e" filled="f" stroked="t" strokeweight=".949282pt" strokecolor="#606060">
                <v:path arrowok="t"/>
              </v:shape>
            </v:group>
            <v:group style="position:absolute;left:8216;top:4779;width:413;height:2" coordorigin="8216,4779" coordsize="413,2">
              <v:shape style="position:absolute;left:8216;top:4779;width:413;height:2" coordorigin="8216,4779" coordsize="413,0" path="m8216,4779l8629,4779e" filled="f" stroked="t" strokeweight=".474641pt" strokecolor="#2F2F2F">
                <v:path arrowok="t"/>
              </v:shape>
            </v:group>
            <v:group style="position:absolute;left:8572;top:4777;width:3000;height:2" coordorigin="8572,4777" coordsize="3000,2">
              <v:shape style="position:absolute;left:8572;top:4777;width:3000;height:2" coordorigin="8572,4777" coordsize="3000,0" path="m8572,4777l11572,4777e" filled="f" stroked="t" strokeweight=".711962pt" strokecolor="#575757">
                <v:path arrowok="t"/>
              </v:shape>
            </v:group>
            <v:group style="position:absolute;left:4960;top:4765;width:2;height:516" coordorigin="4960,4765" coordsize="2,516">
              <v:shape style="position:absolute;left:4960;top:4765;width:2;height:516" coordorigin="4960,4765" coordsize="0,516" path="m4960,5280l4960,4765e" filled="f" stroked="t" strokeweight=".474641pt" strokecolor="#3F3F3F">
                <v:path arrowok="t"/>
              </v:shape>
            </v:group>
            <v:group style="position:absolute;left:4951;top:5263;width:2876;height:2" coordorigin="4951,5263" coordsize="2876,2">
              <v:shape style="position:absolute;left:4951;top:5263;width:2876;height:2" coordorigin="4951,5263" coordsize="2876,0" path="m4951,5263l7827,5263e" filled="f" stroked="t" strokeweight=".949282pt" strokecolor="#575757">
                <v:path arrowok="t"/>
              </v:shape>
            </v:group>
            <v:group style="position:absolute;left:7794;top:4760;width:2;height:267" coordorigin="7794,4760" coordsize="2,267">
              <v:shape style="position:absolute;left:7794;top:4760;width:2;height:267" coordorigin="7794,4760" coordsize="0,267" path="m7794,5027l7794,4760e" filled="f" stroked="t" strokeweight=".237321pt" strokecolor="#606060">
                <v:path arrowok="t"/>
              </v:shape>
            </v:group>
            <v:group style="position:absolute;left:7794;top:5027;width:2;height:234" coordorigin="7794,5027" coordsize="2,234">
              <v:shape style="position:absolute;left:7794;top:5027;width:2;height:234" coordorigin="7794,5027" coordsize="0,234" path="m7794,5261l7794,5027e" filled="f" stroked="t" strokeweight=".237321pt" strokecolor="#2B2B2B">
                <v:path arrowok="t"/>
              </v:shape>
            </v:group>
            <v:group style="position:absolute;left:7765;top:5263;width:508;height:2" coordorigin="7765,5263" coordsize="508,2">
              <v:shape style="position:absolute;left:7765;top:5263;width:508;height:2" coordorigin="7765,5263" coordsize="508,0" path="m7765,5263l8273,5263e" filled="f" stroked="t" strokeweight=".474641pt" strokecolor="#3B3B3B">
                <v:path arrowok="t"/>
              </v:shape>
            </v:group>
            <v:group style="position:absolute;left:8112;top:5263;width:3460;height:2" coordorigin="8112,5263" coordsize="3460,2">
              <v:shape style="position:absolute;left:8112;top:5263;width:3460;height:2" coordorigin="8112,5263" coordsize="3460,0" path="m8112,5263l11572,5263e" filled="f" stroked="t" strokeweight=".949282pt" strokecolor="#575757">
                <v:path arrowok="t"/>
              </v:shape>
            </v:group>
            <v:group style="position:absolute;left:380;top:5223;width:2;height:291" coordorigin="380,5223" coordsize="2,291">
              <v:shape style="position:absolute;left:380;top:5223;width:2;height:291" coordorigin="380,5223" coordsize="0,291" path="m380,5514l380,5223e" filled="f" stroked="t" strokeweight=".474641pt" strokecolor="#2F2F2F">
                <v:path arrowok="t"/>
              </v:shape>
            </v:group>
            <v:group style="position:absolute;left:2414;top:5223;width:2;height:539" coordorigin="2414,5223" coordsize="2,539">
              <v:shape style="position:absolute;left:2414;top:5223;width:2;height:539" coordorigin="2414,5223" coordsize="0,539" path="m2414,5762l2414,5223e" filled="f" stroked="t" strokeweight=".474641pt" strokecolor="#484848">
                <v:path arrowok="t"/>
              </v:shape>
            </v:group>
            <v:group style="position:absolute;left:4951;top:5502;width:6621;height:2" coordorigin="4951,5502" coordsize="6621,2">
              <v:shape style="position:absolute;left:4951;top:5502;width:6621;height:2" coordorigin="4951,5502" coordsize="6621,0" path="m4951,5502l11572,5502e" filled="f" stroked="t" strokeweight=".711962pt" strokecolor="#545454">
                <v:path arrowok="t"/>
              </v:shape>
            </v:group>
            <v:group style="position:absolute;left:4962;top:5213;width:2;height:1547" coordorigin="4962,5213" coordsize="2,1547">
              <v:shape style="position:absolute;left:4962;top:5213;width:2;height:1547" coordorigin="4962,5213" coordsize="0,1547" path="m4962,6760l4962,5213e" filled="f" stroked="t" strokeweight=".949282pt" strokecolor="#5B5B5B">
                <v:path arrowok="t"/>
              </v:shape>
            </v:group>
            <v:group style="position:absolute;left:4960;top:5743;width:3313;height:2" coordorigin="4960,5743" coordsize="3313,2">
              <v:shape style="position:absolute;left:4960;top:5743;width:3313;height:2" coordorigin="4960,5743" coordsize="3313,0" path="m4960,5743l8273,5743e" filled="f" stroked="t" strokeweight=".711962pt" strokecolor="#4F4F4F">
                <v:path arrowok="t"/>
              </v:shape>
            </v:group>
            <v:group style="position:absolute;left:8216;top:5743;width:413;height:2" coordorigin="8216,5743" coordsize="413,2">
              <v:shape style="position:absolute;left:8216;top:5743;width:413;height:2" coordorigin="8216,5743" coordsize="413,0" path="m8216,5743l8629,5743e" filled="f" stroked="t" strokeweight=".474641pt" strokecolor="#2B2B2B">
                <v:path arrowok="t"/>
              </v:shape>
            </v:group>
            <v:group style="position:absolute;left:8572;top:5741;width:3004;height:2" coordorigin="8572,5741" coordsize="3004,2">
              <v:shape style="position:absolute;left:8572;top:5741;width:3004;height:2" coordorigin="8572,5741" coordsize="3004,0" path="m8572,5741l11576,5741e" filled="f" stroked="t" strokeweight=".711962pt" strokecolor="#575757">
                <v:path arrowok="t"/>
              </v:shape>
            </v:group>
            <v:group style="position:absolute;left:382;top:5457;width:2;height:563" coordorigin="382,5457" coordsize="2,563">
              <v:shape style="position:absolute;left:382;top:5457;width:2;height:563" coordorigin="382,5457" coordsize="0,563" path="m382,6020l382,5457e" filled="f" stroked="t" strokeweight=".949282pt" strokecolor="#545454">
                <v:path arrowok="t"/>
              </v:shape>
            </v:group>
            <v:group style="position:absolute;left:2414;top:5667;width:2;height:387" coordorigin="2414,5667" coordsize="2,387">
              <v:shape style="position:absolute;left:2414;top:5667;width:2;height:387" coordorigin="2414,5667" coordsize="0,387" path="m2414,6054l2414,5667e" filled="f" stroked="t" strokeweight=".949282pt" strokecolor="#676767">
                <v:path arrowok="t"/>
              </v:shape>
            </v:group>
            <v:group style="position:absolute;left:2402;top:5984;width:6531;height:2" coordorigin="2402,5984" coordsize="6531,2">
              <v:shape style="position:absolute;left:2402;top:5984;width:6531;height:2" coordorigin="2402,5984" coordsize="6531,0" path="m2402,5984l8933,5984e" filled="f" stroked="t" strokeweight=".711962pt" strokecolor="#545454">
                <v:path arrowok="t"/>
              </v:shape>
            </v:group>
            <v:group style="position:absolute;left:8876;top:5987;width:313;height:2" coordorigin="8876,5987" coordsize="313,2">
              <v:shape style="position:absolute;left:8876;top:5987;width:313;height:2" coordorigin="8876,5987" coordsize="313,0" path="m8876,5987l9189,5987e" filled="f" stroked="t" strokeweight=".474641pt" strokecolor="#2F2F2F">
                <v:path arrowok="t"/>
              </v:shape>
            </v:group>
            <v:group style="position:absolute;left:9132;top:5984;width:2444;height:2" coordorigin="9132,5984" coordsize="2444,2">
              <v:shape style="position:absolute;left:9132;top:5984;width:2444;height:2" coordorigin="9132,5984" coordsize="2444,0" path="m9132,5984l11576,5984e" filled="f" stroked="t" strokeweight=".711962pt" strokecolor="#545454">
                <v:path arrowok="t"/>
              </v:shape>
            </v:group>
            <v:group style="position:absolute;left:380;top:6221;width:617;height:2" coordorigin="380,6221" coordsize="617,2">
              <v:shape style="position:absolute;left:380;top:6221;width:617;height:2" coordorigin="380,6221" coordsize="617,0" path="m380,6221l997,6221e" filled="f" stroked="t" strokeweight=".711962pt" strokecolor="#6B6B6B">
                <v:path arrowok="t"/>
              </v:shape>
            </v:group>
            <v:group style="position:absolute;left:384;top:5963;width:2;height:286" coordorigin="384,5963" coordsize="2,286">
              <v:shape style="position:absolute;left:384;top:5963;width:2;height:286" coordorigin="384,5963" coordsize="0,286" path="m384,6249l384,5963e" filled="f" stroked="t" strokeweight=".474641pt" strokecolor="#1C1C1C">
                <v:path arrowok="t"/>
              </v:shape>
            </v:group>
            <v:group style="position:absolute;left:769;top:6223;width:8164;height:2" coordorigin="769,6223" coordsize="8164,2">
              <v:shape style="position:absolute;left:769;top:6223;width:8164;height:2" coordorigin="769,6223" coordsize="8164,0" path="m769,6223l8933,6223e" filled="f" stroked="t" strokeweight=".949282pt" strokecolor="#4F4F4F">
                <v:path arrowok="t"/>
              </v:shape>
            </v:group>
            <v:group style="position:absolute;left:2411;top:5963;width:2;height:286" coordorigin="2411,5963" coordsize="2,286">
              <v:shape style="position:absolute;left:2411;top:5963;width:2;height:286" coordorigin="2411,5963" coordsize="0,286" path="m2411,6249l2411,5963e" filled="f" stroked="t" strokeweight=".711962pt" strokecolor="#484848">
                <v:path arrowok="t"/>
              </v:shape>
            </v:group>
            <v:group style="position:absolute;left:8876;top:6225;width:532;height:2" coordorigin="8876,6225" coordsize="532,2">
              <v:shape style="position:absolute;left:8876;top:6225;width:532;height:2" coordorigin="8876,6225" coordsize="532,0" path="m8876,6225l9407,6225e" filled="f" stroked="t" strokeweight=".474641pt" strokecolor="#1F1F1F">
                <v:path arrowok="t"/>
              </v:shape>
            </v:group>
            <v:group style="position:absolute;left:9350;top:6225;width:2221;height:2" coordorigin="9350,6225" coordsize="2221,2">
              <v:shape style="position:absolute;left:9350;top:6225;width:2221;height:2" coordorigin="9350,6225" coordsize="2221,0" path="m9350,6225l11572,6225e" filled="f" stroked="t" strokeweight=".711962pt" strokecolor="#484848">
                <v:path arrowok="t"/>
              </v:shape>
            </v:group>
            <v:group style="position:absolute;left:382;top:6178;width:2;height:349" coordorigin="382,6178" coordsize="2,349">
              <v:shape style="position:absolute;left:382;top:6178;width:2;height:349" coordorigin="382,6178" coordsize="0,349" path="m382,6526l382,6178e" filled="f" stroked="t" strokeweight=".474641pt" strokecolor="#383838">
                <v:path arrowok="t"/>
              </v:shape>
            </v:group>
            <v:group style="position:absolute;left:2416;top:6178;width:2;height:349" coordorigin="2416,6178" coordsize="2,349">
              <v:shape style="position:absolute;left:2416;top:6178;width:2;height:349" coordorigin="2416,6178" coordsize="0,349" path="m2416,6526l2416,6178e" filled="f" stroked="t" strokeweight=".474641pt" strokecolor="#484848">
                <v:path arrowok="t"/>
              </v:shape>
            </v:group>
            <v:group style="position:absolute;left:7794;top:6206;width:2;height:759" coordorigin="7794,6206" coordsize="2,759">
              <v:shape style="position:absolute;left:7794;top:6206;width:2;height:759" coordorigin="7794,6206" coordsize="0,759" path="m7794,6965l7794,6206e" filled="f" stroked="t" strokeweight=".237321pt" strokecolor="#343434">
                <v:path arrowok="t"/>
              </v:shape>
            </v:group>
            <v:group style="position:absolute;left:11567;top:6178;width:2;height:349" coordorigin="11567,6178" coordsize="2,349">
              <v:shape style="position:absolute;left:11567;top:6178;width:2;height:349" coordorigin="11567,6178" coordsize="0,349" path="m11567,6526l11567,6178e" filled="f" stroked="t" strokeweight=".474641pt" strokecolor="#383838">
                <v:path arrowok="t"/>
              </v:shape>
            </v:group>
            <v:group style="position:absolute;left:2406;top:6700;width:9165;height:2" coordorigin="2406,6700" coordsize="9165,2">
              <v:shape style="position:absolute;left:2406;top:6700;width:9165;height:2" coordorigin="2406,6700" coordsize="9165,0" path="m2406,6700l11572,6700e" filled="f" stroked="t" strokeweight=".711962pt" strokecolor="#4F4F4F">
                <v:path arrowok="t"/>
              </v:shape>
            </v:group>
            <v:group style="position:absolute;left:2406;top:6942;width:4253;height:2" coordorigin="2406,6942" coordsize="4253,2">
              <v:shape style="position:absolute;left:2406;top:6942;width:4253;height:2" coordorigin="2406,6942" coordsize="4253,0" path="m2406,6942l6659,6942e" filled="f" stroked="t" strokeweight=".711962pt" strokecolor="#4B4B4B">
                <v:path arrowok="t"/>
              </v:shape>
            </v:group>
            <v:group style="position:absolute;left:4960;top:6655;width:2;height:296" coordorigin="4960,6655" coordsize="2,296">
              <v:shape style="position:absolute;left:4960;top:6655;width:2;height:296" coordorigin="4960,6655" coordsize="0,296" path="m4960,6951l4960,6655e" filled="f" stroked="t" strokeweight=".711962pt" strokecolor="#3F3F3F">
                <v:path arrowok="t"/>
              </v:shape>
            </v:group>
            <v:group style="position:absolute;left:6602;top:6942;width:223;height:2" coordorigin="6602,6942" coordsize="223,2">
              <v:shape style="position:absolute;left:6602;top:6942;width:223;height:2" coordorigin="6602,6942" coordsize="223,0" path="m6602,6942l6825,6942e" filled="f" stroked="t" strokeweight=".474641pt" strokecolor="#2F2F2F">
                <v:path arrowok="t"/>
              </v:shape>
            </v:group>
            <v:group style="position:absolute;left:6768;top:6939;width:2198;height:2" coordorigin="6768,6939" coordsize="2198,2">
              <v:shape style="position:absolute;left:6768;top:6939;width:2198;height:2" coordorigin="6768,6939" coordsize="2198,0" path="m6768,6939l8966,6939e" filled="f" stroked="t" strokeweight=".949282pt" strokecolor="#575757">
                <v:path arrowok="t"/>
              </v:shape>
            </v:group>
            <v:group style="position:absolute;left:8876;top:6942;width:532;height:2" coordorigin="8876,6942" coordsize="532,2">
              <v:shape style="position:absolute;left:8876;top:6942;width:532;height:2" coordorigin="8876,6942" coordsize="532,0" path="m8876,6942l9407,6942e" filled="f" stroked="t" strokeweight=".474641pt" strokecolor="#383838">
                <v:path arrowok="t"/>
              </v:shape>
            </v:group>
            <v:group style="position:absolute;left:9350;top:6942;width:2226;height:2" coordorigin="9350,6942" coordsize="2226,2">
              <v:shape style="position:absolute;left:9350;top:6942;width:2226;height:2" coordorigin="9350,6942" coordsize="2226,0" path="m9350,6942l11576,6942e" filled="f" stroked="t" strokeweight=".711962pt" strokecolor="#575757">
                <v:path arrowok="t"/>
              </v:shape>
            </v:group>
            <v:group style="position:absolute;left:370;top:7180;width:11206;height:2" coordorigin="370,7180" coordsize="11206,2">
              <v:shape style="position:absolute;left:370;top:7180;width:11206;height:2" coordorigin="370,7180" coordsize="11206,0" path="m370,7180l11576,7180e" filled="f" stroked="t" strokeweight=".949282pt" strokecolor="#545454">
                <v:path arrowok="t"/>
              </v:shape>
            </v:group>
            <v:group style="position:absolute;left:382;top:6388;width:2;height:2053" coordorigin="382,6388" coordsize="2,2053">
              <v:shape style="position:absolute;left:382;top:6388;width:2;height:2053" coordorigin="382,6388" coordsize="0,2053" path="m382,8441l382,6388e" filled="f" stroked="t" strokeweight=".949282pt" strokecolor="#4F4F4F">
                <v:path arrowok="t"/>
              </v:shape>
            </v:group>
            <v:group style="position:absolute;left:2414;top:6407;width:2;height:2000" coordorigin="2414,6407" coordsize="2,2000">
              <v:shape style="position:absolute;left:2414;top:6407;width:2;height:2000" coordorigin="2414,6407" coordsize="0,2000" path="m2414,8407l2414,6407e" filled="f" stroked="t" strokeweight=".711962pt" strokecolor="#575757">
                <v:path arrowok="t"/>
              </v:shape>
            </v:group>
            <v:group style="position:absolute;left:375;top:7648;width:4447;height:2" coordorigin="375,7648" coordsize="4447,2">
              <v:shape style="position:absolute;left:375;top:7648;width:4447;height:2" coordorigin="375,7648" coordsize="4447,0" path="m375,7648l4822,7648e" filled="f" stroked="t" strokeweight=".949282pt" strokecolor="#545454">
                <v:path arrowok="t"/>
              </v:shape>
            </v:group>
            <v:group style="position:absolute;left:2416;top:7414;width:2;height:267" coordorigin="2416,7414" coordsize="2,267">
              <v:shape style="position:absolute;left:2416;top:7414;width:2;height:267" coordorigin="2416,7414" coordsize="0,267" path="m2416,7682l2416,7414e" filled="f" stroked="t" strokeweight=".474641pt" strokecolor="#444444">
                <v:path arrowok="t"/>
              </v:shape>
            </v:group>
            <v:group style="position:absolute;left:4765;top:7653;width:218;height:2" coordorigin="4765,7653" coordsize="218,2">
              <v:shape style="position:absolute;left:4765;top:7653;width:218;height:2" coordorigin="4765,7653" coordsize="218,0" path="m4765,7653l4984,7653e" filled="f" stroked="t" strokeweight=".474641pt" strokecolor="#282828">
                <v:path arrowok="t"/>
              </v:shape>
            </v:group>
            <v:group style="position:absolute;left:4927;top:7655;width:6650;height:2" coordorigin="4927,7655" coordsize="6650,2">
              <v:shape style="position:absolute;left:4927;top:7655;width:6650;height:2" coordorigin="4927,7655" coordsize="6650,0" path="m4927,7655l11576,7655e" filled="f" stroked="t" strokeweight=".711962pt" strokecolor="#4F4F4F">
                <v:path arrowok="t"/>
              </v:shape>
            </v:group>
            <v:group style="position:absolute;left:11567;top:3480;width:2;height:4201" coordorigin="11567,3480" coordsize="2,4201">
              <v:shape style="position:absolute;left:11567;top:3480;width:2;height:4201" coordorigin="11567,3480" coordsize="0,4201" path="m11567,7682l11567,3480e" filled="f" stroked="t" strokeweight=".474641pt" strokecolor="#545454">
                <v:path arrowok="t"/>
              </v:shape>
            </v:group>
            <v:group style="position:absolute;left:4965;top:7648;width:2;height:267" coordorigin="4965,7648" coordsize="2,267">
              <v:shape style="position:absolute;left:4965;top:7648;width:2;height:267" coordorigin="4965,7648" coordsize="0,267" path="m4965,7916l4965,7648e" filled="f" stroked="t" strokeweight=".711962pt" strokecolor="#545454">
                <v:path arrowok="t"/>
              </v:shape>
            </v:group>
            <v:group style="position:absolute;left:4960;top:7896;width:2862;height:2" coordorigin="4960,7896" coordsize="2862,2">
              <v:shape style="position:absolute;left:4960;top:7896;width:2862;height:2" coordorigin="4960,7896" coordsize="2862,0" path="m4960,7896l7822,7896e" filled="f" stroked="t" strokeweight=".711962pt" strokecolor="#545454">
                <v:path arrowok="t"/>
              </v:shape>
            </v:group>
            <v:group style="position:absolute;left:7765;top:7896;width:508;height:2" coordorigin="7765,7896" coordsize="508,2">
              <v:shape style="position:absolute;left:7765;top:7896;width:508;height:2" coordorigin="7765,7896" coordsize="508,0" path="m7765,7896l8273,7896e" filled="f" stroked="t" strokeweight=".474641pt" strokecolor="#2F2F2F">
                <v:path arrowok="t"/>
              </v:shape>
            </v:group>
            <v:group style="position:absolute;left:8202;top:7899;width:987;height:2" coordorigin="8202,7899" coordsize="987,2">
              <v:shape style="position:absolute;left:8202;top:7899;width:987;height:2" coordorigin="8202,7899" coordsize="987,0" path="m8202,7899l9189,7899e" filled="f" stroked="t" strokeweight=".949282pt" strokecolor="#575757">
                <v:path arrowok="t"/>
              </v:shape>
            </v:group>
            <v:group style="position:absolute;left:9132;top:7899;width:275;height:2" coordorigin="9132,7899" coordsize="275,2">
              <v:shape style="position:absolute;left:9132;top:7899;width:275;height:2" coordorigin="9132,7899" coordsize="275,0" path="m9132,7899l9407,7899e" filled="f" stroked="t" strokeweight=".474641pt" strokecolor="#343434">
                <v:path arrowok="t"/>
              </v:shape>
            </v:group>
            <v:group style="position:absolute;left:9308;top:7899;width:2269;height:2" coordorigin="9308,7899" coordsize="2269,2">
              <v:shape style="position:absolute;left:9308;top:7899;width:2269;height:2" coordorigin="9308,7899" coordsize="2269,0" path="m9308,7899l11576,7899e" filled="f" stroked="t" strokeweight=".949282pt" strokecolor="#545454">
                <v:path arrowok="t"/>
              </v:shape>
            </v:group>
            <v:group style="position:absolute;left:4965;top:7858;width:2;height:291" coordorigin="4965,7858" coordsize="2,291">
              <v:shape style="position:absolute;left:4965;top:7858;width:2;height:291" coordorigin="4965,7858" coordsize="0,291" path="m4965,8149l4965,7858e" filled="f" stroked="t" strokeweight=".474641pt" strokecolor="#2B2B2B">
                <v:path arrowok="t"/>
              </v:shape>
            </v:group>
            <v:group style="position:absolute;left:4960;top:8138;width:6616;height:2" coordorigin="4960,8138" coordsize="6616,2">
              <v:shape style="position:absolute;left:4960;top:8138;width:6616;height:2" coordorigin="4960,8138" coordsize="6616,0" path="m4960,8138l11576,8138e" filled="f" stroked="t" strokeweight=".711962pt" strokecolor="#4F4F4F">
                <v:path arrowok="t"/>
              </v:shape>
            </v:group>
            <v:group style="position:absolute;left:370;top:8371;width:1405;height:2" coordorigin="370,8371" coordsize="1405,2">
              <v:shape style="position:absolute;left:370;top:8371;width:1405;height:2" coordorigin="370,8371" coordsize="1405,0" path="m370,8371l1775,8371e" filled="f" stroked="t" strokeweight=".949282pt" strokecolor="#4B4B4B">
                <v:path arrowok="t"/>
              </v:shape>
            </v:group>
            <v:group style="position:absolute;left:1718;top:8376;width:721;height:2" coordorigin="1718,8376" coordsize="721,2">
              <v:shape style="position:absolute;left:1718;top:8376;width:721;height:2" coordorigin="1718,8376" coordsize="721,0" path="m1718,8376l2440,8376e" filled="f" stroked="t" strokeweight=".711962pt" strokecolor="#2F2F2F">
                <v:path arrowok="t"/>
              </v:shape>
            </v:group>
            <v:group style="position:absolute;left:2368;top:8376;width:2454;height:2" coordorigin="2368,8376" coordsize="2454,2">
              <v:shape style="position:absolute;left:2368;top:8376;width:2454;height:2" coordorigin="2368,8376" coordsize="2454,0" path="m2368,8376l4822,8376e" filled="f" stroked="t" strokeweight=".949282pt" strokecolor="#4F4F4F">
                <v:path arrowok="t"/>
              </v:shape>
            </v:group>
            <v:group style="position:absolute;left:4765;top:8379;width:228;height:2" coordorigin="4765,8379" coordsize="228,2">
              <v:shape style="position:absolute;left:4765;top:8379;width:228;height:2" coordorigin="4765,8379" coordsize="228,0" path="m4765,8379l4993,8379e" filled="f" stroked="t" strokeweight=".474641pt" strokecolor="#282828">
                <v:path arrowok="t"/>
              </v:shape>
            </v:group>
            <v:group style="position:absolute;left:4967;top:8092;width:2;height:291" coordorigin="4967,8092" coordsize="2,291">
              <v:shape style="position:absolute;left:4967;top:8092;width:2;height:291" coordorigin="4967,8092" coordsize="0,291" path="m4967,8383l4967,8092e" filled="f" stroked="t" strokeweight=".949282pt" strokecolor="#545454">
                <v:path arrowok="t"/>
              </v:shape>
            </v:group>
            <v:group style="position:absolute;left:4922;top:8381;width:6654;height:2" coordorigin="4922,8381" coordsize="6654,2">
              <v:shape style="position:absolute;left:4922;top:8381;width:6654;height:2" coordorigin="4922,8381" coordsize="6654,0" path="m4922,8381l11576,8381e" filled="f" stroked="t" strokeweight=".711962pt" strokecolor="#4F4F4F">
                <v:path arrowok="t"/>
              </v:shape>
            </v:group>
            <v:group style="position:absolute;left:11572;top:8087;width:2;height:320" coordorigin="11572,8087" coordsize="2,320">
              <v:shape style="position:absolute;left:11572;top:8087;width:2;height:320" coordorigin="11572,8087" coordsize="0,320" path="m11572,8407l11572,8087e" filled="f" stroked="t" strokeweight=".474641pt" strokecolor="#484848">
                <v:path arrowok="t"/>
              </v:shape>
            </v:group>
            <v:group style="position:absolute;left:375;top:9071;width:11206;height:2" coordorigin="375,9071" coordsize="11206,2">
              <v:shape style="position:absolute;left:375;top:9071;width:11206;height:2" coordorigin="375,9071" coordsize="11206,0" path="m375,9071l11581,9071e" filled="f" stroked="t" strokeweight=".711962pt" strokecolor="#4F4F4F">
                <v:path arrowok="t"/>
              </v:shape>
            </v:group>
            <v:group style="position:absolute;left:382;top:8336;width:2;height:797" coordorigin="382,8336" coordsize="2,797">
              <v:shape style="position:absolute;left:382;top:8336;width:2;height:797" coordorigin="382,8336" coordsize="0,797" path="m382,9133l382,8336e" filled="f" stroked="t" strokeweight=".474641pt" strokecolor="#383838">
                <v:path arrowok="t"/>
              </v:shape>
            </v:group>
            <v:group style="position:absolute;left:1718;top:9073;width:721;height:2" coordorigin="1718,9073" coordsize="721,2">
              <v:shape style="position:absolute;left:1718;top:9073;width:721;height:2" coordorigin="1718,9073" coordsize="721,0" path="m1718,9073l2440,9073e" filled="f" stroked="t" strokeweight=".474641pt" strokecolor="#343434">
                <v:path arrowok="t"/>
              </v:shape>
            </v:group>
            <v:group style="position:absolute;left:2414;top:8336;width:2;height:797" coordorigin="2414,8336" coordsize="2,797">
              <v:shape style="position:absolute;left:2414;top:8336;width:2;height:797" coordorigin="2414,8336" coordsize="0,797" path="m2414,9133l2414,8336e" filled="f" stroked="t" strokeweight=".474641pt" strokecolor="#3F3F3F">
                <v:path arrowok="t"/>
              </v:shape>
            </v:group>
            <v:group style="position:absolute;left:2416;top:9061;width:2;height:530" coordorigin="2416,9061" coordsize="2,530">
              <v:shape style="position:absolute;left:2416;top:9061;width:2;height:530" coordorigin="2416,9061" coordsize="0,530" path="m2416,9591l2416,9061e" filled="f" stroked="t" strokeweight=".711962pt" strokecolor="#5B5B5B">
                <v:path arrowok="t"/>
              </v:shape>
            </v:group>
            <v:group style="position:absolute;left:11572;top:9061;width:2;height:286" coordorigin="11572,9061" coordsize="2,286">
              <v:shape style="position:absolute;left:11572;top:9061;width:2;height:286" coordorigin="11572,9061" coordsize="0,286" path="m11572,9348l11572,9061e" filled="f" stroked="t" strokeweight=".474641pt" strokecolor="#444444">
                <v:path arrowok="t"/>
              </v:shape>
            </v:group>
            <v:group style="position:absolute;left:382;top:9061;width:2;height:1609" coordorigin="382,9061" coordsize="2,1609">
              <v:shape style="position:absolute;left:382;top:9061;width:2;height:1609" coordorigin="382,9061" coordsize="0,1609" path="m382,10670l382,9061e" filled="f" stroked="t" strokeweight=".949282pt" strokecolor="#4F4F4F">
                <v:path arrowok="t"/>
              </v:shape>
            </v:group>
            <v:group style="position:absolute;left:380;top:9916;width:555;height:2" coordorigin="380,9916" coordsize="555,2">
              <v:shape style="position:absolute;left:380;top:9916;width:555;height:2" coordorigin="380,9916" coordsize="555,0" path="m380,9916l935,9916e" filled="f" stroked="t" strokeweight=".949282pt" strokecolor="#4F4F4F">
                <v:path arrowok="t"/>
              </v:shape>
            </v:group>
            <v:group style="position:absolute;left:878;top:9916;width:247;height:2" coordorigin="878,9916" coordsize="247,2">
              <v:shape style="position:absolute;left:878;top:9916;width:247;height:2" coordorigin="878,9916" coordsize="247,0" path="m878,9916l1125,9916e" filled="f" stroked="t" strokeweight=".474641pt" strokecolor="#3B3B3B">
                <v:path arrowok="t"/>
              </v:shape>
            </v:group>
            <v:group style="position:absolute;left:1068;top:9918;width:10513;height:2" coordorigin="1068,9918" coordsize="10513,2">
              <v:shape style="position:absolute;left:1068;top:9918;width:10513;height:2" coordorigin="1068,9918" coordsize="10513,0" path="m1068,9918l11581,9918e" filled="f" stroked="t" strokeweight=".711962pt" strokecolor="#4F4F4F">
                <v:path arrowok="t"/>
              </v:shape>
            </v:group>
            <v:group style="position:absolute;left:2416;top:9534;width:2;height:406" coordorigin="2416,9534" coordsize="2,406">
              <v:shape style="position:absolute;left:2416;top:9534;width:2;height:406" coordorigin="2416,9534" coordsize="0,406" path="m2416,9940l2416,9534e" filled="f" stroked="t" strokeweight=".474641pt" strokecolor="#444444">
                <v:path arrowok="t"/>
              </v:shape>
            </v:group>
            <v:group style="position:absolute;left:11574;top:3519;width:2;height:9434" coordorigin="11574,3519" coordsize="2,9434">
              <v:shape style="position:absolute;left:11574;top:3519;width:2;height:9434" coordorigin="11574,3519" coordsize="0,9434" path="m11574,12952l11574,3519e" filled="f" stroked="t" strokeweight=".711962pt" strokecolor="#5B5B5B">
                <v:path arrowok="t"/>
              </v:shape>
            </v:group>
            <v:group style="position:absolute;left:375;top:10157;width:3683;height:2" coordorigin="375,10157" coordsize="3683,2">
              <v:shape style="position:absolute;left:375;top:10157;width:3683;height:2" coordorigin="375,10157" coordsize="3683,0" path="m375,10157l4058,10157e" filled="f" stroked="t" strokeweight=".949282pt" strokecolor="#545454">
                <v:path arrowok="t"/>
              </v:shape>
            </v:group>
            <v:group style="position:absolute;left:384;top:9868;width:2;height:315" coordorigin="384,9868" coordsize="2,315">
              <v:shape style="position:absolute;left:384;top:9868;width:2;height:315" coordorigin="384,9868" coordsize="0,315" path="m384,10183l384,9868e" filled="f" stroked="t" strokeweight=".474641pt" strokecolor="#3F3F3F">
                <v:path arrowok="t"/>
              </v:shape>
            </v:group>
            <v:group style="position:absolute;left:4001;top:10162;width:821;height:2" coordorigin="4001,10162" coordsize="821,2">
              <v:shape style="position:absolute;left:4001;top:10162;width:821;height:2" coordorigin="4001,10162" coordsize="821,0" path="m4001,10162l4822,10162e" filled="f" stroked="t" strokeweight=".474641pt" strokecolor="#383838">
                <v:path arrowok="t"/>
              </v:shape>
            </v:group>
            <v:group style="position:absolute;left:4609;top:10157;width:6972;height:2" coordorigin="4609,10157" coordsize="6972,2">
              <v:shape style="position:absolute;left:4609;top:10157;width:6972;height:2" coordorigin="4609,10157" coordsize="6972,0" path="m4609,10157l11581,10157e" filled="f" stroked="t" strokeweight=".711962pt" strokecolor="#545454">
                <v:path arrowok="t"/>
              </v:shape>
            </v:group>
            <v:group style="position:absolute;left:375;top:10398;width:8558;height:2" coordorigin="375,10398" coordsize="8558,2">
              <v:shape style="position:absolute;left:375;top:10398;width:8558;height:2" coordorigin="375,10398" coordsize="8558,0" path="m375,10398l8933,10398e" filled="f" stroked="t" strokeweight=".711962pt" strokecolor="#545454">
                <v:path arrowok="t"/>
              </v:shape>
            </v:group>
            <v:group style="position:absolute;left:2418;top:9868;width:2;height:587" coordorigin="2418,9868" coordsize="2,587">
              <v:shape style="position:absolute;left:2418;top:9868;width:2;height:587" coordorigin="2418,9868" coordsize="0,587" path="m2418,10455l2418,9868e" filled="f" stroked="t" strokeweight=".949282pt" strokecolor="#5B5B5B">
                <v:path arrowok="t"/>
              </v:shape>
            </v:group>
            <v:group style="position:absolute;left:8876;top:10398;width:313;height:2" coordorigin="8876,10398" coordsize="313,2">
              <v:shape style="position:absolute;left:8876;top:10398;width:313;height:2" coordorigin="8876,10398" coordsize="313,0" path="m8876,10398l9189,10398e" filled="f" stroked="t" strokeweight=".474641pt" strokecolor="#2F2F2F">
                <v:path arrowok="t"/>
              </v:shape>
            </v:group>
            <v:group style="position:absolute;left:9132;top:10396;width:2449;height:2" coordorigin="9132,10396" coordsize="2449,2">
              <v:shape style="position:absolute;left:9132;top:10396;width:2449;height:2" coordorigin="9132,10396" coordsize="2449,0" path="m9132,10396l11581,10396e" filled="f" stroked="t" strokeweight=".711962pt" strokecolor="#5B5B5B">
                <v:path arrowok="t"/>
              </v:shape>
            </v:group>
            <v:group style="position:absolute;left:2421;top:10369;width:2;height:301" coordorigin="2421,10369" coordsize="2,301">
              <v:shape style="position:absolute;left:2421;top:10369;width:2;height:301" coordorigin="2421,10369" coordsize="0,301" path="m2421,10670l2421,10369e" filled="f" stroked="t" strokeweight=".474641pt" strokecolor="#484848">
                <v:path arrowok="t"/>
              </v:shape>
            </v:group>
            <v:group style="position:absolute;left:387;top:10613;width:2;height:306" coordorigin="387,10613" coordsize="2,306">
              <v:shape style="position:absolute;left:387;top:10613;width:2;height:306" coordorigin="387,10613" coordsize="0,306" path="m387,10918l387,10613e" filled="f" stroked="t" strokeweight=".474641pt" strokecolor="#383838">
                <v:path arrowok="t"/>
              </v:shape>
            </v:group>
            <v:group style="position:absolute;left:788;top:10868;width:2967;height:2" coordorigin="788,10868" coordsize="2967,2">
              <v:shape style="position:absolute;left:788;top:10868;width:2967;height:2" coordorigin="788,10868" coordsize="2967,0" path="m788,10868l3754,10868e" filled="f" stroked="t" strokeweight=".711962pt" strokecolor="#545454">
                <v:path arrowok="t"/>
              </v:shape>
            </v:group>
            <v:group style="position:absolute;left:3697;top:10873;width:361;height:2" coordorigin="3697,10873" coordsize="361,2">
              <v:shape style="position:absolute;left:3697;top:10873;width:361;height:2" coordorigin="3697,10873" coordsize="361,0" path="m3697,10873l4058,10873e" filled="f" stroked="t" strokeweight=".711962pt" strokecolor="#3F3F3F">
                <v:path arrowok="t"/>
              </v:shape>
            </v:group>
            <v:group style="position:absolute;left:3859;top:10871;width:964;height:2" coordorigin="3859,10871" coordsize="964,2">
              <v:shape style="position:absolute;left:3859;top:10871;width:964;height:2" coordorigin="3859,10871" coordsize="964,0" path="m3859,10871l4822,10871e" filled="f" stroked="t" strokeweight=".949282pt" strokecolor="#545454">
                <v:path arrowok="t"/>
              </v:shape>
            </v:group>
            <v:group style="position:absolute;left:4765;top:10871;width:218;height:2" coordorigin="4765,10871" coordsize="218,2">
              <v:shape style="position:absolute;left:4765;top:10871;width:218;height:2" coordorigin="4765,10871" coordsize="218,0" path="m4765,10871l4984,10871e" filled="f" stroked="t" strokeweight=".474641pt" strokecolor="#2F2F2F">
                <v:path arrowok="t"/>
              </v:shape>
            </v:group>
            <v:group style="position:absolute;left:4927;top:10871;width:2117;height:2" coordorigin="4927,10871" coordsize="2117,2">
              <v:shape style="position:absolute;left:4927;top:10871;width:2117;height:2" coordorigin="4927,10871" coordsize="2117,0" path="m4927,10871l7044,10871e" filled="f" stroked="t" strokeweight=".711962pt" strokecolor="#545454">
                <v:path arrowok="t"/>
              </v:shape>
            </v:group>
            <v:group style="position:absolute;left:6982;top:10871;width:456;height:2" coordorigin="6982,10871" coordsize="456,2">
              <v:shape style="position:absolute;left:6982;top:10871;width:456;height:2" coordorigin="6982,10871" coordsize="456,0" path="m6982,10871l7438,10871e" filled="f" stroked="t" strokeweight=".474641pt" strokecolor="#2F2F2F">
                <v:path arrowok="t"/>
              </v:shape>
            </v:group>
            <v:group style="position:absolute;left:7381;top:10871;width:892;height:2" coordorigin="7381,10871" coordsize="892,2">
              <v:shape style="position:absolute;left:7381;top:10871;width:892;height:2" coordorigin="7381,10871" coordsize="892,0" path="m7381,10871l8273,10871e" filled="f" stroked="t" strokeweight=".711962pt" strokecolor="#4F4F4F">
                <v:path arrowok="t"/>
              </v:shape>
            </v:group>
            <v:group style="position:absolute;left:8216;top:10871;width:413;height:2" coordorigin="8216,10871" coordsize="413,2">
              <v:shape style="position:absolute;left:8216;top:10871;width:413;height:2" coordorigin="8216,10871" coordsize="413,0" path="m8216,10871l8629,10871e" filled="f" stroked="t" strokeweight=".474641pt" strokecolor="#282828">
                <v:path arrowok="t"/>
              </v:shape>
            </v:group>
            <v:group style="position:absolute;left:8572;top:10871;width:361;height:2" coordorigin="8572,10871" coordsize="361,2">
              <v:shape style="position:absolute;left:8572;top:10871;width:361;height:2" coordorigin="8572,10871" coordsize="361,0" path="m8572,10871l8933,10871e" filled="f" stroked="t" strokeweight=".474641pt" strokecolor="#3F3F3F">
                <v:path arrowok="t"/>
              </v:shape>
            </v:group>
            <v:group style="position:absolute;left:8847;top:10868;width:2739;height:2" coordorigin="8847,10868" coordsize="2739,2">
              <v:shape style="position:absolute;left:8847;top:10868;width:2739;height:2" coordorigin="8847,10868" coordsize="2739,0" path="m8847,10868l11586,10868e" filled="f" stroked="t" strokeweight=".711962pt" strokecolor="#5B5B5B">
                <v:path arrowok="t"/>
              </v:shape>
            </v:group>
            <v:group style="position:absolute;left:380;top:11112;width:11202;height:2" coordorigin="380,11112" coordsize="11202,2">
              <v:shape style="position:absolute;left:380;top:11112;width:11202;height:2" coordorigin="380,11112" coordsize="11202,0" path="m380,11112l11581,11112e" filled="f" stroked="t" strokeweight=".711962pt" strokecolor="#545454">
                <v:path arrowok="t"/>
              </v:shape>
            </v:group>
            <v:group style="position:absolute;left:384;top:10847;width:2;height:291" coordorigin="384,10847" coordsize="2,291">
              <v:shape style="position:absolute;left:384;top:10847;width:2;height:291" coordorigin="384,10847" coordsize="0,291" path="m384,11138l384,10847e" filled="f" stroked="t" strokeweight=".474641pt" strokecolor="#232323">
                <v:path arrowok="t"/>
              </v:shape>
            </v:group>
            <v:group style="position:absolute;left:375;top:11350;width:6284;height:2" coordorigin="375,11350" coordsize="6284,2">
              <v:shape style="position:absolute;left:375;top:11350;width:6284;height:2" coordorigin="375,11350" coordsize="6284,0" path="m375,11350l6659,11350e" filled="f" stroked="t" strokeweight=".711962pt" strokecolor="#4F4F4F">
                <v:path arrowok="t"/>
              </v:shape>
            </v:group>
            <v:group style="position:absolute;left:384;top:11066;width:2;height:310" coordorigin="384,11066" coordsize="2,310">
              <v:shape style="position:absolute;left:384;top:11066;width:2;height:310" coordorigin="384,11066" coordsize="0,310" path="m384,11377l384,11066e" filled="f" stroked="t" strokeweight=".474641pt" strokecolor="#383838">
                <v:path arrowok="t"/>
              </v:shape>
            </v:group>
            <v:group style="position:absolute;left:1096;top:11095;width:2;height:745" coordorigin="1096,11095" coordsize="2,745">
              <v:shape style="position:absolute;left:1096;top:11095;width:2;height:745" coordorigin="1096,11095" coordsize="0,745" path="m1096,11840l1096,11095e" filled="f" stroked="t" strokeweight=".237321pt" strokecolor="#575757">
                <v:path arrowok="t"/>
              </v:shape>
            </v:group>
            <v:group style="position:absolute;left:6602;top:11353;width:223;height:2" coordorigin="6602,11353" coordsize="223,2">
              <v:shape style="position:absolute;left:6602;top:11353;width:223;height:2" coordorigin="6602,11353" coordsize="223,0" path="m6602,11353l6825,11353e" filled="f" stroked="t" strokeweight=".474641pt" strokecolor="#1F1F1F">
                <v:path arrowok="t"/>
              </v:shape>
            </v:group>
            <v:group style="position:absolute;left:6768;top:11353;width:271;height:2" coordorigin="6768,11353" coordsize="271,2">
              <v:shape style="position:absolute;left:6768;top:11353;width:271;height:2" coordorigin="6768,11353" coordsize="271,0" path="m6768,11353l7039,11353e" filled="f" stroked="t" strokeweight=".474641pt" strokecolor="#3F3F3F">
                <v:path arrowok="t"/>
              </v:shape>
            </v:group>
            <v:group style="position:absolute;left:7421;top:11105;width:2;height:5142" coordorigin="7421,11105" coordsize="2,5142">
              <v:shape style="position:absolute;left:7421;top:11105;width:2;height:5142" coordorigin="7421,11105" coordsize="0,5142" path="m7421,16246l7421,11105e" filled="f" stroked="t" strokeweight=".711962pt" strokecolor="#545454">
                <v:path arrowok="t"/>
              </v:shape>
            </v:group>
            <v:group style="position:absolute;left:6949;top:11350;width:4632;height:2" coordorigin="6949,11350" coordsize="4632,2">
              <v:shape style="position:absolute;left:6949;top:11350;width:4632;height:2" coordorigin="6949,11350" coordsize="4632,0" path="m6949,11350l11581,11350e" filled="f" stroked="t" strokeweight=".949282pt" strokecolor="#545454">
                <v:path arrowok="t"/>
              </v:shape>
            </v:group>
            <v:group style="position:absolute;left:389;top:11286;width:2;height:4965" coordorigin="389,11286" coordsize="2,4965">
              <v:shape style="position:absolute;left:389;top:11286;width:2;height:4965" coordorigin="389,11286" coordsize="0,4965" path="m389,16251l389,11286e" filled="f" stroked="t" strokeweight=".711962pt" strokecolor="#4B4B4B">
                <v:path arrowok="t"/>
              </v:shape>
            </v:group>
            <v:group style="position:absolute;left:1756;top:11109;width:2;height:5142" coordorigin="1756,11109" coordsize="2,5142">
              <v:shape style="position:absolute;left:1756;top:11109;width:2;height:5142" coordorigin="1756,11109" coordsize="0,5142" path="m1756,16251l1756,11109e" filled="f" stroked="t" strokeweight=".711962pt" strokecolor="#575757">
                <v:path arrowok="t"/>
              </v:shape>
            </v:group>
            <v:group style="position:absolute;left:2418;top:10579;width:2;height:1972" coordorigin="2418,10579" coordsize="2,1972">
              <v:shape style="position:absolute;left:2418;top:10579;width:2;height:1972" coordorigin="2418,10579" coordsize="0,1972" path="m2418,12551l2418,10579e" filled="f" stroked="t" strokeweight=".711962pt" strokecolor="#545454">
                <v:path arrowok="t"/>
              </v:shape>
            </v:group>
            <v:group style="position:absolute;left:1096;top:11840;width:2;height:1532" coordorigin="1096,11840" coordsize="2,1532">
              <v:shape style="position:absolute;left:1096;top:11840;width:2;height:1532" coordorigin="1096,11840" coordsize="0,1532" path="m1096,13372l1096,11840e" filled="f" stroked="t" strokeweight=".237321pt" strokecolor="#000000">
                <v:path arrowok="t"/>
              </v:shape>
            </v:group>
            <v:group style="position:absolute;left:7419;top:12117;width:2;height:434" coordorigin="7419,12117" coordsize="2,434">
              <v:shape style="position:absolute;left:7419;top:12117;width:2;height:434" coordorigin="7419,12117" coordsize="0,434" path="m7419,12551l7419,12117e" filled="f" stroked="t" strokeweight=".711962pt" strokecolor="#383838">
                <v:path arrowok="t"/>
              </v:shape>
            </v:group>
            <v:group style="position:absolute;left:1756;top:12494;width:2;height:286" coordorigin="1756,12494" coordsize="2,286">
              <v:shape style="position:absolute;left:1756;top:12494;width:2;height:286" coordorigin="1756,12494" coordsize="0,286" path="m1756,12780l1756,12494e" filled="f" stroked="t" strokeweight=".474641pt" strokecolor="#3B3B3B">
                <v:path arrowok="t"/>
              </v:shape>
            </v:group>
            <v:group style="position:absolute;left:2421;top:12494;width:2;height:286" coordorigin="2421,12494" coordsize="2,286">
              <v:shape style="position:absolute;left:2421;top:12494;width:2;height:286" coordorigin="2421,12494" coordsize="0,286" path="m2421,12780l2421,12494e" filled="f" stroked="t" strokeweight=".474641pt" strokecolor="#4B4B4B">
                <v:path arrowok="t"/>
              </v:shape>
            </v:group>
            <v:group style="position:absolute;left:7419;top:12432;width:2;height:764" coordorigin="7419,12432" coordsize="2,764">
              <v:shape style="position:absolute;left:7419;top:12432;width:2;height:764" coordorigin="7419,12432" coordsize="0,764" path="m7419,13196l7419,12432e" filled="f" stroked="t" strokeweight=".949282pt" strokecolor="#646464">
                <v:path arrowok="t"/>
              </v:shape>
            </v:group>
            <v:group style="position:absolute;left:1756;top:12723;width:2;height:306" coordorigin="1756,12723" coordsize="2,306">
              <v:shape style="position:absolute;left:1756;top:12723;width:2;height:306" coordorigin="1756,12723" coordsize="0,306" path="m1756,13029l1756,12723e" filled="f" stroked="t" strokeweight=".474641pt" strokecolor="#282828">
                <v:path arrowok="t"/>
              </v:shape>
            </v:group>
            <v:group style="position:absolute;left:2421;top:12723;width:2;height:463" coordorigin="2421,12723" coordsize="2,463">
              <v:shape style="position:absolute;left:2421;top:12723;width:2;height:463" coordorigin="2421,12723" coordsize="0,463" path="m2421,13186l2421,12723e" filled="f" stroked="t" strokeweight=".474641pt" strokecolor="#383838">
                <v:path arrowok="t"/>
              </v:shape>
            </v:group>
            <v:group style="position:absolute;left:389;top:12895;width:2;height:134" coordorigin="389,12895" coordsize="2,134">
              <v:shape style="position:absolute;left:389;top:12895;width:2;height:134" coordorigin="389,12895" coordsize="0,134" path="m389,13029l389,12895e" filled="f" stroked="t" strokeweight=".474641pt" strokecolor="#232323">
                <v:path arrowok="t"/>
              </v:shape>
            </v:group>
            <v:group style="position:absolute;left:11581;top:12895;width:2;height:291" coordorigin="11581,12895" coordsize="2,291">
              <v:shape style="position:absolute;left:11581;top:12895;width:2;height:291" coordorigin="11581,12895" coordsize="0,291" path="m11581,13186l11581,12895e" filled="f" stroked="t" strokeweight=".474641pt" strokecolor="#3F3F3F">
                <v:path arrowok="t"/>
              </v:shape>
            </v:group>
            <v:group style="position:absolute;left:384;top:13129;width:2;height:272" coordorigin="384,13129" coordsize="2,272">
              <v:shape style="position:absolute;left:384;top:13129;width:2;height:272" coordorigin="384,13129" coordsize="0,272" path="m384,13401l384,13129e" filled="f" stroked="t" strokeweight=".474641pt" strokecolor="#343434">
                <v:path arrowok="t"/>
              </v:shape>
            </v:group>
            <v:group style="position:absolute;left:2421;top:13129;width:2;height:874" coordorigin="2421,13129" coordsize="2,874">
              <v:shape style="position:absolute;left:2421;top:13129;width:2;height:874" coordorigin="2421,13129" coordsize="0,874" path="m2421,14003l2421,13129e" filled="f" stroked="t" strokeweight=".711962pt" strokecolor="#575757">
                <v:path arrowok="t"/>
              </v:shape>
            </v:group>
            <v:group style="position:absolute;left:11579;top:13129;width:2;height:1723" coordorigin="11579,13129" coordsize="2,1723">
              <v:shape style="position:absolute;left:11579;top:13129;width:2;height:1723" coordorigin="11579,13129" coordsize="0,1723" path="m11579,14852l11579,13129e" filled="f" stroked="t" strokeweight=".474641pt" strokecolor="#5B5B5B">
                <v:path arrowok="t"/>
              </v:shape>
            </v:group>
            <v:group style="position:absolute;left:380;top:13437;width:555;height:2" coordorigin="380,13437" coordsize="555,2">
              <v:shape style="position:absolute;left:380;top:13437;width:555;height:2" coordorigin="380,13437" coordsize="555,0" path="m380,13437l935,13437e" filled="f" stroked="t" strokeweight=".237321pt" strokecolor="#343434">
                <v:path arrowok="t"/>
              </v:shape>
            </v:group>
            <v:group style="position:absolute;left:1096;top:13372;width:2;height:100" coordorigin="1096,13372" coordsize="2,100">
              <v:shape style="position:absolute;left:1096;top:13372;width:2;height:100" coordorigin="1096,13372" coordsize="0,100" path="m1096,13473l1096,13372e" filled="f" stroked="t" strokeweight=".237321pt" strokecolor="#545454">
                <v:path arrowok="t"/>
              </v:shape>
            </v:group>
            <v:group style="position:absolute;left:878;top:13437;width:1552;height:2" coordorigin="878,13437" coordsize="1552,2">
              <v:shape style="position:absolute;left:878;top:13437;width:1552;height:2" coordorigin="878,13437" coordsize="1552,0" path="m878,13437l2430,13437e" filled="f" stroked="t" strokeweight=".711962pt" strokecolor="#545454">
                <v:path arrowok="t"/>
              </v:shape>
            </v:group>
            <v:group style="position:absolute;left:7419;top:13344;width:2;height:243" coordorigin="7419,13344" coordsize="2,243">
              <v:shape style="position:absolute;left:7419;top:13344;width:2;height:243" coordorigin="7419,13344" coordsize="0,243" path="m7419,13587l7419,13344e" filled="f" stroked="t" strokeweight=".474641pt" strokecolor="#232323">
                <v:path arrowok="t"/>
              </v:shape>
            </v:group>
            <v:group style="position:absolute;left:1096;top:13468;width:2;height:2325" coordorigin="1096,13468" coordsize="2,2325">
              <v:shape style="position:absolute;left:1096;top:13468;width:2;height:2325" coordorigin="1096,13468" coordsize="0,2325" path="m1096,15793l1096,13468e" filled="f" stroked="t" strokeweight=".237321pt" strokecolor="#000000">
                <v:path arrowok="t"/>
              </v:shape>
            </v:group>
            <v:group style="position:absolute;left:389;top:13945;width:2;height:239" coordorigin="389,13945" coordsize="2,239">
              <v:shape style="position:absolute;left:389;top:13945;width:2;height:239" coordorigin="389,13945" coordsize="0,239" path="m389,14184l389,13945e" filled="f" stroked="t" strokeweight=".474641pt" strokecolor="#2B2B2B">
                <v:path arrowok="t"/>
              </v:shape>
            </v:group>
            <v:group style="position:absolute;left:1756;top:13945;width:2;height:239" coordorigin="1756,13945" coordsize="2,239">
              <v:shape style="position:absolute;left:1756;top:13945;width:2;height:239" coordorigin="1756,13945" coordsize="0,239" path="m1756,14184l1756,13945e" filled="f" stroked="t" strokeweight=".474641pt" strokecolor="#232323">
                <v:path arrowok="t"/>
              </v:shape>
            </v:group>
            <v:group style="position:absolute;left:2421;top:13945;width:2;height:239" coordorigin="2421,13945" coordsize="2,239">
              <v:shape style="position:absolute;left:2421;top:13945;width:2;height:239" coordorigin="2421,13945" coordsize="0,239" path="m2421,14184l2421,13945e" filled="f" stroked="t" strokeweight=".474641pt" strokecolor="#383838">
                <v:path arrowok="t"/>
              </v:shape>
            </v:group>
            <v:group style="position:absolute;left:7423;top:13945;width:2;height:239" coordorigin="7423,13945" coordsize="2,239">
              <v:shape style="position:absolute;left:7423;top:13945;width:2;height:239" coordorigin="7423,13945" coordsize="0,239" path="m7423,14184l7423,13945e" filled="f" stroked="t" strokeweight=".474641pt" strokecolor="#2B2B2B">
                <v:path arrowok="t"/>
              </v:shape>
            </v:group>
            <v:group style="position:absolute;left:2423;top:14127;width:2;height:382" coordorigin="2423,14127" coordsize="2,382">
              <v:shape style="position:absolute;left:2423;top:14127;width:2;height:382" coordorigin="2423,14127" coordsize="0,382" path="m2423,14509l2423,14127e" filled="f" stroked="t" strokeweight=".949282pt" strokecolor="#676767">
                <v:path arrowok="t"/>
              </v:shape>
            </v:group>
            <v:group style="position:absolute;left:1761;top:14451;width:2;height:401" coordorigin="1761,14451" coordsize="2,401">
              <v:shape style="position:absolute;left:1761;top:14451;width:2;height:401" coordorigin="1761,14451" coordsize="0,401" path="m1761,14852l1761,14451e" filled="f" stroked="t" strokeweight=".474641pt" strokecolor="#3B3B3B">
                <v:path arrowok="t"/>
              </v:shape>
            </v:group>
            <v:group style="position:absolute;left:2397;top:14824;width:2558;height:2" coordorigin="2397,14824" coordsize="2558,2">
              <v:shape style="position:absolute;left:2397;top:14824;width:2558;height:2" coordorigin="2397,14824" coordsize="2558,0" path="m2397,14824l4955,14824e" filled="f" stroked="t" strokeweight=".711962pt" strokecolor="#3F4B90">
                <v:path arrowok="t"/>
              </v:shape>
            </v:group>
            <v:group style="position:absolute;left:2425;top:14451;width:2;height:401" coordorigin="2425,14451" coordsize="2,401">
              <v:shape style="position:absolute;left:2425;top:14451;width:2;height:401" coordorigin="2425,14451" coordsize="0,401" path="m2425,14852l2425,14451e" filled="f" stroked="t" strokeweight=".474641pt" strokecolor="#383838">
                <v:path arrowok="t"/>
              </v:shape>
            </v:group>
            <v:group style="position:absolute;left:11584;top:14795;width:2;height:239" coordorigin="11584,14795" coordsize="2,239">
              <v:shape style="position:absolute;left:11584;top:14795;width:2;height:239" coordorigin="11584,14795" coordsize="0,239" path="m11584,15034l11584,14795e" filled="f" stroked="t" strokeweight=".237321pt" strokecolor="#484848">
                <v:path arrowok="t"/>
              </v:shape>
            </v:group>
            <v:group style="position:absolute;left:392;top:15048;width:2;height:1203" coordorigin="392,15048" coordsize="2,1203">
              <v:shape style="position:absolute;left:392;top:15048;width:2;height:1203" coordorigin="392,15048" coordsize="0,1203" path="m392,16251l392,15048e" filled="f" stroked="t" strokeweight=".711962pt" strokecolor="#4B4B4B">
                <v:path arrowok="t"/>
              </v:shape>
            </v:group>
            <v:group style="position:absolute;left:2423;top:14795;width:2;height:1026" coordorigin="2423,14795" coordsize="2,1026">
              <v:shape style="position:absolute;left:2423;top:14795;width:2;height:1026" coordorigin="2423,14795" coordsize="0,1026" path="m2423,15821l2423,14795e" filled="f" stroked="t" strokeweight=".949282pt" strokecolor="#646464">
                <v:path arrowok="t"/>
              </v:shape>
            </v:group>
            <v:group style="position:absolute;left:384;top:16244;width:1400;height:2" coordorigin="384,16244" coordsize="1400,2">
              <v:shape style="position:absolute;left:384;top:16244;width:1400;height:2" coordorigin="384,16244" coordsize="1400,0" path="m384,16244l1785,16244e" filled="f" stroked="t" strokeweight=".949282pt" strokecolor="#4F4F4F">
                <v:path arrowok="t"/>
              </v:shape>
            </v:group>
            <v:group style="position:absolute;left:1096;top:15793;width:2;height:444" coordorigin="1096,15793" coordsize="2,444">
              <v:shape style="position:absolute;left:1096;top:15793;width:2;height:444" coordorigin="1096,15793" coordsize="0,444" path="m1096,16237l1096,15793e" filled="f" stroked="t" strokeweight=".237321pt" strokecolor="#3F3F3F">
                <v:path arrowok="t"/>
              </v:shape>
            </v:group>
            <v:group style="position:absolute;left:1713;top:16249;width:726;height:2" coordorigin="1713,16249" coordsize="726,2">
              <v:shape style="position:absolute;left:1713;top:16249;width:726;height:2" coordorigin="1713,16249" coordsize="726,0" path="m1713,16249l2440,16249e" filled="f" stroked="t" strokeweight=".474641pt" strokecolor="#3B3B3B">
                <v:path arrowok="t"/>
              </v:shape>
            </v:group>
            <v:group style="position:absolute;left:2428;top:15764;width:2;height:492" coordorigin="2428,15764" coordsize="2,492">
              <v:shape style="position:absolute;left:2428;top:15764;width:2;height:492" coordorigin="2428,15764" coordsize="0,492" path="m2428,16256l2428,15764e" filled="f" stroked="t" strokeweight=".474641pt" strokecolor="#4B4B4B">
                <v:path arrowok="t"/>
              </v:shape>
            </v:group>
            <v:group style="position:absolute;left:4286;top:16242;width:2872;height:2" coordorigin="4286,16242" coordsize="2872,2">
              <v:shape style="position:absolute;left:4286;top:16242;width:2872;height:2" coordorigin="4286,16242" coordsize="2872,0" path="m4286,16242l7158,16242e" filled="f" stroked="t" strokeweight=".711962pt" strokecolor="#5B5B5B">
                <v:path arrowok="t"/>
              </v:shape>
            </v:group>
            <v:group style="position:absolute;left:8216;top:16237;width:764;height:2" coordorigin="8216,16237" coordsize="764,2">
              <v:shape style="position:absolute;left:8216;top:16237;width:764;height:2" coordorigin="8216,16237" coordsize="764,0" path="m8216,16237l8980,16237e" filled="f" stroked="t" strokeweight=".711962pt" strokecolor="#676767">
                <v:path arrowok="t"/>
              </v:shape>
            </v:group>
            <v:group style="position:absolute;left:8876;top:16237;width:532;height:2" coordorigin="8876,16237" coordsize="532,2">
              <v:shape style="position:absolute;left:8876;top:16237;width:532;height:2" coordorigin="8876,16237" coordsize="532,0" path="m8876,16237l9407,16237e" filled="f" stroked="t" strokeweight=".474641pt" strokecolor="#3F3F3F">
                <v:path arrowok="t"/>
              </v:shape>
            </v:group>
            <v:group style="position:absolute;left:2368;top:16239;width:9227;height:2" coordorigin="2368,16239" coordsize="9227,2">
              <v:shape style="position:absolute;left:2368;top:16239;width:9227;height:2" coordorigin="2368,16239" coordsize="9227,0" path="m2368,16239l11595,16239e" filled="f" stroked="t" strokeweight=".949282pt" strokecolor="#5B5B5B">
                <v:path arrowok="t"/>
              </v:shape>
            </v:group>
            <v:group style="position:absolute;left:11579;top:14976;width:2;height:1265" coordorigin="11579,14976" coordsize="2,1265">
              <v:shape style="position:absolute;left:11579;top:14976;width:2;height:1265" coordorigin="11579,14976" coordsize="0,1265" path="m11579,16242l11579,14976e" filled="f" stroked="t" strokeweight=".474641pt" strokecolor="#545454">
                <v:path arrowok="t"/>
              </v:shape>
            </v:group>
            <v:group style="position:absolute;left:10368;top:14894;width:2;height:242" coordorigin="10368,14894" coordsize="2,242">
              <v:shape style="position:absolute;left:10368;top:14894;width:2;height:242" coordorigin="10368,14894" coordsize="0,242" path="m10368,15137l10368,14894e" filled="f" stroked="t" strokeweight="1.98811pt" strokecolor="#D3D4D4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100"/>
          <w:b/>
          <w:bCs/>
        </w:rPr>
        <w:t>.A:&amp;riın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-39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100"/>
          <w:b/>
          <w:bCs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494949"/>
          <w:spacing w:val="0"/>
          <w:w w:val="100"/>
          <w:b/>
          <w:bCs/>
        </w:rPr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0"/>
          <w:w w:val="100"/>
          <w:b/>
          <w:bCs/>
        </w:rPr>
        <w:t>ÖSE</w:t>
      </w:r>
      <w:r>
        <w:rPr>
          <w:rFonts w:ascii="Times New Roman" w:hAnsi="Times New Roman" w:cs="Times New Roman" w:eastAsia="Times New Roman"/>
          <w:sz w:val="30"/>
          <w:szCs w:val="30"/>
          <w:color w:val="313131"/>
          <w:spacing w:val="69"/>
          <w:w w:val="100"/>
          <w:b/>
          <w:bCs/>
        </w:rPr>
        <w:t> </w:t>
      </w:r>
      <w:r>
        <w:rPr>
          <w:rFonts w:ascii="Arial" w:hAnsi="Arial" w:cs="Arial" w:eastAsia="Arial"/>
          <w:sz w:val="15"/>
          <w:szCs w:val="15"/>
          <w:color w:val="3D4985"/>
          <w:spacing w:val="0"/>
          <w:w w:val="100"/>
          <w:position w:val="2"/>
        </w:rPr>
        <w:t>,</w:t>
      </w:r>
      <w:r>
        <w:rPr>
          <w:rFonts w:ascii="Arial" w:hAnsi="Arial" w:cs="Arial" w:eastAsia="Arial"/>
          <w:sz w:val="15"/>
          <w:szCs w:val="15"/>
          <w:color w:val="3D4985"/>
          <w:spacing w:val="0"/>
          <w:w w:val="100"/>
          <w:position w:val="2"/>
        </w:rPr>
        <w:t>   </w:t>
      </w:r>
      <w:r>
        <w:rPr>
          <w:rFonts w:ascii="Arial" w:hAnsi="Arial" w:cs="Arial" w:eastAsia="Arial"/>
          <w:sz w:val="15"/>
          <w:szCs w:val="15"/>
          <w:color w:val="3D4985"/>
          <w:spacing w:val="8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3D4985"/>
          <w:spacing w:val="0"/>
          <w:w w:val="103"/>
          <w:position w:val="2"/>
        </w:rPr>
        <w:t>.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139" w:lineRule="exact"/>
        <w:ind w:right="451"/>
        <w:jc w:val="right"/>
        <w:tabs>
          <w:tab w:pos="18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313131"/>
          <w:spacing w:val="0"/>
          <w:w w:val="82"/>
          <w:i/>
          <w:position w:val="-3"/>
        </w:rPr>
        <w:t>ırv.ıv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2"/>
          <w:i/>
          <w:position w:val="-3"/>
        </w:rPr>
        <w:t>e</w:t>
      </w:r>
      <w:r>
        <w:rPr>
          <w:rFonts w:ascii="Arial" w:hAnsi="Arial" w:cs="Arial" w:eastAsia="Arial"/>
          <w:sz w:val="20"/>
          <w:szCs w:val="20"/>
          <w:color w:val="313131"/>
          <w:spacing w:val="-5"/>
          <w:w w:val="82"/>
          <w:i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2"/>
          <w:i/>
          <w:position w:val="-3"/>
        </w:rPr>
        <w:t>Kuze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82"/>
          <w:i/>
          <w:position w:val="-3"/>
        </w:rPr>
        <w:t>y</w:t>
      </w:r>
      <w:r>
        <w:rPr>
          <w:rFonts w:ascii="Arial" w:hAnsi="Arial" w:cs="Arial" w:eastAsia="Arial"/>
          <w:sz w:val="20"/>
          <w:szCs w:val="20"/>
          <w:color w:val="313131"/>
          <w:spacing w:val="27"/>
          <w:w w:val="82"/>
          <w:i/>
          <w:position w:val="-3"/>
        </w:rPr>
        <w:t> 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75"/>
          <w:b/>
          <w:bCs/>
          <w:i/>
          <w:position w:val="-3"/>
        </w:rPr>
        <w:t>Böl</w:t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b/>
          <w:bCs/>
          <w:i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00"/>
          <w:b/>
          <w:bCs/>
          <w:i/>
          <w:position w:val="-3"/>
        </w:rPr>
      </w:r>
      <w:r>
        <w:rPr>
          <w:rFonts w:ascii="Arial" w:hAnsi="Arial" w:cs="Arial" w:eastAsia="Arial"/>
          <w:sz w:val="20"/>
          <w:szCs w:val="20"/>
          <w:color w:val="313131"/>
          <w:spacing w:val="0"/>
          <w:w w:val="141"/>
          <w:position w:val="-3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right="366"/>
        <w:jc w:val="right"/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313131"/>
          <w:spacing w:val="0"/>
          <w:w w:val="89"/>
          <w:b/>
          <w:bCs/>
          <w:i/>
          <w:position w:val="1"/>
        </w:rPr>
        <w:t>geAmır;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115" w:lineRule="exact"/>
        <w:ind w:left="1191" w:right="-20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2"/>
          <w:szCs w:val="22"/>
          <w:color w:val="2A3175"/>
          <w:spacing w:val="0"/>
          <w:w w:val="162"/>
          <w:position w:val="1"/>
        </w:rPr>
        <w:t>\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15"/>
        </w:rPr>
        <w:t>tGÜN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13131"/>
          <w:spacing w:val="0"/>
          <w:w w:val="101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200"/>
          <w:cols w:num="2" w:equalWidth="0">
            <w:col w:w="4942" w:space="347"/>
            <w:col w:w="619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357" w:lineRule="exact"/>
        <w:ind w:left="5343" w:right="1262"/>
        <w:jc w:val="center"/>
        <w:tabs>
          <w:tab w:pos="6540" w:val="left"/>
          <w:tab w:pos="6880" w:val="left"/>
          <w:tab w:pos="8060" w:val="left"/>
          <w:tab w:pos="9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5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</w:r>
      <w:r>
        <w:rPr>
          <w:rFonts w:ascii="Arial" w:hAnsi="Arial" w:cs="Arial" w:eastAsia="Arial"/>
          <w:sz w:val="38"/>
          <w:szCs w:val="38"/>
          <w:color w:val="242424"/>
          <w:spacing w:val="0"/>
          <w:w w:val="56"/>
          <w:position w:val="-7"/>
        </w:rPr>
        <w:t>ı</w:t>
      </w:r>
      <w:r>
        <w:rPr>
          <w:rFonts w:ascii="Arial" w:hAnsi="Arial" w:cs="Arial" w:eastAsia="Arial"/>
          <w:sz w:val="38"/>
          <w:szCs w:val="38"/>
          <w:color w:val="242424"/>
          <w:spacing w:val="0"/>
          <w:w w:val="100"/>
          <w:position w:val="-7"/>
        </w:rPr>
        <w:tab/>
      </w:r>
      <w:r>
        <w:rPr>
          <w:rFonts w:ascii="Arial" w:hAnsi="Arial" w:cs="Arial" w:eastAsia="Arial"/>
          <w:sz w:val="38"/>
          <w:szCs w:val="38"/>
          <w:color w:val="242424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11"/>
          <w:position w:val="-3"/>
        </w:rPr>
        <w:t>KöpükKg.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9"/>
          <w:szCs w:val="29"/>
          <w:color w:val="242424"/>
          <w:spacing w:val="0"/>
          <w:w w:val="82"/>
          <w:position w:val="-7"/>
        </w:rPr>
        <w:t>J</w:t>
      </w:r>
      <w:r>
        <w:rPr>
          <w:rFonts w:ascii="Times New Roman" w:hAnsi="Times New Roman" w:cs="Times New Roman" w:eastAsia="Times New Roman"/>
          <w:sz w:val="29"/>
          <w:szCs w:val="29"/>
          <w:color w:val="242424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42424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K.K.T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2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00" w:lineRule="exact"/>
        <w:ind w:left="5572" w:right="1629"/>
        <w:jc w:val="center"/>
        <w:tabs>
          <w:tab w:pos="6540" w:val="left"/>
          <w:tab w:pos="7480" w:val="left"/>
          <w:tab w:pos="8100" w:val="left"/>
          <w:tab w:pos="9760" w:val="left"/>
        </w:tabs>
        <w:rPr>
          <w:rFonts w:ascii="Times New Roman" w:hAnsi="Times New Roman" w:cs="Times New Roman" w:eastAsia="Times New Roman"/>
          <w:sz w:val="31"/>
          <w:szCs w:val="31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10"/>
          <w:w w:val="100"/>
          <w:position w:val="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3"/>
          <w:w w:val="100"/>
          <w:position w:val="4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-2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42424"/>
          <w:spacing w:val="0"/>
          <w:w w:val="100"/>
          <w:position w:val="4"/>
        </w:rPr>
      </w:r>
      <w:r>
        <w:rPr>
          <w:rFonts w:ascii="Arial" w:hAnsi="Arial" w:cs="Arial" w:eastAsia="Arial"/>
          <w:sz w:val="38"/>
          <w:szCs w:val="38"/>
          <w:color w:val="3F3F3F"/>
          <w:spacing w:val="0"/>
          <w:w w:val="61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3F3F3F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3F3F3F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1"/>
          <w:szCs w:val="31"/>
          <w:color w:val="242424"/>
          <w:spacing w:val="0"/>
          <w:w w:val="61"/>
          <w:position w:val="2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242424"/>
          <w:spacing w:val="-35"/>
          <w:w w:val="61"/>
          <w:position w:val="2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42424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31"/>
          <w:szCs w:val="31"/>
          <w:color w:val="242424"/>
          <w:spacing w:val="0"/>
          <w:w w:val="100"/>
          <w:position w:val="2"/>
        </w:rPr>
      </w:r>
      <w:r>
        <w:rPr>
          <w:rFonts w:ascii="Arial" w:hAnsi="Arial" w:cs="Arial" w:eastAsia="Arial"/>
          <w:sz w:val="38"/>
          <w:szCs w:val="38"/>
          <w:color w:val="242424"/>
          <w:spacing w:val="0"/>
          <w:w w:val="61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24242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24242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31"/>
          <w:szCs w:val="31"/>
          <w:color w:val="242424"/>
          <w:spacing w:val="0"/>
          <w:w w:val="73"/>
          <w:position w:val="2"/>
        </w:rPr>
        <w:t>-</w:t>
      </w:r>
      <w:r>
        <w:rPr>
          <w:rFonts w:ascii="Times New Roman" w:hAnsi="Times New Roman" w:cs="Times New Roman" w:eastAsia="Times New Roman"/>
          <w:sz w:val="31"/>
          <w:szCs w:val="31"/>
          <w:color w:val="000000"/>
          <w:spacing w:val="0"/>
          <w:w w:val="100"/>
          <w:position w:val="0"/>
        </w:rPr>
      </w:r>
    </w:p>
    <w:p>
      <w:pPr>
        <w:spacing w:before="7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720" w:bottom="280" w:left="160" w:right="160"/>
        </w:sectPr>
      </w:pPr>
      <w:rPr/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/>
        <w:pict>
          <v:group style="position:absolute;margin-left:449.460083pt;margin-top:625.988037pt;width:42.045298pt;height:41.040978pt;mso-position-horizontal-relative:page;mso-position-vertical-relative:page;z-index:-15551" coordorigin="8989,12520" coordsize="841,821">
            <v:group style="position:absolute;left:9040;top:12833;width:205;height:2" coordorigin="9040,12833" coordsize="205,2">
              <v:shape style="position:absolute;left:9040;top:12833;width:205;height:2" coordorigin="9040,12833" coordsize="205,0" path="m9040,12833l9245,12833e" filled="f" stroked="t" strokeweight=".715958pt" strokecolor="#5B5B60">
                <v:path arrowok="t"/>
              </v:shape>
            </v:group>
            <v:group style="position:absolute;left:9188;top:12802;width:616;height:2" coordorigin="9188,12802" coordsize="616,2">
              <v:shape style="position:absolute;left:9188;top:12802;width:616;height:2" coordorigin="9188,12802" coordsize="616,0" path="m9188,12802l9804,12802e" filled="f" stroked="t" strokeweight="2.62518pt" strokecolor="#4F5760">
                <v:path arrowok="t"/>
              </v:shape>
            </v:group>
            <v:group style="position:absolute;left:9004;top:12535;width:2;height:791" coordorigin="9004,12535" coordsize="2,791">
              <v:shape style="position:absolute;left:9004;top:12535;width:2;height:791" coordorigin="9004,12535" coordsize="0,791" path="m9004,13326l9004,12535e" filled="f" stroked="t" strokeweight="1.4775pt" strokecolor="#D1D6DD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.245229pt;margin-top:41.17577pt;width:569.783492pt;height:760.285389pt;mso-position-horizontal-relative:page;mso-position-vertical-relative:page;z-index:-15549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485" w:hRule="exact"/>
                    </w:trPr>
                    <w:tc>
                      <w:tcPr>
                        <w:tcW w:w="1982" w:type="dxa"/>
                        <w:gridSpan w:val="3"/>
                        <w:tcBorders>
                          <w:top w:val="single" w:sz="7.636888" w:space="0" w:color="545454"/>
                          <w:bottom w:val="single" w:sz="5.727664" w:space="0" w:color="4B4B4B"/>
                          <w:left w:val="single" w:sz="5.727664" w:space="0" w:color="444444"/>
                          <w:right w:val="single" w:sz="7.636888" w:space="0" w:color="545454"/>
                        </w:tcBorders>
                      </w:tcPr>
                      <w:p>
                        <w:pPr>
                          <w:spacing w:before="0" w:after="0" w:line="839" w:lineRule="exact"/>
                          <w:ind w:left="662" w:right="711"/>
                          <w:jc w:val="center"/>
                          <w:rPr>
                            <w:rFonts w:ascii="Times New Roman" w:hAnsi="Times New Roman" w:cs="Times New Roman" w:eastAsia="Times New Roman"/>
                            <w:sz w:val="92"/>
                            <w:szCs w:val="9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92"/>
                            <w:szCs w:val="92"/>
                            <w:color w:val="242424"/>
                            <w:spacing w:val="0"/>
                            <w:w w:val="154"/>
                            <w:b/>
                            <w:bCs/>
                            <w:i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92"/>
                            <w:szCs w:val="92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50" w:lineRule="exact"/>
                          <w:ind w:left="440" w:right="392"/>
                          <w:jc w:val="center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42424"/>
                            <w:spacing w:val="0"/>
                            <w:w w:val="100"/>
                            <w:b/>
                            <w:bCs/>
                          </w:rPr>
                          <w:t>Bü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42424"/>
                            <w:spacing w:val="0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42424"/>
                            <w:spacing w:val="2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42424"/>
                            <w:spacing w:val="0"/>
                            <w:w w:val="100"/>
                            <w:b/>
                            <w:bCs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42424"/>
                            <w:spacing w:val="0"/>
                            <w:w w:val="100"/>
                            <w:b/>
                            <w:bCs/>
                          </w:rPr>
                          <w:t>  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42424"/>
                            <w:spacing w:val="3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42424"/>
                            <w:spacing w:val="0"/>
                            <w:w w:val="118"/>
                            <w:b/>
                            <w:bCs/>
                          </w:rPr>
                          <w:t>HIR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45" w:lineRule="exact"/>
                          <w:ind w:left="490" w:right="448"/>
                          <w:jc w:val="center"/>
                          <w:rPr>
                            <w:rFonts w:ascii="Arial" w:hAnsi="Arial" w:cs="Arial" w:eastAsia="Arial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242424"/>
                            <w:spacing w:val="0"/>
                            <w:w w:val="107"/>
                          </w:rPr>
                          <w:t>BELEDIYESI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53" w:type="dxa"/>
                        <w:gridSpan w:val="7"/>
                        <w:tcBorders>
                          <w:top w:val="single" w:sz="7.636888" w:space="0" w:color="4B4B4B"/>
                          <w:bottom w:val="single" w:sz="7.636888" w:space="0" w:color="4B4B4B"/>
                          <w:left w:val="single" w:sz="7.636888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9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52" w:lineRule="auto"/>
                          <w:ind w:left="1512" w:right="1769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4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2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4"/>
                          </w:rPr>
                          <w:t>BÜYÜKŞEHİR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5"/>
                          </w:rPr>
                          <w:t>BELE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0"/>
                            <w:w w:val="116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-4"/>
                            <w:w w:val="124"/>
                          </w:rPr>
                          <w:t>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4"/>
                          </w:rPr>
                          <w:t>YESİ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4"/>
                          </w:rPr>
                          <w:t>İT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"/>
                            <w:w w:val="114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4"/>
                          </w:rPr>
                          <w:t>AİY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4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7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4"/>
                          </w:rPr>
                          <w:t>DAİRE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8"/>
                            <w:w w:val="115"/>
                          </w:rPr>
                          <w:t>S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242424"/>
                            <w:spacing w:val="-15"/>
                            <w:w w:val="270"/>
                          </w:rPr>
                          <w:t>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4"/>
                          </w:rPr>
                          <w:t>BAŞKANLI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4"/>
                            <w:w w:val="115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24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0" w:after="0" w:line="240" w:lineRule="auto"/>
                          <w:ind w:left="113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6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1"/>
                            <w:w w:val="11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6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6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1"/>
                            <w:w w:val="11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4"/>
                          </w:rPr>
                          <w:t>Müdahale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4"/>
                          </w:rPr>
                          <w:t>Şub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4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4"/>
                          </w:rPr>
                          <w:t>Müdürlüğü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5" w:after="0" w:line="240" w:lineRule="auto"/>
                          <w:ind w:left="2269" w:right="2589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5"/>
                            <w:w w:val="114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4"/>
                          </w:rPr>
                          <w:t>ANGIN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"/>
                            <w:w w:val="11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4"/>
                          </w:rPr>
                          <w:t>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55" w:type="dxa"/>
                        <w:tcBorders>
                          <w:top w:val="single" w:sz="7.636888" w:space="0" w:color="4F4F4F"/>
                          <w:bottom w:val="single" w:sz="7.636888" w:space="0" w:color="4F4F4F"/>
                          <w:left w:val="nil" w:sz="6" w:space="0" w:color="auto"/>
                          <w:right w:val="single" w:sz="7.636888" w:space="0" w:color="575757"/>
                        </w:tcBorders>
                      </w:tcPr>
                      <w:p>
                        <w:pPr>
                          <w:spacing w:before="43" w:after="0" w:line="1423" w:lineRule="exact"/>
                          <w:ind w:left="718" w:right="-20"/>
                          <w:jc w:val="left"/>
                          <w:rPr>
                            <w:rFonts w:ascii="Arial" w:hAnsi="Arial" w:cs="Arial" w:eastAsia="Arial"/>
                            <w:sz w:val="144"/>
                            <w:szCs w:val="14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44"/>
                            <w:szCs w:val="144"/>
                            <w:color w:val="242424"/>
                            <w:spacing w:val="0"/>
                            <w:w w:val="265"/>
                            <w:position w:val="-21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144"/>
                            <w:szCs w:val="14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311" w:hRule="exact"/>
                    </w:trPr>
                    <w:tc>
                      <w:tcPr>
                        <w:tcW w:w="3007" w:type="dxa"/>
                        <w:gridSpan w:val="4"/>
                        <w:tcBorders>
                          <w:top w:val="single" w:sz="5.727664" w:space="0" w:color="4B4B4B"/>
                          <w:bottom w:val="nil" w:sz="6" w:space="0" w:color="auto"/>
                          <w:left w:val="single" w:sz="5.727664" w:space="0" w:color="444444"/>
                          <w:right w:val="single" w:sz="7.636888" w:space="0" w:color="3B3B3B"/>
                        </w:tcBorders>
                      </w:tcPr>
                      <w:p>
                        <w:pPr>
                          <w:spacing w:before="1" w:after="0" w:line="240" w:lineRule="auto"/>
                          <w:ind w:left="-4" w:right="-20"/>
                          <w:jc w:val="left"/>
                          <w:tabs>
                            <w:tab w:pos="13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6"/>
                            <w:w w:val="100"/>
                            <w:position w:val="1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100"/>
                            <w:position w:val="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100"/>
                            <w:position w:val="1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18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9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8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  <w:position w:val="0"/>
                          </w:rPr>
                          <w:t>10.05.2017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8282" w:type="dxa"/>
                        <w:gridSpan w:val="7"/>
                        <w:tcBorders>
                          <w:top w:val="nil" w:sz="6" w:space="0" w:color="auto"/>
                          <w:bottom w:val="nil" w:sz="6" w:space="0" w:color="auto"/>
                          <w:left w:val="single" w:sz="7.636888" w:space="0" w:color="3B3B3B"/>
                          <w:right w:val="single" w:sz="5.727664" w:space="0" w:color="343434"/>
                        </w:tcBorders>
                      </w:tcPr>
                      <w:p>
                        <w:pPr>
                          <w:spacing w:before="0" w:after="0" w:line="309" w:lineRule="exact"/>
                          <w:ind w:left="10" w:right="-20"/>
                          <w:jc w:val="left"/>
                          <w:tabs>
                            <w:tab w:pos="2360" w:val="left"/>
                            <w:tab w:pos="43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w w:val="99"/>
                            <w:position w:val="5"/>
                          </w:rPr>
                          <w:t>Bil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w w:val="100"/>
                            <w:position w:val="5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34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66"/>
                            <w:position w:val="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-31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1"/>
                            <w:position w:val="5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33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55"/>
                            <w:position w:val="5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-30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5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8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5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5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5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2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5"/>
                          </w:rPr>
                          <w:t>25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38"/>
                            <w:w w:val="100"/>
                            <w:position w:val="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5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5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11111"/>
                            <w:spacing w:val="0"/>
                            <w:w w:val="95"/>
                            <w:position w:val="4"/>
                          </w:rPr>
                          <w:t>jBildirim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11111"/>
                            <w:spacing w:val="9"/>
                            <w:w w:val="95"/>
                            <w:position w:val="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4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8"/>
                            <w:w w:val="100"/>
                            <w:position w:val="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100"/>
                            <w:position w:val="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3"/>
                            <w:w w:val="100"/>
                            <w:position w:val="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4"/>
                          </w:rPr>
                          <w:t>17:53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35"/>
                            <w:w w:val="100"/>
                            <w:position w:val="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4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1"/>
                            <w:szCs w:val="41"/>
                            <w:color w:val="242424"/>
                            <w:spacing w:val="0"/>
                            <w:w w:val="51"/>
                            <w:position w:val="3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1"/>
                            <w:szCs w:val="41"/>
                            <w:color w:val="242424"/>
                            <w:spacing w:val="8"/>
                            <w:w w:val="51"/>
                            <w:position w:val="3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5"/>
                            <w:position w:val="3"/>
                          </w:rPr>
                          <w:t>ei: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8"/>
                            <w:w w:val="100"/>
                            <w:position w:val="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3"/>
                          </w:rPr>
                          <w:t>0546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1"/>
                            <w:w w:val="100"/>
                            <w:position w:val="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3"/>
                          </w:rPr>
                          <w:t>673403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"/>
                            <w:w w:val="100"/>
                            <w:position w:val="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3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0"/>
                            <w:w w:val="100"/>
                            <w:position w:val="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3"/>
                          </w:rPr>
                          <w:t>Mehmet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3"/>
                            <w:w w:val="100"/>
                            <w:position w:val="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1"/>
                            <w:position w:val="3"/>
                          </w:rPr>
                          <w:t>AÇIKGÖZ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1289" w:type="dxa"/>
                        <w:gridSpan w:val="11"/>
                        <w:tcBorders>
                          <w:top w:val="nil" w:sz="6" w:space="0" w:color="auto"/>
                          <w:bottom w:val="single" w:sz="5.727664" w:space="0" w:color="484848"/>
                          <w:left w:val="single" w:sz="5.727664" w:space="0" w:color="444444"/>
                          <w:right w:val="single" w:sz="7.636888" w:space="0" w:color="4F4F4F"/>
                        </w:tcBorders>
                      </w:tcPr>
                      <w:p>
                        <w:pPr>
                          <w:spacing w:before="0" w:after="0" w:line="232" w:lineRule="exact"/>
                          <w:ind w:left="-4" w:right="-20"/>
                          <w:jc w:val="left"/>
                          <w:tabs>
                            <w:tab w:pos="1380" w:val="left"/>
                            <w:tab w:pos="2980" w:val="left"/>
                            <w:tab w:pos="4340" w:val="left"/>
                            <w:tab w:pos="53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w w:val="98"/>
                            <w:position w:val="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w w:val="102"/>
                            <w:position w:val="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w w:val="103"/>
                            <w:position w:val="1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-36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"/>
                            <w:w w:val="100"/>
                            <w:position w:val="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100"/>
                            <w:position w:val="1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6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9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8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"/>
                            <w:w w:val="100"/>
                            <w:position w:val="0"/>
                          </w:rPr>
                          <w:t>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-10"/>
                            <w:w w:val="100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>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7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93"/>
                            <w:position w:val="0"/>
                          </w:rPr>
                          <w:t>!Ka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94"/>
                            <w:position w:val="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-35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7"/>
                            <w:w w:val="100"/>
                            <w:position w:val="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100"/>
                            <w:position w:val="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9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7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137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-30"/>
                            <w:w w:val="137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2960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6"/>
                            <w:position w:val="-1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6"/>
                            <w:position w:val="-1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96"/>
                            <w:position w:val="-1"/>
                          </w:rPr>
                          <w:t>ildi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10"/>
                            <w:w w:val="96"/>
                            <w:position w:val="-1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6"/>
                            <w:position w:val="-1"/>
                          </w:rPr>
                          <w:t>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9"/>
                            <w:w w:val="96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Ali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3"/>
                            <w:position w:val="-1"/>
                          </w:rPr>
                          <w:t>KARADANA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11289" w:type="dxa"/>
                        <w:gridSpan w:val="11"/>
                        <w:tcBorders>
                          <w:top w:val="single" w:sz="5.727664" w:space="0" w:color="484848"/>
                          <w:bottom w:val="single" w:sz="5.727664" w:space="0" w:color="444444"/>
                          <w:left w:val="single" w:sz="5.727664" w:space="0" w:color="444444"/>
                          <w:right w:val="single" w:sz="7.636888" w:space="0" w:color="4F4F4F"/>
                        </w:tcBorders>
                      </w:tcPr>
                      <w:p>
                        <w:pPr>
                          <w:spacing w:before="0" w:after="0" w:line="222" w:lineRule="exact"/>
                          <w:ind w:left="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Bildiri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"/>
                            <w:w w:val="10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3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D5E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D5E"/>
                            <w:spacing w:val="-30"/>
                            <w:w w:val="1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Hisa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Küçü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Mendere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Nehri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Kena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Kira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0"/>
                            <w:w w:val="100"/>
                          </w:rPr>
                          <w:t>z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42424"/>
                            <w:spacing w:val="0"/>
                            <w:w w:val="100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42424"/>
                            <w:spacing w:val="8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99"/>
                          </w:rPr>
                          <w:t>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-4"/>
                            <w:w w:val="98"/>
                          </w:rPr>
                          <w:t>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6"/>
                          </w:rPr>
                          <w:t>MtR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5" w:hRule="exact"/>
                    </w:trPr>
                    <w:tc>
                      <w:tcPr>
                        <w:tcW w:w="11289" w:type="dxa"/>
                        <w:gridSpan w:val="11"/>
                        <w:tcBorders>
                          <w:top w:val="single" w:sz="5.727664" w:space="0" w:color="444444"/>
                          <w:bottom w:val="single" w:sz="7.636888" w:space="0" w:color="484848"/>
                          <w:left w:val="single" w:sz="5.727664" w:space="0" w:color="444444"/>
                          <w:right w:val="single" w:sz="7.636888" w:space="0" w:color="4F4F4F"/>
                        </w:tcBorders>
                      </w:tcPr>
                      <w:p>
                        <w:pPr>
                          <w:spacing w:before="0" w:after="0" w:line="218" w:lineRule="exact"/>
                          <w:ind w:left="-4" w:right="-20"/>
                          <w:jc w:val="left"/>
                          <w:tabs>
                            <w:tab w:pos="13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w w:val="101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4"/>
                            <w:w w:val="101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96"/>
                          </w:rPr>
                          <w:t>ll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97"/>
                          </w:rPr>
                          <w:t>f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-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81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8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23"/>
                            <w:w w:val="1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Hisa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Küçü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Mendere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Nehri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Kena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Kiraz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42424"/>
                            <w:spacing w:val="0"/>
                            <w:w w:val="87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42424"/>
                            <w:spacing w:val="-30"/>
                            <w:w w:val="100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1ZM1R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11289" w:type="dxa"/>
                        <w:gridSpan w:val="11"/>
                        <w:tcBorders>
                          <w:top w:val="single" w:sz="7.636888" w:space="0" w:color="484848"/>
                          <w:bottom w:val="nil" w:sz="6" w:space="0" w:color="auto"/>
                          <w:left w:val="single" w:sz="5.727664" w:space="0" w:color="444444"/>
                          <w:right w:val="single" w:sz="7.636888" w:space="0" w:color="4F4F4F"/>
                        </w:tcBorders>
                      </w:tcPr>
                      <w:p>
                        <w:pPr>
                          <w:spacing w:before="0" w:after="0" w:line="229" w:lineRule="exact"/>
                          <w:ind w:left="-4" w:right="-20"/>
                          <w:jc w:val="left"/>
                          <w:tabs>
                            <w:tab w:pos="1360" w:val="left"/>
                            <w:tab w:pos="4380" w:val="left"/>
                            <w:tab w:pos="76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6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9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>Çö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4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5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4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1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>A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Açı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2"/>
                            <w:position w:val="-1"/>
                          </w:rPr>
                          <w:t>ateş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425" w:hRule="exact"/>
                    </w:trPr>
                    <w:tc>
                      <w:tcPr>
                        <w:tcW w:w="3453" w:type="dxa"/>
                        <w:vMerge w:val="restart"/>
                        <w:gridSpan w:val="5"/>
                        <w:tcBorders>
                          <w:top w:val="single" w:sz="7.636888" w:space="0" w:color="4B4B4B"/>
                          <w:left w:val="single" w:sz="5.727664" w:space="0" w:color="444444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6" w:lineRule="exact"/>
                          <w:ind w:left="-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112" w:type="dxa"/>
                        <w:gridSpan w:val="2"/>
                        <w:tcBorders>
                          <w:top w:val="nil" w:sz="6" w:space="0" w:color="auto"/>
                          <w:bottom w:val="single" w:sz="7.636888" w:space="0" w:color="545454"/>
                          <w:left w:val="nil" w:sz="6" w:space="0" w:color="auto"/>
                          <w:right w:val="single" w:sz="7.636888" w:space="0" w:color="4B4B4B"/>
                        </w:tcBorders>
                      </w:tcPr>
                      <w:p>
                        <w:pPr>
                          <w:spacing w:before="16" w:after="0" w:line="240" w:lineRule="auto"/>
                          <w:ind w:left="2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42424"/>
                            <w:spacing w:val="0"/>
                            <w:w w:val="100"/>
                          </w:rPr>
                          <w:t>Yapını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42424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42424"/>
                            <w:spacing w:val="0"/>
                            <w:w w:val="103"/>
                          </w:rPr>
                          <w:t>Şekl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42424"/>
                            <w:spacing w:val="5"/>
                            <w:w w:val="103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F3F3F"/>
                            <w:spacing w:val="0"/>
                            <w:w w:val="10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4" w:lineRule="exact"/>
                          <w:ind w:left="21" w:right="-2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"/>
                            <w:w w:val="95"/>
                            <w:position w:val="-1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2"/>
                            <w:w w:val="95"/>
                            <w:position w:val="-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6"/>
                            <w:w w:val="95"/>
                            <w:position w:val="-1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1"/>
                            <w:w w:val="95"/>
                            <w:position w:val="-1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"/>
                            <w:w w:val="95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8"/>
                            <w:w w:val="95"/>
                            <w:position w:val="-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5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"/>
                            <w:w w:val="95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95"/>
                            <w:position w:val="-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95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6"/>
                            <w:w w:val="95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F3F3F"/>
                            <w:spacing w:val="0"/>
                            <w:w w:val="101"/>
                            <w:position w:val="-1"/>
                          </w:rPr>
                          <w:t>Kagi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F3F3F"/>
                            <w:spacing w:val="-2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42424"/>
                            <w:spacing w:val="0"/>
                            <w:w w:val="100"/>
                            <w:position w:val="-1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42424"/>
                            <w:spacing w:val="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42424"/>
                            <w:spacing w:val="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F3F3F"/>
                            <w:spacing w:val="0"/>
                            <w:w w:val="100"/>
                            <w:position w:val="-1"/>
                          </w:rPr>
                          <w:t>Ah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F3F3F"/>
                            <w:spacing w:val="-4"/>
                            <w:w w:val="100"/>
                            <w:position w:val="-1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242424"/>
                            <w:spacing w:val="10"/>
                            <w:w w:val="100"/>
                            <w:position w:val="-1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F3F3F"/>
                            <w:spacing w:val="0"/>
                            <w:w w:val="100"/>
                            <w:position w:val="-1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F3F3F"/>
                            <w:spacing w:val="0"/>
                            <w:w w:val="100"/>
                            <w:position w:val="-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F3F3F"/>
                            <w:spacing w:val="12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93"/>
                            <w:position w:val="-1"/>
                          </w:rPr>
                          <w:t>Çel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-3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ik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42424"/>
                            <w:spacing w:val="0"/>
                            <w:w w:val="110"/>
                            <w:position w:val="-2"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42424"/>
                            <w:spacing w:val="12"/>
                            <w:w w:val="110"/>
                            <w:position w:val="-2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3F3F3F"/>
                            <w:spacing w:val="0"/>
                            <w:w w:val="119"/>
                            <w:position w:val="-2"/>
                          </w:rPr>
                          <w:t>er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724" w:type="dxa"/>
                        <w:gridSpan w:val="4"/>
                        <w:tcBorders>
                          <w:top w:val="single" w:sz="7.636888" w:space="0" w:color="484848"/>
                          <w:bottom w:val="nil" w:sz="6" w:space="0" w:color="auto"/>
                          <w:left w:val="single" w:sz="7.636888" w:space="0" w:color="4B4B4B"/>
                          <w:right w:val="single" w:sz="7.636888" w:space="0" w:color="4F4F4F"/>
                        </w:tcBorders>
                      </w:tcPr>
                      <w:p>
                        <w:pPr>
                          <w:spacing w:before="74" w:after="0" w:line="240" w:lineRule="auto"/>
                          <w:ind w:left="1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Şekli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12" w:hRule="exact"/>
                    </w:trPr>
                    <w:tc>
                      <w:tcPr>
                        <w:tcW w:w="3453" w:type="dxa"/>
                        <w:vMerge/>
                        <w:gridSpan w:val="5"/>
                        <w:tcBorders>
                          <w:bottom w:val="nil" w:sz="6" w:space="0" w:color="auto"/>
                          <w:left w:val="single" w:sz="5.727664" w:space="0" w:color="44444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112" w:type="dxa"/>
                        <w:gridSpan w:val="2"/>
                        <w:tcBorders>
                          <w:top w:val="single" w:sz="7.636888" w:space="0" w:color="545454"/>
                          <w:bottom w:val="nil" w:sz="6" w:space="0" w:color="auto"/>
                          <w:left w:val="single" w:sz="9.546112" w:space="0" w:color="3F3F3F"/>
                          <w:right w:val="single" w:sz="7.636888" w:space="0" w:color="4B4B4B"/>
                        </w:tcBorders>
                      </w:tcPr>
                      <w:p>
                        <w:pPr>
                          <w:spacing w:before="0" w:after="0" w:line="303" w:lineRule="exact"/>
                          <w:ind w:left="831" w:right="-178"/>
                          <w:jc w:val="left"/>
                          <w:tabs>
                            <w:tab w:pos="1420" w:val="left"/>
                            <w:tab w:pos="1920" w:val="left"/>
                            <w:tab w:pos="2400" w:val="left"/>
                            <w:tab w:pos="31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111111"/>
                            <w:spacing w:val="0"/>
                            <w:w w:val="51"/>
                            <w:position w:val="-4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111111"/>
                            <w:spacing w:val="0"/>
                            <w:w w:val="100"/>
                            <w:position w:val="-4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111111"/>
                            <w:spacing w:val="0"/>
                            <w:w w:val="100"/>
                            <w:position w:val="-4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3F3F3F"/>
                            <w:spacing w:val="0"/>
                            <w:w w:val="51"/>
                            <w:position w:val="-4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3F3F3F"/>
                            <w:spacing w:val="0"/>
                            <w:w w:val="100"/>
                            <w:position w:val="-4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3F3F3F"/>
                            <w:spacing w:val="0"/>
                            <w:w w:val="100"/>
                            <w:position w:val="-4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878789"/>
                            <w:spacing w:val="0"/>
                            <w:w w:val="51"/>
                            <w:position w:val="-4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878789"/>
                            <w:spacing w:val="0"/>
                            <w:w w:val="100"/>
                            <w:position w:val="-4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878789"/>
                            <w:spacing w:val="0"/>
                            <w:w w:val="100"/>
                            <w:position w:val="-4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1"/>
                            <w:szCs w:val="41"/>
                            <w:color w:val="242424"/>
                            <w:spacing w:val="0"/>
                            <w:w w:val="51"/>
                            <w:position w:val="-2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1"/>
                            <w:szCs w:val="41"/>
                            <w:color w:val="242424"/>
                            <w:spacing w:val="-57"/>
                            <w:w w:val="51"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41"/>
                            <w:szCs w:val="41"/>
                            <w:color w:val="242424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1"/>
                            <w:szCs w:val="41"/>
                            <w:color w:val="242424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4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724" w:type="dxa"/>
                        <w:gridSpan w:val="4"/>
                        <w:tcBorders>
                          <w:top w:val="nil" w:sz="6" w:space="0" w:color="auto"/>
                          <w:bottom w:val="single" w:sz="5.727664" w:space="0" w:color="3F3F3F"/>
                          <w:left w:val="single" w:sz="7.636888" w:space="0" w:color="4B4B4B"/>
                          <w:right w:val="single" w:sz="7.636888" w:space="0" w:color="4F4F4F"/>
                        </w:tcBorders>
                      </w:tcPr>
                      <w:p>
                        <w:pPr>
                          <w:spacing w:before="32" w:after="0" w:line="240" w:lineRule="auto"/>
                          <w:ind w:left="4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Alma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7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2"/>
                            <w:w w:val="11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3"/>
                          </w:rPr>
                          <w:t>18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-8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3"/>
                          </w:rPr>
                          <w:t>00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76" w:hRule="exact"/>
                    </w:trPr>
                    <w:tc>
                      <w:tcPr>
                        <w:tcW w:w="1982" w:type="dxa"/>
                        <w:gridSpan w:val="3"/>
                        <w:tcBorders>
                          <w:top w:val="nil" w:sz="6" w:space="0" w:color="auto"/>
                          <w:bottom w:val="single" w:sz="7.636888" w:space="0" w:color="484848"/>
                          <w:left w:val="single" w:sz="5.727664" w:space="0" w:color="444444"/>
                          <w:right w:val="single" w:sz="7.636888" w:space="0" w:color="575757"/>
                        </w:tcBorders>
                      </w:tcPr>
                      <w:p>
                        <w:pPr>
                          <w:spacing w:before="11" w:after="0" w:line="240" w:lineRule="auto"/>
                          <w:ind w:left="-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307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7.636888" w:space="0" w:color="575757"/>
                          <w:right w:val="single" w:sz="7.636888" w:space="0" w:color="4F4F4F"/>
                        </w:tcBorders>
                      </w:tcPr>
                      <w:p>
                        <w:pPr>
                          <w:spacing w:before="21" w:after="0" w:line="240" w:lineRule="auto"/>
                          <w:ind w:left="-6" w:right="-20"/>
                          <w:jc w:val="left"/>
                          <w:tabs>
                            <w:tab w:pos="42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-10"/>
                            <w:w w:val="100"/>
                            <w:position w:val="1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>ahibi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6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137"/>
                            <w:position w:val="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-20"/>
                            <w:w w:val="137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>DSİ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44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3"/>
                            <w:w w:val="44"/>
                            <w:position w:val="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3"/>
                            <w:w w:val="91"/>
                            <w:position w:val="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110"/>
                            <w:position w:val="0"/>
                          </w:rPr>
                          <w:t>iracı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-2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>Kullana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6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6"/>
                            <w:position w:val="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"/>
                            <w:w w:val="106"/>
                            <w:position w:val="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88"/>
                            <w:position w:val="0"/>
                          </w:rPr>
                          <w:t>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982" w:type="dxa"/>
                        <w:vMerge w:val="restart"/>
                        <w:gridSpan w:val="3"/>
                        <w:tcBorders>
                          <w:top w:val="single" w:sz="7.636888" w:space="0" w:color="484848"/>
                          <w:left w:val="single" w:sz="5.727664" w:space="0" w:color="444444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4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3"/>
                          </w:rPr>
                          <w:t>Giden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1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Ekibin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7" w:after="0" w:line="180" w:lineRule="exact"/>
                          <w:jc w:val="left"/>
                          <w:rPr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w w:val="97"/>
                          </w:rPr>
                          <w:t>Yal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"""ncı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3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307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5.727664" w:space="0" w:color="383838"/>
                          <w:right w:val="single" w:sz="7.636888" w:space="0" w:color="4F4F4F"/>
                        </w:tcBorders>
                      </w:tcPr>
                      <w:p>
                        <w:pPr>
                          <w:spacing w:before="14" w:after="0" w:line="240" w:lineRule="auto"/>
                          <w:ind w:left="-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KARADANA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87" w:hRule="exact"/>
                    </w:trPr>
                    <w:tc>
                      <w:tcPr>
                        <w:tcW w:w="1982" w:type="dxa"/>
                        <w:vMerge/>
                        <w:gridSpan w:val="3"/>
                        <w:tcBorders>
                          <w:left w:val="single" w:sz="5.727664" w:space="0" w:color="44444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0" w:type="dxa"/>
                        <w:vMerge w:val="restart"/>
                        <w:gridSpan w:val="3"/>
                        <w:tcBorders>
                          <w:top w:val="single" w:sz="7.636888" w:space="0" w:color="484848"/>
                          <w:left w:val="nil" w:sz="6" w:space="0" w:color="auto"/>
                          <w:right w:val="single" w:sz="7.636888" w:space="0" w:color="444444"/>
                        </w:tcBorders>
                      </w:tcPr>
                      <w:p>
                        <w:pPr>
                          <w:spacing w:before="7" w:after="0" w:line="240" w:lineRule="auto"/>
                          <w:ind w:left="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Plakası: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6"/>
                          </w:rPr>
                          <w:t>374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787" w:type="dxa"/>
                        <w:gridSpan w:val="3"/>
                        <w:tcBorders>
                          <w:top w:val="nil" w:sz="6" w:space="0" w:color="auto"/>
                          <w:bottom w:val="single" w:sz="7.636888" w:space="0" w:color="4B4B4B"/>
                          <w:left w:val="single" w:sz="7.636888" w:space="0" w:color="2B2B2B"/>
                          <w:right w:val="nil" w:sz="6" w:space="0" w:color="auto"/>
                        </w:tcBorders>
                      </w:tcPr>
                      <w:p>
                        <w:pPr>
                          <w:spacing w:before="21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7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7:54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970" w:type="dxa"/>
                        <w:gridSpan w:val="2"/>
                        <w:tcBorders>
                          <w:top w:val="nil" w:sz="6" w:space="0" w:color="auto"/>
                          <w:bottom w:val="single" w:sz="3.818448" w:space="0" w:color="3F3F3F"/>
                          <w:left w:val="nil" w:sz="6" w:space="0" w:color="auto"/>
                          <w:right w:val="single" w:sz="7.636888" w:space="0" w:color="4F4F4F"/>
                        </w:tcBorders>
                      </w:tcPr>
                      <w:p>
                        <w:pPr>
                          <w:spacing w:before="21" w:after="0" w:line="240" w:lineRule="auto"/>
                          <w:ind w:left="24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97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7:57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1982" w:type="dxa"/>
                        <w:vMerge/>
                        <w:gridSpan w:val="3"/>
                        <w:tcBorders>
                          <w:left w:val="single" w:sz="5.727664" w:space="0" w:color="44444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0" w:type="dxa"/>
                        <w:vMerge/>
                        <w:gridSpan w:val="3"/>
                        <w:tcBorders>
                          <w:left w:val="nil" w:sz="6" w:space="0" w:color="auto"/>
                          <w:right w:val="single" w:sz="7.636888" w:space="0" w:color="44444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57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7.636888" w:space="0" w:color="444444"/>
                          <w:right w:val="single" w:sz="7.636888" w:space="0" w:color="4F4F4F"/>
                        </w:tcBorders>
                      </w:tcPr>
                      <w:p>
                        <w:pPr>
                          <w:spacing w:before="13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"/>
                            <w:w w:val="105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39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-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1982" w:type="dxa"/>
                        <w:vMerge/>
                        <w:gridSpan w:val="3"/>
                        <w:tcBorders>
                          <w:left w:val="single" w:sz="5.727664" w:space="0" w:color="44444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0" w:type="dxa"/>
                        <w:vMerge/>
                        <w:gridSpan w:val="3"/>
                        <w:tcBorders>
                          <w:left w:val="nil" w:sz="6" w:space="0" w:color="auto"/>
                          <w:right w:val="single" w:sz="7.636888" w:space="0" w:color="44444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57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7.636888" w:space="0" w:color="444444"/>
                          <w:right w:val="single" w:sz="7.636888" w:space="0" w:color="4F4F4F"/>
                        </w:tcBorders>
                      </w:tcPr>
                      <w:p>
                        <w:pPr>
                          <w:spacing w:before="13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112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1982" w:type="dxa"/>
                        <w:vMerge/>
                        <w:gridSpan w:val="3"/>
                        <w:tcBorders>
                          <w:left w:val="single" w:sz="5.727664" w:space="0" w:color="44444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0" w:type="dxa"/>
                        <w:vMerge/>
                        <w:gridSpan w:val="3"/>
                        <w:tcBorders>
                          <w:bottom w:val="nil" w:sz="6" w:space="0" w:color="auto"/>
                          <w:left w:val="nil" w:sz="6" w:space="0" w:color="auto"/>
                          <w:right w:val="single" w:sz="7.636888" w:space="0" w:color="44444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57" w:type="dxa"/>
                        <w:gridSpan w:val="5"/>
                        <w:tcBorders>
                          <w:top w:val="nil" w:sz="6" w:space="0" w:color="auto"/>
                          <w:bottom w:val="single" w:sz="7.636888" w:space="0" w:color="484848"/>
                          <w:left w:val="single" w:sz="7.636888" w:space="0" w:color="444444"/>
                          <w:right w:val="single" w:sz="7.636888" w:space="0" w:color="4F4F4F"/>
                        </w:tcBorders>
                      </w:tcPr>
                      <w:p>
                        <w:pPr>
                          <w:spacing w:before="14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Emniyet-Jandarma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6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7" w:hRule="exact"/>
                    </w:trPr>
                    <w:tc>
                      <w:tcPr>
                        <w:tcW w:w="1982" w:type="dxa"/>
                        <w:vMerge/>
                        <w:gridSpan w:val="3"/>
                        <w:tcBorders>
                          <w:left w:val="single" w:sz="5.727664" w:space="0" w:color="44444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0" w:type="dxa"/>
                        <w:gridSpan w:val="3"/>
                        <w:tcBorders>
                          <w:top w:val="nil" w:sz="6" w:space="0" w:color="auto"/>
                          <w:bottom w:val="nil" w:sz="6" w:space="0" w:color="auto"/>
                          <w:left w:val="single" w:sz="7.636888" w:space="0" w:color="545454"/>
                          <w:right w:val="single" w:sz="7.636888" w:space="0" w:color="444444"/>
                        </w:tcBorders>
                      </w:tcPr>
                      <w:p>
                        <w:pPr>
                          <w:spacing w:before="4" w:after="0" w:line="240" w:lineRule="auto"/>
                          <w:ind w:left="-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D5E"/>
                            <w:w w:val="23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B5D5E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11111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11111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6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57" w:type="dxa"/>
                        <w:gridSpan w:val="5"/>
                        <w:tcBorders>
                          <w:top w:val="single" w:sz="7.636888" w:space="0" w:color="484848"/>
                          <w:bottom w:val="nil" w:sz="6" w:space="0" w:color="auto"/>
                          <w:left w:val="single" w:sz="7.636888" w:space="0" w:color="444444"/>
                          <w:right w:val="single" w:sz="5.727664" w:space="0" w:color="4F4F4F"/>
                        </w:tcBorders>
                      </w:tcPr>
                      <w:p>
                        <w:pPr>
                          <w:spacing w:before="0" w:after="0" w:line="218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Doğalgaz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67" w:hRule="exact"/>
                    </w:trPr>
                    <w:tc>
                      <w:tcPr>
                        <w:tcW w:w="1982" w:type="dxa"/>
                        <w:vMerge/>
                        <w:gridSpan w:val="3"/>
                        <w:tcBorders>
                          <w:left w:val="single" w:sz="5.727664" w:space="0" w:color="44444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0" w:type="dxa"/>
                        <w:gridSpan w:val="3"/>
                        <w:tcBorders>
                          <w:top w:val="nil" w:sz="6" w:space="0" w:color="auto"/>
                          <w:bottom w:val="single" w:sz="7.636888" w:space="0" w:color="4B4B4B"/>
                          <w:left w:val="single" w:sz="7.636888" w:space="0" w:color="545454"/>
                          <w:right w:val="single" w:sz="7.636888" w:space="0" w:color="444444"/>
                        </w:tcBorders>
                      </w:tcPr>
                      <w:p>
                        <w:pPr>
                          <w:spacing w:before="16" w:after="0" w:line="247" w:lineRule="auto"/>
                          <w:ind w:left="-6" w:right="1468" w:firstLine="68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23"/>
                          </w:rPr>
                          <w:t>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23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2"/>
                            <w:w w:val="12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23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2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5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787" w:type="dxa"/>
                        <w:gridSpan w:val="3"/>
                        <w:tcBorders>
                          <w:top w:val="single" w:sz="7.636888" w:space="0" w:color="4B4B4B"/>
                          <w:bottom w:val="nil" w:sz="6" w:space="0" w:color="auto"/>
                          <w:left w:val="single" w:sz="7.636888" w:space="0" w:color="444444"/>
                          <w:right w:val="single" w:sz="1.909224" w:space="0" w:color="545454"/>
                        </w:tcBorders>
                      </w:tcPr>
                      <w:p>
                        <w:pPr>
                          <w:spacing w:before="2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970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single" w:sz="1.909224" w:space="0" w:color="545454"/>
                          <w:right w:val="single" w:sz="5.727664" w:space="0" w:color="4F4F4F"/>
                        </w:tcBorders>
                      </w:tcPr>
                      <w:p>
                        <w:pPr>
                          <w:spacing w:before="16" w:after="0" w:line="240" w:lineRule="auto"/>
                          <w:ind w:left="1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3"/>
                          </w:rPr>
                          <w:t>Sayıs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"/>
                            <w:w w:val="103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E6E70"/>
                            <w:spacing w:val="0"/>
                            <w:w w:val="114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1982" w:type="dxa"/>
                        <w:vMerge/>
                        <w:gridSpan w:val="3"/>
                        <w:tcBorders>
                          <w:left w:val="single" w:sz="5.727664" w:space="0" w:color="44444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0" w:type="dxa"/>
                        <w:gridSpan w:val="3"/>
                        <w:tcBorders>
                          <w:top w:val="single" w:sz="7.636888" w:space="0" w:color="4B4B4B"/>
                          <w:bottom w:val="single" w:sz="7.636888" w:space="0" w:color="484848"/>
                          <w:left w:val="single" w:sz="7.636888" w:space="0" w:color="545454"/>
                          <w:right w:val="single" w:sz="7.636888" w:space="0" w:color="444444"/>
                        </w:tcBorders>
                      </w:tcPr>
                      <w:p>
                        <w:pPr>
                          <w:spacing w:before="4" w:after="0" w:line="240" w:lineRule="auto"/>
                          <w:ind w:left="-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6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787" w:type="dxa"/>
                        <w:gridSpan w:val="3"/>
                        <w:tcBorders>
                          <w:top w:val="nil" w:sz="6" w:space="0" w:color="auto"/>
                          <w:bottom w:val="single" w:sz="7.636888" w:space="0" w:color="484848"/>
                          <w:left w:val="single" w:sz="7.636888" w:space="0" w:color="444444"/>
                          <w:right w:val="single" w:sz="1.909224" w:space="0" w:color="545454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970" w:type="dxa"/>
                        <w:gridSpan w:val="2"/>
                        <w:tcBorders>
                          <w:top w:val="nil" w:sz="6" w:space="0" w:color="auto"/>
                          <w:bottom w:val="nil" w:sz="6" w:space="0" w:color="auto"/>
                          <w:left w:val="single" w:sz="1.909224" w:space="0" w:color="545454"/>
                          <w:right w:val="single" w:sz="7.636888" w:space="0" w:color="54545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7" w:hRule="exact"/>
                    </w:trPr>
                    <w:tc>
                      <w:tcPr>
                        <w:tcW w:w="1982" w:type="dxa"/>
                        <w:vMerge/>
                        <w:gridSpan w:val="3"/>
                        <w:tcBorders>
                          <w:bottom w:val="single" w:sz="7.636888" w:space="0" w:color="4B4B4B"/>
                          <w:left w:val="single" w:sz="5.727664" w:space="0" w:color="44444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307" w:type="dxa"/>
                        <w:gridSpan w:val="8"/>
                        <w:tcBorders>
                          <w:top w:val="single" w:sz="7.636888" w:space="0" w:color="484848"/>
                          <w:bottom w:val="single" w:sz="7.636888" w:space="0" w:color="4B4B4B"/>
                          <w:left w:val="single" w:sz="3.818448" w:space="0" w:color="232323"/>
                          <w:right w:val="single" w:sz="7.636888" w:space="0" w:color="545454"/>
                        </w:tcBorders>
                      </w:tcPr>
                      <w:p>
                        <w:pPr>
                          <w:spacing w:before="0" w:after="0" w:line="218" w:lineRule="exact"/>
                          <w:ind w:left="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5"/>
                          </w:rPr>
                          <w:t>Adı-Soyad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"/>
                            <w:w w:val="105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9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2" w:hRule="exact"/>
                    </w:trPr>
                    <w:tc>
                      <w:tcPr>
                        <w:tcW w:w="1982" w:type="dxa"/>
                        <w:gridSpan w:val="3"/>
                        <w:tcBorders>
                          <w:top w:val="single" w:sz="7.636888" w:space="0" w:color="4B4B4B"/>
                          <w:bottom w:val="single" w:sz="7.636888" w:space="0" w:color="4B4B4B"/>
                          <w:left w:val="single" w:sz="5.727664" w:space="0" w:color="444444"/>
                          <w:right w:val="nil" w:sz="6" w:space="0" w:color="auto"/>
                        </w:tcBorders>
                      </w:tcPr>
                      <w:p>
                        <w:pPr>
                          <w:spacing w:before="2" w:after="0" w:line="240" w:lineRule="auto"/>
                          <w:ind w:left="-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Olayı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3"/>
                          </w:rPr>
                          <w:t>Görüldüğü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6" w:after="0" w:line="216" w:lineRule="exact"/>
                          <w:ind w:left="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111111"/>
                            <w:spacing w:val="0"/>
                            <w:w w:val="101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307" w:type="dxa"/>
                        <w:gridSpan w:val="8"/>
                        <w:tcBorders>
                          <w:top w:val="single" w:sz="7.636888" w:space="0" w:color="4B4B4B"/>
                          <w:bottom w:val="nil" w:sz="6" w:space="0" w:color="auto"/>
                          <w:left w:val="nil" w:sz="6" w:space="0" w:color="auto"/>
                          <w:right w:val="single" w:sz="5.727664" w:space="0" w:color="4F4F4F"/>
                        </w:tcBorders>
                      </w:tcPr>
                      <w:p>
                        <w:pPr>
                          <w:spacing w:before="0" w:after="0" w:line="227" w:lineRule="exact"/>
                          <w:ind w:left="4" w:right="-20"/>
                          <w:jc w:val="left"/>
                          <w:rPr>
                            <w:rFonts w:ascii="Arial" w:hAnsi="Arial" w:cs="Arial" w:eastAsia="Arial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25"/>
                          </w:rPr>
                          <w:t>-Yangı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25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4"/>
                            <w:w w:val="12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varıldığında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Küçü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Mendere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ehri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kenarındaki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çöpleri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alevii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duma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"/>
                            <w:w w:val="101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42424"/>
                            <w:spacing w:val="0"/>
                            <w:w w:val="145"/>
                          </w:rPr>
                          <w:t>lı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240" w:lineRule="auto"/>
                          <w:ind w:left="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şekilde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yanmakta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görülmüştü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3"/>
                            <w:w w:val="105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116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982" w:type="dxa"/>
                        <w:vMerge w:val="restart"/>
                        <w:gridSpan w:val="3"/>
                        <w:tcBorders>
                          <w:top w:val="single" w:sz="7.636888" w:space="0" w:color="4B4B4B"/>
                          <w:left w:val="single" w:sz="5.727664" w:space="0" w:color="444444"/>
                          <w:right w:val="nil" w:sz="6" w:space="0" w:color="auto"/>
                        </w:tcBorders>
                      </w:tcPr>
                      <w:p>
                        <w:pPr>
                          <w:spacing w:before="4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5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0"/>
                          </w:rPr>
                          <w:t>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5"/>
                            <w:w w:val="1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0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550" w:type="dxa"/>
                        <w:vMerge w:val="restart"/>
                        <w:gridSpan w:val="3"/>
                        <w:tcBorders>
                          <w:top w:val="single" w:sz="7.636888" w:space="0" w:color="4B4B4B"/>
                          <w:left w:val="nil" w:sz="6" w:space="0" w:color="auto"/>
                          <w:right w:val="single" w:sz="7.636888" w:space="0" w:color="484848"/>
                        </w:tcBorders>
                      </w:tcPr>
                      <w:p>
                        <w:pPr>
                          <w:spacing w:before="19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39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işlenerek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757" w:type="dxa"/>
                        <w:gridSpan w:val="5"/>
                        <w:tcBorders>
                          <w:top w:val="nil" w:sz="6" w:space="0" w:color="auto"/>
                          <w:bottom w:val="single" w:sz="7.636888" w:space="0" w:color="484848"/>
                          <w:left w:val="single" w:sz="7.636888" w:space="0" w:color="484848"/>
                          <w:right w:val="single" w:sz="7.636888" w:space="0" w:color="646464"/>
                        </w:tcBorders>
                      </w:tcPr>
                      <w:p>
                        <w:pPr>
                          <w:spacing w:before="14" w:after="0" w:line="218" w:lineRule="exact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Söndtirmede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söndürücU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982" w:type="dxa"/>
                        <w:vMerge/>
                        <w:gridSpan w:val="3"/>
                        <w:tcBorders>
                          <w:left w:val="single" w:sz="5.727664" w:space="0" w:color="44444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0" w:type="dxa"/>
                        <w:vMerge/>
                        <w:gridSpan w:val="3"/>
                        <w:tcBorders>
                          <w:left w:val="nil" w:sz="6" w:space="0" w:color="auto"/>
                          <w:right w:val="single" w:sz="7.636888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57" w:type="dxa"/>
                        <w:gridSpan w:val="5"/>
                        <w:tcBorders>
                          <w:top w:val="single" w:sz="7.636888" w:space="0" w:color="484848"/>
                          <w:bottom w:val="nil" w:sz="6" w:space="0" w:color="auto"/>
                          <w:left w:val="single" w:sz="7.636888" w:space="0" w:color="484848"/>
                          <w:right w:val="single" w:sz="7.636888" w:space="0" w:color="64646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1982" w:type="dxa"/>
                        <w:vMerge/>
                        <w:gridSpan w:val="3"/>
                        <w:tcBorders>
                          <w:bottom w:val="single" w:sz="7.636888" w:space="0" w:color="484848"/>
                          <w:left w:val="single" w:sz="5.727664" w:space="0" w:color="44444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550" w:type="dxa"/>
                        <w:vMerge/>
                        <w:gridSpan w:val="3"/>
                        <w:tcBorders>
                          <w:bottom w:val="single" w:sz="7.636888" w:space="0" w:color="484848"/>
                          <w:left w:val="nil" w:sz="6" w:space="0" w:color="auto"/>
                          <w:right w:val="single" w:sz="7.636888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757" w:type="dxa"/>
                        <w:gridSpan w:val="5"/>
                        <w:tcBorders>
                          <w:top w:val="nil" w:sz="6" w:space="0" w:color="auto"/>
                          <w:bottom w:val="nil" w:sz="6" w:space="0" w:color="auto"/>
                          <w:left w:val="single" w:sz="7.636888" w:space="0" w:color="484848"/>
                          <w:right w:val="single" w:sz="5.727664" w:space="0" w:color="4B4B4B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809" w:hRule="exact"/>
                    </w:trPr>
                    <w:tc>
                      <w:tcPr>
                        <w:tcW w:w="1982" w:type="dxa"/>
                        <w:gridSpan w:val="3"/>
                        <w:tcBorders>
                          <w:top w:val="single" w:sz="7.636888" w:space="0" w:color="484848"/>
                          <w:bottom w:val="single" w:sz="7.636888" w:space="0" w:color="484848"/>
                          <w:left w:val="single" w:sz="5.727664" w:space="0" w:color="444444"/>
                          <w:right w:val="nil" w:sz="6" w:space="0" w:color="auto"/>
                        </w:tcBorders>
                      </w:tcPr>
                      <w:p>
                        <w:pPr>
                          <w:spacing w:before="17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5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0"/>
                          </w:rPr>
                          <w:t>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9"/>
                            <w:w w:val="1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0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1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1"/>
                          </w:rPr>
                          <w:t>Durumu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307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single" w:sz="5.727664" w:space="0" w:color="545454"/>
                        </w:tcBorders>
                      </w:tcPr>
                      <w:p>
                        <w:pPr>
                          <w:spacing w:before="45" w:after="0" w:line="257" w:lineRule="auto"/>
                          <w:ind w:left="4" w:right="-61" w:firstLine="62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3"/>
                          </w:rPr>
                          <w:t>-Yangı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3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"/>
                            <w:w w:val="11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inceleme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sonucunda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Küçü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Mendere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Nehri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kenarında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meydana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2"/>
                          </w:rPr>
                          <w:t>sonucunda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rıaddi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5"/>
                          </w:rPr>
                          <w:t>yoktur.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843" w:hRule="exact"/>
                    </w:trPr>
                    <w:tc>
                      <w:tcPr>
                        <w:tcW w:w="1982" w:type="dxa"/>
                        <w:gridSpan w:val="3"/>
                        <w:tcBorders>
                          <w:top w:val="single" w:sz="7.636888" w:space="0" w:color="484848"/>
                          <w:bottom w:val="single" w:sz="7.636888" w:space="0" w:color="484848"/>
                          <w:left w:val="single" w:sz="5.727664" w:space="0" w:color="444444"/>
                          <w:right w:val="nil" w:sz="6" w:space="0" w:color="auto"/>
                        </w:tcBorders>
                      </w:tcPr>
                      <w:p>
                        <w:pPr>
                          <w:spacing w:before="17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-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!Yangı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2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307" w:type="dxa"/>
                        <w:gridSpan w:val="8"/>
                        <w:tcBorders>
                          <w:top w:val="nil" w:sz="6" w:space="0" w:color="auto"/>
                          <w:bottom w:val="single" w:sz="7.636888" w:space="0" w:color="484848"/>
                          <w:left w:val="nil" w:sz="6" w:space="0" w:color="auto"/>
                          <w:right w:val="single" w:sz="5.727664" w:space="0" w:color="545454"/>
                        </w:tcBorders>
                      </w:tcPr>
                      <w:p>
                        <w:pPr>
                          <w:spacing w:before="11" w:after="0" w:line="255" w:lineRule="auto"/>
                          <w:ind w:left="4" w:right="-86"/>
                          <w:jc w:val="both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1--Yangı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tetkikte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başlangıcını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Hisa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Mahallesi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Küçü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Mendere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Nehri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2"/>
                          </w:rPr>
                          <w:t>kenarında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5"/>
                            <w:w w:val="103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78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7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89"/>
                          </w:rPr>
                          <w:t>rYöplerde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1"/>
                            <w:w w:val="8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görülmü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olu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soruşturmada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yolda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geçe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kimliği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belirsiz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kişi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2"/>
                          </w:rPr>
                          <w:t>kişilerce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çöpleri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içerisindeki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kola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yanıcı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kağıt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çöpleri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tutuşturması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neticesinde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yangını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başladığı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2"/>
                          </w:rPr>
                          <w:t>varılmıştı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3"/>
                            <w:w w:val="103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6E6E70"/>
                            <w:spacing w:val="0"/>
                            <w:w w:val="14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982" w:type="dxa"/>
                        <w:gridSpan w:val="3"/>
                        <w:tcBorders>
                          <w:top w:val="single" w:sz="7.636888" w:space="0" w:color="484848"/>
                          <w:bottom w:val="single" w:sz="7.636888" w:space="0" w:color="484848"/>
                          <w:left w:val="single" w:sz="5.727664" w:space="0" w:color="444444"/>
                          <w:right w:val="single" w:sz="5.727664" w:space="0" w:color="5B5B5B"/>
                        </w:tcBorders>
                      </w:tcPr>
                      <w:p>
                        <w:pPr>
                          <w:spacing w:before="7" w:after="0" w:line="213" w:lineRule="exact"/>
                          <w:ind w:left="5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5"/>
                            <w:position w:val="-1"/>
                          </w:rPr>
                          <w:t>igorta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5"/>
                            <w:position w:val="-1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5"/>
                            <w:w w:val="115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5"/>
                            <w:position w:val="-1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9307" w:type="dxa"/>
                        <w:gridSpan w:val="8"/>
                        <w:tcBorders>
                          <w:top w:val="single" w:sz="7.636888" w:space="0" w:color="484848"/>
                          <w:bottom w:val="single" w:sz="7.636888" w:space="0" w:color="484848"/>
                          <w:left w:val="single" w:sz="5.727664" w:space="0" w:color="5B5B5B"/>
                          <w:right w:val="single" w:sz="5.727664" w:space="0" w:color="545454"/>
                        </w:tcBorders>
                      </w:tcPr>
                      <w:p>
                        <w:pPr>
                          <w:spacing w:before="7" w:after="0" w:line="213" w:lineRule="exact"/>
                          <w:ind w:left="16" w:right="-20"/>
                          <w:jc w:val="left"/>
                          <w:tabs>
                            <w:tab w:pos="464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100"/>
                            <w:position w:val="-1"/>
                          </w:rPr>
                          <w:t>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-1"/>
                            <w:w w:val="100"/>
                            <w:position w:val="-1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"/>
                            <w:w w:val="100"/>
                            <w:position w:val="-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-1"/>
                            <w:w w:val="100"/>
                            <w:position w:val="-1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9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3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-11"/>
                            <w:w w:val="91"/>
                            <w:position w:val="-1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"/>
                            <w:w w:val="92"/>
                            <w:position w:val="-1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-8"/>
                            <w:w w:val="112"/>
                            <w:position w:val="-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7"/>
                            <w:w w:val="102"/>
                            <w:position w:val="-1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3"/>
                            <w:w w:val="105"/>
                            <w:position w:val="-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89"/>
                            <w:position w:val="-1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5"/>
                            <w:w w:val="89"/>
                            <w:position w:val="-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137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982" w:type="dxa"/>
                        <w:gridSpan w:val="3"/>
                        <w:tcBorders>
                          <w:top w:val="single" w:sz="7.636888" w:space="0" w:color="484848"/>
                          <w:bottom w:val="single" w:sz="5.727664" w:space="0" w:color="383838"/>
                          <w:left w:val="single" w:sz="5.727664" w:space="0" w:color="444444"/>
                          <w:right w:val="single" w:sz="5.727664" w:space="0" w:color="5B5B5B"/>
                        </w:tcBorders>
                      </w:tcPr>
                      <w:p>
                        <w:pPr>
                          <w:spacing w:before="7" w:after="0" w:line="216" w:lineRule="exact"/>
                          <w:ind w:left="1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Gereç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2"/>
                          </w:rPr>
                          <w:t>Kaybı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307" w:type="dxa"/>
                        <w:gridSpan w:val="8"/>
                        <w:tcBorders>
                          <w:top w:val="single" w:sz="7.636888" w:space="0" w:color="484848"/>
                          <w:bottom w:val="single" w:sz="7.636888" w:space="0" w:color="4B4B4B"/>
                          <w:left w:val="single" w:sz="5.727664" w:space="0" w:color="5B5B5B"/>
                          <w:right w:val="single" w:sz="5.727664" w:space="0" w:color="54545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484" w:hRule="exact"/>
                    </w:trPr>
                    <w:tc>
                      <w:tcPr>
                        <w:tcW w:w="1982" w:type="dxa"/>
                        <w:gridSpan w:val="3"/>
                        <w:tcBorders>
                          <w:top w:val="single" w:sz="5.727664" w:space="0" w:color="383838"/>
                          <w:bottom w:val="single" w:sz="7.636888" w:space="0" w:color="4B4B4B"/>
                          <w:left w:val="single" w:sz="5.727664" w:space="0" w:color="444444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13" w:lineRule="exact"/>
                          <w:ind w:left="1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Yıı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878789"/>
                            <w:spacing w:val="0"/>
                            <w:w w:val="7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878789"/>
                            <w:spacing w:val="-4"/>
                            <w:w w:val="7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10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ıı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Yer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3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5" w:after="0" w:line="240" w:lineRule="auto"/>
                          <w:ind w:left="1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9"/>
                            <w:w w:val="100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</w:rPr>
                          <w:t>Edildiği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307" w:type="dxa"/>
                        <w:gridSpan w:val="8"/>
                        <w:tcBorders>
                          <w:top w:val="single" w:sz="7.636888" w:space="0" w:color="4B4B4B"/>
                          <w:bottom w:val="nil" w:sz="6" w:space="0" w:color="auto"/>
                          <w:left w:val="nil" w:sz="6" w:space="0" w:color="auto"/>
                          <w:right w:val="single" w:sz="5.727664" w:space="0" w:color="54545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982" w:type="dxa"/>
                        <w:gridSpan w:val="3"/>
                        <w:tcBorders>
                          <w:top w:val="single" w:sz="7.636888" w:space="0" w:color="4B4B4B"/>
                          <w:bottom w:val="single" w:sz="7.636888" w:space="0" w:color="4B4B4B"/>
                          <w:left w:val="single" w:sz="5.727664" w:space="0" w:color="444444"/>
                          <w:right w:val="single" w:sz="3.818448" w:space="0" w:color="2B2B2B"/>
                        </w:tcBorders>
                      </w:tcPr>
                      <w:p>
                        <w:pPr>
                          <w:spacing w:before="2" w:after="0" w:line="218" w:lineRule="exact"/>
                          <w:ind w:left="1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3"/>
                          </w:rPr>
                          <w:t>Dönüşü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307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3.818448" w:space="0" w:color="2B2B2B"/>
                          <w:right w:val="single" w:sz="5.727664" w:space="0" w:color="545454"/>
                        </w:tcBorders>
                      </w:tcPr>
                      <w:p>
                        <w:pPr>
                          <w:spacing w:before="16" w:after="0" w:line="240" w:lineRule="auto"/>
                          <w:ind w:left="18" w:right="-20"/>
                          <w:jc w:val="left"/>
                          <w:tabs>
                            <w:tab w:pos="39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Tarih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10.05.2017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149"/>
                          </w:rPr>
                          <w:t>aa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13"/>
                            <w:w w:val="149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49"/>
                          </w:rPr>
                          <w:t>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2"/>
                            <w:w w:val="14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3"/>
                          </w:rPr>
                          <w:t>18:10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7" w:hRule="exact"/>
                    </w:trPr>
                    <w:tc>
                      <w:tcPr>
                        <w:tcW w:w="748" w:type="dxa"/>
                        <w:tcBorders>
                          <w:top w:val="single" w:sz="7.636888" w:space="0" w:color="4B4B4B"/>
                          <w:bottom w:val="single" w:sz="7.636888" w:space="0" w:color="484848"/>
                          <w:left w:val="single" w:sz="5.727664" w:space="0" w:color="444444"/>
                          <w:right w:val="single" w:sz="5.727664" w:space="0" w:color="484848"/>
                        </w:tcBorders>
                      </w:tcPr>
                      <w:p>
                        <w:pPr>
                          <w:spacing w:before="7" w:after="0" w:line="211" w:lineRule="exact"/>
                          <w:ind w:left="10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6"/>
                            <w:position w:val="-1"/>
                          </w:rPr>
                          <w:t>Varsa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585" w:type="dxa"/>
                        <w:tcBorders>
                          <w:top w:val="single" w:sz="7.636888" w:space="0" w:color="4B4B4B"/>
                          <w:bottom w:val="single" w:sz="7.636888" w:space="0" w:color="484848"/>
                          <w:left w:val="single" w:sz="5.727664" w:space="0" w:color="484848"/>
                          <w:right w:val="single" w:sz="7.636888" w:space="0" w:color="3F3F3F"/>
                        </w:tcBorders>
                      </w:tcPr>
                      <w:p>
                        <w:pPr>
                          <w:spacing w:before="7" w:after="0" w:line="211" w:lineRule="exact"/>
                          <w:ind w:left="1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  <w:position w:val="-1"/>
                          </w:rPr>
                          <w:t>Ölü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649" w:type="dxa"/>
                        <w:tcBorders>
                          <w:top w:val="single" w:sz="7.636888" w:space="0" w:color="4B4B4B"/>
                          <w:bottom w:val="single" w:sz="3.818448" w:space="0" w:color="383838"/>
                          <w:left w:val="single" w:sz="7.636888" w:space="0" w:color="3F3F3F"/>
                          <w:right w:val="single" w:sz="3.818448" w:space="0" w:color="444444"/>
                        </w:tcBorders>
                      </w:tcPr>
                      <w:p>
                        <w:pPr>
                          <w:spacing w:before="7" w:after="0" w:line="216" w:lineRule="exact"/>
                          <w:ind w:left="4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3"/>
                          </w:rPr>
                          <w:t>Yaralı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021" w:type="dxa"/>
                        <w:gridSpan w:val="5"/>
                        <w:tcBorders>
                          <w:top w:val="single" w:sz="7.636888" w:space="0" w:color="4B4B4B"/>
                          <w:bottom w:val="single" w:sz="7.636888" w:space="0" w:color="4F4F4F"/>
                          <w:left w:val="single" w:sz="3.818448" w:space="0" w:color="444444"/>
                          <w:right w:val="single" w:sz="7.636888" w:space="0" w:color="4B4B4B"/>
                        </w:tcBorders>
                      </w:tcPr>
                      <w:p>
                        <w:pPr>
                          <w:spacing w:before="7" w:after="0" w:line="211" w:lineRule="exact"/>
                          <w:ind w:left="1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GiDE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1"/>
                          </w:rPr>
                          <w:t>EKİP: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3"/>
                            <w:w w:val="112"/>
                            <w:position w:val="-1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0"/>
                            <w:w w:val="112"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F3F3F"/>
                            <w:spacing w:val="-10"/>
                            <w:w w:val="112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2"/>
                            <w:position w:val="-1"/>
                          </w:rPr>
                          <w:t>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286" w:type="dxa"/>
                        <w:gridSpan w:val="3"/>
                        <w:tcBorders>
                          <w:top w:val="nil" w:sz="6" w:space="0" w:color="auto"/>
                          <w:bottom w:val="single" w:sz="7.636888" w:space="0" w:color="4F4F4F"/>
                          <w:left w:val="single" w:sz="7.636888" w:space="0" w:color="4B4B4B"/>
                          <w:right w:val="single" w:sz="5.727664" w:space="0" w:color="545454"/>
                        </w:tcBorders>
                      </w:tcPr>
                      <w:p>
                        <w:pPr>
                          <w:spacing w:before="11" w:after="0" w:line="216" w:lineRule="exact"/>
                          <w:ind w:left="1494" w:right="1425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w w:val="103"/>
                          </w:rPr>
                          <w:t>ONAYLA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5"/>
                            <w:w w:val="104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2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690" w:hRule="exact"/>
                    </w:trPr>
                    <w:tc>
                      <w:tcPr>
                        <w:tcW w:w="748" w:type="dxa"/>
                        <w:tcBorders>
                          <w:top w:val="single" w:sz="7.636888" w:space="0" w:color="484848"/>
                          <w:bottom w:val="single" w:sz="1.909224" w:space="0" w:color="444444"/>
                          <w:left w:val="single" w:sz="5.727664" w:space="0" w:color="444444"/>
                          <w:right w:val="single" w:sz="5.727664" w:space="0" w:color="484848"/>
                        </w:tcBorders>
                      </w:tcPr>
                      <w:p>
                        <w:pPr>
                          <w:spacing w:before="7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199" w:lineRule="exact"/>
                          <w:ind w:left="335" w:right="-20"/>
                          <w:jc w:val="left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42424"/>
                            <w:spacing w:val="0"/>
                            <w:w w:val="103"/>
                            <w:position w:val="-1"/>
                          </w:rPr>
                          <w:t>"ü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66" w:lineRule="exact"/>
                          <w:ind w:left="383" w:right="-20"/>
                          <w:jc w:val="left"/>
                          <w:rPr>
                            <w:rFonts w:ascii="Arial" w:hAnsi="Arial" w:cs="Arial" w:eastAsia="Arial"/>
                            <w:sz w:val="8"/>
                            <w:szCs w:val="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242424"/>
                            <w:spacing w:val="0"/>
                            <w:w w:val="100"/>
                            <w:i/>
                          </w:rPr>
                          <w:t>&lt;1</w:t>
                        </w:r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242424"/>
                            <w:spacing w:val="0"/>
                            <w:w w:val="100"/>
                            <w:i/>
                          </w:rPr>
                          <w:t>)</w:t>
                        </w:r>
                        <w:r>
                          <w:rPr>
                            <w:rFonts w:ascii="Arial" w:hAnsi="Arial" w:cs="Arial" w:eastAsia="Arial"/>
                            <w:sz w:val="8"/>
                            <w:szCs w:val="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74" w:lineRule="exact"/>
                          <w:ind w:left="340" w:right="-20"/>
                          <w:jc w:val="left"/>
                          <w:rPr>
                            <w:rFonts w:ascii="Courier New" w:hAnsi="Courier New" w:cs="Courier New" w:eastAsia="Courier New"/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rFonts w:ascii="Courier New" w:hAnsi="Courier New" w:cs="Courier New" w:eastAsia="Courier New"/>
                            <w:sz w:val="20"/>
                            <w:szCs w:val="20"/>
                            <w:color w:val="3F3F3F"/>
                            <w:spacing w:val="-20"/>
                            <w:w w:val="78"/>
                            <w:i/>
                          </w:rPr>
                          <w:t>.</w:t>
                        </w:r>
                        <w:r>
                          <w:rPr>
                            <w:rFonts w:ascii="Courier New" w:hAnsi="Courier New" w:cs="Courier New" w:eastAsia="Courier New"/>
                            <w:sz w:val="20"/>
                            <w:szCs w:val="20"/>
                            <w:color w:val="242424"/>
                            <w:spacing w:val="0"/>
                            <w:w w:val="130"/>
                            <w:i/>
                          </w:rPr>
                          <w:t>Q</w:t>
                        </w:r>
                        <w:r>
                          <w:rPr>
                            <w:rFonts w:ascii="Courier New" w:hAnsi="Courier New" w:cs="Courier New" w:eastAsia="Courier New"/>
                            <w:sz w:val="20"/>
                            <w:szCs w:val="20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197" w:lineRule="exact"/>
                          <w:ind w:left="3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42424"/>
                            <w:spacing w:val="-58"/>
                            <w:w w:val="51"/>
                            <w:position w:val="2"/>
                          </w:rPr>
                          <w:t>&lt;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242424"/>
                            <w:spacing w:val="0"/>
                            <w:w w:val="52"/>
                            <w:position w:val="-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242424"/>
                            <w:spacing w:val="-49"/>
                            <w:w w:val="52"/>
                            <w:position w:val="-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42424"/>
                            <w:spacing w:val="-2"/>
                            <w:w w:val="52"/>
                            <w:position w:val="2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242424"/>
                            <w:spacing w:val="-52"/>
                            <w:w w:val="52"/>
                            <w:position w:val="-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42424"/>
                            <w:spacing w:val="0"/>
                            <w:w w:val="51"/>
                            <w:position w:val="2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42424"/>
                            <w:spacing w:val="-42"/>
                            <w:w w:val="52"/>
                            <w:position w:val="2"/>
                          </w:rPr>
                          <w:t>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242424"/>
                            <w:spacing w:val="0"/>
                            <w:w w:val="52"/>
                            <w:position w:val="-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88" w:lineRule="exact"/>
                          <w:ind w:left="31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3F3F3F"/>
                            <w:spacing w:val="-16"/>
                            <w:w w:val="118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242424"/>
                            <w:spacing w:val="0"/>
                            <w:w w:val="51"/>
                            <w:position w:val="1"/>
                          </w:rPr>
                          <w:t>........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585" w:type="dxa"/>
                        <w:tcBorders>
                          <w:top w:val="single" w:sz="7.636888" w:space="0" w:color="484848"/>
                          <w:bottom w:val="single" w:sz="1.909224" w:space="0" w:color="444444"/>
                          <w:left w:val="single" w:sz="5.727664" w:space="0" w:color="484848"/>
                          <w:right w:val="single" w:sz="7.636888" w:space="0" w:color="3F3F3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49" w:type="dxa"/>
                        <w:tcBorders>
                          <w:top w:val="single" w:sz="3.818448" w:space="0" w:color="383838"/>
                          <w:bottom w:val="single" w:sz="1.909224" w:space="0" w:color="444444"/>
                          <w:left w:val="single" w:sz="7.636888" w:space="0" w:color="3F3F3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21" w:type="dxa"/>
                        <w:vMerge w:val="restart"/>
                        <w:gridSpan w:val="5"/>
                        <w:tcBorders>
                          <w:top w:val="single" w:sz="7.636888" w:space="0" w:color="4F4F4F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9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198" w:lineRule="exact"/>
                          <w:ind w:left="70" w:right="-20"/>
                          <w:jc w:val="left"/>
                          <w:tabs>
                            <w:tab w:pos="26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2"/>
                          </w:rPr>
                          <w:t>Gitmişse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3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2"/>
                          </w:rPr>
                          <w:t>Üs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2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5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2"/>
                          </w:rPr>
                          <w:t>Amiri: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-27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2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25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-2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4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4"/>
                            <w:position w:val="-2"/>
                          </w:rPr>
                          <w:t>Koyan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451" w:lineRule="exact"/>
                          <w:ind w:left="257" w:right="-20"/>
                          <w:jc w:val="left"/>
                          <w:tabs>
                            <w:tab w:pos="29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44"/>
                            <w:szCs w:val="144"/>
                            <w:color w:val="383D5E"/>
                            <w:spacing w:val="-332"/>
                            <w:w w:val="54"/>
                            <w:position w:val="2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4"/>
                            <w:szCs w:val="144"/>
                            <w:color w:val="6E6E70"/>
                            <w:spacing w:val="42"/>
                            <w:w w:val="14"/>
                            <w:position w:val="2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4"/>
                            <w:szCs w:val="144"/>
                            <w:color w:val="383D5E"/>
                            <w:spacing w:val="0"/>
                            <w:w w:val="54"/>
                            <w:position w:val="2"/>
                          </w:rPr>
                          <w:t>JY!!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4"/>
                            <w:szCs w:val="144"/>
                            <w:color w:val="383D5E"/>
                            <w:spacing w:val="0"/>
                            <w:w w:val="100"/>
                            <w:position w:val="2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4"/>
                            <w:szCs w:val="144"/>
                            <w:color w:val="383D5E"/>
                            <w:spacing w:val="0"/>
                            <w:w w:val="100"/>
                            <w:position w:val="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95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  <w:position w:val="95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0"/>
                            <w:w w:val="100"/>
                            <w:position w:val="9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2"/>
                            <w:position w:val="95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2" w:after="0" w:line="140" w:lineRule="exact"/>
                          <w:jc w:val="left"/>
                          <w:rPr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spacing w:before="0" w:after="0" w:line="252" w:lineRule="auto"/>
                          <w:ind w:left="2696" w:right="431" w:firstLine="-29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KARADANA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3179"/>
                            <w:spacing w:val="0"/>
                            <w:w w:val="468"/>
                          </w:rPr>
                          <w:t>\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D3179"/>
                            <w:spacing w:val="0"/>
                            <w:w w:val="46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Soruml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7"/>
                          </w:rPr>
                          <w:t>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3" w:after="0" w:line="140" w:lineRule="exact"/>
                          <w:jc w:val="left"/>
                          <w:rPr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spacing w:before="0" w:after="0" w:line="615" w:lineRule="exact"/>
                          <w:ind w:left="271" w:right="-20"/>
                          <w:jc w:val="left"/>
                          <w:tabs>
                            <w:tab w:pos="2700" w:val="left"/>
                          </w:tabs>
                          <w:rPr>
                            <w:rFonts w:ascii="Times New Roman" w:hAnsi="Times New Roman" w:cs="Times New Roman" w:eastAsia="Times New Roman"/>
                            <w:sz w:val="86"/>
                            <w:szCs w:val="8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878789"/>
                            <w:spacing w:val="0"/>
                            <w:w w:val="100"/>
                            <w:position w:val="7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878789"/>
                            <w:spacing w:val="2"/>
                            <w:w w:val="100"/>
                            <w:position w:val="7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6E6E70"/>
                            <w:spacing w:val="12"/>
                            <w:w w:val="100"/>
                            <w:position w:val="7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878789"/>
                            <w:spacing w:val="0"/>
                            <w:w w:val="100"/>
                            <w:position w:val="7"/>
                          </w:rPr>
                          <w:t>ü: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878789"/>
                            <w:spacing w:val="0"/>
                            <w:w w:val="100"/>
                            <w:position w:val="7"/>
                          </w:rPr>
                          <w:t>h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878789"/>
                            <w:spacing w:val="14"/>
                            <w:w w:val="100"/>
                            <w:position w:val="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6E6E70"/>
                            <w:spacing w:val="0"/>
                            <w:w w:val="116"/>
                            <w:position w:val="7"/>
                          </w:rPr>
                          <w:t>KAYA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6E6E70"/>
                            <w:spacing w:val="0"/>
                            <w:w w:val="100"/>
                            <w:position w:val="7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6E6E70"/>
                            <w:spacing w:val="0"/>
                            <w:w w:val="100"/>
                            <w:position w:val="7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6"/>
                            <w:szCs w:val="86"/>
                            <w:color w:val="505979"/>
                            <w:spacing w:val="0"/>
                            <w:w w:val="100"/>
                            <w:i/>
                            <w:position w:val="-31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6"/>
                            <w:szCs w:val="86"/>
                            <w:color w:val="505979"/>
                            <w:spacing w:val="0"/>
                            <w:w w:val="100"/>
                            <w:i/>
                            <w:position w:val="-31"/>
                          </w:rPr>
                          <w:t>iJ,g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6"/>
                            <w:szCs w:val="86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67" w:lineRule="exact"/>
                          <w:ind w:left="99" w:right="-20"/>
                          <w:jc w:val="left"/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6E6E70"/>
                            <w:spacing w:val="-6"/>
                            <w:w w:val="118"/>
                            <w:position w:val="-2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878789"/>
                            <w:spacing w:val="0"/>
                            <w:w w:val="82"/>
                            <w:position w:val="-2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878789"/>
                            <w:spacing w:val="-1"/>
                            <w:w w:val="82"/>
                            <w:position w:val="-2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5B5D5E"/>
                            <w:spacing w:val="-4"/>
                            <w:w w:val="78"/>
                            <w:position w:val="-2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F3F3F"/>
                            <w:spacing w:val="-18"/>
                            <w:w w:val="117"/>
                            <w:position w:val="-2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6E6E70"/>
                            <w:spacing w:val="10"/>
                            <w:w w:val="66"/>
                            <w:position w:val="-2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878789"/>
                            <w:spacing w:val="0"/>
                            <w:w w:val="74"/>
                            <w:position w:val="-2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878789"/>
                            <w:spacing w:val="-19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6E6E70"/>
                            <w:spacing w:val="0"/>
                            <w:w w:val="78"/>
                            <w:position w:val="-2"/>
                          </w:rPr>
                          <w:t>G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6E6E70"/>
                            <w:spacing w:val="-6"/>
                            <w:w w:val="78"/>
                            <w:position w:val="-2"/>
                          </w:rPr>
                          <w:t>ü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F3F3F"/>
                            <w:spacing w:val="-3"/>
                            <w:w w:val="78"/>
                            <w:position w:val="-2"/>
                          </w:rPr>
                          <w:t>n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6E6E70"/>
                            <w:spacing w:val="0"/>
                            <w:w w:val="78"/>
                            <w:position w:val="-2"/>
                          </w:rPr>
                          <w:t>ey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6E6E70"/>
                            <w:spacing w:val="4"/>
                            <w:w w:val="78"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6E6E70"/>
                            <w:spacing w:val="0"/>
                            <w:w w:val="77"/>
                            <w:position w:val="-2"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6E6E70"/>
                            <w:spacing w:val="-5"/>
                            <w:w w:val="78"/>
                            <w:position w:val="-2"/>
                          </w:rPr>
                          <w:t>ö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F3F3F"/>
                            <w:spacing w:val="-16"/>
                            <w:w w:val="141"/>
                            <w:position w:val="-2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5B5D5E"/>
                            <w:spacing w:val="0"/>
                            <w:w w:val="80"/>
                            <w:position w:val="-2"/>
                          </w:rPr>
                          <w:t>ge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5B5D5E"/>
                            <w:spacing w:val="-28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5B5D5E"/>
                            <w:spacing w:val="-4"/>
                            <w:w w:val="79"/>
                            <w:position w:val="-2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F3F3F"/>
                            <w:spacing w:val="0"/>
                            <w:w w:val="84"/>
                            <w:position w:val="-2"/>
                          </w:rPr>
                          <w:t>mi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3F3F3F"/>
                            <w:spacing w:val="-6"/>
                            <w:w w:val="84"/>
                            <w:position w:val="-2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5B5D5E"/>
                            <w:spacing w:val="0"/>
                            <w:w w:val="165"/>
                            <w:position w:val="-2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581" w:lineRule="exact"/>
                          <w:ind w:left="84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59"/>
                            <w:szCs w:val="59"/>
                            <w:color w:val="42468A"/>
                            <w:w w:val="52"/>
                            <w:i/>
                            <w:position w:val="4"/>
                          </w:rPr>
                          <w:t>3!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9"/>
                            <w:szCs w:val="59"/>
                            <w:color w:val="42468A"/>
                            <w:spacing w:val="1"/>
                            <w:w w:val="52"/>
                            <w:i/>
                            <w:position w:val="4"/>
                          </w:rPr>
                          <w:t>/</w:t>
                        </w:r>
                        <w:r>
                          <w:rPr>
                            <w:rFonts w:ascii="Courier New" w:hAnsi="Courier New" w:cs="Courier New" w:eastAsia="Courier New"/>
                            <w:sz w:val="32"/>
                            <w:szCs w:val="32"/>
                            <w:color w:val="42468A"/>
                            <w:spacing w:val="0"/>
                            <w:w w:val="79"/>
                            <w:i/>
                            <w:position w:val="-3"/>
                          </w:rPr>
                          <w:t>oS</w:t>
                        </w:r>
                        <w:r>
                          <w:rPr>
                            <w:rFonts w:ascii="Courier New" w:hAnsi="Courier New" w:cs="Courier New" w:eastAsia="Courier New"/>
                            <w:sz w:val="32"/>
                            <w:szCs w:val="32"/>
                            <w:color w:val="42468A"/>
                            <w:spacing w:val="-109"/>
                            <w:w w:val="100"/>
                            <w:i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  <w:color w:val="42468A"/>
                            <w:spacing w:val="0"/>
                            <w:w w:val="100"/>
                            <w:i/>
                            <w:position w:val="4"/>
                          </w:rPr>
                          <w:t>J{c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9"/>
                            <w:szCs w:val="3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88" w:lineRule="exact"/>
                          <w:ind w:left="269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6"/>
                          </w:rPr>
                          <w:t>ÇALlŞKAN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18" w:lineRule="exact"/>
                          <w:ind w:left="269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1"/>
                          </w:rPr>
                          <w:t>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286" w:type="dxa"/>
                        <w:vMerge w:val="restart"/>
                        <w:gridSpan w:val="3"/>
                        <w:tcBorders>
                          <w:top w:val="single" w:sz="7.636888" w:space="0" w:color="4F4F4F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3" w:after="0" w:line="140" w:lineRule="exact"/>
                          <w:jc w:val="left"/>
                          <w:rPr>
                            <w:sz w:val="14"/>
                            <w:szCs w:val="14"/>
                          </w:rPr>
                        </w:pPr>
                        <w:rPr/>
                        <w:r>
                          <w:rPr>
                            <w:sz w:val="14"/>
                            <w:szCs w:val="1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796" w:right="1604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42424"/>
                            <w:spacing w:val="0"/>
                            <w:w w:val="83"/>
                            <w:i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42424"/>
                            <w:spacing w:val="0"/>
                            <w:w w:val="83"/>
                            <w:i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42424"/>
                            <w:spacing w:val="34"/>
                            <w:w w:val="83"/>
                            <w:i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11"/>
                          </w:rPr>
                          <w:t>12017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458" w:right="1189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Birim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42424"/>
                            <w:spacing w:val="0"/>
                            <w:w w:val="100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" w:after="0" w:line="120" w:lineRule="exact"/>
                          <w:jc w:val="left"/>
                          <w:rPr>
                            <w:sz w:val="12"/>
                            <w:szCs w:val="12"/>
                          </w:rPr>
                        </w:pPr>
                        <w:rPr/>
                        <w:r>
                          <w:rPr>
                            <w:sz w:val="12"/>
                            <w:szCs w:val="12"/>
                          </w:rPr>
                        </w:r>
                      </w:p>
                      <w:p>
                        <w:pPr>
                          <w:spacing w:before="0" w:after="0" w:line="157" w:lineRule="exact"/>
                          <w:ind w:left="1888" w:right="2049"/>
                          <w:jc w:val="center"/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878789"/>
                            <w:spacing w:val="0"/>
                            <w:w w:val="60"/>
                            <w:position w:val="-8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878789"/>
                            <w:spacing w:val="25"/>
                            <w:w w:val="60"/>
                            <w:position w:val="-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B8B8B8"/>
                            <w:spacing w:val="0"/>
                            <w:w w:val="56"/>
                            <w:position w:val="-8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B8B8B8"/>
                            <w:spacing w:val="-24"/>
                            <w:w w:val="100"/>
                            <w:position w:val="-8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B8B8B8"/>
                            <w:spacing w:val="0"/>
                            <w:w w:val="56"/>
                            <w:position w:val="-8"/>
                          </w:rPr>
                          <w:t>··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04" w:lineRule="exact"/>
                          <w:ind w:left="1503" w:right="1162"/>
                          <w:jc w:val="center"/>
                          <w:tabs>
                            <w:tab w:pos="2940" w:val="left"/>
                          </w:tabs>
                          <w:rPr>
                            <w:rFonts w:ascii="Times New Roman" w:hAnsi="Times New Roman" w:cs="Times New Roman" w:eastAsia="Times New Roman"/>
                            <w:sz w:val="4"/>
                            <w:szCs w:val="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58"/>
                            <w:szCs w:val="58"/>
                            <w:color w:val="A1A3A3"/>
                            <w:spacing w:val="17"/>
                            <w:w w:val="24"/>
                            <w:position w:val="-21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58"/>
                            <w:szCs w:val="58"/>
                            <w:color w:val="A1A3A3"/>
                            <w:spacing w:val="-124"/>
                            <w:w w:val="41"/>
                            <w:position w:val="-21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58"/>
                            <w:szCs w:val="58"/>
                            <w:color w:val="3F3F3F"/>
                            <w:spacing w:val="-142"/>
                            <w:w w:val="104"/>
                            <w:position w:val="-21"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58"/>
                            <w:szCs w:val="58"/>
                            <w:color w:val="6E6E70"/>
                            <w:spacing w:val="-185"/>
                            <w:w w:val="131"/>
                            <w:position w:val="-21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58"/>
                            <w:szCs w:val="58"/>
                            <w:color w:val="A1A3A3"/>
                            <w:spacing w:val="-175"/>
                            <w:w w:val="58"/>
                            <w:position w:val="-21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58"/>
                            <w:szCs w:val="58"/>
                            <w:color w:val="878789"/>
                            <w:spacing w:val="0"/>
                            <w:w w:val="92"/>
                            <w:position w:val="-21"/>
                          </w:rPr>
                          <w:t>;</w:t>
                        </w:r>
                        <w:r>
                          <w:rPr>
                            <w:rFonts w:ascii="Arial" w:hAnsi="Arial" w:cs="Arial" w:eastAsia="Arial"/>
                            <w:sz w:val="58"/>
                            <w:szCs w:val="58"/>
                            <w:color w:val="878789"/>
                            <w:spacing w:val="0"/>
                            <w:w w:val="100"/>
                            <w:position w:val="-2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58"/>
                            <w:szCs w:val="58"/>
                            <w:color w:val="878789"/>
                            <w:spacing w:val="0"/>
                            <w:w w:val="100"/>
                            <w:position w:val="-2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"/>
                            <w:szCs w:val="4"/>
                            <w:color w:val="A1A3A3"/>
                            <w:spacing w:val="0"/>
                            <w:w w:val="138"/>
                            <w:position w:val="-21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4"/>
                            <w:szCs w:val="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86" w:lineRule="exact"/>
                          <w:ind w:left="1218" w:right="-20"/>
                          <w:jc w:val="left"/>
                          <w:tabs>
                            <w:tab w:pos="1800" w:val="left"/>
                            <w:tab w:pos="2340" w:val="left"/>
                          </w:tabs>
                          <w:rPr>
                            <w:rFonts w:ascii="Times New Roman" w:hAnsi="Times New Roman" w:cs="Times New Roman" w:eastAsia="Times New Roman"/>
                            <w:sz w:val="73"/>
                            <w:szCs w:val="73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878789"/>
                            <w:spacing w:val="0"/>
                            <w:w w:val="100"/>
                            <w:i/>
                            <w:position w:val="-11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878789"/>
                            <w:spacing w:val="-31"/>
                            <w:w w:val="100"/>
                            <w:i/>
                            <w:position w:val="-1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878789"/>
                            <w:spacing w:val="0"/>
                            <w:w w:val="100"/>
                            <w:i/>
                            <w:position w:val="-1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2"/>
                            <w:szCs w:val="22"/>
                            <w:color w:val="878789"/>
                            <w:spacing w:val="0"/>
                            <w:w w:val="100"/>
                            <w:i/>
                            <w:position w:val="-1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5B5D5E"/>
                            <w:spacing w:val="0"/>
                            <w:w w:val="66"/>
                            <w:position w:val="1"/>
                          </w:rPr>
                          <w:t>"1!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5B5D5E"/>
                            <w:spacing w:val="0"/>
                            <w:w w:val="100"/>
                            <w:position w:val="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5B5D5E"/>
                            <w:spacing w:val="0"/>
                            <w:w w:val="100"/>
                            <w:position w:val="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6E6E70"/>
                            <w:spacing w:val="-28"/>
                            <w:w w:val="82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3"/>
                            <w:szCs w:val="73"/>
                            <w:color w:val="505979"/>
                            <w:spacing w:val="0"/>
                            <w:w w:val="39"/>
                            <w:position w:val="1"/>
                          </w:rPr>
                          <w:t>.,.,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3"/>
                            <w:szCs w:val="73"/>
                            <w:color w:val="505979"/>
                            <w:spacing w:val="8"/>
                            <w:w w:val="39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3"/>
                            <w:szCs w:val="73"/>
                            <w:color w:val="3F3F3F"/>
                            <w:spacing w:val="16"/>
                            <w:w w:val="86"/>
                            <w:position w:val="1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3"/>
                            <w:szCs w:val="73"/>
                            <w:color w:val="5B5D5E"/>
                            <w:spacing w:val="-11"/>
                            <w:w w:val="26"/>
                            <w:position w:val="1"/>
                          </w:rPr>
                          <w:t>w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3"/>
                            <w:szCs w:val="73"/>
                            <w:color w:val="505979"/>
                            <w:spacing w:val="0"/>
                            <w:w w:val="73"/>
                            <w:position w:val="1"/>
                          </w:rPr>
                          <w:t>;-ı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3"/>
                            <w:szCs w:val="73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568" w:lineRule="exact"/>
                          <w:ind w:left="1161" w:right="-20"/>
                          <w:jc w:val="left"/>
                          <w:tabs>
                            <w:tab w:pos="2000" w:val="left"/>
                          </w:tabs>
                          <w:rPr>
                            <w:rFonts w:ascii="Arial" w:hAnsi="Arial" w:cs="Arial" w:eastAsia="Arial"/>
                            <w:sz w:val="75"/>
                            <w:szCs w:val="7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878789"/>
                            <w:spacing w:val="0"/>
                            <w:w w:val="80"/>
                            <w:position w:val="29"/>
                          </w:rPr>
                          <w:t>,.;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878789"/>
                            <w:spacing w:val="39"/>
                            <w:w w:val="80"/>
                            <w:position w:val="2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75"/>
                            <w:szCs w:val="75"/>
                            <w:color w:val="878789"/>
                            <w:spacing w:val="34"/>
                            <w:w w:val="80"/>
                            <w:position w:val="-8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5B5D5E"/>
                            <w:spacing w:val="0"/>
                            <w:w w:val="80"/>
                            <w:position w:val="29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5B5D5E"/>
                            <w:spacing w:val="12"/>
                            <w:w w:val="80"/>
                            <w:position w:val="2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5B5D5E"/>
                            <w:spacing w:val="0"/>
                            <w:w w:val="100"/>
                            <w:position w:val="29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5B5D5E"/>
                            <w:spacing w:val="0"/>
                            <w:w w:val="100"/>
                            <w:position w:val="29"/>
                          </w:rPr>
                        </w:r>
                        <w:r>
                          <w:rPr>
                            <w:rFonts w:ascii="Arial" w:hAnsi="Arial" w:cs="Arial" w:eastAsia="Arial"/>
                            <w:sz w:val="75"/>
                            <w:szCs w:val="75"/>
                            <w:color w:val="5B5D5E"/>
                            <w:spacing w:val="0"/>
                            <w:w w:val="172"/>
                            <w:position w:val="-8"/>
                          </w:rPr>
                          <w:t>fl</w:t>
                        </w:r>
                        <w:r>
                          <w:rPr>
                            <w:rFonts w:ascii="Arial" w:hAnsi="Arial" w:cs="Arial" w:eastAsia="Arial"/>
                            <w:sz w:val="75"/>
                            <w:szCs w:val="75"/>
                            <w:color w:val="242424"/>
                            <w:spacing w:val="0"/>
                            <w:w w:val="21"/>
                            <w:position w:val="-8"/>
                          </w:rPr>
                          <w:t>v</w:t>
                        </w:r>
                        <w:r>
                          <w:rPr>
                            <w:rFonts w:ascii="Arial" w:hAnsi="Arial" w:cs="Arial" w:eastAsia="Arial"/>
                            <w:sz w:val="75"/>
                            <w:szCs w:val="75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76" w:lineRule="exact"/>
                          <w:ind w:left="116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878789"/>
                            <w:spacing w:val="-12"/>
                            <w:w w:val="174"/>
                            <w:position w:val="-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A1A3A3"/>
                            <w:spacing w:val="0"/>
                            <w:w w:val="174"/>
                            <w:position w:val="-1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A1A3A3"/>
                            <w:spacing w:val="82"/>
                            <w:w w:val="174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878789"/>
                            <w:spacing w:val="0"/>
                            <w:w w:val="523"/>
                            <w:position w:val="-1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878789"/>
                            <w:spacing w:val="-99"/>
                            <w:w w:val="523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6E6E70"/>
                            <w:spacing w:val="0"/>
                            <w:w w:val="100"/>
                            <w:position w:val="-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6E6E70"/>
                            <w:spacing w:val="0"/>
                            <w:w w:val="100"/>
                            <w:position w:val="-1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6E6E70"/>
                            <w:spacing w:val="6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A1A3A3"/>
                            <w:spacing w:val="0"/>
                            <w:w w:val="100"/>
                            <w:position w:val="-1"/>
                          </w:rPr>
                          <w:t>...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A1A3A3"/>
                            <w:spacing w:val="0"/>
                            <w:w w:val="100"/>
                            <w:position w:val="-1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A1A3A3"/>
                            <w:spacing w:val="23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878789"/>
                            <w:spacing w:val="0"/>
                            <w:w w:val="73"/>
                            <w:i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878789"/>
                            <w:spacing w:val="-2"/>
                            <w:w w:val="73"/>
                            <w:i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878789"/>
                            <w:spacing w:val="-2"/>
                            <w:w w:val="170"/>
                            <w:i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878789"/>
                            <w:spacing w:val="0"/>
                            <w:w w:val="170"/>
                            <w:emboss/>
                            <w:i/>
                            <w:position w:val="-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878789"/>
                            <w:spacing w:val="0"/>
                            <w:w w:val="170"/>
                            <w:emboss/>
                            <w:i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878789"/>
                            <w:spacing w:val="0"/>
                            <w:w w:val="170"/>
                            <w:i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878789"/>
                            <w:spacing w:val="0"/>
                            <w:w w:val="170"/>
                            <w:i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3F3F3F"/>
                            <w:spacing w:val="0"/>
                            <w:w w:val="105"/>
                            <w:position w:val="-1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3F3F3F"/>
                            <w:spacing w:val="0"/>
                            <w:w w:val="104"/>
                            <w:position w:val="-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5"/>
                            <w:szCs w:val="15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65" w:lineRule="exact"/>
                          <w:ind w:left="122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878789"/>
                            <w:spacing w:val="-18"/>
                            <w:w w:val="61"/>
                            <w:position w:val="-2"/>
                          </w:rPr>
                          <w:t>&lt;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A1A3A3"/>
                            <w:spacing w:val="-14"/>
                            <w:w w:val="83"/>
                            <w:position w:val="-7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878789"/>
                            <w:spacing w:val="0"/>
                            <w:w w:val="125"/>
                            <w:position w:val="-7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878789"/>
                            <w:spacing w:val="9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A1A3A3"/>
                            <w:spacing w:val="11"/>
                            <w:w w:val="20"/>
                            <w:i/>
                            <w:position w:val="-7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878789"/>
                            <w:spacing w:val="0"/>
                            <w:w w:val="76"/>
                            <w:i/>
                            <w:position w:val="-7"/>
                          </w:rPr>
                          <w:t>{1{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878789"/>
                            <w:spacing w:val="-9"/>
                            <w:w w:val="100"/>
                            <w:i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878789"/>
                            <w:spacing w:val="0"/>
                            <w:w w:val="106"/>
                            <w:position w:val="-2"/>
                          </w:rPr>
                          <w:t>'.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878789"/>
                            <w:spacing w:val="-106"/>
                            <w:w w:val="106"/>
                            <w:position w:val="-2"/>
                          </w:rPr>
                          <w:t>#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6E6E70"/>
                            <w:spacing w:val="0"/>
                            <w:w w:val="160"/>
                            <w:position w:val="-7"/>
                          </w:rPr>
                          <w:t>"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6E6E70"/>
                            <w:spacing w:val="-32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878789"/>
                            <w:spacing w:val="0"/>
                            <w:w w:val="100"/>
                            <w:position w:val="-2"/>
                          </w:rPr>
                          <w:t>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878789"/>
                            <w:spacing w:val="10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878789"/>
                            <w:spacing w:val="0"/>
                            <w:w w:val="105"/>
                            <w:position w:val="-2"/>
                          </w:rPr>
                          <w:t>:.:;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878789"/>
                            <w:spacing w:val="-36"/>
                            <w:w w:val="106"/>
                            <w:position w:val="-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6E6E70"/>
                            <w:spacing w:val="-6"/>
                            <w:w w:val="97"/>
                            <w:position w:val="-2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F3F3F"/>
                            <w:spacing w:val="-89"/>
                            <w:w w:val="254"/>
                            <w:position w:val="-7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5B5D5E"/>
                            <w:spacing w:val="-11"/>
                            <w:w w:val="82"/>
                            <w:position w:val="-2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5B5D5E"/>
                            <w:spacing w:val="0"/>
                            <w:w w:val="82"/>
                            <w:position w:val="-2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5B5D5E"/>
                            <w:spacing w:val="7"/>
                            <w:w w:val="82"/>
                            <w:position w:val="-2"/>
                          </w:rPr>
                          <w:t>"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242424"/>
                            <w:spacing w:val="-19"/>
                            <w:w w:val="141"/>
                            <w:position w:val="-7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3F3F3F"/>
                            <w:spacing w:val="-34"/>
                            <w:w w:val="65"/>
                            <w:position w:val="-2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242424"/>
                            <w:spacing w:val="-46"/>
                            <w:w w:val="141"/>
                            <w:position w:val="-7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242424"/>
                            <w:spacing w:val="-46"/>
                            <w:w w:val="97"/>
                            <w:position w:val="-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242424"/>
                            <w:spacing w:val="-66"/>
                            <w:w w:val="97"/>
                            <w:emboss/>
                            <w:position w:val="-2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242424"/>
                            <w:spacing w:val="-66"/>
                            <w:w w:val="97"/>
                            <w:emboss/>
                            <w:position w:val="-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242424"/>
                            <w:spacing w:val="-66"/>
                            <w:w w:val="97"/>
                            <w:position w:val="-2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242424"/>
                            <w:spacing w:val="-66"/>
                            <w:w w:val="97"/>
                            <w:position w:val="-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3F3F3F"/>
                            <w:spacing w:val="-43"/>
                            <w:w w:val="111"/>
                            <w:position w:val="-7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5B5D5E"/>
                            <w:spacing w:val="0"/>
                            <w:w w:val="58"/>
                            <w:position w:val="-2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5B5D5E"/>
                            <w:spacing w:val="0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5B5D5E"/>
                            <w:spacing w:val="-18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B8B8B8"/>
                            <w:spacing w:val="-53"/>
                            <w:w w:val="83"/>
                            <w:position w:val="-7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6E6E70"/>
                            <w:spacing w:val="0"/>
                            <w:w w:val="87"/>
                            <w:i/>
                            <w:position w:val="-2"/>
                          </w:rPr>
                          <w:t>{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4"/>
                            <w:szCs w:val="2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02" w:lineRule="exact"/>
                          <w:ind w:left="1314" w:right="-20"/>
                          <w:jc w:val="left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878789"/>
                            <w:spacing w:val="-35"/>
                            <w:w w:val="62"/>
                            <w:position w:val="-1"/>
                          </w:rPr>
                          <w:t>"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A1A3A3"/>
                            <w:spacing w:val="0"/>
                            <w:w w:val="62"/>
                            <w:position w:val="-1"/>
                          </w:rPr>
                          <w:t>"'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A1A3A3"/>
                            <w:spacing w:val="25"/>
                            <w:w w:val="62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6E6E70"/>
                            <w:spacing w:val="0"/>
                            <w:w w:val="62"/>
                            <w:i/>
                            <w:position w:val="-1"/>
                          </w:rPr>
                          <w:t>;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6E6E70"/>
                            <w:spacing w:val="0"/>
                            <w:w w:val="62"/>
                            <w:i/>
                            <w:position w:val="-1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6E6E70"/>
                            <w:spacing w:val="11"/>
                            <w:w w:val="62"/>
                            <w:i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878789"/>
                            <w:spacing w:val="0"/>
                            <w:w w:val="62"/>
                            <w:i/>
                            <w:position w:val="-1"/>
                          </w:rPr>
                          <w:t>)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878789"/>
                            <w:spacing w:val="7"/>
                            <w:w w:val="62"/>
                            <w:i/>
                            <w:position w:val="-1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B8B8B8"/>
                            <w:spacing w:val="0"/>
                            <w:w w:val="62"/>
                            <w:i/>
                            <w:position w:val="-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B8B8B8"/>
                            <w:spacing w:val="0"/>
                            <w:w w:val="62"/>
                            <w:i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0"/>
                            <w:szCs w:val="30"/>
                            <w:color w:val="B8B8B8"/>
                            <w:spacing w:val="11"/>
                            <w:w w:val="62"/>
                            <w:i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F3F3F"/>
                            <w:spacing w:val="0"/>
                            <w:w w:val="80"/>
                            <w:position w:val="-1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3F3F3F"/>
                            <w:spacing w:val="5"/>
                            <w:w w:val="80"/>
                            <w:position w:val="-1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3F3F3F"/>
                            <w:spacing w:val="-24"/>
                            <w:w w:val="202"/>
                            <w:position w:val="-1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242424"/>
                            <w:spacing w:val="0"/>
                            <w:w w:val="157"/>
                            <w:position w:val="-1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242424"/>
                            <w:spacing w:val="-9"/>
                            <w:w w:val="217"/>
                            <w:position w:val="-1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242424"/>
                            <w:spacing w:val="-81"/>
                            <w:w w:val="198"/>
                            <w:position w:val="-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3F3F3F"/>
                            <w:spacing w:val="0"/>
                            <w:w w:val="41"/>
                            <w:position w:val="-1"/>
                          </w:rPr>
                          <w:t>,..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3F3F3F"/>
                            <w:spacing w:val="-27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5B5D5E"/>
                            <w:spacing w:val="0"/>
                            <w:w w:val="60"/>
                            <w:position w:val="-1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06" w:lineRule="exact"/>
                          <w:ind w:left="133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878789"/>
                            <w:spacing w:val="-28"/>
                            <w:w w:val="221"/>
                            <w:position w:val="1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3F3F3F"/>
                            <w:spacing w:val="0"/>
                            <w:w w:val="62"/>
                            <w:position w:val="1"/>
                          </w:rPr>
                          <w:t>,.,-: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3F3F3F"/>
                            <w:spacing w:val="-13"/>
                            <w:w w:val="63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242424"/>
                            <w:spacing w:val="-70"/>
                            <w:w w:val="120"/>
                            <w:position w:val="1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B8B8B8"/>
                            <w:spacing w:val="0"/>
                            <w:w w:val="20"/>
                            <w:position w:val="1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B8B8B8"/>
                            <w:spacing w:val="-3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A1A3A3"/>
                            <w:spacing w:val="0"/>
                            <w:w w:val="135"/>
                            <w:position w:val="1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3"/>
                            <w:szCs w:val="23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42" w:after="0" w:line="240" w:lineRule="auto"/>
                          <w:ind w:left="2082" w:right="1791"/>
                          <w:jc w:val="center"/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6E6E70"/>
                            <w:spacing w:val="-9"/>
                            <w:w w:val="436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878789"/>
                            <w:spacing w:val="0"/>
                            <w:w w:val="589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878789"/>
                            <w:spacing w:val="0"/>
                            <w:w w:val="100"/>
                          </w:rPr>
                          <w:t> 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242424"/>
                            <w:spacing w:val="0"/>
                            <w:w w:val="90"/>
                            <w:b/>
                            <w:bCs/>
                          </w:rPr>
                          <w:t>of(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242424"/>
                            <w:spacing w:val="-4"/>
                            <w:w w:val="90"/>
                            <w:b/>
                            <w:bCs/>
                          </w:rPr>
                          <w:t>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3F3F3F"/>
                            <w:spacing w:val="0"/>
                            <w:w w:val="218"/>
                            <w:b/>
                            <w:bCs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"/>
                            <w:szCs w:val="6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640" w:hRule="exact"/>
                    </w:trPr>
                    <w:tc>
                      <w:tcPr>
                        <w:tcW w:w="748" w:type="dxa"/>
                        <w:tcBorders>
                          <w:top w:val="single" w:sz="1.909224" w:space="0" w:color="444444"/>
                          <w:bottom w:val="single" w:sz="7.636888" w:space="0" w:color="646464"/>
                          <w:left w:val="single" w:sz="5.727664" w:space="0" w:color="484848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2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308" w:lineRule="exact"/>
                          <w:ind w:left="263" w:right="200"/>
                          <w:jc w:val="center"/>
                          <w:rPr>
                            <w:rFonts w:ascii="Arial" w:hAnsi="Arial" w:cs="Arial" w:eastAsia="Arial"/>
                            <w:sz w:val="27"/>
                            <w:szCs w:val="2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242424"/>
                            <w:spacing w:val="0"/>
                            <w:w w:val="54"/>
                            <w:position w:val="-1"/>
                          </w:rPr>
                          <w:t>=s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33" w:lineRule="exact"/>
                          <w:ind w:left="279" w:right="202"/>
                          <w:jc w:val="center"/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242424"/>
                            <w:spacing w:val="0"/>
                            <w:w w:val="51"/>
                          </w:rPr>
                          <w:t>::ı::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85" w:type="dxa"/>
                        <w:tcBorders>
                          <w:top w:val="single" w:sz="1.909224" w:space="0" w:color="444444"/>
                          <w:bottom w:val="single" w:sz="7.636888" w:space="0" w:color="646464"/>
                          <w:left w:val="nil" w:sz="6" w:space="0" w:color="auto"/>
                          <w:right w:val="single" w:sz="7.636888" w:space="0" w:color="3F3F3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49" w:type="dxa"/>
                        <w:tcBorders>
                          <w:top w:val="single" w:sz="1.909224" w:space="0" w:color="444444"/>
                          <w:bottom w:val="single" w:sz="7.636888" w:space="0" w:color="646464"/>
                          <w:left w:val="single" w:sz="7.636888" w:space="0" w:color="3F3F3F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021" w:type="dxa"/>
                        <w:vMerge/>
                        <w:gridSpan w:val="5"/>
                        <w:tcBorders>
                          <w:bottom w:val="single" w:sz="7.636888" w:space="0" w:color="64646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286" w:type="dxa"/>
                        <w:vMerge/>
                        <w:gridSpan w:val="3"/>
                        <w:tcBorders>
                          <w:bottom w:val="single" w:sz="5.727664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sz w:val="12"/>
          <w:szCs w:val="12"/>
        </w:rPr>
      </w:r>
    </w:p>
    <w:p>
      <w:pPr>
        <w:spacing w:before="0" w:after="0" w:line="240" w:lineRule="auto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/>
        <w:pict>
          <v:group style="position:absolute;margin-left:435.347351pt;margin-top:35.860691pt;width:.1pt;height:11.239258pt;mso-position-horizontal-relative:page;mso-position-vertical-relative:paragraph;z-index:-15550" coordorigin="8707,717" coordsize="2,225">
            <v:shape style="position:absolute;left:8707;top:717;width:2;height:225" coordorigin="8707,717" coordsize="0,225" path="m8707,942l8707,717e" filled="f" stroked="t" strokeweight=".43915pt" strokecolor="#D1D6DD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9"/>
          <w:szCs w:val="19"/>
          <w:color w:val="6E6E70"/>
          <w:spacing w:val="-6"/>
          <w:w w:val="100"/>
          <w:b/>
          <w:bCs/>
        </w:rPr>
        <w:t>G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b/>
          <w:bCs/>
        </w:rPr>
        <w:t>rupla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0"/>
          <w:b/>
          <w:bCs/>
        </w:rPr>
        <w:t>r</w:t>
      </w:r>
      <w:r>
        <w:rPr>
          <w:rFonts w:ascii="Arial" w:hAnsi="Arial" w:cs="Arial" w:eastAsia="Arial"/>
          <w:sz w:val="19"/>
          <w:szCs w:val="19"/>
          <w:color w:val="242424"/>
          <w:spacing w:val="20"/>
          <w:w w:val="100"/>
          <w:b/>
          <w:bCs/>
        </w:rPr>
        <w:t> </w:t>
      </w:r>
      <w:r>
        <w:rPr>
          <w:rFonts w:ascii="Arial" w:hAnsi="Arial" w:cs="Arial" w:eastAsia="Arial"/>
          <w:sz w:val="19"/>
          <w:szCs w:val="19"/>
          <w:color w:val="242424"/>
          <w:spacing w:val="0"/>
          <w:w w:val="102"/>
          <w:b/>
          <w:bCs/>
        </w:rPr>
        <w:t>Amltf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40" w:lineRule="auto"/>
        <w:ind w:right="-20"/>
        <w:jc w:val="left"/>
        <w:tabs>
          <w:tab w:pos="660" w:val="left"/>
          <w:tab w:pos="9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3"/>
          <w:szCs w:val="33"/>
          <w:color w:val="6E6E70"/>
          <w:spacing w:val="0"/>
          <w:w w:val="55"/>
        </w:rPr>
        <w:t>k.ı;,ıı</w:t>
      </w:r>
      <w:r>
        <w:rPr>
          <w:rFonts w:ascii="Times New Roman" w:hAnsi="Times New Roman" w:cs="Times New Roman" w:eastAsia="Times New Roman"/>
          <w:sz w:val="33"/>
          <w:szCs w:val="33"/>
          <w:color w:val="6E6E70"/>
          <w:spacing w:val="-24"/>
          <w:w w:val="55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6E6E70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6E6E70"/>
          <w:spacing w:val="0"/>
          <w:w w:val="100"/>
        </w:rPr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55"/>
        </w:rPr>
        <w:t>1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00"/>
        </w:rPr>
        <w:tab/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83D5E"/>
          <w:spacing w:val="-17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-5"/>
          <w:w w:val="178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B5D5E"/>
          <w:spacing w:val="0"/>
          <w:w w:val="42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B5D5E"/>
          <w:spacing w:val="11"/>
          <w:w w:val="4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858EC3"/>
          <w:spacing w:val="0"/>
          <w:w w:val="41"/>
        </w:rPr>
        <w:t>•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160"/>
          <w:cols w:num="2" w:equalWidth="0">
            <w:col w:w="4091" w:space="4842"/>
            <w:col w:w="2667"/>
          </w:cols>
        </w:sectPr>
      </w:pPr>
      <w:rPr/>
    </w:p>
    <w:p>
      <w:pPr>
        <w:spacing w:before="64" w:after="0" w:line="220" w:lineRule="auto"/>
        <w:ind w:left="604" w:right="-152" w:firstLine="116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88"/>
          <w:szCs w:val="88"/>
          <w:color w:val="3F3F3F"/>
          <w:spacing w:val="-355"/>
          <w:w w:val="159"/>
          <w:b/>
          <w:bCs/>
          <w:i/>
          <w:position w:val="13"/>
        </w:rPr>
        <w:t>l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1"/>
          <w:w w:val="102"/>
          <w:position w:val="0"/>
        </w:rPr>
        <w:t>!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101"/>
          <w:position w:val="0"/>
        </w:rPr>
        <w:t>ZMIR</w:t>
      </w:r>
      <w:r>
        <w:rPr>
          <w:rFonts w:ascii="Times New Roman" w:hAnsi="Times New Roman" w:cs="Times New Roman" w:eastAsia="Times New Roman"/>
          <w:sz w:val="16"/>
          <w:szCs w:val="16"/>
          <w:color w:val="3F3F3F"/>
          <w:spacing w:val="0"/>
          <w:w w:val="10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2"/>
          <w:b/>
          <w:bCs/>
          <w:position w:val="0"/>
        </w:rPr>
        <w:t>BÜYÜKŞEHIR</w:t>
      </w:r>
      <w:r>
        <w:rPr>
          <w:rFonts w:ascii="Arial" w:hAnsi="Arial" w:cs="Arial" w:eastAsia="Arial"/>
          <w:sz w:val="15"/>
          <w:szCs w:val="15"/>
          <w:color w:val="2A2A2A"/>
          <w:spacing w:val="0"/>
          <w:w w:val="102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3F3F3F"/>
          <w:spacing w:val="0"/>
          <w:w w:val="114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04" w:lineRule="exact"/>
        <w:ind w:left="85" w:right="5137" w:firstLine="-85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504pt;margin-top:-9.215343pt;width:53.759998pt;height:48.959999pt;mso-position-horizontal-relative:page;mso-position-vertical-relative:paragraph;z-index:-15548" type="#_x0000_t75">
            <v:imagedata r:id="rId49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BÜYÜK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8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9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HI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2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9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6"/>
          <w:w w:val="9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9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"/>
          <w:w w:val="91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Df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9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0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DAI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5"/>
          <w:w w:val="9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2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BAŞKANLIÖI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98" w:lineRule="exact"/>
        <w:ind w:left="31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Müdahale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Müdürlüğü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1" w:lineRule="exact"/>
        <w:ind w:left="62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  <w:position w:val="-1"/>
        </w:rPr>
        <w:t>YANGl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0"/>
          <w:w w:val="9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640" w:bottom="280" w:left="380" w:right="200"/>
          <w:cols w:num="2" w:equalWidth="0">
            <w:col w:w="1625" w:space="1757"/>
            <w:col w:w="7958"/>
          </w:cols>
        </w:sectPr>
      </w:pPr>
      <w:rPr/>
    </w:p>
    <w:p>
      <w:pPr>
        <w:spacing w:before="7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00"/>
        </w:sectPr>
      </w:pPr>
      <w:rPr/>
    </w:p>
    <w:p>
      <w:pPr>
        <w:spacing w:before="91" w:after="0" w:line="240" w:lineRule="auto"/>
        <w:ind w:left="119" w:right="-20"/>
        <w:jc w:val="left"/>
        <w:tabs>
          <w:tab w:pos="1340" w:val="left"/>
          <w:tab w:pos="31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4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10.0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95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9"/>
          <w:w w:val="73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2017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6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1"/>
        </w:rPr>
        <w:t>13ildi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88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</w:rPr>
        <w:t>iı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7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</w:rPr>
        <w:t>2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left="143" w:right="-67"/>
        <w:jc w:val="left"/>
        <w:tabs>
          <w:tab w:pos="1340" w:val="left"/>
          <w:tab w:pos="3140" w:val="left"/>
          <w:tab w:pos="43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Kayıt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10.0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3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20ı7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3"/>
        </w:rPr>
        <w:t>!K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2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No</w:t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29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5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9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204" w:lineRule="exact"/>
        <w:ind w:left="13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w w:val="89"/>
          <w:position w:val="-1"/>
        </w:rPr>
        <w:t>Oil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w w:val="90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68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  <w:position w:val="-1"/>
        </w:rPr>
        <w:t>ril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9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1"/>
          <w:w w:val="9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Adre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6131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  <w:position w:val="-1"/>
        </w:rPr>
        <w:t>Soka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3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0"/>
          <w:w w:val="87"/>
          <w:i/>
          <w:position w:val="-1"/>
        </w:rPr>
        <w:t>1</w:t>
      </w:r>
      <w:r>
        <w:rPr>
          <w:rFonts w:ascii="Arial" w:hAnsi="Arial" w:cs="Arial" w:eastAsia="Arial"/>
          <w:sz w:val="18"/>
          <w:szCs w:val="18"/>
          <w:color w:val="3F3F3F"/>
          <w:spacing w:val="-8"/>
          <w:w w:val="87"/>
          <w:i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Bomova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96" w:after="0" w:line="240" w:lineRule="auto"/>
        <w:ind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w w:val="79"/>
        </w:rPr>
        <w:t>!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w w:val="78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ldirim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7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16:30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!Bildirim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3F3F3F"/>
          <w:w w:val="68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3F3F3F"/>
          <w:spacing w:val="-17"/>
          <w:w w:val="68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575757"/>
          <w:spacing w:val="4"/>
          <w:w w:val="71"/>
        </w:rPr>
        <w:t>e</w:t>
      </w:r>
      <w:r>
        <w:rPr>
          <w:rFonts w:ascii="Times New Roman" w:hAnsi="Times New Roman" w:cs="Times New Roman" w:eastAsia="Times New Roman"/>
          <w:sz w:val="26"/>
          <w:szCs w:val="26"/>
          <w:color w:val="2A2A2A"/>
          <w:spacing w:val="2"/>
          <w:w w:val="48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575757"/>
          <w:spacing w:val="0"/>
          <w:w w:val="82"/>
        </w:rPr>
        <w:t>:</w:t>
      </w:r>
      <w:r>
        <w:rPr>
          <w:rFonts w:ascii="Times New Roman" w:hAnsi="Times New Roman" w:cs="Times New Roman" w:eastAsia="Times New Roman"/>
          <w:sz w:val="26"/>
          <w:szCs w:val="26"/>
          <w:color w:val="575757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F3F3F"/>
          <w:spacing w:val="0"/>
          <w:w w:val="56"/>
        </w:rPr>
        <w:t>ı</w:t>
      </w:r>
      <w:r>
        <w:rPr>
          <w:rFonts w:ascii="Times New Roman" w:hAnsi="Times New Roman" w:cs="Times New Roman" w:eastAsia="Times New Roman"/>
          <w:sz w:val="26"/>
          <w:szCs w:val="26"/>
          <w:color w:val="3F3F3F"/>
          <w:spacing w:val="9"/>
          <w:w w:val="5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lO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00"/>
          <w:cols w:num="3" w:equalWidth="0">
            <w:col w:w="4812" w:space="684"/>
            <w:col w:w="1576" w:space="448"/>
            <w:col w:w="3820"/>
          </w:cols>
        </w:sectPr>
      </w:pPr>
      <w:rPr/>
    </w:p>
    <w:p>
      <w:pPr>
        <w:spacing w:before="2" w:after="0" w:line="20" w:lineRule="exact"/>
        <w:jc w:val="left"/>
        <w:rPr>
          <w:sz w:val="2"/>
          <w:szCs w:val="2"/>
        </w:rPr>
      </w:pPr>
      <w:rPr/>
      <w:r>
        <w:rPr>
          <w:sz w:val="2"/>
          <w:szCs w:val="2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105.012674" w:type="dxa"/>
      </w:tblPr>
      <w:tblGrid/>
      <w:tr>
        <w:trPr>
          <w:trHeight w:val="215" w:hRule="exact"/>
        </w:trPr>
        <w:tc>
          <w:tcPr>
            <w:tcW w:w="1137" w:type="dxa"/>
            <w:tcBorders>
              <w:top w:val="single" w:sz="5.650632" w:space="0" w:color="545454"/>
              <w:bottom w:val="nil" w:sz="6" w:space="0" w:color="auto"/>
              <w:left w:val="single" w:sz="5.650632" w:space="0" w:color="545454"/>
              <w:right w:val="nil" w:sz="6" w:space="0" w:color="auto"/>
            </w:tcBorders>
          </w:tcPr>
          <w:p>
            <w:pPr>
              <w:spacing w:before="0" w:after="0" w:line="201" w:lineRule="exact"/>
              <w:ind w:left="2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"/>
                <w:w w:val="84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0"/>
                <w:w w:val="84"/>
              </w:rPr>
              <w:t>o.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9"/>
                <w:w w:val="84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4"/>
              </w:rPr>
              <w:t>ru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6"/>
                <w:w w:val="8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-11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759" w:type="dxa"/>
            <w:tcBorders>
              <w:top w:val="single" w:sz="5.650632" w:space="0" w:color="545454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3" w:lineRule="exact"/>
              <w:ind w:left="10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0"/>
                <w:w w:val="143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1"/>
                <w:w w:val="14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7"/>
                <w:w w:val="92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3"/>
                <w:w w:val="92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2"/>
              </w:rPr>
              <w:t>ııkkabıcıla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2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8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9"/>
              </w:rPr>
              <w:t>Si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"/>
                <w:w w:val="99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0"/>
                <w:w w:val="99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69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1"/>
                <w:w w:val="69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6132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No: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"/>
                <w:w w:val="100"/>
              </w:rPr>
              <w:t>7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4"/>
                <w:w w:val="100"/>
              </w:rPr>
              <w:t>/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55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0"/>
                <w:w w:val="103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-3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87"/>
              </w:rPr>
              <w:t>ıkkent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24"/>
                <w:w w:val="87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75757"/>
                <w:spacing w:val="0"/>
                <w:w w:val="87"/>
                <w:i/>
              </w:rPr>
              <w:t>1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575757"/>
                <w:spacing w:val="-8"/>
                <w:w w:val="87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4"/>
                <w:w w:val="87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0"/>
                <w:w w:val="97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-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mo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7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215" w:type="dxa"/>
            <w:tcBorders>
              <w:top w:val="single" w:sz="5.650632" w:space="0" w:color="545454"/>
              <w:bottom w:val="nil" w:sz="6" w:space="0" w:color="auto"/>
              <w:left w:val="nil" w:sz="6" w:space="0" w:color="auto"/>
              <w:right w:val="single" w:sz="5.650632" w:space="0" w:color="5B5B5B"/>
            </w:tcBorders>
          </w:tcPr>
          <w:p>
            <w:pPr/>
            <w:rPr/>
          </w:p>
        </w:tc>
      </w:tr>
      <w:tr>
        <w:trPr>
          <w:trHeight w:val="208" w:hRule="exact"/>
        </w:trPr>
        <w:tc>
          <w:tcPr>
            <w:tcW w:w="1137" w:type="dxa"/>
            <w:tcBorders>
              <w:top w:val="nil" w:sz="6" w:space="0" w:color="auto"/>
              <w:bottom w:val="single" w:sz="5.650632" w:space="0" w:color="5B5B5B"/>
              <w:left w:val="single" w:sz="5.650632" w:space="0" w:color="545454"/>
              <w:right w:val="nil" w:sz="6" w:space="0" w:color="auto"/>
            </w:tcBorders>
          </w:tcPr>
          <w:p>
            <w:pPr>
              <w:spacing w:before="0" w:after="0" w:line="194" w:lineRule="exact"/>
              <w:ind w:left="19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6"/>
                <w:position w:val="-1"/>
              </w:rPr>
              <w:t>Ya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7"/>
                <w:w w:val="86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9"/>
                <w:w w:val="86"/>
                <w:position w:val="-1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6"/>
                <w:position w:val="-1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6"/>
                <w:position w:val="-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7"/>
                <w:w w:val="86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  <w:position w:val="-1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759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nil" w:sz="6" w:space="0" w:color="auto"/>
            </w:tcBorders>
          </w:tcPr>
          <w:p>
            <w:pPr>
              <w:spacing w:before="0" w:after="0" w:line="200" w:lineRule="exact"/>
              <w:ind w:left="85" w:right="-20"/>
              <w:jc w:val="left"/>
              <w:tabs>
                <w:tab w:pos="270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46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-3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eri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-13"/>
                <w:w w:val="79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0"/>
                <w:w w:val="89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-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72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7"/>
                <w:w w:val="72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5"/>
                <w:w w:val="104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88"/>
              </w:rPr>
              <w:t>ını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2"/>
              </w:rPr>
              <w:t>Ya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4"/>
                <w:w w:val="92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5"/>
                <w:w w:val="92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92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0"/>
                <w:w w:val="92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A2A2A"/>
                <w:spacing w:val="12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Sınıf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7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215" w:type="dxa"/>
            <w:tcBorders>
              <w:top w:val="nil" w:sz="6" w:space="0" w:color="auto"/>
              <w:bottom w:val="nil" w:sz="6" w:space="0" w:color="auto"/>
              <w:left w:val="nil" w:sz="6" w:space="0" w:color="auto"/>
              <w:right w:val="single" w:sz="5.650632" w:space="0" w:color="5B5B5B"/>
            </w:tcBorders>
          </w:tcPr>
          <w:p>
            <w:pPr>
              <w:spacing w:before="0" w:after="0" w:line="200" w:lineRule="exact"/>
              <w:ind w:left="294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2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92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8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:E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6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8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ktri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Kı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1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75757"/>
                <w:spacing w:val="-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3F3F3F"/>
                <w:spacing w:val="0"/>
                <w:w w:val="100"/>
              </w:rPr>
              <w:t>Devre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</w:tbl>
    <w:p>
      <w:pPr>
        <w:spacing w:before="0" w:after="0" w:line="192" w:lineRule="exact"/>
        <w:ind w:left="138" w:right="-20"/>
        <w:jc w:val="left"/>
        <w:tabs>
          <w:tab w:pos="3620" w:val="left"/>
          <w:tab w:pos="67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9"/>
          <w:w w:val="87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6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4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27"/>
        </w:rPr>
        <w:t>se: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Yapını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kli: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</w:rPr>
        <w:t>Kull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72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nım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6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112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yeri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00"/>
        </w:sectPr>
      </w:pPr>
      <w:rPr/>
    </w:p>
    <w:p>
      <w:pPr>
        <w:spacing w:before="58" w:after="0" w:line="6" w:lineRule="atLeast"/>
        <w:ind w:left="3604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w w:val="99"/>
        </w:rPr>
        <w:t>et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88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3"/>
        </w:rPr>
        <w:t>ıtgi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5"/>
        </w:rPr>
        <w:t>Alışag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5"/>
        </w:rPr>
        <w:t>_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8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5"/>
        </w:rPr>
        <w:t>_Ç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85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80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-11"/>
          <w:w w:val="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1"/>
          <w:w w:val="86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4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-5"/>
          <w:w w:val="44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5"/>
          <w:w w:val="87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43"/>
        </w:rPr>
        <w:t>:.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-4"/>
          <w:w w:val="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0"/>
          <w:w w:val="55"/>
        </w:rPr>
        <w:t>'--.....</w:t>
      </w:r>
      <w:r>
        <w:rPr>
          <w:rFonts w:ascii="Times New Roman" w:hAnsi="Times New Roman" w:cs="Times New Roman" w:eastAsia="Times New Roman"/>
          <w:sz w:val="18"/>
          <w:szCs w:val="18"/>
          <w:color w:val="ACACAC"/>
          <w:spacing w:val="-34"/>
          <w:w w:val="54"/>
        </w:rPr>
        <w:t>;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9"/>
          <w:w w:val="94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0"/>
          <w:w w:val="58"/>
        </w:rPr>
        <w:t>;::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-4"/>
          <w:w w:val="59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69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56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7"/>
        </w:rPr>
        <w:t>!.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7"/>
          <w:w w:val="57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4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-59"/>
          <w:w w:val="145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6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2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BFBFBF"/>
          <w:spacing w:val="0"/>
          <w:w w:val="145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42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Arial" w:hAnsi="Arial" w:cs="Arial" w:eastAsia="Arial"/>
          <w:sz w:val="23"/>
          <w:szCs w:val="23"/>
          <w:color w:val="BFBFBF"/>
          <w:spacing w:val="-15"/>
          <w:w w:val="128"/>
          <w:position w:val="-18"/>
        </w:rPr>
        <w:t>-</w:t>
      </w:r>
      <w:r>
        <w:rPr>
          <w:rFonts w:ascii="Arial" w:hAnsi="Arial" w:cs="Arial" w:eastAsia="Arial"/>
          <w:sz w:val="23"/>
          <w:szCs w:val="23"/>
          <w:color w:val="3F3F3F"/>
          <w:spacing w:val="-2"/>
          <w:w w:val="73"/>
          <w:position w:val="-18"/>
        </w:rPr>
        <w:t>r</w:t>
      </w:r>
      <w:r>
        <w:rPr>
          <w:rFonts w:ascii="Arial" w:hAnsi="Arial" w:cs="Arial" w:eastAsia="Arial"/>
          <w:sz w:val="23"/>
          <w:szCs w:val="23"/>
          <w:color w:val="575757"/>
          <w:spacing w:val="0"/>
          <w:w w:val="64"/>
          <w:position w:val="-18"/>
        </w:rPr>
        <w:t>··</w:t>
      </w:r>
      <w:r>
        <w:rPr>
          <w:rFonts w:ascii="Arial" w:hAnsi="Arial" w:cs="Arial" w:eastAsia="Arial"/>
          <w:sz w:val="23"/>
          <w:szCs w:val="23"/>
          <w:color w:val="575757"/>
          <w:spacing w:val="-49"/>
          <w:w w:val="64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-35"/>
          <w:w w:val="102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-36"/>
          <w:w w:val="123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-35"/>
          <w:w w:val="102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575757"/>
          <w:spacing w:val="0"/>
          <w:w w:val="71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575757"/>
          <w:spacing w:val="-46"/>
          <w:w w:val="71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-30"/>
          <w:w w:val="102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71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-46"/>
          <w:w w:val="71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64"/>
          <w:position w:val="-18"/>
        </w:rPr>
        <w:t>··</w:t>
      </w:r>
      <w:r>
        <w:rPr>
          <w:rFonts w:ascii="Arial" w:hAnsi="Arial" w:cs="Arial" w:eastAsia="Arial"/>
          <w:sz w:val="23"/>
          <w:szCs w:val="23"/>
          <w:color w:val="3F3F3F"/>
          <w:spacing w:val="-49"/>
          <w:w w:val="64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575757"/>
          <w:spacing w:val="0"/>
          <w:w w:val="71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575757"/>
          <w:spacing w:val="-46"/>
          <w:w w:val="71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2A2A2A"/>
          <w:spacing w:val="-35"/>
          <w:w w:val="102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7E7E7E"/>
          <w:spacing w:val="-36"/>
          <w:w w:val="123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575757"/>
          <w:spacing w:val="-24"/>
          <w:w w:val="82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-30"/>
          <w:w w:val="102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7"/>
          <w:w w:val="71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7"/>
          <w:w w:val="66"/>
          <w:position w:val="-18"/>
        </w:rPr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66"/>
          <w:emboss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66"/>
          <w:emboss/>
          <w:position w:val="-18"/>
        </w:rPr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66"/>
          <w:position w:val="-18"/>
        </w:rPr>
      </w:r>
      <w:r>
        <w:rPr>
          <w:rFonts w:ascii="Arial" w:hAnsi="Arial" w:cs="Arial" w:eastAsia="Arial"/>
          <w:sz w:val="23"/>
          <w:szCs w:val="23"/>
          <w:color w:val="3F3F3F"/>
          <w:spacing w:val="-48"/>
          <w:w w:val="66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-36"/>
          <w:w w:val="123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-24"/>
          <w:w w:val="82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-30"/>
          <w:w w:val="102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-35"/>
          <w:w w:val="102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575757"/>
          <w:spacing w:val="0"/>
          <w:w w:val="60"/>
          <w:position w:val="-18"/>
        </w:rPr>
        <w:t>·····</w:t>
      </w:r>
      <w:r>
        <w:rPr>
          <w:rFonts w:ascii="Arial" w:hAnsi="Arial" w:cs="Arial" w:eastAsia="Arial"/>
          <w:sz w:val="23"/>
          <w:szCs w:val="23"/>
          <w:color w:val="575757"/>
          <w:spacing w:val="-50"/>
          <w:w w:val="60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7E7E7E"/>
          <w:spacing w:val="-36"/>
          <w:w w:val="123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575757"/>
          <w:spacing w:val="-16"/>
          <w:w w:val="82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-24"/>
          <w:w w:val="82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7E7E7E"/>
          <w:spacing w:val="-30"/>
          <w:w w:val="102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59"/>
          <w:position w:val="-18"/>
        </w:rPr>
        <w:t>·····</w:t>
      </w:r>
      <w:r>
        <w:rPr>
          <w:rFonts w:ascii="Arial" w:hAnsi="Arial" w:cs="Arial" w:eastAsia="Arial"/>
          <w:sz w:val="23"/>
          <w:szCs w:val="23"/>
          <w:color w:val="3F3F3F"/>
          <w:spacing w:val="-29"/>
          <w:w w:val="59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575757"/>
          <w:spacing w:val="0"/>
          <w:w w:val="67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575757"/>
          <w:spacing w:val="4"/>
          <w:w w:val="67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4"/>
          <w:w w:val="82"/>
          <w:position w:val="-18"/>
        </w:rPr>
      </w:r>
      <w:r>
        <w:rPr>
          <w:rFonts w:ascii="Arial" w:hAnsi="Arial" w:cs="Arial" w:eastAsia="Arial"/>
          <w:sz w:val="23"/>
          <w:szCs w:val="23"/>
          <w:color w:val="3F3F3F"/>
          <w:spacing w:val="-24"/>
          <w:w w:val="82"/>
          <w:emboss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-24"/>
          <w:w w:val="82"/>
          <w:emboss/>
          <w:position w:val="-18"/>
        </w:rPr>
      </w:r>
      <w:r>
        <w:rPr>
          <w:rFonts w:ascii="Arial" w:hAnsi="Arial" w:cs="Arial" w:eastAsia="Arial"/>
          <w:sz w:val="23"/>
          <w:szCs w:val="23"/>
          <w:color w:val="3F3F3F"/>
          <w:spacing w:val="-24"/>
          <w:w w:val="82"/>
          <w:position w:val="-18"/>
        </w:rPr>
      </w:r>
      <w:r>
        <w:rPr>
          <w:rFonts w:ascii="Arial" w:hAnsi="Arial" w:cs="Arial" w:eastAsia="Arial"/>
          <w:sz w:val="23"/>
          <w:szCs w:val="23"/>
          <w:color w:val="3F3F3F"/>
          <w:spacing w:val="-24"/>
          <w:w w:val="82"/>
          <w:position w:val="-18"/>
        </w:rPr>
      </w:r>
      <w:r>
        <w:rPr>
          <w:rFonts w:ascii="Arial" w:hAnsi="Arial" w:cs="Arial" w:eastAsia="Arial"/>
          <w:sz w:val="23"/>
          <w:szCs w:val="23"/>
          <w:color w:val="707070"/>
          <w:spacing w:val="7"/>
          <w:w w:val="71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7"/>
          <w:w w:val="82"/>
          <w:position w:val="-18"/>
        </w:rPr>
      </w:r>
      <w:r>
        <w:rPr>
          <w:rFonts w:ascii="Arial" w:hAnsi="Arial" w:cs="Arial" w:eastAsia="Arial"/>
          <w:sz w:val="23"/>
          <w:szCs w:val="23"/>
          <w:color w:val="3F3F3F"/>
          <w:spacing w:val="-24"/>
          <w:w w:val="82"/>
          <w:emboss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-24"/>
          <w:w w:val="82"/>
          <w:emboss/>
          <w:position w:val="-18"/>
        </w:rPr>
      </w:r>
      <w:r>
        <w:rPr>
          <w:rFonts w:ascii="Arial" w:hAnsi="Arial" w:cs="Arial" w:eastAsia="Arial"/>
          <w:sz w:val="23"/>
          <w:szCs w:val="23"/>
          <w:color w:val="3F3F3F"/>
          <w:spacing w:val="-24"/>
          <w:w w:val="82"/>
          <w:position w:val="-18"/>
        </w:rPr>
      </w:r>
      <w:r>
        <w:rPr>
          <w:rFonts w:ascii="Arial" w:hAnsi="Arial" w:cs="Arial" w:eastAsia="Arial"/>
          <w:sz w:val="23"/>
          <w:szCs w:val="23"/>
          <w:color w:val="3F3F3F"/>
          <w:spacing w:val="-24"/>
          <w:w w:val="82"/>
          <w:position w:val="-18"/>
        </w:rPr>
      </w:r>
      <w:r>
        <w:rPr>
          <w:rFonts w:ascii="Arial" w:hAnsi="Arial" w:cs="Arial" w:eastAsia="Arial"/>
          <w:sz w:val="23"/>
          <w:szCs w:val="23"/>
          <w:color w:val="575757"/>
          <w:spacing w:val="0"/>
          <w:w w:val="71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575757"/>
          <w:spacing w:val="-46"/>
          <w:w w:val="71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-24"/>
          <w:w w:val="82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575757"/>
          <w:spacing w:val="0"/>
          <w:w w:val="61"/>
          <w:position w:val="-18"/>
        </w:rPr>
        <w:t>······</w:t>
      </w:r>
      <w:r>
        <w:rPr>
          <w:rFonts w:ascii="Arial" w:hAnsi="Arial" w:cs="Arial" w:eastAsia="Arial"/>
          <w:sz w:val="23"/>
          <w:szCs w:val="23"/>
          <w:color w:val="3F3F3F"/>
          <w:spacing w:val="0"/>
          <w:w w:val="82"/>
          <w:position w:val="-18"/>
        </w:rPr>
      </w:r>
      <w:r>
        <w:rPr>
          <w:rFonts w:ascii="Arial" w:hAnsi="Arial" w:cs="Arial" w:eastAsia="Arial"/>
          <w:sz w:val="23"/>
          <w:szCs w:val="23"/>
          <w:color w:val="3F3F3F"/>
          <w:spacing w:val="-24"/>
          <w:w w:val="82"/>
          <w:emboss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-24"/>
          <w:w w:val="82"/>
          <w:emboss/>
          <w:position w:val="-18"/>
        </w:rPr>
      </w:r>
      <w:r>
        <w:rPr>
          <w:rFonts w:ascii="Arial" w:hAnsi="Arial" w:cs="Arial" w:eastAsia="Arial"/>
          <w:sz w:val="23"/>
          <w:szCs w:val="23"/>
          <w:color w:val="3F3F3F"/>
          <w:spacing w:val="-24"/>
          <w:w w:val="82"/>
          <w:position w:val="-18"/>
        </w:rPr>
      </w:r>
      <w:r>
        <w:rPr>
          <w:rFonts w:ascii="Arial" w:hAnsi="Arial" w:cs="Arial" w:eastAsia="Arial"/>
          <w:sz w:val="23"/>
          <w:szCs w:val="23"/>
          <w:color w:val="3F3F3F"/>
          <w:spacing w:val="-24"/>
          <w:w w:val="82"/>
          <w:position w:val="-18"/>
        </w:rPr>
      </w:r>
      <w:r>
        <w:rPr>
          <w:rFonts w:ascii="Arial" w:hAnsi="Arial" w:cs="Arial" w:eastAsia="Arial"/>
          <w:sz w:val="23"/>
          <w:szCs w:val="23"/>
          <w:color w:val="575757"/>
          <w:spacing w:val="0"/>
          <w:w w:val="66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575757"/>
          <w:spacing w:val="-42"/>
          <w:w w:val="66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2A2A2A"/>
          <w:spacing w:val="-30"/>
          <w:w w:val="82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575757"/>
          <w:spacing w:val="11"/>
          <w:w w:val="76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11"/>
          <w:w w:val="82"/>
          <w:position w:val="-18"/>
        </w:rPr>
      </w:r>
      <w:r>
        <w:rPr>
          <w:rFonts w:ascii="Arial" w:hAnsi="Arial" w:cs="Arial" w:eastAsia="Arial"/>
          <w:sz w:val="23"/>
          <w:szCs w:val="23"/>
          <w:color w:val="3F3F3F"/>
          <w:spacing w:val="-24"/>
          <w:w w:val="82"/>
          <w:emboss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-24"/>
          <w:w w:val="82"/>
          <w:emboss/>
          <w:position w:val="-18"/>
        </w:rPr>
      </w:r>
      <w:r>
        <w:rPr>
          <w:rFonts w:ascii="Arial" w:hAnsi="Arial" w:cs="Arial" w:eastAsia="Arial"/>
          <w:sz w:val="23"/>
          <w:szCs w:val="23"/>
          <w:color w:val="3F3F3F"/>
          <w:spacing w:val="-24"/>
          <w:w w:val="82"/>
          <w:position w:val="-18"/>
        </w:rPr>
      </w:r>
      <w:r>
        <w:rPr>
          <w:rFonts w:ascii="Arial" w:hAnsi="Arial" w:cs="Arial" w:eastAsia="Arial"/>
          <w:sz w:val="23"/>
          <w:szCs w:val="23"/>
          <w:color w:val="3F3F3F"/>
          <w:spacing w:val="-24"/>
          <w:w w:val="82"/>
          <w:position w:val="-18"/>
        </w:rPr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64"/>
          <w:position w:val="-18"/>
        </w:rPr>
        <w:t>··</w:t>
      </w:r>
      <w:r>
        <w:rPr>
          <w:rFonts w:ascii="Arial" w:hAnsi="Arial" w:cs="Arial" w:eastAsia="Arial"/>
          <w:sz w:val="23"/>
          <w:szCs w:val="23"/>
          <w:color w:val="707070"/>
          <w:spacing w:val="-42"/>
          <w:w w:val="64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-24"/>
          <w:w w:val="82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61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-28"/>
          <w:w w:val="61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3F3F3F"/>
          <w:spacing w:val="-30"/>
          <w:w w:val="102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7E7E7E"/>
          <w:spacing w:val="-35"/>
          <w:w w:val="102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575757"/>
          <w:spacing w:val="0"/>
          <w:w w:val="60"/>
          <w:position w:val="-18"/>
        </w:rPr>
        <w:t>····</w:t>
      </w:r>
      <w:r>
        <w:rPr>
          <w:rFonts w:ascii="Arial" w:hAnsi="Arial" w:cs="Arial" w:eastAsia="Arial"/>
          <w:sz w:val="23"/>
          <w:szCs w:val="23"/>
          <w:color w:val="575757"/>
          <w:spacing w:val="-43"/>
          <w:w w:val="60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2A2A2A"/>
          <w:spacing w:val="-24"/>
          <w:w w:val="82"/>
          <w:position w:val="-18"/>
        </w:rPr>
        <w:t>·</w:t>
      </w:r>
      <w:r>
        <w:rPr>
          <w:rFonts w:ascii="Arial" w:hAnsi="Arial" w:cs="Arial" w:eastAsia="Arial"/>
          <w:sz w:val="23"/>
          <w:szCs w:val="23"/>
          <w:color w:val="707070"/>
          <w:spacing w:val="0"/>
          <w:w w:val="61"/>
          <w:position w:val="-18"/>
        </w:rPr>
        <w:t>····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00"/>
          <w:cols w:num="2" w:equalWidth="0">
            <w:col w:w="6483" w:space="107"/>
            <w:col w:w="4750"/>
          </w:cols>
        </w:sectPr>
      </w:pPr>
      <w:rPr/>
    </w:p>
    <w:p>
      <w:pPr>
        <w:spacing w:before="0" w:after="0" w:line="153" w:lineRule="exact"/>
        <w:ind w:left="3966" w:right="-20"/>
        <w:jc w:val="left"/>
        <w:tabs>
          <w:tab w:pos="4420" w:val="left"/>
          <w:tab w:pos="5020" w:val="left"/>
          <w:tab w:pos="5520" w:val="left"/>
          <w:tab w:pos="6060" w:val="left"/>
          <w:tab w:pos="66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X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3F3F3F"/>
          <w:spacing w:val="0"/>
          <w:w w:val="52"/>
          <w:position w:val="-1"/>
        </w:rPr>
        <w:t>ı</w:t>
      </w:r>
      <w:r>
        <w:rPr>
          <w:rFonts w:ascii="Arial" w:hAnsi="Arial" w:cs="Arial" w:eastAsia="Arial"/>
          <w:sz w:val="42"/>
          <w:szCs w:val="42"/>
          <w:color w:val="3F3F3F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2"/>
          <w:szCs w:val="42"/>
          <w:color w:val="3F3F3F"/>
          <w:spacing w:val="0"/>
          <w:w w:val="100"/>
          <w:position w:val="-1"/>
        </w:rPr>
      </w:r>
      <w:r>
        <w:rPr>
          <w:rFonts w:ascii="Arial" w:hAnsi="Arial" w:cs="Arial" w:eastAsia="Arial"/>
          <w:sz w:val="26"/>
          <w:szCs w:val="26"/>
          <w:color w:val="575757"/>
          <w:spacing w:val="0"/>
          <w:w w:val="52"/>
          <w:b/>
          <w:bCs/>
          <w:position w:val="-1"/>
        </w:rPr>
        <w:t>ı</w:t>
      </w:r>
      <w:r>
        <w:rPr>
          <w:rFonts w:ascii="Arial" w:hAnsi="Arial" w:cs="Arial" w:eastAsia="Arial"/>
          <w:sz w:val="26"/>
          <w:szCs w:val="26"/>
          <w:color w:val="575757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575757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11"/>
          <w:szCs w:val="11"/>
          <w:color w:val="ACACAC"/>
          <w:spacing w:val="0"/>
          <w:w w:val="52"/>
          <w:b/>
          <w:bCs/>
          <w:position w:val="-1"/>
        </w:rPr>
        <w:t>1</w:t>
      </w:r>
      <w:r>
        <w:rPr>
          <w:rFonts w:ascii="Arial" w:hAnsi="Arial" w:cs="Arial" w:eastAsia="Arial"/>
          <w:sz w:val="11"/>
          <w:szCs w:val="11"/>
          <w:color w:val="ACACAC"/>
          <w:spacing w:val="-14"/>
          <w:w w:val="52"/>
          <w:b/>
          <w:bCs/>
          <w:position w:val="-1"/>
        </w:rPr>
        <w:t> </w:t>
      </w:r>
      <w:r>
        <w:rPr>
          <w:rFonts w:ascii="Arial" w:hAnsi="Arial" w:cs="Arial" w:eastAsia="Arial"/>
          <w:sz w:val="11"/>
          <w:szCs w:val="11"/>
          <w:color w:val="ACACAC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11"/>
          <w:szCs w:val="11"/>
          <w:color w:val="ACACAC"/>
          <w:spacing w:val="0"/>
          <w:w w:val="100"/>
          <w:b/>
          <w:bCs/>
          <w:position w:val="-1"/>
        </w:rPr>
      </w:r>
      <w:r>
        <w:rPr>
          <w:rFonts w:ascii="Arial" w:hAnsi="Arial" w:cs="Arial" w:eastAsia="Arial"/>
          <w:sz w:val="40"/>
          <w:szCs w:val="40"/>
          <w:color w:val="ACACAC"/>
          <w:spacing w:val="0"/>
          <w:w w:val="100"/>
          <w:position w:val="-1"/>
        </w:rPr>
        <w:t>1</w:t>
      </w:r>
      <w:r>
        <w:rPr>
          <w:rFonts w:ascii="Arial" w:hAnsi="Arial" w:cs="Arial" w:eastAsia="Arial"/>
          <w:sz w:val="40"/>
          <w:szCs w:val="40"/>
          <w:color w:val="ACACAC"/>
          <w:spacing w:val="-96"/>
          <w:w w:val="100"/>
          <w:position w:val="-1"/>
        </w:rPr>
        <w:t> </w:t>
      </w:r>
      <w:r>
        <w:rPr>
          <w:rFonts w:ascii="Arial" w:hAnsi="Arial" w:cs="Arial" w:eastAsia="Arial"/>
          <w:sz w:val="40"/>
          <w:szCs w:val="40"/>
          <w:color w:val="ACACAC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0"/>
          <w:szCs w:val="40"/>
          <w:color w:val="ACACAC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6"/>
          <w:position w:val="-1"/>
        </w:rPr>
        <w:t>Ya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0"/>
          <w:w w:val="93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3"/>
          <w:w w:val="100"/>
          <w:position w:val="-1"/>
        </w:rPr>
        <w:t> </w:t>
      </w:r>
      <w:r>
        <w:rPr>
          <w:rFonts w:ascii="Arial" w:hAnsi="Arial" w:cs="Arial" w:eastAsia="Arial"/>
          <w:sz w:val="16"/>
          <w:szCs w:val="16"/>
          <w:color w:val="3F3F3F"/>
          <w:spacing w:val="0"/>
          <w:w w:val="100"/>
          <w:b/>
          <w:bCs/>
          <w:position w:val="-1"/>
        </w:rPr>
        <w:t>ı</w:t>
      </w:r>
      <w:r>
        <w:rPr>
          <w:rFonts w:ascii="Arial" w:hAnsi="Arial" w:cs="Arial" w:eastAsia="Arial"/>
          <w:sz w:val="16"/>
          <w:szCs w:val="16"/>
          <w:color w:val="3F3F3F"/>
          <w:spacing w:val="4"/>
          <w:w w:val="100"/>
          <w:b/>
          <w:bCs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  <w:position w:val="-1"/>
        </w:rPr>
        <w:t>Kontrol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Altına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Alma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3"/>
          <w:position w:val="-1"/>
        </w:rPr>
        <w:t>ı6:33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00"/>
        </w:sectPr>
      </w:pPr>
      <w:rPr/>
    </w:p>
    <w:p>
      <w:pPr>
        <w:spacing w:before="2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40" w:lineRule="auto"/>
        <w:ind w:left="138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7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8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72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8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Şeyin: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13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kibin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w w:val="95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lıibi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10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100"/>
        </w:rPr>
        <w:t>z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4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iDAN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4" w:after="0" w:line="240" w:lineRule="auto"/>
        <w:ind w:right="-71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w w:val="91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7"/>
          <w:w w:val="8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Çvş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Fevzi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SAVRAN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72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w w:val="16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6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6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67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1"/>
          <w:w w:val="16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w w:val="7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FN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06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459" w:lineRule="exact"/>
        <w:ind w:left="1017" w:right="-20"/>
        <w:jc w:val="left"/>
        <w:tabs>
          <w:tab w:pos="6400" w:val="left"/>
        </w:tabs>
        <w:rPr>
          <w:rFonts w:ascii="Arial" w:hAnsi="Arial" w:cs="Arial" w:eastAsia="Arial"/>
          <w:sz w:val="45"/>
          <w:szCs w:val="45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w w:val="57"/>
          <w:position w:val="8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7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8"/>
          <w:position w:val="8"/>
        </w:rPr>
        <w:t>rıı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88"/>
          <w:position w:val="8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7"/>
          <w:position w:val="8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  <w:position w:val="8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00"/>
          <w:position w:val="8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8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8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8"/>
        </w:rPr>
        <w:t>Kullana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4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8"/>
        </w:rPr>
        <w:t>Ramaza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8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8"/>
        </w:rPr>
        <w:t>FİDAN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8"/>
        </w:rPr>
      </w:r>
      <w:r>
        <w:rPr>
          <w:rFonts w:ascii="Arial" w:hAnsi="Arial" w:cs="Arial" w:eastAsia="Arial"/>
          <w:sz w:val="45"/>
          <w:szCs w:val="45"/>
          <w:color w:val="ACACAC"/>
          <w:spacing w:val="0"/>
          <w:w w:val="58"/>
          <w:position w:val="0"/>
        </w:rPr>
        <w:t>ı</w:t>
      </w:r>
      <w:r>
        <w:rPr>
          <w:rFonts w:ascii="Arial" w:hAnsi="Arial" w:cs="Arial" w:eastAsia="Arial"/>
          <w:sz w:val="45"/>
          <w:szCs w:val="45"/>
          <w:color w:val="000000"/>
          <w:spacing w:val="0"/>
          <w:w w:val="100"/>
          <w:position w:val="0"/>
        </w:rPr>
      </w:r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tabs>
          <w:tab w:pos="28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2A2A2A"/>
          <w:w w:val="5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16: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96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0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7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9"/>
          <w:w w:val="8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8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4"/>
          <w:w w:val="9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6:32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8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4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87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10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ktri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5" w:after="0" w:line="240" w:lineRule="auto"/>
        <w:ind w:left="28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Arial" w:hAnsi="Arial" w:cs="Arial" w:eastAsia="Arial"/>
          <w:sz w:val="17"/>
          <w:szCs w:val="17"/>
          <w:color w:val="3F3F3F"/>
          <w:b/>
          <w:bCs/>
        </w:rPr>
        <w:t>l</w:t>
      </w:r>
      <w:r>
        <w:rPr>
          <w:rFonts w:ascii="Arial" w:hAnsi="Arial" w:cs="Arial" w:eastAsia="Arial"/>
          <w:sz w:val="17"/>
          <w:szCs w:val="17"/>
          <w:color w:val="3F3F3F"/>
          <w:spacing w:val="-28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12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10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0" w:after="0" w:line="203" w:lineRule="exact"/>
        <w:ind w:left="1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0"/>
          <w:w w:val="82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  <w:position w:val="-1"/>
        </w:rPr>
        <w:t>mni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2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1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  <w:position w:val="-1"/>
        </w:rPr>
        <w:t>t-Jandarma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19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00"/>
          <w:cols w:num="3" w:equalWidth="0">
            <w:col w:w="1065" w:space="1070"/>
            <w:col w:w="2110" w:space="414"/>
            <w:col w:w="6681"/>
          </w:cols>
        </w:sectPr>
      </w:pPr>
      <w:rPr/>
    </w:p>
    <w:p>
      <w:pPr>
        <w:spacing w:before="10" w:after="0" w:line="240" w:lineRule="auto"/>
        <w:ind w:left="2139" w:right="-20"/>
        <w:jc w:val="left"/>
        <w:tabs>
          <w:tab w:pos="466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8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9"/>
        </w:rPr>
        <w:t>ers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100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8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68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"/>
          <w:w w:val="129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4"/>
        </w:rPr>
        <w:t>ı: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8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7"/>
        </w:rPr>
        <w:t>oğ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gaz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94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9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li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04" w:lineRule="exact"/>
        <w:ind w:left="2144" w:right="2595" w:firstLine="-2011"/>
        <w:jc w:val="left"/>
        <w:tabs>
          <w:tab w:pos="2120" w:val="left"/>
          <w:tab w:pos="4640" w:val="left"/>
          <w:tab w:pos="754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75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rdımcı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94"/>
        </w:rPr>
        <w:t>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ık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94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4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240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8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8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11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7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104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8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0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Sayıs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86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7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2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72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3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0" w:after="0" w:line="240" w:lineRule="auto"/>
        <w:ind w:left="213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7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rdı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93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3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1" w:after="0" w:line="240" w:lineRule="auto"/>
        <w:ind w:left="2144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82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9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53"/>
        </w:rPr>
        <w:t>i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53"/>
        </w:rPr>
        <w:t>ı,&gt;</w:t>
      </w:r>
      <w:r>
        <w:rPr>
          <w:rFonts w:ascii="Arial" w:hAnsi="Arial" w:cs="Arial" w:eastAsia="Arial"/>
          <w:sz w:val="15"/>
          <w:szCs w:val="15"/>
          <w:color w:val="3F3F3F"/>
          <w:spacing w:val="0"/>
          <w:w w:val="53"/>
        </w:rPr>
        <w:t> </w:t>
      </w:r>
      <w:r>
        <w:rPr>
          <w:rFonts w:ascii="Arial" w:hAnsi="Arial" w:cs="Arial" w:eastAsia="Arial"/>
          <w:sz w:val="15"/>
          <w:szCs w:val="15"/>
          <w:color w:val="3F3F3F"/>
          <w:spacing w:val="1"/>
          <w:w w:val="5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Amirini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</w:rPr>
        <w:t>Adı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98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7"/>
        </w:rPr>
        <w:t>Soya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46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03" w:lineRule="exact"/>
        <w:ind w:left="86" w:right="276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1"/>
          <w:w w:val="101"/>
          <w:position w:val="-1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45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9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1"/>
          <w:position w:val="-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  <w:position w:val="-1"/>
        </w:rPr>
        <w:t>rüldüğ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82"/>
          <w:position w:val="-1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9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5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0"/>
          <w:w w:val="100"/>
          <w:position w:val="-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yerine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varıldığında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yangını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  <w:position w:val="-1"/>
        </w:rPr>
        <w:t>vatandaşla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  <w:position w:val="-1"/>
        </w:rPr>
        <w:t>tarafında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  <w:position w:val="-1"/>
        </w:rPr>
        <w:t>söndürülmü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7"/>
          <w:position w:val="-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97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8"/>
          <w:position w:val="-1"/>
        </w:rPr>
        <w:t>görüld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99"/>
          <w:position w:val="-1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7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8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00"/>
        </w:sectPr>
      </w:pPr>
      <w:rPr/>
    </w:p>
    <w:p>
      <w:pPr>
        <w:spacing w:before="12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164" w:lineRule="exact"/>
        <w:ind w:left="11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7"/>
          <w:position w:val="-4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3"/>
          <w:position w:val="-4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7"/>
          <w:position w:val="-4"/>
        </w:rPr>
        <w:t>nd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56"/>
          <w:position w:val="-4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  <w:position w:val="-4"/>
        </w:rPr>
        <w:t>rı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93"/>
          <w:position w:val="-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3"/>
          <w:position w:val="-4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93"/>
          <w:position w:val="-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4"/>
        </w:rPr>
        <w:t>Türü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575757"/>
          <w:w w:val="103"/>
        </w:rPr>
        <w:t>S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103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</w:rPr>
        <w:t>nd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72"/>
        </w:rPr>
        <w:t>ll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rıııede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Kul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94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nıla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0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149" w:lineRule="exact"/>
        <w:ind w:right="-20"/>
        <w:jc w:val="left"/>
        <w:tabs>
          <w:tab w:pos="1880" w:val="left"/>
          <w:tab w:pos="3380" w:val="left"/>
          <w:tab w:pos="49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3F3F3F"/>
          <w:spacing w:val="0"/>
          <w:w w:val="100"/>
          <w:position w:val="-7"/>
        </w:rPr>
        <w:t>u</w:t>
      </w:r>
      <w:r>
        <w:rPr>
          <w:rFonts w:ascii="Arial" w:hAnsi="Arial" w:cs="Arial" w:eastAsia="Arial"/>
          <w:sz w:val="18"/>
          <w:szCs w:val="18"/>
          <w:color w:val="3F3F3F"/>
          <w:spacing w:val="-8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82"/>
          <w:position w:val="-7"/>
        </w:rPr>
        <w:t>ıı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"/>
          <w:w w:val="82"/>
          <w:position w:val="-7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2"/>
          <w:position w:val="-7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-40"/>
          <w:w w:val="82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58"/>
          <w:position w:val="-7"/>
        </w:rPr>
        <w:t>l!&lt;t&gt;ıJ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59"/>
          <w:position w:val="-7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3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0"/>
          <w:w w:val="71"/>
          <w:position w:val="-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33"/>
          <w:w w:val="71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F3F3F"/>
          <w:spacing w:val="-22"/>
          <w:w w:val="71"/>
          <w:position w:val="-7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71"/>
          <w:position w:val="-7"/>
        </w:rPr>
        <w:t>_g,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9"/>
          <w:position w:val="-6"/>
        </w:rPr>
        <w:t>jK.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  <w:position w:val="-6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-15"/>
          <w:w w:val="145"/>
          <w:position w:val="-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5"/>
          <w:position w:val="-6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6"/>
          <w:position w:val="-6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6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-12"/>
          <w:w w:val="100"/>
          <w:position w:val="-6"/>
        </w:rPr>
        <w:t>K</w:t>
      </w:r>
      <w:r>
        <w:rPr>
          <w:rFonts w:ascii="Arial" w:hAnsi="Arial" w:cs="Arial" w:eastAsia="Arial"/>
          <w:sz w:val="17"/>
          <w:szCs w:val="17"/>
          <w:color w:val="575757"/>
          <w:spacing w:val="0"/>
          <w:w w:val="100"/>
          <w:position w:val="-6"/>
        </w:rPr>
        <w:t>g.</w:t>
      </w:r>
      <w:r>
        <w:rPr>
          <w:rFonts w:ascii="Arial" w:hAnsi="Arial" w:cs="Arial" w:eastAsia="Arial"/>
          <w:sz w:val="17"/>
          <w:szCs w:val="17"/>
          <w:color w:val="575757"/>
          <w:spacing w:val="-29"/>
          <w:w w:val="100"/>
          <w:position w:val="-6"/>
        </w:rPr>
        <w:t> </w:t>
      </w:r>
      <w:r>
        <w:rPr>
          <w:rFonts w:ascii="Arial" w:hAnsi="Arial" w:cs="Arial" w:eastAsia="Arial"/>
          <w:sz w:val="17"/>
          <w:szCs w:val="17"/>
          <w:color w:val="575757"/>
          <w:spacing w:val="0"/>
          <w:w w:val="100"/>
          <w:position w:val="-6"/>
        </w:rPr>
        <w:tab/>
      </w:r>
      <w:r>
        <w:rPr>
          <w:rFonts w:ascii="Arial" w:hAnsi="Arial" w:cs="Arial" w:eastAsia="Arial"/>
          <w:sz w:val="17"/>
          <w:szCs w:val="17"/>
          <w:color w:val="575757"/>
          <w:spacing w:val="0"/>
          <w:w w:val="100"/>
          <w:position w:val="-6"/>
        </w:rPr>
      </w:r>
      <w:r>
        <w:rPr>
          <w:rFonts w:ascii="Arial" w:hAnsi="Arial" w:cs="Arial" w:eastAsia="Arial"/>
          <w:sz w:val="18"/>
          <w:szCs w:val="18"/>
          <w:color w:val="3F3F3F"/>
          <w:spacing w:val="-15"/>
          <w:w w:val="140"/>
          <w:position w:val="-7"/>
        </w:rPr>
        <w:t>0</w:t>
      </w:r>
      <w:r>
        <w:rPr>
          <w:rFonts w:ascii="Arial" w:hAnsi="Arial" w:cs="Arial" w:eastAsia="Arial"/>
          <w:sz w:val="18"/>
          <w:szCs w:val="18"/>
          <w:color w:val="575757"/>
          <w:spacing w:val="0"/>
          <w:w w:val="94"/>
          <w:position w:val="-7"/>
        </w:rPr>
        <w:t>2</w:t>
      </w:r>
      <w:r>
        <w:rPr>
          <w:rFonts w:ascii="Arial" w:hAnsi="Arial" w:cs="Arial" w:eastAsia="Arial"/>
          <w:sz w:val="18"/>
          <w:szCs w:val="18"/>
          <w:color w:val="575757"/>
          <w:spacing w:val="-6"/>
          <w:w w:val="100"/>
          <w:position w:val="-7"/>
        </w:rPr>
        <w:t> </w:t>
      </w:r>
      <w:r>
        <w:rPr>
          <w:rFonts w:ascii="Arial" w:hAnsi="Arial" w:cs="Arial" w:eastAsia="Arial"/>
          <w:sz w:val="18"/>
          <w:szCs w:val="18"/>
          <w:color w:val="3F3F3F"/>
          <w:spacing w:val="-11"/>
          <w:w w:val="101"/>
          <w:position w:val="-7"/>
        </w:rPr>
        <w:t>K</w:t>
      </w:r>
      <w:r>
        <w:rPr>
          <w:rFonts w:ascii="Arial" w:hAnsi="Arial" w:cs="Arial" w:eastAsia="Arial"/>
          <w:sz w:val="18"/>
          <w:szCs w:val="18"/>
          <w:color w:val="7E7E7E"/>
          <w:spacing w:val="0"/>
          <w:w w:val="130"/>
          <w:position w:val="-7"/>
        </w:rPr>
        <w:t>.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00"/>
          <w:cols w:num="2" w:equalWidth="0">
            <w:col w:w="1234" w:space="3425"/>
            <w:col w:w="6681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3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03" w:lineRule="exact"/>
        <w:ind w:left="11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w w:val="46"/>
          <w:position w:val="-1"/>
        </w:rPr>
        <w:t>:::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46"/>
          <w:position w:val="-1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109"/>
          <w:position w:val="-1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9"/>
          <w:position w:val="-1"/>
        </w:rPr>
        <w:t>nd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-1"/>
        </w:rPr>
        <w:t>rn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94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4"/>
          <w:position w:val="-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-1"/>
        </w:rPr>
        <w:t>Sonun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4"/>
          <w:position w:val="-1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94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-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9"/>
          <w:w w:val="94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1"/>
          <w:w w:val="80"/>
          <w:position w:val="-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6"/>
          <w:position w:val="-1"/>
        </w:rPr>
        <w:t>asa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0" w:after="0" w:line="329" w:lineRule="exact"/>
        <w:ind w:left="4389" w:right="-20"/>
        <w:jc w:val="left"/>
        <w:tabs>
          <w:tab w:pos="5940" w:val="left"/>
          <w:tab w:pos="7500" w:val="left"/>
        </w:tabs>
        <w:rPr>
          <w:rFonts w:ascii="Arial" w:hAnsi="Arial" w:cs="Arial" w:eastAsia="Arial"/>
          <w:sz w:val="34"/>
          <w:szCs w:val="34"/>
        </w:rPr>
      </w:pPr>
      <w:rPr/>
      <w:r>
        <w:rPr/>
        <w:br w:type="column"/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72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2A2A2A"/>
          <w:spacing w:val="-62"/>
          <w:w w:val="72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2A2A2A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575757"/>
          <w:spacing w:val="0"/>
          <w:w w:val="72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575757"/>
          <w:spacing w:val="-62"/>
          <w:w w:val="72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575757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575757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3F3F3F"/>
          <w:spacing w:val="0"/>
          <w:w w:val="72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  <w:position w:val="0"/>
        </w:rPr>
      </w:r>
    </w:p>
    <w:p>
      <w:pPr>
        <w:spacing w:before="0" w:after="0" w:line="166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Yangında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pv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c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tava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plastikleri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kısme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  <w:position w:val="1"/>
        </w:rPr>
        <w:t>yanma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95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islenme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suretiyle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zara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1"/>
        </w:rPr>
        <w:t>göımüştür.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00"/>
          <w:cols w:num="2" w:equalWidth="0">
            <w:col w:w="2116" w:space="52"/>
            <w:col w:w="9172"/>
          </w:cols>
        </w:sectPr>
      </w:pPr>
      <w:rPr/>
    </w:p>
    <w:p>
      <w:pPr>
        <w:spacing w:before="6" w:after="0" w:line="203" w:lineRule="exact"/>
        <w:ind w:left="133" w:right="-20"/>
        <w:jc w:val="left"/>
        <w:tabs>
          <w:tab w:pos="2180" w:val="left"/>
          <w:tab w:pos="5200" w:val="left"/>
          <w:tab w:pos="92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w w:val="92"/>
          <w:position w:val="-1"/>
        </w:rPr>
        <w:t>Dur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91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57"/>
          <w:position w:val="-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8"/>
          <w:position w:val="-1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74"/>
          <w:position w:val="-1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1"/>
          <w:w w:val="128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  <w:position w:val="-1"/>
        </w:rPr>
        <w:t>lımi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69"/>
          <w:position w:val="-1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0"/>
          <w:w w:val="6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Eşyada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Za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500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96"/>
          <w:position w:val="-1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9"/>
          <w:w w:val="96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  <w:position w:val="-1"/>
        </w:rPr>
        <w:t>hmini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6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Zarar: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500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  <w:position w:val="0"/>
        </w:rPr>
        <w:t>Tahmini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5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  <w:position w:val="0"/>
        </w:rPr>
        <w:t>Toplam: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3"/>
          <w:w w:val="87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87"/>
          <w:position w:val="0"/>
        </w:rPr>
        <w:t>1</w:t>
      </w:r>
      <w:r>
        <w:rPr>
          <w:rFonts w:ascii="Arial" w:hAnsi="Arial" w:cs="Arial" w:eastAsia="Arial"/>
          <w:sz w:val="17"/>
          <w:szCs w:val="17"/>
          <w:color w:val="3F3F3F"/>
          <w:spacing w:val="2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  <w:position w:val="0"/>
        </w:rPr>
        <w:t>000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3"/>
          <w:w w:val="87"/>
          <w:position w:val="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0"/>
        </w:rPr>
        <w:t>TL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5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00"/>
        </w:sectPr>
      </w:pPr>
      <w:rPr/>
    </w:p>
    <w:p>
      <w:pPr>
        <w:spacing w:before="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9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8"/>
          <w:w w:val="79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3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9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6"/>
          <w:w w:val="9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</w:rPr>
        <w:t>Yaı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87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4"/>
          <w:w w:val="87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</w:rPr>
        <w:t>ııı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10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tkikte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zemi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üst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53"/>
          <w:b/>
          <w:bCs/>
        </w:rPr>
        <w:t>1</w:t>
      </w:r>
      <w:r>
        <w:rPr>
          <w:rFonts w:ascii="Arial" w:hAnsi="Arial" w:cs="Arial" w:eastAsia="Arial"/>
          <w:sz w:val="17"/>
          <w:szCs w:val="17"/>
          <w:color w:val="3F3F3F"/>
          <w:spacing w:val="0"/>
          <w:w w:val="53"/>
          <w:b/>
          <w:bCs/>
        </w:rPr>
        <w:t> </w:t>
      </w:r>
      <w:r>
        <w:rPr>
          <w:rFonts w:ascii="Arial" w:hAnsi="Arial" w:cs="Arial" w:eastAsia="Arial"/>
          <w:sz w:val="17"/>
          <w:szCs w:val="17"/>
          <w:color w:val="3F3F3F"/>
          <w:spacing w:val="24"/>
          <w:w w:val="53"/>
          <w:b/>
          <w:bCs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işyerini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imal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thane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bölümünde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5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olduğ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görülm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100"/>
        </w:rPr>
        <w:t>ü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9"/>
          <w:w w:val="85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57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79"/>
        </w:rPr>
        <w:t>u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3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4"/>
          <w:w w:val="8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6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1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pıl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soruşturmuda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fr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ze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88"/>
        </w:rPr>
        <w:t>m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kinesini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kısa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devre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yapınası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neticesinde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4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yangı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çıkmı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95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03" w:lineRule="exact"/>
        <w:ind w:left="80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w w:val="67"/>
          <w:position w:val="-1"/>
        </w:rPr>
        <w:t>ıı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0"/>
          <w:position w:val="-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4"/>
          <w:position w:val="-1"/>
        </w:rPr>
        <w:t>aat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ine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varılmıştı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2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00"/>
          <w:cols w:num="2" w:equalWidth="0">
            <w:col w:w="1582" w:space="552"/>
            <w:col w:w="9206"/>
          </w:cols>
        </w:sectPr>
      </w:pPr>
      <w:rPr/>
    </w:p>
    <w:p>
      <w:pPr>
        <w:spacing w:before="1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00"/>
        </w:sectPr>
      </w:pPr>
      <w:rPr/>
    </w:p>
    <w:p>
      <w:pPr>
        <w:spacing w:before="36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w w:val="98"/>
        </w:rPr>
        <w:t>Sig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"/>
          <w:w w:val="99"/>
        </w:rPr>
        <w:t>o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0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7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7"/>
        </w:rPr>
        <w:t>lı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0"/>
          <w:w w:val="7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left="1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94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4"/>
        </w:rPr>
        <w:t>aç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94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90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reç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6" w:after="0" w:line="240" w:lineRule="auto"/>
        <w:ind w:left="129" w:right="-73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7"/>
          <w:w w:val="82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5"/>
          <w:w w:val="91"/>
        </w:rPr>
        <w:t>g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1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11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Yerini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3"/>
          <w:w w:val="9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1" w:lineRule="exact"/>
        <w:ind w:left="119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75757"/>
          <w:w w:val="82"/>
        </w:rPr>
        <w:t>Th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w w:val="8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75757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0"/>
          <w:w w:val="87"/>
        </w:rPr>
        <w:t>lim</w:t>
      </w:r>
      <w:r>
        <w:rPr>
          <w:rFonts w:ascii="Times New Roman" w:hAnsi="Times New Roman" w:cs="Times New Roman" w:eastAsia="Times New Roman"/>
          <w:sz w:val="19"/>
          <w:szCs w:val="19"/>
          <w:color w:val="3F3F3F"/>
          <w:spacing w:val="11"/>
          <w:w w:val="87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7" w:after="0" w:line="240" w:lineRule="auto"/>
        <w:ind w:left="13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575757"/>
          <w:w w:val="96"/>
        </w:rPr>
        <w:t>F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0"/>
          <w:w w:val="96"/>
        </w:rPr>
        <w:t>V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79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909090"/>
          <w:spacing w:val="-7"/>
          <w:w w:val="178"/>
        </w:rPr>
        <w:t>·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4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5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79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6"/>
          <w:w w:val="79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79"/>
        </w:rPr>
        <w:t>ı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79"/>
        </w:rPr>
        <w:t>0$1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79"/>
        </w:rPr>
        <w:t>\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41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w w:val="91"/>
        </w:rPr>
        <w:t>Ş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w w:val="9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93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93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1"/>
          <w:w w:val="9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470" w:lineRule="atLeast"/>
        <w:ind w:left="85" w:right="-53" w:firstLine="-38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Işyeri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sahibi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86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5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mazan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 </w:t>
      </w:r>
      <w:r>
        <w:rPr>
          <w:rFonts w:ascii="Arial" w:hAnsi="Arial" w:cs="Arial" w:eastAsia="Arial"/>
          <w:sz w:val="22"/>
          <w:szCs w:val="22"/>
          <w:color w:val="575757"/>
          <w:spacing w:val="4"/>
          <w:w w:val="129"/>
        </w:rPr>
        <w:t>r</w:t>
      </w:r>
      <w:r>
        <w:rPr>
          <w:rFonts w:ascii="Arial" w:hAnsi="Arial" w:cs="Arial" w:eastAsia="Arial"/>
          <w:sz w:val="22"/>
          <w:szCs w:val="22"/>
          <w:color w:val="3F3F3F"/>
          <w:spacing w:val="-3"/>
          <w:w w:val="122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DAN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edild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79"/>
        </w:rPr>
        <w:t>r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57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1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1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8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9"/>
        </w:rPr>
        <w:t>1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99"/>
        </w:rPr>
        <w:t>0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7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1"/>
        </w:rPr>
        <w:t>05.2017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56" w:after="0" w:line="240" w:lineRule="auto"/>
        <w:ind w:left="673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w w:val="65"/>
        </w:rPr>
        <w:t>_!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4"/>
          <w:w w:val="64"/>
        </w:rPr>
        <w:t>B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1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89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8"/>
          <w:w w:val="103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3"/>
        </w:rPr>
        <w:t>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83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8"/>
          <w:w w:val="89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3"/>
          <w:position w:val="-1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79"/>
          <w:position w:val="-1"/>
        </w:rPr>
        <w:t>ti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3"/>
          <w:w w:val="79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0"/>
          <w:w w:val="143"/>
          <w:position w:val="-1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707070"/>
          <w:spacing w:val="-33"/>
          <w:w w:val="143"/>
          <w:position w:val="-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  <w:position w:val="-1"/>
        </w:rPr>
        <w:t>16:47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00"/>
          <w:cols w:num="3" w:equalWidth="0">
            <w:col w:w="1614" w:space="520"/>
            <w:col w:w="3343" w:space="523"/>
            <w:col w:w="5340"/>
          </w:cols>
        </w:sectPr>
      </w:pPr>
      <w:rPr/>
    </w:p>
    <w:p>
      <w:pPr>
        <w:spacing w:before="0" w:after="0" w:line="214" w:lineRule="exact"/>
        <w:ind w:left="453" w:right="-70"/>
        <w:jc w:val="left"/>
        <w:tabs>
          <w:tab w:pos="10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7E7E7E"/>
          <w:w w:val="24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7E7E7E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80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75757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93"/>
        </w:rPr>
        <w:t>Ö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62"/>
        </w:rPr>
        <w:t>IU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7" w:after="0" w:line="240" w:lineRule="auto"/>
        <w:ind w:right="-67"/>
        <w:jc w:val="left"/>
        <w:tabs>
          <w:tab w:pos="62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85"/>
        </w:rPr>
        <w:t>Q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0"/>
          <w:w w:val="100"/>
        </w:rPr>
        <w:t>D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7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KI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2"/>
          <w:w w:val="96"/>
        </w:rPr>
        <w:t>P</w:t>
      </w:r>
      <w:r>
        <w:rPr>
          <w:rFonts w:ascii="Times New Roman" w:hAnsi="Times New Roman" w:cs="Times New Roman" w:eastAsia="Times New Roman"/>
          <w:sz w:val="18"/>
          <w:szCs w:val="18"/>
          <w:color w:val="7E7E7E"/>
          <w:spacing w:val="-3"/>
          <w:w w:val="143"/>
        </w:rPr>
        <w:t>: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0"/>
          <w:w w:val="81"/>
        </w:rPr>
        <w:t>Lşık</w:t>
      </w:r>
      <w:r>
        <w:rPr>
          <w:rFonts w:ascii="Times New Roman" w:hAnsi="Times New Roman" w:cs="Times New Roman" w:eastAsia="Times New Roman"/>
          <w:sz w:val="18"/>
          <w:szCs w:val="18"/>
          <w:color w:val="2A2A2A"/>
          <w:spacing w:val="9"/>
          <w:w w:val="82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9"/>
          <w:w w:val="96"/>
        </w:rPr>
        <w:t>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87"/>
        </w:rPr>
        <w:t>ııt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575757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2" w:after="0" w:line="240" w:lineRule="auto"/>
        <w:ind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ONAYLA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13"/>
          <w:w w:val="100"/>
        </w:rPr>
        <w:t>Y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00"/>
          <w:cols w:num="3" w:equalWidth="0">
            <w:col w:w="1266" w:space="243"/>
            <w:col w:w="3354" w:space="3771"/>
            <w:col w:w="2706"/>
          </w:cols>
        </w:sectPr>
      </w:pPr>
      <w:rPr/>
    </w:p>
    <w:p>
      <w:pPr>
        <w:spacing w:before="3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380" w:right="200"/>
        </w:sectPr>
      </w:pPr>
      <w:rPr/>
    </w:p>
    <w:p>
      <w:pPr>
        <w:spacing w:before="36" w:after="0" w:line="240" w:lineRule="auto"/>
        <w:ind w:left="2257" w:right="-67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30.719999pt;margin-top:32.795288pt;width:11.52pt;height:30.719999pt;mso-position-horizontal-relative:page;mso-position-vertical-relative:paragraph;z-index:-15546" type="#_x0000_t75">
            <v:imagedata r:id="rId50" o:title=""/>
          </v:shape>
        </w:pict>
      </w:r>
      <w:r>
        <w:rPr/>
        <w:pict>
          <v:group style="position:absolute;margin-left:23.662025pt;margin-top:37.915718pt;width:557.529126pt;height:800.549722pt;mso-position-horizontal-relative:page;mso-position-vertical-relative:page;z-index:-15542" coordorigin="473,758" coordsize="11151,16011">
            <v:group style="position:absolute;left:499;top:792;width:11042;height:2" coordorigin="499,792" coordsize="11042,2">
              <v:shape style="position:absolute;left:499;top:792;width:11042;height:2" coordorigin="499,792" coordsize="11042,0" path="m499,792l11541,792e" filled="f" stroked="t" strokeweight=".706329pt" strokecolor="#545454">
                <v:path arrowok="t"/>
              </v:shape>
            </v:group>
            <v:group style="position:absolute;left:492;top:765;width:2;height:15907" coordorigin="492,765" coordsize="2,15907">
              <v:shape style="position:absolute;left:492;top:765;width:2;height:15907" coordorigin="492,765" coordsize="0,15907" path="m492,16672l492,765e" filled="f" stroked="t" strokeweight=".706329pt" strokecolor="#545454">
                <v:path arrowok="t"/>
              </v:shape>
            </v:group>
            <v:group style="position:absolute;left:2515;top:775;width:2;height:1493" coordorigin="2515,775" coordsize="2,1493">
              <v:shape style="position:absolute;left:2515;top:775;width:2;height:1493" coordorigin="2515,775" coordsize="0,1493" path="m2515,2268l2515,775e" filled="f" stroked="t" strokeweight=".706329pt" strokecolor="#4F4F4F">
                <v:path arrowok="t"/>
              </v:shape>
            </v:group>
            <v:group style="position:absolute;left:494;top:2268;width:11118;height:2" coordorigin="494,2268" coordsize="11118,2">
              <v:shape style="position:absolute;left:494;top:2268;width:11118;height:2" coordorigin="494,2268" coordsize="11118,0" path="m494,2268l11612,2268e" filled="f" stroked="t" strokeweight=".706329pt" strokecolor="#5B5B5B">
                <v:path arrowok="t"/>
              </v:shape>
            </v:group>
            <v:group style="position:absolute;left:9220;top:794;width:2;height:1488" coordorigin="9220,794" coordsize="2,1488">
              <v:shape style="position:absolute;left:9220;top:794;width:2;height:1488" coordorigin="9220,794" coordsize="0,1488" path="m9220,2282l9220,794e" filled="f" stroked="t" strokeweight=".706329pt" strokecolor="#575757">
                <v:path arrowok="t"/>
              </v:shape>
            </v:group>
            <v:group style="position:absolute;left:11603;top:789;width:2;height:3299" coordorigin="11603,789" coordsize="2,3299">
              <v:shape style="position:absolute;left:11603;top:789;width:2;height:3299" coordorigin="11603,789" coordsize="0,3299" path="m11603,4088l11603,789e" filled="f" stroked="t" strokeweight=".706329pt" strokecolor="#5B5B5B">
                <v:path arrowok="t"/>
              </v:shape>
            </v:group>
            <v:group style="position:absolute;left:2500;top:4065;width:2;height:12636" coordorigin="2500,4065" coordsize="2,12636">
              <v:shape style="position:absolute;left:2500;top:4065;width:2;height:12636" coordorigin="2500,4065" coordsize="0,12636" path="m2500,16700l2500,4065e" filled="f" stroked="t" strokeweight=".706329pt" strokecolor="#545454">
                <v:path arrowok="t"/>
              </v:shape>
            </v:group>
            <v:group style="position:absolute;left:490;top:4076;width:11118;height:2" coordorigin="490,4076" coordsize="11118,2">
              <v:shape style="position:absolute;left:490;top:4076;width:11118;height:2" coordorigin="490,4076" coordsize="11118,0" path="m490,4076l11607,4076e" filled="f" stroked="t" strokeweight=".706329pt" strokecolor="#575757">
                <v:path arrowok="t"/>
              </v:shape>
            </v:group>
            <v:group style="position:absolute;left:1144;top:2486;width:10463;height:2" coordorigin="1144,2486" coordsize="10463,2">
              <v:shape style="position:absolute;left:1144;top:2486;width:10463;height:2" coordorigin="1144,2486" coordsize="10463,0" path="m1144,2486l11607,2486e" filled="f" stroked="t" strokeweight=".706329pt" strokecolor="#575757">
                <v:path arrowok="t"/>
              </v:shape>
            </v:group>
            <v:group style="position:absolute;left:11607;top:4350;width:2;height:12408" coordorigin="11607,4350" coordsize="2,12408">
              <v:shape style="position:absolute;left:11607;top:4350;width:2;height:12408" coordorigin="11607,4350" coordsize="0,12408" path="m11607,16757l11607,4350e" filled="f" stroked="t" strokeweight=".706329pt" strokecolor="#646464">
                <v:path arrowok="t"/>
              </v:shape>
            </v:group>
            <v:group style="position:absolute;left:5034;top:4559;width:2;height:2063" coordorigin="5034,4559" coordsize="2,2063">
              <v:shape style="position:absolute;left:5034;top:4559;width:2;height:2063" coordorigin="5034,4559" coordsize="0,2063" path="m5034,6622l5034,4559e" filled="f" stroked="t" strokeweight=".706329pt" strokecolor="#545454">
                <v:path arrowok="t"/>
              </v:shape>
            </v:group>
            <v:group style="position:absolute;left:2500;top:4568;width:9112;height:2" coordorigin="2500,4568" coordsize="9112,2">
              <v:shape style="position:absolute;left:2500;top:4568;width:9112;height:2" coordorigin="2500,4568" coordsize="9112,0" path="m2500,4568l11612,4568e" filled="f" stroked="t" strokeweight=".706329pt" strokecolor="#606060">
                <v:path arrowok="t"/>
              </v:shape>
            </v:group>
            <v:group style="position:absolute;left:5029;top:5049;width:6583;height:2" coordorigin="5029,5049" coordsize="6583,2">
              <v:shape style="position:absolute;left:5029;top:5049;width:6583;height:2" coordorigin="5029,5049" coordsize="6583,0" path="m5029,5049l11612,5049e" filled="f" stroked="t" strokeweight=".706329pt" strokecolor="#676767">
                <v:path arrowok="t"/>
              </v:shape>
            </v:group>
            <v:group style="position:absolute;left:5024;top:5286;width:6588;height:2" coordorigin="5024,5286" coordsize="6588,2">
              <v:shape style="position:absolute;left:5024;top:5286;width:6588;height:2" coordorigin="5024,5286" coordsize="6588,0" path="m5024,5286l11612,5286e" filled="f" stroked="t" strokeweight=".706329pt" strokecolor="#646464">
                <v:path arrowok="t"/>
              </v:shape>
            </v:group>
            <v:group style="position:absolute;left:5020;top:5529;width:6592;height:2" coordorigin="5020,5529" coordsize="6592,2">
              <v:shape style="position:absolute;left:5020;top:5529;width:6592;height:2" coordorigin="5020,5529" coordsize="6592,0" path="m5020,5529l11612,5529e" filled="f" stroked="t" strokeweight=".706329pt" strokecolor="#575757">
                <v:path arrowok="t"/>
              </v:shape>
            </v:group>
            <v:group style="position:absolute;left:2496;top:5743;width:9116;height:2" coordorigin="2496,5743" coordsize="9116,2">
              <v:shape style="position:absolute;left:2496;top:5743;width:9116;height:2" coordorigin="2496,5743" coordsize="9116,0" path="m2496,5743l11612,5743e" filled="f" stroked="t" strokeweight=".706329pt" strokecolor="#545454">
                <v:path arrowok="t"/>
              </v:shape>
            </v:group>
            <v:group style="position:absolute;left:7916;top:5966;width:2;height:647" coordorigin="7916,5966" coordsize="2,647">
              <v:shape style="position:absolute;left:7916;top:5966;width:2;height:647" coordorigin="7916,5966" coordsize="0,647" path="m7916,6613l7916,5966e" filled="f" stroked="t" strokeweight=".706329pt" strokecolor="#575757">
                <v:path arrowok="t"/>
              </v:shape>
            </v:group>
            <v:group style="position:absolute;left:758;top:2700;width:10849;height:2" coordorigin="758,2700" coordsize="10849,2">
              <v:shape style="position:absolute;left:758;top:2700;width:10849;height:2" coordorigin="758,2700" coordsize="10849,0" path="m758,2700l11607,2700e" filled="f" stroked="t" strokeweight=".706329pt" strokecolor="#575757">
                <v:path arrowok="t"/>
              </v:shape>
            </v:group>
            <v:group style="position:absolute;left:490;top:4355;width:11122;height:2" coordorigin="490,4355" coordsize="11122,2">
              <v:shape style="position:absolute;left:490;top:4355;width:11122;height:2" coordorigin="490,4355" coordsize="11122,0" path="m490,4355l11612,4355e" filled="f" stroked="t" strokeweight=".706329pt" strokecolor="#5B5B5B">
                <v:path arrowok="t"/>
              </v:shape>
            </v:group>
            <v:group style="position:absolute;left:485;top:5971;width:11127;height:2" coordorigin="485,5971" coordsize="11127,2">
              <v:shape style="position:absolute;left:485;top:5971;width:11127;height:2" coordorigin="485,5971" coordsize="11127,0" path="m485,5971l11612,5971e" filled="f" stroked="t" strokeweight=".706329pt" strokecolor="#575757">
                <v:path arrowok="t"/>
              </v:shape>
            </v:group>
            <v:group style="position:absolute;left:2500;top:6394;width:9112;height:2" coordorigin="2500,6394" coordsize="9112,2">
              <v:shape style="position:absolute;left:2500;top:6394;width:9112;height:2" coordorigin="2500,6394" coordsize="9112,0" path="m2500,6394l11612,6394e" filled="f" stroked="t" strokeweight=".706329pt" strokecolor="#575757">
                <v:path arrowok="t"/>
              </v:shape>
            </v:group>
            <v:group style="position:absolute;left:2500;top:6608;width:9112;height:2" coordorigin="2500,6608" coordsize="9112,2">
              <v:shape style="position:absolute;left:2500;top:6608;width:9112;height:2" coordorigin="2500,6608" coordsize="9112,0" path="m2500,6608l11612,6608e" filled="f" stroked="t" strokeweight=".706329pt" strokecolor="#5B5B5B">
                <v:path arrowok="t"/>
              </v:shape>
            </v:group>
            <v:group style="position:absolute;left:485;top:7250;width:11127;height:2" coordorigin="485,7250" coordsize="11127,2">
              <v:shape style="position:absolute;left:485;top:7250;width:11127;height:2" coordorigin="485,7250" coordsize="11127,0" path="m485,7250l11612,7250e" filled="f" stroked="t" strokeweight=".706329pt" strokecolor="#575757">
                <v:path arrowok="t"/>
              </v:shape>
            </v:group>
            <v:group style="position:absolute;left:490;top:6827;width:11118;height:2" coordorigin="490,6827" coordsize="11118,2">
              <v:shape style="position:absolute;left:490;top:6827;width:11118;height:2" coordorigin="490,6827" coordsize="11118,0" path="m490,6827l11607,6827e" filled="f" stroked="t" strokeweight=".706329pt" strokecolor="#5B5B5B">
                <v:path arrowok="t"/>
              </v:shape>
            </v:group>
            <v:group style="position:absolute;left:5034;top:7240;width:2;height:675" coordorigin="5034,7240" coordsize="2,675">
              <v:shape style="position:absolute;left:5034;top:7240;width:2;height:675" coordorigin="5034,7240" coordsize="0,675" path="m5034,7915l5034,7240e" filled="f" stroked="t" strokeweight=".706329pt" strokecolor="#545454">
                <v:path arrowok="t"/>
              </v:shape>
            </v:group>
            <v:group style="position:absolute;left:5024;top:7468;width:6583;height:2" coordorigin="5024,7468" coordsize="6583,2">
              <v:shape style="position:absolute;left:5024;top:7468;width:6583;height:2" coordorigin="5024,7468" coordsize="6583,0" path="m5024,7468l11607,7468e" filled="f" stroked="t" strokeweight=".706329pt" strokecolor="#575757">
                <v:path arrowok="t"/>
              </v:shape>
            </v:group>
            <v:group style="position:absolute;left:5029;top:7687;width:6583;height:2" coordorigin="5029,7687" coordsize="6583,2">
              <v:shape style="position:absolute;left:5029;top:7687;width:6583;height:2" coordorigin="5029,7687" coordsize="6583,0" path="m5029,7687l11612,7687e" filled="f" stroked="t" strokeweight=".706329pt" strokecolor="#545454">
                <v:path arrowok="t"/>
              </v:shape>
            </v:group>
            <v:group style="position:absolute;left:1846;top:10834;width:2;height:5857" coordorigin="1846,10834" coordsize="2,5857">
              <v:shape style="position:absolute;left:1846;top:10834;width:2;height:5857" coordorigin="1846,10834" coordsize="0,5857" path="m1846,16691l1846,10834e" filled="f" stroked="t" strokeweight=".706329pt" strokecolor="#545454">
                <v:path arrowok="t"/>
              </v:shape>
            </v:group>
            <v:group style="position:absolute;left:485;top:7901;width:11127;height:2" coordorigin="485,7901" coordsize="11127,2">
              <v:shape style="position:absolute;left:485;top:7901;width:11127;height:2" coordorigin="485,7901" coordsize="11127,0" path="m485,7901l11612,7901e" filled="f" stroked="t" strokeweight=".706329pt" strokecolor="#545454">
                <v:path arrowok="t"/>
              </v:shape>
            </v:group>
            <v:group style="position:absolute;left:485;top:8702;width:11127;height:2" coordorigin="485,8702" coordsize="11127,2">
              <v:shape style="position:absolute;left:485;top:8702;width:11127;height:2" coordorigin="485,8702" coordsize="11127,0" path="m485,8702l11612,8702e" filled="f" stroked="t" strokeweight=".706329pt" strokecolor="#5B5B5B">
                <v:path arrowok="t"/>
              </v:shape>
            </v:group>
            <v:group style="position:absolute;left:480;top:9574;width:11132;height:2" coordorigin="480,9574" coordsize="11132,2">
              <v:shape style="position:absolute;left:480;top:9574;width:11132;height:2" coordorigin="480,9574" coordsize="11132,0" path="m480,9574l11612,9574e" filled="f" stroked="t" strokeweight=".706329pt" strokecolor="#5B5B5B">
                <v:path arrowok="t"/>
              </v:shape>
            </v:group>
            <v:group style="position:absolute;left:485;top:9912;width:11127;height:2" coordorigin="485,9912" coordsize="11127,2">
              <v:shape style="position:absolute;left:485;top:9912;width:11127;height:2" coordorigin="485,9912" coordsize="11127,0" path="m485,9912l11612,9912e" filled="f" stroked="t" strokeweight=".706329pt" strokecolor="#575757">
                <v:path arrowok="t"/>
              </v:shape>
            </v:group>
            <v:group style="position:absolute;left:485;top:10145;width:11127;height:2" coordorigin="485,10145" coordsize="11127,2">
              <v:shape style="position:absolute;left:485;top:10145;width:11127;height:2" coordorigin="485,10145" coordsize="11127,0" path="m485,10145l11612,10145e" filled="f" stroked="t" strokeweight=".706329pt" strokecolor="#5B5B5B">
                <v:path arrowok="t"/>
              </v:shape>
            </v:group>
            <v:group style="position:absolute;left:485;top:10625;width:11127;height:2" coordorigin="485,10625" coordsize="11127,2">
              <v:shape style="position:absolute;left:485;top:10625;width:11127;height:2" coordorigin="485,10625" coordsize="11127,0" path="m485,10625l11612,10625e" filled="f" stroked="t" strokeweight=".706329pt" strokecolor="#575757">
                <v:path arrowok="t"/>
              </v:shape>
            </v:group>
            <v:group style="position:absolute;left:1276;top:10982;width:2;height:5700" coordorigin="1276,10982" coordsize="2,5700">
              <v:shape style="position:absolute;left:1276;top:10982;width:2;height:5700" coordorigin="1276,10982" coordsize="0,5700" path="m1276,16681l1276,10982e" filled="f" stroked="t" strokeweight=".706329pt" strokecolor="#575757">
                <v:path arrowok="t"/>
              </v:shape>
            </v:group>
            <v:group style="position:absolute;left:480;top:11072;width:11136;height:2" coordorigin="480,11072" coordsize="11136,2">
              <v:shape style="position:absolute;left:480;top:11072;width:11136;height:2" coordorigin="480,11072" coordsize="11136,0" path="m480,11072l11617,11072e" filled="f" stroked="t" strokeweight=".706329pt" strokecolor="#5B5B5B">
                <v:path arrowok="t"/>
              </v:shape>
            </v:group>
            <v:group style="position:absolute;left:480;top:13145;width:2025;height:2" coordorigin="480,13145" coordsize="2025,2">
              <v:shape style="position:absolute;left:480;top:13145;width:2025;height:2" coordorigin="480,13145" coordsize="2025,0" path="m480,13145l2505,13145e" filled="f" stroked="t" strokeweight=".706329pt" strokecolor="#575757">
                <v:path arrowok="t"/>
              </v:shape>
            </v:group>
            <v:group style="position:absolute;left:7468;top:10834;width:2;height:5928" coordorigin="7468,10834" coordsize="2,5928">
              <v:shape style="position:absolute;left:7468;top:10834;width:2;height:5928" coordorigin="7468,10834" coordsize="0,5928" path="m7468,16762l7468,10834e" filled="f" stroked="t" strokeweight=".706329pt" strokecolor="#575757">
                <v:path arrowok="t"/>
              </v:shape>
            </v:group>
            <v:group style="position:absolute;left:6202;top:16753;width:5415;height:2" coordorigin="6202,16753" coordsize="5415,2">
              <v:shape style="position:absolute;left:6202;top:16753;width:5415;height:2" coordorigin="6202,16753" coordsize="5415,0" path="m6202,16753l11617,16753e" filled="f" stroked="t" strokeweight=".706329pt" strokecolor="#6B6B6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Gitınişse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Üs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t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36" w:after="0" w:line="240" w:lineRule="auto"/>
        <w:ind w:left="21" w:right="5474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3"/>
        </w:rPr>
        <w:t>Yangına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16"/>
          <w:w w:val="93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5"/>
        </w:rPr>
        <w:t>Koyan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240" w:right="5766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143.039993pt;margin-top:14.886169pt;width:98.879997pt;height:72pt;mso-position-horizontal-relative:page;mso-position-vertical-relative:paragraph;z-index:-15547" type="#_x0000_t75">
            <v:imagedata r:id="rId51" o:title=""/>
          </v:shape>
        </w:pict>
      </w:r>
      <w:r>
        <w:rPr/>
        <w:pict>
          <v:shape style="position:absolute;margin-left:449.279999pt;margin-top:8.166168pt;width:124.800003pt;height:102.720001pt;mso-position-horizontal-relative:page;mso-position-vertical-relative:paragraph;z-index:-15543" type="#_x0000_t75">
            <v:imagedata r:id="rId52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1"/>
        </w:rPr>
        <w:t>EkipAmiri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05" w:lineRule="exact"/>
        <w:ind w:left="51" w:right="558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259.200012pt;margin-top:-30.748035pt;width:54.720001pt;height:34.560001pt;mso-position-horizontal-relative:page;mso-position-vertical-relative:paragraph;z-index:-15544" type="#_x0000_t75">
            <v:imagedata r:id="rId53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Fevzi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SAVRAN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13" w:lineRule="exact"/>
        <w:ind w:left="280" w:right="5927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0"/>
          <w:w w:val="88"/>
        </w:rPr>
        <w:t>it</w:t>
      </w:r>
      <w:r>
        <w:rPr>
          <w:rFonts w:ascii="Times New Roman" w:hAnsi="Times New Roman" w:cs="Times New Roman" w:eastAsia="Times New Roman"/>
          <w:sz w:val="21"/>
          <w:szCs w:val="21"/>
          <w:color w:val="3F3F3F"/>
          <w:spacing w:val="-4"/>
          <w:w w:val="88"/>
        </w:rPr>
        <w:t>f</w:t>
      </w:r>
      <w:r>
        <w:rPr>
          <w:rFonts w:ascii="Times New Roman" w:hAnsi="Times New Roman" w:cs="Times New Roman" w:eastAsia="Times New Roman"/>
          <w:sz w:val="21"/>
          <w:szCs w:val="21"/>
          <w:color w:val="575757"/>
          <w:spacing w:val="0"/>
          <w:w w:val="88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575757"/>
          <w:spacing w:val="5"/>
          <w:w w:val="88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8"/>
        </w:rPr>
        <w:t>Çvş.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6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524" w:lineRule="exact"/>
        <w:ind w:left="167" w:right="-20"/>
        <w:jc w:val="left"/>
        <w:rPr>
          <w:rFonts w:ascii="Arial" w:hAnsi="Arial" w:cs="Arial" w:eastAsia="Arial"/>
          <w:sz w:val="46"/>
          <w:szCs w:val="46"/>
        </w:rPr>
      </w:pPr>
      <w:rPr/>
      <w:r>
        <w:rPr>
          <w:rFonts w:ascii="Arial" w:hAnsi="Arial" w:cs="Arial" w:eastAsia="Arial"/>
          <w:sz w:val="46"/>
          <w:szCs w:val="46"/>
          <w:color w:val="464D97"/>
          <w:spacing w:val="0"/>
          <w:w w:val="200"/>
          <w:i/>
          <w:position w:val="-1"/>
        </w:rPr>
        <w:t>4;:7</w:t>
      </w:r>
      <w:r>
        <w:rPr>
          <w:rFonts w:ascii="Arial" w:hAnsi="Arial" w:cs="Arial" w:eastAsia="Arial"/>
          <w:sz w:val="46"/>
          <w:szCs w:val="46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left="-34" w:right="551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Abdulla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3"/>
          <w:w w:val="9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4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9"/>
          <w:w w:val="94"/>
        </w:rPr>
        <w:t>K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6"/>
        </w:rPr>
        <w:t>YÜZ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04" w:lineRule="exact"/>
        <w:ind w:left="381" w:right="5948"/>
        <w:jc w:val="center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v:shape style="position:absolute;margin-left:149.759995pt;margin-top:.738104pt;width:121.919998pt;height:73.919998pt;mso-position-horizontal-relative:page;mso-position-vertical-relative:paragraph;z-index:-15545" type="#_x0000_t75">
            <v:imagedata r:id="rId54" o:title=""/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F3F3F"/>
          <w:spacing w:val="0"/>
          <w:w w:val="92"/>
        </w:rPr>
        <w:t>Eri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380" w:right="200"/>
          <w:cols w:num="2" w:equalWidth="0">
            <w:col w:w="3702" w:space="744"/>
            <w:col w:w="6894"/>
          </w:cols>
        </w:sectPr>
      </w:pPr>
      <w:rPr/>
    </w:p>
    <w:p>
      <w:pPr>
        <w:spacing w:before="50" w:after="0" w:line="240" w:lineRule="auto"/>
        <w:ind w:left="128" w:right="-20"/>
        <w:jc w:val="left"/>
        <w:rPr>
          <w:rFonts w:ascii="Arial" w:hAnsi="Arial" w:cs="Arial" w:eastAsia="Arial"/>
          <w:sz w:val="41"/>
          <w:szCs w:val="4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7.51532pt;margin-top:11.247496pt;width:38.981162pt;height:41pt;mso-position-horizontal-relative:page;mso-position-vertical-relative:paragraph;z-index:-15537" type="#_x0000_t202" filled="f" stroked="f">
            <v:textbox inset="0,0,0,0">
              <w:txbxContent>
                <w:p>
                  <w:pPr>
                    <w:spacing w:before="0" w:after="0" w:line="820" w:lineRule="exact"/>
                    <w:ind w:right="-163"/>
                    <w:jc w:val="left"/>
                    <w:rPr>
                      <w:rFonts w:ascii="Arial" w:hAnsi="Arial" w:cs="Arial" w:eastAsia="Arial"/>
                      <w:sz w:val="82"/>
                      <w:szCs w:val="82"/>
                    </w:rPr>
                  </w:pPr>
                  <w:rPr/>
                  <w:r>
                    <w:rPr>
                      <w:rFonts w:ascii="Arial" w:hAnsi="Arial" w:cs="Arial" w:eastAsia="Arial"/>
                      <w:sz w:val="82"/>
                      <w:szCs w:val="82"/>
                      <w:color w:val="242424"/>
                      <w:spacing w:val="0"/>
                      <w:w w:val="171"/>
                      <w:b/>
                      <w:bCs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2"/>
                      <w:szCs w:val="8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41"/>
          <w:szCs w:val="41"/>
          <w:color w:val="A8AAAA"/>
          <w:spacing w:val="0"/>
          <w:w w:val="78"/>
        </w:rPr>
        <w:t>ı</w:t>
      </w:r>
      <w:r>
        <w:rPr>
          <w:rFonts w:ascii="Arial" w:hAnsi="Arial" w:cs="Arial" w:eastAsia="Arial"/>
          <w:sz w:val="41"/>
          <w:szCs w:val="41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20" w:lineRule="exact"/>
        <w:ind w:left="90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24"/>
          <w:position w:val="-3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9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-38" w:right="4321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0.216217pt;margin-top:-8.248392pt;width:57.562683pt;height:59.5pt;mso-position-horizontal-relative:page;mso-position-vertical-relative:paragraph;z-index:-15534" type="#_x0000_t202" filled="f" stroked="f">
            <v:textbox inset="0,0,0,0">
              <w:txbxContent>
                <w:p>
                  <w:pPr>
                    <w:spacing w:before="0" w:after="0" w:line="1190" w:lineRule="exact"/>
                    <w:ind w:right="-218"/>
                    <w:jc w:val="left"/>
                    <w:rPr>
                      <w:rFonts w:ascii="Arial" w:hAnsi="Arial" w:cs="Arial" w:eastAsia="Arial"/>
                      <w:sz w:val="119"/>
                      <w:szCs w:val="119"/>
                    </w:rPr>
                  </w:pPr>
                  <w:rPr/>
                  <w:r>
                    <w:rPr>
                      <w:rFonts w:ascii="Arial" w:hAnsi="Arial" w:cs="Arial" w:eastAsia="Arial"/>
                      <w:sz w:val="119"/>
                      <w:szCs w:val="119"/>
                      <w:color w:val="6E6E6E"/>
                      <w:spacing w:val="0"/>
                      <w:w w:val="174"/>
                      <w:position w:val="-1"/>
                    </w:rPr>
                    <w:t>8</w:t>
                  </w:r>
                  <w:r>
                    <w:rPr>
                      <w:rFonts w:ascii="Arial" w:hAnsi="Arial" w:cs="Arial" w:eastAsia="Arial"/>
                      <w:sz w:val="119"/>
                      <w:szCs w:val="1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5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40" w:lineRule="auto"/>
        <w:ind w:left="74" w:right="4473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9"/>
        </w:rPr>
        <w:t>BAŞKANLlCil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600" w:bottom="280" w:left="240" w:right="120"/>
          <w:cols w:num="2" w:equalWidth="0">
            <w:col w:w="1690" w:space="2074"/>
            <w:col w:w="7796"/>
          </w:cols>
        </w:sectPr>
      </w:pPr>
      <w:rPr/>
    </w:p>
    <w:p>
      <w:pPr>
        <w:spacing w:before="0" w:after="0" w:line="209" w:lineRule="exact"/>
        <w:ind w:left="629" w:right="-20"/>
        <w:jc w:val="left"/>
        <w:tabs>
          <w:tab w:pos="336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63636"/>
          <w:spacing w:val="0"/>
          <w:w w:val="106"/>
        </w:rPr>
        <w:t>BÜYÜKŞEHIR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4" w:lineRule="exact"/>
        <w:ind w:left="672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17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63636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91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2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100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4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15" w:lineRule="auto"/>
        <w:ind w:left="161" w:right="3464" w:firstLine="-1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       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10.05.2017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       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3"/>
          <w:w w:val="44"/>
          <w:position w:val="1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6"/>
          <w:position w:val="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23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         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8"/>
          <w:w w:val="44"/>
          <w:position w:val="1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1"/>
        </w:rPr>
        <w:t>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16:29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5E5E5E"/>
          <w:spacing w:val="0"/>
          <w:w w:val="68"/>
          <w:position w:val="0"/>
        </w:rPr>
        <w:t>t</w:t>
      </w:r>
      <w:r>
        <w:rPr>
          <w:rFonts w:ascii="Times New Roman" w:hAnsi="Times New Roman" w:cs="Times New Roman" w:eastAsia="Times New Roman"/>
          <w:sz w:val="32"/>
          <w:szCs w:val="32"/>
          <w:color w:val="5E5E5E"/>
          <w:spacing w:val="9"/>
          <w:w w:val="68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9"/>
          <w:position w:val="0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10"/>
          <w:w w:val="87"/>
          <w:position w:val="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  <w:position w:val="1"/>
        </w:rPr>
        <w:t>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87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Tarihi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      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4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2"/>
          <w:w w:val="100"/>
          <w:position w:val="0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0.05.2017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       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8"/>
          <w:w w:val="44"/>
          <w:position w:val="0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0"/>
        </w:rPr>
        <w:t>Kayıt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       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3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24"/>
          <w:w w:val="13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2958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    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0"/>
        </w:rPr>
        <w:t>!Bildirim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93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:Emre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AYDIN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Tepekö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4528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  <w:position w:val="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93"/>
          <w:position w:val="0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52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11"/>
          <w:w w:val="100"/>
          <w:position w:val="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156" w:right="603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Doğru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:Tepekö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Mahallesi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4528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4"/>
          <w:w w:val="119"/>
        </w:rPr>
        <w:t>/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62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11"/>
          <w:w w:val="10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MiR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39" w:lineRule="auto"/>
        <w:ind w:left="156" w:right="1894"/>
        <w:jc w:val="left"/>
        <w:tabs>
          <w:tab w:pos="1520" w:val="left"/>
          <w:tab w:pos="3740" w:val="left"/>
          <w:tab w:pos="4420" w:val="left"/>
          <w:tab w:pos="6820" w:val="left"/>
          <w:tab w:pos="7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:Araç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Sebebi: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79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88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K.D.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apını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6"/>
          <w:position w:val="1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7"/>
        </w:rPr>
        <w:t>Kullanım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7"/>
        </w:rPr>
        <w:t>Şekli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30"/>
          <w:position w:val="-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88" w:lineRule="exact"/>
        <w:ind w:left="3717" w:right="-20"/>
        <w:jc w:val="left"/>
        <w:tabs>
          <w:tab w:pos="6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0"/>
          <w:w w:val="100"/>
          <w:position w:val="-1"/>
        </w:rPr>
        <w:t>rıcıonarıııc</w:t>
      </w:r>
      <w:r>
        <w:rPr>
          <w:rFonts w:ascii="Times New Roman" w:hAnsi="Times New Roman" w:cs="Times New Roman" w:eastAsia="Times New Roman"/>
          <w:sz w:val="19"/>
          <w:szCs w:val="19"/>
          <w:color w:val="363636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83"/>
          <w:position w:val="-1"/>
        </w:rPr>
        <w:t>a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83"/>
          <w:position w:val="-1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-1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-1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-1"/>
        </w:rPr>
        <w:t>AI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-1"/>
        </w:rPr>
        <w:t>m:ı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  <w:position w:val="-1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83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Çelik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Diğer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85" w:lineRule="exact"/>
        <w:ind w:left="4533" w:right="-20"/>
        <w:jc w:val="left"/>
        <w:tabs>
          <w:tab w:pos="5120" w:val="left"/>
          <w:tab w:pos="6100" w:val="left"/>
          <w:tab w:pos="68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34"/>
          <w:szCs w:val="34"/>
          <w:color w:val="363636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53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363636"/>
          <w:spacing w:val="-41"/>
          <w:w w:val="53"/>
          <w:position w:val="-1"/>
        </w:rPr>
        <w:t> </w:t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363636"/>
          <w:spacing w:val="0"/>
          <w:w w:val="100"/>
          <w:position w:val="-1"/>
        </w:rPr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53"/>
          <w:position w:val="1"/>
        </w:rPr>
        <w:t>ı</w:t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42"/>
          <w:szCs w:val="42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7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7"/>
        </w:rPr>
        <w:t>Kontrol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7"/>
        </w:rPr>
        <w:t>Altına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7"/>
        </w:rPr>
        <w:t>Alına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7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  <w:position w:val="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7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ind w:left="151" w:right="2720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              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4"/>
          <w:w w:val="103"/>
          <w:position w:val="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0"/>
        </w:rPr>
        <w:t>ahibi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isınail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35"/>
          <w:position w:val="0"/>
        </w:rPr>
        <w:t>içöz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35"/>
          <w:position w:val="0"/>
        </w:rPr>
        <w:t>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9"/>
          <w:w w:val="135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-10"/>
          <w:w w:val="43"/>
          <w:position w:val="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3"/>
          <w:position w:val="0"/>
        </w:rPr>
        <w:t>Kiracı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isınail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37"/>
          <w:position w:val="0"/>
        </w:rPr>
        <w:t>iç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38"/>
          <w:position w:val="0"/>
        </w:rPr>
        <w:t>ö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34"/>
          <w:position w:val="0"/>
        </w:rPr>
        <w:t>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47" w:after="0" w:line="229" w:lineRule="exact"/>
        <w:ind w:left="220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-10"/>
          <w:w w:val="13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rgün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DÜŞÜNÜR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5" w:lineRule="exact"/>
        <w:ind w:left="2204" w:right="-20"/>
        <w:jc w:val="left"/>
        <w:tabs>
          <w:tab w:pos="4820" w:val="left"/>
          <w:tab w:pos="77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58"/>
        </w:rPr>
        <w:t>:ı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44"/>
        </w:rPr>
        <w:t>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16:30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16:31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20" w:lineRule="exact"/>
        <w:ind w:left="132" w:right="7367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piden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    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Plakası:3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1"/>
          <w:position w:val="0"/>
        </w:rPr>
        <w:t>5248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156" w:right="4678"/>
        <w:jc w:val="both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Ekibin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                                                                               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Arıza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4754" w:right="4543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6"/>
        </w:rPr>
        <w:t>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4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4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4732" w:right="4180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  <w:position w:val="-1"/>
        </w:rPr>
        <w:t>Emniyet-Jandarma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8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8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240" w:right="120"/>
        </w:sectPr>
      </w:pPr>
      <w:rPr/>
    </w:p>
    <w:p>
      <w:pPr>
        <w:spacing w:before="6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161" w:lineRule="exact"/>
        <w:ind w:left="132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6E6E6E"/>
          <w:spacing w:val="0"/>
          <w:w w:val="230"/>
          <w:position w:val="-2"/>
        </w:rPr>
        <w:t>r-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left="147" w:right="-70"/>
        <w:jc w:val="left"/>
        <w:tabs>
          <w:tab w:pos="54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18"/>
          <w:szCs w:val="18"/>
          <w:color w:val="363636"/>
          <w:spacing w:val="0"/>
          <w:w w:val="133"/>
          <w:position w:val="1"/>
        </w:rPr>
        <w:t>\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ımcı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40" w:lineRule="auto"/>
        <w:ind w:left="14" w:right="-74"/>
        <w:jc w:val="left"/>
        <w:tabs>
          <w:tab w:pos="25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14" w:right="1026" w:firstLine="-14"/>
        <w:jc w:val="left"/>
        <w:tabs>
          <w:tab w:pos="262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47"/>
        </w:rPr>
        <w:t>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6"/>
          <w:w w:val="14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Saat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40" w:lineRule="auto"/>
        <w:ind w:left="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Yardıma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9" w:after="0" w:line="226" w:lineRule="exact"/>
        <w:ind w:left="10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242424"/>
          <w:spacing w:val="-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  <w:position w:val="-1"/>
        </w:rPr>
        <w:t>Adı-Soyad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98"/>
          <w:position w:val="-1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30"/>
          <w:position w:val="-1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Personel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Sayısı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3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120"/>
          <w:cols w:num="3" w:equalWidth="0">
            <w:col w:w="2090" w:space="104"/>
            <w:col w:w="4726" w:space="787"/>
            <w:col w:w="3853"/>
          </w:cols>
        </w:sectPr>
      </w:pPr>
      <w:rPr/>
    </w:p>
    <w:p>
      <w:pPr>
        <w:spacing w:before="18" w:after="0" w:line="240" w:lineRule="auto"/>
        <w:ind w:left="147" w:right="2317" w:firstLine="-14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vatandaşla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görüldü.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7"/>
        </w:rPr>
        <w:t>Du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3"/>
        </w:rPr>
        <w:t>m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4" w:after="0" w:line="240" w:lineRule="auto"/>
        <w:ind w:left="4718" w:right="3931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Söndürınede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</w:rPr>
        <w:t>Kullanıla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3"/>
          <w:w w:val="99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99"/>
        </w:rPr>
        <w:t>söndürücü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19" w:lineRule="exact"/>
        <w:ind w:left="137" w:right="-20"/>
        <w:jc w:val="left"/>
        <w:tabs>
          <w:tab w:pos="4740" w:val="left"/>
          <w:tab w:pos="6680" w:val="left"/>
          <w:tab w:pos="82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1"/>
        </w:rPr>
        <w:t>Söndürıne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>Türü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>m3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]Köpük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2"/>
          <w:position w:val="-2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92"/>
          <w:position w:val="-2"/>
        </w:rPr>
        <w:t>g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66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56"/>
          <w:position w:val="-2"/>
        </w:rPr>
        <w:t>]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6"/>
          <w:position w:val="-2"/>
        </w:rPr>
        <w:t>K.K.T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7"/>
          <w:position w:val="-2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2"/>
        </w:rPr>
        <w:t>Kg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309" w:lineRule="exact"/>
        <w:ind w:left="6686" w:right="-20"/>
        <w:jc w:val="left"/>
        <w:tabs>
          <w:tab w:pos="8260" w:val="left"/>
        </w:tabs>
        <w:rPr>
          <w:rFonts w:ascii="Arial" w:hAnsi="Arial" w:cs="Arial" w:eastAsia="Arial"/>
          <w:sz w:val="34"/>
          <w:szCs w:val="34"/>
        </w:rPr>
      </w:pPr>
      <w:rPr/>
      <w:r>
        <w:rPr>
          <w:rFonts w:ascii="Arial" w:hAnsi="Arial" w:cs="Arial" w:eastAsia="Arial"/>
          <w:sz w:val="31"/>
          <w:szCs w:val="31"/>
          <w:color w:val="242424"/>
          <w:spacing w:val="0"/>
          <w:w w:val="51"/>
        </w:rPr>
        <w:t>ı</w:t>
      </w:r>
      <w:r>
        <w:rPr>
          <w:rFonts w:ascii="Arial" w:hAnsi="Arial" w:cs="Arial" w:eastAsia="Arial"/>
          <w:sz w:val="31"/>
          <w:szCs w:val="31"/>
          <w:color w:val="242424"/>
          <w:spacing w:val="0"/>
          <w:w w:val="100"/>
        </w:rPr>
        <w:tab/>
      </w:r>
      <w:r>
        <w:rPr>
          <w:rFonts w:ascii="Arial" w:hAnsi="Arial" w:cs="Arial" w:eastAsia="Arial"/>
          <w:sz w:val="31"/>
          <w:szCs w:val="31"/>
          <w:color w:val="242424"/>
          <w:spacing w:val="0"/>
          <w:w w:val="100"/>
        </w:rPr>
      </w:r>
      <w:r>
        <w:rPr>
          <w:rFonts w:ascii="Arial" w:hAnsi="Arial" w:cs="Arial" w:eastAsia="Arial"/>
          <w:sz w:val="34"/>
          <w:szCs w:val="34"/>
          <w:color w:val="6E6E6E"/>
          <w:spacing w:val="0"/>
          <w:w w:val="63"/>
        </w:rPr>
        <w:t>ı</w:t>
      </w:r>
      <w:r>
        <w:rPr>
          <w:rFonts w:ascii="Arial" w:hAnsi="Arial" w:cs="Arial" w:eastAsia="Arial"/>
          <w:sz w:val="34"/>
          <w:szCs w:val="34"/>
          <w:color w:val="000000"/>
          <w:spacing w:val="0"/>
          <w:w w:val="100"/>
        </w:rPr>
      </w:r>
    </w:p>
    <w:p>
      <w:pPr>
        <w:spacing w:before="0" w:after="0" w:line="195" w:lineRule="exact"/>
        <w:ind w:left="2199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Yangında;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aracı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moto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kısmında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buluna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94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kabloları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</w:rPr>
        <w:t>görmüştü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66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40" w:lineRule="auto"/>
        <w:ind w:left="142" w:right="6744" w:firstLine="-10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Sonundaki</w:t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fahmini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Zarar: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250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Durumu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40" w:lineRule="auto"/>
        <w:ind w:left="2194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isınail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iÇÖZ'e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ait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TF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J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48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plakalı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Murat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131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marka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aracın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7" w:after="0" w:line="230" w:lineRule="exact"/>
        <w:ind w:left="2194" w:right="74" w:firstLine="-2052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1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4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Çıkı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Nedeni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moto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bölümünde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olduğu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görülmüş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olup,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yapılan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araştırma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ve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soruşturınada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motor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bölümündeki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elektrik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kablolarında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he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hangi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bi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nedende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dolayı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meydana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gele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kısa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devre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sonuc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çıktığı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kanaatine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varışııııştır.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49" w:lineRule="auto"/>
        <w:ind w:left="132" w:right="4044" w:firstLine="-5"/>
        <w:jc w:val="left"/>
        <w:tabs>
          <w:tab w:pos="2220" w:val="left"/>
          <w:tab w:pos="68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15"/>
        </w:rPr>
        <w:t>irketi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15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18"/>
          <w:w w:val="11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Bedel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1"/>
          <w:w w:val="10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6E6E6E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5" w:after="0" w:line="240" w:lineRule="auto"/>
        <w:ind w:left="137" w:right="-20"/>
        <w:jc w:val="left"/>
        <w:tabs>
          <w:tab w:pos="21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ismail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35"/>
        </w:rPr>
        <w:t>içöz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33" w:lineRule="exact"/>
        <w:ind w:left="110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D4D4D"/>
          <w:spacing w:val="-71"/>
          <w:w w:val="131"/>
          <w:position w:val="-12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2"/>
          <w:i/>
          <w:position w:val="0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i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Edildiği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120"/>
        </w:sectPr>
      </w:pPr>
      <w:rPr/>
    </w:p>
    <w:p>
      <w:pPr>
        <w:spacing w:before="0" w:after="0" w:line="250" w:lineRule="exact"/>
        <w:ind w:left="137" w:right="-78"/>
        <w:jc w:val="left"/>
        <w:tabs>
          <w:tab w:pos="22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Ekıbi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Dönüşü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40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4D4D4D"/>
          <w:spacing w:val="0"/>
          <w:w w:val="75"/>
        </w:rPr>
        <w:t>:</w:t>
      </w:r>
      <w:r>
        <w:rPr>
          <w:rFonts w:ascii="Arial" w:hAnsi="Arial" w:cs="Arial" w:eastAsia="Arial"/>
          <w:sz w:val="25"/>
          <w:szCs w:val="25"/>
          <w:color w:val="4D4D4D"/>
          <w:spacing w:val="17"/>
          <w:w w:val="75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-12"/>
          <w:w w:val="129"/>
        </w:rPr>
        <w:t>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0.05.2017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0" w:after="0" w:line="229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87"/>
        </w:rPr>
        <w:t>]Saati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20"/>
          <w:w w:val="8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16:40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120"/>
          <w:cols w:num="2" w:equalWidth="0">
            <w:col w:w="3782" w:space="2331"/>
            <w:col w:w="5447"/>
          </w:cols>
        </w:sectPr>
      </w:pPr>
      <w:rPr/>
    </w:p>
    <w:p>
      <w:pPr>
        <w:spacing w:before="10" w:after="0" w:line="240" w:lineRule="auto"/>
        <w:ind w:left="233" w:right="-20"/>
        <w:jc w:val="left"/>
        <w:tabs>
          <w:tab w:pos="1020" w:val="left"/>
          <w:tab w:pos="1560" w:val="left"/>
          <w:tab w:pos="86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piDE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EKiP: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Torbalı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8"/>
        </w:rPr>
        <w:t>ONAYLA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9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9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333" w:lineRule="exact"/>
        <w:ind w:left="2333" w:right="-20"/>
        <w:jc w:val="left"/>
        <w:tabs>
          <w:tab w:pos="4880" w:val="left"/>
          <w:tab w:pos="8720" w:val="left"/>
        </w:tabs>
        <w:rPr>
          <w:rFonts w:ascii="Times New Roman" w:hAnsi="Times New Roman" w:cs="Times New Roman" w:eastAsia="Times New Roman"/>
          <w:sz w:val="28"/>
          <w:szCs w:val="28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8"/>
        </w:rPr>
        <w:t>Gitmişse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8"/>
        </w:rPr>
        <w:t>Üs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8"/>
        </w:rPr>
        <w:t>t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95"/>
          <w:position w:val="8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3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5E5E5E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8"/>
        </w:rPr>
        <w:t>Yangına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  <w:position w:val="8"/>
        </w:rPr>
        <w:t>El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81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81"/>
          <w:position w:val="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8"/>
        </w:rPr>
        <w:t>Koyan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69"/>
          <w:position w:val="-8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22"/>
          <w:w w:val="69"/>
          <w:position w:val="-8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0"/>
          <w:w w:val="69"/>
          <w:position w:val="-8"/>
        </w:rPr>
        <w:t>2</w:t>
      </w:r>
      <w:r>
        <w:rPr>
          <w:rFonts w:ascii="Times New Roman" w:hAnsi="Times New Roman" w:cs="Times New Roman" w:eastAsia="Times New Roman"/>
          <w:sz w:val="29"/>
          <w:szCs w:val="29"/>
          <w:color w:val="363636"/>
          <w:spacing w:val="36"/>
          <w:w w:val="69"/>
          <w:position w:val="-8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1"/>
          <w:position w:val="-8"/>
        </w:rPr>
        <w:t>MaYı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1"/>
          <w:position w:val="-8"/>
        </w:rPr>
        <w:t>s</w:t>
      </w:r>
      <w:r>
        <w:rPr>
          <w:rFonts w:ascii="Arial" w:hAnsi="Arial" w:cs="Arial" w:eastAsia="Arial"/>
          <w:sz w:val="25"/>
          <w:szCs w:val="25"/>
          <w:color w:val="363636"/>
          <w:spacing w:val="0"/>
          <w:w w:val="51"/>
          <w:position w:val="-8"/>
        </w:rPr>
        <w:t> </w:t>
      </w:r>
      <w:r>
        <w:rPr>
          <w:rFonts w:ascii="Arial" w:hAnsi="Arial" w:cs="Arial" w:eastAsia="Arial"/>
          <w:sz w:val="25"/>
          <w:szCs w:val="25"/>
          <w:color w:val="363636"/>
          <w:spacing w:val="3"/>
          <w:w w:val="51"/>
          <w:position w:val="-8"/>
        </w:rPr>
        <w:t> </w:t>
      </w:r>
      <w:r>
        <w:rPr>
          <w:rFonts w:ascii="Times New Roman" w:hAnsi="Times New Roman" w:cs="Times New Roman" w:eastAsia="Times New Roman"/>
          <w:sz w:val="28"/>
          <w:szCs w:val="28"/>
          <w:color w:val="363636"/>
          <w:spacing w:val="0"/>
          <w:w w:val="63"/>
          <w:position w:val="-8"/>
        </w:rPr>
        <w:t>2017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spacing w:before="0" w:after="0" w:line="168" w:lineRule="exact"/>
        <w:ind w:left="481" w:right="-20"/>
        <w:jc w:val="left"/>
        <w:tabs>
          <w:tab w:pos="510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Arial" w:hAnsi="Arial" w:cs="Arial" w:eastAsia="Arial"/>
          <w:sz w:val="26"/>
          <w:szCs w:val="26"/>
          <w:color w:val="363636"/>
          <w:spacing w:val="-72"/>
          <w:w w:val="102"/>
          <w:position w:val="-3"/>
        </w:rPr>
        <w:t>·</w:t>
      </w:r>
      <w:r>
        <w:rPr>
          <w:rFonts w:ascii="Arial" w:hAnsi="Arial" w:cs="Arial" w:eastAsia="Arial"/>
          <w:sz w:val="13"/>
          <w:szCs w:val="13"/>
          <w:color w:val="363636"/>
          <w:spacing w:val="-42"/>
          <w:w w:val="184"/>
          <w:position w:val="-7"/>
        </w:rPr>
        <w:t>u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2"/>
          <w:position w:val="-3"/>
        </w:rPr>
        <w:t>-</w:t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6"/>
          <w:szCs w:val="26"/>
          <w:color w:val="36363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5"/>
        </w:rPr>
        <w:t>Eki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5"/>
        </w:rPr>
        <w:t>p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8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5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120"/>
        </w:sectPr>
      </w:pPr>
      <w:rPr/>
    </w:p>
    <w:p>
      <w:pPr>
        <w:spacing w:before="0" w:after="0" w:line="138" w:lineRule="exact"/>
        <w:ind w:left="498" w:right="587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63636"/>
          <w:spacing w:val="0"/>
          <w:w w:val="162"/>
          <w:position w:val="-2"/>
        </w:rPr>
        <w:t>u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94" w:lineRule="exact"/>
        <w:ind w:left="500" w:right="571"/>
        <w:jc w:val="center"/>
        <w:rPr>
          <w:rFonts w:ascii="Times New Roman" w:hAnsi="Times New Roman" w:cs="Times New Roman" w:eastAsia="Times New Roman"/>
          <w:sz w:val="11"/>
          <w:szCs w:val="11"/>
        </w:rPr>
      </w:pPr>
      <w:rPr/>
      <w:r>
        <w:rPr>
          <w:rFonts w:ascii="Times New Roman" w:hAnsi="Times New Roman" w:cs="Times New Roman" w:eastAsia="Times New Roman"/>
          <w:sz w:val="11"/>
          <w:szCs w:val="11"/>
          <w:color w:val="363636"/>
          <w:spacing w:val="0"/>
          <w:w w:val="76"/>
        </w:rPr>
        <w:t>;;&gt;-,</w:t>
      </w:r>
      <w:r>
        <w:rPr>
          <w:rFonts w:ascii="Times New Roman" w:hAnsi="Times New Roman" w:cs="Times New Roman" w:eastAsia="Times New Roman"/>
          <w:sz w:val="11"/>
          <w:szCs w:val="11"/>
          <w:color w:val="000000"/>
          <w:spacing w:val="0"/>
          <w:w w:val="100"/>
        </w:rPr>
      </w:r>
    </w:p>
    <w:p>
      <w:pPr>
        <w:spacing w:before="95" w:after="0" w:line="235" w:lineRule="exact"/>
        <w:ind w:left="415" w:right="729"/>
        <w:jc w:val="center"/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6E6E6E"/>
          <w:spacing w:val="0"/>
          <w:w w:val="82"/>
          <w:position w:val="-3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153" w:lineRule="exact"/>
        <w:ind w:right="-20"/>
        <w:jc w:val="right"/>
        <w:rPr>
          <w:rFonts w:ascii="Arial" w:hAnsi="Arial" w:cs="Arial" w:eastAsia="Arial"/>
          <w:sz w:val="26"/>
          <w:szCs w:val="26"/>
        </w:rPr>
      </w:pPr>
      <w:rPr/>
      <w:r>
        <w:rPr>
          <w:rFonts w:ascii="Arial" w:hAnsi="Arial" w:cs="Arial" w:eastAsia="Arial"/>
          <w:sz w:val="26"/>
          <w:szCs w:val="26"/>
          <w:color w:val="A8AAAA"/>
          <w:spacing w:val="10"/>
          <w:w w:val="91"/>
          <w:position w:val="-6"/>
        </w:rPr>
        <w:t>.</w:t>
      </w:r>
      <w:r>
        <w:rPr>
          <w:rFonts w:ascii="Arial" w:hAnsi="Arial" w:cs="Arial" w:eastAsia="Arial"/>
          <w:sz w:val="26"/>
          <w:szCs w:val="26"/>
          <w:color w:val="5E5E5E"/>
          <w:spacing w:val="0"/>
          <w:w w:val="91"/>
          <w:position w:val="-6"/>
        </w:rPr>
        <w:t>.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78" w:lineRule="exact"/>
        <w:ind w:right="-93"/>
        <w:jc w:val="left"/>
        <w:rPr>
          <w:rFonts w:ascii="Times New Roman" w:hAnsi="Times New Roman" w:cs="Times New Roman" w:eastAsia="Times New Roman"/>
          <w:sz w:val="35"/>
          <w:szCs w:val="35"/>
        </w:rPr>
      </w:pPr>
      <w:rPr/>
      <w:r>
        <w:rPr>
          <w:rFonts w:ascii="Arial" w:hAnsi="Arial" w:cs="Arial" w:eastAsia="Arial"/>
          <w:sz w:val="21"/>
          <w:szCs w:val="21"/>
          <w:color w:val="3A4182"/>
          <w:spacing w:val="0"/>
          <w:w w:val="214"/>
          <w:i/>
          <w:position w:val="-30"/>
        </w:rPr>
        <w:t>-</w:t>
      </w:r>
      <w:r>
        <w:rPr>
          <w:rFonts w:ascii="Arial" w:hAnsi="Arial" w:cs="Arial" w:eastAsia="Arial"/>
          <w:sz w:val="21"/>
          <w:szCs w:val="21"/>
          <w:color w:val="3A4182"/>
          <w:spacing w:val="-22"/>
          <w:w w:val="214"/>
          <w:i/>
          <w:position w:val="-3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12DA7"/>
          <w:spacing w:val="0"/>
          <w:w w:val="100"/>
          <w:position w:val="-26"/>
        </w:rPr>
        <w:t>JOo</w:t>
      </w:r>
      <w:r>
        <w:rPr>
          <w:rFonts w:ascii="Times New Roman" w:hAnsi="Times New Roman" w:cs="Times New Roman" w:eastAsia="Times New Roman"/>
          <w:sz w:val="27"/>
          <w:szCs w:val="27"/>
          <w:color w:val="212DA7"/>
          <w:spacing w:val="0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212DA7"/>
          <w:spacing w:val="65"/>
          <w:w w:val="100"/>
          <w:position w:val="-26"/>
        </w:rPr>
        <w:t> </w:t>
      </w:r>
      <w:r>
        <w:rPr>
          <w:rFonts w:ascii="Arial" w:hAnsi="Arial" w:cs="Arial" w:eastAsia="Arial"/>
          <w:sz w:val="33"/>
          <w:szCs w:val="33"/>
          <w:color w:val="212DA7"/>
          <w:spacing w:val="0"/>
          <w:w w:val="51"/>
          <w:i/>
          <w:position w:val="-26"/>
        </w:rPr>
        <w:t>/-Ir,</w:t>
      </w:r>
      <w:r>
        <w:rPr>
          <w:rFonts w:ascii="Arial" w:hAnsi="Arial" w:cs="Arial" w:eastAsia="Arial"/>
          <w:sz w:val="33"/>
          <w:szCs w:val="33"/>
          <w:color w:val="212DA7"/>
          <w:spacing w:val="-40"/>
          <w:w w:val="100"/>
          <w:i/>
          <w:position w:val="-26"/>
        </w:rPr>
        <w:t> </w:t>
      </w:r>
      <w:r>
        <w:rPr>
          <w:rFonts w:ascii="Times New Roman" w:hAnsi="Times New Roman" w:cs="Times New Roman" w:eastAsia="Times New Roman"/>
          <w:sz w:val="35"/>
          <w:szCs w:val="35"/>
          <w:color w:val="212DA7"/>
          <w:spacing w:val="0"/>
          <w:w w:val="64"/>
          <w:i/>
          <w:position w:val="-26"/>
        </w:rPr>
        <w:t>Cgvvr</w:t>
      </w:r>
      <w:r>
        <w:rPr>
          <w:rFonts w:ascii="Times New Roman" w:hAnsi="Times New Roman" w:cs="Times New Roman" w:eastAsia="Times New Roman"/>
          <w:sz w:val="35"/>
          <w:szCs w:val="35"/>
          <w:color w:val="000000"/>
          <w:spacing w:val="0"/>
          <w:w w:val="100"/>
          <w:position w:val="0"/>
        </w:rPr>
      </w:r>
    </w:p>
    <w:p>
      <w:pPr>
        <w:spacing w:before="0" w:after="0" w:line="184" w:lineRule="exact"/>
        <w:ind w:left="3995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/>
        <w:br w:type="column"/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80"/>
          <w:i/>
        </w:rPr>
        <w:t>1</w:t>
      </w:r>
      <w:r>
        <w:rPr>
          <w:rFonts w:ascii="Arial" w:hAnsi="Arial" w:cs="Arial" w:eastAsia="Arial"/>
          <w:sz w:val="18"/>
          <w:szCs w:val="18"/>
          <w:color w:val="4D4D4D"/>
          <w:spacing w:val="0"/>
          <w:w w:val="80"/>
          <w:i/>
        </w:rPr>
        <w:t>   </w:t>
      </w:r>
      <w:r>
        <w:rPr>
          <w:rFonts w:ascii="Arial" w:hAnsi="Arial" w:cs="Arial" w:eastAsia="Arial"/>
          <w:sz w:val="18"/>
          <w:szCs w:val="18"/>
          <w:color w:val="4D4D4D"/>
          <w:spacing w:val="18"/>
          <w:w w:val="80"/>
          <w:i/>
        </w:rPr>
        <w:t> </w:t>
      </w:r>
      <w:r>
        <w:rPr>
          <w:rFonts w:ascii="Arial" w:hAnsi="Arial" w:cs="Arial" w:eastAsia="Arial"/>
          <w:sz w:val="18"/>
          <w:szCs w:val="18"/>
          <w:color w:val="363636"/>
          <w:spacing w:val="0"/>
          <w:w w:val="103"/>
          <w:i/>
        </w:rPr>
        <w:t>12017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419" w:lineRule="exact"/>
        <w:ind w:right="-20"/>
        <w:jc w:val="left"/>
        <w:tabs>
          <w:tab w:pos="366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92"/>
          <w:szCs w:val="92"/>
          <w:color w:val="565B77"/>
          <w:spacing w:val="0"/>
          <w:w w:val="100"/>
          <w:i/>
          <w:position w:val="-52"/>
        </w:rPr>
        <w:t>47</w:t>
      </w:r>
      <w:r>
        <w:rPr>
          <w:rFonts w:ascii="Times New Roman" w:hAnsi="Times New Roman" w:cs="Times New Roman" w:eastAsia="Times New Roman"/>
          <w:sz w:val="92"/>
          <w:szCs w:val="92"/>
          <w:color w:val="565B77"/>
          <w:spacing w:val="-84"/>
          <w:w w:val="100"/>
          <w:i/>
          <w:position w:val="-52"/>
        </w:rPr>
        <w:t> </w:t>
      </w:r>
      <w:r>
        <w:rPr>
          <w:rFonts w:ascii="Times New Roman" w:hAnsi="Times New Roman" w:cs="Times New Roman" w:eastAsia="Times New Roman"/>
          <w:sz w:val="92"/>
          <w:szCs w:val="92"/>
          <w:color w:val="363636"/>
          <w:spacing w:val="0"/>
          <w:w w:val="15"/>
          <w:i/>
          <w:position w:val="-52"/>
        </w:rPr>
        <w:t>..</w:t>
      </w:r>
      <w:r>
        <w:rPr>
          <w:rFonts w:ascii="Times New Roman" w:hAnsi="Times New Roman" w:cs="Times New Roman" w:eastAsia="Times New Roman"/>
          <w:sz w:val="92"/>
          <w:szCs w:val="92"/>
          <w:color w:val="363636"/>
          <w:spacing w:val="0"/>
          <w:w w:val="100"/>
          <w:i/>
          <w:position w:val="-52"/>
        </w:rPr>
        <w:tab/>
      </w:r>
      <w:r>
        <w:rPr>
          <w:rFonts w:ascii="Times New Roman" w:hAnsi="Times New Roman" w:cs="Times New Roman" w:eastAsia="Times New Roman"/>
          <w:sz w:val="92"/>
          <w:szCs w:val="92"/>
          <w:color w:val="363636"/>
          <w:spacing w:val="0"/>
          <w:w w:val="100"/>
          <w:i/>
          <w:position w:val="-52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Birim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3"/>
        </w:rPr>
        <w:t>Amiri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120"/>
          <w:cols w:num="3" w:equalWidth="0">
            <w:col w:w="1292" w:space="1356"/>
            <w:col w:w="1752" w:space="601"/>
            <w:col w:w="6559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4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9" w:lineRule="atLeast"/>
        <w:ind w:right="-20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212DA7"/>
          <w:spacing w:val="0"/>
          <w:w w:val="100"/>
          <w:i/>
        </w:rPr>
        <w:t>,fk..t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8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23" w:lineRule="atLeast"/>
        <w:ind w:right="-135"/>
        <w:jc w:val="left"/>
        <w:tabs>
          <w:tab w:pos="2840" w:val="left"/>
        </w:tabs>
        <w:rPr>
          <w:rFonts w:ascii="Arial" w:hAnsi="Arial" w:cs="Arial" w:eastAsia="Arial"/>
          <w:sz w:val="63"/>
          <w:szCs w:val="63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4D4D4D"/>
          <w:spacing w:val="0"/>
          <w:w w:val="100"/>
        </w:rPr>
      </w:r>
      <w:r>
        <w:rPr>
          <w:rFonts w:ascii="Arial" w:hAnsi="Arial" w:cs="Arial" w:eastAsia="Arial"/>
          <w:sz w:val="63"/>
          <w:szCs w:val="63"/>
          <w:color w:val="3A4182"/>
          <w:spacing w:val="-46"/>
          <w:w w:val="102"/>
          <w:i/>
          <w:position w:val="-24"/>
        </w:rPr>
        <w:t>o</w:t>
      </w:r>
      <w:r>
        <w:rPr>
          <w:rFonts w:ascii="Arial" w:hAnsi="Arial" w:cs="Arial" w:eastAsia="Arial"/>
          <w:sz w:val="63"/>
          <w:szCs w:val="63"/>
          <w:color w:val="A8AAAA"/>
          <w:spacing w:val="0"/>
          <w:w w:val="76"/>
          <w:i/>
          <w:position w:val="-24"/>
        </w:rPr>
        <w:t>:</w:t>
      </w:r>
      <w:r>
        <w:rPr>
          <w:rFonts w:ascii="Arial" w:hAnsi="Arial" w:cs="Arial" w:eastAsia="Arial"/>
          <w:sz w:val="63"/>
          <w:szCs w:val="63"/>
          <w:color w:val="A8AAAA"/>
          <w:spacing w:val="-15"/>
          <w:w w:val="77"/>
          <w:i/>
          <w:position w:val="-24"/>
        </w:rPr>
        <w:t>·</w:t>
      </w:r>
      <w:r>
        <w:rPr>
          <w:rFonts w:ascii="Arial" w:hAnsi="Arial" w:cs="Arial" w:eastAsia="Arial"/>
          <w:sz w:val="63"/>
          <w:szCs w:val="63"/>
          <w:color w:val="A8AAAA"/>
          <w:spacing w:val="-18"/>
          <w:w w:val="77"/>
          <w:i/>
          <w:position w:val="-24"/>
        </w:rPr>
        <w:t>·</w:t>
      </w:r>
      <w:r>
        <w:rPr>
          <w:rFonts w:ascii="Arial" w:hAnsi="Arial" w:cs="Arial" w:eastAsia="Arial"/>
          <w:sz w:val="63"/>
          <w:szCs w:val="63"/>
          <w:color w:val="89898A"/>
          <w:spacing w:val="0"/>
          <w:w w:val="37"/>
          <w:i/>
          <w:position w:val="-24"/>
        </w:rPr>
        <w:t>.</w:t>
      </w:r>
      <w:r>
        <w:rPr>
          <w:rFonts w:ascii="Arial" w:hAnsi="Arial" w:cs="Arial" w:eastAsia="Arial"/>
          <w:sz w:val="63"/>
          <w:szCs w:val="63"/>
          <w:color w:val="000000"/>
          <w:spacing w:val="0"/>
          <w:w w:val="100"/>
          <w:position w:val="0"/>
        </w:rPr>
      </w:r>
    </w:p>
    <w:p>
      <w:pPr>
        <w:spacing w:before="0" w:after="0" w:line="235" w:lineRule="exact"/>
        <w:ind w:right="-20"/>
        <w:jc w:val="left"/>
        <w:rPr>
          <w:rFonts w:ascii="Arial" w:hAnsi="Arial" w:cs="Arial" w:eastAsia="Arial"/>
          <w:sz w:val="101"/>
          <w:szCs w:val="101"/>
        </w:rPr>
      </w:pPr>
      <w:rPr/>
      <w:r>
        <w:rPr/>
        <w:br w:type="column"/>
      </w:r>
      <w:r>
        <w:rPr>
          <w:rFonts w:ascii="Arial" w:hAnsi="Arial" w:cs="Arial" w:eastAsia="Arial"/>
          <w:sz w:val="32"/>
          <w:szCs w:val="32"/>
          <w:color w:val="A8AAAA"/>
          <w:spacing w:val="-55"/>
          <w:w w:val="156"/>
          <w:position w:val="-63"/>
        </w:rPr>
        <w:t>,</w:t>
      </w:r>
      <w:r>
        <w:rPr>
          <w:rFonts w:ascii="Arial" w:hAnsi="Arial" w:cs="Arial" w:eastAsia="Arial"/>
          <w:sz w:val="32"/>
          <w:szCs w:val="32"/>
          <w:color w:val="89898A"/>
          <w:spacing w:val="0"/>
          <w:w w:val="156"/>
          <w:position w:val="-63"/>
        </w:rPr>
        <w:t>,,</w:t>
      </w:r>
      <w:r>
        <w:rPr>
          <w:rFonts w:ascii="Arial" w:hAnsi="Arial" w:cs="Arial" w:eastAsia="Arial"/>
          <w:sz w:val="32"/>
          <w:szCs w:val="32"/>
          <w:color w:val="89898A"/>
          <w:spacing w:val="12"/>
          <w:w w:val="156"/>
          <w:position w:val="-63"/>
        </w:rPr>
        <w:t> </w:t>
      </w:r>
      <w:r>
        <w:rPr>
          <w:rFonts w:ascii="Arial" w:hAnsi="Arial" w:cs="Arial" w:eastAsia="Arial"/>
          <w:sz w:val="101"/>
          <w:szCs w:val="101"/>
          <w:color w:val="A8AAAA"/>
          <w:spacing w:val="0"/>
          <w:w w:val="22"/>
          <w:position w:val="-63"/>
        </w:rPr>
        <w:t>··</w:t>
      </w:r>
      <w:r>
        <w:rPr>
          <w:rFonts w:ascii="Arial" w:hAnsi="Arial" w:cs="Arial" w:eastAsia="Arial"/>
          <w:sz w:val="101"/>
          <w:szCs w:val="10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120"/>
          <w:cols w:num="3" w:equalWidth="0">
            <w:col w:w="3191" w:space="1972"/>
            <w:col w:w="3679" w:space="230"/>
            <w:col w:w="2488"/>
          </w:cols>
        </w:sectPr>
      </w:pPr>
      <w:rPr/>
    </w:p>
    <w:p>
      <w:pPr>
        <w:spacing w:before="0" w:after="0" w:line="362" w:lineRule="atLeast"/>
        <w:ind w:left="2471" w:right="-20"/>
        <w:jc w:val="left"/>
        <w:tabs>
          <w:tab w:pos="3380" w:val="left"/>
          <w:tab w:pos="4800" w:val="left"/>
          <w:tab w:pos="9140" w:val="left"/>
        </w:tabs>
        <w:rPr>
          <w:rFonts w:ascii="Arial" w:hAnsi="Arial" w:cs="Arial" w:eastAsia="Arial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54"/>
          <w:szCs w:val="54"/>
          <w:color w:val="212DA7"/>
          <w:spacing w:val="0"/>
          <w:w w:val="100"/>
          <w:i/>
          <w:position w:val="-12"/>
        </w:rPr>
        <w:t>s</w:t>
      </w:r>
      <w:r>
        <w:rPr>
          <w:rFonts w:ascii="Times New Roman" w:hAnsi="Times New Roman" w:cs="Times New Roman" w:eastAsia="Times New Roman"/>
          <w:sz w:val="54"/>
          <w:szCs w:val="54"/>
          <w:color w:val="212DA7"/>
          <w:spacing w:val="-101"/>
          <w:w w:val="100"/>
          <w:i/>
          <w:position w:val="-12"/>
        </w:rPr>
        <w:t> </w:t>
      </w:r>
      <w:r>
        <w:rPr>
          <w:rFonts w:ascii="Times New Roman" w:hAnsi="Times New Roman" w:cs="Times New Roman" w:eastAsia="Times New Roman"/>
          <w:sz w:val="54"/>
          <w:szCs w:val="54"/>
          <w:color w:val="212DA7"/>
          <w:spacing w:val="0"/>
          <w:w w:val="100"/>
          <w:i/>
          <w:position w:val="-12"/>
        </w:rPr>
        <w:tab/>
      </w:r>
      <w:r>
        <w:rPr>
          <w:rFonts w:ascii="Times New Roman" w:hAnsi="Times New Roman" w:cs="Times New Roman" w:eastAsia="Times New Roman"/>
          <w:sz w:val="54"/>
          <w:szCs w:val="54"/>
          <w:color w:val="212DA7"/>
          <w:spacing w:val="0"/>
          <w:w w:val="100"/>
          <w:i/>
          <w:position w:val="-12"/>
        </w:rPr>
      </w:r>
      <w:r>
        <w:rPr>
          <w:rFonts w:ascii="Arial" w:hAnsi="Arial" w:cs="Arial" w:eastAsia="Arial"/>
          <w:sz w:val="23"/>
          <w:szCs w:val="23"/>
          <w:color w:val="212DA7"/>
          <w:spacing w:val="0"/>
          <w:w w:val="82"/>
          <w:i/>
          <w:position w:val="-11"/>
        </w:rPr>
        <w:t>PO?JIJ,J</w:t>
      </w:r>
      <w:r>
        <w:rPr>
          <w:rFonts w:ascii="Arial" w:hAnsi="Arial" w:cs="Arial" w:eastAsia="Arial"/>
          <w:sz w:val="23"/>
          <w:szCs w:val="23"/>
          <w:color w:val="212DA7"/>
          <w:spacing w:val="0"/>
          <w:w w:val="100"/>
          <w:i/>
          <w:position w:val="-11"/>
        </w:rPr>
        <w:tab/>
      </w:r>
      <w:r>
        <w:rPr>
          <w:rFonts w:ascii="Arial" w:hAnsi="Arial" w:cs="Arial" w:eastAsia="Arial"/>
          <w:sz w:val="23"/>
          <w:szCs w:val="23"/>
          <w:color w:val="212DA7"/>
          <w:spacing w:val="0"/>
          <w:w w:val="100"/>
          <w:i/>
          <w:position w:val="-1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Ergü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>DUŞUNUR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32"/>
          <w:szCs w:val="32"/>
          <w:color w:val="89898A"/>
          <w:spacing w:val="0"/>
          <w:w w:val="50"/>
          <w:position w:val="9"/>
        </w:rPr>
        <w:t>....</w:t>
      </w:r>
      <w:r>
        <w:rPr>
          <w:rFonts w:ascii="Times New Roman" w:hAnsi="Times New Roman" w:cs="Times New Roman" w:eastAsia="Times New Roman"/>
          <w:sz w:val="32"/>
          <w:szCs w:val="32"/>
          <w:color w:val="89898A"/>
          <w:spacing w:val="0"/>
          <w:w w:val="50"/>
          <w:position w:val="9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89898A"/>
          <w:spacing w:val="29"/>
          <w:w w:val="50"/>
          <w:position w:val="9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A8AAAA"/>
          <w:spacing w:val="0"/>
          <w:w w:val="50"/>
          <w:position w:val="9"/>
        </w:rPr>
        <w:t>..</w:t>
      </w:r>
      <w:r>
        <w:rPr>
          <w:rFonts w:ascii="Times New Roman" w:hAnsi="Times New Roman" w:cs="Times New Roman" w:eastAsia="Times New Roman"/>
          <w:sz w:val="32"/>
          <w:szCs w:val="32"/>
          <w:color w:val="A8AAAA"/>
          <w:spacing w:val="0"/>
          <w:w w:val="50"/>
          <w:position w:val="9"/>
        </w:rPr>
        <w:t> </w:t>
      </w:r>
      <w:r>
        <w:rPr>
          <w:rFonts w:ascii="Times New Roman" w:hAnsi="Times New Roman" w:cs="Times New Roman" w:eastAsia="Times New Roman"/>
          <w:sz w:val="32"/>
          <w:szCs w:val="32"/>
          <w:color w:val="A8AAAA"/>
          <w:spacing w:val="15"/>
          <w:w w:val="50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8AAAA"/>
          <w:spacing w:val="0"/>
          <w:w w:val="61"/>
          <w:position w:val="9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A8AAAA"/>
          <w:spacing w:val="0"/>
          <w:w w:val="61"/>
          <w:position w:val="9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A8AAAA"/>
          <w:spacing w:val="18"/>
          <w:w w:val="61"/>
          <w:position w:val="9"/>
        </w:rPr>
        <w:t> </w:t>
      </w:r>
      <w:r>
        <w:rPr>
          <w:rFonts w:ascii="Arial" w:hAnsi="Arial" w:cs="Arial" w:eastAsia="Arial"/>
          <w:sz w:val="27"/>
          <w:szCs w:val="27"/>
          <w:color w:val="BFBFC1"/>
          <w:spacing w:val="0"/>
          <w:w w:val="61"/>
          <w:position w:val="9"/>
        </w:rPr>
        <w:t>..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40" w:after="0" w:line="408" w:lineRule="exact"/>
        <w:ind w:right="1245"/>
        <w:jc w:val="right"/>
        <w:rPr>
          <w:rFonts w:ascii="Times New Roman" w:hAnsi="Times New Roman" w:cs="Times New Roman" w:eastAsia="Times New Roman"/>
          <w:sz w:val="36"/>
          <w:szCs w:val="36"/>
        </w:rPr>
      </w:pPr>
      <w:rPr/>
      <w:r>
        <w:rPr/>
        <w:pict>
          <v:group style="position:absolute;margin-left:460.48053pt;margin-top:3.725604pt;width:78.516762pt;height:30.397562pt;mso-position-horizontal-relative:page;mso-position-vertical-relative:paragraph;z-index:-15540" coordorigin="9210,75" coordsize="1570,608">
            <v:group style="position:absolute;left:9250;top:419;width:162;height:2" coordorigin="9250,419" coordsize="162,2">
              <v:shape style="position:absolute;left:9250;top:419;width:162;height:2" coordorigin="9250,419" coordsize="162,0" path="m9250,419l9412,419e" filled="f" stroked="t" strokeweight="3.818444pt" strokecolor="#646787">
                <v:path arrowok="t"/>
              </v:shape>
            </v:group>
            <v:group style="position:absolute;left:9403;top:89;width:2;height:579" coordorigin="9403,89" coordsize="2,579">
              <v:shape style="position:absolute;left:9403;top:89;width:2;height:579" coordorigin="9403,89" coordsize="0,579" path="m9403,668l9403,89e" filled="f" stroked="t" strokeweight="1.431917pt" strokecolor="#5B6483">
                <v:path arrowok="t"/>
              </v:shape>
            </v:group>
            <v:group style="position:absolute;left:9231;top:419;width:1527;height:2" coordorigin="9231,419" coordsize="1527,2">
              <v:shape style="position:absolute;left:9231;top:419;width:1527;height:2" coordorigin="9231,419" coordsize="1527,0" path="m9231,419l10758,419e" filled="f" stroked="t" strokeweight="2.147875pt" strokecolor="#4B579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36"/>
          <w:szCs w:val="36"/>
          <w:color w:val="3A4182"/>
          <w:spacing w:val="-18"/>
          <w:w w:val="73"/>
          <w:position w:val="-1"/>
        </w:rPr>
        <w:t>w</w:t>
      </w:r>
      <w:r>
        <w:rPr>
          <w:rFonts w:ascii="Times New Roman" w:hAnsi="Times New Roman" w:cs="Times New Roman" w:eastAsia="Times New Roman"/>
          <w:sz w:val="36"/>
          <w:szCs w:val="36"/>
          <w:color w:val="565B77"/>
          <w:spacing w:val="0"/>
          <w:w w:val="93"/>
          <w:position w:val="-1"/>
        </w:rPr>
        <w:t>r.i-</w:t>
      </w:r>
      <w:r>
        <w:rPr>
          <w:rFonts w:ascii="Times New Roman" w:hAnsi="Times New Roman" w:cs="Times New Roman" w:eastAsia="Times New Roman"/>
          <w:sz w:val="36"/>
          <w:szCs w:val="36"/>
          <w:color w:val="565B77"/>
          <w:spacing w:val="-3"/>
          <w:w w:val="94"/>
          <w:position w:val="-1"/>
        </w:rPr>
        <w:t>o</w:t>
      </w:r>
      <w:r>
        <w:rPr>
          <w:rFonts w:ascii="Times New Roman" w:hAnsi="Times New Roman" w:cs="Times New Roman" w:eastAsia="Times New Roman"/>
          <w:sz w:val="36"/>
          <w:szCs w:val="36"/>
          <w:color w:val="5E5E5E"/>
          <w:spacing w:val="-10"/>
          <w:w w:val="135"/>
          <w:position w:val="-1"/>
        </w:rPr>
        <w:t>s</w:t>
      </w:r>
      <w:r>
        <w:rPr>
          <w:rFonts w:ascii="Times New Roman" w:hAnsi="Times New Roman" w:cs="Times New Roman" w:eastAsia="Times New Roman"/>
          <w:sz w:val="36"/>
          <w:szCs w:val="36"/>
          <w:color w:val="565B77"/>
          <w:spacing w:val="-9"/>
          <w:w w:val="153"/>
          <w:position w:val="-1"/>
        </w:rPr>
        <w:t>ı</w:t>
      </w:r>
      <w:r>
        <w:rPr>
          <w:rFonts w:ascii="Times New Roman" w:hAnsi="Times New Roman" w:cs="Times New Roman" w:eastAsia="Times New Roman"/>
          <w:sz w:val="36"/>
          <w:szCs w:val="36"/>
          <w:color w:val="89898A"/>
          <w:spacing w:val="0"/>
          <w:w w:val="80"/>
          <w:position w:val="-1"/>
        </w:rPr>
        <w:t>'</w:t>
      </w:r>
      <w:r>
        <w:rPr>
          <w:rFonts w:ascii="Times New Roman" w:hAnsi="Times New Roman" w:cs="Times New Roman" w:eastAsia="Times New Roman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5" w:lineRule="exact"/>
        <w:ind w:right="1212"/>
        <w:jc w:val="right"/>
        <w:rPr>
          <w:rFonts w:ascii="Arial" w:hAnsi="Arial" w:cs="Arial" w:eastAsia="Arial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94.494446pt;margin-top:.257577pt;width:62.496712pt;height:44pt;mso-position-horizontal-relative:page;mso-position-vertical-relative:paragraph;z-index:-15536" type="#_x0000_t202" filled="f" stroked="f">
            <v:textbox inset="0,0,0,0">
              <w:txbxContent>
                <w:p>
                  <w:pPr>
                    <w:spacing w:before="0" w:after="0" w:line="880" w:lineRule="exact"/>
                    <w:ind w:right="-172"/>
                    <w:jc w:val="left"/>
                    <w:tabs>
                      <w:tab w:pos="1000" w:val="left"/>
                    </w:tabs>
                    <w:rPr>
                      <w:rFonts w:ascii="Times New Roman" w:hAnsi="Times New Roman" w:cs="Times New Roman" w:eastAsia="Times New Roman"/>
                      <w:sz w:val="53"/>
                      <w:szCs w:val="53"/>
                    </w:rPr>
                  </w:pPr>
                  <w:rPr/>
                  <w:r>
                    <w:rPr>
                      <w:rFonts w:ascii="Arial" w:hAnsi="Arial" w:cs="Arial" w:eastAsia="Arial"/>
                      <w:sz w:val="88"/>
                      <w:szCs w:val="88"/>
                      <w:color w:val="6069A1"/>
                      <w:spacing w:val="0"/>
                      <w:w w:val="427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6069A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88"/>
                      <w:szCs w:val="88"/>
                      <w:color w:val="6069A1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6069A1"/>
                      <w:spacing w:val="0"/>
                      <w:w w:val="100"/>
                      <w:i/>
                      <w:position w:val="-6"/>
                    </w:rPr>
                    <w:t>T</w:t>
                  </w:r>
                  <w:r>
                    <w:rPr>
                      <w:rFonts w:ascii="Times New Roman" w:hAnsi="Times New Roman" w:cs="Times New Roman" w:eastAsia="Times New Roman"/>
                      <w:sz w:val="53"/>
                      <w:szCs w:val="5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12"/>
          <w:w w:val="70"/>
          <w:position w:val="-16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5E5E5E"/>
          <w:spacing w:val="-5"/>
          <w:w w:val="96"/>
          <w:position w:val="-16"/>
        </w:rPr>
        <w:t>g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63"/>
          <w:position w:val="-16"/>
        </w:rPr>
        <w:t>ı'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0"/>
          <w:w w:val="64"/>
          <w:position w:val="-16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63636"/>
          <w:spacing w:val="-38"/>
          <w:w w:val="100"/>
          <w:position w:val="-16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6E6E6E"/>
          <w:spacing w:val="0"/>
          <w:w w:val="50"/>
          <w:position w:val="-16"/>
        </w:rPr>
        <w:t>f.VE</w:t>
      </w:r>
      <w:r>
        <w:rPr>
          <w:rFonts w:ascii="Times New Roman" w:hAnsi="Times New Roman" w:cs="Times New Roman" w:eastAsia="Times New Roman"/>
          <w:sz w:val="21"/>
          <w:szCs w:val="21"/>
          <w:color w:val="6E6E6E"/>
          <w:spacing w:val="-36"/>
          <w:w w:val="50"/>
          <w:position w:val="-16"/>
        </w:rPr>
        <w:t>{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76"/>
          <w:position w:val="-16"/>
        </w:rPr>
        <w:t>Ac\</w:t>
      </w:r>
      <w:r>
        <w:rPr>
          <w:rFonts w:ascii="Arial" w:hAnsi="Arial" w:cs="Arial" w:eastAsia="Arial"/>
          <w:sz w:val="19"/>
          <w:szCs w:val="19"/>
          <w:color w:val="4D4D4D"/>
          <w:spacing w:val="0"/>
          <w:w w:val="77"/>
          <w:position w:val="-16"/>
        </w:rPr>
        <w:t>1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40" w:right="120"/>
        </w:sectPr>
      </w:pPr>
      <w:rPr/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81" w:lineRule="exact"/>
        <w:ind w:right="-20"/>
        <w:jc w:val="righ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363636"/>
          <w:spacing w:val="0"/>
          <w:w w:val="147"/>
          <w:position w:val="-3"/>
        </w:rPr>
        <w:t>-;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64" w:lineRule="exact"/>
        <w:ind w:right="-10"/>
        <w:jc w:val="righ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63636"/>
          <w:spacing w:val="0"/>
          <w:w w:val="55"/>
          <w:position w:val="-10"/>
        </w:rPr>
        <w:t>::r: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8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415" w:lineRule="exact"/>
        <w:ind w:right="436"/>
        <w:jc w:val="right"/>
        <w:rPr>
          <w:rFonts w:ascii="Arial" w:hAnsi="Arial" w:cs="Arial" w:eastAsia="Arial"/>
          <w:sz w:val="44"/>
          <w:szCs w:val="44"/>
        </w:rPr>
      </w:pPr>
      <w:rPr/>
      <w:r>
        <w:rPr/>
        <w:pict>
          <v:group style="position:absolute;margin-left:420.506195pt;margin-top:2.921219pt;width:42.002888pt;height:.1pt;mso-position-horizontal-relative:page;mso-position-vertical-relative:paragraph;z-index:-15539" coordorigin="8410,58" coordsize="840,2">
            <v:shape style="position:absolute;left:8410;top:58;width:840;height:2" coordorigin="8410,58" coordsize="840,0" path="m8410,58l9250,58e" filled="f" stroked="t" strokeweight=".238653pt" strokecolor="#444B6B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44"/>
          <w:szCs w:val="44"/>
          <w:color w:val="A8AAAA"/>
          <w:spacing w:val="-186"/>
          <w:w w:val="162"/>
          <w:position w:val="-8"/>
        </w:rPr>
        <w:t>:</w:t>
      </w:r>
      <w:r>
        <w:rPr>
          <w:rFonts w:ascii="Arial" w:hAnsi="Arial" w:cs="Arial" w:eastAsia="Arial"/>
          <w:sz w:val="44"/>
          <w:szCs w:val="44"/>
          <w:color w:val="363636"/>
          <w:spacing w:val="-38"/>
          <w:w w:val="52"/>
          <w:position w:val="-8"/>
        </w:rPr>
        <w:t>l</w:t>
      </w:r>
      <w:r>
        <w:rPr>
          <w:rFonts w:ascii="Arial" w:hAnsi="Arial" w:cs="Arial" w:eastAsia="Arial"/>
          <w:sz w:val="44"/>
          <w:szCs w:val="44"/>
          <w:color w:val="89898A"/>
          <w:spacing w:val="-5"/>
          <w:w w:val="16"/>
          <w:position w:val="-8"/>
        </w:rPr>
        <w:t>-</w:t>
      </w:r>
      <w:r>
        <w:rPr>
          <w:rFonts w:ascii="Arial" w:hAnsi="Arial" w:cs="Arial" w:eastAsia="Arial"/>
          <w:sz w:val="44"/>
          <w:szCs w:val="44"/>
          <w:color w:val="363636"/>
          <w:spacing w:val="-85"/>
          <w:w w:val="52"/>
          <w:position w:val="-8"/>
        </w:rPr>
        <w:t>l</w:t>
      </w:r>
      <w:r>
        <w:rPr>
          <w:rFonts w:ascii="Arial" w:hAnsi="Arial" w:cs="Arial" w:eastAsia="Arial"/>
          <w:sz w:val="44"/>
          <w:szCs w:val="44"/>
          <w:color w:val="4D4D4D"/>
          <w:spacing w:val="-135"/>
          <w:w w:val="75"/>
          <w:position w:val="-8"/>
        </w:rPr>
        <w:t>r</w:t>
      </w:r>
      <w:r>
        <w:rPr>
          <w:rFonts w:ascii="Arial" w:hAnsi="Arial" w:cs="Arial" w:eastAsia="Arial"/>
          <w:sz w:val="44"/>
          <w:szCs w:val="44"/>
          <w:color w:val="6E6E6E"/>
          <w:spacing w:val="0"/>
          <w:w w:val="74"/>
          <w:position w:val="-8"/>
        </w:rPr>
        <w:t>:</w:t>
      </w:r>
      <w:r>
        <w:rPr>
          <w:rFonts w:ascii="Arial" w:hAnsi="Arial" w:cs="Arial" w:eastAsia="Arial"/>
          <w:sz w:val="44"/>
          <w:szCs w:val="44"/>
          <w:color w:val="6E6E6E"/>
          <w:spacing w:val="-100"/>
          <w:w w:val="74"/>
          <w:position w:val="-8"/>
        </w:rPr>
        <w:t>,</w:t>
      </w:r>
      <w:r>
        <w:rPr>
          <w:rFonts w:ascii="Arial" w:hAnsi="Arial" w:cs="Arial" w:eastAsia="Arial"/>
          <w:sz w:val="44"/>
          <w:szCs w:val="44"/>
          <w:color w:val="4D4D4D"/>
          <w:spacing w:val="-50"/>
          <w:w w:val="32"/>
          <w:position w:val="-8"/>
        </w:rPr>
        <w:t>V</w:t>
      </w:r>
      <w:r>
        <w:rPr>
          <w:rFonts w:ascii="Arial" w:hAnsi="Arial" w:cs="Arial" w:eastAsia="Arial"/>
          <w:sz w:val="44"/>
          <w:szCs w:val="44"/>
          <w:color w:val="A8AAAA"/>
          <w:spacing w:val="0"/>
          <w:w w:val="53"/>
          <w:position w:val="-8"/>
        </w:rPr>
        <w:t>.</w:t>
      </w:r>
      <w:r>
        <w:rPr>
          <w:rFonts w:ascii="Arial" w:hAnsi="Arial" w:cs="Arial" w:eastAsia="Arial"/>
          <w:sz w:val="44"/>
          <w:szCs w:val="44"/>
          <w:color w:val="000000"/>
          <w:spacing w:val="0"/>
          <w:w w:val="100"/>
          <w:position w:val="0"/>
        </w:rPr>
      </w:r>
    </w:p>
    <w:p>
      <w:pPr>
        <w:spacing w:before="0" w:after="0" w:line="88" w:lineRule="exact"/>
        <w:ind w:right="-104"/>
        <w:jc w:val="left"/>
        <w:tabs>
          <w:tab w:pos="1100" w:val="left"/>
          <w:tab w:pos="3900" w:val="left"/>
        </w:tabs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314.544342pt;margin-top:2.503583pt;width:25.058541pt;height:.1pt;mso-position-horizontal-relative:page;mso-position-vertical-relative:paragraph;z-index:-15538" coordorigin="6291,50" coordsize="501,2">
            <v:shape style="position:absolute;left:6291;top:50;width:501;height:2" coordorigin="6291,50" coordsize="501,0" path="m6291,50l6792,50e" filled="f" stroked="t" strokeweight="1.193264pt" strokecolor="#979CC3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76"/>
          <w:position w:val="-22"/>
        </w:rPr>
        <w:t>-</w:t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22"/>
        </w:rPr>
        <w:tab/>
      </w:r>
      <w:r>
        <w:rPr>
          <w:rFonts w:ascii="Arial" w:hAnsi="Arial" w:cs="Arial" w:eastAsia="Arial"/>
          <w:sz w:val="15"/>
          <w:szCs w:val="15"/>
          <w:color w:val="363636"/>
          <w:spacing w:val="0"/>
          <w:w w:val="100"/>
          <w:position w:val="-22"/>
        </w:rPr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76"/>
          <w:position w:val="-22"/>
        </w:rPr>
        <w:t>.</w:t>
      </w:r>
      <w:r>
        <w:rPr>
          <w:rFonts w:ascii="Arial" w:hAnsi="Arial" w:cs="Arial" w:eastAsia="Arial"/>
          <w:sz w:val="23"/>
          <w:szCs w:val="23"/>
          <w:color w:val="363636"/>
          <w:spacing w:val="-45"/>
          <w:w w:val="76"/>
          <w:position w:val="-22"/>
        </w:rPr>
        <w:t> </w:t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-22"/>
        </w:rPr>
        <w:tab/>
      </w:r>
      <w:r>
        <w:rPr>
          <w:rFonts w:ascii="Arial" w:hAnsi="Arial" w:cs="Arial" w:eastAsia="Arial"/>
          <w:sz w:val="23"/>
          <w:szCs w:val="23"/>
          <w:color w:val="363636"/>
          <w:spacing w:val="0"/>
          <w:w w:val="100"/>
          <w:position w:val="-22"/>
        </w:rPr>
      </w:r>
      <w:r>
        <w:rPr>
          <w:rFonts w:ascii="Arial" w:hAnsi="Arial" w:cs="Arial" w:eastAsia="Arial"/>
          <w:sz w:val="41"/>
          <w:szCs w:val="41"/>
          <w:color w:val="89898A"/>
          <w:spacing w:val="0"/>
          <w:w w:val="80"/>
          <w:position w:val="-17"/>
        </w:rPr>
        <w:t>.</w:t>
      </w:r>
      <w:r>
        <w:rPr>
          <w:rFonts w:ascii="Arial" w:hAnsi="Arial" w:cs="Arial" w:eastAsia="Arial"/>
          <w:sz w:val="41"/>
          <w:szCs w:val="41"/>
          <w:color w:val="89898A"/>
          <w:spacing w:val="-53"/>
          <w:w w:val="100"/>
          <w:position w:val="-17"/>
        </w:rPr>
        <w:t> </w:t>
      </w:r>
      <w:r>
        <w:rPr>
          <w:rFonts w:ascii="Arial" w:hAnsi="Arial" w:cs="Arial" w:eastAsia="Arial"/>
          <w:sz w:val="23"/>
          <w:szCs w:val="23"/>
          <w:color w:val="89898A"/>
          <w:spacing w:val="0"/>
          <w:w w:val="82"/>
          <w:position w:val="-17"/>
        </w:rPr>
        <w:t>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35" w:after="0" w:line="240" w:lineRule="auto"/>
        <w:ind w:right="-20"/>
        <w:jc w:val="left"/>
        <w:rPr>
          <w:rFonts w:ascii="Arial" w:hAnsi="Arial" w:cs="Arial" w:eastAsia="Arial"/>
          <w:sz w:val="13"/>
          <w:szCs w:val="13"/>
        </w:rPr>
      </w:pPr>
      <w:rPr/>
      <w:r>
        <w:rPr/>
        <w:br w:type="column"/>
      </w:r>
      <w:r>
        <w:rPr>
          <w:rFonts w:ascii="Arial" w:hAnsi="Arial" w:cs="Arial" w:eastAsia="Arial"/>
          <w:sz w:val="13"/>
          <w:szCs w:val="13"/>
          <w:color w:val="89898A"/>
          <w:spacing w:val="3"/>
          <w:w w:val="78"/>
        </w:rPr>
        <w:t>r</w:t>
      </w:r>
      <w:r>
        <w:rPr>
          <w:rFonts w:ascii="Arial" w:hAnsi="Arial" w:cs="Arial" w:eastAsia="Arial"/>
          <w:sz w:val="13"/>
          <w:szCs w:val="13"/>
          <w:color w:val="212DA7"/>
          <w:spacing w:val="0"/>
          <w:w w:val="123"/>
        </w:rPr>
        <w:t>L</w:t>
      </w:r>
      <w:r>
        <w:rPr>
          <w:rFonts w:ascii="Arial" w:hAnsi="Arial" w:cs="Arial" w:eastAsia="Arial"/>
          <w:sz w:val="13"/>
          <w:szCs w:val="13"/>
          <w:color w:val="212DA7"/>
          <w:spacing w:val="0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212DA7"/>
          <w:spacing w:val="-7"/>
          <w:w w:val="100"/>
        </w:rPr>
        <w:t> </w:t>
      </w:r>
      <w:r>
        <w:rPr>
          <w:rFonts w:ascii="Arial" w:hAnsi="Arial" w:cs="Arial" w:eastAsia="Arial"/>
          <w:sz w:val="13"/>
          <w:szCs w:val="13"/>
          <w:color w:val="A8AAAA"/>
          <w:spacing w:val="0"/>
          <w:w w:val="19"/>
        </w:rPr>
        <w:t>_</w:t>
      </w:r>
      <w:r>
        <w:rPr>
          <w:rFonts w:ascii="Arial" w:hAnsi="Arial" w:cs="Arial" w:eastAsia="Arial"/>
          <w:sz w:val="13"/>
          <w:szCs w:val="13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120"/>
          <w:cols w:num="3" w:equalWidth="0">
            <w:col w:w="686" w:space="4181"/>
            <w:col w:w="4120" w:space="176"/>
            <w:col w:w="2397"/>
          </w:cols>
        </w:sectPr>
      </w:pPr>
      <w:rPr/>
    </w:p>
    <w:p>
      <w:pPr>
        <w:spacing w:before="0" w:after="0" w:line="260" w:lineRule="exact"/>
        <w:ind w:left="4867" w:right="-20"/>
        <w:jc w:val="left"/>
        <w:tabs>
          <w:tab w:pos="9220" w:val="left"/>
        </w:tabs>
        <w:rPr>
          <w:rFonts w:ascii="Arial" w:hAnsi="Arial" w:cs="Arial" w:eastAsia="Arial"/>
          <w:sz w:val="32"/>
          <w:szCs w:val="32"/>
        </w:rPr>
      </w:pPr>
      <w:rPr/>
      <w:r>
        <w:rPr/>
        <w:pict>
          <v:group style="position:absolute;margin-left:16.586369pt;margin-top:39.85915pt;width:568.351575pt;height:775.367043pt;mso-position-horizontal-relative:page;mso-position-vertical-relative:page;z-index:-15541" coordorigin="332,797" coordsize="11367,15507">
            <v:group style="position:absolute;left:377;top:807;width:1456;height:2" coordorigin="377,807" coordsize="1456,2">
              <v:shape style="position:absolute;left:377;top:807;width:1456;height:2" coordorigin="377,807" coordsize="1456,0" path="m377,807l1833,807e" filled="f" stroked="t" strokeweight=".954611pt" strokecolor="#939393">
                <v:path arrowok="t"/>
              </v:shape>
            </v:group>
            <v:group style="position:absolute;left:1694;top:809;width:749;height:2" coordorigin="1694,809" coordsize="749,2">
              <v:shape style="position:absolute;left:1694;top:809;width:749;height:2" coordorigin="1694,809" coordsize="749,0" path="m1694,809l2444,809e" filled="f" stroked="t" strokeweight=".477306pt" strokecolor="#707070">
                <v:path arrowok="t"/>
              </v:shape>
            </v:group>
            <v:group style="position:absolute;left:2437;top:804;width:2;height:728" coordorigin="2437,804" coordsize="2,728">
              <v:shape style="position:absolute;left:2437;top:804;width:2;height:728" coordorigin="2437,804" coordsize="0,728" path="m2437,1532l2437,804e" filled="f" stroked="t" strokeweight=".477306pt" strokecolor="#4B4B4B">
                <v:path arrowok="t"/>
              </v:shape>
            </v:group>
            <v:group style="position:absolute;left:2382;top:812;width:1575;height:2" coordorigin="2382,812" coordsize="1575,2">
              <v:shape style="position:absolute;left:2382;top:812;width:1575;height:2" coordorigin="2382,812" coordsize="1575,0" path="m2382,812l3957,812e" filled="f" stroked="t" strokeweight=".477306pt" strokecolor="#4F4F4F">
                <v:path arrowok="t"/>
              </v:shape>
            </v:group>
            <v:group style="position:absolute;left:3900;top:816;width:7756;height:2" coordorigin="3900,816" coordsize="7756,2">
              <v:shape style="position:absolute;left:3900;top:816;width:7756;height:2" coordorigin="3900,816" coordsize="7756,0" path="m3900,816l11656,816e" filled="f" stroked="t" strokeweight=".715958pt" strokecolor="#707070">
                <v:path arrowok="t"/>
              </v:shape>
            </v:group>
            <v:group style="position:absolute;left:5756;top:814;width:563;height:2" coordorigin="5756,814" coordsize="563,2">
              <v:shape style="position:absolute;left:5756;top:814;width:563;height:2" coordorigin="5756,814" coordsize="563,0" path="m5756,814l6320,814e" filled="f" stroked="t" strokeweight=".477306pt" strokecolor="#3F3F3F">
                <v:path arrowok="t"/>
              </v:shape>
            </v:group>
            <v:group style="position:absolute;left:6262;top:816;width:821;height:2" coordorigin="6262,816" coordsize="821,2">
              <v:shape style="position:absolute;left:6262;top:816;width:821;height:2" coordorigin="6262,816" coordsize="821,0" path="m6262,816l7083,816e" filled="f" stroked="t" strokeweight=".477306pt" strokecolor="#575757">
                <v:path arrowok="t"/>
              </v:shape>
            </v:group>
            <v:group style="position:absolute;left:9257;top:809;width:2;height:1537" coordorigin="9257,809" coordsize="2,1537">
              <v:shape style="position:absolute;left:9257;top:809;width:2;height:1537" coordorigin="9257,809" coordsize="0,1537" path="m9257,2346l9257,809e" filled="f" stroked="t" strokeweight=".715958pt" strokecolor="#646464">
                <v:path arrowok="t"/>
              </v:shape>
            </v:group>
            <v:group style="position:absolute;left:9217;top:819;width:654;height:2" coordorigin="9217,819" coordsize="654,2">
              <v:shape style="position:absolute;left:9217;top:819;width:654;height:2" coordorigin="9217,819" coordsize="654,0" path="m9217,819l9871,819e" filled="f" stroked="t" strokeweight=".477306pt" strokecolor="#575757">
                <v:path arrowok="t"/>
              </v:shape>
            </v:group>
            <v:group style="position:absolute;left:11026;top:814;width:654;height:2" coordorigin="11026,814" coordsize="654,2">
              <v:shape style="position:absolute;left:11026;top:814;width:654;height:2" coordorigin="11026,814" coordsize="654,0" path="m11026,814l11680,814e" filled="f" stroked="t" strokeweight=".477306pt" strokecolor="#5B5B5B">
                <v:path arrowok="t"/>
              </v:shape>
            </v:group>
            <v:group style="position:absolute;left:11673;top:809;width:2;height:311" coordorigin="11673,809" coordsize="2,311">
              <v:shape style="position:absolute;left:11673;top:809;width:2;height:311" coordorigin="11673,809" coordsize="0,311" path="m11673,1120l11673,809e" filled="f" stroked="t" strokeweight=".954611pt" strokecolor="#777777">
                <v:path arrowok="t"/>
              </v:shape>
            </v:group>
            <v:group style="position:absolute;left:9260;top:1034;width:2;height:847" coordorigin="9260,1034" coordsize="2,847">
              <v:shape style="position:absolute;left:9260;top:1034;width:2;height:847" coordorigin="9260,1034" coordsize="0,847" path="m9260,1882l9260,1034e" filled="f" stroked="t" strokeweight=".477306pt" strokecolor="#4F4F4F">
                <v:path arrowok="t"/>
              </v:shape>
            </v:group>
            <v:group style="position:absolute;left:11675;top:1034;width:2;height:847" coordorigin="11675,1034" coordsize="2,847">
              <v:shape style="position:absolute;left:11675;top:1034;width:2;height:847" coordorigin="11675,1034" coordsize="0,847" path="m11675,1882l11675,1034e" filled="f" stroked="t" strokeweight=".477306pt" strokecolor="#4B4B4B">
                <v:path arrowok="t"/>
              </v:shape>
            </v:group>
            <v:group style="position:absolute;left:2437;top:1455;width:2;height:891" coordorigin="2437,1455" coordsize="2,891">
              <v:shape style="position:absolute;left:2437;top:1455;width:2;height:891" coordorigin="2437,1455" coordsize="0,891" path="m2437,2346l2437,1455e" filled="f" stroked="t" strokeweight=".954611pt" strokecolor="#676767">
                <v:path arrowok="t"/>
              </v:shape>
            </v:group>
            <v:group style="position:absolute;left:372;top:2332;width:310;height:2" coordorigin="372,2332" coordsize="310,2">
              <v:shape style="position:absolute;left:372;top:2332;width:310;height:2" coordorigin="372,2332" coordsize="310,0" path="m372,2332l683,2332e" filled="f" stroked="t" strokeweight=".477306pt" strokecolor="#5B5B5B">
                <v:path arrowok="t"/>
              </v:shape>
            </v:group>
            <v:group style="position:absolute;left:625;top:2334;width:2410;height:2" coordorigin="625,2334" coordsize="2410,2">
              <v:shape style="position:absolute;left:625;top:2334;width:2410;height:2" coordorigin="625,2334" coordsize="2410,0" path="m625,2334l3036,2334e" filled="f" stroked="t" strokeweight=".954611pt" strokecolor="#707070">
                <v:path arrowok="t"/>
              </v:shape>
            </v:group>
            <v:group style="position:absolute;left:2974;top:2336;width:983;height:2" coordorigin="2974,2336" coordsize="983,2">
              <v:shape style="position:absolute;left:2974;top:2336;width:983;height:2" coordorigin="2974,2336" coordsize="983,0" path="m2974,2336l3957,2336e" filled="f" stroked="t" strokeweight=".477306pt" strokecolor="#484848">
                <v:path arrowok="t"/>
              </v:shape>
            </v:group>
            <v:group style="position:absolute;left:3900;top:2336;width:2921;height:2" coordorigin="3900,2336" coordsize="2921,2">
              <v:shape style="position:absolute;left:3900;top:2336;width:2921;height:2" coordorigin="3900,2336" coordsize="2921,0" path="m3900,2336l6821,2336e" filled="f" stroked="t" strokeweight=".715958pt" strokecolor="#707070">
                <v:path arrowok="t"/>
              </v:shape>
            </v:group>
            <v:group style="position:absolute;left:6763;top:2341;width:320;height:2" coordorigin="6763,2341" coordsize="320,2">
              <v:shape style="position:absolute;left:6763;top:2341;width:320;height:2" coordorigin="6763,2341" coordsize="320,0" path="m6763,2341l7083,2341e" filled="f" stroked="t" strokeweight=".477306pt" strokecolor="#5B5B5B">
                <v:path arrowok="t"/>
              </v:shape>
            </v:group>
            <v:group style="position:absolute;left:7026;top:2339;width:2262;height:2" coordorigin="7026,2339" coordsize="2262,2">
              <v:shape style="position:absolute;left:7026;top:2339;width:2262;height:2" coordorigin="7026,2339" coordsize="2262,0" path="m7026,2339l9288,2339e" filled="f" stroked="t" strokeweight=".715958pt" strokecolor="#777777">
                <v:path arrowok="t"/>
              </v:shape>
            </v:group>
            <v:group style="position:absolute;left:9813;top:2341;width:1871;height:2" coordorigin="9813,2341" coordsize="1871,2">
              <v:shape style="position:absolute;left:9813;top:2341;width:1871;height:2" coordorigin="9813,2341" coordsize="1871,0" path="m9813,2341l11684,2341e" filled="f" stroked="t" strokeweight=".715958pt" strokecolor="#7C7C7C">
                <v:path arrowok="t"/>
              </v:shape>
            </v:group>
            <v:group style="position:absolute;left:9217;top:2341;width:654;height:2" coordorigin="9217,2341" coordsize="654,2">
              <v:shape style="position:absolute;left:9217;top:2341;width:654;height:2" coordorigin="9217,2341" coordsize="654,0" path="m9217,2341l9871,2341e" filled="f" stroked="t" strokeweight=".477306pt" strokecolor="#545454">
                <v:path arrowok="t"/>
              </v:shape>
            </v:group>
            <v:group style="position:absolute;left:11677;top:809;width:2;height:4994" coordorigin="11677,809" coordsize="2,4994">
              <v:shape style="position:absolute;left:11677;top:809;width:2;height:4994" coordorigin="11677,809" coordsize="0,4994" path="m11677,5803l11677,809e" filled="f" stroked="t" strokeweight=".715958pt" strokecolor="#646464">
                <v:path arrowok="t"/>
              </v:shape>
            </v:group>
            <v:group style="position:absolute;left:372;top:2576;width:1379;height:2" coordorigin="372,2576" coordsize="1379,2">
              <v:shape style="position:absolute;left:372;top:2576;width:1379;height:2" coordorigin="372,2576" coordsize="1379,0" path="m372,2576l1752,2576e" filled="f" stroked="t" strokeweight=".477306pt" strokecolor="#4B4B4B">
                <v:path arrowok="t"/>
              </v:shape>
            </v:group>
            <v:group style="position:absolute;left:1694;top:2576;width:6167;height:2" coordorigin="1694,2576" coordsize="6167,2">
              <v:shape style="position:absolute;left:1694;top:2576;width:6167;height:2" coordorigin="1694,2576" coordsize="6167,0" path="m1694,2576l7861,2576e" filled="f" stroked="t" strokeweight=".715958pt" strokecolor="#676767">
                <v:path arrowok="t"/>
              </v:shape>
            </v:group>
            <v:group style="position:absolute;left:7771;top:2583;width:1685;height:2" coordorigin="7771,2583" coordsize="1685,2">
              <v:shape style="position:absolute;left:7771;top:2583;width:1685;height:2" coordorigin="7771,2583" coordsize="1685,0" path="m7771,2583l9455,2583e" filled="f" stroked="t" strokeweight=".954611pt" strokecolor="#808080">
                <v:path arrowok="t"/>
              </v:shape>
            </v:group>
            <v:group style="position:absolute;left:9374;top:2581;width:496;height:2" coordorigin="9374,2581" coordsize="496,2">
              <v:shape style="position:absolute;left:9374;top:2581;width:496;height:2" coordorigin="9374,2581" coordsize="496,0" path="m9374,2581l9871,2581e" filled="f" stroked="t" strokeweight=".477306pt" strokecolor="#646464">
                <v:path arrowok="t"/>
              </v:shape>
            </v:group>
            <v:group style="position:absolute;left:9813;top:2581;width:1871;height:2" coordorigin="9813,2581" coordsize="1871,2">
              <v:shape style="position:absolute;left:9813;top:2581;width:1871;height:2" coordorigin="9813,2581" coordsize="1871,0" path="m9813,2581l11684,2581e" filled="f" stroked="t" strokeweight=".715958pt" strokecolor="#747474">
                <v:path arrowok="t"/>
              </v:shape>
            </v:group>
            <v:group style="position:absolute;left:372;top:2815;width:1379;height:2" coordorigin="372,2815" coordsize="1379,2">
              <v:shape style="position:absolute;left:372;top:2815;width:1379;height:2" coordorigin="372,2815" coordsize="1379,0" path="m372,2815l1752,2815e" filled="f" stroked="t" strokeweight=".477306pt" strokecolor="#575757">
                <v:path arrowok="t"/>
              </v:shape>
            </v:group>
            <v:group style="position:absolute;left:616;top:2815;width:4114;height:2" coordorigin="616,2815" coordsize="4114,2">
              <v:shape style="position:absolute;left:616;top:2815;width:4114;height:2" coordorigin="616,2815" coordsize="4114,0" path="m616,2815l4730,2815e" filled="f" stroked="t" strokeweight=".715958pt" strokecolor="#646464">
                <v:path arrowok="t"/>
              </v:shape>
            </v:group>
            <v:group style="position:absolute;left:4673;top:2820;width:186;height:2" coordorigin="4673,2820" coordsize="186,2">
              <v:shape style="position:absolute;left:4673;top:2820;width:186;height:2" coordorigin="4673,2820" coordsize="186,0" path="m4673,2820l4859,2820e" filled="f" stroked="t" strokeweight=".477306pt" strokecolor="#3B3B3B">
                <v:path arrowok="t"/>
              </v:shape>
            </v:group>
            <v:group style="position:absolute;left:4802;top:2822;width:6883;height:2" coordorigin="4802,2822" coordsize="6883,2">
              <v:shape style="position:absolute;left:4802;top:2822;width:6883;height:2" coordorigin="4802,2822" coordsize="6883,0" path="m4802,2822l11684,2822e" filled="f" stroked="t" strokeweight=".715958pt" strokecolor="#6B6B6B">
                <v:path arrowok="t"/>
              </v:shape>
            </v:group>
            <v:group style="position:absolute;left:368;top:3062;width:5446;height:2" coordorigin="368,3062" coordsize="5446,2">
              <v:shape style="position:absolute;left:368;top:3062;width:5446;height:2" coordorigin="368,3062" coordsize="5446,0" path="m368,3062l5814,3062e" filled="f" stroked="t" strokeweight=".715958pt" strokecolor="#707070">
                <v:path arrowok="t"/>
              </v:shape>
            </v:group>
            <v:group style="position:absolute;left:5756;top:3064;width:563;height:2" coordorigin="5756,3064" coordsize="563,2">
              <v:shape style="position:absolute;left:5756;top:3064;width:563;height:2" coordorigin="5756,3064" coordsize="563,0" path="m5756,3064l6320,3064e" filled="f" stroked="t" strokeweight=".477306pt" strokecolor="#3F3F3F">
                <v:path arrowok="t"/>
              </v:shape>
            </v:group>
            <v:group style="position:absolute;left:6262;top:3062;width:1819;height:2" coordorigin="6262,3062" coordsize="1819,2">
              <v:shape style="position:absolute;left:6262;top:3062;width:1819;height:2" coordorigin="6262,3062" coordsize="1819,0" path="m6262,3062l8081,3062e" filled="f" stroked="t" strokeweight=".954611pt" strokecolor="#747474">
                <v:path arrowok="t"/>
              </v:shape>
            </v:group>
            <v:group style="position:absolute;left:8024;top:3064;width:1255;height:2" coordorigin="8024,3064" coordsize="1255,2">
              <v:shape style="position:absolute;left:8024;top:3064;width:1255;height:2" coordorigin="8024,3064" coordsize="1255,0" path="m8024,3064l9279,3064e" filled="f" stroked="t" strokeweight=".477306pt" strokecolor="#545454">
                <v:path arrowok="t"/>
              </v:shape>
            </v:group>
            <v:group style="position:absolute;left:9222;top:3064;width:1861;height:2" coordorigin="9222,3064" coordsize="1861,2">
              <v:shape style="position:absolute;left:9222;top:3064;width:1861;height:2" coordorigin="9222,3064" coordsize="1861,0" path="m9222,3064l11083,3064e" filled="f" stroked="t" strokeweight=".715958pt" strokecolor="#777777">
                <v:path arrowok="t"/>
              </v:shape>
            </v:group>
            <v:group style="position:absolute;left:11026;top:3064;width:659;height:2" coordorigin="11026,3064" coordsize="659,2">
              <v:shape style="position:absolute;left:11026;top:3064;width:659;height:2" coordorigin="11026,3064" coordsize="659,0" path="m11026,3064l11684,3064e" filled="f" stroked="t" strokeweight=".477306pt" strokecolor="#575757">
                <v:path arrowok="t"/>
              </v:shape>
            </v:group>
            <v:group style="position:absolute;left:368;top:3304;width:11298;height:2" coordorigin="368,3304" coordsize="11298,2">
              <v:shape style="position:absolute;left:368;top:3304;width:11298;height:2" coordorigin="368,3304" coordsize="11298,0" path="m368,3304l11665,3304e" filled="f" stroked="t" strokeweight=".715958pt" strokecolor="#6B6B6B">
                <v:path arrowok="t"/>
              </v:shape>
            </v:group>
            <v:group style="position:absolute;left:379;top:1010;width:2;height:948" coordorigin="379,1010" coordsize="2,948">
              <v:shape style="position:absolute;left:379;top:1010;width:2;height:948" coordorigin="379,1010" coordsize="0,948" path="m379,1958l379,1010e" filled="f" stroked="t" strokeweight=".477306pt" strokecolor="#B8B8B8">
                <v:path arrowok="t"/>
              </v:shape>
            </v:group>
            <v:group style="position:absolute;left:379;top:1762;width:2;height:2547" coordorigin="379,1762" coordsize="2,2547">
              <v:shape style="position:absolute;left:379;top:1762;width:2;height:2547" coordorigin="379,1762" coordsize="0,2547" path="m379,4309l379,1762e" filled="f" stroked="t" strokeweight=".954611pt" strokecolor="#676767">
                <v:path arrowok="t"/>
              </v:shape>
            </v:group>
            <v:group style="position:absolute;left:5756;top:3304;width:563;height:2" coordorigin="5756,3304" coordsize="563,2">
              <v:shape style="position:absolute;left:5756;top:3304;width:563;height:2" coordorigin="5756,3304" coordsize="563,0" path="m5756,3304l6320,3304e" filled="f" stroked="t" strokeweight=".477306pt" strokecolor="#444444">
                <v:path arrowok="t"/>
              </v:shape>
            </v:group>
            <v:group style="position:absolute;left:8381;top:3306;width:1050;height:2" coordorigin="8381,3306" coordsize="1050,2">
              <v:shape style="position:absolute;left:8381;top:3306;width:1050;height:2" coordorigin="8381,3306" coordsize="1050,0" path="m8381,3306l9432,3306e" filled="f" stroked="t" strokeweight=".477306pt" strokecolor="#545454">
                <v:path arrowok="t"/>
              </v:shape>
            </v:group>
            <v:group style="position:absolute;left:11026;top:3304;width:659;height:2" coordorigin="11026,3304" coordsize="659,2">
              <v:shape style="position:absolute;left:11026;top:3304;width:659;height:2" coordorigin="11026,3304" coordsize="659,0" path="m11026,3304l11684,3304e" filled="f" stroked="t" strokeweight=".477306pt" strokecolor="#5B5B5B">
                <v:path arrowok="t"/>
              </v:shape>
            </v:group>
            <v:group style="position:absolute;left:368;top:3548;width:6453;height:2" coordorigin="368,3548" coordsize="6453,2">
              <v:shape style="position:absolute;left:368;top:3548;width:6453;height:2" coordorigin="368,3548" coordsize="6453,0" path="m368,3548l6821,3548e" filled="f" stroked="t" strokeweight=".715958pt" strokecolor="#6B6B6B">
                <v:path arrowok="t"/>
              </v:shape>
            </v:group>
            <v:group style="position:absolute;left:6763;top:3548;width:1098;height:2" coordorigin="6763,3548" coordsize="1098,2">
              <v:shape style="position:absolute;left:6763;top:3548;width:1098;height:2" coordorigin="6763,3548" coordsize="1098,0" path="m6763,3548l7861,3548e" filled="f" stroked="t" strokeweight=".477306pt" strokecolor="#4B4B4B">
                <v:path arrowok="t"/>
              </v:shape>
            </v:group>
            <v:group style="position:absolute;left:7804;top:3548;width:3876;height:2" coordorigin="7804,3548" coordsize="3876,2">
              <v:shape style="position:absolute;left:7804;top:3548;width:3876;height:2" coordorigin="7804,3548" coordsize="3876,0" path="m7804,3548l11680,3548e" filled="f" stroked="t" strokeweight=".715958pt" strokecolor="#747474">
                <v:path arrowok="t"/>
              </v:shape>
            </v:group>
            <v:group style="position:absolute;left:11675;top:3289;width:2;height:527" coordorigin="11675,3289" coordsize="2,527">
              <v:shape style="position:absolute;left:11675;top:3289;width:2;height:527" coordorigin="11675,3289" coordsize="0,527" path="m11675,3816l11675,3289e" filled="f" stroked="t" strokeweight=".477306pt" strokecolor="#484848">
                <v:path arrowok="t"/>
              </v:shape>
            </v:group>
            <v:group style="position:absolute;left:3938;top:3538;width:2;height:747" coordorigin="3938,3538" coordsize="2,747">
              <v:shape style="position:absolute;left:3938;top:3538;width:2;height:747" coordorigin="3938,3538" coordsize="0,747" path="m3938,4285l3938,3538e" filled="f" stroked="t" strokeweight=".954611pt" strokecolor="#606060">
                <v:path arrowok="t"/>
              </v:shape>
            </v:group>
            <v:group style="position:absolute;left:7059;top:3543;width:2;height:747" coordorigin="7059,3543" coordsize="2,747">
              <v:shape style="position:absolute;left:7059;top:3543;width:2;height:747" coordorigin="7059,3543" coordsize="0,747" path="m7059,4290l7059,3543e" filled="f" stroked="t" strokeweight=".954611pt" strokecolor="#606060">
                <v:path arrowok="t"/>
              </v:shape>
            </v:group>
            <v:group style="position:absolute;left:7050;top:3979;width:1360;height:2" coordorigin="7050,3979" coordsize="1360,2">
              <v:shape style="position:absolute;left:7050;top:3979;width:1360;height:2" coordorigin="7050,3979" coordsize="1360,0" path="m7050,3979l8410,3979e" filled="f" stroked="t" strokeweight=".238653pt" strokecolor="#646464">
                <v:path arrowok="t"/>
              </v:shape>
            </v:group>
            <v:group style="position:absolute;left:3928;top:3967;width:1966;height:2" coordorigin="3928,3967" coordsize="1966,2">
              <v:shape style="position:absolute;left:3928;top:3967;width:1966;height:2" coordorigin="3928,3967" coordsize="1966,0" path="m3928,3967l5895,3967e" filled="f" stroked="t" strokeweight=".477306pt" strokecolor="#747474">
                <v:path arrowok="t"/>
              </v:shape>
            </v:group>
            <v:group style="position:absolute;left:8410;top:3979;width:3255;height:2" coordorigin="8410,3979" coordsize="3255,2">
              <v:shape style="position:absolute;left:8410;top:3979;width:3255;height:2" coordorigin="8410,3979" coordsize="3255,0" path="m8410,3979l11665,3979e" filled="f" stroked="t" strokeweight=".238653pt" strokecolor="#000000">
                <v:path arrowok="t"/>
              </v:shape>
            </v:group>
            <v:group style="position:absolute;left:391;top:4280;width:1360;height:2" coordorigin="391,4280" coordsize="1360,2">
              <v:shape style="position:absolute;left:391;top:4280;width:1360;height:2" coordorigin="391,4280" coordsize="1360,0" path="m391,4280l1752,4280e" filled="f" stroked="t" strokeweight=".477306pt" strokecolor="#747474">
                <v:path arrowok="t"/>
              </v:shape>
            </v:group>
            <v:group style="position:absolute;left:1737;top:4280;width:1747;height:2" coordorigin="1737,4280" coordsize="1747,2">
              <v:shape style="position:absolute;left:1737;top:4280;width:1747;height:2" coordorigin="1737,4280" coordsize="1747,0" path="m1737,4280l3484,4280e" filled="f" stroked="t" strokeweight=".954611pt" strokecolor="#8C8C8C">
                <v:path arrowok="t"/>
              </v:shape>
            </v:group>
            <v:group style="position:absolute;left:3427;top:4280;width:539;height:2" coordorigin="3427,4280" coordsize="539,2">
              <v:shape style="position:absolute;left:3427;top:4280;width:539;height:2" coordorigin="3427,4280" coordsize="539,0" path="m3427,4280l3966,4280e" filled="f" stroked="t" strokeweight=".477306pt" strokecolor="#5B5B5B">
                <v:path arrowok="t"/>
              </v:shape>
            </v:group>
            <v:group style="position:absolute;left:363;top:4278;width:4367;height:2" coordorigin="363,4278" coordsize="4367,2">
              <v:shape style="position:absolute;left:363;top:4278;width:4367;height:2" coordorigin="363,4278" coordsize="4367,0" path="m363,4278l4730,4278e" filled="f" stroked="t" strokeweight=".715958pt" strokecolor="#747474">
                <v:path arrowok="t"/>
              </v:shape>
            </v:group>
            <v:group style="position:absolute;left:3923;top:4275;width:2191;height:2" coordorigin="3923,4275" coordsize="2191,2">
              <v:shape style="position:absolute;left:3923;top:4275;width:2191;height:2" coordorigin="3923,4275" coordsize="2191,0" path="m3923,4275l6114,4275e" filled="f" stroked="t" strokeweight=".954611pt" strokecolor="#4B4B4B">
                <v:path arrowok="t"/>
              </v:shape>
            </v:group>
            <v:group style="position:absolute;left:6057;top:4283;width:1036;height:2" coordorigin="6057,4283" coordsize="1036,2">
              <v:shape style="position:absolute;left:6057;top:4283;width:1036;height:2" coordorigin="6057,4283" coordsize="1036,0" path="m6057,4283l7093,4283e" filled="f" stroked="t" strokeweight=".477306pt" strokecolor="#676767">
                <v:path arrowok="t"/>
              </v:shape>
            </v:group>
            <v:group style="position:absolute;left:7021;top:4285;width:4062;height:2" coordorigin="7021,4285" coordsize="4062,2">
              <v:shape style="position:absolute;left:7021;top:4285;width:4062;height:2" coordorigin="7021,4285" coordsize="4062,0" path="m7021,4285l11083,4285e" filled="f" stroked="t" strokeweight=".715958pt" strokecolor="#838383">
                <v:path arrowok="t"/>
              </v:shape>
            </v:group>
            <v:group style="position:absolute;left:10362;top:4285;width:1327;height:2" coordorigin="10362,4285" coordsize="1327,2">
              <v:shape style="position:absolute;left:10362;top:4285;width:1327;height:2" coordorigin="10362,4285" coordsize="1327,0" path="m10362,4285l11689,4285e" filled="f" stroked="t" strokeweight=".954611pt" strokecolor="#979797">
                <v:path arrowok="t"/>
              </v:shape>
            </v:group>
            <v:group style="position:absolute;left:2429;top:4271;width:2;height:316" coordorigin="2429,4271" coordsize="2,316">
              <v:shape style="position:absolute;left:2429;top:4271;width:2;height:316" coordorigin="2429,4271" coordsize="0,316" path="m2429,4587l2429,4271e" filled="f" stroked="t" strokeweight=".715958pt" strokecolor="#545454">
                <v:path arrowok="t"/>
              </v:shape>
            </v:group>
            <v:group style="position:absolute;left:363;top:4560;width:11322;height:2" coordorigin="363,4560" coordsize="11322,2">
              <v:shape style="position:absolute;left:363;top:4560;width:11322;height:2" coordorigin="363,4560" coordsize="11322,0" path="m363,4560l11684,4560e" filled="f" stroked="t" strokeweight=".715958pt" strokecolor="#878787">
                <v:path arrowok="t"/>
              </v:shape>
            </v:group>
            <v:group style="position:absolute;left:4673;top:4563;width:339;height:2" coordorigin="4673,4563" coordsize="339,2">
              <v:shape style="position:absolute;left:4673;top:4563;width:339;height:2" coordorigin="4673,4563" coordsize="339,0" path="m4673,4563l5012,4563e" filled="f" stroked="t" strokeweight=".477306pt" strokecolor="#676767">
                <v:path arrowok="t"/>
              </v:shape>
            </v:group>
            <v:group style="position:absolute;left:9222;top:4563;width:649;height:2" coordorigin="9222,4563" coordsize="649,2">
              <v:shape style="position:absolute;left:9222;top:4563;width:649;height:2" coordorigin="9222,4563" coordsize="649,0" path="m9222,4563l9871,4563e" filled="f" stroked="t" strokeweight=".477306pt" strokecolor="#707070">
                <v:path arrowok="t"/>
              </v:shape>
            </v:group>
            <v:group style="position:absolute;left:2429;top:4515;width:2;height:790" coordorigin="2429,4515" coordsize="2,790">
              <v:shape style="position:absolute;left:2429;top:4515;width:2;height:790" coordorigin="2429,4515" coordsize="0,790" path="m2429,5305l2429,4515e" filled="f" stroked="t" strokeweight=".477306pt" strokecolor="#2F2F2F">
                <v:path arrowok="t"/>
              </v:shape>
            </v:group>
            <v:group style="position:absolute;left:2425;top:4807;width:2587;height:2" coordorigin="2425,4807" coordsize="2587,2">
              <v:shape style="position:absolute;left:2425;top:4807;width:2587;height:2" coordorigin="2425,4807" coordsize="2587,0" path="m2425,4807l5012,4807e" filled="f" stroked="t" strokeweight=".715958pt" strokecolor="#6B6B6B">
                <v:path arrowok="t"/>
              </v:shape>
            </v:group>
            <v:group style="position:absolute;left:4954;top:4804;width:1365;height:2" coordorigin="4954,4804" coordsize="1365,2">
              <v:shape style="position:absolute;left:4954;top:4804;width:1365;height:2" coordorigin="4954,4804" coordsize="1365,0" path="m4954,4804l6320,4804e" filled="f" stroked="t" strokeweight=".477306pt" strokecolor="#545454">
                <v:path arrowok="t"/>
              </v:shape>
            </v:group>
            <v:group style="position:absolute;left:6243;top:4804;width:4840;height:2" coordorigin="6243,4804" coordsize="4840,2">
              <v:shape style="position:absolute;left:6243;top:4804;width:4840;height:2" coordorigin="6243,4804" coordsize="4840,0" path="m6243,4804l11083,4804e" filled="f" stroked="t" strokeweight=".715958pt" strokecolor="#707070">
                <v:path arrowok="t"/>
              </v:shape>
            </v:group>
            <v:group style="position:absolute;left:7971;top:4807;width:1308;height:2" coordorigin="7971,4807" coordsize="1308,2">
              <v:shape style="position:absolute;left:7971;top:4807;width:1308;height:2" coordorigin="7971,4807" coordsize="1308,0" path="m7971,4807l9279,4807e" filled="f" stroked="t" strokeweight=".477306pt" strokecolor="#575757">
                <v:path arrowok="t"/>
              </v:shape>
            </v:group>
            <v:group style="position:absolute;left:11026;top:4807;width:659;height:2" coordorigin="11026,4807" coordsize="659,2">
              <v:shape style="position:absolute;left:11026;top:4807;width:659;height:2" coordorigin="11026,4807" coordsize="659,0" path="m11026,4807l11684,4807e" filled="f" stroked="t" strokeweight=".477306pt" strokecolor="#646464">
                <v:path arrowok="t"/>
              </v:shape>
            </v:group>
            <v:group style="position:absolute;left:4993;top:4797;width:2;height:507" coordorigin="4993,4797" coordsize="2,507">
              <v:shape style="position:absolute;left:4993;top:4797;width:2;height:507" coordorigin="4993,4797" coordsize="0,507" path="m4993,5305l4993,4797e" filled="f" stroked="t" strokeweight=".715958pt" strokecolor="#6B6B6B">
                <v:path arrowok="t"/>
              </v:shape>
            </v:group>
            <v:group style="position:absolute;left:7833;top:4788;width:2;height:254" coordorigin="7833,4788" coordsize="2,254">
              <v:shape style="position:absolute;left:7833;top:4788;width:2;height:254" coordorigin="7833,4788" coordsize="0,254" path="m7833,5041l7833,4788e" filled="f" stroked="t" strokeweight=".238653pt" strokecolor="#646464">
                <v:path arrowok="t"/>
              </v:shape>
            </v:group>
            <v:group style="position:absolute;left:4988;top:5288;width:1833;height:2" coordorigin="4988,5288" coordsize="1833,2">
              <v:shape style="position:absolute;left:4988;top:5288;width:1833;height:2" coordorigin="4988,5288" coordsize="1833,0" path="m4988,5288l6821,5288e" filled="f" stroked="t" strokeweight=".954611pt" strokecolor="#777777">
                <v:path arrowok="t"/>
              </v:shape>
            </v:group>
            <v:group style="position:absolute;left:6763;top:5290;width:320;height:2" coordorigin="6763,5290" coordsize="320,2">
              <v:shape style="position:absolute;left:6763;top:5290;width:320;height:2" coordorigin="6763,5290" coordsize="320,0" path="m6763,5290l7083,5290e" filled="f" stroked="t" strokeweight=".477306pt" strokecolor="#545454">
                <v:path arrowok="t"/>
              </v:shape>
            </v:group>
            <v:group style="position:absolute;left:7026;top:5290;width:453;height:2" coordorigin="7026,5290" coordsize="453,2">
              <v:shape style="position:absolute;left:7026;top:5290;width:453;height:2" coordorigin="7026,5290" coordsize="453,0" path="m7026,5290l7479,5290e" filled="f" stroked="t" strokeweight=".477306pt" strokecolor="#3B3B3B">
                <v:path arrowok="t"/>
              </v:shape>
            </v:group>
            <v:group style="position:absolute;left:7422;top:5288;width:1857;height:2" coordorigin="7422,5288" coordsize="1857,2">
              <v:shape style="position:absolute;left:7422;top:5288;width:1857;height:2" coordorigin="7422,5288" coordsize="1857,0" path="m7422,5288l9279,5288e" filled="f" stroked="t" strokeweight=".954611pt" strokecolor="#777777">
                <v:path arrowok="t"/>
              </v:shape>
            </v:group>
            <v:group style="position:absolute;left:7833;top:5041;width:2;height:244" coordorigin="7833,5041" coordsize="2,244">
              <v:shape style="position:absolute;left:7833;top:5041;width:2;height:244" coordorigin="7833,5041" coordsize="0,244" path="m7833,5286l7833,5041e" filled="f" stroked="t" strokeweight=".238653pt" strokecolor="#A0A0A0">
                <v:path arrowok="t"/>
              </v:shape>
            </v:group>
            <v:group style="position:absolute;left:9222;top:5290;width:649;height:2" coordorigin="9222,5290" coordsize="649,2">
              <v:shape style="position:absolute;left:9222;top:5290;width:649;height:2" coordorigin="9222,5290" coordsize="649,0" path="m9222,5290l9871,5290e" filled="f" stroked="t" strokeweight=".477306pt" strokecolor="#545454">
                <v:path arrowok="t"/>
              </v:shape>
            </v:group>
            <v:group style="position:absolute;left:9813;top:5293;width:1270;height:2" coordorigin="9813,5293" coordsize="1270,2">
              <v:shape style="position:absolute;left:9813;top:5293;width:1270;height:2" coordorigin="9813,5293" coordsize="1270,0" path="m9813,5293l11083,5293e" filled="f" stroked="t" strokeweight=".477306pt" strokecolor="#6B6B6B">
                <v:path arrowok="t"/>
              </v:shape>
            </v:group>
            <v:group style="position:absolute;left:10730;top:5290;width:955;height:2" coordorigin="10730,5290" coordsize="955,2">
              <v:shape style="position:absolute;left:10730;top:5290;width:955;height:2" coordorigin="10730,5290" coordsize="955,0" path="m10730,5290l11684,5290e" filled="f" stroked="t" strokeweight=".954611pt" strokecolor="#808080">
                <v:path arrowok="t"/>
              </v:shape>
            </v:group>
            <v:group style="position:absolute;left:2429;top:5247;width:2;height:302" coordorigin="2429,5247" coordsize="2,302">
              <v:shape style="position:absolute;left:2429;top:5247;width:2;height:302" coordorigin="2429,5247" coordsize="0,302" path="m2429,5549l2429,5247e" filled="f" stroked="t" strokeweight=".477306pt" strokecolor="#444444">
                <v:path arrowok="t"/>
              </v:shape>
            </v:group>
            <v:group style="position:absolute;left:4997;top:5247;width:2;height:302" coordorigin="4997,5247" coordsize="2,302">
              <v:shape style="position:absolute;left:4997;top:5247;width:2;height:302" coordorigin="4997,5247" coordsize="0,302" path="m4997,5549l4997,5247e" filled="f" stroked="t" strokeweight=".477306pt" strokecolor="#575757">
                <v:path arrowok="t"/>
              </v:shape>
            </v:group>
            <v:group style="position:absolute;left:4988;top:5535;width:3093;height:2" coordorigin="4988,5535" coordsize="3093,2">
              <v:shape style="position:absolute;left:4988;top:5535;width:3093;height:2" coordorigin="4988,5535" coordsize="3093,0" path="m4988,5535l8081,5535e" filled="f" stroked="t" strokeweight=".715958pt" strokecolor="#6B6B6B">
                <v:path arrowok="t"/>
              </v:shape>
            </v:group>
            <v:group style="position:absolute;left:8024;top:5535;width:415;height:2" coordorigin="8024,5535" coordsize="415,2">
              <v:shape style="position:absolute;left:8024;top:5535;width:415;height:2" coordorigin="8024,5535" coordsize="415,0" path="m8024,5535l8439,5535e" filled="f" stroked="t" strokeweight=".477306pt" strokecolor="#4F4F4F">
                <v:path arrowok="t"/>
              </v:shape>
            </v:group>
            <v:group style="position:absolute;left:8381;top:5535;width:897;height:2" coordorigin="8381,5535" coordsize="897,2">
              <v:shape style="position:absolute;left:8381;top:5535;width:897;height:2" coordorigin="8381,5535" coordsize="897,0" path="m8381,5535l9279,5535e" filled="f" stroked="t" strokeweight=".477306pt" strokecolor="#676767">
                <v:path arrowok="t"/>
              </v:shape>
            </v:group>
            <v:group style="position:absolute;left:9064;top:5535;width:2019;height:2" coordorigin="9064,5535" coordsize="2019,2">
              <v:shape style="position:absolute;left:9064;top:5535;width:2019;height:2" coordorigin="9064,5535" coordsize="2019,0" path="m9064,5535l11083,5535e" filled="f" stroked="t" strokeweight=".715958pt" strokecolor="#777777">
                <v:path arrowok="t"/>
              </v:shape>
            </v:group>
            <v:group style="position:absolute;left:11026;top:5535;width:659;height:2" coordorigin="11026,5535" coordsize="659,2">
              <v:shape style="position:absolute;left:11026;top:5535;width:659;height:2" coordorigin="11026,5535" coordsize="659,0" path="m11026,5535l11684,5535e" filled="f" stroked="t" strokeweight=".477306pt" strokecolor="#6B6B6B">
                <v:path arrowok="t"/>
              </v:shape>
            </v:group>
            <v:group style="position:absolute;left:2429;top:5492;width:2;height:1106" coordorigin="2429,5492" coordsize="2,1106">
              <v:shape style="position:absolute;left:2429;top:5492;width:2;height:1106" coordorigin="2429,5492" coordsize="0,1106" path="m2429,6597l2429,5492e" filled="f" stroked="t" strokeweight=".715958pt" strokecolor="#545454">
                <v:path arrowok="t"/>
              </v:shape>
            </v:group>
            <v:group style="position:absolute;left:4995;top:5492;width:2;height:1269" coordorigin="4995,5492" coordsize="2,1269">
              <v:shape style="position:absolute;left:4995;top:5492;width:2;height:1269" coordorigin="4995,5492" coordsize="0,1269" path="m4995,6760l4995,5492e" filled="f" stroked="t" strokeweight=".477306pt" strokecolor="#444444">
                <v:path arrowok="t"/>
              </v:shape>
            </v:group>
            <v:group style="position:absolute;left:4988;top:5776;width:6663;height:2" coordorigin="4988,5776" coordsize="6663,2">
              <v:shape style="position:absolute;left:4988;top:5776;width:6663;height:2" coordorigin="4988,5776" coordsize="6663,0" path="m4988,5776l11651,5776e" filled="f" stroked="t" strokeweight=".715958pt" strokecolor="#707070">
                <v:path arrowok="t"/>
              </v:shape>
            </v:group>
            <v:group style="position:absolute;left:11026;top:5774;width:659;height:2" coordorigin="11026,5774" coordsize="659,2">
              <v:shape style="position:absolute;left:11026;top:5774;width:659;height:2" coordorigin="11026,5774" coordsize="659,0" path="m11026,5774l11684,5774e" filled="f" stroked="t" strokeweight=".477306pt" strokecolor="#646464">
                <v:path arrowok="t"/>
              </v:shape>
            </v:group>
            <v:group style="position:absolute;left:2420;top:6018;width:611;height:2" coordorigin="2420,6018" coordsize="611,2">
              <v:shape style="position:absolute;left:2420;top:6018;width:611;height:2" coordorigin="2420,6018" coordsize="611,0" path="m2420,6018l3031,6018e" filled="f" stroked="t" strokeweight=".477306pt" strokecolor="#4F4F4F">
                <v:path arrowok="t"/>
              </v:shape>
            </v:group>
            <v:group style="position:absolute;left:2974;top:6018;width:1756;height:2" coordorigin="2974,6018" coordsize="1756,2">
              <v:shape style="position:absolute;left:2974;top:6018;width:1756;height:2" coordorigin="2974,6018" coordsize="1756,0" path="m2974,6018l4730,6018e" filled="f" stroked="t" strokeweight=".954611pt" strokecolor="#777777">
                <v:path arrowok="t"/>
              </v:shape>
            </v:group>
            <v:group style="position:absolute;left:4673;top:6018;width:348;height:2" coordorigin="4673,6018" coordsize="348,2">
              <v:shape style="position:absolute;left:4673;top:6018;width:348;height:2" coordorigin="4673,6018" coordsize="348,0" path="m4673,6018l5021,6018e" filled="f" stroked="t" strokeweight=".477306pt" strokecolor="#383838">
                <v:path arrowok="t"/>
              </v:shape>
            </v:group>
            <v:group style="position:absolute;left:4950;top:6021;width:6735;height:2" coordorigin="4950,6021" coordsize="6735,2">
              <v:shape style="position:absolute;left:4950;top:6021;width:6735;height:2" coordorigin="4950,6021" coordsize="6735,0" path="m4950,6021l11684,6021e" filled="f" stroked="t" strokeweight=".715958pt" strokecolor="#707070">
                <v:path arrowok="t"/>
              </v:shape>
            </v:group>
            <v:group style="position:absolute;left:630;top:6258;width:1203;height:2" coordorigin="630,6258" coordsize="1203,2">
              <v:shape style="position:absolute;left:630;top:6258;width:1203;height:2" coordorigin="630,6258" coordsize="1203,0" path="m630,6258l1833,6258e" filled="f" stroked="t" strokeweight=".954611pt" strokecolor="#7C7C7C">
                <v:path arrowok="t"/>
              </v:shape>
            </v:group>
            <v:group style="position:absolute;left:1694;top:6260;width:2095;height:2" coordorigin="1694,6260" coordsize="2095,2">
              <v:shape style="position:absolute;left:1694;top:6260;width:2095;height:2" coordorigin="1694,6260" coordsize="2095,0" path="m1694,6260l3790,6260e" filled="f" stroked="t" strokeweight=".477306pt" strokecolor="#5B5B5B">
                <v:path arrowok="t"/>
              </v:shape>
            </v:group>
            <v:group style="position:absolute;left:3551;top:6260;width:1179;height:2" coordorigin="3551,6260" coordsize="1179,2">
              <v:shape style="position:absolute;left:3551;top:6260;width:1179;height:2" coordorigin="3551,6260" coordsize="1179,0" path="m3551,6260l4730,6260e" filled="f" stroked="t" strokeweight=".954611pt" strokecolor="#777777">
                <v:path arrowok="t"/>
              </v:shape>
            </v:group>
            <v:group style="position:absolute;left:4673;top:6258;width:186;height:2" coordorigin="4673,6258" coordsize="186,2">
              <v:shape style="position:absolute;left:4673;top:6258;width:186;height:2" coordorigin="4673,6258" coordsize="186,0" path="m4673,6258l4859,6258e" filled="f" stroked="t" strokeweight=".477306pt" strokecolor="#545454">
                <v:path arrowok="t"/>
              </v:shape>
            </v:group>
            <v:group style="position:absolute;left:4802;top:6258;width:220;height:2" coordorigin="4802,6258" coordsize="220,2">
              <v:shape style="position:absolute;left:4802;top:6258;width:220;height:2" coordorigin="4802,6258" coordsize="220,0" path="m4802,6258l5021,6258e" filled="f" stroked="t" strokeweight=".477306pt" strokecolor="#3B3B3B">
                <v:path arrowok="t"/>
              </v:shape>
            </v:group>
            <v:group style="position:absolute;left:4950;top:6260;width:6730;height:2" coordorigin="4950,6260" coordsize="6730,2">
              <v:shape style="position:absolute;left:4950;top:6260;width:6730;height:2" coordorigin="4950,6260" coordsize="6730,0" path="m4950,6260l11680,6260e" filled="f" stroked="t" strokeweight=".715958pt" strokecolor="#707070">
                <v:path arrowok="t"/>
              </v:shape>
            </v:group>
            <v:group style="position:absolute;left:7833;top:6243;width:2;height:62" coordorigin="7833,6243" coordsize="2,62">
              <v:shape style="position:absolute;left:7833;top:6243;width:2;height:62" coordorigin="7833,6243" coordsize="0,62" path="m7833,6305l7833,6243e" filled="f" stroked="t" strokeweight=".715958pt" strokecolor="#4F4F4F">
                <v:path arrowok="t"/>
              </v:shape>
            </v:group>
            <v:group style="position:absolute;left:7833;top:6305;width:2;height:230" coordorigin="7833,6305" coordsize="2,230">
              <v:shape style="position:absolute;left:7833;top:6305;width:2;height:230" coordorigin="7833,6305" coordsize="0,230" path="m7833,6535l7833,6305e" filled="f" stroked="t" strokeweight=".238653pt" strokecolor="#000000">
                <v:path arrowok="t"/>
              </v:shape>
            </v:group>
            <v:group style="position:absolute;left:2415;top:6732;width:1069;height:2" coordorigin="2415,6732" coordsize="1069,2">
              <v:shape style="position:absolute;left:2415;top:6732;width:1069;height:2" coordorigin="2415,6732" coordsize="1069,0" path="m2415,6732l3484,6732e" filled="f" stroked="t" strokeweight=".954611pt" strokecolor="#777777">
                <v:path arrowok="t"/>
              </v:shape>
            </v:group>
            <v:group style="position:absolute;left:3427;top:6732;width:530;height:2" coordorigin="3427,6732" coordsize="530,2">
              <v:shape style="position:absolute;left:3427;top:6732;width:530;height:2" coordorigin="3427,6732" coordsize="530,0" path="m3427,6732l3957,6732e" filled="f" stroked="t" strokeweight=".477306pt" strokecolor="#484848">
                <v:path arrowok="t"/>
              </v:shape>
            </v:group>
            <v:group style="position:absolute;left:3900;top:6734;width:831;height:2" coordorigin="3900,6734" coordsize="831,2">
              <v:shape style="position:absolute;left:3900;top:6734;width:831;height:2" coordorigin="3900,6734" coordsize="831,0" path="m3900,6734l4730,6734e" filled="f" stroked="t" strokeweight=".477306pt" strokecolor="#5B5B5B">
                <v:path arrowok="t"/>
              </v:shape>
            </v:group>
            <v:group style="position:absolute;left:4620;top:6734;width:1193;height:2" coordorigin="4620,6734" coordsize="1193,2">
              <v:shape style="position:absolute;left:4620;top:6734;width:1193;height:2" coordorigin="4620,6734" coordsize="1193,0" path="m4620,6734l5814,6734e" filled="f" stroked="t" strokeweight=".954611pt" strokecolor="#777777">
                <v:path arrowok="t"/>
              </v:shape>
            </v:group>
            <v:group style="position:absolute;left:5756;top:6734;width:1723;height:2" coordorigin="5756,6734" coordsize="1723,2">
              <v:shape style="position:absolute;left:5756;top:6734;width:1723;height:2" coordorigin="5756,6734" coordsize="1723,0" path="m5756,6734l7479,6734e" filled="f" stroked="t" strokeweight=".477306pt" strokecolor="#545454">
                <v:path arrowok="t"/>
              </v:shape>
            </v:group>
            <v:group style="position:absolute;left:7370;top:6734;width:1079;height:2" coordorigin="7370,6734" coordsize="1079,2">
              <v:shape style="position:absolute;left:7370;top:6734;width:1079;height:2" coordorigin="7370,6734" coordsize="1079,0" path="m7370,6734l8448,6734e" filled="f" stroked="t" strokeweight=".954611pt" strokecolor="#7C7C7C">
                <v:path arrowok="t"/>
              </v:shape>
            </v:group>
            <v:group style="position:absolute;left:7833;top:6535;width:2;height:431" coordorigin="7833,6535" coordsize="2,431">
              <v:shape style="position:absolute;left:7833;top:6535;width:2;height:431" coordorigin="7833,6535" coordsize="0,431" path="m7833,6966l7833,6535e" filled="f" stroked="t" strokeweight=".238653pt" strokecolor="#878787">
                <v:path arrowok="t"/>
              </v:shape>
            </v:group>
            <v:group style="position:absolute;left:8381;top:6734;width:1489;height:2" coordorigin="8381,6734" coordsize="1489,2">
              <v:shape style="position:absolute;left:8381;top:6734;width:1489;height:2" coordorigin="8381,6734" coordsize="1489,0" path="m8381,6734l9871,6734e" filled="f" stroked="t" strokeweight=".477306pt" strokecolor="#5B5B5B">
                <v:path arrowok="t"/>
              </v:shape>
            </v:group>
            <v:group style="position:absolute;left:9174;top:6734;width:2487;height:2" coordorigin="9174,6734" coordsize="2487,2">
              <v:shape style="position:absolute;left:9174;top:6734;width:2487;height:2" coordorigin="9174,6734" coordsize="2487,0" path="m9174,6734l11661,6734e" filled="f" stroked="t" strokeweight=".954611pt" strokecolor="#747474">
                <v:path arrowok="t"/>
              </v:shape>
            </v:group>
            <v:group style="position:absolute;left:11026;top:6732;width:654;height:2" coordorigin="11026,6732" coordsize="654,2">
              <v:shape style="position:absolute;left:11026;top:6732;width:654;height:2" coordorigin="11026,6732" coordsize="654,0" path="m11026,6732l11680,6732e" filled="f" stroked="t" strokeweight=".477306pt" strokecolor="#676767">
                <v:path arrowok="t"/>
              </v:shape>
            </v:group>
            <v:group style="position:absolute;left:368;top:1963;width:2;height:6013" coordorigin="368,1963" coordsize="2,6013">
              <v:shape style="position:absolute;left:368;top:1963;width:2;height:6013" coordorigin="368,1963" coordsize="0,6013" path="m368,7976l368,1963e" filled="f" stroked="t" strokeweight=".954611pt" strokecolor="#646464">
                <v:path arrowok="t"/>
              </v:shape>
            </v:group>
            <v:group style="position:absolute;left:2415;top:6971;width:2315;height:2" coordorigin="2415,6971" coordsize="2315,2">
              <v:shape style="position:absolute;left:2415;top:6971;width:2315;height:2" coordorigin="2415,6971" coordsize="2315,0" path="m2415,6971l4730,6971e" filled="f" stroked="t" strokeweight=".477306pt" strokecolor="#6B6B6B">
                <v:path arrowok="t"/>
              </v:shape>
            </v:group>
            <v:group style="position:absolute;left:4620;top:6973;width:1494;height:2" coordorigin="4620,6973" coordsize="1494,2">
              <v:shape style="position:absolute;left:4620;top:6973;width:1494;height:2" coordorigin="4620,6973" coordsize="1494,0" path="m4620,6973l6114,6973e" filled="f" stroked="t" strokeweight=".954611pt" strokecolor="#777777">
                <v:path arrowok="t"/>
              </v:shape>
            </v:group>
            <v:group style="position:absolute;left:4993;top:6688;width:2;height:292" coordorigin="4993,6688" coordsize="2,292">
              <v:shape style="position:absolute;left:4993;top:6688;width:2;height:292" coordorigin="4993,6688" coordsize="0,292" path="m4993,6980l4993,6688e" filled="f" stroked="t" strokeweight=".954611pt" strokecolor="#747474">
                <v:path arrowok="t"/>
              </v:shape>
            </v:group>
            <v:group style="position:absolute;left:6057;top:6973;width:1026;height:2" coordorigin="6057,6973" coordsize="1026,2">
              <v:shape style="position:absolute;left:6057;top:6973;width:1026;height:2" coordorigin="6057,6973" coordsize="1026,0" path="m6057,6973l7083,6973e" filled="f" stroked="t" strokeweight=".477306pt" strokecolor="#545454">
                <v:path arrowok="t"/>
              </v:shape>
            </v:group>
            <v:group style="position:absolute;left:7026;top:6973;width:2148;height:2" coordorigin="7026,6973" coordsize="2148,2">
              <v:shape style="position:absolute;left:7026;top:6973;width:2148;height:2" coordorigin="7026,6973" coordsize="2148,0" path="m7026,6973l9174,6973e" filled="f" stroked="t" strokeweight=".715958pt" strokecolor="#707070">
                <v:path arrowok="t"/>
              </v:shape>
            </v:group>
            <v:group style="position:absolute;left:8381;top:6973;width:1489;height:2" coordorigin="8381,6973" coordsize="1489,2">
              <v:shape style="position:absolute;left:8381;top:6973;width:1489;height:2" coordorigin="8381,6973" coordsize="1489,0" path="m8381,6973l9871,6973e" filled="f" stroked="t" strokeweight=".477306pt" strokecolor="#575757">
                <v:path arrowok="t"/>
              </v:shape>
            </v:group>
            <v:group style="position:absolute;left:9202;top:6976;width:2406;height:2" coordorigin="9202,6976" coordsize="2406,2">
              <v:shape style="position:absolute;left:9202;top:6976;width:2406;height:2" coordorigin="9202,6976" coordsize="2406,0" path="m9202,6976l11608,6976e" filled="f" stroked="t" strokeweight=".715958pt" strokecolor="#707070">
                <v:path arrowok="t"/>
              </v:shape>
            </v:group>
            <v:group style="position:absolute;left:11026;top:6971;width:659;height:2" coordorigin="11026,6971" coordsize="659,2">
              <v:shape style="position:absolute;left:11026;top:6971;width:659;height:2" coordorigin="11026,6971" coordsize="659,0" path="m11026,6971l11684,6971e" filled="f" stroked="t" strokeweight=".477306pt" strokecolor="#606060">
                <v:path arrowok="t"/>
              </v:shape>
            </v:group>
            <v:group style="position:absolute;left:11673;top:5731;width:2;height:1264" coordorigin="11673,5731" coordsize="2,1264">
              <v:shape style="position:absolute;left:11673;top:5731;width:2;height:1264" coordorigin="11673,5731" coordsize="0,1264" path="m11673,6995l11673,5731e" filled="f" stroked="t" strokeweight=".477306pt" strokecolor="#4B4B4B">
                <v:path arrowok="t"/>
              </v:shape>
            </v:group>
            <v:group style="position:absolute;left:363;top:7210;width:248;height:2" coordorigin="363,7210" coordsize="248,2">
              <v:shape style="position:absolute;left:363;top:7210;width:248;height:2" coordorigin="363,7210" coordsize="248,0" path="m363,7210l611,7210e" filled="f" stroked="t" strokeweight=".954611pt" strokecolor="#707070">
                <v:path arrowok="t"/>
              </v:shape>
            </v:group>
            <v:group style="position:absolute;left:353;top:7687;width:2759;height:2" coordorigin="353,7687" coordsize="2759,2">
              <v:shape style="position:absolute;left:353;top:7687;width:2759;height:2" coordorigin="353,7687" coordsize="2759,0" path="m353,7687l3112,7687e" filled="f" stroked="t" strokeweight=".954611pt" strokecolor="#777777">
                <v:path arrowok="t"/>
              </v:shape>
            </v:group>
            <v:group style="position:absolute;left:2974;top:7689;width:511;height:2" coordorigin="2974,7689" coordsize="511,2">
              <v:shape style="position:absolute;left:2974;top:7689;width:511;height:2" coordorigin="2974,7689" coordsize="511,0" path="m2974,7689l3484,7689e" filled="f" stroked="t" strokeweight=".477306pt" strokecolor="#676767">
                <v:path arrowok="t"/>
              </v:shape>
            </v:group>
            <v:group style="position:absolute;left:3427;top:7689;width:530;height:2" coordorigin="3427,7689" coordsize="530,2">
              <v:shape style="position:absolute;left:3427;top:7689;width:530;height:2" coordorigin="3427,7689" coordsize="530,0" path="m3427,7689l3957,7689e" filled="f" stroked="t" strokeweight=".477306pt" strokecolor="#484848">
                <v:path arrowok="t"/>
              </v:shape>
            </v:group>
            <v:group style="position:absolute;left:3900;top:7689;width:1680;height:2" coordorigin="3900,7689" coordsize="1680,2">
              <v:shape style="position:absolute;left:3900;top:7689;width:1680;height:2" coordorigin="3900,7689" coordsize="1680,0" path="m3900,7689l5580,7689e" filled="f" stroked="t" strokeweight=".954611pt" strokecolor="#747474">
                <v:path arrowok="t"/>
              </v:shape>
            </v:group>
            <v:group style="position:absolute;left:5522;top:7689;width:797;height:2" coordorigin="5522,7689" coordsize="797,2">
              <v:shape style="position:absolute;left:5522;top:7689;width:797;height:2" coordorigin="5522,7689" coordsize="797,0" path="m5522,7689l6320,7689e" filled="f" stroked="t" strokeweight=".477306pt" strokecolor="#4B4B4B">
                <v:path arrowok="t"/>
              </v:shape>
            </v:group>
            <v:group style="position:absolute;left:6262;top:7687;width:1819;height:2" coordorigin="6262,7687" coordsize="1819,2">
              <v:shape style="position:absolute;left:6262;top:7687;width:1819;height:2" coordorigin="6262,7687" coordsize="1819,0" path="m6262,7687l8081,7687e" filled="f" stroked="t" strokeweight=".954611pt" strokecolor="#777777">
                <v:path arrowok="t"/>
              </v:shape>
            </v:group>
            <v:group style="position:absolute;left:8024;top:7689;width:1255;height:2" coordorigin="8024,7689" coordsize="1255,2">
              <v:shape style="position:absolute;left:8024;top:7689;width:1255;height:2" coordorigin="8024,7689" coordsize="1255,0" path="m8024,7689l9279,7689e" filled="f" stroked="t" strokeweight=".477306pt" strokecolor="#575757">
                <v:path arrowok="t"/>
              </v:shape>
            </v:group>
            <v:group style="position:absolute;left:9179;top:7689;width:1904;height:2" coordorigin="9179,7689" coordsize="1904,2">
              <v:shape style="position:absolute;left:9179;top:7689;width:1904;height:2" coordorigin="9179,7689" coordsize="1904,0" path="m9179,7689l11083,7689e" filled="f" stroked="t" strokeweight=".715958pt" strokecolor="#777777">
                <v:path arrowok="t"/>
              </v:shape>
            </v:group>
            <v:group style="position:absolute;left:11026;top:7689;width:659;height:2" coordorigin="11026,7689" coordsize="659,2">
              <v:shape style="position:absolute;left:11026;top:7689;width:659;height:2" coordorigin="11026,7689" coordsize="659,0" path="m11026,7689l11684,7689e" filled="f" stroked="t" strokeweight=".477306pt" strokecolor="#646464">
                <v:path arrowok="t"/>
              </v:shape>
            </v:group>
            <v:group style="position:absolute;left:4983;top:7931;width:6701;height:2" coordorigin="4983,7931" coordsize="6701,2">
              <v:shape style="position:absolute;left:4983;top:7931;width:6701;height:2" coordorigin="4983,7931" coordsize="6701,0" path="m4983,7931l11684,7931e" filled="f" stroked="t" strokeweight=".715958pt" strokecolor="#747474">
                <v:path arrowok="t"/>
              </v:shape>
            </v:group>
            <v:group style="position:absolute;left:9222;top:7933;width:649;height:2" coordorigin="9222,7933" coordsize="649,2">
              <v:shape style="position:absolute;left:9222;top:7933;width:649;height:2" coordorigin="9222,7933" coordsize="649,0" path="m9222,7933l9871,7933e" filled="f" stroked="t" strokeweight=".477306pt" strokecolor="#4B4B4B">
                <v:path arrowok="t"/>
              </v:shape>
            </v:group>
            <v:group style="position:absolute;left:4990;top:7679;width:2;height:737" coordorigin="4990,7679" coordsize="2,737">
              <v:shape style="position:absolute;left:4990;top:7679;width:2;height:737" coordorigin="4990,7679" coordsize="0,737" path="m4990,8417l4990,7679e" filled="f" stroked="t" strokeweight=".954611pt" strokecolor="#747474">
                <v:path arrowok="t"/>
              </v:shape>
            </v:group>
            <v:group style="position:absolute;left:4978;top:8173;width:1842;height:2" coordorigin="4978,8173" coordsize="1842,2">
              <v:shape style="position:absolute;left:4978;top:8173;width:1842;height:2" coordorigin="4978,8173" coordsize="1842,0" path="m4978,8173l6821,8173e" filled="f" stroked="t" strokeweight=".715958pt" strokecolor="#747474">
                <v:path arrowok="t"/>
              </v:shape>
            </v:group>
            <v:group style="position:absolute;left:6763;top:8173;width:1098;height:2" coordorigin="6763,8173" coordsize="1098,2">
              <v:shape style="position:absolute;left:6763;top:8173;width:1098;height:2" coordorigin="6763,8173" coordsize="1098,0" path="m6763,8173l7861,8173e" filled="f" stroked="t" strokeweight=".477306pt" strokecolor="#484848">
                <v:path arrowok="t"/>
              </v:shape>
            </v:group>
            <v:group style="position:absolute;left:7804;top:8175;width:3880;height:2" coordorigin="7804,8175" coordsize="3880,2">
              <v:shape style="position:absolute;left:7804;top:8175;width:3880;height:2" coordorigin="7804,8175" coordsize="3880,0" path="m7804,8175l11684,8175e" filled="f" stroked="t" strokeweight=".715958pt" strokecolor="#747474">
                <v:path arrowok="t"/>
              </v:shape>
            </v:group>
            <v:group style="position:absolute;left:358;top:8407;width:2091;height:2" coordorigin="358,8407" coordsize="2091,2">
              <v:shape style="position:absolute;left:358;top:8407;width:2091;height:2" coordorigin="358,8407" coordsize="2091,0" path="m358,8407l2449,8407e" filled="f" stroked="t" strokeweight=".477306pt" strokecolor="#575757">
                <v:path arrowok="t"/>
              </v:shape>
            </v:group>
            <v:group style="position:absolute;left:358;top:6224;width:2;height:10064" coordorigin="358,6224" coordsize="2,10064">
              <v:shape style="position:absolute;left:358;top:6224;width:2;height:10064" coordorigin="358,6224" coordsize="0,10064" path="m358,16288l358,6224e" filled="f" stroked="t" strokeweight=".954611pt" strokecolor="#5B5B5B">
                <v:path arrowok="t"/>
              </v:shape>
            </v:group>
            <v:group style="position:absolute;left:2324;top:8410;width:1465;height:2" coordorigin="2324,8410" coordsize="1465,2">
              <v:shape style="position:absolute;left:2324;top:8410;width:1465;height:2" coordorigin="2324,8410" coordsize="1465,0" path="m2324,8410l3790,8410e" filled="f" stroked="t" strokeweight=".954611pt" strokecolor="#747474">
                <v:path arrowok="t"/>
              </v:shape>
            </v:group>
            <v:group style="position:absolute;left:3733;top:8410;width:998;height:2" coordorigin="3733,8410" coordsize="998,2">
              <v:shape style="position:absolute;left:3733;top:8410;width:998;height:2" coordorigin="3733,8410" coordsize="998,0" path="m3733,8410l4730,8410e" filled="f" stroked="t" strokeweight=".477306pt" strokecolor="#575757">
                <v:path arrowok="t"/>
              </v:shape>
            </v:group>
            <v:group style="position:absolute;left:4673;top:8412;width:348;height:2" coordorigin="4673,8412" coordsize="348,2">
              <v:shape style="position:absolute;left:4673;top:8412;width:348;height:2" coordorigin="4673,8412" coordsize="348,0" path="m4673,8412l5021,8412e" filled="f" stroked="t" strokeweight=".477306pt" strokecolor="#3B3B3B">
                <v:path arrowok="t"/>
              </v:shape>
            </v:group>
            <v:group style="position:absolute;left:4950;top:8410;width:1871;height:2" coordorigin="4950,8410" coordsize="1871,2">
              <v:shape style="position:absolute;left:4950;top:8410;width:1871;height:2" coordorigin="4950,8410" coordsize="1871,0" path="m4950,8410l6821,8410e" filled="f" stroked="t" strokeweight=".715958pt" strokecolor="#707070">
                <v:path arrowok="t"/>
              </v:shape>
            </v:group>
            <v:group style="position:absolute;left:6763;top:8412;width:1098;height:2" coordorigin="6763,8412" coordsize="1098,2">
              <v:shape style="position:absolute;left:6763;top:8412;width:1098;height:2" coordorigin="6763,8412" coordsize="1098,0" path="m6763,8412l7861,8412e" filled="f" stroked="t" strokeweight=".477306pt" strokecolor="#484848">
                <v:path arrowok="t"/>
              </v:shape>
            </v:group>
            <v:group style="position:absolute;left:7804;top:8414;width:1699;height:2" coordorigin="7804,8414" coordsize="1699,2">
              <v:shape style="position:absolute;left:7804;top:8414;width:1699;height:2" coordorigin="7804,8414" coordsize="1699,0" path="m7804,8414l9503,8414e" filled="f" stroked="t" strokeweight=".954611pt" strokecolor="#7C7C7C">
                <v:path arrowok="t"/>
              </v:shape>
            </v:group>
            <v:group style="position:absolute;left:9374;top:8414;width:1709;height:2" coordorigin="9374,8414" coordsize="1709,2">
              <v:shape style="position:absolute;left:9374;top:8414;width:1709;height:2" coordorigin="9374,8414" coordsize="1709,0" path="m9374,8414l11083,8414e" filled="f" stroked="t" strokeweight=".477306pt" strokecolor="#646464">
                <v:path arrowok="t"/>
              </v:shape>
            </v:group>
            <v:group style="position:absolute;left:10768;top:8412;width:912;height:2" coordorigin="10768,8412" coordsize="912,2">
              <v:shape style="position:absolute;left:10768;top:8412;width:912;height:2" coordorigin="10768,8412" coordsize="912,0" path="m10768,8412l11680,8412e" filled="f" stroked="t" strokeweight=".954611pt" strokecolor="#777777">
                <v:path arrowok="t"/>
              </v:shape>
            </v:group>
            <v:group style="position:absolute;left:625;top:7215;width:1208;height:2" coordorigin="625,7215" coordsize="1208,2">
              <v:shape style="position:absolute;left:625;top:7215;width:1208;height:2" coordorigin="625,7215" coordsize="1208,0" path="m625,7215l1833,7215e" filled="f" stroked="t" strokeweight=".954611pt" strokecolor="#747474">
                <v:path arrowok="t"/>
              </v:shape>
            </v:group>
            <v:group style="position:absolute;left:1694;top:7215;width:754;height:2" coordorigin="1694,7215" coordsize="754,2">
              <v:shape style="position:absolute;left:1694;top:7215;width:754;height:2" coordorigin="1694,7215" coordsize="754,0" path="m1694,7215l2449,7215e" filled="f" stroked="t" strokeweight=".477306pt" strokecolor="#545454">
                <v:path arrowok="t"/>
              </v:shape>
            </v:group>
            <v:group style="position:absolute;left:2377;top:7215;width:2353;height:2" coordorigin="2377,7215" coordsize="2353,2">
              <v:shape style="position:absolute;left:2377;top:7215;width:2353;height:2" coordorigin="2377,7215" coordsize="2353,0" path="m2377,7215l4730,7215e" filled="f" stroked="t" strokeweight=".715958pt" strokecolor="#6B6B6B">
                <v:path arrowok="t"/>
              </v:shape>
            </v:group>
            <v:group style="position:absolute;left:4673;top:7215;width:907;height:2" coordorigin="4673,7215" coordsize="907,2">
              <v:shape style="position:absolute;left:4673;top:7215;width:907;height:2" coordorigin="4673,7215" coordsize="907,0" path="m4673,7215l5580,7215e" filled="f" stroked="t" strokeweight=".477306pt" strokecolor="#4F4F4F">
                <v:path arrowok="t"/>
              </v:shape>
            </v:group>
            <v:group style="position:absolute;left:5503;top:7217;width:1976;height:2" coordorigin="5503,7217" coordsize="1976,2">
              <v:shape style="position:absolute;left:5503;top:7217;width:1976;height:2" coordorigin="5503,7217" coordsize="1976,0" path="m5503,7217l7479,7217e" filled="f" stroked="t" strokeweight=".954611pt" strokecolor="#747474">
                <v:path arrowok="t"/>
              </v:shape>
            </v:group>
            <v:group style="position:absolute;left:7422;top:7215;width:439;height:2" coordorigin="7422,7215" coordsize="439,2">
              <v:shape style="position:absolute;left:7422;top:7215;width:439;height:2" coordorigin="7422,7215" coordsize="439,0" path="m7422,7215l7861,7215e" filled="f" stroked="t" strokeweight=".477306pt" strokecolor="#575757">
                <v:path arrowok="t"/>
              </v:shape>
            </v:group>
            <v:group style="position:absolute;left:7804;top:7217;width:2081;height:2" coordorigin="7804,7217" coordsize="2081,2">
              <v:shape style="position:absolute;left:7804;top:7217;width:2081;height:2" coordorigin="7804,7217" coordsize="2081,0" path="m7804,7217l9885,7217e" filled="f" stroked="t" strokeweight=".954611pt" strokecolor="#7C7C7C">
                <v:path arrowok="t"/>
              </v:shape>
            </v:group>
            <v:group style="position:absolute;left:9813;top:7217;width:1270;height:2" coordorigin="9813,7217" coordsize="1270,2">
              <v:shape style="position:absolute;left:9813;top:7217;width:1270;height:2" coordorigin="9813,7217" coordsize="1270,0" path="m9813,7217l11083,7217e" filled="f" stroked="t" strokeweight=".477306pt" strokecolor="#606060">
                <v:path arrowok="t"/>
              </v:shape>
            </v:group>
            <v:group style="position:absolute;left:10964;top:7215;width:721;height:2" coordorigin="10964,7215" coordsize="721,2">
              <v:shape style="position:absolute;left:10964;top:7215;width:721;height:2" coordorigin="10964,7215" coordsize="721,0" path="m10964,7215l11684,7215e" filled="f" stroked="t" strokeweight=".954611pt" strokecolor="#838383">
                <v:path arrowok="t"/>
              </v:shape>
            </v:group>
            <v:group style="position:absolute;left:11673;top:6923;width:2;height:1513" coordorigin="11673,6923" coordsize="2,1513">
              <v:shape style="position:absolute;left:11673;top:6923;width:2;height:1513" coordorigin="11673,6923" coordsize="0,1513" path="m11673,8436l11673,6923e" filled="f" stroked="t" strokeweight=".954611pt" strokecolor="#6B6B6B">
                <v:path arrowok="t"/>
              </v:shape>
            </v:group>
            <v:group style="position:absolute;left:11675;top:8364;width:2;height:886" coordorigin="11675,8364" coordsize="2,886">
              <v:shape style="position:absolute;left:11675;top:8364;width:2;height:886" coordorigin="11675,8364" coordsize="0,886" path="m11675,9250l11675,8364e" filled="f" stroked="t" strokeweight=".477306pt" strokecolor="#484848">
                <v:path arrowok="t"/>
              </v:shape>
            </v:group>
            <v:group style="position:absolute;left:353;top:9219;width:1399;height:2" coordorigin="353,9219" coordsize="1399,2">
              <v:shape style="position:absolute;left:353;top:9219;width:1399;height:2" coordorigin="353,9219" coordsize="1399,0" path="m353,9219l1752,9219e" filled="f" stroked="t" strokeweight=".477306pt" strokecolor="#5B5B5B">
                <v:path arrowok="t"/>
              </v:shape>
            </v:group>
            <v:group style="position:absolute;left:1604;top:9224;width:10076;height:2" coordorigin="1604,9224" coordsize="10076,2">
              <v:shape style="position:absolute;left:1604;top:9224;width:10076;height:2" coordorigin="1604,9224" coordsize="10076,0" path="m1604,9224l11680,9224e" filled="f" stroked="t" strokeweight=".715958pt" strokecolor="#747474">
                <v:path arrowok="t"/>
              </v:shape>
            </v:group>
            <v:group style="position:absolute;left:3427;top:9221;width:530;height:2" coordorigin="3427,9221" coordsize="530,2">
              <v:shape style="position:absolute;left:3427;top:9221;width:530;height:2" coordorigin="3427,9221" coordsize="530,0" path="m3427,9221l3957,9221e" filled="f" stroked="t" strokeweight=".477306pt" strokecolor="#4F4F4F">
                <v:path arrowok="t"/>
              </v:shape>
            </v:group>
            <v:group style="position:absolute;left:5522;top:9221;width:1298;height:2" coordorigin="5522,9221" coordsize="1298,2">
              <v:shape style="position:absolute;left:5522;top:9221;width:1298;height:2" coordorigin="5522,9221" coordsize="1298,0" path="m5522,9221l6821,9221e" filled="f" stroked="t" strokeweight=".477306pt" strokecolor="#575757">
                <v:path arrowok="t"/>
              </v:shape>
            </v:group>
            <v:group style="position:absolute;left:8381;top:9224;width:1489;height:2" coordorigin="8381,9224" coordsize="1489,2">
              <v:shape style="position:absolute;left:8381;top:9224;width:1489;height:2" coordorigin="8381,9224" coordsize="1489,0" path="m8381,9224l9871,9224e" filled="f" stroked="t" strokeweight=".477306pt" strokecolor="#606060">
                <v:path arrowok="t"/>
              </v:shape>
            </v:group>
            <v:group style="position:absolute;left:2422;top:6506;width:2;height:4113" coordorigin="2422,6506" coordsize="2,4113">
              <v:shape style="position:absolute;left:2422;top:6506;width:2;height:4113" coordorigin="2422,6506" coordsize="0,4113" path="m2422,10619l2422,6506e" filled="f" stroked="t" strokeweight=".954611pt" strokecolor="#606060">
                <v:path arrowok="t"/>
              </v:shape>
            </v:group>
            <v:group style="position:absolute;left:353;top:10061;width:1399;height:2" coordorigin="353,10061" coordsize="1399,2">
              <v:shape style="position:absolute;left:353;top:10061;width:1399;height:2" coordorigin="353,10061" coordsize="1399,0" path="m353,10061l1752,10061e" filled="f" stroked="t" strokeweight=".477306pt" strokecolor="#545454">
                <v:path arrowok="t"/>
              </v:shape>
            </v:group>
            <v:group style="position:absolute;left:635;top:10066;width:11050;height:2" coordorigin="635,10066" coordsize="11050,2">
              <v:shape style="position:absolute;left:635;top:10066;width:11050;height:2" coordorigin="635,10066" coordsize="11050,0" path="m635,10066l11684,10066e" filled="f" stroked="t" strokeweight=".715958pt" strokecolor="#707070">
                <v:path arrowok="t"/>
              </v:shape>
            </v:group>
            <v:group style="position:absolute;left:348;top:10310;width:2119;height:2" coordorigin="348,10310" coordsize="2119,2">
              <v:shape style="position:absolute;left:348;top:10310;width:2119;height:2" coordorigin="348,10310" coordsize="2119,0" path="m348,10310l2468,10310e" filled="f" stroked="t" strokeweight=".954611pt" strokecolor="#7C7C7C">
                <v:path arrowok="t"/>
              </v:shape>
            </v:group>
            <v:group style="position:absolute;left:2377;top:10310;width:1107;height:2" coordorigin="2377,10310" coordsize="1107,2">
              <v:shape style="position:absolute;left:2377;top:10310;width:1107;height:2" coordorigin="2377,10310" coordsize="1107,0" path="m2377,10310l3484,10310e" filled="f" stroked="t" strokeweight=".477306pt" strokecolor="#606060">
                <v:path arrowok="t"/>
              </v:shape>
            </v:group>
            <v:group style="position:absolute;left:3427;top:10313;width:530;height:2" coordorigin="3427,10313" coordsize="530,2">
              <v:shape style="position:absolute;left:3427;top:10313;width:530;height:2" coordorigin="3427,10313" coordsize="530,0" path="m3427,10313l3957,10313e" filled="f" stroked="t" strokeweight=".477306pt" strokecolor="#4B4B4B">
                <v:path arrowok="t"/>
              </v:shape>
            </v:group>
            <v:group style="position:absolute;left:3900;top:10313;width:1680;height:2" coordorigin="3900,10313" coordsize="1680,2">
              <v:shape style="position:absolute;left:3900;top:10313;width:1680;height:2" coordorigin="3900,10313" coordsize="1680,0" path="m3900,10313l5580,10313e" filled="f" stroked="t" strokeweight=".715958pt" strokecolor="#747474">
                <v:path arrowok="t"/>
              </v:shape>
            </v:group>
            <v:group style="position:absolute;left:5522;top:10313;width:797;height:2" coordorigin="5522,10313" coordsize="797,2">
              <v:shape style="position:absolute;left:5522;top:10313;width:797;height:2" coordorigin="5522,10313" coordsize="797,0" path="m5522,10313l6320,10313e" filled="f" stroked="t" strokeweight=".477306pt" strokecolor="#4B4B4B">
                <v:path arrowok="t"/>
              </v:shape>
            </v:group>
            <v:group style="position:absolute;left:6262;top:10313;width:558;height:2" coordorigin="6262,10313" coordsize="558,2">
              <v:shape style="position:absolute;left:6262;top:10313;width:558;height:2" coordorigin="6262,10313" coordsize="558,0" path="m6262,10313l6821,10313e" filled="f" stroked="t" strokeweight=".477306pt" strokecolor="#646464">
                <v:path arrowok="t"/>
              </v:shape>
            </v:group>
            <v:group style="position:absolute;left:6673;top:10315;width:1766;height:2" coordorigin="6673,10315" coordsize="1766,2">
              <v:shape style="position:absolute;left:6673;top:10315;width:1766;height:2" coordorigin="6673,10315" coordsize="1766,0" path="m6673,10315l8439,10315e" filled="f" stroked="t" strokeweight=".954611pt" strokecolor="#7C7C7C">
                <v:path arrowok="t"/>
              </v:shape>
            </v:group>
            <v:group style="position:absolute;left:7055;top:10054;width:2;height:287" coordorigin="7055,10054" coordsize="2,287">
              <v:shape style="position:absolute;left:7055;top:10054;width:2;height:287" coordorigin="7055,10054" coordsize="0,287" path="m7055,10341l7055,10054e" filled="f" stroked="t" strokeweight=".238653pt" strokecolor="#6B6B6B">
                <v:path arrowok="t"/>
              </v:shape>
            </v:group>
            <v:group style="position:absolute;left:8381;top:10315;width:1489;height:2" coordorigin="8381,10315" coordsize="1489,2">
              <v:shape style="position:absolute;left:8381;top:10315;width:1489;height:2" coordorigin="8381,10315" coordsize="1489,0" path="m8381,10315l9871,10315e" filled="f" stroked="t" strokeweight=".477306pt" strokecolor="#606060">
                <v:path arrowok="t"/>
              </v:shape>
            </v:group>
            <v:group style="position:absolute;left:9813;top:10315;width:1871;height:2" coordorigin="9813,10315" coordsize="1871,2">
              <v:shape style="position:absolute;left:9813;top:10315;width:1871;height:2" coordorigin="9813,10315" coordsize="1871,0" path="m9813,10315l11684,10315e" filled="f" stroked="t" strokeweight=".954611pt" strokecolor="#808080">
                <v:path arrowok="t"/>
              </v:shape>
            </v:group>
            <v:group style="position:absolute;left:348;top:10550;width:2706;height:2" coordorigin="348,10550" coordsize="2706,2">
              <v:shape style="position:absolute;left:348;top:10550;width:2706;height:2" coordorigin="348,10550" coordsize="2706,0" path="m348,10550l3055,10550e" filled="f" stroked="t" strokeweight=".954611pt" strokecolor="#7C7C7C">
                <v:path arrowok="t"/>
              </v:shape>
            </v:group>
            <v:group style="position:absolute;left:358;top:10298;width:2;height:2973" coordorigin="358,10298" coordsize="2,2973">
              <v:shape style="position:absolute;left:358;top:10298;width:2;height:2973" coordorigin="358,10298" coordsize="0,2973" path="m358,13272l358,10298e" filled="f" stroked="t" strokeweight=".954611pt" strokecolor="#646464">
                <v:path arrowok="t"/>
              </v:shape>
            </v:group>
            <v:group style="position:absolute;left:2974;top:10552;width:511;height:2" coordorigin="2974,10552" coordsize="511,2">
              <v:shape style="position:absolute;left:2974;top:10552;width:511;height:2" coordorigin="2974,10552" coordsize="511,0" path="m2974,10552l3484,10552e" filled="f" stroked="t" strokeweight=".477306pt" strokecolor="#606060">
                <v:path arrowok="t"/>
              </v:shape>
            </v:group>
            <v:group style="position:absolute;left:3427;top:10552;width:530;height:2" coordorigin="3427,10552" coordsize="530,2">
              <v:shape style="position:absolute;left:3427;top:10552;width:530;height:2" coordorigin="3427,10552" coordsize="530,0" path="m3427,10552l3957,10552e" filled="f" stroked="t" strokeweight=".477306pt" strokecolor="#444444">
                <v:path arrowok="t"/>
              </v:shape>
            </v:group>
            <v:group style="position:absolute;left:3900;top:10552;width:1680;height:2" coordorigin="3900,10552" coordsize="1680,2">
              <v:shape style="position:absolute;left:3900;top:10552;width:1680;height:2" coordorigin="3900,10552" coordsize="1680,0" path="m3900,10552l5580,10552e" filled="f" stroked="t" strokeweight=".715958pt" strokecolor="#707070">
                <v:path arrowok="t"/>
              </v:shape>
            </v:group>
            <v:group style="position:absolute;left:5522;top:10552;width:1298;height:2" coordorigin="5522,10552" coordsize="1298,2">
              <v:shape style="position:absolute;left:5522;top:10552;width:1298;height:2" coordorigin="5522,10552" coordsize="1298,0" path="m5522,10552l6821,10552e" filled="f" stroked="t" strokeweight=".477306pt" strokecolor="#545454">
                <v:path arrowok="t"/>
              </v:shape>
            </v:group>
            <v:group style="position:absolute;left:6735;top:10555;width:1771;height:2" coordorigin="6735,10555" coordsize="1771,2">
              <v:shape style="position:absolute;left:6735;top:10555;width:1771;height:2" coordorigin="6735,10555" coordsize="1771,0" path="m6735,10555l8506,10555e" filled="f" stroked="t" strokeweight=".954611pt" strokecolor="#7C7C7C">
                <v:path arrowok="t"/>
              </v:shape>
            </v:group>
            <v:group style="position:absolute;left:8381;top:10555;width:1489;height:2" coordorigin="8381,10555" coordsize="1489,2">
              <v:shape style="position:absolute;left:8381;top:10555;width:1489;height:2" coordorigin="8381,10555" coordsize="1489,0" path="m8381,10555l9871,10555e" filled="f" stroked="t" strokeweight=".477306pt" strokecolor="#606060">
                <v:path arrowok="t"/>
              </v:shape>
            </v:group>
            <v:group style="position:absolute;left:9813;top:10557;width:1871;height:2" coordorigin="9813,10557" coordsize="1871,2">
              <v:shape style="position:absolute;left:9813;top:10557;width:1871;height:2" coordorigin="9813,10557" coordsize="1871,0" path="m9813,10557l11684,10557e" filled="f" stroked="t" strokeweight=".954611pt" strokecolor="#7C7C7C">
                <v:path arrowok="t"/>
              </v:shape>
            </v:group>
            <v:group style="position:absolute;left:11673;top:9178;width:2;height:7119" coordorigin="11673,9178" coordsize="2,7119">
              <v:shape style="position:absolute;left:11673;top:9178;width:2;height:7119" coordorigin="11673,9178" coordsize="0,7119" path="m11673,16297l11673,9178e" filled="f" stroked="t" strokeweight=".715958pt" strokecolor="#646464">
                <v:path arrowok="t"/>
              </v:shape>
            </v:group>
            <v:group style="position:absolute;left:11026;top:11031;width:654;height:2" coordorigin="11026,11031" coordsize="654,2">
              <v:shape style="position:absolute;left:11026;top:11031;width:654;height:2" coordorigin="11026,11031" coordsize="654,0" path="m11026,11031l11680,11031e" filled="f" stroked="t" strokeweight=".477306pt" strokecolor="#838383">
                <v:path arrowok="t"/>
              </v:shape>
            </v:group>
            <v:group style="position:absolute;left:348;top:11273;width:2100;height:2" coordorigin="348,11273" coordsize="2100,2">
              <v:shape style="position:absolute;left:348;top:11273;width:2100;height:2" coordorigin="348,11273" coordsize="2100,0" path="m348,11273l2449,11273e" filled="f" stroked="t" strokeweight=".477306pt" strokecolor="#5B5B5B">
                <v:path arrowok="t"/>
              </v:shape>
            </v:group>
            <v:group style="position:absolute;left:1847;top:11273;width:2883;height:2" coordorigin="1847,11273" coordsize="2883,2">
              <v:shape style="position:absolute;left:1847;top:11273;width:2883;height:2" coordorigin="1847,11273" coordsize="2883,0" path="m1847,11273l4730,11273e" filled="f" stroked="t" strokeweight=".715958pt" strokecolor="#707070">
                <v:path arrowok="t"/>
              </v:shape>
            </v:group>
            <v:group style="position:absolute;left:4673;top:11275;width:339;height:2" coordorigin="4673,11275" coordsize="339,2">
              <v:shape style="position:absolute;left:4673;top:11275;width:339;height:2" coordorigin="4673,11275" coordsize="339,0" path="m4673,11275l5012,11275e" filled="f" stroked="t" strokeweight=".477306pt" strokecolor="#444444">
                <v:path arrowok="t"/>
              </v:shape>
            </v:group>
            <v:group style="position:absolute;left:6262;top:11273;width:1217;height:2" coordorigin="6262,11273" coordsize="1217,2">
              <v:shape style="position:absolute;left:6262;top:11273;width:1217;height:2" coordorigin="6262,11273" coordsize="1217,0" path="m6262,11273l7479,11273e" filled="f" stroked="t" strokeweight=".477306pt" strokecolor="#646464">
                <v:path arrowok="t"/>
              </v:shape>
            </v:group>
            <v:group style="position:absolute;left:4954;top:11273;width:1379;height:2" coordorigin="4954,11273" coordsize="1379,2">
              <v:shape style="position:absolute;left:4954;top:11273;width:1379;height:2" coordorigin="4954,11273" coordsize="1379,0" path="m4954,11273l6334,11273e" filled="f" stroked="t" strokeweight=".954611pt" strokecolor="#777777">
                <v:path arrowok="t"/>
              </v:shape>
            </v:group>
            <v:group style="position:absolute;left:7422;top:11273;width:1857;height:2" coordorigin="7422,11273" coordsize="1857,2">
              <v:shape style="position:absolute;left:7422;top:11273;width:1857;height:2" coordorigin="7422,11273" coordsize="1857,0" path="m7422,11273l9279,11273e" filled="f" stroked="t" strokeweight=".954611pt" strokecolor="#7C7C7C">
                <v:path arrowok="t"/>
              </v:shape>
            </v:group>
            <v:group style="position:absolute;left:9222;top:11275;width:210;height:2" coordorigin="9222,11275" coordsize="210,2">
              <v:shape style="position:absolute;left:9222;top:11275;width:210;height:2" coordorigin="9222,11275" coordsize="210,0" path="m9222,11275l9432,11275e" filled="f" stroked="t" strokeweight=".477306pt" strokecolor="#676767">
                <v:path arrowok="t"/>
              </v:shape>
            </v:group>
            <v:group style="position:absolute;left:9374;top:11275;width:496;height:2" coordorigin="9374,11275" coordsize="496,2">
              <v:shape style="position:absolute;left:9374;top:11275;width:496;height:2" coordorigin="9374,11275" coordsize="496,0" path="m9374,11275l9871,11275e" filled="f" stroked="t" strokeweight=".477306pt" strokecolor="#545454">
                <v:path arrowok="t"/>
              </v:shape>
            </v:group>
            <v:group style="position:absolute;left:9813;top:11275;width:1866;height:2" coordorigin="9813,11275" coordsize="1866,2">
              <v:shape style="position:absolute;left:9813;top:11275;width:1866;height:2" coordorigin="9813,11275" coordsize="1866,0" path="m9813,11275l11680,11275e" filled="f" stroked="t" strokeweight=".715958pt" strokecolor="#7C7C7C">
                <v:path arrowok="t"/>
              </v:shape>
            </v:group>
            <v:group style="position:absolute;left:353;top:11639;width:2067;height:2" coordorigin="353,11639" coordsize="2067,2">
              <v:shape style="position:absolute;left:353;top:11639;width:2067;height:2" coordorigin="353,11639" coordsize="2067,0" path="m353,11639l2420,11639e" filled="f" stroked="t" strokeweight=".238653pt" strokecolor="#606060">
                <v:path arrowok="t"/>
              </v:shape>
            </v:group>
            <v:group style="position:absolute;left:1153;top:11265;width:2;height:407" coordorigin="1153,11265" coordsize="2,407">
              <v:shape style="position:absolute;left:1153;top:11265;width:2;height:407" coordorigin="1153,11265" coordsize="0,407" path="m1153,11672l1153,11265e" filled="f" stroked="t" strokeweight=".477306pt" strokecolor="#676767">
                <v:path arrowok="t"/>
              </v:shape>
            </v:group>
            <v:group style="position:absolute;left:2406;top:11639;width:2577;height:2" coordorigin="2406,11639" coordsize="2577,2">
              <v:shape style="position:absolute;left:2406;top:11639;width:2577;height:2" coordorigin="2406,11639" coordsize="2577,0" path="m2406,11639l4983,11639e" filled="f" stroked="t" strokeweight=".238653pt" strokecolor="#444444">
                <v:path arrowok="t"/>
              </v:shape>
            </v:group>
            <v:group style="position:absolute;left:4983;top:11639;width:2072;height:2" coordorigin="4983,11639" coordsize="2072,2">
              <v:shape style="position:absolute;left:4983;top:11639;width:2072;height:2" coordorigin="4983,11639" coordsize="2072,0" path="m4983,11639l7055,11639e" filled="f" stroked="t" strokeweight=".238653pt" strokecolor="#000000">
                <v:path arrowok="t"/>
              </v:shape>
            </v:group>
            <v:group style="position:absolute;left:7055;top:11639;width:778;height:2" coordorigin="7055,11639" coordsize="778,2">
              <v:shape style="position:absolute;left:7055;top:11639;width:778;height:2" coordorigin="7055,11639" coordsize="778,0" path="m7055,11639l7833,11639e" filled="f" stroked="t" strokeweight=".238653pt" strokecolor="#676767">
                <v:path arrowok="t"/>
              </v:shape>
            </v:group>
            <v:group style="position:absolute;left:7460;top:11261;width:2;height:5032" coordorigin="7460,11261" coordsize="2,5032">
              <v:shape style="position:absolute;left:7460;top:11261;width:2;height:5032" coordorigin="7460,11261" coordsize="0,5032" path="m7460,16293l7460,11261e" filled="f" stroked="t" strokeweight=".715958pt" strokecolor="#575757">
                <v:path arrowok="t"/>
              </v:shape>
            </v:group>
            <v:group style="position:absolute;left:7833;top:11639;width:3222;height:2" coordorigin="7833,11639" coordsize="3222,2">
              <v:shape style="position:absolute;left:7833;top:11639;width:3222;height:2" coordorigin="7833,11639" coordsize="3222,0" path="m7833,11639l11054,11639e" filled="f" stroked="t" strokeweight=".238653pt" strokecolor="#000000">
                <v:path arrowok="t"/>
              </v:shape>
            </v:group>
            <v:group style="position:absolute;left:11054;top:11639;width:611;height:2" coordorigin="11054,11639" coordsize="611,2">
              <v:shape style="position:absolute;left:11054;top:11639;width:611;height:2" coordorigin="11054,11639" coordsize="611,0" path="m11054,11639l11665,11639e" filled="f" stroked="t" strokeweight=".238653pt" strokecolor="#838383">
                <v:path arrowok="t"/>
              </v:shape>
            </v:group>
            <v:group style="position:absolute;left:1150;top:11610;width:2;height:421" coordorigin="1150,11610" coordsize="2,421">
              <v:shape style="position:absolute;left:1150;top:11610;width:2;height:421" coordorigin="1150,11610" coordsize="0,421" path="m1150,12032l1150,11610e" filled="f" stroked="t" strokeweight=".477306pt" strokecolor="#545454">
                <v:path arrowok="t"/>
              </v:shape>
            </v:group>
            <v:group style="position:absolute;left:1740;top:11265;width:2;height:1666" coordorigin="1740,11265" coordsize="2,1666">
              <v:shape style="position:absolute;left:1740;top:11265;width:2;height:1666" coordorigin="1740,11265" coordsize="0,1666" path="m1740,12932l1740,11265e" filled="f" stroked="t" strokeweight=".954611pt" strokecolor="#646464">
                <v:path arrowok="t"/>
              </v:shape>
            </v:group>
            <v:group style="position:absolute;left:7458;top:11610;width:2;height:421" coordorigin="7458,11610" coordsize="2,421">
              <v:shape style="position:absolute;left:7458;top:11610;width:2;height:421" coordorigin="7458,11610" coordsize="0,421" path="m7458,12032l7458,11610e" filled="f" stroked="t" strokeweight=".954611pt" strokecolor="#6B6B6B">
                <v:path arrowok="t"/>
              </v:shape>
            </v:group>
            <v:group style="position:absolute;left:1150;top:11974;width:2;height:536" coordorigin="1150,11974" coordsize="2,536">
              <v:shape style="position:absolute;left:1150;top:11974;width:2;height:536" coordorigin="1150,11974" coordsize="0,536" path="m1150,12510l1150,11974e" filled="f" stroked="t" strokeweight=".477306pt" strokecolor="#2F2F2F">
                <v:path arrowok="t"/>
              </v:shape>
            </v:group>
            <v:group style="position:absolute;left:7460;top:11974;width:2;height:958" coordorigin="7460,11974" coordsize="2,958">
              <v:shape style="position:absolute;left:7460;top:11974;width:2;height:958" coordorigin="7460,11974" coordsize="0,958" path="m7460,12932l7460,11974e" filled="f" stroked="t" strokeweight=".477306pt" strokecolor="#383838">
                <v:path arrowok="t"/>
              </v:shape>
            </v:group>
            <v:group style="position:absolute;left:11670;top:12261;width:2;height:249" coordorigin="11670,12261" coordsize="2,249">
              <v:shape style="position:absolute;left:11670;top:12261;width:2;height:249" coordorigin="11670,12261" coordsize="0,249" path="m11670,12510l11670,12261e" filled="f" stroked="t" strokeweight=".477306pt" strokecolor="#444444">
                <v:path arrowok="t"/>
              </v:shape>
            </v:group>
            <v:group style="position:absolute;left:1150;top:12453;width:2;height:479" coordorigin="1150,12453" coordsize="2,479">
              <v:shape style="position:absolute;left:1150;top:12453;width:2;height:479" coordorigin="1150,12453" coordsize="0,479" path="m1150,12932l1150,12453e" filled="f" stroked="t" strokeweight=".477306pt" strokecolor="#4F4F4F">
                <v:path arrowok="t"/>
              </v:shape>
            </v:group>
            <v:group style="position:absolute;left:1148;top:12874;width:2;height:646" coordorigin="1148,12874" coordsize="2,646">
              <v:shape style="position:absolute;left:1148;top:12874;width:2;height:646" coordorigin="1148,12874" coordsize="0,646" path="m1148,13520l1148,12874e" filled="f" stroked="t" strokeweight=".477306pt" strokecolor="#646464">
                <v:path arrowok="t"/>
              </v:shape>
            </v:group>
            <v:group style="position:absolute;left:788;top:11031;width:964;height:2" coordorigin="788,11031" coordsize="964,2">
              <v:shape style="position:absolute;left:788;top:11031;width:964;height:2" coordorigin="788,11031" coordsize="964,0" path="m788,11031l1752,11031e" filled="f" stroked="t" strokeweight=".477306pt" strokecolor="#545454">
                <v:path arrowok="t"/>
              </v:shape>
            </v:group>
            <v:group style="position:absolute;left:788;top:11028;width:3943;height:2" coordorigin="788,11028" coordsize="3943,2">
              <v:shape style="position:absolute;left:788;top:11028;width:3943;height:2" coordorigin="788,11028" coordsize="3943,0" path="m788,11028l4730,11028e" filled="f" stroked="t" strokeweight=".477306pt" strokecolor="#676767">
                <v:path arrowok="t"/>
              </v:shape>
            </v:group>
            <v:group style="position:absolute;left:4673;top:11033;width:186;height:2" coordorigin="4673,11033" coordsize="186,2">
              <v:shape style="position:absolute;left:4673;top:11033;width:186;height:2" coordorigin="4673,11033" coordsize="186,0" path="m4673,11033l4859,11033e" filled="f" stroked="t" strokeweight=".238653pt" strokecolor="#606060">
                <v:path arrowok="t"/>
              </v:shape>
            </v:group>
            <v:group style="position:absolute;left:4802;top:11028;width:1313;height:2" coordorigin="4802,11028" coordsize="1313,2">
              <v:shape style="position:absolute;left:4802;top:11028;width:1313;height:2" coordorigin="4802,11028" coordsize="1313,0" path="m4802,11028l6114,11028e" filled="f" stroked="t" strokeweight=".477306pt" strokecolor="#747474">
                <v:path arrowok="t"/>
              </v:shape>
            </v:group>
            <v:group style="position:absolute;left:6057;top:11031;width:1026;height:2" coordorigin="6057,11031" coordsize="1026,2">
              <v:shape style="position:absolute;left:6057;top:11031;width:1026;height:2" coordorigin="6057,11031" coordsize="1026,0" path="m6057,11031l7083,11031e" filled="f" stroked="t" strokeweight=".477306pt" strokecolor="#606060">
                <v:path arrowok="t"/>
              </v:shape>
            </v:group>
            <v:group style="position:absolute;left:7026;top:11033;width:453;height:2" coordorigin="7026,11033" coordsize="453,2">
              <v:shape style="position:absolute;left:7026;top:11033;width:453;height:2" coordorigin="7026,11033" coordsize="453,0" path="m7026,11033l7479,11033e" filled="f" stroked="t" strokeweight=".238653pt" strokecolor="#444444">
                <v:path arrowok="t"/>
              </v:shape>
            </v:group>
            <v:group style="position:absolute;left:7422;top:11028;width:1857;height:2" coordorigin="7422,11028" coordsize="1857,2">
              <v:shape style="position:absolute;left:7422;top:11028;width:1857;height:2" coordorigin="7422,11028" coordsize="1857,0" path="m7422,11028l9279,11028e" filled="f" stroked="t" strokeweight=".477306pt" strokecolor="#777777">
                <v:path arrowok="t"/>
              </v:shape>
            </v:group>
            <v:group style="position:absolute;left:9222;top:11033;width:1227;height:2" coordorigin="9222,11033" coordsize="1227,2">
              <v:shape style="position:absolute;left:9222;top:11033;width:1227;height:2" coordorigin="9222,11033" coordsize="1227,0" path="m9222,11033l10448,11033e" filled="f" stroked="t" strokeweight=".238653pt" strokecolor="#575757">
                <v:path arrowok="t"/>
              </v:shape>
            </v:group>
            <v:group style="position:absolute;left:2413;top:5530;width:2;height:10763" coordorigin="2413,5530" coordsize="2,10763">
              <v:shape style="position:absolute;left:2413;top:5530;width:2;height:10763" coordorigin="2413,5530" coordsize="0,10763" path="m2413,16293l2413,5530e" filled="f" stroked="t" strokeweight=".715958pt" strokecolor="#575757">
                <v:path arrowok="t"/>
              </v:shape>
            </v:group>
            <v:group style="position:absolute;left:356;top:3064;width:2;height:13224" coordorigin="356,3064" coordsize="2,13224">
              <v:shape style="position:absolute;left:356;top:3064;width:2;height:13224" coordorigin="356,3064" coordsize="0,13224" path="m356,16288l356,3064e" filled="f" stroked="t" strokeweight=".715958pt" strokecolor="#606060">
                <v:path arrowok="t"/>
              </v:shape>
            </v:group>
            <v:group style="position:absolute;left:353;top:13688;width:301;height:2" coordorigin="353,13688" coordsize="301,2">
              <v:shape style="position:absolute;left:353;top:13688;width:301;height:2" coordorigin="353,13688" coordsize="301,0" path="m353,13688l654,13688e" filled="f" stroked="t" strokeweight=".238653pt" strokecolor="#3F3F3F">
                <v:path arrowok="t"/>
              </v:shape>
            </v:group>
            <v:group style="position:absolute;left:654;top:13688;width:1079;height:2" coordorigin="654,13688" coordsize="1079,2">
              <v:shape style="position:absolute;left:654;top:13688;width:1079;height:2" coordorigin="654,13688" coordsize="1079,0" path="m654,13688l1733,13688e" filled="f" stroked="t" strokeweight=".238653pt" strokecolor="#6B6B6B">
                <v:path arrowok="t"/>
              </v:shape>
            </v:group>
            <v:group style="position:absolute;left:1718;top:13688;width:702;height:2" coordorigin="1718,13688" coordsize="702,2">
              <v:shape style="position:absolute;left:1718;top:13688;width:702;height:2" coordorigin="1718,13688" coordsize="702,0" path="m1718,13688l2420,13688e" filled="f" stroked="t" strokeweight=".238653pt" strokecolor="#4F4F4F">
                <v:path arrowok="t"/>
              </v:shape>
            </v:group>
            <v:group style="position:absolute;left:1148;top:13463;width:2;height:2035" coordorigin="1148,13463" coordsize="2,2035">
              <v:shape style="position:absolute;left:1148;top:13463;width:2;height:2035" coordorigin="1148,13463" coordsize="0,2035" path="m1148,15498l1148,13463e" filled="f" stroked="t" strokeweight=".954611pt" strokecolor="#777777">
                <v:path arrowok="t"/>
              </v:shape>
            </v:group>
            <v:group style="position:absolute;left:1735;top:12874;width:2;height:2356" coordorigin="1735,12874" coordsize="2,2356">
              <v:shape style="position:absolute;left:1735;top:12874;width:2;height:2356" coordorigin="1735,12874" coordsize="0,2356" path="m1735,15230l1735,12874e" filled="f" stroked="t" strokeweight=".477306pt" strokecolor="#383838">
                <v:path arrowok="t"/>
              </v:shape>
            </v:group>
            <v:group style="position:absolute;left:348;top:14176;width:2;height:278" coordorigin="348,14176" coordsize="2,278">
              <v:shape style="position:absolute;left:348;top:14176;width:2;height:278" coordorigin="348,14176" coordsize="0,278" path="m348,14454l348,14176e" filled="f" stroked="t" strokeweight=".477306pt" strokecolor="#484848">
                <v:path arrowok="t"/>
              </v:shape>
            </v:group>
            <v:group style="position:absolute;left:2410;top:14176;width:2;height:871" coordorigin="2410,14176" coordsize="2,871">
              <v:shape style="position:absolute;left:2410;top:14176;width:2;height:871" coordorigin="2410,14176" coordsize="0,871" path="m2410,15048l2410,14176e" filled="f" stroked="t" strokeweight=".477306pt" strokecolor="#343434">
                <v:path arrowok="t"/>
              </v:shape>
            </v:group>
            <v:group style="position:absolute;left:7460;top:14176;width:2;height:1053" coordorigin="7460,14176" coordsize="2,1053">
              <v:shape style="position:absolute;left:7460;top:14176;width:2;height:1053" coordorigin="7460,14176" coordsize="0,1053" path="m7460,15230l7460,14176e" filled="f" stroked="t" strokeweight=".477306pt" strokecolor="#383838">
                <v:path arrowok="t"/>
              </v:shape>
            </v:group>
            <v:group style="position:absolute;left:348;top:14397;width:2;height:598" coordorigin="348,14397" coordsize="2,598">
              <v:shape style="position:absolute;left:348;top:14397;width:2;height:598" coordorigin="348,14397" coordsize="0,598" path="m348,14995l348,14397e" filled="f" stroked="t" strokeweight=".477306pt" strokecolor="#2F2F2F">
                <v:path arrowok="t"/>
              </v:shape>
            </v:group>
            <v:group style="position:absolute;left:11670;top:14397;width:2;height:833" coordorigin="11670,14397" coordsize="2,833">
              <v:shape style="position:absolute;left:11670;top:14397;width:2;height:833" coordorigin="11670,14397" coordsize="0,833" path="m11670,15230l11670,14397e" filled="f" stroked="t" strokeweight=".477306pt" strokecolor="#444444">
                <v:path arrowok="t"/>
              </v:shape>
            </v:group>
            <v:group style="position:absolute;left:348;top:14938;width:2;height:292" coordorigin="348,14938" coordsize="2,292">
              <v:shape style="position:absolute;left:348;top:14938;width:2;height:292" coordorigin="348,14938" coordsize="0,292" path="m348,15230l348,14938e" filled="f" stroked="t" strokeweight=".477306pt" strokecolor="#484848">
                <v:path arrowok="t"/>
              </v:shape>
            </v:group>
            <v:group style="position:absolute;left:1733;top:15172;width:2;height:1116" coordorigin="1733,15172" coordsize="2,1116">
              <v:shape style="position:absolute;left:1733;top:15172;width:2;height:1116" coordorigin="1733,15172" coordsize="0,1116" path="m1733,16288l1733,15172e" filled="f" stroked="t" strokeweight=".954611pt" strokecolor="#606060">
                <v:path arrowok="t"/>
              </v:shape>
            </v:group>
            <v:group style="position:absolute;left:348;top:15321;width:2;height:421" coordorigin="348,15321" coordsize="2,421">
              <v:shape style="position:absolute;left:348;top:15321;width:2;height:421" coordorigin="348,15321" coordsize="0,421" path="m348,15742l348,15321e" filled="f" stroked="t" strokeweight=".954611pt" strokecolor="#747474">
                <v:path arrowok="t"/>
              </v:shape>
            </v:group>
            <v:group style="position:absolute;left:1146;top:15440;width:2;height:847" coordorigin="1146,15440" coordsize="2,847">
              <v:shape style="position:absolute;left:1146;top:15440;width:2;height:847" coordorigin="1146,15440" coordsize="0,847" path="m1146,16288l1146,15440e" filled="f" stroked="t" strokeweight=".477306pt" strokecolor="#545454">
                <v:path arrowok="t"/>
              </v:shape>
            </v:group>
            <v:group style="position:absolute;left:339;top:16285;width:9093;height:2" coordorigin="339,16285" coordsize="9093,2">
              <v:shape style="position:absolute;left:339;top:16285;width:9093;height:2" coordorigin="339,16285" coordsize="9093,0" path="m339,16285l9432,16285e" filled="f" stroked="t" strokeweight=".715958pt" strokecolor="#747474">
                <v:path arrowok="t"/>
              </v:shape>
            </v:group>
            <v:group style="position:absolute;left:2406;top:15685;width:2;height:608" coordorigin="2406,15685" coordsize="2,608">
              <v:shape style="position:absolute;left:2406;top:15685;width:2;height:608" coordorigin="2406,15685" coordsize="0,608" path="m2406,16293l2406,15685e" filled="f" stroked="t" strokeweight=".477306pt" strokecolor="#343434">
                <v:path arrowok="t"/>
              </v:shape>
            </v:group>
            <v:group style="position:absolute;left:5756;top:16283;width:1064;height:2" coordorigin="5756,16283" coordsize="1064,2">
              <v:shape style="position:absolute;left:5756;top:16283;width:1064;height:2" coordorigin="5756,16283" coordsize="1064,0" path="m5756,16283l6821,16283e" filled="f" stroked="t" strokeweight=".477306pt" strokecolor="#606060">
                <v:path arrowok="t"/>
              </v:shape>
            </v:group>
            <v:group style="position:absolute;left:9374;top:16288;width:496;height:2" coordorigin="9374,16288" coordsize="496,2">
              <v:shape style="position:absolute;left:9374;top:16288;width:496;height:2" coordorigin="9374,16288" coordsize="496,0" path="m9374,16288l9871,16288e" filled="f" stroked="t" strokeweight=".477306pt" strokecolor="#4F4F4F">
                <v:path arrowok="t"/>
              </v:shape>
            </v:group>
            <v:group style="position:absolute;left:9813;top:16290;width:1270;height:2" coordorigin="9813,16290" coordsize="1270,2">
              <v:shape style="position:absolute;left:9813;top:16290;width:1270;height:2" coordorigin="9813,16290" coordsize="1270,0" path="m9813,16290l11083,16290e" filled="f" stroked="t" strokeweight=".477306pt" strokecolor="#6B6B6B">
                <v:path arrowok="t"/>
              </v:shape>
            </v:group>
            <v:group style="position:absolute;left:10921;top:16288;width:745;height:2" coordorigin="10921,16288" coordsize="745,2">
              <v:shape style="position:absolute;left:10921;top:16288;width:745;height:2" coordorigin="10921,16288" coordsize="745,0" path="m10921,16288l11665,16288e" filled="f" stroked="t" strokeweight=".954611pt" strokecolor="#878787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7"/>
        </w:rPr>
        <w:t>Mu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16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0"/>
          <w:w w:val="76"/>
          <w:position w:val="-7"/>
        </w:rPr>
        <w:t>ı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-25"/>
          <w:w w:val="77"/>
          <w:position w:val="-7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BFBFC1"/>
          <w:spacing w:val="-25"/>
          <w:w w:val="148"/>
          <w:position w:val="-7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363636"/>
          <w:spacing w:val="-17"/>
          <w:w w:val="81"/>
          <w:position w:val="-7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5E5E5E"/>
          <w:spacing w:val="0"/>
          <w:w w:val="69"/>
          <w:position w:val="-7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5E5E5E"/>
          <w:spacing w:val="12"/>
          <w:w w:val="100"/>
          <w:position w:val="-7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7"/>
        </w:rPr>
        <w:t>ANŞIN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7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-7"/>
        </w:rPr>
      </w:r>
      <w:r>
        <w:rPr>
          <w:rFonts w:ascii="Times New Roman" w:hAnsi="Times New Roman" w:cs="Times New Roman" w:eastAsia="Times New Roman"/>
          <w:sz w:val="25"/>
          <w:szCs w:val="25"/>
          <w:color w:val="BFBFC1"/>
          <w:spacing w:val="0"/>
          <w:w w:val="59"/>
          <w:position w:val="-5"/>
        </w:rPr>
        <w:t>....</w:t>
      </w:r>
      <w:r>
        <w:rPr>
          <w:rFonts w:ascii="Times New Roman" w:hAnsi="Times New Roman" w:cs="Times New Roman" w:eastAsia="Times New Roman"/>
          <w:sz w:val="25"/>
          <w:szCs w:val="25"/>
          <w:color w:val="BFBFC1"/>
          <w:spacing w:val="-38"/>
          <w:w w:val="59"/>
          <w:position w:val="-5"/>
        </w:rPr>
        <w:t>.</w:t>
      </w:r>
      <w:r>
        <w:rPr>
          <w:rFonts w:ascii="Arial" w:hAnsi="Arial" w:cs="Arial" w:eastAsia="Arial"/>
          <w:sz w:val="19"/>
          <w:szCs w:val="19"/>
          <w:color w:val="BFBFC1"/>
          <w:spacing w:val="0"/>
          <w:w w:val="117"/>
          <w:position w:val="-5"/>
        </w:rPr>
        <w:t>,</w:t>
      </w:r>
      <w:r>
        <w:rPr>
          <w:rFonts w:ascii="Arial" w:hAnsi="Arial" w:cs="Arial" w:eastAsia="Arial"/>
          <w:sz w:val="19"/>
          <w:szCs w:val="19"/>
          <w:color w:val="BFBFC1"/>
          <w:spacing w:val="-29"/>
          <w:w w:val="100"/>
          <w:position w:val="-5"/>
        </w:rPr>
        <w:t> </w:t>
      </w:r>
      <w:r>
        <w:rPr>
          <w:rFonts w:ascii="Arial" w:hAnsi="Arial" w:cs="Arial" w:eastAsia="Arial"/>
          <w:sz w:val="32"/>
          <w:szCs w:val="32"/>
          <w:color w:val="BFBFC1"/>
          <w:spacing w:val="0"/>
          <w:w w:val="59"/>
          <w:position w:val="-5"/>
        </w:rPr>
        <w:t>.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324" w:lineRule="exact"/>
        <w:ind w:left="2686" w:right="-20"/>
        <w:jc w:val="left"/>
        <w:tabs>
          <w:tab w:pos="5160" w:val="left"/>
          <w:tab w:pos="9220" w:val="left"/>
          <w:tab w:pos="968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5"/>
          <w:szCs w:val="25"/>
          <w:color w:val="89898A"/>
          <w:spacing w:val="-4"/>
          <w:w w:val="119"/>
          <w:position w:val="-1"/>
        </w:rPr>
        <w:t>E</w:t>
      </w:r>
      <w:r>
        <w:rPr>
          <w:rFonts w:ascii="Arial" w:hAnsi="Arial" w:cs="Arial" w:eastAsia="Arial"/>
          <w:sz w:val="25"/>
          <w:szCs w:val="25"/>
          <w:color w:val="89898A"/>
          <w:spacing w:val="-57"/>
          <w:w w:val="119"/>
          <w:position w:val="-1"/>
        </w:rPr>
        <w:t>'</w:t>
      </w:r>
      <w:r>
        <w:rPr>
          <w:rFonts w:ascii="Arial" w:hAnsi="Arial" w:cs="Arial" w:eastAsia="Arial"/>
          <w:sz w:val="25"/>
          <w:szCs w:val="25"/>
          <w:color w:val="6E6E6E"/>
          <w:spacing w:val="0"/>
          <w:w w:val="119"/>
          <w:position w:val="-1"/>
        </w:rPr>
        <w:t>F</w:t>
      </w:r>
      <w:r>
        <w:rPr>
          <w:rFonts w:ascii="Arial" w:hAnsi="Arial" w:cs="Arial" w:eastAsia="Arial"/>
          <w:sz w:val="25"/>
          <w:szCs w:val="25"/>
          <w:color w:val="6E6E6E"/>
          <w:spacing w:val="-27"/>
          <w:w w:val="119"/>
          <w:position w:val="-1"/>
        </w:rPr>
        <w:t>g</w:t>
      </w:r>
      <w:r>
        <w:rPr>
          <w:rFonts w:ascii="Arial" w:hAnsi="Arial" w:cs="Arial" w:eastAsia="Arial"/>
          <w:sz w:val="25"/>
          <w:szCs w:val="25"/>
          <w:color w:val="89898A"/>
          <w:spacing w:val="0"/>
          <w:w w:val="119"/>
          <w:position w:val="-1"/>
        </w:rPr>
        <w:t>ün</w:t>
      </w:r>
      <w:r>
        <w:rPr>
          <w:rFonts w:ascii="Arial" w:hAnsi="Arial" w:cs="Arial" w:eastAsia="Arial"/>
          <w:sz w:val="25"/>
          <w:szCs w:val="25"/>
          <w:color w:val="89898A"/>
          <w:spacing w:val="-36"/>
          <w:w w:val="119"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6E6E6E"/>
          <w:spacing w:val="0"/>
          <w:w w:val="100"/>
          <w:b/>
          <w:bCs/>
          <w:position w:val="-1"/>
        </w:rPr>
        <w:t>KAYA</w:t>
      </w:r>
      <w:r>
        <w:rPr>
          <w:rFonts w:ascii="Arial" w:hAnsi="Arial" w:cs="Arial" w:eastAsia="Arial"/>
          <w:sz w:val="26"/>
          <w:szCs w:val="26"/>
          <w:color w:val="6E6E6E"/>
          <w:spacing w:val="-6"/>
          <w:w w:val="100"/>
          <w:b/>
          <w:bCs/>
          <w:position w:val="-1"/>
        </w:rPr>
        <w:t> </w:t>
      </w:r>
      <w:r>
        <w:rPr>
          <w:rFonts w:ascii="Arial" w:hAnsi="Arial" w:cs="Arial" w:eastAsia="Arial"/>
          <w:sz w:val="26"/>
          <w:szCs w:val="26"/>
          <w:color w:val="6E6E6E"/>
          <w:spacing w:val="0"/>
          <w:w w:val="100"/>
          <w:b/>
          <w:bCs/>
          <w:position w:val="-1"/>
        </w:rPr>
        <w:tab/>
      </w:r>
      <w:r>
        <w:rPr>
          <w:rFonts w:ascii="Arial" w:hAnsi="Arial" w:cs="Arial" w:eastAsia="Arial"/>
          <w:sz w:val="26"/>
          <w:szCs w:val="26"/>
          <w:color w:val="6E6E6E"/>
          <w:spacing w:val="0"/>
          <w:w w:val="100"/>
          <w:b/>
          <w:bCs/>
          <w:position w:val="-1"/>
        </w:rPr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>Eri</w:t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63636"/>
          <w:spacing w:val="0"/>
          <w:w w:val="100"/>
          <w:position w:val="1"/>
        </w:rPr>
      </w:r>
      <w:r>
        <w:rPr>
          <w:rFonts w:ascii="Arial" w:hAnsi="Arial" w:cs="Arial" w:eastAsia="Arial"/>
          <w:sz w:val="17"/>
          <w:szCs w:val="17"/>
          <w:color w:val="A8AAAA"/>
          <w:spacing w:val="11"/>
          <w:w w:val="224"/>
          <w:position w:val="9"/>
        </w:rPr>
        <w:t>.</w:t>
      </w:r>
      <w:r>
        <w:rPr>
          <w:rFonts w:ascii="Arial" w:hAnsi="Arial" w:cs="Arial" w:eastAsia="Arial"/>
          <w:sz w:val="17"/>
          <w:szCs w:val="17"/>
          <w:color w:val="6E6E6E"/>
          <w:spacing w:val="-12"/>
          <w:w w:val="158"/>
          <w:position w:val="9"/>
        </w:rPr>
        <w:t>,</w:t>
      </w:r>
      <w:r>
        <w:rPr>
          <w:rFonts w:ascii="Arial" w:hAnsi="Arial" w:cs="Arial" w:eastAsia="Arial"/>
          <w:sz w:val="17"/>
          <w:szCs w:val="17"/>
          <w:color w:val="BFBFC1"/>
          <w:spacing w:val="0"/>
          <w:w w:val="134"/>
          <w:position w:val="9"/>
        </w:rPr>
        <w:t>.,</w:t>
      </w:r>
      <w:r>
        <w:rPr>
          <w:rFonts w:ascii="Arial" w:hAnsi="Arial" w:cs="Arial" w:eastAsia="Arial"/>
          <w:sz w:val="17"/>
          <w:szCs w:val="17"/>
          <w:color w:val="BFBFC1"/>
          <w:spacing w:val="0"/>
          <w:w w:val="100"/>
          <w:position w:val="9"/>
        </w:rPr>
        <w:tab/>
      </w:r>
      <w:r>
        <w:rPr>
          <w:rFonts w:ascii="Arial" w:hAnsi="Arial" w:cs="Arial" w:eastAsia="Arial"/>
          <w:sz w:val="17"/>
          <w:szCs w:val="17"/>
          <w:color w:val="BFBFC1"/>
          <w:spacing w:val="0"/>
          <w:w w:val="100"/>
          <w:position w:val="9"/>
        </w:rPr>
      </w:r>
      <w:r>
        <w:rPr>
          <w:rFonts w:ascii="Arial" w:hAnsi="Arial" w:cs="Arial" w:eastAsia="Arial"/>
          <w:sz w:val="23"/>
          <w:szCs w:val="23"/>
          <w:color w:val="BFBFC1"/>
          <w:spacing w:val="0"/>
          <w:w w:val="100"/>
          <w:position w:val="14"/>
        </w:rPr>
        <w:t>,.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68" w:lineRule="exact"/>
        <w:ind w:left="2514" w:right="-20"/>
        <w:jc w:val="left"/>
        <w:rPr>
          <w:rFonts w:ascii="Arial" w:hAnsi="Arial" w:cs="Arial" w:eastAsia="Arial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73.261917pt;margin-top:4.946905pt;width:77.323493pt;height:35pt;mso-position-horizontal-relative:page;mso-position-vertical-relative:paragraph;z-index:-15535" type="#_x0000_t202" filled="f" stroked="f">
            <v:textbox inset="0,0,0,0">
              <w:txbxContent>
                <w:p>
                  <w:pPr>
                    <w:spacing w:before="0" w:after="0" w:line="700" w:lineRule="exact"/>
                    <w:ind w:right="-145"/>
                    <w:jc w:val="left"/>
                    <w:rPr>
                      <w:rFonts w:ascii="Times New Roman" w:hAnsi="Times New Roman" w:cs="Times New Roman" w:eastAsia="Times New Roman"/>
                      <w:sz w:val="70"/>
                      <w:szCs w:val="7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3A4182"/>
                      <w:w w:val="123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3A4182"/>
                      <w:w w:val="123"/>
                      <w:i/>
                      <w:u w:val="single" w:color="606060"/>
                    </w:rPr>
                    <w:t>'%$</w:t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3A4182"/>
                      <w:w w:val="123"/>
                      <w:i/>
                      <w:u w:val="single" w:color="60606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3A4182"/>
                      <w:spacing w:val="30"/>
                      <w:w w:val="100"/>
                      <w:i/>
                      <w:u w:val="single" w:color="60606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3A4182"/>
                      <w:spacing w:val="30"/>
                      <w:w w:val="100"/>
                      <w:i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70"/>
                      <w:szCs w:val="7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4"/>
          <w:szCs w:val="24"/>
          <w:color w:val="6E6E6E"/>
          <w:spacing w:val="0"/>
          <w:w w:val="76"/>
        </w:rPr>
        <w:t>It</w:t>
      </w:r>
      <w:r>
        <w:rPr>
          <w:rFonts w:ascii="Arial" w:hAnsi="Arial" w:cs="Arial" w:eastAsia="Arial"/>
          <w:sz w:val="24"/>
          <w:szCs w:val="24"/>
          <w:color w:val="6E6E6E"/>
          <w:spacing w:val="7"/>
          <w:w w:val="76"/>
        </w:rPr>
        <w:t>f</w:t>
      </w:r>
      <w:r>
        <w:rPr>
          <w:rFonts w:ascii="Arial" w:hAnsi="Arial" w:cs="Arial" w:eastAsia="Arial"/>
          <w:sz w:val="24"/>
          <w:szCs w:val="24"/>
          <w:color w:val="4D4D4D"/>
          <w:spacing w:val="0"/>
          <w:w w:val="76"/>
        </w:rPr>
        <w:t>aiy</w:t>
      </w:r>
      <w:r>
        <w:rPr>
          <w:rFonts w:ascii="Arial" w:hAnsi="Arial" w:cs="Arial" w:eastAsia="Arial"/>
          <w:sz w:val="24"/>
          <w:szCs w:val="24"/>
          <w:color w:val="6E6E6E"/>
          <w:spacing w:val="0"/>
          <w:w w:val="76"/>
        </w:rPr>
        <w:t>e</w:t>
      </w:r>
      <w:r>
        <w:rPr>
          <w:rFonts w:ascii="Arial" w:hAnsi="Arial" w:cs="Arial" w:eastAsia="Arial"/>
          <w:sz w:val="24"/>
          <w:szCs w:val="24"/>
          <w:color w:val="6E6E6E"/>
          <w:spacing w:val="2"/>
          <w:w w:val="76"/>
        </w:rPr>
        <w:t> </w:t>
      </w:r>
      <w:r>
        <w:rPr>
          <w:rFonts w:ascii="Arial" w:hAnsi="Arial" w:cs="Arial" w:eastAsia="Arial"/>
          <w:sz w:val="24"/>
          <w:szCs w:val="24"/>
          <w:color w:val="5E5E5E"/>
          <w:spacing w:val="0"/>
          <w:w w:val="76"/>
        </w:rPr>
        <w:t>Glin</w:t>
      </w:r>
      <w:r>
        <w:rPr>
          <w:rFonts w:ascii="Arial" w:hAnsi="Arial" w:cs="Arial" w:eastAsia="Arial"/>
          <w:sz w:val="24"/>
          <w:szCs w:val="24"/>
          <w:color w:val="5E5E5E"/>
          <w:spacing w:val="0"/>
          <w:w w:val="76"/>
        </w:rPr>
        <w:t>e</w:t>
      </w:r>
      <w:r>
        <w:rPr>
          <w:rFonts w:ascii="Arial" w:hAnsi="Arial" w:cs="Arial" w:eastAsia="Arial"/>
          <w:sz w:val="24"/>
          <w:szCs w:val="24"/>
          <w:color w:val="5E5E5E"/>
          <w:spacing w:val="0"/>
          <w:w w:val="76"/>
        </w:rPr>
        <w:t> </w:t>
      </w:r>
      <w:r>
        <w:rPr>
          <w:rFonts w:ascii="Arial" w:hAnsi="Arial" w:cs="Arial" w:eastAsia="Arial"/>
          <w:sz w:val="24"/>
          <w:szCs w:val="24"/>
          <w:color w:val="5E5E5E"/>
          <w:spacing w:val="46"/>
          <w:w w:val="76"/>
        </w:rPr>
        <w:t> </w:t>
      </w:r>
      <w:r>
        <w:rPr>
          <w:rFonts w:ascii="Arial" w:hAnsi="Arial" w:cs="Arial" w:eastAsia="Arial"/>
          <w:sz w:val="24"/>
          <w:szCs w:val="24"/>
          <w:color w:val="6E6E6E"/>
          <w:spacing w:val="5"/>
          <w:w w:val="76"/>
        </w:rPr>
        <w:t>B</w:t>
      </w:r>
      <w:r>
        <w:rPr>
          <w:rFonts w:ascii="Arial" w:hAnsi="Arial" w:cs="Arial" w:eastAsia="Arial"/>
          <w:sz w:val="24"/>
          <w:szCs w:val="24"/>
          <w:color w:val="4D4D4D"/>
          <w:spacing w:val="0"/>
          <w:w w:val="76"/>
        </w:rPr>
        <w:t>ölge</w:t>
      </w:r>
      <w:r>
        <w:rPr>
          <w:rFonts w:ascii="Arial" w:hAnsi="Arial" w:cs="Arial" w:eastAsia="Arial"/>
          <w:sz w:val="24"/>
          <w:szCs w:val="24"/>
          <w:color w:val="4D4D4D"/>
          <w:spacing w:val="-7"/>
          <w:w w:val="76"/>
        </w:rPr>
        <w:t> </w:t>
      </w:r>
      <w:r>
        <w:rPr>
          <w:rFonts w:ascii="Arial" w:hAnsi="Arial" w:cs="Arial" w:eastAsia="Arial"/>
          <w:sz w:val="24"/>
          <w:szCs w:val="24"/>
          <w:color w:val="4D4D4D"/>
          <w:spacing w:val="0"/>
          <w:w w:val="78"/>
        </w:rPr>
        <w:t>Amin</w:t>
      </w:r>
      <w:r>
        <w:rPr>
          <w:rFonts w:ascii="Arial" w:hAnsi="Arial" w:cs="Arial" w:eastAsia="Arial"/>
          <w:sz w:val="24"/>
          <w:szCs w:val="24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120"/>
        </w:sectPr>
      </w:pPr>
      <w:rPr/>
    </w:p>
    <w:p>
      <w:pPr>
        <w:spacing w:before="69" w:after="0" w:line="218" w:lineRule="auto"/>
        <w:ind w:left="606" w:right="9647" w:firstLine="128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Times New Roman" w:hAnsi="Times New Roman" w:cs="Times New Roman" w:eastAsia="Times New Roman"/>
          <w:sz w:val="92"/>
          <w:szCs w:val="92"/>
          <w:color w:val="2B2B2B"/>
          <w:spacing w:val="-592"/>
          <w:w w:val="133"/>
          <w:b/>
          <w:bCs/>
          <w:position w:val="12"/>
        </w:rPr>
        <w:t>1</w:t>
      </w:r>
      <w:r>
        <w:rPr>
          <w:rFonts w:ascii="Arial" w:hAnsi="Arial" w:cs="Arial" w:eastAsia="Arial"/>
          <w:sz w:val="14"/>
          <w:szCs w:val="14"/>
          <w:color w:val="2B2B2B"/>
          <w:spacing w:val="9"/>
          <w:w w:val="124"/>
          <w:position w:val="0"/>
        </w:rPr>
        <w:t>I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24"/>
          <w:position w:val="0"/>
        </w:rPr>
        <w:t>ZMIR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24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2B2B2B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7"/>
          <w:szCs w:val="17"/>
          <w:color w:val="2B2B2B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4"/>
          <w:szCs w:val="14"/>
          <w:color w:val="2B2B2B"/>
          <w:spacing w:val="0"/>
          <w:w w:val="115"/>
          <w:position w:val="0"/>
        </w:rPr>
        <w:t>BELEDIYESI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8" w:after="0" w:line="170" w:lineRule="exact"/>
        <w:jc w:val="left"/>
        <w:rPr>
          <w:sz w:val="17"/>
          <w:szCs w:val="17"/>
        </w:rPr>
      </w:pPr>
      <w:rPr/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pgSz w:w="11920" w:h="16840"/>
          <w:pgMar w:top="640" w:bottom="280" w:left="220" w:right="240"/>
        </w:sectPr>
      </w:pPr>
      <w:rPr/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5.663158pt;margin-top:38.553162pt;width:563.161734pt;height:756.695079pt;mso-position-horizontal-relative:page;mso-position-vertical-relative:page;z-index:-15527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1487" w:hRule="exact"/>
                    </w:trPr>
                    <w:tc>
                      <w:tcPr>
                        <w:tcW w:w="1910" w:type="dxa"/>
                        <w:gridSpan w:val="3"/>
                        <w:tcBorders>
                          <w:top w:val="nil" w:sz="6" w:space="0" w:color="auto"/>
                          <w:bottom w:val="single" w:sz="5.695696" w:space="0" w:color="57575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986" w:type="dxa"/>
                        <w:gridSpan w:val="9"/>
                        <w:tcBorders>
                          <w:top w:val="single" w:sz="5.695696" w:space="0" w:color="545454"/>
                          <w:bottom w:val="single" w:sz="5.695696" w:space="0" w:color="575757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6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51" w:lineRule="auto"/>
                          <w:ind w:left="1515" w:right="2021"/>
                          <w:jc w:val="center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D3D3D"/>
                            <w:spacing w:val="0"/>
                            <w:w w:val="100"/>
                          </w:rPr>
                          <w:t>İZMİR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D3D3D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0"/>
                            <w:w w:val="100"/>
                          </w:rPr>
                          <w:t>BÜYÜKŞEHİR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4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0"/>
                            <w:w w:val="102"/>
                          </w:rPr>
                          <w:t>BELEDİYESİ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0"/>
                            <w:w w:val="10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D3D3D"/>
                            <w:spacing w:val="0"/>
                            <w:w w:val="100"/>
                          </w:rPr>
                          <w:t>İTFAİYE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D3D3D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0"/>
                            <w:w w:val="100"/>
                          </w:rPr>
                          <w:t>DAİRESi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0"/>
                            <w:w w:val="102"/>
                          </w:rPr>
                          <w:t>BAŞKANLIGI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26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0"/>
                            <w:w w:val="100"/>
                          </w:rPr>
                          <w:t>itfaiye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0"/>
                            <w:w w:val="100"/>
                          </w:rPr>
                          <w:t>Müdahale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D3D3D"/>
                            <w:spacing w:val="0"/>
                            <w:w w:val="100"/>
                          </w:rPr>
                          <w:t>Şub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D3D3D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D3D3D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D3D3D"/>
                            <w:spacing w:val="0"/>
                            <w:w w:val="103"/>
                          </w:rPr>
                          <w:t>Müdürlüğü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1" w:after="0" w:line="240" w:lineRule="auto"/>
                          <w:ind w:left="2271" w:right="2833"/>
                          <w:jc w:val="center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D3D3D"/>
                            <w:w w:val="94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D3D3D"/>
                            <w:spacing w:val="-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0"/>
                            <w:w w:val="100"/>
                          </w:rPr>
                          <w:t>ANGl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0"/>
                            <w:w w:val="102"/>
                          </w:rPr>
                          <w:t>RAPORU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306" w:type="dxa"/>
                        <w:gridSpan w:val="2"/>
                        <w:tcBorders>
                          <w:top w:val="single" w:sz="5.695696" w:space="0" w:color="545454"/>
                          <w:bottom w:val="single" w:sz="5.695696" w:space="0" w:color="575757"/>
                          <w:left w:val="nil" w:sz="6" w:space="0" w:color="auto"/>
                          <w:right w:val="single" w:sz="5.695696" w:space="0" w:color="606060"/>
                        </w:tcBorders>
                      </w:tcPr>
                      <w:p>
                        <w:pPr>
                          <w:spacing w:before="4" w:after="0" w:line="170" w:lineRule="exact"/>
                          <w:jc w:val="left"/>
                          <w:rPr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sz w:val="17"/>
                            <w:szCs w:val="17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238" w:right="884"/>
                          <w:jc w:val="center"/>
                          <w:rPr>
                            <w:rFonts w:ascii="Arial" w:hAnsi="Arial" w:cs="Arial" w:eastAsia="Arial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545454"/>
                            <w:spacing w:val="0"/>
                            <w:w w:val="120"/>
                          </w:rPr>
                          <w:t>"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2981" w:type="dxa"/>
                        <w:gridSpan w:val="4"/>
                        <w:tcBorders>
                          <w:top w:val="single" w:sz="5.695696" w:space="0" w:color="575757"/>
                          <w:bottom w:val="single" w:sz="5.695696" w:space="0" w:color="545454"/>
                          <w:left w:val="single" w:sz="5.695696" w:space="0" w:color="676767"/>
                          <w:right w:val="single" w:sz="5.695696" w:space="0" w:color="3B3B3B"/>
                        </w:tcBorders>
                      </w:tcPr>
                      <w:p>
                        <w:pPr>
                          <w:spacing w:before="4" w:after="0" w:line="240" w:lineRule="auto"/>
                          <w:ind w:left="5" w:right="-20"/>
                          <w:jc w:val="left"/>
                          <w:tabs>
                            <w:tab w:pos="13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Ola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3"/>
                          </w:rPr>
                          <w:t>:10.05.2017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21" w:type="dxa"/>
                        <w:gridSpan w:val="10"/>
                        <w:tcBorders>
                          <w:top w:val="single" w:sz="5.695696" w:space="0" w:color="575757"/>
                          <w:bottom w:val="single" w:sz="5.695696" w:space="0" w:color="545454"/>
                          <w:left w:val="single" w:sz="5.695696" w:space="0" w:color="3B3B3B"/>
                          <w:right w:val="single" w:sz="5.695696" w:space="0" w:color="606060"/>
                        </w:tcBorders>
                      </w:tcPr>
                      <w:p>
                        <w:pPr>
                          <w:spacing w:before="9" w:after="0" w:line="240" w:lineRule="auto"/>
                          <w:ind w:left="12" w:right="-20"/>
                          <w:jc w:val="left"/>
                          <w:tabs>
                            <w:tab w:pos="2420" w:val="left"/>
                            <w:tab w:pos="45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Sıra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22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9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-3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16:04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7"/>
                          </w:rPr>
                          <w:t>trel:110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6" w:hRule="exact"/>
                    </w:trPr>
                    <w:tc>
                      <w:tcPr>
                        <w:tcW w:w="2981" w:type="dxa"/>
                        <w:gridSpan w:val="4"/>
                        <w:tcBorders>
                          <w:top w:val="single" w:sz="5.695696" w:space="0" w:color="545454"/>
                          <w:bottom w:val="single" w:sz="5.695696" w:space="0" w:color="545454"/>
                          <w:left w:val="single" w:sz="5.695696" w:space="0" w:color="545454"/>
                          <w:right w:val="single" w:sz="5.695696" w:space="0" w:color="3B3B3B"/>
                        </w:tcBorders>
                      </w:tcPr>
                      <w:p>
                        <w:pPr>
                          <w:spacing w:before="4" w:after="0" w:line="218" w:lineRule="exact"/>
                          <w:ind w:left="19" w:right="-20"/>
                          <w:jc w:val="left"/>
                          <w:tabs>
                            <w:tab w:pos="13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Tarihi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3"/>
                          </w:rPr>
                          <w:t>:10.05.2017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8221" w:type="dxa"/>
                        <w:gridSpan w:val="10"/>
                        <w:tcBorders>
                          <w:top w:val="single" w:sz="5.695696" w:space="0" w:color="545454"/>
                          <w:bottom w:val="single" w:sz="5.695696" w:space="0" w:color="545454"/>
                          <w:left w:val="single" w:sz="5.695696" w:space="0" w:color="3B3B3B"/>
                          <w:right w:val="single" w:sz="5.695696" w:space="0" w:color="606060"/>
                        </w:tcBorders>
                      </w:tcPr>
                      <w:p>
                        <w:pPr>
                          <w:spacing w:before="4" w:after="0" w:line="218" w:lineRule="exact"/>
                          <w:ind w:left="12" w:right="-20"/>
                          <w:jc w:val="left"/>
                          <w:tabs>
                            <w:tab w:pos="1340" w:val="left"/>
                            <w:tab w:pos="242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Kayıt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No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-31"/>
                            <w:w w:val="13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2957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!Bildirim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-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Ala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4"/>
                            <w:w w:val="100"/>
                          </w:rPr>
                          <w:t>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erkez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3"/>
                          </w:rPr>
                          <w:t>Santral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11202" w:type="dxa"/>
                        <w:gridSpan w:val="14"/>
                        <w:tcBorders>
                          <w:top w:val="single" w:sz="5.695696" w:space="0" w:color="545454"/>
                          <w:bottom w:val="nil" w:sz="6" w:space="0" w:color="auto"/>
                          <w:left w:val="single" w:sz="7.594256" w:space="0" w:color="4F4F4F"/>
                          <w:right w:val="single" w:sz="5.695696" w:space="0" w:color="606060"/>
                        </w:tcBorders>
                      </w:tcPr>
                      <w:p>
                        <w:pPr>
                          <w:spacing w:before="0" w:after="0" w:line="229" w:lineRule="exact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Bildirile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Adre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:Buca-1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3D3D3D"/>
                            <w:spacing w:val="0"/>
                            <w:w w:val="59"/>
                          </w:rPr>
                          <w:t>l_yj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1202" w:type="dxa"/>
                        <w:gridSpan w:val="14"/>
                        <w:tcBorders>
                          <w:top w:val="nil" w:sz="6" w:space="0" w:color="auto"/>
                          <w:bottom w:val="nil" w:sz="6" w:space="0" w:color="auto"/>
                          <w:left w:val="single" w:sz="7.594256" w:space="0" w:color="4F4F4F"/>
                          <w:right w:val="single" w:sz="5.695696" w:space="0" w:color="606060"/>
                        </w:tcBorders>
                      </w:tcPr>
                      <w:p>
                        <w:pPr>
                          <w:spacing w:before="16" w:after="0" w:line="240" w:lineRule="auto"/>
                          <w:ind w:left="17" w:right="-20"/>
                          <w:jc w:val="left"/>
                          <w:tabs>
                            <w:tab w:pos="13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w w:val="98"/>
                          </w:rPr>
                          <w:t>D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4"/>
                            <w:w w:val="98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00"/>
                          </w:rPr>
                          <w:t>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-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ru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:Buca-1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8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Soka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5"/>
                          </w:rPr>
                          <w:t>No:4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1202" w:type="dxa"/>
                        <w:gridSpan w:val="14"/>
                        <w:tcBorders>
                          <w:top w:val="nil" w:sz="6" w:space="0" w:color="auto"/>
                          <w:bottom w:val="single" w:sz="5.695696" w:space="0" w:color="545454"/>
                          <w:left w:val="single" w:sz="5.695696" w:space="0" w:color="545454"/>
                          <w:right w:val="single" w:sz="5.695696" w:space="0" w:color="606060"/>
                        </w:tcBorders>
                      </w:tcPr>
                      <w:p>
                        <w:pPr>
                          <w:spacing w:before="20" w:after="0" w:line="211" w:lineRule="exact"/>
                          <w:ind w:left="5" w:right="-20"/>
                          <w:jc w:val="left"/>
                          <w:tabs>
                            <w:tab w:pos="1380" w:val="left"/>
                            <w:tab w:pos="4280" w:val="left"/>
                            <w:tab w:pos="74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  <w:position w:val="-1"/>
                          </w:rPr>
                          <w:t>aııgııı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-8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-1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40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-1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18"/>
                            <w:position w:val="0"/>
                          </w:rPr>
                          <w:t>:Çö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18"/>
                            <w:position w:val="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-3"/>
                            <w:w w:val="118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  <w:position w:val="0"/>
                          </w:rPr>
                          <w:t>Yangını</w:t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  <w:position w:val="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  <w:position w:val="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9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1"/>
                            <w:position w:val="0"/>
                          </w:rPr>
                          <w:t>Sınıfı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32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-3"/>
                            <w:w w:val="100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46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4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3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-9"/>
                            <w:w w:val="114"/>
                            <w:position w:val="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1"/>
                            <w:position w:val="0"/>
                          </w:rPr>
                          <w:t>Sigara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3389" w:type="dxa"/>
                        <w:vMerge w:val="restart"/>
                        <w:gridSpan w:val="5"/>
                        <w:tcBorders>
                          <w:top w:val="single" w:sz="5.695696" w:space="0" w:color="545454"/>
                          <w:left w:val="single" w:sz="5.695696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9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Binada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255" w:type="dxa"/>
                        <w:vMerge w:val="restart"/>
                        <w:gridSpan w:val="3"/>
                        <w:tcBorders>
                          <w:top w:val="single" w:sz="5.695696" w:space="0" w:color="545454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29" w:lineRule="exact"/>
                          <w:ind w:left="6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3D3D3D"/>
                            <w:w w:val="60"/>
                            <w:position w:val="1"/>
                          </w:rPr>
                          <w:t>rı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3D3D3D"/>
                            <w:spacing w:val="1"/>
                            <w:w w:val="60"/>
                            <w:position w:val="1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D3D3D"/>
                            <w:spacing w:val="0"/>
                            <w:w w:val="99"/>
                            <w:position w:val="1"/>
                          </w:rPr>
                          <w:t>apını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D3D3D"/>
                            <w:spacing w:val="0"/>
                            <w:w w:val="100"/>
                            <w:position w:val="1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D3D3D"/>
                            <w:spacing w:val="0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3D3D3D"/>
                            <w:spacing w:val="0"/>
                            <w:w w:val="100"/>
                            <w:position w:val="1"/>
                          </w:rPr>
                          <w:t>Şekli: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8"/>
                            <w:szCs w:val="1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08" w:lineRule="exact"/>
                          <w:ind w:left="81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Betonarme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4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00"/>
                          </w:rPr>
                          <w:t>gi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Ahsap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00"/>
                          </w:rPr>
                          <w:t>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12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74"/>
                          </w:rPr>
                          <w:t>D.i_ger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558" w:type="dxa"/>
                        <w:gridSpan w:val="6"/>
                        <w:tcBorders>
                          <w:top w:val="single" w:sz="5.695696" w:space="0" w:color="545454"/>
                          <w:bottom w:val="single" w:sz="5.695696" w:space="0" w:color="707070"/>
                          <w:left w:val="single" w:sz="5.695696" w:space="0" w:color="4F4F4F"/>
                          <w:right w:val="single" w:sz="7.594256" w:space="0" w:color="6B6B6B"/>
                        </w:tcBorders>
                      </w:tcPr>
                      <w:p>
                        <w:pPr>
                          <w:spacing w:before="9" w:after="0" w:line="240" w:lineRule="auto"/>
                          <w:ind w:left="1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Kullanım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4"/>
                          </w:rPr>
                          <w:t>Şekli:Konut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08" w:hRule="exact"/>
                    </w:trPr>
                    <w:tc>
                      <w:tcPr>
                        <w:tcW w:w="3389" w:type="dxa"/>
                        <w:vMerge/>
                        <w:gridSpan w:val="5"/>
                        <w:tcBorders>
                          <w:left w:val="single" w:sz="5.695696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255" w:type="dxa"/>
                        <w:vMerge/>
                        <w:gridSpan w:val="3"/>
                        <w:tcBorders>
                          <w:bottom w:val="single" w:sz="5.695696" w:space="0" w:color="70707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558" w:type="dxa"/>
                        <w:vMerge w:val="restart"/>
                        <w:gridSpan w:val="6"/>
                        <w:tcBorders>
                          <w:top w:val="single" w:sz="5.695696" w:space="0" w:color="707070"/>
                          <w:left w:val="nil" w:sz="6" w:space="0" w:color="auto"/>
                          <w:right w:val="single" w:sz="5.695696" w:space="0" w:color="606060"/>
                        </w:tcBorders>
                      </w:tcPr>
                      <w:p>
                        <w:pPr>
                          <w:spacing w:before="61" w:after="0" w:line="428" w:lineRule="exact"/>
                          <w:ind w:left="-52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ACAEAF"/>
                            <w:spacing w:val="-1"/>
                            <w:w w:val="585"/>
                            <w:position w:val="-5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  <w:position w:val="9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1"/>
                            <w:position w:val="9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-36"/>
                            <w:w w:val="100"/>
                            <w:position w:val="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77"/>
                            <w:position w:val="9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34"/>
                            <w:w w:val="77"/>
                            <w:position w:val="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9"/>
                          </w:rPr>
                          <w:t>Kontrol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1"/>
                            <w:w w:val="100"/>
                            <w:position w:val="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9"/>
                          </w:rPr>
                          <w:t>Altına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7"/>
                            <w:w w:val="100"/>
                            <w:position w:val="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9"/>
                          </w:rPr>
                          <w:t>Alma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0"/>
                            <w:w w:val="100"/>
                            <w:position w:val="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3"/>
                            <w:position w:val="9"/>
                          </w:rPr>
                          <w:t>Saati:1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6"/>
                            <w:w w:val="103"/>
                            <w:position w:val="9"/>
                          </w:rPr>
                          <w:t>6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14"/>
                            <w:position w:val="9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4"/>
                            <w:position w:val="9"/>
                          </w:rPr>
                          <w:t>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96" w:hRule="exact"/>
                    </w:trPr>
                    <w:tc>
                      <w:tcPr>
                        <w:tcW w:w="3389" w:type="dxa"/>
                        <w:vMerge/>
                        <w:gridSpan w:val="5"/>
                        <w:tcBorders>
                          <w:bottom w:val="single" w:sz="7.594256" w:space="0" w:color="575757"/>
                          <w:left w:val="single" w:sz="5.695696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255" w:type="dxa"/>
                        <w:gridSpan w:val="3"/>
                        <w:tcBorders>
                          <w:top w:val="single" w:sz="5.695696" w:space="0" w:color="707070"/>
                          <w:bottom w:val="single" w:sz="5.695696" w:space="0" w:color="4B4B4B"/>
                          <w:left w:val="single" w:sz="1.898568" w:space="0" w:color="606060"/>
                          <w:right w:val="single" w:sz="5.695696" w:space="0" w:color="4B4B4B"/>
                        </w:tcBorders>
                      </w:tcPr>
                      <w:p>
                        <w:pPr>
                          <w:spacing w:before="0" w:after="0" w:line="282" w:lineRule="exact"/>
                          <w:ind w:left="918" w:right="-20"/>
                          <w:jc w:val="left"/>
                          <w:tabs>
                            <w:tab w:pos="1520" w:val="left"/>
                            <w:tab w:pos="2040" w:val="left"/>
                            <w:tab w:pos="2620" w:val="left"/>
                          </w:tabs>
                          <w:rPr>
                            <w:rFonts w:ascii="Arial" w:hAnsi="Arial" w:cs="Arial" w:eastAsia="Arial"/>
                            <w:sz w:val="42"/>
                            <w:szCs w:val="4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2B2B2B"/>
                            <w:spacing w:val="0"/>
                            <w:w w:val="42"/>
                            <w:position w:val="-2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2B2B2B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2B2B2B"/>
                            <w:spacing w:val="0"/>
                            <w:w w:val="42"/>
                            <w:position w:val="-2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2B2B2B"/>
                            <w:spacing w:val="-13"/>
                            <w:w w:val="42"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2B2B2B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5"/>
                            <w:szCs w:val="15"/>
                            <w:color w:val="2B2B2B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ACAEAF"/>
                            <w:spacing w:val="0"/>
                            <w:w w:val="582"/>
                            <w:position w:val="-2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ACAEAF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ACAEAF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3D3D3D"/>
                            <w:spacing w:val="-35"/>
                            <w:w w:val="63"/>
                            <w:position w:val="-2"/>
                          </w:rPr>
                          <w:t>x</w:t>
                        </w:r>
                        <w:r>
                          <w:rPr>
                            <w:rFonts w:ascii="Arial" w:hAnsi="Arial" w:cs="Arial" w:eastAsia="Arial"/>
                            <w:sz w:val="42"/>
                            <w:szCs w:val="4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4558" w:type="dxa"/>
                        <w:vMerge/>
                        <w:gridSpan w:val="6"/>
                        <w:tcBorders>
                          <w:bottom w:val="single" w:sz="5.695696" w:space="0" w:color="4B4B4B"/>
                          <w:left w:val="nil" w:sz="6" w:space="0" w:color="auto"/>
                          <w:right w:val="single" w:sz="5.695696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910" w:type="dxa"/>
                        <w:gridSpan w:val="3"/>
                        <w:tcBorders>
                          <w:top w:val="single" w:sz="7.594256" w:space="0" w:color="575757"/>
                          <w:bottom w:val="single" w:sz="5.695696" w:space="0" w:color="646464"/>
                          <w:left w:val="single" w:sz="5.695696" w:space="0" w:color="545454"/>
                          <w:right w:val="single" w:sz="7.594256" w:space="0" w:color="4F4F4F"/>
                        </w:tcBorders>
                      </w:tcPr>
                      <w:p>
                        <w:pPr>
                          <w:spacing w:before="0" w:after="0" w:line="218" w:lineRule="exact"/>
                          <w:ind w:left="1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Yana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4"/>
                          </w:rPr>
                          <w:t>Şeyin: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91" w:type="dxa"/>
                        <w:gridSpan w:val="11"/>
                        <w:tcBorders>
                          <w:top w:val="single" w:sz="5.695696" w:space="0" w:color="4B4B4B"/>
                          <w:bottom w:val="nil" w:sz="6" w:space="0" w:color="auto"/>
                          <w:left w:val="single" w:sz="7.594256" w:space="0" w:color="4F4F4F"/>
                          <w:right w:val="single" w:sz="5.695696" w:space="0" w:color="606060"/>
                        </w:tcBorders>
                      </w:tcPr>
                      <w:p>
                        <w:pPr>
                          <w:spacing w:before="11" w:after="0" w:line="240" w:lineRule="auto"/>
                          <w:ind w:left="52" w:right="-20"/>
                          <w:jc w:val="left"/>
                          <w:tabs>
                            <w:tab w:pos="37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24"/>
                          </w:rPr>
                          <w:t>ahibi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52"/>
                            <w:w w:val="124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-8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Öğrenilemedi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92"/>
                          </w:rPr>
                          <w:t>IKiracı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9"/>
                            <w:w w:val="9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2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-15"/>
                            <w:w w:val="10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C3C3C3"/>
                            <w:spacing w:val="-6"/>
                            <w:w w:val="29"/>
                          </w:rPr>
                          <w:t>_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93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92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Kullana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3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:Ö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8"/>
                          </w:rPr>
                          <w:t>renilemedi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910" w:type="dxa"/>
                        <w:vMerge w:val="restart"/>
                        <w:gridSpan w:val="3"/>
                        <w:tcBorders>
                          <w:top w:val="single" w:sz="5.695696" w:space="0" w:color="646464"/>
                          <w:left w:val="single" w:sz="5.695696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6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2"/>
                          </w:rPr>
                          <w:t>Giden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5" w:after="0" w:line="240" w:lineRule="auto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Ekibin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91" w:type="dxa"/>
                        <w:gridSpan w:val="11"/>
                        <w:tcBorders>
                          <w:top w:val="nil" w:sz="6" w:space="0" w:color="auto"/>
                          <w:bottom w:val="nil" w:sz="6" w:space="0" w:color="auto"/>
                          <w:left w:val="single" w:sz="7.594256" w:space="0" w:color="4F4F4F"/>
                          <w:right w:val="single" w:sz="7.594256" w:space="0" w:color="676767"/>
                        </w:tcBorders>
                      </w:tcPr>
                      <w:p>
                        <w:pPr>
                          <w:spacing w:before="14" w:after="0" w:line="240" w:lineRule="auto"/>
                          <w:ind w:left="58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36"/>
                          </w:rPr>
                          <w:t>ıniri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49"/>
                            <w:w w:val="136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93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94"/>
                          </w:rPr>
                          <w:t>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-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mit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2"/>
                          </w:rPr>
                          <w:t>SEÇEN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910" w:type="dxa"/>
                        <w:vMerge/>
                        <w:gridSpan w:val="3"/>
                        <w:tcBorders>
                          <w:left w:val="single" w:sz="5.695696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630" w:type="dxa"/>
                        <w:vMerge w:val="restart"/>
                        <w:gridSpan w:val="3"/>
                        <w:tcBorders>
                          <w:top w:val="single" w:sz="5.695696" w:space="0" w:color="5B5B5B"/>
                          <w:left w:val="nil" w:sz="6" w:space="0" w:color="auto"/>
                          <w:right w:val="single" w:sz="7.594256" w:space="0" w:color="4B4B4B"/>
                        </w:tcBorders>
                      </w:tcPr>
                      <w:p>
                        <w:pPr>
                          <w:spacing w:before="6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5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Plakası: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35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EC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5"/>
                          </w:rPr>
                          <w:t>893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91" w:type="dxa"/>
                        <w:gridSpan w:val="4"/>
                        <w:tcBorders>
                          <w:top w:val="nil" w:sz="6" w:space="0" w:color="auto"/>
                          <w:bottom w:val="nil" w:sz="6" w:space="0" w:color="auto"/>
                          <w:left w:val="single" w:sz="7.594256" w:space="0" w:color="4B4B4B"/>
                          <w:right w:val="single" w:sz="1.898568" w:space="0" w:color="676767"/>
                        </w:tcBorders>
                      </w:tcPr>
                      <w:p>
                        <w:pPr>
                          <w:spacing w:before="13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2"/>
                          </w:rPr>
                          <w:t>:16:05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771" w:type="dxa"/>
                        <w:gridSpan w:val="4"/>
                        <w:tcBorders>
                          <w:top w:val="single" w:sz="5.695696" w:space="0" w:color="676767"/>
                          <w:bottom w:val="nil" w:sz="6" w:space="0" w:color="auto"/>
                          <w:left w:val="single" w:sz="1.898568" w:space="0" w:color="676767"/>
                          <w:right w:val="single" w:sz="7.594256" w:space="0" w:color="676767"/>
                        </w:tcBorders>
                      </w:tcPr>
                      <w:p>
                        <w:pPr>
                          <w:spacing w:before="6" w:after="0" w:line="240" w:lineRule="auto"/>
                          <w:ind w:left="1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Varı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4"/>
                          </w:rPr>
                          <w:t>:16:10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8" w:hRule="exact"/>
                    </w:trPr>
                    <w:tc>
                      <w:tcPr>
                        <w:tcW w:w="1910" w:type="dxa"/>
                        <w:vMerge/>
                        <w:gridSpan w:val="3"/>
                        <w:tcBorders>
                          <w:left w:val="single" w:sz="5.695696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630" w:type="dxa"/>
                        <w:vMerge/>
                        <w:gridSpan w:val="3"/>
                        <w:tcBorders>
                          <w:left w:val="nil" w:sz="6" w:space="0" w:color="auto"/>
                          <w:right w:val="single" w:sz="7.594256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62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7.594256" w:space="0" w:color="4B4B4B"/>
                          <w:right w:val="single" w:sz="7.594256" w:space="0" w:color="676767"/>
                        </w:tcBorders>
                      </w:tcPr>
                      <w:p>
                        <w:pPr>
                          <w:spacing w:before="9" w:after="0" w:line="100" w:lineRule="exact"/>
                          <w:jc w:val="left"/>
                          <w:rPr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spacing w:before="0" w:after="0" w:line="139" w:lineRule="exact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4"/>
                            <w:w w:val="100"/>
                            <w:position w:val="-7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-7"/>
                          </w:rPr>
                          <w:t>lektri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-7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5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-7"/>
                          </w:rPr>
                          <w:t>Arıza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1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  <w:position w:val="-7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  <w:position w:val="-7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3"/>
                            <w:w w:val="100"/>
                            <w:position w:val="-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5"/>
                            <w:position w:val="-7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329" w:hRule="exact"/>
                    </w:trPr>
                    <w:tc>
                      <w:tcPr>
                        <w:tcW w:w="1910" w:type="dxa"/>
                        <w:vMerge/>
                        <w:gridSpan w:val="3"/>
                        <w:tcBorders>
                          <w:left w:val="single" w:sz="5.695696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630" w:type="dxa"/>
                        <w:vMerge/>
                        <w:gridSpan w:val="3"/>
                        <w:tcBorders>
                          <w:left w:val="nil" w:sz="6" w:space="0" w:color="auto"/>
                          <w:right w:val="single" w:sz="7.594256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62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7.594256" w:space="0" w:color="4B4B4B"/>
                          <w:right w:val="single" w:sz="7.594256" w:space="0" w:color="676767"/>
                        </w:tcBorders>
                      </w:tcPr>
                      <w:p>
                        <w:pPr>
                          <w:spacing w:before="4" w:after="0" w:line="100" w:lineRule="exact"/>
                          <w:jc w:val="left"/>
                          <w:rPr>
                            <w:sz w:val="10"/>
                            <w:szCs w:val="10"/>
                          </w:rPr>
                        </w:pPr>
                        <w:rPr/>
                        <w:r>
                          <w:rPr>
                            <w:sz w:val="10"/>
                            <w:szCs w:val="1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112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Acil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Servi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8"/>
                          </w:rPr>
                          <w:t>Gel!şSaati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1910" w:type="dxa"/>
                        <w:vMerge/>
                        <w:gridSpan w:val="3"/>
                        <w:tcBorders>
                          <w:left w:val="single" w:sz="5.695696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630" w:type="dxa"/>
                        <w:vMerge/>
                        <w:gridSpan w:val="3"/>
                        <w:tcBorders>
                          <w:bottom w:val="single" w:sz="7.594256" w:space="0" w:color="4F4F4F"/>
                          <w:left w:val="nil" w:sz="6" w:space="0" w:color="auto"/>
                          <w:right w:val="single" w:sz="7.594256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662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7.594256" w:space="0" w:color="4B4B4B"/>
                          <w:right w:val="single" w:sz="5.695696" w:space="0" w:color="606060"/>
                        </w:tcBorders>
                      </w:tcPr>
                      <w:p>
                        <w:pPr>
                          <w:spacing w:before="13" w:after="0" w:line="240" w:lineRule="auto"/>
                          <w:ind w:left="1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Emniyet-Jandarma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1910" w:type="dxa"/>
                        <w:vMerge/>
                        <w:gridSpan w:val="3"/>
                        <w:tcBorders>
                          <w:bottom w:val="nil" w:sz="6" w:space="0" w:color="auto"/>
                          <w:left w:val="single" w:sz="5.695696" w:space="0" w:color="545454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630" w:type="dxa"/>
                        <w:gridSpan w:val="3"/>
                        <w:tcBorders>
                          <w:top w:val="single" w:sz="7.594256" w:space="0" w:color="4F4F4F"/>
                          <w:bottom w:val="nil" w:sz="6" w:space="0" w:color="auto"/>
                          <w:left w:val="single" w:sz="7.594256" w:space="0" w:color="4B4B4B"/>
                          <w:right w:val="single" w:sz="7.594256" w:space="0" w:color="4B4B4B"/>
                        </w:tcBorders>
                      </w:tcPr>
                      <w:p>
                        <w:pPr>
                          <w:spacing w:before="6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6"/>
                          </w:rPr>
                          <w:t>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62" w:type="dxa"/>
                        <w:gridSpan w:val="8"/>
                        <w:tcBorders>
                          <w:top w:val="nil" w:sz="6" w:space="0" w:color="auto"/>
                          <w:bottom w:val="single" w:sz="5.695696" w:space="0" w:color="575757"/>
                          <w:left w:val="single" w:sz="7.594256" w:space="0" w:color="4B4B4B"/>
                          <w:right w:val="single" w:sz="5.695696" w:space="0" w:color="606060"/>
                        </w:tcBorders>
                      </w:tcPr>
                      <w:p>
                        <w:pPr>
                          <w:spacing w:before="16" w:after="0" w:line="218" w:lineRule="exact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95"/>
                          </w:rPr>
                          <w:t>Doga.lgaz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4"/>
                            <w:w w:val="9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4"/>
                          </w:rPr>
                          <w:t>Saati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5" w:hRule="exact"/>
                    </w:trPr>
                    <w:tc>
                      <w:tcPr>
                        <w:tcW w:w="1910" w:type="dxa"/>
                        <w:vMerge w:val="restart"/>
                        <w:gridSpan w:val="3"/>
                        <w:tcBorders>
                          <w:top w:val="nil" w:sz="6" w:space="0" w:color="auto"/>
                          <w:left w:val="single" w:sz="5.695696" w:space="0" w:color="545454"/>
                          <w:right w:val="single" w:sz="7.594256" w:space="0" w:color="4B4B4B"/>
                        </w:tcBorders>
                      </w:tcPr>
                      <w:p>
                        <w:pPr>
                          <w:spacing w:before="13" w:after="0" w:line="240" w:lineRule="auto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Yardımcı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3"/>
                          </w:rPr>
                          <w:t>Ekip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6" w:after="0" w:line="240" w:lineRule="auto"/>
                          <w:ind w:left="5" w:right="-20"/>
                          <w:jc w:val="left"/>
                          <w:tabs>
                            <w:tab w:pos="4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B2B2B"/>
                            <w:spacing w:val="0"/>
                            <w:w w:val="75"/>
                            <w:position w:val="-3"/>
                          </w:rPr>
                          <w:t>G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2B2B2B"/>
                            <w:spacing w:val="23"/>
                            <w:w w:val="75"/>
                            <w:position w:val="-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707274"/>
                            <w:spacing w:val="0"/>
                            <w:w w:val="75"/>
                            <w:position w:val="-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707274"/>
                            <w:spacing w:val="0"/>
                            <w:w w:val="100"/>
                            <w:position w:val="-3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0"/>
                            <w:szCs w:val="20"/>
                            <w:color w:val="707274"/>
                            <w:spacing w:val="0"/>
                            <w:w w:val="100"/>
                            <w:position w:val="-3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00"/>
                            <w:position w:val="0"/>
                          </w:rPr>
                          <w:t>,;se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2630" w:type="dxa"/>
                        <w:gridSpan w:val="3"/>
                        <w:tcBorders>
                          <w:top w:val="nil" w:sz="6" w:space="0" w:color="auto"/>
                          <w:bottom w:val="nil" w:sz="6" w:space="0" w:color="auto"/>
                          <w:left w:val="single" w:sz="7.594256" w:space="0" w:color="4B4B4B"/>
                          <w:right w:val="single" w:sz="7.594256" w:space="0" w:color="4B4B4B"/>
                        </w:tcBorders>
                      </w:tcPr>
                      <w:p>
                        <w:pPr>
                          <w:spacing w:before="23" w:after="0" w:line="246" w:lineRule="auto"/>
                          <w:ind w:left="12" w:right="1546" w:firstLine="49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23"/>
                          </w:rPr>
                          <w:t>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23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50"/>
                            <w:w w:val="12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23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2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Dönüş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5"/>
                          </w:rPr>
                          <w:t>Saati: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91" w:type="dxa"/>
                        <w:gridSpan w:val="4"/>
                        <w:tcBorders>
                          <w:top w:val="single" w:sz="5.695696" w:space="0" w:color="575757"/>
                          <w:bottom w:val="nil" w:sz="6" w:space="0" w:color="auto"/>
                          <w:left w:val="single" w:sz="7.594256" w:space="0" w:color="4B4B4B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40" w:lineRule="auto"/>
                          <w:ind w:left="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Sayısı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37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3771" w:type="dxa"/>
                        <w:gridSpan w:val="4"/>
                        <w:tcBorders>
                          <w:top w:val="nil" w:sz="6" w:space="0" w:color="auto"/>
                          <w:bottom w:val="single" w:sz="5.695696" w:space="0" w:color="575757"/>
                          <w:left w:val="nil" w:sz="6" w:space="0" w:color="auto"/>
                          <w:right w:val="single" w:sz="5.695696" w:space="0" w:color="606060"/>
                        </w:tcBorders>
                      </w:tcPr>
                      <w:p>
                        <w:pPr>
                          <w:spacing w:before="13" w:after="0" w:line="240" w:lineRule="auto"/>
                          <w:ind w:left="12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Personel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4"/>
                          </w:rPr>
                          <w:t>Sayısı: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8" w:hRule="exact"/>
                    </w:trPr>
                    <w:tc>
                      <w:tcPr>
                        <w:tcW w:w="1910" w:type="dxa"/>
                        <w:vMerge/>
                        <w:gridSpan w:val="3"/>
                        <w:tcBorders>
                          <w:left w:val="single" w:sz="5.695696" w:space="0" w:color="545454"/>
                          <w:right w:val="single" w:sz="7.594256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630" w:type="dxa"/>
                        <w:gridSpan w:val="3"/>
                        <w:tcBorders>
                          <w:top w:val="nil" w:sz="6" w:space="0" w:color="auto"/>
                          <w:bottom w:val="single" w:sz="5.695696" w:space="0" w:color="4F4F4F"/>
                          <w:left w:val="single" w:sz="7.594256" w:space="0" w:color="4B4B4B"/>
                          <w:right w:val="single" w:sz="7.594256" w:space="0" w:color="4B4B4B"/>
                        </w:tcBorders>
                      </w:tcPr>
                      <w:p>
                        <w:pPr>
                          <w:spacing w:before="11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Yardıma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Gele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A.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3"/>
                          </w:rPr>
                          <w:t>Plakası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891" w:type="dxa"/>
                        <w:gridSpan w:val="4"/>
                        <w:tcBorders>
                          <w:top w:val="nil" w:sz="6" w:space="0" w:color="auto"/>
                          <w:bottom w:val="nil" w:sz="6" w:space="0" w:color="auto"/>
                          <w:left w:val="single" w:sz="7.594256" w:space="0" w:color="4B4B4B"/>
                          <w:right w:val="single" w:sz="1.898568" w:space="0" w:color="1C1C1C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3771" w:type="dxa"/>
                        <w:gridSpan w:val="4"/>
                        <w:tcBorders>
                          <w:top w:val="single" w:sz="5.695696" w:space="0" w:color="575757"/>
                          <w:bottom w:val="single" w:sz="5.695696" w:space="0" w:color="575757"/>
                          <w:left w:val="single" w:sz="1.898568" w:space="0" w:color="1C1C1C"/>
                          <w:right w:val="single" w:sz="7.594256" w:space="0" w:color="646464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1910" w:type="dxa"/>
                        <w:vMerge/>
                        <w:gridSpan w:val="3"/>
                        <w:tcBorders>
                          <w:bottom w:val="single" w:sz="5.695696" w:space="0" w:color="545454"/>
                          <w:left w:val="single" w:sz="5.695696" w:space="0" w:color="545454"/>
                          <w:right w:val="single" w:sz="7.594256" w:space="0" w:color="4B4B4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9291" w:type="dxa"/>
                        <w:gridSpan w:val="11"/>
                        <w:tcBorders>
                          <w:top w:val="nil" w:sz="6" w:space="0" w:color="auto"/>
                          <w:bottom w:val="nil" w:sz="6" w:space="0" w:color="auto"/>
                          <w:left w:val="single" w:sz="7.594256" w:space="0" w:color="4B4B4B"/>
                          <w:right w:val="single" w:sz="7.594256" w:space="0" w:color="646464"/>
                        </w:tcBorders>
                      </w:tcPr>
                      <w:p>
                        <w:pPr>
                          <w:spacing w:before="12" w:after="0" w:line="240" w:lineRule="auto"/>
                          <w:ind w:left="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Amirini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4"/>
                          </w:rPr>
                          <w:t>Adı-Soyadı: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0" w:hRule="exact"/>
                    </w:trPr>
                    <w:tc>
                      <w:tcPr>
                        <w:tcW w:w="1910" w:type="dxa"/>
                        <w:gridSpan w:val="3"/>
                        <w:tcBorders>
                          <w:top w:val="single" w:sz="5.695696" w:space="0" w:color="545454"/>
                          <w:bottom w:val="single" w:sz="5.695696" w:space="0" w:color="545454"/>
                          <w:left w:val="single" w:sz="5.695696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Olayı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3"/>
                          </w:rPr>
                          <w:t>Görüldüğü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5" w:after="0" w:line="216" w:lineRule="exact"/>
                          <w:ind w:left="1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Durum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91" w:type="dxa"/>
                        <w:gridSpan w:val="11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single" w:sz="5.695696" w:space="0" w:color="606060"/>
                        </w:tcBorders>
                      </w:tcPr>
                      <w:p>
                        <w:pPr>
                          <w:spacing w:before="13" w:after="0" w:line="240" w:lineRule="auto"/>
                          <w:ind w:left="7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yerine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7"/>
                          </w:rPr>
                          <w:t>vanldığında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4"/>
                            <w:w w:val="107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alevii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dumanlı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şekilde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yanmakta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3"/>
                          </w:rPr>
                          <w:t>görüldü.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3" w:hRule="exact"/>
                    </w:trPr>
                    <w:tc>
                      <w:tcPr>
                        <w:tcW w:w="1910" w:type="dxa"/>
                        <w:vMerge w:val="restart"/>
                        <w:gridSpan w:val="3"/>
                        <w:tcBorders>
                          <w:top w:val="single" w:sz="5.695696" w:space="0" w:color="545454"/>
                          <w:left w:val="single" w:sz="5.695696" w:space="0" w:color="545454"/>
                          <w:right w:val="single" w:sz="5.695696" w:space="0" w:color="484848"/>
                        </w:tcBorders>
                      </w:tcPr>
                      <w:p>
                        <w:pPr>
                          <w:spacing w:before="3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2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2630" w:type="dxa"/>
                        <w:vMerge w:val="restart"/>
                        <w:gridSpan w:val="3"/>
                        <w:tcBorders>
                          <w:top w:val="nil" w:sz="6" w:space="0" w:color="auto"/>
                          <w:left w:val="single" w:sz="5.695696" w:space="0" w:color="484848"/>
                          <w:right w:val="single" w:sz="5.695696" w:space="0" w:color="4F4F4F"/>
                        </w:tcBorders>
                      </w:tcPr>
                      <w:p>
                        <w:pPr>
                          <w:spacing w:before="10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24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b/>
                            <w:bCs/>
                          </w:rPr>
                          <w:t>Sul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b/>
                            <w:bCs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4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4"/>
                            <w:b/>
                            <w:bCs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662" w:type="dxa"/>
                        <w:gridSpan w:val="8"/>
                        <w:tcBorders>
                          <w:top w:val="nil" w:sz="6" w:space="0" w:color="auto"/>
                          <w:bottom w:val="nil" w:sz="6" w:space="0" w:color="auto"/>
                          <w:left w:val="single" w:sz="5.695696" w:space="0" w:color="4F4F4F"/>
                          <w:right w:val="single" w:sz="5.695696" w:space="0" w:color="606060"/>
                        </w:tcBorders>
                      </w:tcPr>
                      <w:p>
                        <w:pPr>
                          <w:spacing w:before="16" w:after="0" w:line="240" w:lineRule="auto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Söndürmede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Kullanıla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3"/>
                          </w:rPr>
                          <w:t>söndürücü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910" w:type="dxa"/>
                        <w:vMerge/>
                        <w:gridSpan w:val="3"/>
                        <w:tcBorders>
                          <w:left w:val="single" w:sz="5.695696" w:space="0" w:color="545454"/>
                          <w:right w:val="single" w:sz="5.695696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630" w:type="dxa"/>
                        <w:vMerge/>
                        <w:gridSpan w:val="3"/>
                        <w:tcBorders>
                          <w:left w:val="single" w:sz="5.695696" w:space="0" w:color="484848"/>
                          <w:right w:val="single" w:sz="5.695696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993" w:type="dxa"/>
                        <w:tcBorders>
                          <w:top w:val="single" w:sz="7.594256" w:space="0" w:color="575757"/>
                          <w:bottom w:val="single" w:sz="5.695696" w:space="0" w:color="575757"/>
                          <w:left w:val="single" w:sz="5.695696" w:space="0" w:color="4F4F4F"/>
                          <w:right w:val="single" w:sz="5.695696" w:space="0" w:color="4F4F4F"/>
                        </w:tcBorders>
                      </w:tcPr>
                      <w:p>
                        <w:pPr>
                          <w:spacing w:before="6" w:after="0" w:line="216" w:lineRule="exact"/>
                          <w:ind w:left="-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17"/>
                          </w:rPr>
                          <w:t>Sum3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614" w:type="dxa"/>
                        <w:gridSpan w:val="4"/>
                        <w:tcBorders>
                          <w:top w:val="single" w:sz="7.594256" w:space="0" w:color="575757"/>
                          <w:bottom w:val="single" w:sz="5.695696" w:space="0" w:color="575757"/>
                          <w:left w:val="single" w:sz="5.695696" w:space="0" w:color="4F4F4F"/>
                          <w:right w:val="single" w:sz="7.594256" w:space="0" w:color="5B5B5B"/>
                        </w:tcBorders>
                      </w:tcPr>
                      <w:p>
                        <w:pPr>
                          <w:spacing w:before="1" w:after="0" w:line="240" w:lineRule="auto"/>
                          <w:ind w:left="1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8"/>
                          </w:rPr>
                          <w:t>KöpükKg.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578" w:type="dxa"/>
                        <w:gridSpan w:val="2"/>
                        <w:tcBorders>
                          <w:top w:val="nil" w:sz="6" w:space="0" w:color="auto"/>
                          <w:bottom w:val="single" w:sz="5.695696" w:space="0" w:color="575757"/>
                          <w:left w:val="single" w:sz="7.594256" w:space="0" w:color="5B5B5B"/>
                          <w:right w:val="single" w:sz="7.594256" w:space="0" w:color="5B5B5B"/>
                        </w:tcBorders>
                      </w:tcPr>
                      <w:p>
                        <w:pPr>
                          <w:spacing w:before="16" w:after="0" w:line="216" w:lineRule="exact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K.K.T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3"/>
                          </w:rPr>
                          <w:t>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476" w:type="dxa"/>
                        <w:tcBorders>
                          <w:top w:val="single" w:sz="5.695696" w:space="0" w:color="575757"/>
                          <w:bottom w:val="single" w:sz="5.695696" w:space="0" w:color="575757"/>
                          <w:left w:val="single" w:sz="7.594256" w:space="0" w:color="5B5B5B"/>
                          <w:right w:val="single" w:sz="5.695696" w:space="0" w:color="606060"/>
                        </w:tcBorders>
                      </w:tcPr>
                      <w:p>
                        <w:pPr>
                          <w:spacing w:before="9" w:after="0" w:line="216" w:lineRule="exact"/>
                          <w:ind w:left="19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w w:val="115"/>
                          </w:rPr>
                          <w:t>C0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8"/>
                            <w:w w:val="116"/>
                          </w:rPr>
                          <w:t>2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04"/>
                          </w:rPr>
                          <w:t>.Kg.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473" w:hRule="exact"/>
                    </w:trPr>
                    <w:tc>
                      <w:tcPr>
                        <w:tcW w:w="1910" w:type="dxa"/>
                        <w:vMerge/>
                        <w:gridSpan w:val="3"/>
                        <w:tcBorders>
                          <w:bottom w:val="single" w:sz="7.594256" w:space="0" w:color="545454"/>
                          <w:left w:val="single" w:sz="5.695696" w:space="0" w:color="545454"/>
                          <w:right w:val="single" w:sz="5.695696" w:space="0" w:color="484848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2630" w:type="dxa"/>
                        <w:vMerge/>
                        <w:gridSpan w:val="3"/>
                        <w:tcBorders>
                          <w:bottom w:val="nil" w:sz="6" w:space="0" w:color="auto"/>
                          <w:left w:val="single" w:sz="5.695696" w:space="0" w:color="484848"/>
                          <w:right w:val="single" w:sz="5.695696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993" w:type="dxa"/>
                        <w:tcBorders>
                          <w:top w:val="single" w:sz="5.695696" w:space="0" w:color="575757"/>
                          <w:bottom w:val="single" w:sz="5.695696" w:space="0" w:color="545454"/>
                          <w:left w:val="single" w:sz="5.695696" w:space="0" w:color="4F4F4F"/>
                          <w:right w:val="single" w:sz="5.695696" w:space="0" w:color="4F4F4F"/>
                        </w:tcBorders>
                      </w:tcPr>
                      <w:p>
                        <w:pPr>
                          <w:spacing w:before="1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9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1"/>
                          </w:rPr>
                          <w:t>O.Im3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1614" w:type="dxa"/>
                        <w:gridSpan w:val="4"/>
                        <w:tcBorders>
                          <w:top w:val="single" w:sz="5.695696" w:space="0" w:color="575757"/>
                          <w:bottom w:val="nil" w:sz="6" w:space="0" w:color="auto"/>
                          <w:left w:val="single" w:sz="5.695696" w:space="0" w:color="4F4F4F"/>
                          <w:right w:val="single" w:sz="7.594256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578" w:type="dxa"/>
                        <w:gridSpan w:val="2"/>
                        <w:tcBorders>
                          <w:top w:val="single" w:sz="5.695696" w:space="0" w:color="575757"/>
                          <w:bottom w:val="single" w:sz="5.695696" w:space="0" w:color="5B5B5B"/>
                          <w:left w:val="single" w:sz="7.594256" w:space="0" w:color="5B5B5B"/>
                          <w:right w:val="single" w:sz="7.594256" w:space="0" w:color="5B5B5B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1476" w:type="dxa"/>
                        <w:tcBorders>
                          <w:top w:val="single" w:sz="5.695696" w:space="0" w:color="575757"/>
                          <w:bottom w:val="single" w:sz="5.695696" w:space="0" w:color="5B5B5B"/>
                          <w:left w:val="single" w:sz="7.594256" w:space="0" w:color="5B5B5B"/>
                          <w:right w:val="single" w:sz="5.695696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702" w:hRule="exact"/>
                    </w:trPr>
                    <w:tc>
                      <w:tcPr>
                        <w:tcW w:w="1910" w:type="dxa"/>
                        <w:gridSpan w:val="3"/>
                        <w:tcBorders>
                          <w:top w:val="single" w:sz="7.594256" w:space="0" w:color="545454"/>
                          <w:bottom w:val="single" w:sz="5.695696" w:space="0" w:color="545454"/>
                          <w:left w:val="single" w:sz="5.695696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16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Söndürme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3"/>
                          </w:rPr>
                          <w:t>Sonundaki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240" w:lineRule="auto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2"/>
                          </w:rPr>
                          <w:t>Durumu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91" w:type="dxa"/>
                        <w:gridSpan w:val="11"/>
                        <w:tcBorders>
                          <w:top w:val="nil" w:sz="6" w:space="0" w:color="auto"/>
                          <w:bottom w:val="nil" w:sz="6" w:space="0" w:color="auto"/>
                          <w:left w:val="nil" w:sz="6" w:space="0" w:color="auto"/>
                          <w:right w:val="single" w:sz="5.695696" w:space="0" w:color="606060"/>
                        </w:tcBorders>
                      </w:tcPr>
                      <w:p>
                        <w:pPr>
                          <w:spacing w:before="11" w:after="0" w:line="257" w:lineRule="auto"/>
                          <w:ind w:left="55" w:right="4105" w:firstLine="-5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Yangında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3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mikta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atı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çö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yanma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suretiyle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zara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4"/>
                          </w:rPr>
                          <w:t>görmüştü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"/>
                            <w:w w:val="105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9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93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Tahmini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Zarar:Maddi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4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Hasa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5"/>
                          </w:rPr>
                          <w:t>Yok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1165" w:hRule="exact"/>
                    </w:trPr>
                    <w:tc>
                      <w:tcPr>
                        <w:tcW w:w="1910" w:type="dxa"/>
                        <w:gridSpan w:val="3"/>
                        <w:tcBorders>
                          <w:top w:val="single" w:sz="5.695696" w:space="0" w:color="545454"/>
                          <w:bottom w:val="single" w:sz="5.695696" w:space="0" w:color="4F4F4F"/>
                          <w:left w:val="single" w:sz="5.695696" w:space="0" w:color="545454"/>
                          <w:right w:val="single" w:sz="7.594256" w:space="0" w:color="4F4F4F"/>
                        </w:tcBorders>
                      </w:tcPr>
                      <w:p>
                        <w:pPr>
                          <w:spacing w:before="18" w:after="0" w:line="220" w:lineRule="exact"/>
                          <w:jc w:val="left"/>
                          <w:rPr>
                            <w:sz w:val="22"/>
                            <w:szCs w:val="22"/>
                          </w:rPr>
                        </w:pPr>
                        <w:rPr/>
                        <w:r>
                          <w:rPr>
                            <w:sz w:val="22"/>
                            <w:szCs w:val="22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Çıkı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2"/>
                          </w:rPr>
                          <w:t>Nedeni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91" w:type="dxa"/>
                        <w:gridSpan w:val="11"/>
                        <w:tcBorders>
                          <w:top w:val="nil" w:sz="6" w:space="0" w:color="auto"/>
                          <w:bottom w:val="single" w:sz="5.695696" w:space="0" w:color="4F4F4F"/>
                          <w:left w:val="single" w:sz="7.594256" w:space="0" w:color="4F4F4F"/>
                          <w:right w:val="single" w:sz="5.695696" w:space="0" w:color="646464"/>
                        </w:tcBorders>
                      </w:tcPr>
                      <w:p>
                        <w:pPr>
                          <w:spacing w:before="5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54" w:lineRule="auto"/>
                          <w:ind w:left="-7" w:right="-47" w:firstLine="9"/>
                          <w:jc w:val="both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yerinde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tetkikte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başlangıcını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3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terkedilmi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virane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evi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içindeki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atı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k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çöplerde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olduğ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2"/>
                          </w:rPr>
                          <w:t>görülmüş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blup;yapıla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araştırma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soruşturmada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yolda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geli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geçe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kimliği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3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belirsiz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kişi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veya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kişilerin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4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atmı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olduğu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11"/>
                          </w:rPr>
                          <w:t>önmemi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11"/>
                          </w:rPr>
                          <w:t>ş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3"/>
                            <w:w w:val="11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sigara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izmaritini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kola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yanıcı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çöpleri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tutuşturması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3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sonuc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çıktığı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kanaatine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2"/>
                          </w:rPr>
                          <w:t>varılmıştır.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241" w:hRule="exact"/>
                    </w:trPr>
                    <w:tc>
                      <w:tcPr>
                        <w:tcW w:w="1910" w:type="dxa"/>
                        <w:gridSpan w:val="3"/>
                        <w:tcBorders>
                          <w:top w:val="single" w:sz="5.695696" w:space="0" w:color="4F4F4F"/>
                          <w:bottom w:val="single" w:sz="5.695696" w:space="0" w:color="4F4F4F"/>
                          <w:left w:val="single" w:sz="5.695696" w:space="0" w:color="545454"/>
                          <w:right w:val="single" w:sz="7.594256" w:space="0" w:color="4F4F4F"/>
                        </w:tcBorders>
                      </w:tcPr>
                      <w:p>
                        <w:pPr>
                          <w:spacing w:before="9" w:after="0" w:line="218" w:lineRule="exact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Sigortalı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6"/>
                          </w:rPr>
                          <w:t>ise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91" w:type="dxa"/>
                        <w:gridSpan w:val="11"/>
                        <w:tcBorders>
                          <w:top w:val="single" w:sz="5.695696" w:space="0" w:color="4F4F4F"/>
                          <w:bottom w:val="nil" w:sz="6" w:space="0" w:color="auto"/>
                          <w:left w:val="single" w:sz="7.594256" w:space="0" w:color="4F4F4F"/>
                          <w:right w:val="single" w:sz="5.695696" w:space="0" w:color="646464"/>
                        </w:tcBorders>
                      </w:tcPr>
                      <w:p>
                        <w:pPr>
                          <w:spacing w:before="3" w:after="0" w:line="240" w:lineRule="auto"/>
                          <w:ind w:left="50" w:right="-20"/>
                          <w:jc w:val="left"/>
                          <w:tabs>
                            <w:tab w:pos="47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19"/>
                          </w:rPr>
                          <w:t>irketi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19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3"/>
                            <w:w w:val="11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Adı:ÖJıı:enileınedi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73"/>
                            <w:position w:val="1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2"/>
                            <w:w w:val="72"/>
                            <w:position w:val="1"/>
                          </w:rPr>
                          <w:t>B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01"/>
                            <w:position w:val="1"/>
                          </w:rPr>
                          <w:t>edeli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-31"/>
                            <w:w w:val="100"/>
                            <w:position w:val="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39"/>
                            <w:position w:val="1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11"/>
                            <w:w w:val="140"/>
                            <w:position w:val="1"/>
                          </w:rPr>
                          <w:t>ö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90"/>
                            <w:position w:val="1"/>
                          </w:rPr>
                          <w:t>g,r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1"/>
                            <w:w w:val="89"/>
                            <w:position w:val="1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1"/>
                            <w:position w:val="1"/>
                          </w:rPr>
                          <w:t>nilemedi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0" w:hRule="exact"/>
                    </w:trPr>
                    <w:tc>
                      <w:tcPr>
                        <w:tcW w:w="1910" w:type="dxa"/>
                        <w:gridSpan w:val="3"/>
                        <w:tcBorders>
                          <w:top w:val="single" w:sz="5.695696" w:space="0" w:color="4F4F4F"/>
                          <w:bottom w:val="single" w:sz="7.594256" w:space="0" w:color="545454"/>
                          <w:left w:val="single" w:sz="5.695696" w:space="0" w:color="545454"/>
                          <w:right w:val="single" w:sz="7.594256" w:space="0" w:color="4F4F4F"/>
                        </w:tcBorders>
                      </w:tcPr>
                      <w:p>
                        <w:pPr>
                          <w:spacing w:before="1" w:after="0" w:line="240" w:lineRule="auto"/>
                          <w:ind w:left="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Araç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Gereç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2"/>
                          </w:rPr>
                          <w:t>Kaybı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91" w:type="dxa"/>
                        <w:gridSpan w:val="11"/>
                        <w:tcBorders>
                          <w:top w:val="nil" w:sz="6" w:space="0" w:color="auto"/>
                          <w:bottom w:val="nil" w:sz="6" w:space="0" w:color="auto"/>
                          <w:left w:val="single" w:sz="7.594256" w:space="0" w:color="4F4F4F"/>
                          <w:right w:val="single" w:sz="5.695696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469" w:hRule="exact"/>
                    </w:trPr>
                    <w:tc>
                      <w:tcPr>
                        <w:tcW w:w="1910" w:type="dxa"/>
                        <w:gridSpan w:val="3"/>
                        <w:tcBorders>
                          <w:top w:val="single" w:sz="7.594256" w:space="0" w:color="545454"/>
                          <w:bottom w:val="nil" w:sz="6" w:space="0" w:color="auto"/>
                          <w:left w:val="single" w:sz="5.695696" w:space="0" w:color="545454"/>
                          <w:right w:val="single" w:sz="3.797128" w:space="0" w:color="2B2B2B"/>
                        </w:tcBorders>
                      </w:tcPr>
                      <w:p>
                        <w:pPr>
                          <w:spacing w:before="3" w:after="0" w:line="257" w:lineRule="auto"/>
                          <w:ind w:left="24" w:right="388" w:firstLine="-14"/>
                          <w:jc w:val="left"/>
                          <w:tabs>
                            <w:tab w:pos="4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B2B2B"/>
                            <w:spacing w:val="0"/>
                            <w:w w:val="100"/>
                            <w:i/>
                          </w:rPr>
                          <w:t>Yr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B2B2B"/>
                            <w:spacing w:val="0"/>
                            <w:w w:val="100"/>
                            <w:i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B2B2B"/>
                            <w:spacing w:val="0"/>
                            <w:w w:val="100"/>
                            <w:i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"/>
                            <w:szCs w:val="14"/>
                            <w:color w:val="3D3D3D"/>
                            <w:spacing w:val="6"/>
                            <w:w w:val="181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2"/>
                          </w:rPr>
                          <w:t>Yer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3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2"/>
                          </w:rPr>
                          <w:t>Kime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fesıım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Edildi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12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91" w:type="dxa"/>
                        <w:gridSpan w:val="11"/>
                        <w:tcBorders>
                          <w:top w:val="nil" w:sz="6" w:space="0" w:color="auto"/>
                          <w:bottom w:val="single" w:sz="5.695696" w:space="0" w:color="575757"/>
                          <w:left w:val="single" w:sz="3.797128" w:space="0" w:color="2B2B2B"/>
                          <w:right w:val="single" w:sz="7.594256" w:space="0" w:color="676767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39" w:hRule="exact"/>
                    </w:trPr>
                    <w:tc>
                      <w:tcPr>
                        <w:tcW w:w="1910" w:type="dxa"/>
                        <w:gridSpan w:val="3"/>
                        <w:tcBorders>
                          <w:top w:val="nil" w:sz="6" w:space="0" w:color="auto"/>
                          <w:bottom w:val="single" w:sz="5.695696" w:space="0" w:color="545454"/>
                          <w:left w:val="single" w:sz="5.695696" w:space="0" w:color="545454"/>
                          <w:right w:val="single" w:sz="5.695696" w:space="0" w:color="484848"/>
                        </w:tcBorders>
                      </w:tcPr>
                      <w:p>
                        <w:pPr>
                          <w:spacing w:before="16" w:after="0" w:line="216" w:lineRule="exact"/>
                          <w:ind w:left="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Ekibi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2"/>
                          </w:rPr>
                          <w:t>Dönüşü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9291" w:type="dxa"/>
                        <w:gridSpan w:val="11"/>
                        <w:tcBorders>
                          <w:top w:val="single" w:sz="5.695696" w:space="0" w:color="575757"/>
                          <w:bottom w:val="nil" w:sz="6" w:space="0" w:color="auto"/>
                          <w:left w:val="single" w:sz="5.695696" w:space="0" w:color="484848"/>
                          <w:right w:val="single" w:sz="7.594256" w:space="0" w:color="676767"/>
                        </w:tcBorders>
                      </w:tcPr>
                      <w:p>
                        <w:pPr>
                          <w:spacing w:before="3" w:after="0" w:line="228" w:lineRule="exact"/>
                          <w:ind w:left="-5" w:right="-20"/>
                          <w:jc w:val="left"/>
                          <w:tabs>
                            <w:tab w:pos="410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w w:val="108"/>
                            <w:position w:val="-1"/>
                          </w:rPr>
                          <w:t>:fa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-2"/>
                            <w:w w:val="109"/>
                            <w:position w:val="-1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B2B2B"/>
                            <w:spacing w:val="-3"/>
                            <w:w w:val="189"/>
                            <w:position w:val="-1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B2B2B"/>
                            <w:spacing w:val="0"/>
                            <w:w w:val="122"/>
                            <w:position w:val="-1"/>
                          </w:rPr>
                          <w:t>lı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B2B2B"/>
                            <w:spacing w:val="0"/>
                            <w:w w:val="100"/>
                            <w:position w:val="-1"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18"/>
                            <w:szCs w:val="18"/>
                            <w:color w:val="2B2B2B"/>
                            <w:spacing w:val="-15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0"/>
                          </w:rPr>
                          <w:t>:10.05.2017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11"/>
                            <w:w w:val="100"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0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0"/>
                            <w:w w:val="121"/>
                            <w:position w:val="-1"/>
                          </w:rPr>
                          <w:t>aati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545454"/>
                            <w:spacing w:val="50"/>
                            <w:w w:val="121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21"/>
                            <w:position w:val="-1"/>
                          </w:rPr>
                          <w:t>:16:30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</w:tr>
                  <w:tr>
                    <w:trPr>
                      <w:trHeight w:val="242" w:hRule="exact"/>
                    </w:trPr>
                    <w:tc>
                      <w:tcPr>
                        <w:tcW w:w="482" w:type="dxa"/>
                        <w:tcBorders>
                          <w:top w:val="single" w:sz="5.695696" w:space="0" w:color="545454"/>
                          <w:bottom w:val="single" w:sz="5.695696" w:space="0" w:color="545454"/>
                          <w:left w:val="single" w:sz="5.695696" w:space="0" w:color="545454"/>
                          <w:right w:val="single" w:sz="1.898568" w:space="0" w:color="383838"/>
                        </w:tcBorders>
                      </w:tcPr>
                      <w:p>
                        <w:pPr>
                          <w:spacing w:before="9" w:after="0" w:line="240" w:lineRule="auto"/>
                          <w:ind w:left="95" w:right="-57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1"/>
                          </w:rPr>
                          <w:t>Vars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738" w:type="dxa"/>
                        <w:tcBorders>
                          <w:top w:val="single" w:sz="5.695696" w:space="0" w:color="545454"/>
                          <w:bottom w:val="single" w:sz="5.695696" w:space="0" w:color="545454"/>
                          <w:left w:val="single" w:sz="1.898568" w:space="0" w:color="383838"/>
                          <w:right w:val="single" w:sz="3.797128" w:space="0" w:color="2B2B2B"/>
                        </w:tcBorders>
                      </w:tcPr>
                      <w:p>
                        <w:pPr>
                          <w:spacing w:before="9" w:after="0" w:line="240" w:lineRule="auto"/>
                          <w:ind w:left="-16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Ölü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691" w:type="dxa"/>
                        <w:tcBorders>
                          <w:top w:val="single" w:sz="5.695696" w:space="0" w:color="545454"/>
                          <w:bottom w:val="single" w:sz="5.695696" w:space="0" w:color="545454"/>
                          <w:left w:val="single" w:sz="3.797128" w:space="0" w:color="2B2B2B"/>
                          <w:right w:val="single" w:sz="5.695696" w:space="0" w:color="484848"/>
                        </w:tcBorders>
                      </w:tcPr>
                      <w:p>
                        <w:pPr>
                          <w:spacing w:before="13" w:after="0" w:line="214" w:lineRule="exact"/>
                          <w:ind w:left="5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3"/>
                            <w:position w:val="-1"/>
                          </w:rPr>
                          <w:t>Yaralı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5166" w:type="dxa"/>
                        <w:gridSpan w:val="6"/>
                        <w:tcBorders>
                          <w:top w:val="nil" w:sz="6" w:space="0" w:color="auto"/>
                          <w:bottom w:val="nil" w:sz="6" w:space="0" w:color="auto"/>
                          <w:left w:val="single" w:sz="5.695696" w:space="0" w:color="484848"/>
                          <w:right w:val="single" w:sz="7.594256" w:space="0" w:color="575757"/>
                        </w:tcBorders>
                      </w:tcPr>
                      <w:p>
                        <w:pPr>
                          <w:spacing w:before="16" w:after="0" w:line="240" w:lineRule="auto"/>
                          <w:ind w:left="-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PİDE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EKiP: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Evkal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8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Grubu-3.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3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4"/>
                          </w:rPr>
                          <w:t>Posta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125" w:type="dxa"/>
                        <w:gridSpan w:val="5"/>
                        <w:tcBorders>
                          <w:top w:val="nil" w:sz="6" w:space="0" w:color="auto"/>
                          <w:bottom w:val="single" w:sz="5.695696" w:space="0" w:color="545454"/>
                          <w:left w:val="single" w:sz="7.594256" w:space="0" w:color="575757"/>
                          <w:right w:val="single" w:sz="5.695696" w:space="0" w:color="606060"/>
                        </w:tcBorders>
                      </w:tcPr>
                      <w:p>
                        <w:pPr>
                          <w:spacing w:before="16" w:after="0" w:line="240" w:lineRule="auto"/>
                          <w:ind w:left="1401" w:right="1371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w w:val="102"/>
                          </w:rPr>
                          <w:t>ONAYLA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1"/>
                            <w:w w:val="103"/>
                          </w:rPr>
                          <w:t>Y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98"/>
                          </w:rPr>
                          <w:t>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3336" w:hRule="exact"/>
                    </w:trPr>
                    <w:tc>
                      <w:tcPr>
                        <w:tcW w:w="482" w:type="dxa"/>
                        <w:tcBorders>
                          <w:top w:val="single" w:sz="5.695696" w:space="0" w:color="545454"/>
                          <w:bottom w:val="single" w:sz="1.898568" w:space="0" w:color="3B3B3B"/>
                          <w:left w:val="single" w:sz="5.695696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0" w:after="0" w:line="160" w:lineRule="exact"/>
                          <w:jc w:val="left"/>
                          <w:rPr>
                            <w:sz w:val="16"/>
                            <w:szCs w:val="16"/>
                          </w:rPr>
                        </w:pPr>
                        <w:rPr/>
                        <w:r>
                          <w:rPr>
                            <w:sz w:val="16"/>
                            <w:szCs w:val="16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74" w:lineRule="exact"/>
                          <w:ind w:left="180" w:right="-20"/>
                          <w:jc w:val="left"/>
                          <w:rPr>
                            <w:rFonts w:ascii="Arial" w:hAnsi="Arial" w:cs="Arial" w:eastAsia="Arial"/>
                            <w:sz w:val="25"/>
                            <w:szCs w:val="25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2B2B2B"/>
                            <w:spacing w:val="0"/>
                            <w:w w:val="79"/>
                            <w:position w:val="-2"/>
                          </w:rPr>
                          <w:t>·u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55" w:lineRule="exact"/>
                          <w:ind w:left="22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8"/>
                            <w:szCs w:val="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8"/>
                            <w:szCs w:val="8"/>
                            <w:color w:val="2B2B2B"/>
                            <w:spacing w:val="0"/>
                            <w:w w:val="129"/>
                            <w:position w:val="-1"/>
                          </w:rPr>
                          <w:t>(])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"/>
                            <w:szCs w:val="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20" w:lineRule="exact"/>
                          <w:ind w:left="223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3D3D3D"/>
                            <w:spacing w:val="0"/>
                            <w:w w:val="136"/>
                          </w:rPr>
                          <w:t>&gt;,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40" w:after="0" w:line="240" w:lineRule="auto"/>
                          <w:ind w:left="152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w w:val="5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2"/>
                            <w:w w:val="54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54"/>
                          </w:rPr>
                          <w:t>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19"/>
                            <w:w w:val="54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2B2B2B"/>
                            <w:spacing w:val="-30"/>
                            <w:w w:val="52"/>
                            <w:position w:val="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2"/>
                            <w:w w:val="54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54"/>
                            <w:position w:val="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738" w:type="dxa"/>
                        <w:tcBorders>
                          <w:top w:val="single" w:sz="5.695696" w:space="0" w:color="545454"/>
                          <w:bottom w:val="single" w:sz="1.898568" w:space="0" w:color="3B3B3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91" w:type="dxa"/>
                        <w:tcBorders>
                          <w:top w:val="single" w:sz="5.695696" w:space="0" w:color="545454"/>
                          <w:bottom w:val="single" w:sz="1.898568" w:space="0" w:color="3B3B3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166" w:type="dxa"/>
                        <w:vMerge w:val="restart"/>
                        <w:gridSpan w:val="6"/>
                        <w:tcBorders>
                          <w:top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6" w:after="0" w:line="240" w:lineRule="exact"/>
                          <w:jc w:val="left"/>
                          <w:rPr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sz w:val="24"/>
                            <w:szCs w:val="24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54" w:right="-20"/>
                          <w:jc w:val="left"/>
                          <w:tabs>
                            <w:tab w:pos="266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Gitınişse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3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Üs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Amiri: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2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Yangına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2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1"/>
                          </w:rPr>
                          <w:t>Koyan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10" w:after="0" w:line="158" w:lineRule="exact"/>
                          <w:ind w:left="2873" w:right="1316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-5"/>
                          </w:rPr>
                          <w:t>Eki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-5"/>
                          </w:rPr>
                          <w:t>p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18"/>
                            <w:w w:val="100"/>
                            <w:position w:val="-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1"/>
                            <w:position w:val="-5"/>
                          </w:rPr>
                          <w:t>Amiri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561" w:lineRule="exact"/>
                          <w:ind w:left="491" w:right="-20"/>
                          <w:jc w:val="left"/>
                          <w:tabs>
                            <w:tab w:pos="1260" w:val="left"/>
                          </w:tabs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74"/>
                            <w:szCs w:val="74"/>
                            <w:color w:val="2D3360"/>
                            <w:spacing w:val="0"/>
                            <w:w w:val="45"/>
                            <w:b/>
                            <w:bCs/>
                            <w:position w:val="-9"/>
                          </w:rPr>
                          <w:t>m'-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4"/>
                            <w:szCs w:val="74"/>
                            <w:color w:val="2D3360"/>
                            <w:spacing w:val="0"/>
                            <w:w w:val="100"/>
                            <w:b/>
                            <w:bCs/>
                            <w:position w:val="-9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74"/>
                            <w:szCs w:val="74"/>
                            <w:color w:val="2D3360"/>
                            <w:spacing w:val="0"/>
                            <w:w w:val="100"/>
                            <w:b/>
                            <w:bCs/>
                            <w:position w:val="-9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3D3D3D"/>
                            <w:spacing w:val="14"/>
                            <w:w w:val="57"/>
                            <w:b/>
                            <w:bCs/>
                            <w:position w:val="-9"/>
                          </w:rPr>
                          <w:t>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2D3360"/>
                            <w:spacing w:val="0"/>
                            <w:w w:val="70"/>
                            <w:b/>
                            <w:bCs/>
                            <w:position w:val="-9"/>
                          </w:rPr>
                          <w:t>11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2D3360"/>
                            <w:spacing w:val="-50"/>
                            <w:w w:val="69"/>
                            <w:b/>
                            <w:bCs/>
                            <w:position w:val="-9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2B2B2B"/>
                            <w:spacing w:val="0"/>
                            <w:w w:val="29"/>
                            <w:i/>
                            <w:position w:val="-9"/>
                          </w:rPr>
                          <w:t>·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2B2B2B"/>
                            <w:spacing w:val="0"/>
                            <w:w w:val="100"/>
                            <w:i/>
                            <w:position w:val="-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2B2B2B"/>
                            <w:spacing w:val="9"/>
                            <w:w w:val="100"/>
                            <w:i/>
                            <w:position w:val="-9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707274"/>
                            <w:spacing w:val="0"/>
                            <w:w w:val="73"/>
                            <w:position w:val="-9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640" w:lineRule="exact"/>
                          <w:ind w:left="1085" w:right="-20"/>
                          <w:jc w:val="left"/>
                          <w:tabs>
                            <w:tab w:pos="2740" w:val="left"/>
                          </w:tabs>
                          <w:rPr>
                            <w:rFonts w:ascii="Arial" w:hAnsi="Arial" w:cs="Arial" w:eastAsia="Arial"/>
                            <w:sz w:val="80"/>
                            <w:szCs w:val="8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32F93"/>
                            <w:spacing w:val="11"/>
                            <w:w w:val="44"/>
                            <w:position w:val="29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D3360"/>
                            <w:spacing w:val="0"/>
                            <w:w w:val="89"/>
                            <w:position w:val="29"/>
                          </w:rPr>
                          <w:t>qr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D3360"/>
                            <w:spacing w:val="-18"/>
                            <w:w w:val="100"/>
                            <w:position w:val="2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B2B2B"/>
                            <w:spacing w:val="-19"/>
                            <w:w w:val="113"/>
                            <w:position w:val="29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11159A"/>
                            <w:spacing w:val="0"/>
                            <w:w w:val="75"/>
                            <w:position w:val="29"/>
                          </w:rPr>
                          <w:t>j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11159A"/>
                            <w:spacing w:val="-10"/>
                            <w:w w:val="100"/>
                            <w:position w:val="29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1F2A70"/>
                            <w:spacing w:val="0"/>
                            <w:w w:val="112"/>
                            <w:position w:val="29"/>
                          </w:rPr>
                          <w:t>W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1F2A70"/>
                            <w:spacing w:val="-17"/>
                            <w:w w:val="112"/>
                            <w:position w:val="29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B2B2B"/>
                            <w:spacing w:val="0"/>
                            <w:w w:val="75"/>
                            <w:position w:val="29"/>
                          </w:rPr>
                          <w:t>ı1r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29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2B2B2B"/>
                            <w:spacing w:val="0"/>
                            <w:w w:val="100"/>
                            <w:position w:val="29"/>
                          </w:rPr>
                        </w:r>
                        <w:r>
                          <w:rPr>
                            <w:rFonts w:ascii="Arial" w:hAnsi="Arial" w:cs="Arial" w:eastAsia="Arial"/>
                            <w:sz w:val="80"/>
                            <w:szCs w:val="80"/>
                            <w:color w:val="2B2B2B"/>
                            <w:spacing w:val="0"/>
                            <w:w w:val="49"/>
                            <w:position w:val="0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80"/>
                            <w:szCs w:val="8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60" w:lineRule="exact"/>
                          <w:ind w:left="990" w:right="-20"/>
                          <w:jc w:val="left"/>
                          <w:tabs>
                            <w:tab w:pos="244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32"/>
                            <w:szCs w:val="32"/>
                            <w:color w:val="11159A"/>
                            <w:spacing w:val="0"/>
                            <w:w w:val="100"/>
                            <w:b/>
                            <w:bCs/>
                            <w:position w:val="-9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32"/>
                            <w:szCs w:val="32"/>
                            <w:color w:val="11159A"/>
                            <w:spacing w:val="0"/>
                            <w:w w:val="100"/>
                            <w:b/>
                            <w:bCs/>
                            <w:position w:val="-9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2"/>
                            <w:szCs w:val="32"/>
                            <w:color w:val="11159A"/>
                            <w:spacing w:val="0"/>
                            <w:w w:val="100"/>
                            <w:b/>
                            <w:bCs/>
                            <w:position w:val="-9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576275"/>
                            <w:spacing w:val="0"/>
                            <w:w w:val="248"/>
                            <w:position w:val="0"/>
                          </w:rPr>
                          <w:t>/'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594" w:lineRule="exact"/>
                          <w:ind w:left="1966" w:right="1712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89"/>
                            <w:szCs w:val="89"/>
                            <w:color w:val="363F83"/>
                            <w:spacing w:val="0"/>
                            <w:w w:val="77"/>
                            <w:i/>
                            <w:position w:val="-11"/>
                          </w:rPr>
                          <w:t>V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89"/>
                            <w:szCs w:val="89"/>
                            <w:color w:val="363F83"/>
                            <w:spacing w:val="108"/>
                            <w:w w:val="77"/>
                            <w:i/>
                            <w:position w:val="-1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3"/>
                            <w:position w:val="-7"/>
                          </w:rPr>
                          <w:t>İtf.Çvş.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74" w:lineRule="exact"/>
                          <w:ind w:left="1550" w:right="1169"/>
                          <w:jc w:val="center"/>
                          <w:tabs>
                            <w:tab w:pos="1880" w:val="left"/>
                          </w:tabs>
                          <w:rPr>
                            <w:rFonts w:ascii="Arial" w:hAnsi="Arial" w:cs="Arial" w:eastAsia="Arial"/>
                            <w:sz w:val="112"/>
                            <w:szCs w:val="112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4F5482"/>
                            <w:spacing w:val="0"/>
                            <w:w w:val="53"/>
                            <w:position w:val="-84"/>
                          </w:rPr>
                          <w:t>V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4F5482"/>
                            <w:spacing w:val="0"/>
                            <w:w w:val="100"/>
                            <w:position w:val="-84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4F5482"/>
                            <w:spacing w:val="0"/>
                            <w:w w:val="100"/>
                            <w:position w:val="-84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4"/>
                            <w:szCs w:val="144"/>
                            <w:color w:val="545454"/>
                            <w:spacing w:val="0"/>
                            <w:w w:val="40"/>
                            <w:i/>
                            <w:position w:val="-75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4"/>
                            <w:szCs w:val="144"/>
                            <w:color w:val="545454"/>
                            <w:spacing w:val="-191"/>
                            <w:w w:val="100"/>
                            <w:i/>
                            <w:position w:val="-75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4"/>
                            <w:szCs w:val="144"/>
                            <w:color w:val="4F5482"/>
                            <w:spacing w:val="0"/>
                            <w:w w:val="52"/>
                            <w:i/>
                            <w:position w:val="-75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44"/>
                            <w:szCs w:val="144"/>
                            <w:color w:val="4F5482"/>
                            <w:spacing w:val="122"/>
                            <w:w w:val="52"/>
                            <w:i/>
                            <w:position w:val="-7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12"/>
                            <w:szCs w:val="112"/>
                            <w:color w:val="2D3360"/>
                            <w:spacing w:val="0"/>
                            <w:w w:val="52"/>
                            <w:i/>
                            <w:position w:val="-75"/>
                          </w:rPr>
                          <w:t>rev</w:t>
                        </w:r>
                        <w:r>
                          <w:rPr>
                            <w:rFonts w:ascii="Arial" w:hAnsi="Arial" w:cs="Arial" w:eastAsia="Arial"/>
                            <w:sz w:val="112"/>
                            <w:szCs w:val="112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37" w:lineRule="exact"/>
                          <w:ind w:left="534" w:right="-20"/>
                          <w:jc w:val="left"/>
                          <w:tabs>
                            <w:tab w:pos="1440" w:val="left"/>
                            <w:tab w:pos="2060" w:val="left"/>
                            <w:tab w:pos="3100" w:val="left"/>
                          </w:tabs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707274"/>
                            <w:spacing w:val="0"/>
                            <w:w w:val="73"/>
                            <w:b/>
                            <w:bCs/>
                            <w:position w:val="5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707274"/>
                            <w:spacing w:val="2"/>
                            <w:w w:val="73"/>
                            <w:b/>
                            <w:bCs/>
                            <w:position w:val="5"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545454"/>
                            <w:spacing w:val="0"/>
                            <w:w w:val="73"/>
                            <w:b/>
                            <w:bCs/>
                            <w:position w:val="5"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545454"/>
                            <w:spacing w:val="-55"/>
                            <w:w w:val="73"/>
                            <w:b/>
                            <w:bCs/>
                            <w:position w:val="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545454"/>
                            <w:spacing w:val="0"/>
                            <w:w w:val="100"/>
                            <w:b/>
                            <w:bCs/>
                            <w:position w:val="5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545454"/>
                            <w:spacing w:val="0"/>
                            <w:w w:val="100"/>
                            <w:b/>
                            <w:bCs/>
                            <w:position w:val="5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707274"/>
                            <w:spacing w:val="0"/>
                            <w:w w:val="100"/>
                            <w:b/>
                            <w:bCs/>
                            <w:position w:val="4"/>
                          </w:rPr>
                          <w:t>tna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707274"/>
                            <w:spacing w:val="0"/>
                            <w:w w:val="100"/>
                            <w:b/>
                            <w:bCs/>
                            <w:position w:val="4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707274"/>
                            <w:spacing w:val="0"/>
                            <w:w w:val="100"/>
                            <w:b/>
                            <w:bCs/>
                            <w:position w:val="4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545454"/>
                            <w:spacing w:val="-15"/>
                            <w:w w:val="100"/>
                            <w:b/>
                            <w:bCs/>
                            <w:position w:val="-1"/>
                          </w:rPr>
                          <w:t>O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707274"/>
                            <w:spacing w:val="0"/>
                            <w:w w:val="100"/>
                            <w:b/>
                            <w:bCs/>
                            <w:position w:val="-1"/>
                          </w:rPr>
                          <w:t>PÇU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707274"/>
                            <w:spacing w:val="0"/>
                            <w:w w:val="100"/>
                            <w:b/>
                            <w:bCs/>
                            <w:position w:val="-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707274"/>
                            <w:spacing w:val="0"/>
                            <w:w w:val="100"/>
                            <w:b/>
                            <w:bCs/>
                            <w:position w:val="-1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2D3360"/>
                            <w:spacing w:val="0"/>
                            <w:w w:val="52"/>
                            <w:i/>
                            <w:position w:val="3"/>
                          </w:rPr>
                          <w:t>4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0"/>
                            <w:szCs w:val="30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57" w:lineRule="exact"/>
                          <w:ind w:left="534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707274"/>
                            <w:spacing w:val="4"/>
                            <w:w w:val="70"/>
                            <w:b/>
                            <w:bCs/>
                            <w:position w:val="1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545454"/>
                            <w:spacing w:val="0"/>
                            <w:w w:val="70"/>
                            <w:b/>
                            <w:bCs/>
                            <w:position w:val="1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545454"/>
                            <w:spacing w:val="-6"/>
                            <w:w w:val="70"/>
                            <w:b/>
                            <w:bCs/>
                            <w:position w:val="1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707274"/>
                            <w:spacing w:val="-8"/>
                            <w:w w:val="70"/>
                            <w:b/>
                            <w:bCs/>
                            <w:position w:val="1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545454"/>
                            <w:spacing w:val="0"/>
                            <w:w w:val="70"/>
                            <w:b/>
                            <w:bCs/>
                            <w:position w:val="1"/>
                          </w:rPr>
                          <w:t>i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545454"/>
                            <w:spacing w:val="-1"/>
                            <w:w w:val="70"/>
                            <w:b/>
                            <w:bCs/>
                            <w:position w:val="1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707274"/>
                            <w:spacing w:val="0"/>
                            <w:w w:val="70"/>
                            <w:b/>
                            <w:bCs/>
                            <w:position w:val="1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707274"/>
                            <w:spacing w:val="0"/>
                            <w:w w:val="70"/>
                            <w:b/>
                            <w:bCs/>
                            <w:position w:val="1"/>
                          </w:rPr>
                          <w:t>   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707274"/>
                            <w:spacing w:val="20"/>
                            <w:w w:val="70"/>
                            <w:b/>
                            <w:bCs/>
                            <w:position w:val="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707274"/>
                            <w:spacing w:val="-9"/>
                            <w:w w:val="70"/>
                            <w:b/>
                            <w:bCs/>
                            <w:position w:val="0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545454"/>
                            <w:spacing w:val="0"/>
                            <w:w w:val="70"/>
                            <w:b/>
                            <w:bCs/>
                            <w:position w:val="0"/>
                          </w:rPr>
                          <w:t>r</w:t>
                        </w:r>
                        <w:r>
                          <w:rPr>
                            <w:rFonts w:ascii="Arial" w:hAnsi="Arial" w:cs="Arial" w:eastAsia="Arial"/>
                            <w:sz w:val="26"/>
                            <w:szCs w:val="26"/>
                            <w:color w:val="545454"/>
                            <w:spacing w:val="43"/>
                            <w:w w:val="70"/>
                            <w:b/>
                            <w:bCs/>
                            <w:position w:val="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707274"/>
                            <w:spacing w:val="0"/>
                            <w:w w:val="100"/>
                            <w:b/>
                            <w:bCs/>
                            <w:position w:val="2"/>
                          </w:rPr>
                          <w:t>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707274"/>
                            <w:spacing w:val="-6"/>
                            <w:w w:val="100"/>
                            <w:b/>
                            <w:bCs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363F83"/>
                            <w:spacing w:val="0"/>
                            <w:w w:val="48"/>
                            <w:b/>
                            <w:bCs/>
                            <w:position w:val="2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363F83"/>
                            <w:spacing w:val="-38"/>
                            <w:w w:val="100"/>
                            <w:b/>
                            <w:bCs/>
                            <w:position w:val="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707274"/>
                            <w:spacing w:val="0"/>
                            <w:w w:val="67"/>
                            <w:b/>
                            <w:bCs/>
                            <w:position w:val="2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7"/>
                            <w:szCs w:val="2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19" w:after="0" w:line="260" w:lineRule="exact"/>
                          <w:jc w:val="left"/>
                          <w:rPr>
                            <w:sz w:val="26"/>
                            <w:szCs w:val="26"/>
                          </w:rPr>
                        </w:pPr>
                        <w:rPr/>
                        <w:r>
                          <w:rPr>
                            <w:sz w:val="26"/>
                            <w:szCs w:val="26"/>
                          </w:rPr>
                        </w:r>
                      </w:p>
                      <w:p>
                        <w:pPr>
                          <w:spacing w:before="0" w:after="0" w:line="218" w:lineRule="exact"/>
                          <w:ind w:left="2615" w:right="1190"/>
                          <w:jc w:val="center"/>
                          <w:tabs>
                            <w:tab w:pos="32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>Mer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-3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B2B2B"/>
                            <w:spacing w:val="0"/>
                            <w:w w:val="102"/>
                          </w:rPr>
                          <w:t>DENIZ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41" w:lineRule="exact"/>
                          <w:ind w:left="2784" w:right="1827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3D3D3D"/>
                            <w:w w:val="93"/>
                          </w:rPr>
                          <w:t>iıf.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w w:val="95"/>
                          </w:rPr>
                          <w:t>Eri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w w:val="100"/>
                          </w:rPr>
                        </w:r>
                      </w:p>
                    </w:tc>
                    <w:tc>
                      <w:tcPr>
                        <w:tcW w:w="4125" w:type="dxa"/>
                        <w:vMerge w:val="restart"/>
                        <w:gridSpan w:val="5"/>
                        <w:tcBorders>
                          <w:top w:val="single" w:sz="5.695696" w:space="0" w:color="545454"/>
                          <w:left w:val="nil" w:sz="6" w:space="0" w:color="auto"/>
                          <w:right w:val="single" w:sz="5.695696" w:space="0" w:color="606060"/>
                        </w:tcBorders>
                      </w:tcPr>
                      <w:p>
                        <w:pPr>
                          <w:spacing w:before="8" w:after="0" w:line="180" w:lineRule="exact"/>
                          <w:jc w:val="left"/>
                          <w:rPr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645" w:right="-20"/>
                          <w:jc w:val="left"/>
                          <w:rPr>
                            <w:rFonts w:ascii="Arial" w:hAnsi="Arial" w:cs="Arial" w:eastAsia="Arial"/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2B2B2B"/>
                            <w:w w:val="65"/>
                            <w:b/>
                            <w:bCs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2B2B2B"/>
                            <w:spacing w:val="-45"/>
                            <w:w w:val="100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576275"/>
                            <w:spacing w:val="0"/>
                            <w:w w:val="66"/>
                            <w:b/>
                            <w:bCs/>
                          </w:rPr>
                          <w:t>6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576275"/>
                            <w:spacing w:val="39"/>
                            <w:w w:val="66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2B2B2B"/>
                            <w:spacing w:val="0"/>
                            <w:w w:val="66"/>
                            <w:b/>
                            <w:bCs/>
                          </w:rPr>
                          <w:t>MaYIS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2B2B2B"/>
                            <w:spacing w:val="0"/>
                            <w:w w:val="66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2B2B2B"/>
                            <w:spacing w:val="23"/>
                            <w:w w:val="66"/>
                            <w:b/>
                            <w:bCs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2B2B2B"/>
                            <w:spacing w:val="0"/>
                            <w:w w:val="66"/>
                            <w:b/>
                            <w:bCs/>
                          </w:rPr>
                          <w:t>2017</w:t>
                        </w:r>
                        <w:r>
                          <w:rPr>
                            <w:rFonts w:ascii="Arial" w:hAnsi="Arial" w:cs="Arial" w:eastAsia="Arial"/>
                            <w:sz w:val="28"/>
                            <w:szCs w:val="28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04" w:lineRule="exact"/>
                          <w:ind w:left="1709" w:right="1539"/>
                          <w:jc w:val="center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707274"/>
                            <w:spacing w:val="0"/>
                            <w:w w:val="100"/>
                            <w:i/>
                            <w:position w:val="-1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707274"/>
                            <w:spacing w:val="0"/>
                            <w:w w:val="100"/>
                            <w:i/>
                            <w:position w:val="-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707274"/>
                            <w:spacing w:val="34"/>
                            <w:w w:val="100"/>
                            <w:i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D3D3D"/>
                            <w:spacing w:val="0"/>
                            <w:w w:val="110"/>
                            <w:position w:val="0"/>
                          </w:rPr>
                          <w:t>12017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90" w:lineRule="exact"/>
                          <w:ind w:left="2295" w:right="1330"/>
                          <w:jc w:val="center"/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ACAEAF"/>
                            <w:spacing w:val="-1"/>
                            <w:w w:val="45"/>
                            <w:position w:val="-1"/>
                          </w:rPr>
                          <w:t>c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3D3D3D"/>
                            <w:spacing w:val="0"/>
                            <w:w w:val="123"/>
                            <w:position w:val="-1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3D3D3D"/>
                            <w:spacing w:val="0"/>
                            <w:w w:val="100"/>
                            <w:position w:val="-1"/>
                          </w:rPr>
                          <w:t>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3D3D3D"/>
                            <w:spacing w:val="11"/>
                            <w:w w:val="100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ACAEAF"/>
                            <w:spacing w:val="0"/>
                            <w:w w:val="206"/>
                            <w:position w:val="-1"/>
                          </w:rPr>
                          <w:t>;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ACAEAF"/>
                            <w:spacing w:val="0"/>
                            <w:w w:val="206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ACAEAF"/>
                            <w:spacing w:val="23"/>
                            <w:w w:val="206"/>
                            <w:position w:val="-1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ACAEAF"/>
                            <w:spacing w:val="0"/>
                            <w:w w:val="70"/>
                            <w:position w:val="-1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1"/>
                            <w:szCs w:val="1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326" w:lineRule="exact"/>
                          <w:ind w:left="1542" w:right="649"/>
                          <w:jc w:val="center"/>
                          <w:tabs>
                            <w:tab w:pos="2100" w:val="left"/>
                            <w:tab w:pos="3020" w:val="left"/>
                          </w:tabs>
                          <w:rPr>
                            <w:rFonts w:ascii="Arial" w:hAnsi="Arial" w:cs="Arial" w:eastAsia="Arial"/>
                            <w:sz w:val="41"/>
                            <w:szCs w:val="4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2B2B2B"/>
                            <w:spacing w:val="-4"/>
                            <w:w w:val="47"/>
                            <w:position w:val="-38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67"/>
                            <w:szCs w:val="67"/>
                            <w:color w:val="2B2B2B"/>
                            <w:spacing w:val="-13"/>
                            <w:w w:val="47"/>
                            <w:position w:val="-38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60"/>
                            <w:szCs w:val="60"/>
                            <w:color w:val="2B2B2B"/>
                            <w:spacing w:val="0"/>
                            <w:w w:val="47"/>
                            <w:position w:val="-2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60"/>
                            <w:szCs w:val="60"/>
                            <w:color w:val="2B2B2B"/>
                            <w:spacing w:val="-77"/>
                            <w:w w:val="47"/>
                            <w:position w:val="-2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60"/>
                            <w:szCs w:val="60"/>
                            <w:color w:val="2B2B2B"/>
                            <w:spacing w:val="0"/>
                            <w:w w:val="100"/>
                            <w:position w:val="-21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60"/>
                            <w:szCs w:val="60"/>
                            <w:color w:val="2B2B2B"/>
                            <w:spacing w:val="0"/>
                            <w:w w:val="100"/>
                            <w:position w:val="-21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ACAEAF"/>
                            <w:spacing w:val="-20"/>
                            <w:w w:val="169"/>
                            <w:b/>
                            <w:bCs/>
                            <w:position w:val="13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909191"/>
                            <w:spacing w:val="0"/>
                            <w:w w:val="169"/>
                            <w:b/>
                            <w:bCs/>
                            <w:position w:val="13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909191"/>
                            <w:spacing w:val="-35"/>
                            <w:w w:val="169"/>
                            <w:b/>
                            <w:bCs/>
                            <w:position w:val="1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909191"/>
                            <w:spacing w:val="0"/>
                            <w:w w:val="67"/>
                            <w:position w:val="13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909191"/>
                            <w:spacing w:val="-18"/>
                            <w:w w:val="100"/>
                            <w:position w:val="1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ACAEAF"/>
                            <w:spacing w:val="0"/>
                            <w:w w:val="100"/>
                            <w:position w:val="13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ACAEAF"/>
                            <w:spacing w:val="0"/>
                            <w:w w:val="100"/>
                            <w:position w:val="13"/>
                          </w:rPr>
                          <w:t>   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ACAEAF"/>
                            <w:spacing w:val="6"/>
                            <w:w w:val="100"/>
                            <w:position w:val="1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8993B1"/>
                            <w:spacing w:val="0"/>
                            <w:w w:val="145"/>
                            <w:position w:val="13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8993B1"/>
                            <w:spacing w:val="0"/>
                            <w:w w:val="100"/>
                            <w:position w:val="13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3"/>
                            <w:szCs w:val="13"/>
                            <w:color w:val="8993B1"/>
                            <w:spacing w:val="0"/>
                            <w:w w:val="100"/>
                            <w:position w:val="13"/>
                          </w:rPr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ACAEAF"/>
                            <w:spacing w:val="0"/>
                            <w:w w:val="369"/>
                            <w:position w:val="5"/>
                          </w:rPr>
                          <w:t>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3"/>
                            <w:szCs w:val="13"/>
                            <w:color w:val="ACAEAF"/>
                            <w:spacing w:val="-25"/>
                            <w:w w:val="369"/>
                            <w:position w:val="5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41"/>
                            <w:szCs w:val="41"/>
                            <w:color w:val="ACAEAF"/>
                            <w:spacing w:val="0"/>
                            <w:w w:val="68"/>
                            <w:position w:val="-18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41"/>
                            <w:szCs w:val="4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82" w:lineRule="exact"/>
                          <w:ind w:left="1372" w:right="2198"/>
                          <w:jc w:val="center"/>
                          <w:rPr>
                            <w:rFonts w:ascii="Arial" w:hAnsi="Arial" w:cs="Arial" w:eastAsia="Arial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2B2B2B"/>
                            <w:spacing w:val="0"/>
                            <w:w w:val="102"/>
                          </w:rPr>
                          <w:t>İtfaiy</w:t>
                        </w:r>
                        <w:r>
                          <w:rPr>
                            <w:rFonts w:ascii="Arial" w:hAnsi="Arial" w:cs="Arial" w:eastAsia="Arial"/>
                            <w:sz w:val="21"/>
                            <w:szCs w:val="21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0" w:after="0" w:line="263" w:lineRule="exact"/>
                          <w:ind w:left="1833" w:right="693"/>
                          <w:jc w:val="center"/>
                          <w:tabs>
                            <w:tab w:pos="2700" w:val="left"/>
                            <w:tab w:pos="3100" w:val="left"/>
                          </w:tabs>
                          <w:rPr>
                            <w:rFonts w:ascii="Arial" w:hAnsi="Arial" w:cs="Arial" w:eastAsia="Arial"/>
                            <w:sz w:val="23"/>
                            <w:szCs w:val="23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2B2B2B"/>
                            <w:w w:val="77"/>
                            <w:position w:val="-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2B2B2B"/>
                            <w:spacing w:val="-42"/>
                            <w:w w:val="77"/>
                            <w:position w:val="-2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909191"/>
                            <w:spacing w:val="0"/>
                            <w:w w:val="47"/>
                            <w:position w:val="-2"/>
                          </w:rPr>
                          <w:t>..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31"/>
                            <w:szCs w:val="31"/>
                            <w:color w:val="909191"/>
                            <w:spacing w:val="-32"/>
                            <w:w w:val="100"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ACAEAF"/>
                            <w:spacing w:val="0"/>
                            <w:w w:val="54"/>
                            <w:position w:val="-2"/>
                          </w:rPr>
                          <w:t>..</w:t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ACAEAF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17"/>
                            <w:szCs w:val="17"/>
                            <w:color w:val="ACAEAF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32"/>
                            <w:szCs w:val="32"/>
                            <w:color w:val="ACAEAF"/>
                            <w:spacing w:val="0"/>
                            <w:w w:val="54"/>
                            <w:position w:val="-2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32"/>
                            <w:szCs w:val="32"/>
                            <w:color w:val="ACAEAF"/>
                            <w:spacing w:val="-44"/>
                            <w:w w:val="54"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32"/>
                            <w:szCs w:val="32"/>
                            <w:color w:val="ACAEAF"/>
                            <w:spacing w:val="0"/>
                            <w:w w:val="100"/>
                            <w:position w:val="-2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32"/>
                            <w:szCs w:val="32"/>
                            <w:color w:val="ACAEAF"/>
                            <w:spacing w:val="0"/>
                            <w:w w:val="100"/>
                            <w:position w:val="-2"/>
                          </w:rPr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ACAEAF"/>
                            <w:spacing w:val="0"/>
                            <w:w w:val="135"/>
                            <w:position w:val="-2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ACAEAF"/>
                            <w:spacing w:val="0"/>
                            <w:w w:val="135"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4"/>
                            <w:szCs w:val="14"/>
                            <w:color w:val="ACAEAF"/>
                            <w:spacing w:val="9"/>
                            <w:w w:val="135"/>
                            <w:position w:val="-2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ACAEAF"/>
                            <w:spacing w:val="0"/>
                            <w:w w:val="102"/>
                            <w:position w:val="-1"/>
                          </w:rPr>
                          <w:t>'</w:t>
                        </w:r>
                        <w:r>
                          <w:rPr>
                            <w:rFonts w:ascii="Arial" w:hAnsi="Arial" w:cs="Arial" w:eastAsia="Arial"/>
                            <w:sz w:val="23"/>
                            <w:szCs w:val="23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24" w:lineRule="exact"/>
                          <w:ind w:left="1574" w:right="611"/>
                          <w:jc w:val="center"/>
                          <w:tabs>
                            <w:tab w:pos="2900" w:val="left"/>
                          </w:tabs>
                          <w:rPr>
                            <w:rFonts w:ascii="Arial" w:hAnsi="Arial" w:cs="Arial" w:eastAsia="Arial"/>
                            <w:sz w:val="29"/>
                            <w:szCs w:val="2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3D3D3D"/>
                            <w:spacing w:val="0"/>
                            <w:w w:val="76"/>
                            <w:b/>
                            <w:bCs/>
                            <w:position w:val="-10"/>
                          </w:rPr>
                          <w:t>ii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3D3D3D"/>
                            <w:spacing w:val="-5"/>
                            <w:w w:val="76"/>
                            <w:b/>
                            <w:bCs/>
                            <w:position w:val="-1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707274"/>
                            <w:spacing w:val="0"/>
                            <w:w w:val="76"/>
                            <w:position w:val="-10"/>
                          </w:rPr>
                          <w:t>İ"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707274"/>
                            <w:spacing w:val="0"/>
                            <w:w w:val="76"/>
                            <w:position w:val="-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5"/>
                            <w:szCs w:val="25"/>
                            <w:color w:val="707274"/>
                            <w:spacing w:val="40"/>
                            <w:w w:val="76"/>
                            <w:position w:val="-1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707274"/>
                            <w:spacing w:val="0"/>
                            <w:w w:val="91"/>
                            <w:position w:val="-10"/>
                          </w:rPr>
                          <w:t>tn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707274"/>
                            <w:spacing w:val="4"/>
                            <w:w w:val="91"/>
                            <w:position w:val="-1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ACAEAF"/>
                            <w:spacing w:val="0"/>
                            <w:w w:val="46"/>
                            <w:position w:val="-1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ACAEAF"/>
                            <w:spacing w:val="-17"/>
                            <w:w w:val="46"/>
                            <w:position w:val="-1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707274"/>
                            <w:spacing w:val="-40"/>
                            <w:w w:val="67"/>
                            <w:position w:val="-1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ACAEAF"/>
                            <w:spacing w:val="-3"/>
                            <w:w w:val="46"/>
                            <w:position w:val="-10"/>
                          </w:rPr>
                          <w:t>.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707274"/>
                            <w:spacing w:val="0"/>
                            <w:w w:val="67"/>
                            <w:position w:val="-1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707274"/>
                            <w:spacing w:val="0"/>
                            <w:w w:val="100"/>
                            <w:position w:val="-1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707274"/>
                            <w:spacing w:val="0"/>
                            <w:w w:val="100"/>
                            <w:position w:val="-1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707274"/>
                            <w:spacing w:val="-2"/>
                            <w:w w:val="134"/>
                            <w:position w:val="-10"/>
                          </w:rPr>
                          <w:t>U</w:t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ACAEAF"/>
                            <w:spacing w:val="0"/>
                            <w:w w:val="65"/>
                            <w:position w:val="-10"/>
                          </w:rPr>
                          <w:t>·</w:t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ACAEAF"/>
                            <w:spacing w:val="4"/>
                            <w:w w:val="100"/>
                            <w:position w:val="-1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ACAEAF"/>
                            <w:spacing w:val="0"/>
                            <w:w w:val="45"/>
                            <w:position w:val="-10"/>
                          </w:rPr>
                          <w:t>\:</w:t>
                        </w:r>
                        <w:r>
                          <w:rPr>
                            <w:rFonts w:ascii="Arial" w:hAnsi="Arial" w:cs="Arial" w:eastAsia="Arial"/>
                            <w:sz w:val="29"/>
                            <w:szCs w:val="29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06" w:lineRule="exact"/>
                          <w:ind w:left="1384" w:right="2432"/>
                          <w:jc w:val="center"/>
                          <w:rPr>
                            <w:rFonts w:ascii="Arial" w:hAnsi="Arial" w:cs="Arial" w:eastAsia="Arial"/>
                            <w:sz w:val="24"/>
                            <w:szCs w:val="24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576275"/>
                            <w:spacing w:val="0"/>
                            <w:w w:val="119"/>
                            <w:b/>
                            <w:bCs/>
                            <w:position w:val="1"/>
                          </w:rPr>
                          <w:t>B</w:t>
                        </w:r>
                        <w:r>
                          <w:rPr>
                            <w:rFonts w:ascii="Arial" w:hAnsi="Arial" w:cs="Arial" w:eastAsia="Arial"/>
                            <w:sz w:val="24"/>
                            <w:szCs w:val="24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30" w:lineRule="exact"/>
                          <w:ind w:left="1356" w:right="334"/>
                          <w:jc w:val="center"/>
                          <w:rPr>
                            <w:rFonts w:ascii="Arial" w:hAnsi="Arial" w:cs="Arial" w:eastAsia="Arial"/>
                            <w:sz w:val="61"/>
                            <w:szCs w:val="61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45454"/>
                            <w:spacing w:val="4"/>
                            <w:w w:val="86"/>
                            <w:position w:val="-37"/>
                          </w:rPr>
                          <w:t>M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D3D3D"/>
                            <w:spacing w:val="0"/>
                            <w:w w:val="86"/>
                            <w:position w:val="-37"/>
                          </w:rPr>
                          <w:t>üd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707274"/>
                            <w:spacing w:val="0"/>
                            <w:w w:val="86"/>
                            <w:position w:val="-37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707274"/>
                            <w:spacing w:val="0"/>
                            <w:w w:val="86"/>
                            <w:position w:val="-3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707274"/>
                            <w:spacing w:val="6"/>
                            <w:w w:val="86"/>
                            <w:position w:val="-3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45454"/>
                            <w:spacing w:val="0"/>
                            <w:w w:val="235"/>
                            <w:position w:val="-37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545454"/>
                            <w:spacing w:val="-40"/>
                            <w:w w:val="100"/>
                            <w:position w:val="-3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3D3D3D"/>
                            <w:spacing w:val="-12"/>
                            <w:w w:val="141"/>
                            <w:position w:val="-37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707274"/>
                            <w:spacing w:val="0"/>
                            <w:w w:val="89"/>
                            <w:position w:val="-37"/>
                          </w:rPr>
                          <w:t>a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707274"/>
                            <w:spacing w:val="-40"/>
                            <w:w w:val="100"/>
                            <w:position w:val="-3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ACAEAF"/>
                            <w:spacing w:val="-25"/>
                            <w:w w:val="91"/>
                            <w:position w:val="-37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707274"/>
                            <w:spacing w:val="0"/>
                            <w:w w:val="91"/>
                            <w:position w:val="-37"/>
                          </w:rPr>
                          <w:t>ş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707274"/>
                            <w:spacing w:val="0"/>
                            <w:w w:val="91"/>
                            <w:position w:val="-37"/>
                          </w:rPr>
                          <w:t>  </w:t>
                        </w:r>
                        <w:r>
                          <w:rPr>
                            <w:rFonts w:ascii="Arial" w:hAnsi="Arial" w:cs="Arial" w:eastAsia="Arial"/>
                            <w:sz w:val="22"/>
                            <w:szCs w:val="22"/>
                            <w:color w:val="707274"/>
                            <w:spacing w:val="2"/>
                            <w:w w:val="91"/>
                            <w:position w:val="-3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C3C3C3"/>
                            <w:spacing w:val="-7"/>
                            <w:w w:val="49"/>
                            <w:position w:val="-37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707274"/>
                            <w:spacing w:val="0"/>
                            <w:w w:val="84"/>
                            <w:position w:val="-37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19"/>
                            <w:szCs w:val="19"/>
                            <w:color w:val="707274"/>
                            <w:spacing w:val="-19"/>
                            <w:w w:val="100"/>
                            <w:position w:val="-3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545454"/>
                            <w:spacing w:val="0"/>
                            <w:w w:val="62"/>
                            <w:position w:val="-37"/>
                          </w:rPr>
                          <w:t>Mu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545454"/>
                            <w:spacing w:val="-47"/>
                            <w:w w:val="62"/>
                            <w:position w:val="-37"/>
                          </w:rPr>
                          <w:t>d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ACAEAF"/>
                            <w:spacing w:val="-42"/>
                            <w:w w:val="52"/>
                            <w:position w:val="-37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707274"/>
                            <w:spacing w:val="0"/>
                            <w:w w:val="216"/>
                            <w:position w:val="-37"/>
                          </w:rPr>
                          <w:t>: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545454"/>
                            <w:spacing w:val="-37"/>
                            <w:w w:val="82"/>
                            <w:position w:val="-37"/>
                          </w:rPr>
                          <w:t>)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909191"/>
                            <w:spacing w:val="0"/>
                            <w:w w:val="159"/>
                            <w:position w:val="-37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27"/>
                            <w:szCs w:val="27"/>
                            <w:color w:val="909191"/>
                            <w:spacing w:val="19"/>
                            <w:w w:val="100"/>
                            <w:position w:val="-37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61"/>
                            <w:szCs w:val="61"/>
                            <w:color w:val="081DC4"/>
                            <w:spacing w:val="0"/>
                            <w:w w:val="103"/>
                            <w:b/>
                            <w:bCs/>
                            <w:i/>
                            <w:position w:val="-37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61"/>
                            <w:szCs w:val="6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31" w:lineRule="exact"/>
                          <w:ind w:left="1587" w:right="666"/>
                          <w:jc w:val="center"/>
                          <w:tabs>
                            <w:tab w:pos="2640" w:val="left"/>
                          </w:tabs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2B2B2B"/>
                            <w:spacing w:val="-15"/>
                            <w:w w:val="162"/>
                            <w:position w:val="3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707274"/>
                            <w:spacing w:val="-14"/>
                            <w:w w:val="121"/>
                            <w:position w:val="3"/>
                          </w:rPr>
                          <w:t>t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45454"/>
                            <w:spacing w:val="-41"/>
                            <w:w w:val="69"/>
                            <w:position w:val="3"/>
                          </w:rPr>
                          <w:t>f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909191"/>
                            <w:spacing w:val="-21"/>
                            <w:w w:val="178"/>
                            <w:position w:val="3"/>
                          </w:rPr>
                          <w:t>,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707274"/>
                            <w:spacing w:val="-4"/>
                            <w:w w:val="88"/>
                            <w:position w:val="3"/>
                          </w:rPr>
                          <w:t>ş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45454"/>
                            <w:spacing w:val="0"/>
                            <w:w w:val="88"/>
                            <w:position w:val="3"/>
                          </w:rPr>
                          <w:t>l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45454"/>
                            <w:spacing w:val="2"/>
                            <w:w w:val="88"/>
                            <w:position w:val="3"/>
                          </w:rPr>
                          <w:t>y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707274"/>
                            <w:spacing w:val="0"/>
                            <w:w w:val="90"/>
                            <w:position w:val="3"/>
                          </w:rPr>
                          <w:t>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707274"/>
                            <w:spacing w:val="0"/>
                            <w:w w:val="100"/>
                            <w:position w:val="3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707274"/>
                            <w:spacing w:val="0"/>
                            <w:w w:val="100"/>
                            <w:position w:val="3"/>
                          </w:rPr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45454"/>
                            <w:spacing w:val="0"/>
                            <w:w w:val="81"/>
                            <w:position w:val="3"/>
                          </w:rPr>
                          <w:t>ve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45454"/>
                            <w:spacing w:val="0"/>
                            <w:w w:val="81"/>
                            <w:position w:val="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545454"/>
                            <w:spacing w:val="35"/>
                            <w:w w:val="81"/>
                            <w:position w:val="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ACAEAF"/>
                            <w:spacing w:val="0"/>
                            <w:w w:val="44"/>
                            <w:position w:val="3"/>
                          </w:rPr>
                          <w:t>-</w:t>
                        </w:r>
                        <w:r>
                          <w:rPr>
                            <w:rFonts w:ascii="Arial" w:hAnsi="Arial" w:cs="Arial" w:eastAsia="Arial"/>
                            <w:sz w:val="20"/>
                            <w:szCs w:val="20"/>
                            <w:color w:val="ACAEAF"/>
                            <w:spacing w:val="-30"/>
                            <w:w w:val="100"/>
                            <w:position w:val="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707274"/>
                            <w:spacing w:val="-28"/>
                            <w:w w:val="93"/>
                            <w:i/>
                            <w:position w:val="3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545454"/>
                            <w:spacing w:val="0"/>
                            <w:w w:val="48"/>
                            <w:i/>
                            <w:position w:val="3"/>
                          </w:rPr>
                          <w:t>!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545454"/>
                            <w:spacing w:val="0"/>
                            <w:w w:val="49"/>
                            <w:i/>
                            <w:position w:val="3"/>
                          </w:rPr>
                          <w:t>1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545454"/>
                            <w:spacing w:val="25"/>
                            <w:w w:val="100"/>
                            <w:i/>
                            <w:position w:val="3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25"/>
                            <w:szCs w:val="25"/>
                            <w:color w:val="ACAEAF"/>
                            <w:spacing w:val="-25"/>
                            <w:w w:val="178"/>
                            <w:position w:val="3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ACAEAF"/>
                            <w:spacing w:val="0"/>
                            <w:w w:val="123"/>
                            <w:position w:val="3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7"/>
                            <w:szCs w:val="17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3" w:after="0" w:line="180" w:lineRule="exact"/>
                          <w:jc w:val="left"/>
                          <w:rPr>
                            <w:sz w:val="18"/>
                            <w:szCs w:val="18"/>
                          </w:rPr>
                        </w:pPr>
                        <w:rPr/>
                        <w:r>
                          <w:rPr>
                            <w:sz w:val="18"/>
                            <w:szCs w:val="18"/>
                          </w:rPr>
                        </w:r>
                      </w:p>
                      <w:p>
                        <w:pPr>
                          <w:spacing w:before="0" w:after="0" w:line="200" w:lineRule="exact"/>
                          <w:jc w:val="left"/>
                          <w:rPr>
                            <w:sz w:val="20"/>
                            <w:szCs w:val="20"/>
                          </w:rPr>
                        </w:pPr>
                        <w:rPr/>
                        <w:r>
                          <w:rPr>
                            <w:sz w:val="20"/>
                            <w:szCs w:val="20"/>
                          </w:rPr>
                        </w:r>
                      </w:p>
                      <w:p>
                        <w:pPr>
                          <w:spacing w:before="0" w:after="0" w:line="240" w:lineRule="auto"/>
                          <w:ind w:left="1980" w:right="1042"/>
                          <w:jc w:val="center"/>
                          <w:tabs>
                            <w:tab w:pos="2280" w:val="left"/>
                            <w:tab w:pos="2720" w:val="left"/>
                          </w:tabs>
                          <w:rPr>
                            <w:rFonts w:ascii="Arial" w:hAnsi="Arial" w:cs="Arial" w:eastAsia="Arial"/>
                            <w:sz w:val="7"/>
                            <w:szCs w:val="7"/>
                          </w:rPr>
                        </w:pPr>
                        <w:rPr/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C3C3C3"/>
                            <w:spacing w:val="0"/>
                            <w:w w:val="164"/>
                          </w:rPr>
                          <w:t>•</w:t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C3C3C3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C3C3C3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ACAEAF"/>
                            <w:spacing w:val="0"/>
                            <w:w w:val="100"/>
                          </w:rPr>
                          <w:t>...</w:t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ACAEAF"/>
                            <w:spacing w:val="0"/>
                            <w:w w:val="100"/>
                          </w:rPr>
                          <w:t>    </w:t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ACAEAF"/>
                            <w:spacing w:val="1"/>
                            <w:w w:val="100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ACAEAF"/>
                            <w:spacing w:val="0"/>
                            <w:w w:val="321"/>
                          </w:rPr>
                          <w:t>ı</w:t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ACAEAF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ACAEAF"/>
                            <w:spacing w:val="0"/>
                            <w:w w:val="100"/>
                          </w:rPr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707274"/>
                            <w:spacing w:val="0"/>
                            <w:w w:val="321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707274"/>
                            <w:spacing w:val="-40"/>
                            <w:w w:val="321"/>
                          </w:rPr>
                          <w:t> </w:t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ACAEAF"/>
                            <w:spacing w:val="0"/>
                            <w:w w:val="123"/>
                          </w:rPr>
                          <w:t>...</w:t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ACAEAF"/>
                            <w:spacing w:val="2"/>
                            <w:w w:val="123"/>
                          </w:rPr>
                          <w:t>.</w:t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ACAEAF"/>
                            <w:spacing w:val="0"/>
                            <w:w w:val="199"/>
                          </w:rPr>
                          <w:t>.,·</w:t>
                        </w:r>
                        <w:r>
                          <w:rPr>
                            <w:rFonts w:ascii="Arial" w:hAnsi="Arial" w:cs="Arial" w:eastAsia="Arial"/>
                            <w:sz w:val="7"/>
                            <w:szCs w:val="7"/>
                            <w:color w:val="000000"/>
                            <w:spacing w:val="0"/>
                            <w:w w:val="100"/>
                          </w:rPr>
                        </w:r>
                      </w:p>
                      <w:p>
                        <w:pPr>
                          <w:spacing w:before="29" w:after="0" w:line="240" w:lineRule="auto"/>
                          <w:ind w:left="2124" w:right="1558"/>
                          <w:jc w:val="center"/>
                          <w:rPr>
                            <w:rFonts w:ascii="Times New Roman" w:hAnsi="Times New Roman" w:cs="Times New Roman" w:eastAsia="Times New Roman"/>
                            <w:sz w:val="5"/>
                            <w:szCs w:val="5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5"/>
                            <w:szCs w:val="5"/>
                            <w:color w:val="ACAEAF"/>
                            <w:spacing w:val="-9"/>
                            <w:w w:val="26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"/>
                            <w:szCs w:val="5"/>
                            <w:color w:val="858E5E"/>
                            <w:spacing w:val="0"/>
                            <w:w w:val="130"/>
                          </w:rPr>
                          <w:t>,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"/>
                            <w:szCs w:val="5"/>
                            <w:color w:val="858E5E"/>
                            <w:spacing w:val="0"/>
                            <w:w w:val="100"/>
                          </w:rPr>
                          <w:t>      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"/>
                            <w:szCs w:val="5"/>
                            <w:color w:val="858E5E"/>
                            <w:spacing w:val="-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"/>
                            <w:szCs w:val="5"/>
                            <w:color w:val="545454"/>
                            <w:spacing w:val="0"/>
                            <w:w w:val="172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"/>
                            <w:szCs w:val="5"/>
                            <w:color w:val="545454"/>
                            <w:spacing w:val="-14"/>
                            <w:w w:val="17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"/>
                            <w:szCs w:val="5"/>
                            <w:color w:val="909191"/>
                            <w:spacing w:val="0"/>
                            <w:w w:val="172"/>
                          </w:rPr>
                          <w:t>•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"/>
                            <w:szCs w:val="5"/>
                            <w:color w:val="909191"/>
                            <w:spacing w:val="0"/>
                            <w:w w:val="17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"/>
                            <w:szCs w:val="5"/>
                            <w:color w:val="909191"/>
                            <w:spacing w:val="8"/>
                            <w:w w:val="172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"/>
                            <w:szCs w:val="5"/>
                            <w:color w:val="545454"/>
                            <w:spacing w:val="0"/>
                            <w:w w:val="141"/>
                          </w:rPr>
                          <w:t>,?"-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5"/>
                            <w:szCs w:val="5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  <w:tr>
                    <w:trPr>
                      <w:trHeight w:val="859" w:hRule="exact"/>
                    </w:trPr>
                    <w:tc>
                      <w:tcPr>
                        <w:tcW w:w="482" w:type="dxa"/>
                        <w:tcBorders>
                          <w:top w:val="single" w:sz="1.898568" w:space="0" w:color="3B3B3B"/>
                          <w:bottom w:val="single" w:sz="5.695696" w:space="0" w:color="7C7C7C"/>
                          <w:left w:val="single" w:sz="5.695696" w:space="0" w:color="545454"/>
                          <w:right w:val="nil" w:sz="6" w:space="0" w:color="auto"/>
                        </w:tcBorders>
                      </w:tcPr>
                      <w:p>
                        <w:pPr>
                          <w:spacing w:before="1" w:after="0" w:line="170" w:lineRule="exact"/>
                          <w:jc w:val="left"/>
                          <w:rPr>
                            <w:sz w:val="17"/>
                            <w:szCs w:val="17"/>
                          </w:rPr>
                        </w:pPr>
                        <w:rPr/>
                        <w:r>
                          <w:rPr>
                            <w:sz w:val="17"/>
                            <w:szCs w:val="17"/>
                          </w:rPr>
                        </w:r>
                      </w:p>
                      <w:p>
                        <w:pPr>
                          <w:spacing w:before="0" w:after="0" w:line="224" w:lineRule="exact"/>
                          <w:ind w:left="223" w:right="-120"/>
                          <w:jc w:val="left"/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2B2B2B"/>
                            <w:spacing w:val="0"/>
                            <w:w w:val="70"/>
                            <w:position w:val="-8"/>
                          </w:rPr>
                          <w:t>"'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8"/>
                            <w:szCs w:val="28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  <w:p>
                        <w:pPr>
                          <w:spacing w:before="0" w:after="0" w:line="116" w:lineRule="exact"/>
                          <w:ind w:left="18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2B2B2B"/>
                            <w:spacing w:val="0"/>
                            <w:w w:val="51"/>
                            <w:position w:val="2"/>
                          </w:rPr>
                          <w:t>::ı::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21"/>
                            <w:szCs w:val="21"/>
                            <w:color w:val="000000"/>
                            <w:spacing w:val="0"/>
                            <w:w w:val="100"/>
                            <w:position w:val="0"/>
                          </w:rPr>
                        </w:r>
                      </w:p>
                    </w:tc>
                    <w:tc>
                      <w:tcPr>
                        <w:tcW w:w="738" w:type="dxa"/>
                        <w:tcBorders>
                          <w:top w:val="single" w:sz="1.898568" w:space="0" w:color="3B3B3B"/>
                          <w:bottom w:val="single" w:sz="5.695696" w:space="0" w:color="7C7C7C"/>
                          <w:left w:val="nil" w:sz="6" w:space="0" w:color="auto"/>
                          <w:right w:val="single" w:sz="5.695696" w:space="0" w:color="4F4F4F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691" w:type="dxa"/>
                        <w:tcBorders>
                          <w:top w:val="single" w:sz="1.898568" w:space="0" w:color="3B3B3B"/>
                          <w:bottom w:val="single" w:sz="5.695696" w:space="0" w:color="7C7C7C"/>
                          <w:left w:val="single" w:sz="5.695696" w:space="0" w:color="4F4F4F"/>
                          <w:right w:val="single" w:sz="7.594256" w:space="0" w:color="575757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5166" w:type="dxa"/>
                        <w:vMerge/>
                        <w:gridSpan w:val="6"/>
                        <w:tcBorders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/>
                        <w:rPr/>
                      </w:p>
                    </w:tc>
                    <w:tc>
                      <w:tcPr>
                        <w:tcW w:w="4125" w:type="dxa"/>
                        <w:vMerge/>
                        <w:gridSpan w:val="5"/>
                        <w:tcBorders>
                          <w:bottom w:val="nil" w:sz="6" w:space="0" w:color="auto"/>
                          <w:left w:val="nil" w:sz="6" w:space="0" w:color="auto"/>
                          <w:right w:val="single" w:sz="5.695696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414" w:right="-69"/>
        <w:jc w:val="left"/>
        <w:tabs>
          <w:tab w:pos="3880" w:val="left"/>
        </w:tabs>
        <w:rPr>
          <w:rFonts w:ascii="Arial" w:hAnsi="Arial" w:cs="Arial" w:eastAsia="Arial"/>
          <w:sz w:val="18"/>
          <w:szCs w:val="18"/>
        </w:rPr>
      </w:pPr>
      <w:rPr/>
      <w:r>
        <w:rPr/>
        <w:pict>
          <v:group style="position:absolute;margin-left:227.234451pt;margin-top:21.923855pt;width:116.287085pt;height:1.186603pt;mso-position-horizontal-relative:page;mso-position-vertical-relative:paragraph;z-index:-15533" coordorigin="4545,438" coordsize="2326,24">
            <v:group style="position:absolute;left:4870;top:450;width:1989;height:2" coordorigin="4870,450" coordsize="1989,2">
              <v:shape style="position:absolute;left:4870;top:450;width:1989;height:2" coordorigin="4870,450" coordsize="1989,0" path="m4870,450l6859,450e" filled="f" stroked="t" strokeweight="1.186603pt" strokecolor="#4B5797">
                <v:path arrowok="t"/>
              </v:shape>
            </v:group>
            <v:group style="position:absolute;left:4552;top:450;width:318;height:2" coordorigin="4552,450" coordsize="318,2">
              <v:shape style="position:absolute;left:4552;top:450;width:318;height:2" coordorigin="4552,450" coordsize="318,0" path="m4552,450l4870,450e" filled="f" stroked="t" strokeweight=".711962pt" strokecolor="#A8AFC3">
                <v:path arrowok="t"/>
              </v:shape>
            </v:group>
            <w10:wrap type="none"/>
          </v:group>
        </w:pict>
      </w:r>
      <w:r>
        <w:rPr/>
        <w:pict>
          <v:group style="position:absolute;margin-left:164.581818pt;margin-top:21.084919pt;width:.1pt;height:12.174026pt;mso-position-horizontal-relative:page;mso-position-vertical-relative:paragraph;z-index:-15532" coordorigin="3292,422" coordsize="2,243">
            <v:shape style="position:absolute;left:3292;top:422;width:2;height:243" coordorigin="3292,422" coordsize="0,243" path="m3292,665l3292,422e" filled="f" stroked="t" strokeweight="1.423923pt" strokecolor="#282FA3">
              <v:path arrowok="t"/>
            </v:shape>
          </v:group>
          <w10:wrap type="none"/>
        </w:pict>
      </w:r>
      <w:r>
        <w:rPr/>
        <w:pict>
          <v:group style="position:absolute;margin-left:205.756943pt;margin-top:39.346649pt;width:3.797129pt;height:81.157399pt;mso-position-horizontal-relative:page;mso-position-vertical-relative:paragraph;z-index:-15531" coordorigin="4115,787" coordsize="76,1623">
            <v:group style="position:absolute;left:4153;top:789;width:2;height:406" coordorigin="4153,789" coordsize="2,406">
              <v:shape style="position:absolute;left:4153;top:789;width:2;height:406" coordorigin="4153,789" coordsize="0,406" path="m4153,1195l4153,789e" filled="f" stroked="t" strokeweight=".237321pt" strokecolor="#000000">
                <v:path arrowok="t"/>
              </v:shape>
            </v:group>
            <v:group style="position:absolute;left:4174;top:1186;width:2;height:129" coordorigin="4174,1186" coordsize="2,129">
              <v:shape style="position:absolute;left:4174;top:1186;width:2;height:129" coordorigin="4174,1186" coordsize="0,129" path="m4174,1314l4174,1186e" filled="f" stroked="t" strokeweight="1.423923pt" strokecolor="#545BA8">
                <v:path arrowok="t"/>
              </v:shape>
            </v:group>
            <v:group style="position:absolute;left:4160;top:1195;width:2;height:473" coordorigin="4160,1195" coordsize="2,473">
              <v:shape style="position:absolute;left:4160;top:1195;width:2;height:473" coordorigin="4160,1195" coordsize="0,473" path="m4160,1668l4160,1195e" filled="f" stroked="t" strokeweight="1.661244pt" strokecolor="#3F54A0">
                <v:path arrowok="t"/>
              </v:shape>
            </v:group>
            <v:group style="position:absolute;left:4153;top:1639;width:2;height:329" coordorigin="4153,1639" coordsize="2,329">
              <v:shape style="position:absolute;left:4153;top:1639;width:2;height:329" coordorigin="4153,1639" coordsize="0,329" path="m4153,1969l4153,1639e" filled="f" stroked="t" strokeweight="3.797129pt" strokecolor="#444B80">
                <v:path arrowok="t"/>
              </v:shape>
            </v:group>
            <v:group style="position:absolute;left:4153;top:1969;width:2;height:434" coordorigin="4153,1969" coordsize="2,434">
              <v:shape style="position:absolute;left:4153;top:1969;width:2;height:434" coordorigin="4153,1969" coordsize="0,434" path="m4153,2403l4153,1969e" filled="f" stroked="t" strokeweight=".711962pt" strokecolor="#5B6097">
                <v:path arrowok="t"/>
              </v:shape>
            </v:group>
            <w10:wrap type="none"/>
          </v:group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2.155029pt;margin-top:-14.029991pt;width:14.955492pt;height:20.5pt;mso-position-horizontal-relative:page;mso-position-vertical-relative:paragraph;z-index:-15526" type="#_x0000_t202" filled="f" stroked="f">
            <v:textbox inset="0,0,0,0">
              <w:txbxContent>
                <w:p>
                  <w:pPr>
                    <w:spacing w:before="0" w:after="0" w:line="410" w:lineRule="exact"/>
                    <w:ind w:right="-101"/>
                    <w:jc w:val="left"/>
                    <w:rPr>
                      <w:rFonts w:ascii="Times New Roman" w:hAnsi="Times New Roman" w:cs="Times New Roman" w:eastAsia="Times New Roman"/>
                      <w:sz w:val="41"/>
                      <w:szCs w:val="41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3D3D3D"/>
                      <w:w w:val="47"/>
                      <w:b/>
                      <w:bCs/>
                    </w:rPr>
                    <w:t>·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3D3D3D"/>
                      <w:spacing w:val="-86"/>
                      <w:w w:val="47"/>
                      <w:b/>
                      <w:bCs/>
                    </w:rPr>
                    <w:t>;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2D3360"/>
                      <w:spacing w:val="0"/>
                      <w:w w:val="63"/>
                      <w:b/>
                      <w:bCs/>
                    </w:rPr>
                    <w:t>rs</w:t>
                  </w:r>
                  <w:r>
                    <w:rPr>
                      <w:rFonts w:ascii="Times New Roman" w:hAnsi="Times New Roman" w:cs="Times New Roman" w:eastAsia="Times New Roman"/>
                      <w:sz w:val="41"/>
                      <w:szCs w:val="4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2B2B2B"/>
          <w:spacing w:val="-19"/>
          <w:w w:val="170"/>
        </w:rPr>
        <w:t>1</w:t>
      </w:r>
      <w:r>
        <w:rPr>
          <w:rFonts w:ascii="Arial" w:hAnsi="Arial" w:cs="Arial" w:eastAsia="Arial"/>
          <w:sz w:val="18"/>
          <w:szCs w:val="18"/>
          <w:color w:val="C3C3C3"/>
          <w:spacing w:val="-6"/>
          <w:w w:val="131"/>
        </w:rPr>
        <w:t>.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15"/>
        </w:rPr>
        <w:t>P</w:t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B2B2B"/>
          <w:spacing w:val="6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>sta</w:t>
      </w:r>
      <w:r>
        <w:rPr>
          <w:rFonts w:ascii="Arial" w:hAnsi="Arial" w:cs="Arial" w:eastAsia="Arial"/>
          <w:sz w:val="19"/>
          <w:szCs w:val="19"/>
          <w:color w:val="3D3D3D"/>
          <w:spacing w:val="-48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3D3D3D"/>
          <w:spacing w:val="0"/>
          <w:w w:val="100"/>
        </w:rPr>
      </w:r>
      <w:r>
        <w:rPr>
          <w:rFonts w:ascii="Arial" w:hAnsi="Arial" w:cs="Arial" w:eastAsia="Arial"/>
          <w:sz w:val="18"/>
          <w:szCs w:val="18"/>
          <w:color w:val="2B2B2B"/>
          <w:spacing w:val="0"/>
          <w:w w:val="111"/>
        </w:rPr>
        <w:t>A</w:t>
      </w:r>
      <w:r>
        <w:rPr>
          <w:rFonts w:ascii="Arial" w:hAnsi="Arial" w:cs="Arial" w:eastAsia="Arial"/>
          <w:sz w:val="18"/>
          <w:szCs w:val="18"/>
          <w:color w:val="2B2B2B"/>
          <w:spacing w:val="-9"/>
          <w:w w:val="112"/>
        </w:rPr>
        <w:t>m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110"/>
        </w:rPr>
        <w:t>i</w:t>
      </w:r>
      <w:r>
        <w:rPr>
          <w:rFonts w:ascii="Arial" w:hAnsi="Arial" w:cs="Arial" w:eastAsia="Arial"/>
          <w:sz w:val="18"/>
          <w:szCs w:val="18"/>
          <w:color w:val="545454"/>
          <w:spacing w:val="-15"/>
          <w:w w:val="110"/>
        </w:rPr>
        <w:t>r</w:t>
      </w:r>
      <w:r>
        <w:rPr>
          <w:rFonts w:ascii="Arial" w:hAnsi="Arial" w:cs="Arial" w:eastAsia="Arial"/>
          <w:sz w:val="18"/>
          <w:szCs w:val="18"/>
          <w:color w:val="ACAEAF"/>
          <w:spacing w:val="0"/>
          <w:w w:val="157"/>
        </w:rPr>
        <w:t>: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/>
        <w:br w:type="column"/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86.296661pt;margin-top:11.256204pt;width:.1pt;height:19.335217pt;mso-position-horizontal-relative:page;mso-position-vertical-relative:paragraph;z-index:-15530" coordorigin="3726,225" coordsize="2,387">
            <v:shape style="position:absolute;left:3726;top:225;width:2;height:387" coordorigin="3726,225" coordsize="0,387" path="m3726,612l3726,225e" filled="f" stroked="t" strokeweight=".237321pt" strokecolor="#000000">
              <v:path arrowok="t"/>
            </v:shape>
          </v:group>
          <w10:wrap type="none"/>
        </w:pict>
      </w:r>
      <w:r>
        <w:rPr/>
        <w:pict>
          <v:group style="position:absolute;margin-left:183.567474pt;margin-top:30.594193pt;width:4.15311pt;height:60.623107pt;mso-position-horizontal-relative:page;mso-position-vertical-relative:paragraph;z-index:-15529" coordorigin="3671,612" coordsize="83,1212">
            <v:group style="position:absolute;left:3681;top:621;width:2;height:277" coordorigin="3681,621" coordsize="2,277">
              <v:shape style="position:absolute;left:3681;top:621;width:2;height:277" coordorigin="3681,621" coordsize="0,277" path="m3681,898l3681,621e" filled="f" stroked="t" strokeweight=".949282pt" strokecolor="#384883">
                <v:path arrowok="t"/>
              </v:shape>
            </v:group>
            <v:group style="position:absolute;left:3693;top:841;width:2;height:773" coordorigin="3693,841" coordsize="2,773">
              <v:shape style="position:absolute;left:3693;top:841;width:2;height:773" coordorigin="3693,841" coordsize="0,773" path="m3693,1614l3693,841e" filled="f" stroked="t" strokeweight="1.186603pt" strokecolor="#3F4880">
                <v:path arrowok="t"/>
              </v:shape>
            </v:group>
            <v:group style="position:absolute;left:3716;top:1252;width:2;height:353" coordorigin="3716,1252" coordsize="2,353">
              <v:shape style="position:absolute;left:3716;top:1252;width:2;height:353" coordorigin="3716,1252" coordsize="0,353" path="m3716,1605l3716,1252e" filled="f" stroked="t" strokeweight="1.423923pt" strokecolor="#444FA0">
                <v:path arrowok="t"/>
              </v:shape>
            </v:group>
            <v:group style="position:absolute;left:3726;top:1438;width:2;height:196" coordorigin="3726,1438" coordsize="2,196">
              <v:shape style="position:absolute;left:3726;top:1438;width:2;height:196" coordorigin="3726,1438" coordsize="0,196" path="m3726,1633l3726,1438e" filled="f" stroked="t" strokeweight="2.847847pt" strokecolor="#4B5BAC">
                <v:path arrowok="t"/>
              </v:shape>
            </v:group>
            <v:group style="position:absolute;left:3726;top:1633;width:2;height:172" coordorigin="3726,1633" coordsize="2,172">
              <v:shape style="position:absolute;left:3726;top:1633;width:2;height:172" coordorigin="3726,1633" coordsize="0,172" path="m3726,1805l3726,1633e" filled="f" stroked="t" strokeweight="1.898565pt" strokecolor="#8790AC">
                <v:path arrowok="t"/>
              </v:shape>
            </v:group>
            <w10:wrap type="none"/>
          </v:group>
        </w:pict>
      </w:r>
      <w:r>
        <w:rPr/>
        <w:pict>
          <v:group style="position:absolute;margin-left:266.036377pt;margin-top:30.591421pt;width:.1pt;height:12.890145pt;mso-position-horizontal-relative:page;mso-position-vertical-relative:paragraph;z-index:-15528" coordorigin="5321,612" coordsize="2,258">
            <v:shape style="position:absolute;left:5321;top:612;width:2;height:258" coordorigin="5321,612" coordsize="0,258" path="m5321,870l5321,612e" filled="f" stroked="t" strokeweight=".711962pt" strokecolor="#444444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0"/>
        </w:rPr>
        <w:t>Ümit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B2B2B"/>
          <w:spacing w:val="0"/>
          <w:w w:val="103"/>
        </w:rPr>
        <w:t>SEÇEN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40" w:lineRule="auto"/>
        <w:ind w:right="-20"/>
        <w:jc w:val="left"/>
        <w:tabs>
          <w:tab w:pos="44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21"/>
          <w:szCs w:val="21"/>
          <w:color w:val="2B2B2B"/>
          <w:spacing w:val="0"/>
          <w:w w:val="100"/>
        </w:rPr>
        <w:t>•</w:t>
      </w:r>
      <w:r>
        <w:rPr>
          <w:rFonts w:ascii="Arial" w:hAnsi="Arial" w:cs="Arial" w:eastAsia="Arial"/>
          <w:sz w:val="21"/>
          <w:szCs w:val="21"/>
          <w:color w:val="2B2B2B"/>
          <w:spacing w:val="-56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2B2B2B"/>
          <w:spacing w:val="0"/>
          <w:w w:val="100"/>
        </w:rPr>
        <w:tab/>
      </w:r>
      <w:r>
        <w:rPr>
          <w:rFonts w:ascii="Arial" w:hAnsi="Arial" w:cs="Arial" w:eastAsia="Arial"/>
          <w:sz w:val="21"/>
          <w:szCs w:val="21"/>
          <w:color w:val="2B2B2B"/>
          <w:spacing w:val="0"/>
          <w:w w:val="100"/>
        </w:rPr>
      </w:r>
      <w:r>
        <w:rPr>
          <w:rFonts w:ascii="Arial" w:hAnsi="Arial" w:cs="Arial" w:eastAsia="Arial"/>
          <w:sz w:val="15"/>
          <w:szCs w:val="15"/>
          <w:color w:val="ACAEAF"/>
          <w:spacing w:val="0"/>
          <w:w w:val="228"/>
          <w:position w:val="-8"/>
        </w:rPr>
        <w:t>,</w:t>
      </w:r>
      <w:r>
        <w:rPr>
          <w:rFonts w:ascii="Arial" w:hAnsi="Arial" w:cs="Arial" w:eastAsia="Arial"/>
          <w:sz w:val="15"/>
          <w:szCs w:val="15"/>
          <w:color w:val="ACAEAF"/>
          <w:spacing w:val="9"/>
          <w:w w:val="229"/>
          <w:position w:val="-8"/>
        </w:rPr>
        <w:t>-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-111"/>
          <w:w w:val="89"/>
          <w:position w:val="0"/>
        </w:rPr>
        <w:t>A</w:t>
      </w:r>
      <w:r>
        <w:rPr>
          <w:rFonts w:ascii="Arial" w:hAnsi="Arial" w:cs="Arial" w:eastAsia="Arial"/>
          <w:sz w:val="15"/>
          <w:szCs w:val="15"/>
          <w:color w:val="909191"/>
          <w:spacing w:val="0"/>
          <w:w w:val="126"/>
          <w:position w:val="-8"/>
        </w:rPr>
        <w:t>.</w:t>
      </w:r>
      <w:r>
        <w:rPr>
          <w:rFonts w:ascii="Arial" w:hAnsi="Arial" w:cs="Arial" w:eastAsia="Arial"/>
          <w:sz w:val="15"/>
          <w:szCs w:val="15"/>
          <w:color w:val="909191"/>
          <w:spacing w:val="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0"/>
          <w:w w:val="100"/>
          <w:position w:val="0"/>
        </w:rPr>
        <w:t>•</w:t>
      </w:r>
      <w:r>
        <w:rPr>
          <w:rFonts w:ascii="Times New Roman" w:hAnsi="Times New Roman" w:cs="Times New Roman" w:eastAsia="Times New Roman"/>
          <w:sz w:val="20"/>
          <w:szCs w:val="20"/>
          <w:color w:val="3D3D3D"/>
          <w:spacing w:val="30"/>
          <w:w w:val="100"/>
          <w:position w:val="0"/>
        </w:rPr>
        <w:t> 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115"/>
          <w:position w:val="0"/>
        </w:rPr>
        <w:t>ffi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20" w:right="240"/>
          <w:cols w:num="3" w:equalWidth="0">
            <w:col w:w="4363" w:space="325"/>
            <w:col w:w="1075" w:space="3302"/>
            <w:col w:w="2395"/>
          </w:cols>
        </w:sectPr>
      </w:pPr>
      <w:rPr/>
    </w:p>
    <w:p>
      <w:pPr>
        <w:spacing w:before="5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0" w:lineRule="atLeast"/>
        <w:ind w:left="3724" w:right="4431" w:firstLine="-104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506329pt;margin-top:-12.227669pt;width:46.148002pt;height:41.5pt;mso-position-horizontal-relative:page;mso-position-vertical-relative:paragraph;z-index:-15524" type="#_x0000_t202" filled="f" stroked="f">
            <v:textbox inset="0,0,0,0">
              <w:txbxContent>
                <w:p>
                  <w:pPr>
                    <w:spacing w:before="0" w:after="0" w:line="830" w:lineRule="exact"/>
                    <w:ind w:right="-164"/>
                    <w:jc w:val="left"/>
                    <w:rPr>
                      <w:rFonts w:ascii="Arial" w:hAnsi="Arial" w:cs="Arial" w:eastAsia="Arial"/>
                      <w:sz w:val="83"/>
                      <w:szCs w:val="83"/>
                    </w:rPr>
                  </w:pPr>
                  <w:rPr/>
                  <w:r>
                    <w:rPr>
                      <w:rFonts w:ascii="Arial" w:hAnsi="Arial" w:cs="Arial" w:eastAsia="Arial"/>
                      <w:sz w:val="83"/>
                      <w:szCs w:val="83"/>
                      <w:color w:val="333333"/>
                      <w:spacing w:val="0"/>
                      <w:w w:val="200"/>
                      <w:position w:val="-1"/>
                    </w:rPr>
                    <w:t>1</w:t>
                  </w:r>
                  <w:r>
                    <w:rPr>
                      <w:rFonts w:ascii="Arial" w:hAnsi="Arial" w:cs="Arial" w:eastAsia="Arial"/>
                      <w:sz w:val="83"/>
                      <w:szCs w:val="83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1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İTFAİYE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1"/>
        </w:rPr>
        <w:t>BAŞKANLIÖI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56" w:lineRule="exact"/>
        <w:ind w:left="861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20"/>
        </w:rPr>
        <w:t>!ZMIR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88" w:lineRule="exact"/>
        <w:ind w:left="592" w:right="-20"/>
        <w:jc w:val="left"/>
        <w:tabs>
          <w:tab w:pos="322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  <w:t>BÜYÜKŞEHIR</w:t>
      </w:r>
      <w:r>
        <w:rPr>
          <w:rFonts w:ascii="Arial" w:hAnsi="Arial" w:cs="Arial" w:eastAsia="Arial"/>
          <w:sz w:val="15"/>
          <w:szCs w:val="15"/>
          <w:color w:val="333333"/>
          <w:spacing w:val="-12"/>
          <w:w w:val="100"/>
        </w:rPr>
        <w:t> </w:t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  <w:tab/>
      </w:r>
      <w:r>
        <w:rPr>
          <w:rFonts w:ascii="Arial" w:hAnsi="Arial" w:cs="Arial" w:eastAsia="Arial"/>
          <w:sz w:val="15"/>
          <w:szCs w:val="15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0" w:after="0" w:line="255" w:lineRule="exact"/>
        <w:ind w:left="639" w:right="-20"/>
        <w:jc w:val="left"/>
        <w:tabs>
          <w:tab w:pos="4380" w:val="left"/>
        </w:tabs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Arial" w:hAnsi="Arial" w:cs="Arial" w:eastAsia="Arial"/>
          <w:sz w:val="14"/>
          <w:szCs w:val="14"/>
          <w:color w:val="333333"/>
          <w:spacing w:val="0"/>
          <w:w w:val="114"/>
          <w:position w:val="10"/>
        </w:rPr>
        <w:t>BELEDIYESI</w:t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4"/>
          <w:szCs w:val="14"/>
          <w:color w:val="333333"/>
          <w:spacing w:val="0"/>
          <w:w w:val="100"/>
          <w:position w:val="10"/>
        </w:rPr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4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333333"/>
          <w:spacing w:val="0"/>
          <w:w w:val="101"/>
          <w:position w:val="-1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26" w:right="-20"/>
        <w:jc w:val="left"/>
        <w:tabs>
          <w:tab w:pos="1480" w:val="left"/>
          <w:tab w:pos="2940" w:val="left"/>
          <w:tab w:pos="5360" w:val="left"/>
          <w:tab w:pos="7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8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10.05.2017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5"/>
          <w:position w:val="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4"/>
          <w:w w:val="95"/>
          <w:position w:val="0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5"/>
          <w:position w:val="0"/>
        </w:rPr>
        <w:t>ildirim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9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4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1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15:52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0"/>
        </w:rPr>
        <w:t>tTe!: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9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28" w:lineRule="exact"/>
        <w:ind w:left="136" w:right="3332"/>
        <w:jc w:val="left"/>
        <w:tabs>
          <w:tab w:pos="1480" w:val="left"/>
          <w:tab w:pos="2940" w:val="left"/>
          <w:tab w:pos="4280" w:val="left"/>
          <w:tab w:pos="53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2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4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ıo.05.2017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2956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KABAKÇI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Çig!i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8129/l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No:8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40" w:lineRule="auto"/>
        <w:ind w:left="131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Do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8123/ı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Sok.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No:9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8" w:after="0" w:line="240" w:lineRule="auto"/>
        <w:ind w:left="126" w:right="-20"/>
        <w:jc w:val="left"/>
        <w:tabs>
          <w:tab w:pos="1480" w:val="left"/>
          <w:tab w:pos="4220" w:val="left"/>
          <w:tab w:pos="73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t_aııgı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yangım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Yangm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0"/>
        </w:rPr>
        <w:t>:Elektrik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73" w:lineRule="exact"/>
        <w:ind w:left="126" w:right="-20"/>
        <w:jc w:val="left"/>
        <w:tabs>
          <w:tab w:pos="326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88.417725pt;margin-top:12.374377pt;width:51.977972pt;height:21.5pt;mso-position-horizontal-relative:page;mso-position-vertical-relative:paragraph;z-index:-15523" type="#_x0000_t202" filled="f" stroked="f">
            <v:textbox inset="0,0,0,0">
              <w:txbxContent>
                <w:p>
                  <w:pPr>
                    <w:spacing w:before="0" w:after="0" w:line="430" w:lineRule="exact"/>
                    <w:ind w:right="-105"/>
                    <w:jc w:val="left"/>
                    <w:rPr>
                      <w:rFonts w:ascii="Arial" w:hAnsi="Arial" w:cs="Arial" w:eastAsia="Arial"/>
                      <w:sz w:val="43"/>
                      <w:szCs w:val="43"/>
                    </w:rPr>
                  </w:pPr>
                  <w:rPr/>
                  <w:r>
                    <w:rPr>
                      <w:rFonts w:ascii="Arial" w:hAnsi="Arial" w:cs="Arial" w:eastAsia="Arial"/>
                      <w:sz w:val="43"/>
                      <w:szCs w:val="43"/>
                      <w:color w:val="BABCBC"/>
                      <w:spacing w:val="0"/>
                      <w:w w:val="198"/>
                    </w:rPr>
                    <w:t>---l</w:t>
                  </w:r>
                  <w:r>
                    <w:rPr>
                      <w:rFonts w:ascii="Arial" w:hAnsi="Arial" w:cs="Arial" w:eastAsia="Arial"/>
                      <w:sz w:val="43"/>
                      <w:szCs w:val="43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08.901276pt;margin-top:5.508245pt;width:2.9748pt;height:20pt;mso-position-horizontal-relative:page;mso-position-vertical-relative:paragraph;z-index:-15522" type="#_x0000_t202" filled="f" stroked="f">
            <v:textbox inset="0,0,0,0">
              <w:txbxContent>
                <w:p>
                  <w:pPr>
                    <w:spacing w:before="0" w:after="0" w:line="400" w:lineRule="exact"/>
                    <w:ind w:right="-100"/>
                    <w:jc w:val="left"/>
                    <w:rPr>
                      <w:rFonts w:ascii="Arial" w:hAnsi="Arial" w:cs="Arial" w:eastAsia="Arial"/>
                      <w:sz w:val="40"/>
                      <w:szCs w:val="40"/>
                    </w:rPr>
                  </w:pPr>
                  <w:rPr/>
                  <w:r>
                    <w:rPr>
                      <w:rFonts w:ascii="Arial" w:hAnsi="Arial" w:cs="Arial" w:eastAsia="Arial"/>
                      <w:sz w:val="40"/>
                      <w:szCs w:val="40"/>
                      <w:color w:val="333333"/>
                      <w:spacing w:val="0"/>
                      <w:w w:val="67"/>
                    </w:rPr>
                    <w:t>l</w:t>
                  </w:r>
                  <w:r>
                    <w:rPr>
                      <w:rFonts w:ascii="Arial" w:hAnsi="Arial" w:cs="Arial" w:eastAsia="Arial"/>
                      <w:sz w:val="40"/>
                      <w:szCs w:val="40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5"/>
          <w:position w:val="3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5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0"/>
          <w:position w:val="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9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-4"/>
        </w:rPr>
        <w:t>Mesken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left="3272" w:right="-20"/>
        <w:jc w:val="left"/>
        <w:tabs>
          <w:tab w:pos="6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46.508865pt;margin-top:2.676412pt;width:3.67302pt;height:26pt;mso-position-horizontal-relative:page;mso-position-vertical-relative:paragraph;z-index:-15521" type="#_x0000_t202" filled="f" stroked="f">
            <v:textbox inset="0,0,0,0">
              <w:txbxContent>
                <w:p>
                  <w:pPr>
                    <w:spacing w:before="0" w:after="0" w:line="520" w:lineRule="exact"/>
                    <w:ind w:right="-118"/>
                    <w:jc w:val="left"/>
                    <w:rPr>
                      <w:rFonts w:ascii="Arial" w:hAnsi="Arial" w:cs="Arial" w:eastAsia="Arial"/>
                      <w:sz w:val="52"/>
                      <w:szCs w:val="52"/>
                    </w:rPr>
                  </w:pPr>
                  <w:rPr/>
                  <w:r>
                    <w:rPr>
                      <w:rFonts w:ascii="Arial" w:hAnsi="Arial" w:cs="Arial" w:eastAsia="Arial"/>
                      <w:sz w:val="52"/>
                      <w:szCs w:val="52"/>
                      <w:color w:val="464646"/>
                      <w:spacing w:val="0"/>
                      <w:w w:val="50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52"/>
                      <w:szCs w:val="52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Beto.narme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Kagi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1"/>
          <w:position w:val="1"/>
        </w:rPr>
        <w:t>Ah_şaQ_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1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3"/>
          <w:w w:val="7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Çelik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3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Diğer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66" w:lineRule="exact"/>
        <w:ind w:left="4034" w:right="-20"/>
        <w:jc w:val="left"/>
        <w:tabs>
          <w:tab w:pos="516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40"/>
          <w:szCs w:val="40"/>
          <w:color w:val="464646"/>
          <w:spacing w:val="0"/>
          <w:w w:val="72"/>
        </w:rPr>
        <w:t>J</w:t>
      </w:r>
      <w:r>
        <w:rPr>
          <w:rFonts w:ascii="Times New Roman" w:hAnsi="Times New Roman" w:cs="Times New Roman" w:eastAsia="Times New Roman"/>
          <w:sz w:val="40"/>
          <w:szCs w:val="40"/>
          <w:color w:val="464646"/>
          <w:spacing w:val="0"/>
          <w:w w:val="72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464646"/>
          <w:spacing w:val="36"/>
          <w:w w:val="72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10"/>
        </w:rPr>
        <w:t>X</w:t>
      </w:r>
      <w:r>
        <w:rPr>
          <w:rFonts w:ascii="Arial" w:hAnsi="Arial" w:cs="Arial" w:eastAsia="Arial"/>
          <w:sz w:val="18"/>
          <w:szCs w:val="18"/>
          <w:color w:val="333333"/>
          <w:spacing w:val="-46"/>
          <w:w w:val="100"/>
          <w:position w:val="10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100"/>
          <w:position w:val="10"/>
        </w:rPr>
      </w:r>
      <w:r>
        <w:rPr>
          <w:rFonts w:ascii="Arial" w:hAnsi="Arial" w:cs="Arial" w:eastAsia="Arial"/>
          <w:sz w:val="29"/>
          <w:szCs w:val="29"/>
          <w:color w:val="97979A"/>
          <w:spacing w:val="0"/>
          <w:w w:val="65"/>
          <w:position w:val="5"/>
        </w:rPr>
        <w:t>j</w:t>
      </w:r>
      <w:r>
        <w:rPr>
          <w:rFonts w:ascii="Arial" w:hAnsi="Arial" w:cs="Arial" w:eastAsia="Arial"/>
          <w:sz w:val="29"/>
          <w:szCs w:val="29"/>
          <w:color w:val="97979A"/>
          <w:spacing w:val="0"/>
          <w:w w:val="100"/>
          <w:position w:val="5"/>
        </w:rPr>
        <w:tab/>
      </w:r>
      <w:r>
        <w:rPr>
          <w:rFonts w:ascii="Arial" w:hAnsi="Arial" w:cs="Arial" w:eastAsia="Arial"/>
          <w:sz w:val="29"/>
          <w:szCs w:val="29"/>
          <w:color w:val="97979A"/>
          <w:spacing w:val="0"/>
          <w:w w:val="100"/>
          <w:position w:val="5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0"/>
        </w:rPr>
        <w:t>tyangını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4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  <w:position w:val="10"/>
        </w:rPr>
        <w:t>16:06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6" w:lineRule="exact"/>
        <w:ind w:left="136" w:right="-20"/>
        <w:jc w:val="left"/>
        <w:tabs>
          <w:tab w:pos="2100" w:val="left"/>
          <w:tab w:pos="5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Cevdet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YETIŞIR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lKiracı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2" w:after="0" w:line="240" w:lineRule="auto"/>
        <w:ind w:left="210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KABAKÇJ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14" w:lineRule="exact"/>
        <w:ind w:left="2178" w:right="-20"/>
        <w:jc w:val="left"/>
        <w:tabs>
          <w:tab w:pos="456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55"/>
          <w:position w:val="-1"/>
        </w:rPr>
        <w:t>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  <w:w w:val="15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4"/>
          <w:position w:val="-1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4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9"/>
          <w:w w:val="12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24"/>
          <w:position w:val="-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6"/>
          <w:w w:val="12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88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7"/>
          <w:w w:val="88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5:53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9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9"/>
          <w:position w:val="0"/>
        </w:rPr>
        <w:t>15:58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440" w:bottom="280" w:left="260" w:right="180"/>
        </w:sectPr>
      </w:pPr>
      <w:rPr/>
    </w:p>
    <w:p>
      <w:pPr>
        <w:spacing w:before="0" w:after="0" w:line="218" w:lineRule="exact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1" w:lineRule="exact"/>
        <w:ind w:right="-20"/>
        <w:jc w:val="left"/>
        <w:tabs>
          <w:tab w:pos="23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Plakası:3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FN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091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2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54"/>
          <w:position w:val="-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2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-4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180"/>
          <w:cols w:num="2" w:equalWidth="0">
            <w:col w:w="600" w:space="1504"/>
            <w:col w:w="9376"/>
          </w:cols>
        </w:sectPr>
      </w:pPr>
      <w:rPr/>
    </w:p>
    <w:p>
      <w:pPr>
        <w:spacing w:before="0" w:after="0" w:line="280" w:lineRule="exact"/>
        <w:ind w:left="140" w:right="-20"/>
        <w:jc w:val="left"/>
        <w:tabs>
          <w:tab w:pos="4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7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2"/>
          <w:w w:val="100"/>
          <w:position w:val="7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7"/>
        </w:rPr>
        <w:t>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7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9"/>
          <w:position w:val="-1"/>
        </w:rPr>
        <w:t>GelişSaati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66" w:lineRule="auto"/>
        <w:ind w:left="2123" w:right="4423" w:firstLine="2392"/>
        <w:jc w:val="left"/>
        <w:tabs>
          <w:tab w:pos="4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Em.ııiyet-Jandanna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Sayı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5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0"/>
          <w:w w:val="5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18181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40" w:right="-20"/>
        <w:jc w:val="left"/>
        <w:tabs>
          <w:tab w:pos="4500" w:val="left"/>
          <w:tab w:pos="7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Yardımcı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0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4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4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  <w:position w:val="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" w:after="0" w:line="240" w:lineRule="auto"/>
        <w:ind w:left="2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4" w:after="0" w:line="240" w:lineRule="auto"/>
        <w:ind w:left="21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2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Adı-Soy_adı: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0" w:lineRule="auto"/>
        <w:ind w:left="145" w:right="2498" w:firstLine="-19"/>
        <w:jc w:val="left"/>
        <w:tabs>
          <w:tab w:pos="2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pıayı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görülmüştür.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481" w:right="4160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Söndllrınede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189" w:lineRule="exact"/>
        <w:ind w:left="145" w:right="-20"/>
        <w:jc w:val="left"/>
        <w:tabs>
          <w:tab w:pos="2180" w:val="left"/>
          <w:tab w:pos="4500" w:val="left"/>
          <w:tab w:pos="6440" w:val="left"/>
          <w:tab w:pos="8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2"/>
        </w:rPr>
        <w:t>Söndilrme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2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12"/>
          <w:position w:val="-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Şu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  <w:position w:val="-3"/>
        </w:rPr>
        <w:t>Köptı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17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-4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4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9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4515" w:right="-20"/>
        <w:jc w:val="left"/>
        <w:tabs>
          <w:tab w:pos="6460" w:val="left"/>
          <w:tab w:pos="804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6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4"/>
        </w:rPr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51"/>
          <w:position w:val="0"/>
        </w:rPr>
        <w:t>1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100"/>
          <w:position w:val="0"/>
        </w:rPr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69"/>
          <w:position w:val="0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0" w:after="0" w:line="179" w:lineRule="exact"/>
        <w:ind w:right="10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7"/>
          <w:position w:val="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57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57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sayacı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bağımsız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tuvalet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banyonu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çatısı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tamame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,evi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çatısmın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9" w:after="0" w:line="250" w:lineRule="auto"/>
        <w:ind w:left="150" w:right="110" w:firstLine="-5"/>
        <w:jc w:val="left"/>
        <w:tabs>
          <w:tab w:pos="2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kısmı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esnasında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demi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kapı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tarafımızda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kınlma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görmüştü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5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5000TL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Durumu</w:t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olma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üzere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Toplam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5000(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Beşbin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4"/>
        </w:rPr>
        <w:t>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53" w:lineRule="auto"/>
        <w:ind w:left="112" w:right="90" w:firstLine="2147"/>
        <w:jc w:val="right"/>
        <w:tabs>
          <w:tab w:pos="2080" w:val="left"/>
          <w:tab w:pos="67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kagir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kapısını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</w:rPr>
        <w:t>bulunan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sayacında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başlamış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olduğu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görülmüş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elektrik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sayacında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yıpranma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5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gevşeme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,yalıtım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özelliğini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kaybetmesi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vb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sebeplarde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oluşa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arkı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sayaç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üzerindeki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pla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9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245" w:lineRule="auto"/>
        <w:ind w:left="145" w:right="4117" w:firstLine="1978"/>
        <w:jc w:val="left"/>
        <w:tabs>
          <w:tab w:pos="206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aksarnı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varılınıştır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7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1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ise</w:t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Bedeli: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87"/>
        </w:rPr>
        <w:t>Araç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7"/>
          <w:w w:val="8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59" w:right="-20"/>
        <w:jc w:val="left"/>
        <w:tabs>
          <w:tab w:pos="2160" w:val="left"/>
          <w:tab w:pos="3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Cevdet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YETİŞİR'e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3"/>
        </w:rPr>
        <w:t>edilmiştir.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1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97979A"/>
          <w:spacing w:val="1"/>
          <w:w w:val="275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esliı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40" w:lineRule="auto"/>
        <w:ind w:left="221" w:right="-20"/>
        <w:jc w:val="left"/>
        <w:tabs>
          <w:tab w:pos="212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464646"/>
          <w:spacing w:val="0"/>
          <w:w w:val="197"/>
        </w:rPr>
        <w:t>-iL</w:t>
      </w:r>
      <w:r>
        <w:rPr>
          <w:rFonts w:ascii="Arial" w:hAnsi="Arial" w:cs="Arial" w:eastAsia="Arial"/>
          <w:sz w:val="14"/>
          <w:szCs w:val="14"/>
          <w:color w:val="464646"/>
          <w:spacing w:val="-39"/>
          <w:w w:val="197"/>
        </w:rPr>
        <w:t> </w:t>
      </w:r>
      <w:r>
        <w:rPr>
          <w:rFonts w:ascii="Times New Roman" w:hAnsi="Times New Roman" w:cs="Times New Roman" w:eastAsia="Times New Roman"/>
          <w:sz w:val="14"/>
          <w:szCs w:val="14"/>
          <w:color w:val="777777"/>
          <w:spacing w:val="-13"/>
          <w:w w:val="238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0"/>
          <w:w w:val="123"/>
        </w:rPr>
        <w:t>'</w:t>
      </w:r>
      <w:r>
        <w:rPr>
          <w:rFonts w:ascii="Times New Roman" w:hAnsi="Times New Roman" w:cs="Times New Roman" w:eastAsia="Times New Roman"/>
          <w:sz w:val="14"/>
          <w:szCs w:val="14"/>
          <w:color w:val="464646"/>
          <w:spacing w:val="3"/>
          <w:w w:val="123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2"/>
        </w:rPr>
        <w:t>Döni!ş_ü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lfarih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7"/>
          <w:position w:val="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"/>
          <w:w w:val="100"/>
          <w:position w:val="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3"/>
          <w:w w:val="100"/>
          <w:position w:val="1"/>
        </w:rPr>
        <w:t>/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05/2017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  <w:position w:val="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96"/>
          <w:position w:val="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1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1"/>
        </w:rPr>
        <w:t>17:05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9" w:after="0" w:line="214" w:lineRule="exact"/>
        <w:ind w:left="258" w:right="-20"/>
        <w:jc w:val="left"/>
        <w:tabs>
          <w:tab w:pos="1140" w:val="left"/>
          <w:tab w:pos="8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8"/>
          <w:szCs w:val="18"/>
          <w:color w:val="333333"/>
          <w:w w:val="79"/>
          <w:position w:val="-1"/>
        </w:rPr>
        <w:t>V</w:t>
      </w:r>
      <w:r>
        <w:rPr>
          <w:rFonts w:ascii="Arial" w:hAnsi="Arial" w:cs="Arial" w:eastAsia="Arial"/>
          <w:sz w:val="18"/>
          <w:szCs w:val="18"/>
          <w:color w:val="333333"/>
          <w:spacing w:val="-23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79"/>
          <w:position w:val="-1"/>
        </w:rPr>
        <w:t>•</w:t>
      </w:r>
      <w:r>
        <w:rPr>
          <w:rFonts w:ascii="Arial" w:hAnsi="Arial" w:cs="Arial" w:eastAsia="Arial"/>
          <w:sz w:val="18"/>
          <w:szCs w:val="18"/>
          <w:color w:val="333333"/>
          <w:spacing w:val="0"/>
          <w:w w:val="79"/>
          <w:position w:val="-1"/>
        </w:rPr>
        <w:t>.</w:t>
      </w:r>
      <w:r>
        <w:rPr>
          <w:rFonts w:ascii="Arial" w:hAnsi="Arial" w:cs="Arial" w:eastAsia="Arial"/>
          <w:sz w:val="18"/>
          <w:szCs w:val="18"/>
          <w:color w:val="333333"/>
          <w:spacing w:val="23"/>
          <w:w w:val="79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i/>
          <w:position w:val="-1"/>
        </w:rPr>
        <w:t>Ja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i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  <w:i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Öl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PİDE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EKiP: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"/>
          <w:w w:val="100"/>
          <w:position w:val="-1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9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POST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>BOSTANLI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2"/>
          <w:position w:val="0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1"/>
          <w:w w:val="103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6"/>
          <w:position w:val="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6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180"/>
        </w:sectPr>
      </w:pPr>
      <w:rPr/>
    </w:p>
    <w:p>
      <w:pPr>
        <w:spacing w:before="40" w:after="0" w:line="240" w:lineRule="auto"/>
        <w:ind w:left="2278" w:right="-73"/>
        <w:jc w:val="left"/>
        <w:tabs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152" w:lineRule="exact"/>
        <w:ind w:right="327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-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3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9"/>
          <w:position w:val="-6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/>
        <w:br w:type="column"/>
      </w:r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64" w:lineRule="exact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464646"/>
          <w:w w:val="66"/>
          <w:position w:val="-26"/>
        </w:rPr>
        <w:t>11</w:t>
      </w:r>
      <w:r>
        <w:rPr>
          <w:rFonts w:ascii="Times New Roman" w:hAnsi="Times New Roman" w:cs="Times New Roman" w:eastAsia="Times New Roman"/>
          <w:sz w:val="28"/>
          <w:szCs w:val="28"/>
          <w:color w:val="464646"/>
          <w:spacing w:val="-29"/>
          <w:w w:val="100"/>
          <w:position w:val="-26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333333"/>
          <w:spacing w:val="11"/>
          <w:w w:val="65"/>
          <w:position w:val="-26"/>
        </w:rPr>
        <w:t>6</w:t>
      </w:r>
      <w:r>
        <w:rPr>
          <w:rFonts w:ascii="Times New Roman" w:hAnsi="Times New Roman" w:cs="Times New Roman" w:eastAsia="Times New Roman"/>
          <w:sz w:val="32"/>
          <w:szCs w:val="32"/>
          <w:color w:val="333333"/>
          <w:spacing w:val="0"/>
          <w:w w:val="66"/>
          <w:position w:val="-26"/>
        </w:rPr>
        <w:t>:Nar</w:t>
      </w:r>
      <w:r>
        <w:rPr>
          <w:rFonts w:ascii="Times New Roman" w:hAnsi="Times New Roman" w:cs="Times New Roman" w:eastAsia="Times New Roman"/>
          <w:sz w:val="30"/>
          <w:szCs w:val="30"/>
          <w:color w:val="333333"/>
          <w:spacing w:val="0"/>
          <w:w w:val="58"/>
          <w:position w:val="-26"/>
        </w:rPr>
        <w:t>2017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180"/>
          <w:cols w:num="2" w:equalWidth="0">
            <w:col w:w="6236" w:space="2653"/>
            <w:col w:w="2591"/>
          </w:cols>
        </w:sectPr>
      </w:pPr>
      <w:rPr/>
    </w:p>
    <w:p>
      <w:pPr>
        <w:spacing w:before="5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25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1"/>
        </w:rPr>
        <w:t>İtfaiyeci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71" w:lineRule="exact"/>
        <w:ind w:right="-20"/>
        <w:jc w:val="left"/>
        <w:tabs>
          <w:tab w:pos="800" w:val="left"/>
          <w:tab w:pos="6060" w:val="left"/>
        </w:tabs>
        <w:rPr>
          <w:rFonts w:ascii="Times New Roman" w:hAnsi="Times New Roman" w:cs="Times New Roman" w:eastAsia="Times New Roman"/>
          <w:sz w:val="48"/>
          <w:szCs w:val="4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9"/>
          <w:szCs w:val="29"/>
          <w:color w:val="777777"/>
          <w:spacing w:val="0"/>
          <w:w w:val="126"/>
          <w:position w:val="-21"/>
        </w:rPr>
        <w:t>·</w:t>
      </w:r>
      <w:r>
        <w:rPr>
          <w:rFonts w:ascii="Times New Roman" w:hAnsi="Times New Roman" w:cs="Times New Roman" w:eastAsia="Times New Roman"/>
          <w:sz w:val="29"/>
          <w:szCs w:val="29"/>
          <w:color w:val="777777"/>
          <w:spacing w:val="0"/>
          <w:w w:val="100"/>
          <w:position w:val="-21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777777"/>
          <w:spacing w:val="0"/>
          <w:w w:val="100"/>
          <w:position w:val="-21"/>
        </w:rPr>
      </w:r>
      <w:r>
        <w:rPr>
          <w:rFonts w:ascii="Arial" w:hAnsi="Arial" w:cs="Arial" w:eastAsia="Arial"/>
          <w:sz w:val="20"/>
          <w:szCs w:val="20"/>
          <w:color w:val="97979A"/>
          <w:spacing w:val="0"/>
          <w:w w:val="100"/>
          <w:position w:val="-32"/>
        </w:rPr>
        <w:t>e</w:t>
      </w:r>
      <w:r>
        <w:rPr>
          <w:rFonts w:ascii="Arial" w:hAnsi="Arial" w:cs="Arial" w:eastAsia="Arial"/>
          <w:sz w:val="20"/>
          <w:szCs w:val="20"/>
          <w:color w:val="97979A"/>
          <w:spacing w:val="-10"/>
          <w:w w:val="100"/>
          <w:position w:val="-3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7979A"/>
          <w:spacing w:val="-33"/>
          <w:w w:val="51"/>
          <w:position w:val="-32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97979A"/>
          <w:spacing w:val="-16"/>
          <w:w w:val="161"/>
          <w:position w:val="-21"/>
        </w:rPr>
        <w:t>ı</w:t>
      </w:r>
      <w:r>
        <w:rPr>
          <w:rFonts w:ascii="Arial" w:hAnsi="Arial" w:cs="Arial" w:eastAsia="Arial"/>
          <w:sz w:val="20"/>
          <w:szCs w:val="20"/>
          <w:color w:val="97979A"/>
          <w:spacing w:val="-67"/>
          <w:w w:val="95"/>
          <w:position w:val="-32"/>
        </w:rPr>
        <w:t>u</w:t>
      </w:r>
      <w:r>
        <w:rPr>
          <w:rFonts w:ascii="Times New Roman" w:hAnsi="Times New Roman" w:cs="Times New Roman" w:eastAsia="Times New Roman"/>
          <w:sz w:val="29"/>
          <w:szCs w:val="29"/>
          <w:color w:val="97979A"/>
          <w:spacing w:val="-25"/>
          <w:w w:val="161"/>
          <w:position w:val="-21"/>
        </w:rPr>
        <w:t>ı</w:t>
      </w:r>
      <w:r>
        <w:rPr>
          <w:rFonts w:ascii="Arial" w:hAnsi="Arial" w:cs="Arial" w:eastAsia="Arial"/>
          <w:sz w:val="20"/>
          <w:szCs w:val="20"/>
          <w:color w:val="97979A"/>
          <w:spacing w:val="0"/>
          <w:w w:val="95"/>
          <w:position w:val="-32"/>
        </w:rPr>
        <w:t>z</w:t>
      </w:r>
      <w:r>
        <w:rPr>
          <w:rFonts w:ascii="Arial" w:hAnsi="Arial" w:cs="Arial" w:eastAsia="Arial"/>
          <w:sz w:val="20"/>
          <w:szCs w:val="20"/>
          <w:color w:val="97979A"/>
          <w:spacing w:val="-96"/>
          <w:w w:val="95"/>
          <w:position w:val="-32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-125"/>
          <w:w w:val="111"/>
          <w:position w:val="-21"/>
        </w:rPr>
        <w:t>A</w:t>
      </w:r>
      <w:r>
        <w:rPr>
          <w:rFonts w:ascii="Arial" w:hAnsi="Arial" w:cs="Arial" w:eastAsia="Arial"/>
          <w:sz w:val="20"/>
          <w:szCs w:val="20"/>
          <w:color w:val="97979A"/>
          <w:spacing w:val="0"/>
          <w:w w:val="95"/>
          <w:position w:val="-32"/>
        </w:rPr>
        <w:t>y</w:t>
      </w:r>
      <w:r>
        <w:rPr>
          <w:rFonts w:ascii="Arial" w:hAnsi="Arial" w:cs="Arial" w:eastAsia="Arial"/>
          <w:sz w:val="20"/>
          <w:szCs w:val="20"/>
          <w:color w:val="97979A"/>
          <w:spacing w:val="-15"/>
          <w:w w:val="100"/>
          <w:position w:val="-32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-196"/>
          <w:w w:val="111"/>
          <w:position w:val="-21"/>
        </w:rPr>
        <w:t>U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83"/>
          <w:position w:val="-32"/>
        </w:rPr>
        <w:t>Bö</w:t>
      </w:r>
      <w:r>
        <w:rPr>
          <w:rFonts w:ascii="Arial" w:hAnsi="Arial" w:cs="Arial" w:eastAsia="Arial"/>
          <w:sz w:val="20"/>
          <w:szCs w:val="20"/>
          <w:color w:val="464646"/>
          <w:spacing w:val="-98"/>
          <w:w w:val="84"/>
          <w:position w:val="-32"/>
        </w:rPr>
        <w:t>1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-132"/>
          <w:w w:val="111"/>
          <w:position w:val="-21"/>
        </w:rPr>
        <w:t>A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84"/>
          <w:position w:val="-32"/>
        </w:rPr>
        <w:t>g</w:t>
      </w:r>
      <w:r>
        <w:rPr>
          <w:rFonts w:ascii="Arial" w:hAnsi="Arial" w:cs="Arial" w:eastAsia="Arial"/>
          <w:sz w:val="20"/>
          <w:szCs w:val="20"/>
          <w:color w:val="464646"/>
          <w:spacing w:val="-45"/>
          <w:w w:val="84"/>
          <w:position w:val="-32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333333"/>
          <w:spacing w:val="10"/>
          <w:w w:val="111"/>
          <w:position w:val="-21"/>
        </w:rPr>
        <w:t>N</w:t>
      </w:r>
      <w:r>
        <w:rPr>
          <w:rFonts w:ascii="Times New Roman" w:hAnsi="Times New Roman" w:cs="Times New Roman" w:eastAsia="Times New Roman"/>
          <w:sz w:val="103"/>
          <w:szCs w:val="103"/>
          <w:color w:val="3F4672"/>
          <w:spacing w:val="0"/>
          <w:w w:val="72"/>
          <w:i/>
          <w:position w:val="-21"/>
        </w:rPr>
        <w:t>&amp;AIJ</w:t>
      </w:r>
      <w:r>
        <w:rPr>
          <w:rFonts w:ascii="Times New Roman" w:hAnsi="Times New Roman" w:cs="Times New Roman" w:eastAsia="Times New Roman"/>
          <w:sz w:val="103"/>
          <w:szCs w:val="103"/>
          <w:color w:val="3F4672"/>
          <w:spacing w:val="0"/>
          <w:w w:val="100"/>
          <w:i/>
          <w:position w:val="-21"/>
        </w:rPr>
        <w:tab/>
      </w:r>
      <w:r>
        <w:rPr>
          <w:rFonts w:ascii="Times New Roman" w:hAnsi="Times New Roman" w:cs="Times New Roman" w:eastAsia="Times New Roman"/>
          <w:sz w:val="103"/>
          <w:szCs w:val="103"/>
          <w:color w:val="3F4672"/>
          <w:spacing w:val="0"/>
          <w:w w:val="100"/>
          <w:i/>
          <w:position w:val="-21"/>
        </w:rPr>
      </w:r>
      <w:r>
        <w:rPr>
          <w:rFonts w:ascii="Times New Roman" w:hAnsi="Times New Roman" w:cs="Times New Roman" w:eastAsia="Times New Roman"/>
          <w:sz w:val="48"/>
          <w:szCs w:val="48"/>
          <w:color w:val="97979A"/>
          <w:spacing w:val="-47"/>
          <w:w w:val="133"/>
          <w:position w:val="-25"/>
        </w:rPr>
        <w:t>;</w:t>
      </w:r>
      <w:r>
        <w:rPr>
          <w:rFonts w:ascii="Times New Roman" w:hAnsi="Times New Roman" w:cs="Times New Roman" w:eastAsia="Times New Roman"/>
          <w:sz w:val="48"/>
          <w:szCs w:val="48"/>
          <w:color w:val="5D5D5D"/>
          <w:spacing w:val="0"/>
          <w:w w:val="56"/>
          <w:position w:val="-25"/>
        </w:rPr>
        <w:t>;y•BJ,rl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180"/>
          <w:cols w:num="2" w:equalWidth="0">
            <w:col w:w="898" w:space="1507"/>
            <w:col w:w="9075"/>
          </w:cols>
        </w:sectPr>
      </w:pPr>
      <w:rPr/>
    </w:p>
    <w:p>
      <w:pPr>
        <w:spacing w:before="0" w:after="0" w:line="204" w:lineRule="exact"/>
        <w:ind w:left="3003" w:right="-20"/>
        <w:jc w:val="left"/>
        <w:rPr>
          <w:rFonts w:ascii="Arial" w:hAnsi="Arial" w:cs="Arial" w:eastAsia="Arial"/>
          <w:sz w:val="20"/>
          <w:szCs w:val="20"/>
        </w:rPr>
      </w:pPr>
      <w:rPr/>
      <w:r>
        <w:rPr>
          <w:rFonts w:ascii="Arial" w:hAnsi="Arial" w:cs="Arial" w:eastAsia="Arial"/>
          <w:sz w:val="20"/>
          <w:szCs w:val="20"/>
          <w:color w:val="AAACAE"/>
          <w:spacing w:val="0"/>
          <w:w w:val="100"/>
        </w:rPr>
        <w:t>.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</w:rPr>
      </w:r>
    </w:p>
    <w:p>
      <w:pPr>
        <w:spacing w:before="41" w:after="0" w:line="240" w:lineRule="auto"/>
        <w:ind w:left="297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04.020264pt;margin-top:2.509629pt;width:1.87812pt;height:23.5pt;mso-position-horizontal-relative:page;mso-position-vertical-relative:paragraph;z-index:-15520" type="#_x0000_t202" filled="f" stroked="f">
            <v:textbox inset="0,0,0,0">
              <w:txbxContent>
                <w:p>
                  <w:pPr>
                    <w:spacing w:before="0" w:after="0" w:line="470" w:lineRule="exact"/>
                    <w:ind w:right="-110"/>
                    <w:jc w:val="left"/>
                    <w:rPr>
                      <w:rFonts w:ascii="Times New Roman" w:hAnsi="Times New Roman" w:cs="Times New Roman" w:eastAsia="Times New Roman"/>
                      <w:sz w:val="47"/>
                      <w:szCs w:val="4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97979A"/>
                      <w:spacing w:val="0"/>
                      <w:w w:val="24"/>
                    </w:rPr>
                    <w:t>-</w:t>
                  </w:r>
                  <w:r>
                    <w:rPr>
                      <w:rFonts w:ascii="Times New Roman" w:hAnsi="Times New Roman" w:cs="Times New Roman" w:eastAsia="Times New Roman"/>
                      <w:sz w:val="47"/>
                      <w:szCs w:val="4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AAACAE"/>
          <w:spacing w:val="0"/>
          <w:w w:val="275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AAACAE"/>
          <w:spacing w:val="-72"/>
          <w:w w:val="27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ABCBC"/>
          <w:spacing w:val="0"/>
          <w:w w:val="71"/>
        </w:rPr>
        <w:t>,iı:</w:t>
      </w:r>
      <w:r>
        <w:rPr>
          <w:rFonts w:ascii="Times New Roman" w:hAnsi="Times New Roman" w:cs="Times New Roman" w:eastAsia="Times New Roman"/>
          <w:sz w:val="19"/>
          <w:szCs w:val="19"/>
          <w:color w:val="BABCBC"/>
          <w:spacing w:val="0"/>
          <w:w w:val="71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BABCBC"/>
          <w:spacing w:val="0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ABCBC"/>
          <w:spacing w:val="7"/>
          <w:w w:val="7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97979A"/>
          <w:spacing w:val="0"/>
          <w:w w:val="40"/>
        </w:rPr>
        <w:t>...</w:t>
      </w:r>
      <w:r>
        <w:rPr>
          <w:rFonts w:ascii="Times New Roman" w:hAnsi="Times New Roman" w:cs="Times New Roman" w:eastAsia="Times New Roman"/>
          <w:sz w:val="19"/>
          <w:szCs w:val="19"/>
          <w:color w:val="97979A"/>
          <w:spacing w:val="-3"/>
          <w:w w:val="40"/>
        </w:rPr>
        <w:t>.</w:t>
      </w:r>
      <w:r>
        <w:rPr>
          <w:rFonts w:ascii="Arial" w:hAnsi="Arial" w:cs="Arial" w:eastAsia="Arial"/>
          <w:sz w:val="19"/>
          <w:szCs w:val="19"/>
          <w:color w:val="AAACAE"/>
          <w:spacing w:val="-5"/>
          <w:w w:val="186"/>
        </w:rPr>
        <w:t>,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12"/>
        </w:rPr>
        <w:t>r</w:t>
      </w:r>
      <w:r>
        <w:rPr>
          <w:rFonts w:ascii="Arial" w:hAnsi="Arial" w:cs="Arial" w:eastAsia="Arial"/>
          <w:sz w:val="19"/>
          <w:szCs w:val="19"/>
          <w:color w:val="333333"/>
          <w:spacing w:val="-5"/>
          <w:w w:val="112"/>
        </w:rPr>
        <w:t>u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85"/>
        </w:rPr>
        <w:t>r•'::i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86"/>
        </w:rPr>
        <w:t>r</w:t>
      </w:r>
      <w:r>
        <w:rPr>
          <w:rFonts w:ascii="Arial" w:hAnsi="Arial" w:cs="Arial" w:eastAsia="Arial"/>
          <w:sz w:val="19"/>
          <w:szCs w:val="19"/>
          <w:color w:val="5D5D5D"/>
          <w:spacing w:val="12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18"/>
        </w:rPr>
        <w:t>i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118"/>
        </w:rPr>
        <w:t>\</w:t>
      </w:r>
      <w:r>
        <w:rPr>
          <w:rFonts w:ascii="Arial" w:hAnsi="Arial" w:cs="Arial" w:eastAsia="Arial"/>
          <w:sz w:val="19"/>
          <w:szCs w:val="19"/>
          <w:color w:val="333333"/>
          <w:spacing w:val="-9"/>
          <w:w w:val="118"/>
        </w:rPr>
        <w:t>m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18"/>
        </w:rPr>
        <w:t>iri</w:t>
      </w:r>
      <w:r>
        <w:rPr>
          <w:rFonts w:ascii="Arial" w:hAnsi="Arial" w:cs="Arial" w:eastAsia="Arial"/>
          <w:sz w:val="19"/>
          <w:szCs w:val="19"/>
          <w:color w:val="5D5D5D"/>
          <w:spacing w:val="0"/>
          <w:w w:val="118"/>
        </w:rPr>
        <w:t> </w:t>
      </w:r>
      <w:r>
        <w:rPr>
          <w:rFonts w:ascii="Arial" w:hAnsi="Arial" w:cs="Arial" w:eastAsia="Arial"/>
          <w:sz w:val="19"/>
          <w:szCs w:val="19"/>
          <w:color w:val="5D5D5D"/>
          <w:spacing w:val="24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Mus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KABA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right="1326"/>
        <w:jc w:val="right"/>
        <w:tabs>
          <w:tab w:pos="4060" w:val="left"/>
        </w:tabs>
        <w:rPr>
          <w:rFonts w:ascii="Arial" w:hAnsi="Arial" w:cs="Arial" w:eastAsia="Arial"/>
          <w:sz w:val="16"/>
          <w:szCs w:val="16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>it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1"/>
          <w:w w:val="100"/>
          <w:position w:val="5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0"/>
          <w:w w:val="100"/>
          <w:position w:val="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D5D5D"/>
          <w:spacing w:val="17"/>
          <w:w w:val="100"/>
          <w:position w:val="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8"/>
          <w:position w:val="5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  <w:position w:val="5"/>
        </w:rPr>
      </w:r>
      <w:r>
        <w:rPr>
          <w:rFonts w:ascii="Arial" w:hAnsi="Arial" w:cs="Arial" w:eastAsia="Arial"/>
          <w:sz w:val="15"/>
          <w:szCs w:val="15"/>
          <w:color w:val="AAACAE"/>
          <w:spacing w:val="0"/>
          <w:w w:val="131"/>
          <w:position w:val="0"/>
        </w:rPr>
        <w:t>"</w:t>
      </w:r>
      <w:r>
        <w:rPr>
          <w:rFonts w:ascii="Arial" w:hAnsi="Arial" w:cs="Arial" w:eastAsia="Arial"/>
          <w:sz w:val="15"/>
          <w:szCs w:val="15"/>
          <w:color w:val="AAACAE"/>
          <w:spacing w:val="54"/>
          <w:w w:val="131"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97979A"/>
          <w:spacing w:val="0"/>
          <w:w w:val="100"/>
          <w:position w:val="0"/>
        </w:rPr>
        <w:t>"-'&lt;</w:t>
      </w:r>
      <w:r>
        <w:rPr>
          <w:rFonts w:ascii="Arial" w:hAnsi="Arial" w:cs="Arial" w:eastAsia="Arial"/>
          <w:sz w:val="15"/>
          <w:szCs w:val="15"/>
          <w:color w:val="97979A"/>
          <w:spacing w:val="0"/>
          <w:w w:val="100"/>
          <w:position w:val="0"/>
        </w:rPr>
        <w:t>  </w:t>
      </w:r>
      <w:r>
        <w:rPr>
          <w:rFonts w:ascii="Arial" w:hAnsi="Arial" w:cs="Arial" w:eastAsia="Arial"/>
          <w:sz w:val="15"/>
          <w:szCs w:val="15"/>
          <w:color w:val="97979A"/>
          <w:spacing w:val="7"/>
          <w:w w:val="100"/>
          <w:position w:val="0"/>
        </w:rPr>
        <w:t> </w:t>
      </w:r>
      <w:r>
        <w:rPr>
          <w:rFonts w:ascii="Arial" w:hAnsi="Arial" w:cs="Arial" w:eastAsia="Arial"/>
          <w:sz w:val="16"/>
          <w:szCs w:val="16"/>
          <w:color w:val="97979A"/>
          <w:spacing w:val="0"/>
          <w:w w:val="138"/>
          <w:position w:val="0"/>
        </w:rPr>
        <w:t>H</w:t>
      </w:r>
      <w:r>
        <w:rPr>
          <w:rFonts w:ascii="Arial" w:hAnsi="Arial" w:cs="Arial" w:eastAsia="Arial"/>
          <w:sz w:val="16"/>
          <w:szCs w:val="16"/>
          <w:color w:val="97979A"/>
          <w:spacing w:val="-28"/>
          <w:w w:val="137"/>
          <w:position w:val="0"/>
        </w:rPr>
        <w:t>:</w:t>
      </w:r>
      <w:r>
        <w:rPr>
          <w:rFonts w:ascii="Arial" w:hAnsi="Arial" w:cs="Arial" w:eastAsia="Arial"/>
          <w:sz w:val="16"/>
          <w:szCs w:val="16"/>
          <w:color w:val="BABCBC"/>
          <w:spacing w:val="-24"/>
          <w:w w:val="87"/>
          <w:position w:val="0"/>
        </w:rPr>
        <w:t>.</w:t>
      </w:r>
      <w:r>
        <w:rPr>
          <w:rFonts w:ascii="Arial" w:hAnsi="Arial" w:cs="Arial" w:eastAsia="Arial"/>
          <w:sz w:val="16"/>
          <w:szCs w:val="16"/>
          <w:color w:val="BABCBC"/>
          <w:spacing w:val="0"/>
          <w:w w:val="76"/>
          <w:position w:val="0"/>
        </w:rPr>
        <w:t>ı;,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  <w:position w:val="0"/>
        </w:rPr>
      </w:r>
    </w:p>
    <w:p>
      <w:pPr>
        <w:spacing w:before="1" w:after="0" w:line="201" w:lineRule="exact"/>
        <w:ind w:right="1249"/>
        <w:jc w:val="right"/>
        <w:tabs>
          <w:tab w:pos="520" w:val="left"/>
          <w:tab w:pos="2120" w:val="left"/>
        </w:tabs>
        <w:rPr>
          <w:rFonts w:ascii="Arial" w:hAnsi="Arial" w:cs="Arial" w:eastAsia="Arial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5D5D5D"/>
          <w:position w:val="-3"/>
        </w:rPr>
      </w:r>
      <w:r>
        <w:rPr>
          <w:rFonts w:ascii="Times New Roman" w:hAnsi="Times New Roman" w:cs="Times New Roman" w:eastAsia="Times New Roman"/>
          <w:sz w:val="15"/>
          <w:szCs w:val="15"/>
          <w:color w:val="5D5D5D"/>
          <w:u w:val="single" w:color="000000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5D5D5D"/>
          <w:u w:val="single" w:color="000000"/>
          <w:position w:val="-3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5D5D5D"/>
          <w:u w:val="single" w:color="000000"/>
          <w:position w:val="-3"/>
        </w:rPr>
      </w:r>
      <w:r>
        <w:rPr>
          <w:rFonts w:ascii="Times New Roman" w:hAnsi="Times New Roman" w:cs="Times New Roman" w:eastAsia="Times New Roman"/>
          <w:sz w:val="15"/>
          <w:szCs w:val="15"/>
          <w:color w:val="5D5D5D"/>
          <w:position w:val="-3"/>
        </w:rPr>
      </w:r>
      <w:r>
        <w:rPr>
          <w:rFonts w:ascii="Times New Roman" w:hAnsi="Times New Roman" w:cs="Times New Roman" w:eastAsia="Times New Roman"/>
          <w:sz w:val="15"/>
          <w:szCs w:val="15"/>
          <w:color w:val="5D5D5D"/>
          <w:position w:val="-3"/>
        </w:rPr>
        <w:t>   </w:t>
      </w:r>
      <w:r>
        <w:rPr>
          <w:rFonts w:ascii="Times New Roman" w:hAnsi="Times New Roman" w:cs="Times New Roman" w:eastAsia="Times New Roman"/>
          <w:sz w:val="15"/>
          <w:szCs w:val="15"/>
          <w:color w:val="5D5D5D"/>
          <w:w w:val="91"/>
          <w:position w:val="-3"/>
        </w:rPr>
        <w:t>f</w:t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6"/>
          <w:w w:val="90"/>
          <w:position w:val="-3"/>
        </w:rPr>
        <w:t>l</w:t>
      </w:r>
      <w:r>
        <w:rPr>
          <w:rFonts w:ascii="Times New Roman" w:hAnsi="Times New Roman" w:cs="Times New Roman" w:eastAsia="Times New Roman"/>
          <w:sz w:val="15"/>
          <w:szCs w:val="15"/>
          <w:color w:val="777777"/>
          <w:spacing w:val="6"/>
          <w:w w:val="128"/>
          <w:position w:val="-3"/>
        </w:rPr>
        <w:t>9</w:t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0"/>
          <w:w w:val="43"/>
          <w:position w:val="-3"/>
        </w:rPr>
        <w:t>J</w:t>
      </w:r>
      <w:r>
        <w:rPr>
          <w:rFonts w:ascii="Times New Roman" w:hAnsi="Times New Roman" w:cs="Times New Roman" w:eastAsia="Times New Roman"/>
          <w:sz w:val="15"/>
          <w:szCs w:val="15"/>
          <w:color w:val="5D5D5D"/>
          <w:spacing w:val="-1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97979A"/>
          <w:spacing w:val="0"/>
          <w:w w:val="86"/>
          <w:position w:val="-3"/>
        </w:rPr>
        <w:t>IJ.ıi</w:t>
      </w:r>
      <w:r>
        <w:rPr>
          <w:rFonts w:ascii="Times New Roman" w:hAnsi="Times New Roman" w:cs="Times New Roman" w:eastAsia="Times New Roman"/>
          <w:sz w:val="15"/>
          <w:szCs w:val="15"/>
          <w:color w:val="97979A"/>
          <w:spacing w:val="-2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0"/>
          <w:w w:val="90"/>
          <w:position w:val="-3"/>
        </w:rPr>
        <w:t>n</w:t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33333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0"/>
          <w:szCs w:val="10"/>
          <w:color w:val="97979A"/>
          <w:spacing w:val="0"/>
          <w:w w:val="100"/>
          <w:position w:val="-5"/>
        </w:rPr>
        <w:t>1•</w:t>
      </w:r>
      <w:r>
        <w:rPr>
          <w:rFonts w:ascii="Times New Roman" w:hAnsi="Times New Roman" w:cs="Times New Roman" w:eastAsia="Times New Roman"/>
          <w:sz w:val="10"/>
          <w:szCs w:val="10"/>
          <w:color w:val="97979A"/>
          <w:spacing w:val="0"/>
          <w:w w:val="100"/>
          <w:position w:val="-5"/>
        </w:rPr>
        <w:t>      </w:t>
      </w:r>
      <w:r>
        <w:rPr>
          <w:rFonts w:ascii="Times New Roman" w:hAnsi="Times New Roman" w:cs="Times New Roman" w:eastAsia="Times New Roman"/>
          <w:sz w:val="10"/>
          <w:szCs w:val="10"/>
          <w:color w:val="97979A"/>
          <w:spacing w:val="9"/>
          <w:w w:val="100"/>
          <w:position w:val="-5"/>
        </w:rPr>
        <w:t> </w:t>
      </w:r>
      <w:r>
        <w:rPr>
          <w:rFonts w:ascii="Arial" w:hAnsi="Arial" w:cs="Arial" w:eastAsia="Arial"/>
          <w:sz w:val="20"/>
          <w:szCs w:val="20"/>
          <w:color w:val="97979A"/>
          <w:spacing w:val="0"/>
          <w:w w:val="103"/>
          <w:i/>
          <w:position w:val="-3"/>
        </w:rPr>
        <w:t>!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21" w:lineRule="exact"/>
        <w:ind w:right="1262"/>
        <w:jc w:val="right"/>
        <w:rPr>
          <w:rFonts w:ascii="Arial" w:hAnsi="Arial" w:cs="Arial" w:eastAsia="Arial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17.439819pt;margin-top:3.365138pt;width:3.81152pt;height:8pt;mso-position-horizontal-relative:page;mso-position-vertical-relative:paragraph;z-index:-15519" type="#_x0000_t202" filled="f" stroked="f">
            <v:textbox inset="0,0,0,0">
              <w:txbxContent>
                <w:p>
                  <w:pPr>
                    <w:spacing w:before="0" w:after="0" w:line="160" w:lineRule="exact"/>
                    <w:ind w:right="-64"/>
                    <w:jc w:val="left"/>
                    <w:rPr>
                      <w:rFonts w:ascii="Arial" w:hAnsi="Arial" w:cs="Arial" w:eastAsia="Arial"/>
                      <w:sz w:val="16"/>
                      <w:szCs w:val="16"/>
                    </w:rPr>
                  </w:pPr>
                  <w:rPr/>
                  <w:r>
                    <w:rPr>
                      <w:rFonts w:ascii="Arial" w:hAnsi="Arial" w:cs="Arial" w:eastAsia="Arial"/>
                      <w:sz w:val="16"/>
                      <w:szCs w:val="16"/>
                      <w:color w:val="97979A"/>
                      <w:spacing w:val="0"/>
                      <w:w w:val="100"/>
                    </w:rPr>
                    <w:t>.,</w:t>
                  </w:r>
                  <w:r>
                    <w:rPr>
                      <w:rFonts w:ascii="Arial" w:hAnsi="Arial" w:cs="Arial" w:eastAsia="Arial"/>
                      <w:sz w:val="16"/>
                      <w:szCs w:val="1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2.318985pt;margin-top:6.070693pt;width:70.392323pt;height:62pt;mso-position-horizontal-relative:page;mso-position-vertical-relative:paragraph;z-index:-15518" type="#_x0000_t202" filled="f" stroked="f">
            <v:textbox inset="0,0,0,0">
              <w:txbxContent>
                <w:p>
                  <w:pPr>
                    <w:spacing w:before="0" w:after="0" w:line="1240" w:lineRule="exact"/>
                    <w:ind w:right="-226"/>
                    <w:jc w:val="left"/>
                    <w:rPr>
                      <w:rFonts w:ascii="Times New Roman" w:hAnsi="Times New Roman" w:cs="Times New Roman" w:eastAsia="Times New Roman"/>
                      <w:sz w:val="124"/>
                      <w:szCs w:val="12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363F8C"/>
                      <w:spacing w:val="0"/>
                      <w:w w:val="127"/>
                      <w:i/>
                      <w:position w:val="-1"/>
                    </w:rPr>
                    <w:t>Pi</w:t>
                  </w:r>
                  <w:r>
                    <w:rPr>
                      <w:rFonts w:ascii="Times New Roman" w:hAnsi="Times New Roman" w:cs="Times New Roman" w:eastAsia="Times New Roman"/>
                      <w:sz w:val="124"/>
                      <w:szCs w:val="12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138"/>
          <w:position w:val="-6"/>
        </w:rPr>
        <w:t>ih</w:t>
      </w:r>
      <w:r>
        <w:rPr>
          <w:rFonts w:ascii="Arial" w:hAnsi="Arial" w:cs="Arial" w:eastAsia="Arial"/>
          <w:sz w:val="18"/>
          <w:szCs w:val="18"/>
          <w:color w:val="5D5D5D"/>
          <w:spacing w:val="9"/>
          <w:w w:val="138"/>
          <w:position w:val="-6"/>
        </w:rPr>
        <w:t> </w:t>
      </w:r>
      <w:r>
        <w:rPr>
          <w:rFonts w:ascii="Arial" w:hAnsi="Arial" w:cs="Arial" w:eastAsia="Arial"/>
          <w:sz w:val="18"/>
          <w:szCs w:val="18"/>
          <w:color w:val="5D5D5D"/>
          <w:spacing w:val="0"/>
          <w:w w:val="72"/>
          <w:position w:val="-6"/>
        </w:rPr>
        <w:t>1</w:t>
      </w:r>
      <w:r>
        <w:rPr>
          <w:rFonts w:ascii="Arial" w:hAnsi="Arial" w:cs="Arial" w:eastAsia="Arial"/>
          <w:sz w:val="18"/>
          <w:szCs w:val="18"/>
          <w:color w:val="5D5D5D"/>
          <w:spacing w:val="16"/>
          <w:w w:val="72"/>
          <w:position w:val="-6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0"/>
          <w:w w:val="72"/>
          <w:position w:val="-1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0"/>
          <w:w w:val="72"/>
          <w:position w:val="-1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5D5D5D"/>
          <w:spacing w:val="15"/>
          <w:w w:val="72"/>
          <w:position w:val="-1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7777"/>
          <w:spacing w:val="0"/>
          <w:w w:val="100"/>
          <w:position w:val="-10"/>
        </w:rPr>
        <w:t>a</w:t>
      </w:r>
      <w:r>
        <w:rPr>
          <w:rFonts w:ascii="Times New Roman" w:hAnsi="Times New Roman" w:cs="Times New Roman" w:eastAsia="Times New Roman"/>
          <w:sz w:val="24"/>
          <w:szCs w:val="24"/>
          <w:color w:val="777777"/>
          <w:spacing w:val="0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777777"/>
          <w:spacing w:val="3"/>
          <w:w w:val="100"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55"/>
          <w:i/>
          <w:position w:val="-10"/>
        </w:rPr>
        <w:t>$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0"/>
          <w:w w:val="155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777777"/>
          <w:spacing w:val="29"/>
          <w:w w:val="155"/>
          <w:i/>
          <w:position w:val="-10"/>
        </w:rPr>
        <w:t> </w:t>
      </w:r>
      <w:r>
        <w:rPr>
          <w:rFonts w:ascii="Arial" w:hAnsi="Arial" w:cs="Arial" w:eastAsia="Arial"/>
          <w:sz w:val="16"/>
          <w:szCs w:val="16"/>
          <w:color w:val="97979A"/>
          <w:spacing w:val="-45"/>
          <w:w w:val="155"/>
          <w:position w:val="-10"/>
        </w:rPr>
        <w:t>f</w:t>
      </w:r>
      <w:r>
        <w:rPr>
          <w:rFonts w:ascii="Arial" w:hAnsi="Arial" w:cs="Arial" w:eastAsia="Arial"/>
          <w:sz w:val="18"/>
          <w:szCs w:val="18"/>
          <w:color w:val="BABCBC"/>
          <w:spacing w:val="-19"/>
          <w:w w:val="155"/>
          <w:position w:val="-6"/>
        </w:rPr>
        <w:t>.</w:t>
      </w:r>
      <w:r>
        <w:rPr>
          <w:rFonts w:ascii="Arial" w:hAnsi="Arial" w:cs="Arial" w:eastAsia="Arial"/>
          <w:sz w:val="16"/>
          <w:szCs w:val="16"/>
          <w:color w:val="97979A"/>
          <w:spacing w:val="0"/>
          <w:w w:val="155"/>
          <w:position w:val="-10"/>
        </w:rPr>
        <w:t>ı.</w:t>
      </w:r>
      <w:r>
        <w:rPr>
          <w:rFonts w:ascii="Arial" w:hAnsi="Arial" w:cs="Arial" w:eastAsia="Arial"/>
          <w:sz w:val="16"/>
          <w:szCs w:val="16"/>
          <w:color w:val="97979A"/>
          <w:spacing w:val="0"/>
          <w:w w:val="155"/>
          <w:position w:val="-10"/>
        </w:rPr>
        <w:t>l</w:t>
      </w:r>
      <w:r>
        <w:rPr>
          <w:rFonts w:ascii="Arial" w:hAnsi="Arial" w:cs="Arial" w:eastAsia="Arial"/>
          <w:sz w:val="16"/>
          <w:szCs w:val="16"/>
          <w:color w:val="97979A"/>
          <w:spacing w:val="-37"/>
          <w:w w:val="155"/>
          <w:position w:val="-10"/>
        </w:rPr>
        <w:t> </w:t>
      </w:r>
      <w:r>
        <w:rPr>
          <w:rFonts w:ascii="Arial" w:hAnsi="Arial" w:cs="Arial" w:eastAsia="Arial"/>
          <w:sz w:val="16"/>
          <w:szCs w:val="16"/>
          <w:color w:val="5D5D5D"/>
          <w:spacing w:val="-32"/>
          <w:w w:val="233"/>
          <w:position w:val="-10"/>
        </w:rPr>
        <w:t>ı</w:t>
      </w:r>
      <w:r>
        <w:rPr>
          <w:rFonts w:ascii="Arial" w:hAnsi="Arial" w:cs="Arial" w:eastAsia="Arial"/>
          <w:sz w:val="16"/>
          <w:szCs w:val="16"/>
          <w:color w:val="97979A"/>
          <w:spacing w:val="-40"/>
          <w:w w:val="201"/>
          <w:position w:val="-10"/>
        </w:rPr>
        <w:t>i</w:t>
      </w:r>
      <w:r>
        <w:rPr>
          <w:rFonts w:ascii="Arial" w:hAnsi="Arial" w:cs="Arial" w:eastAsia="Arial"/>
          <w:sz w:val="16"/>
          <w:szCs w:val="16"/>
          <w:color w:val="BABCBC"/>
          <w:spacing w:val="-46"/>
          <w:w w:val="149"/>
          <w:position w:val="-10"/>
        </w:rPr>
        <w:t>:</w:t>
      </w:r>
      <w:r>
        <w:rPr>
          <w:rFonts w:ascii="Arial" w:hAnsi="Arial" w:cs="Arial" w:eastAsia="Arial"/>
          <w:sz w:val="18"/>
          <w:szCs w:val="18"/>
          <w:color w:val="777777"/>
          <w:spacing w:val="-17"/>
          <w:w w:val="130"/>
          <w:position w:val="-6"/>
        </w:rPr>
        <w:t>.</w:t>
      </w:r>
      <w:r>
        <w:rPr>
          <w:rFonts w:ascii="Arial" w:hAnsi="Arial" w:cs="Arial" w:eastAsia="Arial"/>
          <w:sz w:val="16"/>
          <w:szCs w:val="16"/>
          <w:color w:val="5D5D5D"/>
          <w:spacing w:val="-60"/>
          <w:w w:val="61"/>
          <w:position w:val="-10"/>
        </w:rPr>
        <w:t>&lt;</w:t>
      </w:r>
      <w:r>
        <w:rPr>
          <w:rFonts w:ascii="Arial" w:hAnsi="Arial" w:cs="Arial" w:eastAsia="Arial"/>
          <w:sz w:val="16"/>
          <w:szCs w:val="16"/>
          <w:color w:val="BABCBC"/>
          <w:spacing w:val="-12"/>
          <w:w w:val="149"/>
          <w:position w:val="-10"/>
        </w:rPr>
        <w:t>ı</w:t>
      </w:r>
      <w:r>
        <w:rPr>
          <w:rFonts w:ascii="Arial" w:hAnsi="Arial" w:cs="Arial" w:eastAsia="Arial"/>
          <w:sz w:val="16"/>
          <w:szCs w:val="16"/>
          <w:color w:val="AAACAE"/>
          <w:spacing w:val="-11"/>
          <w:w w:val="138"/>
          <w:position w:val="-10"/>
        </w:rPr>
        <w:t>;</w:t>
      </w:r>
      <w:r>
        <w:rPr>
          <w:rFonts w:ascii="Arial" w:hAnsi="Arial" w:cs="Arial" w:eastAsia="Arial"/>
          <w:sz w:val="18"/>
          <w:szCs w:val="18"/>
          <w:color w:val="97979A"/>
          <w:spacing w:val="0"/>
          <w:w w:val="286"/>
          <w:position w:val="-6"/>
        </w:rPr>
        <w:t>'</w:t>
      </w:r>
      <w:r>
        <w:rPr>
          <w:rFonts w:ascii="Arial" w:hAnsi="Arial" w:cs="Arial" w:eastAsia="Arial"/>
          <w:sz w:val="18"/>
          <w:szCs w:val="18"/>
          <w:color w:val="97979A"/>
          <w:spacing w:val="15"/>
          <w:w w:val="100"/>
          <w:position w:val="-6"/>
        </w:rPr>
        <w:t> </w:t>
      </w:r>
      <w:r>
        <w:rPr>
          <w:rFonts w:ascii="Arial" w:hAnsi="Arial" w:cs="Arial" w:eastAsia="Arial"/>
          <w:sz w:val="16"/>
          <w:szCs w:val="16"/>
          <w:color w:val="5D5D5D"/>
          <w:spacing w:val="0"/>
          <w:w w:val="249"/>
          <w:position w:val="-10"/>
        </w:rPr>
        <w:t>,</w:t>
      </w:r>
      <w:r>
        <w:rPr>
          <w:rFonts w:ascii="Arial" w:hAnsi="Arial" w:cs="Arial" w:eastAsia="Arial"/>
          <w:sz w:val="16"/>
          <w:szCs w:val="16"/>
          <w:color w:val="5D5D5D"/>
          <w:spacing w:val="-29"/>
          <w:w w:val="100"/>
          <w:position w:val="-10"/>
        </w:rPr>
        <w:t> </w:t>
      </w:r>
      <w:r>
        <w:rPr>
          <w:rFonts w:ascii="Arial" w:hAnsi="Arial" w:cs="Arial" w:eastAsia="Arial"/>
          <w:sz w:val="15"/>
          <w:szCs w:val="15"/>
          <w:color w:val="AAACAE"/>
          <w:spacing w:val="0"/>
          <w:w w:val="104"/>
          <w:i/>
          <w:position w:val="0"/>
        </w:rPr>
        <w:t>1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40" w:lineRule="auto"/>
        <w:ind w:right="1598"/>
        <w:jc w:val="right"/>
        <w:tabs>
          <w:tab w:pos="280" w:val="left"/>
        </w:tabs>
        <w:rPr>
          <w:rFonts w:ascii="Times New Roman" w:hAnsi="Times New Roman" w:cs="Times New Roman" w:eastAsia="Times New Roman"/>
          <w:sz w:val="6"/>
          <w:szCs w:val="6"/>
        </w:rPr>
      </w:pPr>
      <w:rPr/>
      <w:r>
        <w:rPr>
          <w:rFonts w:ascii="Arial" w:hAnsi="Arial" w:cs="Arial" w:eastAsia="Arial"/>
          <w:sz w:val="6"/>
          <w:szCs w:val="6"/>
          <w:color w:val="BABCBC"/>
          <w:w w:val="137"/>
        </w:rPr>
        <w:t>jJ</w:t>
      </w:r>
      <w:r>
        <w:rPr>
          <w:rFonts w:ascii="Arial" w:hAnsi="Arial" w:cs="Arial" w:eastAsia="Arial"/>
          <w:sz w:val="6"/>
          <w:szCs w:val="6"/>
          <w:color w:val="BABCBC"/>
          <w:w w:val="100"/>
        </w:rPr>
        <w:tab/>
      </w:r>
      <w:r>
        <w:rPr>
          <w:rFonts w:ascii="Arial" w:hAnsi="Arial" w:cs="Arial" w:eastAsia="Arial"/>
          <w:sz w:val="6"/>
          <w:szCs w:val="6"/>
          <w:color w:val="BABCBC"/>
          <w:w w:val="100"/>
        </w:rPr>
      </w:r>
      <w:r>
        <w:rPr>
          <w:rFonts w:ascii="Arial" w:hAnsi="Arial" w:cs="Arial" w:eastAsia="Arial"/>
          <w:sz w:val="6"/>
          <w:szCs w:val="6"/>
          <w:color w:val="AAACAE"/>
          <w:spacing w:val="0"/>
          <w:w w:val="215"/>
          <w:i/>
        </w:rPr>
        <w:t>:.</w:t>
      </w:r>
      <w:r>
        <w:rPr>
          <w:rFonts w:ascii="Arial" w:hAnsi="Arial" w:cs="Arial" w:eastAsia="Arial"/>
          <w:sz w:val="6"/>
          <w:szCs w:val="6"/>
          <w:color w:val="AAACAE"/>
          <w:spacing w:val="0"/>
          <w:w w:val="215"/>
          <w:i/>
        </w:rPr>
        <w:t> </w:t>
      </w:r>
      <w:r>
        <w:rPr>
          <w:rFonts w:ascii="Arial" w:hAnsi="Arial" w:cs="Arial" w:eastAsia="Arial"/>
          <w:sz w:val="6"/>
          <w:szCs w:val="6"/>
          <w:color w:val="AAACAE"/>
          <w:spacing w:val="12"/>
          <w:w w:val="215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AACAE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AAACAE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AACAE"/>
          <w:spacing w:val="7"/>
          <w:w w:val="100"/>
          <w:i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AACAE"/>
          <w:spacing w:val="0"/>
          <w:w w:val="116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AAACAE"/>
          <w:spacing w:val="0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AAACAE"/>
          <w:spacing w:val="48"/>
          <w:w w:val="116"/>
        </w:rPr>
        <w:t> </w:t>
      </w:r>
      <w:r>
        <w:rPr>
          <w:rFonts w:ascii="Times New Roman" w:hAnsi="Times New Roman" w:cs="Times New Roman" w:eastAsia="Times New Roman"/>
          <w:sz w:val="6"/>
          <w:szCs w:val="6"/>
          <w:color w:val="BABCBC"/>
          <w:spacing w:val="0"/>
          <w:w w:val="116"/>
          <w:i/>
        </w:rPr>
        <w:t>,1</w:t>
      </w:r>
      <w:r>
        <w:rPr>
          <w:rFonts w:ascii="Times New Roman" w:hAnsi="Times New Roman" w:cs="Times New Roman" w:eastAsia="Times New Roman"/>
          <w:sz w:val="6"/>
          <w:szCs w:val="6"/>
          <w:color w:val="000000"/>
          <w:spacing w:val="0"/>
          <w:w w:val="100"/>
        </w:rPr>
      </w:r>
    </w:p>
    <w:p>
      <w:pPr>
        <w:spacing w:before="0" w:after="0" w:line="314" w:lineRule="exact"/>
        <w:ind w:right="1697"/>
        <w:jc w:val="right"/>
        <w:tabs>
          <w:tab w:pos="314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4"/>
          <w:szCs w:val="24"/>
          <w:color w:val="495BB3"/>
          <w:w w:val="584"/>
          <w:i/>
          <w:position w:val="-1"/>
        </w:rPr>
        <w:t>(</w:t>
      </w:r>
      <w:r>
        <w:rPr>
          <w:rFonts w:ascii="Arial" w:hAnsi="Arial" w:cs="Arial" w:eastAsia="Arial"/>
          <w:sz w:val="24"/>
          <w:szCs w:val="24"/>
          <w:color w:val="495BB3"/>
          <w:w w:val="100"/>
          <w:i/>
          <w:position w:val="-1"/>
        </w:rPr>
        <w:tab/>
      </w:r>
      <w:r>
        <w:rPr>
          <w:rFonts w:ascii="Arial" w:hAnsi="Arial" w:cs="Arial" w:eastAsia="Arial"/>
          <w:sz w:val="24"/>
          <w:szCs w:val="24"/>
          <w:color w:val="495BB3"/>
          <w:w w:val="100"/>
          <w:i/>
          <w:position w:val="-1"/>
        </w:rPr>
      </w:r>
      <w:r>
        <w:rPr>
          <w:rFonts w:ascii="Arial" w:hAnsi="Arial" w:cs="Arial" w:eastAsia="Arial"/>
          <w:sz w:val="18"/>
          <w:szCs w:val="18"/>
          <w:color w:val="97979A"/>
          <w:spacing w:val="4"/>
          <w:w w:val="104"/>
          <w:position w:val="9"/>
        </w:rPr>
        <w:t>.</w:t>
      </w:r>
      <w:r>
        <w:rPr>
          <w:rFonts w:ascii="Arial" w:hAnsi="Arial" w:cs="Arial" w:eastAsia="Arial"/>
          <w:sz w:val="18"/>
          <w:szCs w:val="18"/>
          <w:color w:val="BABCBC"/>
          <w:spacing w:val="0"/>
          <w:w w:val="24"/>
          <w:position w:val="9"/>
        </w:rPr>
        <w:t>_</w:t>
      </w:r>
      <w:r>
        <w:rPr>
          <w:rFonts w:ascii="Arial" w:hAnsi="Arial" w:cs="Arial" w:eastAsia="Arial"/>
          <w:sz w:val="18"/>
          <w:szCs w:val="18"/>
          <w:color w:val="BABCBC"/>
          <w:spacing w:val="0"/>
          <w:w w:val="23"/>
          <w:position w:val="9"/>
        </w:rPr>
        <w:t>.</w:t>
      </w:r>
      <w:r>
        <w:rPr>
          <w:rFonts w:ascii="Arial" w:hAnsi="Arial" w:cs="Arial" w:eastAsia="Arial"/>
          <w:sz w:val="18"/>
          <w:szCs w:val="18"/>
          <w:color w:val="BABCBC"/>
          <w:spacing w:val="8"/>
          <w:w w:val="100"/>
          <w:position w:val="9"/>
        </w:rPr>
        <w:t> </w:t>
      </w:r>
      <w:r>
        <w:rPr>
          <w:rFonts w:ascii="Arial" w:hAnsi="Arial" w:cs="Arial" w:eastAsia="Arial"/>
          <w:sz w:val="18"/>
          <w:szCs w:val="18"/>
          <w:color w:val="BABCBC"/>
          <w:spacing w:val="-23"/>
          <w:w w:val="104"/>
          <w:position w:val="9"/>
        </w:rPr>
        <w:t>.</w:t>
      </w:r>
      <w:r>
        <w:rPr>
          <w:rFonts w:ascii="Arial" w:hAnsi="Arial" w:cs="Arial" w:eastAsia="Arial"/>
          <w:sz w:val="18"/>
          <w:szCs w:val="18"/>
          <w:color w:val="AAACAE"/>
          <w:spacing w:val="0"/>
          <w:w w:val="39"/>
          <w:position w:val="9"/>
        </w:rPr>
        <w:t>..,</w:t>
      </w:r>
      <w:r>
        <w:rPr>
          <w:rFonts w:ascii="Arial" w:hAnsi="Arial" w:cs="Arial" w:eastAsia="Arial"/>
          <w:sz w:val="18"/>
          <w:szCs w:val="18"/>
          <w:color w:val="AAACAE"/>
          <w:spacing w:val="5"/>
          <w:w w:val="100"/>
          <w:position w:val="9"/>
        </w:rPr>
        <w:t> </w:t>
      </w:r>
      <w:r>
        <w:rPr>
          <w:rFonts w:ascii="Arial" w:hAnsi="Arial" w:cs="Arial" w:eastAsia="Arial"/>
          <w:sz w:val="18"/>
          <w:szCs w:val="18"/>
          <w:color w:val="BABCBC"/>
          <w:spacing w:val="0"/>
          <w:w w:val="53"/>
          <w:position w:val="9"/>
        </w:rPr>
        <w:t>•</w:t>
      </w:r>
      <w:r>
        <w:rPr>
          <w:rFonts w:ascii="Arial" w:hAnsi="Arial" w:cs="Arial" w:eastAsia="Arial"/>
          <w:sz w:val="18"/>
          <w:szCs w:val="18"/>
          <w:color w:val="BABCBC"/>
          <w:spacing w:val="-8"/>
          <w:w w:val="52"/>
          <w:position w:val="9"/>
        </w:rPr>
        <w:t>'</w:t>
      </w:r>
      <w:r>
        <w:rPr>
          <w:rFonts w:ascii="Arial" w:hAnsi="Arial" w:cs="Arial" w:eastAsia="Arial"/>
          <w:sz w:val="18"/>
          <w:szCs w:val="18"/>
          <w:color w:val="97979A"/>
          <w:spacing w:val="0"/>
          <w:w w:val="87"/>
          <w:position w:val="9"/>
        </w:rPr>
        <w:t>"'</w:t>
      </w:r>
      <w:r>
        <w:rPr>
          <w:rFonts w:ascii="Arial" w:hAnsi="Arial" w:cs="Arial" w:eastAsia="Arial"/>
          <w:sz w:val="18"/>
          <w:szCs w:val="18"/>
          <w:color w:val="97979A"/>
          <w:spacing w:val="-12"/>
          <w:w w:val="87"/>
          <w:position w:val="9"/>
        </w:rPr>
        <w:t>"</w:t>
      </w:r>
      <w:r>
        <w:rPr>
          <w:rFonts w:ascii="Arial" w:hAnsi="Arial" w:cs="Arial" w:eastAsia="Arial"/>
          <w:sz w:val="18"/>
          <w:szCs w:val="18"/>
          <w:color w:val="BABCBC"/>
          <w:spacing w:val="0"/>
          <w:w w:val="44"/>
          <w:position w:val="9"/>
        </w:rPr>
        <w:t>lı</w:t>
      </w:r>
      <w:r>
        <w:rPr>
          <w:rFonts w:ascii="Arial" w:hAnsi="Arial" w:cs="Arial" w:eastAsia="Arial"/>
          <w:sz w:val="18"/>
          <w:szCs w:val="18"/>
          <w:color w:val="BABCBC"/>
          <w:spacing w:val="-14"/>
          <w:w w:val="44"/>
          <w:position w:val="9"/>
        </w:rPr>
        <w:t>'</w:t>
      </w:r>
      <w:r>
        <w:rPr>
          <w:rFonts w:ascii="Arial" w:hAnsi="Arial" w:cs="Arial" w:eastAsia="Arial"/>
          <w:sz w:val="18"/>
          <w:szCs w:val="18"/>
          <w:color w:val="97979A"/>
          <w:spacing w:val="0"/>
          <w:w w:val="69"/>
          <w:position w:val="9"/>
        </w:rPr>
        <w:t>•'',.</w:t>
      </w:r>
      <w:r>
        <w:rPr>
          <w:rFonts w:ascii="Arial" w:hAnsi="Arial" w:cs="Arial" w:eastAsia="Arial"/>
          <w:sz w:val="18"/>
          <w:szCs w:val="18"/>
          <w:color w:val="97979A"/>
          <w:spacing w:val="-45"/>
          <w:w w:val="69"/>
          <w:position w:val="9"/>
        </w:rPr>
        <w:t>,</w:t>
      </w:r>
      <w:r>
        <w:rPr>
          <w:rFonts w:ascii="Arial" w:hAnsi="Arial" w:cs="Arial" w:eastAsia="Arial"/>
          <w:sz w:val="18"/>
          <w:szCs w:val="18"/>
          <w:color w:val="BABCBC"/>
          <w:spacing w:val="0"/>
          <w:w w:val="66"/>
          <w:position w:val="9"/>
        </w:rPr>
        <w:t>..,.</w:t>
      </w:r>
      <w:r>
        <w:rPr>
          <w:rFonts w:ascii="Arial" w:hAnsi="Arial" w:cs="Arial" w:eastAsia="Arial"/>
          <w:sz w:val="18"/>
          <w:szCs w:val="18"/>
          <w:color w:val="BABCBC"/>
          <w:spacing w:val="-20"/>
          <w:w w:val="100"/>
          <w:position w:val="9"/>
        </w:rPr>
        <w:t> </w:t>
      </w:r>
      <w:r>
        <w:rPr>
          <w:rFonts w:ascii="Arial" w:hAnsi="Arial" w:cs="Arial" w:eastAsia="Arial"/>
          <w:sz w:val="18"/>
          <w:szCs w:val="18"/>
          <w:color w:val="97979A"/>
          <w:spacing w:val="0"/>
          <w:w w:val="50"/>
          <w:position w:val="9"/>
        </w:rPr>
        <w:t>""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180"/>
        </w:sectPr>
      </w:pPr>
      <w:rPr/>
    </w:p>
    <w:p>
      <w:pPr>
        <w:spacing w:before="35" w:after="0" w:line="240" w:lineRule="auto"/>
        <w:ind w:left="18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18.011393pt;margin-top:25.910999pt;width:564.239252pt;height:785.45722pt;mso-position-horizontal-relative:page;mso-position-vertical-relative:page;z-index:-15525" coordorigin="360,518" coordsize="11285,15709">
            <v:group style="position:absolute;left:367;top:523;width:5387;height:2" coordorigin="367,523" coordsize="5387,2">
              <v:shape style="position:absolute;left:367;top:523;width:5387;height:2" coordorigin="367,523" coordsize="5387,0" path="m367,523l5754,523e" filled="f" stroked="t" strokeweight=".470886pt" strokecolor="#606064">
                <v:path arrowok="t"/>
              </v:shape>
            </v:group>
            <v:group style="position:absolute;left:367;top:532;width:2844;height:2" coordorigin="367,532" coordsize="2844,2">
              <v:shape style="position:absolute;left:367;top:532;width:2844;height:2" coordorigin="367,532" coordsize="2844,0" path="m367,532l3211,532e" filled="f" stroked="t" strokeweight=".706329pt" strokecolor="#646464">
                <v:path arrowok="t"/>
              </v:shape>
            </v:group>
            <v:group style="position:absolute;left:2352;top:528;width:2;height:1512" coordorigin="2352,528" coordsize="2,1512">
              <v:shape style="position:absolute;left:2352;top:528;width:2;height:1512" coordorigin="2352,528" coordsize="0,1512" path="m2352,2039l2352,528e" filled="f" stroked="t" strokeweight=".706329pt" strokecolor="#646464">
                <v:path arrowok="t"/>
              </v:shape>
            </v:group>
            <v:group style="position:absolute;left:3155;top:535;width:377;height:2" coordorigin="3155,535" coordsize="377,2">
              <v:shape style="position:absolute;left:3155;top:535;width:377;height:2" coordorigin="3155,535" coordsize="377,0" path="m3155,535l3532,535e" filled="f" stroked="t" strokeweight=".470886pt" strokecolor="#3F3B3F">
                <v:path arrowok="t"/>
              </v:shape>
            </v:group>
            <v:group style="position:absolute;left:3475;top:542;width:8123;height:2" coordorigin="3475,542" coordsize="8123,2">
              <v:shape style="position:absolute;left:3475;top:542;width:8123;height:2" coordorigin="3475,542" coordsize="8123,0" path="m3475,542l11598,542e" filled="f" stroked="t" strokeweight=".706329pt" strokecolor="#606060">
                <v:path arrowok="t"/>
              </v:shape>
            </v:group>
            <v:group style="position:absolute;left:8504;top:542;width:381;height:2" coordorigin="8504,542" coordsize="381,2">
              <v:shape style="position:absolute;left:8504;top:542;width:381;height:2" coordorigin="8504,542" coordsize="381,0" path="m8504,542l8886,542e" filled="f" stroked="t" strokeweight=".470886pt" strokecolor="#444448">
                <v:path arrowok="t"/>
              </v:shape>
            </v:group>
            <v:group style="position:absolute;left:9036;top:532;width:2;height:713" coordorigin="9036,532" coordsize="2,713">
              <v:shape style="position:absolute;left:9036;top:532;width:2;height:713" coordorigin="9036,532" coordsize="0,713" path="m9036,1246l9036,532e" filled="f" stroked="t" strokeweight=".706329pt" strokecolor="#575757">
                <v:path arrowok="t"/>
              </v:shape>
            </v:group>
            <v:group style="position:absolute;left:11598;top:542;width:2;height:4478" coordorigin="11598,542" coordsize="2,4478">
              <v:shape style="position:absolute;left:11598;top:542;width:2;height:4478" coordorigin="11598,542" coordsize="0,4478" path="m11598,5020l11598,542e" filled="f" stroked="t" strokeweight=".706329pt" strokecolor="#646464">
                <v:path arrowok="t"/>
              </v:shape>
            </v:group>
            <v:group style="position:absolute;left:9041;top:1188;width:2;height:185" coordorigin="9041,1188" coordsize="2,185">
              <v:shape style="position:absolute;left:9041;top:1188;width:2;height:185" coordorigin="9041,1188" coordsize="0,185" path="m9041,1374l9041,1188e" filled="f" stroked="t" strokeweight=".470886pt" strokecolor="#3F3F3F">
                <v:path arrowok="t"/>
              </v:shape>
            </v:group>
            <v:group style="position:absolute;left:9041;top:1317;width:2;height:727" coordorigin="9041,1317" coordsize="2,727">
              <v:shape style="position:absolute;left:9041;top:1317;width:2;height:727" coordorigin="9041,1317" coordsize="0,727" path="m9041,2044l9041,1317e" filled="f" stroked="t" strokeweight=".706329pt" strokecolor="#545454">
                <v:path arrowok="t"/>
              </v:shape>
            </v:group>
            <v:group style="position:absolute;left:367;top:2025;width:2609;height:2" coordorigin="367,2025" coordsize="2609,2">
              <v:shape style="position:absolute;left:367;top:2025;width:2609;height:2" coordorigin="367,2025" coordsize="2609,0" path="m367,2025l2976,2025e" filled="f" stroked="t" strokeweight=".706329pt" strokecolor="#5B5B5B">
                <v:path arrowok="t"/>
              </v:shape>
            </v:group>
            <v:group style="position:absolute;left:381;top:1678;width:2;height:6494" coordorigin="381,1678" coordsize="2,6494">
              <v:shape style="position:absolute;left:381;top:1678;width:2;height:6494" coordorigin="381,1678" coordsize="0,6494" path="m381,8172l381,1678e" filled="f" stroked="t" strokeweight=".706329pt" strokecolor="#707070">
                <v:path arrowok="t"/>
              </v:shape>
            </v:group>
            <v:group style="position:absolute;left:2307;top:2035;width:1436;height:2" coordorigin="2307,2035" coordsize="1436,2">
              <v:shape style="position:absolute;left:2307;top:2035;width:1436;height:2" coordorigin="2307,2035" coordsize="1436,0" path="m2307,2035l3744,2035e" filled="f" stroked="t" strokeweight=".706329pt" strokecolor="#606060">
                <v:path arrowok="t"/>
              </v:shape>
            </v:group>
            <v:group style="position:absolute;left:3687;top:2035;width:311;height:2" coordorigin="3687,2035" coordsize="311,2">
              <v:shape style="position:absolute;left:3687;top:2035;width:311;height:2" coordorigin="3687,2035" coordsize="311,0" path="m3687,2035l3998,2035e" filled="f" stroked="t" strokeweight=".470886pt" strokecolor="#444444">
                <v:path arrowok="t"/>
              </v:shape>
            </v:group>
            <v:group style="position:absolute;left:3941;top:2039;width:7666;height:2" coordorigin="3941,2039" coordsize="7666,2">
              <v:shape style="position:absolute;left:3941;top:2039;width:7666;height:2" coordorigin="3941,2039" coordsize="7666,0" path="m3941,2039l11607,2039e" filled="f" stroked="t" strokeweight=".706329pt" strokecolor="#5B5B5B">
                <v:path arrowok="t"/>
              </v:shape>
            </v:group>
            <v:group style="position:absolute;left:372;top:2265;width:946;height:2" coordorigin="372,2265" coordsize="946,2">
              <v:shape style="position:absolute;left:372;top:2265;width:946;height:2" coordorigin="372,2265" coordsize="946,0" path="m372,2265l1318,2265e" filled="f" stroked="t" strokeweight=".941772pt" strokecolor="#646464">
                <v:path arrowok="t"/>
              </v:shape>
            </v:group>
            <v:group style="position:absolute;left:1262;top:2270;width:513;height:2" coordorigin="1262,2270" coordsize="513,2">
              <v:shape style="position:absolute;left:1262;top:2270;width:513;height:2" coordorigin="1262,2270" coordsize="513,0" path="m1262,2270l1775,2270e" filled="f" stroked="t" strokeweight=".470886pt" strokecolor="#3B3B3B">
                <v:path arrowok="t"/>
              </v:shape>
            </v:group>
            <v:group style="position:absolute;left:1719;top:2277;width:9884;height:2" coordorigin="1719,2277" coordsize="9884,2">
              <v:shape style="position:absolute;left:1719;top:2277;width:9884;height:2" coordorigin="1719,2277" coordsize="9884,0" path="m1719,2277l11603,2277e" filled="f" stroked="t" strokeweight=".706329pt" strokecolor="#5B5B5B">
                <v:path arrowok="t"/>
              </v:shape>
            </v:group>
            <v:group style="position:absolute;left:3197;top:2030;width:2;height:485" coordorigin="3197,2030" coordsize="2,485">
              <v:shape style="position:absolute;left:3197;top:2030;width:2;height:485" coordorigin="3197,2030" coordsize="0,485" path="m3197,2515l3197,2030e" filled="f" stroked="t" strokeweight=".706329pt" strokecolor="#4F4F4F">
                <v:path arrowok="t"/>
              </v:shape>
            </v:group>
            <v:group style="position:absolute;left:372;top:2512;width:11235;height:2" coordorigin="372,2512" coordsize="11235,2">
              <v:shape style="position:absolute;left:372;top:2512;width:11235;height:2" coordorigin="372,2512" coordsize="11235,0" path="m372,2512l11607,2512e" filled="f" stroked="t" strokeweight=".706329pt" strokecolor="#5B5B5B">
                <v:path arrowok="t"/>
              </v:shape>
            </v:group>
            <v:group style="position:absolute;left:377;top:2234;width:2;height:304" coordorigin="377,2234" coordsize="2,304">
              <v:shape style="position:absolute;left:377;top:2234;width:2;height:304" coordorigin="377,2234" coordsize="0,304" path="m377,2539l377,2234e" filled="f" stroked="t" strokeweight=".470886pt" strokecolor="#5B5B5B">
                <v:path arrowok="t"/>
              </v:shape>
            </v:group>
            <v:group style="position:absolute;left:5232;top:2515;width:363;height:2" coordorigin="5232,2515" coordsize="363,2">
              <v:shape style="position:absolute;left:5232;top:2515;width:363;height:2" coordorigin="5232,2515" coordsize="363,0" path="m5232,2515l5594,2515e" filled="f" stroked="t" strokeweight=".470886pt" strokecolor="#484848">
                <v:path arrowok="t"/>
              </v:shape>
            </v:group>
            <v:group style="position:absolute;left:367;top:2753;width:6084;height:2" coordorigin="367,2753" coordsize="6084,2">
              <v:shape style="position:absolute;left:367;top:2753;width:6084;height:2" coordorigin="367,2753" coordsize="6084,0" path="m367,2753l6451,2753e" filled="f" stroked="t" strokeweight=".706329pt" strokecolor="#575757">
                <v:path arrowok="t"/>
              </v:shape>
            </v:group>
            <v:group style="position:absolute;left:6395;top:2757;width:264;height:2" coordorigin="6395,2757" coordsize="264,2">
              <v:shape style="position:absolute;left:6395;top:2757;width:264;height:2" coordorigin="6395,2757" coordsize="264,0" path="m6395,2757l6658,2757e" filled="f" stroked="t" strokeweight=".470886pt" strokecolor="#444444">
                <v:path arrowok="t"/>
              </v:shape>
            </v:group>
            <v:group style="position:absolute;left:6602;top:2755;width:5006;height:2" coordorigin="6602,2755" coordsize="5006,2">
              <v:shape style="position:absolute;left:6602;top:2755;width:5006;height:2" coordorigin="6602,2755" coordsize="5006,0" path="m6602,2755l11607,2755e" filled="f" stroked="t" strokeweight=".706329pt" strokecolor="#5B5B5B">
                <v:path arrowok="t"/>
              </v:shape>
            </v:group>
            <v:group style="position:absolute;left:372;top:2990;width:11212;height:2" coordorigin="372,2990" coordsize="11212,2">
              <v:shape style="position:absolute;left:372;top:2990;width:11212;height:2" coordorigin="372,2990" coordsize="11212,0" path="m372,2990l11584,2990e" filled="f" stroked="t" strokeweight=".706329pt" strokecolor="#575757">
                <v:path arrowok="t"/>
              </v:shape>
            </v:group>
            <v:group style="position:absolute;left:3616;top:2993;width:2755;height:2" coordorigin="3616,2993" coordsize="2755,2">
              <v:shape style="position:absolute;left:3616;top:2993;width:2755;height:2" coordorigin="3616,2993" coordsize="2755,0" path="m3616,2993l6371,2993e" filled="f" stroked="t" strokeweight=".706329pt" strokecolor="#545457">
                <v:path arrowok="t"/>
              </v:shape>
            </v:group>
            <v:group style="position:absolute;left:6851;top:2993;width:457;height:2" coordorigin="6851,2993" coordsize="457,2">
              <v:shape style="position:absolute;left:6851;top:2993;width:457;height:2" coordorigin="6851,2993" coordsize="457,0" path="m6851,2993l7308,2993e" filled="f" stroked="t" strokeweight=".706329pt" strokecolor="#4F4F4F">
                <v:path arrowok="t"/>
              </v:shape>
            </v:group>
            <v:group style="position:absolute;left:10755;top:2997;width:848;height:2" coordorigin="10755,2997" coordsize="848,2">
              <v:shape style="position:absolute;left:10755;top:2997;width:848;height:2" coordorigin="10755,2997" coordsize="848,0" path="m10755,2997l11603,2997e" filled="f" stroked="t" strokeweight=".706329pt" strokecolor="#6B6B6B">
                <v:path arrowok="t"/>
              </v:shape>
            </v:group>
            <v:group style="position:absolute;left:372;top:3228;width:6079;height:2" coordorigin="372,3228" coordsize="6079,2">
              <v:shape style="position:absolute;left:372;top:3228;width:6079;height:2" coordorigin="372,3228" coordsize="6079,0" path="m372,3228l6451,3228e" filled="f" stroked="t" strokeweight=".706329pt" strokecolor="#575757">
                <v:path arrowok="t"/>
              </v:shape>
            </v:group>
            <v:group style="position:absolute;left:6395;top:3233;width:264;height:2" coordorigin="6395,3233" coordsize="264,2">
              <v:shape style="position:absolute;left:6395;top:3233;width:264;height:2" coordorigin="6395,3233" coordsize="264,0" path="m6395,3233l6658,3233e" filled="f" stroked="t" strokeweight=".470886pt" strokecolor="#3B3B3B">
                <v:path arrowok="t"/>
              </v:shape>
            </v:group>
            <v:group style="position:absolute;left:6588;top:3230;width:5020;height:2" coordorigin="6588,3230" coordsize="5020,2">
              <v:shape style="position:absolute;left:6588;top:3230;width:5020;height:2" coordorigin="6588,3230" coordsize="5020,0" path="m6588,3230l11607,3230e" filled="f" stroked="t" strokeweight=".706329pt" strokecolor="#575757">
                <v:path arrowok="t"/>
              </v:shape>
            </v:group>
            <v:group style="position:absolute;left:11600;top:2810;width:2;height:447" coordorigin="11600,2810" coordsize="2,447">
              <v:shape style="position:absolute;left:11600;top:2810;width:2;height:447" coordorigin="11600,2810" coordsize="0,447" path="m11600,3256l11600,2810e" filled="f" stroked="t" strokeweight=".706329pt" strokecolor="#606060">
                <v:path arrowok="t"/>
              </v:shape>
            </v:group>
            <v:group style="position:absolute;left:3513;top:3223;width:2;height:490" coordorigin="3513,3223" coordsize="2,490">
              <v:shape style="position:absolute;left:3513;top:3223;width:2;height:490" coordorigin="3513,3223" coordsize="0,490" path="m3513,3713l3513,3223e" filled="f" stroked="t" strokeweight=".941772pt" strokecolor="#545454">
                <v:path arrowok="t"/>
              </v:shape>
            </v:group>
            <v:group style="position:absolute;left:6887;top:3223;width:2;height:276" coordorigin="6887,3223" coordsize="2,276">
              <v:shape style="position:absolute;left:6887;top:3223;width:2;height:276" coordorigin="6887,3223" coordsize="0,276" path="m6887,3499l6887,3223e" filled="f" stroked="t" strokeweight=".706329pt" strokecolor="#646464">
                <v:path arrowok="t"/>
              </v:shape>
            </v:group>
            <v:group style="position:absolute;left:6884;top:3461;width:1964;height:2" coordorigin="6884,3461" coordsize="1964,2">
              <v:shape style="position:absolute;left:6884;top:3461;width:1964;height:2" coordorigin="6884,3461" coordsize="1964,0" path="m6884,3461l8848,3461e" filled="f" stroked="t" strokeweight=".941772pt" strokecolor="#484848">
                <v:path arrowok="t"/>
              </v:shape>
            </v:group>
            <v:group style="position:absolute;left:9027;top:3470;width:1756;height:2" coordorigin="9027,3470" coordsize="1756,2">
              <v:shape style="position:absolute;left:9027;top:3470;width:1756;height:2" coordorigin="9027,3470" coordsize="1756,0" path="m9027,3470l10783,3470e" filled="f" stroked="t" strokeweight=".235443pt" strokecolor="#000000">
                <v:path arrowok="t"/>
              </v:shape>
            </v:group>
            <v:group style="position:absolute;left:10783;top:3470;width:829;height:2" coordorigin="10783,3470" coordsize="829,2">
              <v:shape style="position:absolute;left:10783;top:3470;width:829;height:2" coordorigin="10783,3470" coordsize="829,0" path="m10783,3470l11612,3470e" filled="f" stroked="t" strokeweight=".235443pt" strokecolor="#545454">
                <v:path arrowok="t"/>
              </v:shape>
            </v:group>
            <v:group style="position:absolute;left:381;top:3442;width:2;height:271" coordorigin="381,3442" coordsize="2,271">
              <v:shape style="position:absolute;left:381;top:3442;width:2;height:271" coordorigin="381,3442" coordsize="0,271" path="m381,3713l381,3442e" filled="f" stroked="t" strokeweight=".470886pt" strokecolor="#606060">
                <v:path arrowok="t"/>
              </v:shape>
            </v:group>
            <v:group style="position:absolute;left:3503;top:3675;width:2213;height:2" coordorigin="3503,3675" coordsize="2213,2">
              <v:shape style="position:absolute;left:3503;top:3675;width:2213;height:2" coordorigin="3503,3675" coordsize="2213,0" path="m3503,3675l5717,3675e" filled="f" stroked="t" strokeweight=".706329pt" strokecolor="#676767">
                <v:path arrowok="t"/>
              </v:shape>
            </v:group>
            <v:group style="position:absolute;left:6889;top:3442;width:2;height:271" coordorigin="6889,3442" coordsize="2,271">
              <v:shape style="position:absolute;left:6889;top:3442;width:2;height:271" coordorigin="6889,3442" coordsize="0,271" path="m6889,3713l6889,3442e" filled="f" stroked="t" strokeweight=".470886pt" strokecolor="#4F4F4F">
                <v:path arrowok="t"/>
              </v:shape>
            </v:group>
            <v:group style="position:absolute;left:377;top:3984;width:3367;height:2" coordorigin="377,3984" coordsize="3367,2">
              <v:shape style="position:absolute;left:377;top:3984;width:3367;height:2" coordorigin="377,3984" coordsize="3367,0" path="m377,3984l3744,3984e" filled="f" stroked="t" strokeweight=".706329pt" strokecolor="#5B5B5B">
                <v:path arrowok="t"/>
              </v:shape>
            </v:group>
            <v:group style="position:absolute;left:2844;top:3986;width:697;height:2" coordorigin="2844,3986" coordsize="697,2">
              <v:shape style="position:absolute;left:2844;top:3986;width:697;height:2" coordorigin="2844,3986" coordsize="697,0" path="m2844,3986l3541,3986e" filled="f" stroked="t" strokeweight=".470886pt" strokecolor="#575757">
                <v:path arrowok="t"/>
              </v:shape>
            </v:group>
            <v:group style="position:absolute;left:3513;top:3328;width:2;height:666" coordorigin="3513,3328" coordsize="2,666">
              <v:shape style="position:absolute;left:3513;top:3328;width:2;height:666" coordorigin="3513,3328" coordsize="0,666" path="m3513,3993l3513,3328e" filled="f" stroked="t" strokeweight=".706329pt" strokecolor="#4B4B4B">
                <v:path arrowok="t"/>
              </v:shape>
            </v:group>
            <v:group style="position:absolute;left:3687;top:3984;width:1907;height:2" coordorigin="3687,3984" coordsize="1907,2">
              <v:shape style="position:absolute;left:3687;top:3984;width:1907;height:2" coordorigin="3687,3984" coordsize="1907,0" path="m3687,3984l5594,3984e" filled="f" stroked="t" strokeweight="1.177215pt" strokecolor="#3F3F3F">
                <v:path arrowok="t"/>
              </v:shape>
            </v:group>
            <v:group style="position:absolute;left:5538;top:3989;width:5274;height:2" coordorigin="5538,3989" coordsize="5274,2">
              <v:shape style="position:absolute;left:5538;top:3989;width:5274;height:2" coordorigin="5538,3989" coordsize="5274,0" path="m5538,3989l10812,3989e" filled="f" stroked="t" strokeweight=".706329pt" strokecolor="#575757">
                <v:path arrowok="t"/>
              </v:shape>
            </v:group>
            <v:group style="position:absolute;left:6889;top:3656;width:2;height:338" coordorigin="6889,3656" coordsize="2,338">
              <v:shape style="position:absolute;left:6889;top:3656;width:2;height:338" coordorigin="6889,3656" coordsize="0,338" path="m6889,3993l6889,3656e" filled="f" stroked="t" strokeweight=".706329pt" strokecolor="#646464">
                <v:path arrowok="t"/>
              </v:shape>
            </v:group>
            <v:group style="position:absolute;left:10755;top:3991;width:857;height:2" coordorigin="10755,3991" coordsize="857,2">
              <v:shape style="position:absolute;left:10755;top:3991;width:857;height:2" coordorigin="10755,3991" coordsize="857,0" path="m10755,3991l11612,3991e" filled="f" stroked="t" strokeweight=".706329pt" strokecolor="#6B6B6B">
                <v:path arrowok="t"/>
              </v:shape>
            </v:group>
            <v:group style="position:absolute;left:377;top:4262;width:4911;height:2" coordorigin="377,4262" coordsize="4911,2">
              <v:shape style="position:absolute;left:377;top:4262;width:4911;height:2" coordorigin="377,4262" coordsize="4911,0" path="m377,4262l5288,4262e" filled="f" stroked="t" strokeweight=".706329pt" strokecolor="#5B5B5B">
                <v:path arrowok="t"/>
              </v:shape>
            </v:group>
            <v:group style="position:absolute;left:381;top:3941;width:2;height:371" coordorigin="381,3941" coordsize="2,371">
              <v:shape style="position:absolute;left:381;top:3941;width:2;height:371" coordorigin="381,3941" coordsize="0,371" path="m381,4312l381,3941e" filled="f" stroked="t" strokeweight=".470886pt" strokecolor="#606060">
                <v:path arrowok="t"/>
              </v:shape>
            </v:group>
            <v:group style="position:absolute;left:2357;top:3979;width:2;height:285" coordorigin="2357,3979" coordsize="2,285">
              <v:shape style="position:absolute;left:2357;top:3979;width:2;height:285" coordorigin="2357,3979" coordsize="0,285" path="m2357,4264l2357,3979e" filled="f" stroked="t" strokeweight=".941772pt" strokecolor="#5B5B5B">
                <v:path arrowok="t"/>
              </v:shape>
            </v:group>
            <v:group style="position:absolute;left:5232;top:4262;width:363;height:2" coordorigin="5232,4262" coordsize="363,2">
              <v:shape style="position:absolute;left:5232;top:4262;width:363;height:2" coordorigin="5232,4262" coordsize="363,0" path="m5232,4262l5594,4262e" filled="f" stroked="t" strokeweight=".470886pt" strokecolor="#484848">
                <v:path arrowok="t"/>
              </v:shape>
            </v:group>
            <v:group style="position:absolute;left:5538;top:4264;width:6074;height:2" coordorigin="5538,4264" coordsize="6074,2">
              <v:shape style="position:absolute;left:5538;top:4264;width:6074;height:2" coordorigin="5538,4264" coordsize="6074,0" path="m5538,4264l11612,4264e" filled="f" stroked="t" strokeweight=".706329pt" strokecolor="#5B5B5B">
                <v:path arrowok="t"/>
              </v:shape>
            </v:group>
            <v:group style="position:absolute;left:8829;top:4264;width:226;height:2" coordorigin="8829,4264" coordsize="226,2">
              <v:shape style="position:absolute;left:8829;top:4264;width:226;height:2" coordorigin="8829,4264" coordsize="226,0" path="m8829,4264l9055,4264e" filled="f" stroked="t" strokeweight=".470886pt" strokecolor="#2B2B2B">
                <v:path arrowok="t"/>
              </v:shape>
            </v:group>
            <v:group style="position:absolute;left:2357;top:4240;width:2;height:280" coordorigin="2357,4240" coordsize="2,280">
              <v:shape style="position:absolute;left:2357;top:4240;width:2;height:280" coordorigin="2357,4240" coordsize="0,280" path="m2357,4521l2357,4240e" filled="f" stroked="t" strokeweight=".706329pt" strokecolor="#484848">
                <v:path arrowok="t"/>
              </v:shape>
            </v:group>
            <v:group style="position:absolute;left:2350;top:4504;width:3819;height:2" coordorigin="2350,4504" coordsize="3819,2">
              <v:shape style="position:absolute;left:2350;top:4504;width:3819;height:2" coordorigin="2350,4504" coordsize="3819,0" path="m2350,4504l6169,4504e" filled="f" stroked="t" strokeweight=".706329pt" strokecolor="#545454">
                <v:path arrowok="t"/>
              </v:shape>
            </v:group>
            <v:group style="position:absolute;left:6112;top:4502;width:339;height:2" coordorigin="6112,4502" coordsize="339,2">
              <v:shape style="position:absolute;left:6112;top:4502;width:339;height:2" coordorigin="6112,4502" coordsize="339,0" path="m6112,4502l6451,4502e" filled="f" stroked="t" strokeweight=".470886pt" strokecolor="#4B4B4B">
                <v:path arrowok="t"/>
              </v:shape>
            </v:group>
            <v:group style="position:absolute;left:6376;top:4504;width:4436;height:2" coordorigin="6376,4504" coordsize="4436,2">
              <v:shape style="position:absolute;left:6376;top:4504;width:4436;height:2" coordorigin="6376,4504" coordsize="4436,0" path="m6376,4504l10812,4504e" filled="f" stroked="t" strokeweight=".706329pt" strokecolor="#5B5B5B">
                <v:path arrowok="t"/>
              </v:shape>
            </v:group>
            <v:group style="position:absolute;left:10717;top:4507;width:895;height:2" coordorigin="10717,4507" coordsize="895,2">
              <v:shape style="position:absolute;left:10717;top:4507;width:895;height:2" coordorigin="10717,4507" coordsize="895,0" path="m10717,4507l11612,4507e" filled="f" stroked="t" strokeweight=".706329pt" strokecolor="#707070">
                <v:path arrowok="t"/>
              </v:shape>
            </v:group>
            <v:group style="position:absolute;left:11607;top:4240;width:2;height:3456" coordorigin="11607,4240" coordsize="2,3456">
              <v:shape style="position:absolute;left:11607;top:4240;width:2;height:3456" coordorigin="11607,4240" coordsize="0,3456" path="m11607,7697l11607,4240e" filled="f" stroked="t" strokeweight="1.177216pt" strokecolor="#646464">
                <v:path arrowok="t"/>
              </v:shape>
            </v:group>
            <v:group style="position:absolute;left:2359;top:4464;width:2;height:304" coordorigin="2359,4464" coordsize="2,304">
              <v:shape style="position:absolute;left:2359;top:4464;width:2;height:304" coordorigin="2359,4464" coordsize="0,304" path="m2359,4768l2359,4464e" filled="f" stroked="t" strokeweight=".941772pt" strokecolor="#5B5B5B">
                <v:path arrowok="t"/>
              </v:shape>
            </v:group>
            <v:group style="position:absolute;left:4751;top:4497;width:2;height:271" coordorigin="4751,4497" coordsize="2,271">
              <v:shape style="position:absolute;left:4751;top:4497;width:2;height:271" coordorigin="4751,4497" coordsize="0,271" path="m4751,4768l4751,4497e" filled="f" stroked="t" strokeweight=".941772pt" strokecolor="#575757">
                <v:path arrowok="t"/>
              </v:shape>
            </v:group>
            <v:group style="position:absolute;left:4742;top:4740;width:1681;height:2" coordorigin="4742,4740" coordsize="1681,2">
              <v:shape style="position:absolute;left:4742;top:4740;width:1681;height:2" coordorigin="4742,4740" coordsize="1681,0" path="m4742,4740l6423,4740e" filled="f" stroked="t" strokeweight=".235443pt" strokecolor="#777777">
                <v:path arrowok="t"/>
              </v:shape>
            </v:group>
            <v:group style="position:absolute;left:6423;top:4740;width:1140;height:2" coordorigin="6423,4740" coordsize="1140,2">
              <v:shape style="position:absolute;left:6423;top:4740;width:1140;height:2" coordorigin="6423,4740" coordsize="1140,0" path="m6423,4740l7562,4740e" filled="f" stroked="t" strokeweight=".235443pt" strokecolor="#000000">
                <v:path arrowok="t"/>
              </v:shape>
            </v:group>
            <v:group style="position:absolute;left:7558;top:4488;width:2;height:257" coordorigin="7558,4488" coordsize="2,257">
              <v:shape style="position:absolute;left:7558;top:4488;width:2;height:257" coordorigin="7558,4488" coordsize="0,257" path="m7558,4744l7558,4488e" filled="f" stroked="t" strokeweight=".235443pt" strokecolor="#383838">
                <v:path arrowok="t"/>
              </v:shape>
            </v:group>
            <v:group style="position:absolute;left:7558;top:4740;width:2557;height:2" coordorigin="7558,4740" coordsize="2557,2">
              <v:shape style="position:absolute;left:7558;top:4740;width:2557;height:2" coordorigin="7558,4740" coordsize="2557,0" path="m7558,4740l10115,4740e" filled="f" stroked="t" strokeweight=".235443pt" strokecolor="#707070">
                <v:path arrowok="t"/>
              </v:shape>
            </v:group>
            <v:group style="position:absolute;left:10115;top:4740;width:669;height:2" coordorigin="10115,4740" coordsize="669,2">
              <v:shape style="position:absolute;left:10115;top:4740;width:669;height:2" coordorigin="10115,4740" coordsize="669,0" path="m10115,4740l10783,4740e" filled="f" stroked="t" strokeweight=".235443pt" strokecolor="#000000">
                <v:path arrowok="t"/>
              </v:shape>
            </v:group>
            <v:group style="position:absolute;left:10783;top:4740;width:829;height:2" coordorigin="10783,4740" coordsize="829,2">
              <v:shape style="position:absolute;left:10783;top:4740;width:829;height:2" coordorigin="10783,4740" coordsize="829,0" path="m10783,4740l11612,4740e" filled="f" stroked="t" strokeweight=".235443pt" strokecolor="#707070">
                <v:path arrowok="t"/>
              </v:shape>
            </v:group>
            <v:group style="position:absolute;left:2359;top:4711;width:2;height:304" coordorigin="2359,4711" coordsize="2,304">
              <v:shape style="position:absolute;left:2359;top:4711;width:2;height:304" coordorigin="2359,4711" coordsize="0,304" path="m2359,5015l2359,4711e" filled="f" stroked="t" strokeweight=".470886pt" strokecolor="#343434">
                <v:path arrowok="t"/>
              </v:shape>
            </v:group>
            <v:group style="position:absolute;left:4751;top:4711;width:2;height:304" coordorigin="4751,4711" coordsize="2,304">
              <v:shape style="position:absolute;left:4751;top:4711;width:2;height:304" coordorigin="4751,4711" coordsize="0,304" path="m4751,5015l4751,4711e" filled="f" stroked="t" strokeweight=".470886pt" strokecolor="#484848">
                <v:path arrowok="t"/>
              </v:shape>
            </v:group>
            <v:group style="position:absolute;left:4747;top:4973;width:461;height:2" coordorigin="4747,4973" coordsize="461,2">
              <v:shape style="position:absolute;left:4747;top:4973;width:461;height:2" coordorigin="4747,4973" coordsize="461,0" path="m4747,4973l5208,4973e" filled="f" stroked="t" strokeweight=".470886pt" strokecolor="#575757">
                <v:path arrowok="t"/>
              </v:shape>
            </v:group>
            <v:group style="position:absolute;left:6880;top:4987;width:400;height:2" coordorigin="6880,4987" coordsize="400,2">
              <v:shape style="position:absolute;left:6880;top:4987;width:400;height:2" coordorigin="6880,4987" coordsize="400,0" path="m6880,4987l7280,4987e" filled="f" stroked="t" strokeweight=".235443pt" strokecolor="#747474">
                <v:path arrowok="t"/>
              </v:shape>
            </v:group>
            <v:group style="position:absolute;left:7280;top:4987;width:3503;height:2" coordorigin="7280,4987" coordsize="3503,2">
              <v:shape style="position:absolute;left:7280;top:4987;width:3503;height:2" coordorigin="7280,4987" coordsize="3503,0" path="m7280,4987l10783,4987e" filled="f" stroked="t" strokeweight=".235443pt" strokecolor="#000000">
                <v:path arrowok="t"/>
              </v:shape>
            </v:group>
            <v:group style="position:absolute;left:10783;top:4987;width:829;height:2" coordorigin="10783,4987" coordsize="829,2">
              <v:shape style="position:absolute;left:10783;top:4987;width:829;height:2" coordorigin="10783,4987" coordsize="829,0" path="m10783,4987l11612,4987e" filled="f" stroked="t" strokeweight=".235443pt" strokecolor="#444444">
                <v:path arrowok="t"/>
              </v:shape>
            </v:group>
            <v:group style="position:absolute;left:2364;top:4958;width:2;height:3195" coordorigin="2364,4958" coordsize="2,3195">
              <v:shape style="position:absolute;left:2364;top:4958;width:2;height:3195" coordorigin="2364,4958" coordsize="0,3195" path="m2364,8153l2364,4958e" filled="f" stroked="t" strokeweight=".706329pt" strokecolor="#4F4F4F">
                <v:path arrowok="t"/>
              </v:shape>
            </v:group>
            <v:group style="position:absolute;left:4754;top:4958;width:2;height:1507" coordorigin="4754,4958" coordsize="2,1507">
              <v:shape style="position:absolute;left:4754;top:4958;width:2;height:1507" coordorigin="4754,4958" coordsize="0,1507" path="m4754,6465l4754,4958e" filled="f" stroked="t" strokeweight=".706329pt" strokecolor="#545454">
                <v:path arrowok="t"/>
              </v:shape>
            </v:group>
            <v:group style="position:absolute;left:4742;top:5274;width:6875;height:2" coordorigin="4742,5274" coordsize="6875,2">
              <v:shape style="position:absolute;left:4742;top:5274;width:6875;height:2" coordorigin="4742,5274" coordsize="6875,0" path="m4742,5274l11617,5274e" filled="f" stroked="t" strokeweight=".706329pt" strokecolor="#5B5B5B">
                <v:path arrowok="t"/>
              </v:shape>
            </v:group>
            <v:group style="position:absolute;left:2354;top:5512;width:9262;height:2" coordorigin="2354,5512" coordsize="9262,2">
              <v:shape style="position:absolute;left:2354;top:5512;width:9262;height:2" coordorigin="2354,5512" coordsize="9262,0" path="m2354,5512l11617,5512e" filled="f" stroked="t" strokeweight=".706329pt" strokecolor="#575757">
                <v:path arrowok="t"/>
              </v:shape>
            </v:group>
            <v:group style="position:absolute;left:377;top:5750;width:11240;height:2" coordorigin="377,5750" coordsize="11240,2">
              <v:shape style="position:absolute;left:377;top:5750;width:11240;height:2" coordorigin="377,5750" coordsize="11240,0" path="m377,5750l11617,5750e" filled="f" stroked="t" strokeweight=".706329pt" strokecolor="#575757">
                <v:path arrowok="t"/>
              </v:shape>
            </v:group>
            <v:group style="position:absolute;left:400;top:5557;width:2;height:9826" coordorigin="400,5557" coordsize="2,9826">
              <v:shape style="position:absolute;left:400;top:5557;width:2;height:9826" coordorigin="400,5557" coordsize="0,9826" path="m400,15384l400,5557e" filled="f" stroked="t" strokeweight=".706329pt" strokecolor="#747474">
                <v:path arrowok="t"/>
              </v:shape>
            </v:group>
            <v:group style="position:absolute;left:7558;top:5752;width:2;height:276" coordorigin="7558,5752" coordsize="2,276">
              <v:shape style="position:absolute;left:7558;top:5752;width:2;height:276" coordorigin="7558,5752" coordsize="0,276" path="m7558,6028l7558,5752e" filled="f" stroked="t" strokeweight=".235443pt" strokecolor="#5B5B5B">
                <v:path arrowok="t"/>
              </v:shape>
            </v:group>
            <v:group style="position:absolute;left:388;top:5999;width:2;height:233" coordorigin="388,5999" coordsize="2,233">
              <v:shape style="position:absolute;left:388;top:5999;width:2;height:233" coordorigin="388,5999" coordsize="0,233" path="m388,6232l388,5999e" filled="f" stroked="t" strokeweight=".941772pt" strokecolor="#878787">
                <v:path arrowok="t"/>
              </v:shape>
            </v:group>
            <v:group style="position:absolute;left:2354;top:6220;width:4304;height:2" coordorigin="2354,6220" coordsize="4304,2">
              <v:shape style="position:absolute;left:2354;top:6220;width:4304;height:2" coordorigin="2354,6220" coordsize="4304,0" path="m2354,6220l6658,6220e" filled="f" stroked="t" strokeweight=".706329pt" strokecolor="#5B5B5B">
                <v:path arrowok="t"/>
              </v:shape>
            </v:group>
            <v:group style="position:absolute;left:6602;top:6220;width:306;height:2" coordorigin="6602,6220" coordsize="306,2">
              <v:shape style="position:absolute;left:6602;top:6220;width:306;height:2" coordorigin="6602,6220" coordsize="306,0" path="m6602,6220l6908,6220e" filled="f" stroked="t" strokeweight=".470886pt" strokecolor="#444444">
                <v:path arrowok="t"/>
              </v:shape>
            </v:group>
            <v:group style="position:absolute;left:6851;top:6223;width:457;height:2" coordorigin="6851,6223" coordsize="457,2">
              <v:shape style="position:absolute;left:6851;top:6223;width:457;height:2" coordorigin="6851,6223" coordsize="457,0" path="m6851,6223l7308,6223e" filled="f" stroked="t" strokeweight=".706329pt" strokecolor="#5B5B5B">
                <v:path arrowok="t"/>
              </v:shape>
            </v:group>
            <v:group style="position:absolute;left:7252;top:6220;width:339;height:2" coordorigin="7252,6220" coordsize="339,2">
              <v:shape style="position:absolute;left:7252;top:6220;width:339;height:2" coordorigin="7252,6220" coordsize="339,0" path="m7252,6220l7591,6220e" filled="f" stroked="t" strokeweight=".470886pt" strokecolor="#3F3F3F">
                <v:path arrowok="t"/>
              </v:shape>
            </v:group>
            <v:group style="position:absolute;left:7558;top:6028;width:2;height:185" coordorigin="7558,6028" coordsize="2,185">
              <v:shape style="position:absolute;left:7558;top:6028;width:2;height:185" coordorigin="7558,6028" coordsize="0,185" path="m7558,6213l7558,6028e" filled="f" stroked="t" strokeweight=".235443pt" strokecolor="#000000">
                <v:path arrowok="t"/>
              </v:shape>
            </v:group>
            <v:group style="position:absolute;left:7529;top:6220;width:4092;height:2" coordorigin="7529,6220" coordsize="4092,2">
              <v:shape style="position:absolute;left:7529;top:6220;width:4092;height:2" coordorigin="7529,6220" coordsize="4092,0" path="m7529,6220l11621,6220e" filled="f" stroked="t" strokeweight=".706329pt" strokecolor="#5B5B5B">
                <v:path arrowok="t"/>
              </v:shape>
            </v:group>
            <v:group style="position:absolute;left:11614;top:4549;width:2;height:2458" coordorigin="11614,4549" coordsize="2,2458">
              <v:shape style="position:absolute;left:11614;top:4549;width:2;height:2458" coordorigin="11614,4549" coordsize="0,2458" path="m11614,7007l11614,4549e" filled="f" stroked="t" strokeweight=".470886pt" strokecolor="#646464">
                <v:path arrowok="t"/>
              </v:shape>
            </v:group>
            <v:group style="position:absolute;left:2359;top:6461;width:9262;height:2" coordorigin="2359,6461" coordsize="9262,2">
              <v:shape style="position:absolute;left:2359;top:6461;width:9262;height:2" coordorigin="2359,6461" coordsize="9262,0" path="m2359,6461l11621,6461e" filled="f" stroked="t" strokeweight=".706329pt" strokecolor="#5B5B5B">
                <v:path arrowok="t"/>
              </v:shape>
            </v:group>
            <v:group style="position:absolute;left:5232;top:6461;width:363;height:2" coordorigin="5232,6461" coordsize="363,2">
              <v:shape style="position:absolute;left:5232;top:6461;width:363;height:2" coordorigin="5232,6461" coordsize="363,0" path="m5232,6461l5594,6461e" filled="f" stroked="t" strokeweight=".470886pt" strokecolor="#4B4B4B">
                <v:path arrowok="t"/>
              </v:shape>
            </v:group>
            <v:group style="position:absolute;left:7252;top:6458;width:339;height:2" coordorigin="7252,6458" coordsize="339,2">
              <v:shape style="position:absolute;left:7252;top:6458;width:339;height:2" coordorigin="7252,6458" coordsize="339,0" path="m7252,6458l7591,6458e" filled="f" stroked="t" strokeweight=".470886pt" strokecolor="#444444">
                <v:path arrowok="t"/>
              </v:shape>
            </v:group>
            <v:group style="position:absolute;left:7558;top:6199;width:2;height:261" coordorigin="7558,6199" coordsize="2,261">
              <v:shape style="position:absolute;left:7558;top:6199;width:2;height:261" coordorigin="7558,6199" coordsize="0,261" path="m7558,6461l7558,6199e" filled="f" stroked="t" strokeweight=".235443pt" strokecolor="#232323">
                <v:path arrowok="t"/>
              </v:shape>
            </v:group>
            <v:group style="position:absolute;left:8829;top:6461;width:226;height:2" coordorigin="8829,6461" coordsize="226,2">
              <v:shape style="position:absolute;left:8829;top:6461;width:226;height:2" coordorigin="8829,6461" coordsize="226,0" path="m8829,6461l9055,6461e" filled="f" stroked="t" strokeweight=".470886pt" strokecolor="#2B2B2B">
                <v:path arrowok="t"/>
              </v:shape>
            </v:group>
            <v:group style="position:absolute;left:381;top:6696;width:11240;height:2" coordorigin="381,6696" coordsize="11240,2">
              <v:shape style="position:absolute;left:381;top:6696;width:11240;height:2" coordorigin="381,6696" coordsize="11240,0" path="m381,6696l11621,6696e" filled="f" stroked="t" strokeweight=".706329pt" strokecolor="#5B5B5B">
                <v:path arrowok="t"/>
              </v:shape>
            </v:group>
            <v:group style="position:absolute;left:8829;top:6698;width:226;height:2" coordorigin="8829,6698" coordsize="226,2">
              <v:shape style="position:absolute;left:8829;top:6698;width:226;height:2" coordorigin="8829,6698" coordsize="226,0" path="m8829,6698l9055,6698e" filled="f" stroked="t" strokeweight=".470886pt" strokecolor="#282828">
                <v:path arrowok="t"/>
              </v:shape>
            </v:group>
            <v:group style="position:absolute;left:381;top:7167;width:8528;height:2" coordorigin="381,7167" coordsize="8528,2">
              <v:shape style="position:absolute;left:381;top:7167;width:8528;height:2" coordorigin="381,7167" coordsize="8528,0" path="m381,7167l8909,7167e" filled="f" stroked="t" strokeweight=".706329pt" strokecolor="#575757">
                <v:path arrowok="t"/>
              </v:shape>
            </v:group>
            <v:group style="position:absolute;left:8829;top:7167;width:226;height:2" coordorigin="8829,7167" coordsize="226,2">
              <v:shape style="position:absolute;left:8829;top:7167;width:226;height:2" coordorigin="8829,7167" coordsize="226,0" path="m8829,7167l9055,7167e" filled="f" stroked="t" strokeweight=".470886pt" strokecolor="#3F3F3F">
                <v:path arrowok="t"/>
              </v:shape>
            </v:group>
            <v:group style="position:absolute;left:8999;top:7164;width:1907;height:2" coordorigin="8999,7164" coordsize="1907,2">
              <v:shape style="position:absolute;left:8999;top:7164;width:1907;height:2" coordorigin="8999,7164" coordsize="1907,0" path="m8999,7164l10906,7164e" filled="f" stroked="t" strokeweight=".706329pt" strokecolor="#575757">
                <v:path arrowok="t"/>
              </v:shape>
            </v:group>
            <v:group style="position:absolute;left:10534;top:7164;width:1088;height:2" coordorigin="10534,7164" coordsize="1088,2">
              <v:shape style="position:absolute;left:10534;top:7164;width:1088;height:2" coordorigin="10534,7164" coordsize="1088,0" path="m10534,7164l11621,7164e" filled="f" stroked="t" strokeweight=".706329pt" strokecolor="#6B6B6B">
                <v:path arrowok="t"/>
              </v:shape>
            </v:group>
            <v:group style="position:absolute;left:4763;top:7159;width:2;height:742" coordorigin="4763,7159" coordsize="2,742">
              <v:shape style="position:absolute;left:4763;top:7159;width:2;height:742" coordorigin="4763,7159" coordsize="0,742" path="m4763,7901l4763,7159e" filled="f" stroked="t" strokeweight=".941772pt" strokecolor="#545454">
                <v:path arrowok="t"/>
              </v:shape>
            </v:group>
            <v:group style="position:absolute;left:4751;top:7404;width:6060;height:2" coordorigin="4751,7404" coordsize="6060,2">
              <v:shape style="position:absolute;left:4751;top:7404;width:6060;height:2" coordorigin="4751,7404" coordsize="6060,0" path="m4751,7404l10812,7404e" filled="f" stroked="t" strokeweight=".706329pt" strokecolor="#575757">
                <v:path arrowok="t"/>
              </v:shape>
            </v:group>
            <v:group style="position:absolute;left:10741;top:7402;width:885;height:2" coordorigin="10741,7402" coordsize="885,2">
              <v:shape style="position:absolute;left:10741;top:7402;width:885;height:2" coordorigin="10741,7402" coordsize="885,0" path="m10741,7402l11626,7402e" filled="f" stroked="t" strokeweight=".706329pt" strokecolor="#707070">
                <v:path arrowok="t"/>
              </v:shape>
            </v:group>
            <v:group style="position:absolute;left:4756;top:7647;width:6300;height:2" coordorigin="4756,7647" coordsize="6300,2">
              <v:shape style="position:absolute;left:4756;top:7647;width:6300;height:2" coordorigin="4756,7647" coordsize="6300,0" path="m4756,7647l11056,7647e" filled="f" stroked="t" strokeweight=".706329pt" strokecolor="#575757">
                <v:path arrowok="t"/>
              </v:shape>
            </v:group>
            <v:group style="position:absolute;left:10755;top:7644;width:871;height:2" coordorigin="10755,7644" coordsize="871,2">
              <v:shape style="position:absolute;left:10755;top:7644;width:871;height:2" coordorigin="10755,7644" coordsize="871,0" path="m10755,7644l11626,7644e" filled="f" stroked="t" strokeweight=".706329pt" strokecolor="#6B6B6B">
                <v:path arrowok="t"/>
              </v:shape>
            </v:group>
            <v:group style="position:absolute;left:381;top:7889;width:5787;height:2" coordorigin="381,7889" coordsize="5787,2">
              <v:shape style="position:absolute;left:381;top:7889;width:5787;height:2" coordorigin="381,7889" coordsize="5787,0" path="m381,7889l6169,7889e" filled="f" stroked="t" strokeweight=".706329pt" strokecolor="#575757">
                <v:path arrowok="t"/>
              </v:shape>
            </v:group>
            <v:group style="position:absolute;left:6112;top:7887;width:339;height:2" coordorigin="6112,7887" coordsize="339,2">
              <v:shape style="position:absolute;left:6112;top:7887;width:339;height:2" coordorigin="6112,7887" coordsize="339,0" path="m6112,7887l6451,7887e" filled="f" stroked="t" strokeweight=".470886pt" strokecolor="#444444">
                <v:path arrowok="t"/>
              </v:shape>
            </v:group>
            <v:group style="position:absolute;left:6395;top:7884;width:5236;height:2" coordorigin="6395,7884" coordsize="5236,2">
              <v:shape style="position:absolute;left:6395;top:7884;width:5236;height:2" coordorigin="6395,7884" coordsize="5236,0" path="m6395,7884l11631,7884e" filled="f" stroked="t" strokeweight=".706329pt" strokecolor="#5B5B5B">
                <v:path arrowok="t"/>
              </v:shape>
            </v:group>
            <v:group style="position:absolute;left:11624;top:4549;width:2;height:4659" coordorigin="11624,4549" coordsize="2,4659">
              <v:shape style="position:absolute;left:11624;top:4549;width:2;height:4659" coordorigin="11624,4549" coordsize="0,4659" path="m11624,9208l11624,4549e" filled="f" stroked="t" strokeweight=".706329pt" strokecolor="#646464">
                <v:path arrowok="t"/>
              </v:shape>
            </v:group>
            <v:group style="position:absolute;left:396;top:7844;width:2;height:328" coordorigin="396,7844" coordsize="2,328">
              <v:shape style="position:absolute;left:396;top:7844;width:2;height:328" coordorigin="396,7844" coordsize="0,328" path="m396,8172l396,7844e" filled="f" stroked="t" strokeweight=".470886pt" strokecolor="#5B5B5B">
                <v:path arrowok="t"/>
              </v:shape>
            </v:group>
            <v:group style="position:absolute;left:11621;top:5709;width:2;height:2444" coordorigin="11621,5709" coordsize="2,2444">
              <v:shape style="position:absolute;left:11621;top:5709;width:2;height:2444" coordorigin="11621,5709" coordsize="0,2444" path="m11621,8153l11621,5709e" filled="f" stroked="t" strokeweight=".706329pt" strokecolor="#606060">
                <v:path arrowok="t"/>
              </v:shape>
            </v:group>
            <v:group style="position:absolute;left:2369;top:8096;width:2;height:623" coordorigin="2369,8096" coordsize="2,623">
              <v:shape style="position:absolute;left:2369;top:8096;width:2;height:623" coordorigin="2369,8096" coordsize="0,623" path="m2369,8719l2369,8096e" filled="f" stroked="t" strokeweight=".470886pt" strokecolor="#4F4F4F">
                <v:path arrowok="t"/>
              </v:shape>
            </v:group>
            <v:group style="position:absolute;left:391;top:8693;width:11240;height:2" coordorigin="391,8693" coordsize="11240,2">
              <v:shape style="position:absolute;left:391;top:8693;width:11240;height:2" coordorigin="391,8693" coordsize="11240,0" path="m391,8693l11631,8693e" filled="f" stroked="t" strokeweight=".706329pt" strokecolor="#5B5B5B">
                <v:path arrowok="t"/>
              </v:shape>
            </v:group>
            <v:group style="position:absolute;left:2371;top:8647;width:2;height:309" coordorigin="2371,8647" coordsize="2,309">
              <v:shape style="position:absolute;left:2371;top:8647;width:2;height:309" coordorigin="2371,8647" coordsize="0,309" path="m2371,8956l2371,8647e" filled="f" stroked="t" strokeweight=".235443pt" strokecolor="#383838">
                <v:path arrowok="t"/>
              </v:shape>
            </v:group>
            <v:group style="position:absolute;left:2369;top:8899;width:2;height:162" coordorigin="2369,8899" coordsize="2,162">
              <v:shape style="position:absolute;left:2369;top:8899;width:2;height:162" coordorigin="2369,8899" coordsize="0,162" path="m2369,9061l2369,8899e" filled="f" stroked="t" strokeweight=".470886pt" strokecolor="#5B5B5B">
                <v:path arrowok="t"/>
              </v:shape>
            </v:group>
            <v:group style="position:absolute;left:11626;top:8733;width:2;height:694" coordorigin="11626,8733" coordsize="2,694">
              <v:shape style="position:absolute;left:11626;top:8733;width:2;height:694" coordorigin="11626,8733" coordsize="0,694" path="m11626,9427l11626,8733e" filled="f" stroked="t" strokeweight=".470886pt" strokecolor="#646464">
                <v:path arrowok="t"/>
              </v:shape>
            </v:group>
            <v:group style="position:absolute;left:2371;top:9151;width:2;height:494" coordorigin="2371,9151" coordsize="2,494">
              <v:shape style="position:absolute;left:2371;top:9151;width:2;height:494" coordorigin="2371,9151" coordsize="0,494" path="m2371,9646l2371,9151e" filled="f" stroked="t" strokeweight=".235443pt" strokecolor="#3F3F3F">
                <v:path arrowok="t"/>
              </v:shape>
            </v:group>
            <v:group style="position:absolute;left:386;top:9620;width:11249;height:2" coordorigin="386,9620" coordsize="11249,2">
              <v:shape style="position:absolute;left:386;top:9620;width:11249;height:2" coordorigin="386,9620" coordsize="11249,0" path="m386,9620l11636,9620e" filled="f" stroked="t" strokeweight=".706329pt" strokecolor="#5B5B5B">
                <v:path arrowok="t"/>
              </v:shape>
            </v:group>
            <v:group style="position:absolute;left:8829;top:9617;width:226;height:2" coordorigin="8829,9617" coordsize="226,2">
              <v:shape style="position:absolute;left:8829;top:9617;width:226;height:2" coordorigin="8829,9617" coordsize="226,0" path="m8829,9617l9055,9617e" filled="f" stroked="t" strokeweight=".470886pt" strokecolor="#3B3B3B">
                <v:path arrowok="t"/>
              </v:shape>
            </v:group>
            <v:group style="position:absolute;left:11626;top:9360;width:2;height:2819" coordorigin="11626,9360" coordsize="2,2819">
              <v:shape style="position:absolute;left:11626;top:9360;width:2;height:2819" coordorigin="11626,9360" coordsize="0,2819" path="m11626,12179l11626,9360e" filled="f" stroked="t" strokeweight=".706329pt" strokecolor="#676767">
                <v:path arrowok="t"/>
              </v:shape>
            </v:group>
            <v:group style="position:absolute;left:396;top:9862;width:6056;height:2" coordorigin="396,9862" coordsize="6056,2">
              <v:shape style="position:absolute;left:396;top:9862;width:6056;height:2" coordorigin="396,9862" coordsize="6056,0" path="m396,9862l6451,9862e" filled="f" stroked="t" strokeweight=".706329pt" strokecolor="#5B5B5B">
                <v:path arrowok="t"/>
              </v:shape>
            </v:group>
            <v:group style="position:absolute;left:2369;top:9574;width:2;height:162" coordorigin="2369,9574" coordsize="2,162">
              <v:shape style="position:absolute;left:2369;top:9574;width:2;height:162" coordorigin="2369,9574" coordsize="0,162" path="m2369,9736l2369,9574e" filled="f" stroked="t" strokeweight=".470886pt" strokecolor="#676767">
                <v:path arrowok="t"/>
              </v:shape>
            </v:group>
            <v:group style="position:absolute;left:6395;top:9860;width:264;height:2" coordorigin="6395,9860" coordsize="264,2">
              <v:shape style="position:absolute;left:6395;top:9860;width:264;height:2" coordorigin="6395,9860" coordsize="264,0" path="m6395,9860l6658,9860e" filled="f" stroked="t" strokeweight=".470886pt" strokecolor="#343434">
                <v:path arrowok="t"/>
              </v:shape>
            </v:group>
            <v:group style="position:absolute;left:6880;top:9603;width:2;height:271" coordorigin="6880,9603" coordsize="2,271">
              <v:shape style="position:absolute;left:6880;top:9603;width:2;height:271" coordorigin="6880,9603" coordsize="0,271" path="m6880,9874l6880,9603e" filled="f" stroked="t" strokeweight=".235443pt" strokecolor="#4F4F54">
                <v:path arrowok="t"/>
              </v:shape>
            </v:group>
            <v:group style="position:absolute;left:6602;top:9857;width:5034;height:2" coordorigin="6602,9857" coordsize="5034,2">
              <v:shape style="position:absolute;left:6602;top:9857;width:5034;height:2" coordorigin="6602,9857" coordsize="5034,0" path="m6602,9857l11636,9857e" filled="f" stroked="t" strokeweight=".706329pt" strokecolor="#606060">
                <v:path arrowok="t"/>
              </v:shape>
            </v:group>
            <v:group style="position:absolute;left:391;top:10100;width:6060;height:2" coordorigin="391,10100" coordsize="6060,2">
              <v:shape style="position:absolute;left:391;top:10100;width:6060;height:2" coordorigin="391,10100" coordsize="6060,0" path="m391,10100l6451,10100e" filled="f" stroked="t" strokeweight=".706329pt" strokecolor="#606060">
                <v:path arrowok="t"/>
              </v:shape>
            </v:group>
            <v:group style="position:absolute;left:2371;top:9926;width:2;height:195" coordorigin="2371,9926" coordsize="2,195">
              <v:shape style="position:absolute;left:2371;top:9926;width:2;height:195" coordorigin="2371,9926" coordsize="0,195" path="m2371,10121l2371,9926e" filled="f" stroked="t" strokeweight=".235443pt" strokecolor="#5B5B5B">
                <v:path arrowok="t"/>
              </v:shape>
            </v:group>
            <v:group style="position:absolute;left:6395;top:10097;width:264;height:2" coordorigin="6395,10097" coordsize="264,2">
              <v:shape style="position:absolute;left:6395;top:10097;width:264;height:2" coordorigin="6395,10097" coordsize="264,0" path="m6395,10097l6658,10097e" filled="f" stroked="t" strokeweight=".470886pt" strokecolor="#342F34">
                <v:path arrowok="t"/>
              </v:shape>
            </v:group>
            <v:group style="position:absolute;left:6602;top:10095;width:5034;height:2" coordorigin="6602,10095" coordsize="5034,2">
              <v:shape style="position:absolute;left:6602;top:10095;width:5034;height:2" coordorigin="6602,10095" coordsize="5034,0" path="m6602,10095l11636,10095e" filled="f" stroked="t" strokeweight=".706329pt" strokecolor="#606060">
                <v:path arrowok="t"/>
              </v:shape>
            </v:group>
            <v:group style="position:absolute;left:2340;top:10078;width:2;height:1459" coordorigin="2340,10078" coordsize="2,1459">
              <v:shape style="position:absolute;left:2340;top:10078;width:2;height:1459" coordorigin="2340,10078" coordsize="0,1459" path="m2340,11538l2340,10078e" filled="f" stroked="t" strokeweight=".235443pt" strokecolor="#606060">
                <v:path arrowok="t"/>
              </v:shape>
            </v:group>
            <v:group style="position:absolute;left:396;top:10575;width:2882;height:2" coordorigin="396,10575" coordsize="2882,2">
              <v:shape style="position:absolute;left:396;top:10575;width:2882;height:2" coordorigin="396,10575" coordsize="2882,0" path="m396,10575l3277,10575e" filled="f" stroked="t" strokeweight=".706329pt" strokecolor="#606060">
                <v:path arrowok="t"/>
              </v:shape>
            </v:group>
            <v:group style="position:absolute;left:3155;top:10577;width:377;height:2" coordorigin="3155,10577" coordsize="377,2">
              <v:shape style="position:absolute;left:3155;top:10577;width:377;height:2" coordorigin="3155,10577" coordsize="377,0" path="m3155,10577l3532,10577e" filled="f" stroked="t" strokeweight=".470886pt" strokecolor="#444444">
                <v:path arrowok="t"/>
              </v:shape>
            </v:group>
            <v:group style="position:absolute;left:6395;top:10573;width:264;height:2" coordorigin="6395,10573" coordsize="264,2">
              <v:shape style="position:absolute;left:6395;top:10573;width:264;height:2" coordorigin="6395,10573" coordsize="264,0" path="m6395,10573l6658,10573e" filled="f" stroked="t" strokeweight=".470886pt" strokecolor="#484848">
                <v:path arrowok="t"/>
              </v:shape>
            </v:group>
            <v:group style="position:absolute;left:7529;top:10570;width:504;height:2" coordorigin="7529,10570" coordsize="504,2">
              <v:shape style="position:absolute;left:7529;top:10570;width:504;height:2" coordorigin="7529,10570" coordsize="504,0" path="m7529,10570l8033,10570e" filled="f" stroked="t" strokeweight=".706329pt" strokecolor="#4B4B4B">
                <v:path arrowok="t"/>
              </v:shape>
            </v:group>
            <v:group style="position:absolute;left:8504;top:10570;width:381;height:2" coordorigin="8504,10570" coordsize="381,2">
              <v:shape style="position:absolute;left:8504;top:10570;width:381;height:2" coordorigin="8504,10570" coordsize="381,0" path="m8504,10570l8886,10570e" filled="f" stroked="t" strokeweight=".470886pt" strokecolor="#4B4B4B">
                <v:path arrowok="t"/>
              </v:shape>
            </v:group>
            <v:group style="position:absolute;left:3475;top:10573;width:8160;height:2" coordorigin="3475,10573" coordsize="8160,2">
              <v:shape style="position:absolute;left:3475;top:10573;width:8160;height:2" coordorigin="3475,10573" coordsize="8160,0" path="m3475,10573l11636,10573e" filled="f" stroked="t" strokeweight=".706329pt" strokecolor="#606060">
                <v:path arrowok="t"/>
              </v:shape>
            </v:group>
            <v:group style="position:absolute;left:405;top:10525;width:2;height:328" coordorigin="405,10525" coordsize="2,328">
              <v:shape style="position:absolute;left:405;top:10525;width:2;height:328" coordorigin="405,10525" coordsize="0,328" path="m405,10853l405,10525e" filled="f" stroked="t" strokeweight=".470886pt" strokecolor="#646464">
                <v:path arrowok="t"/>
              </v:shape>
            </v:group>
            <v:group style="position:absolute;left:6164;top:10563;width:2;height:257" coordorigin="6164,10563" coordsize="2,257">
              <v:shape style="position:absolute;left:6164;top:10563;width:2;height:257" coordorigin="6164,10563" coordsize="0,257" path="m6164,10820l6164,10563e" filled="f" stroked="t" strokeweight=".941772pt" strokecolor="#6B6B6B">
                <v:path arrowok="t"/>
              </v:shape>
            </v:group>
            <v:group style="position:absolute;left:928;top:10808;width:10708;height:2" coordorigin="928,10808" coordsize="10708,2">
              <v:shape style="position:absolute;left:928;top:10808;width:10708;height:2" coordorigin="928,10808" coordsize="10708,0" path="m928,10808l11636,10808e" filled="f" stroked="t" strokeweight=".706329pt" strokecolor="#606064">
                <v:path arrowok="t"/>
              </v:shape>
            </v:group>
            <v:group style="position:absolute;left:396;top:11048;width:6056;height:2" coordorigin="396,11048" coordsize="6056,2">
              <v:shape style="position:absolute;left:396;top:11048;width:6056;height:2" coordorigin="396,11048" coordsize="6056,0" path="m396,11048l6451,11048e" filled="f" stroked="t" strokeweight=".706329pt" strokecolor="#606060">
                <v:path arrowok="t"/>
              </v:shape>
            </v:group>
            <v:group style="position:absolute;left:6395;top:11048;width:264;height:2" coordorigin="6395,11048" coordsize="264,2">
              <v:shape style="position:absolute;left:6395;top:11048;width:264;height:2" coordorigin="6395,11048" coordsize="264,0" path="m6395,11048l6658,11048e" filled="f" stroked="t" strokeweight=".470886pt" strokecolor="#3B3B3B">
                <v:path arrowok="t"/>
              </v:shape>
            </v:group>
            <v:group style="position:absolute;left:6602;top:11048;width:1959;height:2" coordorigin="6602,11048" coordsize="1959,2">
              <v:shape style="position:absolute;left:6602;top:11048;width:1959;height:2" coordorigin="6602,11048" coordsize="1959,0" path="m6602,11048l8561,11048e" filled="f" stroked="t" strokeweight=".706329pt" strokecolor="#5B5B5B">
                <v:path arrowok="t"/>
              </v:shape>
            </v:group>
            <v:group style="position:absolute;left:7280;top:10796;width:2;height:2995" coordorigin="7280,10796" coordsize="2,2995">
              <v:shape style="position:absolute;left:7280;top:10796;width:2;height:2995" coordorigin="7280,10796" coordsize="0,2995" path="m7280,13791l7280,10796e" filled="f" stroked="t" strokeweight=".470886pt" strokecolor="#676767">
                <v:path arrowok="t"/>
              </v:shape>
            </v:group>
            <v:group style="position:absolute;left:8504;top:11048;width:1639;height:2" coordorigin="8504,11048" coordsize="1639,2">
              <v:shape style="position:absolute;left:8504;top:11048;width:1639;height:2" coordorigin="8504,11048" coordsize="1639,0" path="m8504,11048l10143,11048e" filled="f" stroked="t" strokeweight=".470886pt" strokecolor="#4F4F4F">
                <v:path arrowok="t"/>
              </v:shape>
            </v:group>
            <v:group style="position:absolute;left:10086;top:11046;width:1549;height:2" coordorigin="10086,11046" coordsize="1549,2">
              <v:shape style="position:absolute;left:10086;top:11046;width:1549;height:2" coordorigin="10086,11046" coordsize="1549,0" path="m10086,11046l11636,11046e" filled="f" stroked="t" strokeweight=".941772pt" strokecolor="#676767">
                <v:path arrowok="t"/>
              </v:shape>
            </v:group>
            <v:group style="position:absolute;left:414;top:11001;width:2;height:5210" coordorigin="414,11001" coordsize="2,5210">
              <v:shape style="position:absolute;left:414;top:11001;width:2;height:5210" coordorigin="414,11001" coordsize="0,5210" path="m414,16211l414,11001e" filled="f" stroked="t" strokeweight=".706329pt" strokecolor="#777777">
                <v:path arrowok="t"/>
              </v:shape>
            </v:group>
            <v:group style="position:absolute;left:1293;top:10967;width:2;height:1521" coordorigin="1293,10967" coordsize="2,1521">
              <v:shape style="position:absolute;left:1293;top:10967;width:2;height:1521" coordorigin="1293,10967" coordsize="0,1521" path="m1293,12488l1293,10967e" filled="f" stroked="t" strokeweight=".706329pt" strokecolor="#545454">
                <v:path arrowok="t"/>
              </v:shape>
            </v:group>
            <v:group style="position:absolute;left:1754;top:11001;width:2;height:2087" coordorigin="1754,11001" coordsize="2,2087">
              <v:shape style="position:absolute;left:1754;top:11001;width:2;height:2087" coordorigin="1754,11001" coordsize="0,2087" path="m1754,13087l1754,11001e" filled="f" stroked="t" strokeweight=".706329pt" strokecolor="#5B5B5B">
                <v:path arrowok="t"/>
              </v:shape>
            </v:group>
            <v:group style="position:absolute;left:7285;top:11001;width:2;height:3903" coordorigin="7285,11001" coordsize="2,3903">
              <v:shape style="position:absolute;left:7285;top:11001;width:2;height:3903" coordorigin="7285,11001" coordsize="0,3903" path="m7285,14903l7285,11001e" filled="f" stroked="t" strokeweight=".706329pt" strokecolor="#646464">
                <v:path arrowok="t"/>
              </v:shape>
            </v:group>
            <v:group style="position:absolute;left:11633;top:11001;width:2;height:1179" coordorigin="11633,11001" coordsize="2,1179">
              <v:shape style="position:absolute;left:11633;top:11001;width:2;height:1179" coordorigin="11633,11001" coordsize="0,1179" path="m11633,12179l11633,11001e" filled="f" stroked="t" strokeweight=".470886pt" strokecolor="#646464">
                <v:path arrowok="t"/>
              </v:shape>
            </v:group>
            <v:group style="position:absolute;left:2340;top:11538;width:2;height:1212" coordorigin="2340,11538" coordsize="2,1212">
              <v:shape style="position:absolute;left:2340;top:11538;width:2;height:1212" coordorigin="2340,11538" coordsize="0,1212" path="m2340,12750l2340,11538e" filled="f" stroked="t" strokeweight=".235443pt" strokecolor="#000000">
                <v:path arrowok="t"/>
              </v:shape>
            </v:group>
            <v:group style="position:absolute;left:11603;top:11951;width:2;height:3095" coordorigin="11603,11951" coordsize="2,3095">
              <v:shape style="position:absolute;left:11603;top:11951;width:2;height:3095" coordorigin="11603,11951" coordsize="0,3095" path="m11603,15046l11603,11951e" filled="f" stroked="t" strokeweight=".235443pt" strokecolor="#000000">
                <v:path arrowok="t"/>
              </v:shape>
            </v:group>
            <v:group style="position:absolute;left:1295;top:12431;width:2;height:190" coordorigin="1295,12431" coordsize="2,190">
              <v:shape style="position:absolute;left:1295;top:12431;width:2;height:190" coordorigin="1295,12431" coordsize="0,190" path="m1295,12622l1295,12431e" filled="f" stroked="t" strokeweight=".706329pt" strokecolor="#383838">
                <v:path arrowok="t"/>
              </v:shape>
            </v:group>
            <v:group style="position:absolute;left:1756;top:12431;width:2;height:347" coordorigin="1756,12431" coordsize="2,347">
              <v:shape style="position:absolute;left:1756;top:12431;width:2;height:347" coordorigin="1756,12431" coordsize="0,347" path="m1756,12778l1756,12431e" filled="f" stroked="t" strokeweight=".470886pt" strokecolor="#4B4B4B">
                <v:path arrowok="t"/>
              </v:shape>
            </v:group>
            <v:group style="position:absolute;left:3193;top:12446;width:2;height:204" coordorigin="3193,12446" coordsize="2,204">
              <v:shape style="position:absolute;left:3193;top:12446;width:2;height:204" coordorigin="3193,12446" coordsize="0,204" path="m3193,12650l3193,12446e" filled="f" stroked="t" strokeweight=".706329pt" strokecolor="#8C8CA3">
                <v:path arrowok="t"/>
              </v:shape>
            </v:group>
            <v:group style="position:absolute;left:6140;top:12460;width:2;height:285" coordorigin="6140,12460" coordsize="2,285">
              <v:shape style="position:absolute;left:6140;top:12460;width:2;height:285" coordorigin="6140,12460" coordsize="0,285" path="m6140,12745l6140,12460e" filled="f" stroked="t" strokeweight=".235443pt" strokecolor="#646B9C">
                <v:path arrowok="t"/>
              </v:shape>
            </v:group>
            <v:group style="position:absolute;left:391;top:12745;width:1954;height:2" coordorigin="391,12745" coordsize="1954,2">
              <v:shape style="position:absolute;left:391;top:12745;width:1954;height:2" coordorigin="391,12745" coordsize="1954,0" path="m391,12745l2345,12745e" filled="f" stroked="t" strokeweight=".235443pt" strokecolor="#676767">
                <v:path arrowok="t"/>
              </v:shape>
            </v:group>
            <v:group style="position:absolute;left:3183;top:12593;width:2;height:152" coordorigin="3183,12593" coordsize="2,152">
              <v:shape style="position:absolute;left:3183;top:12593;width:2;height:152" coordorigin="3183,12593" coordsize="0,152" path="m3183,12745l3183,12593e" filled="f" stroked="t" strokeweight="1.177215pt" strokecolor="#4F5787">
                <v:path arrowok="t"/>
              </v:shape>
            </v:group>
            <v:group style="position:absolute;left:1300;top:12565;width:2;height:3504" coordorigin="1300,12565" coordsize="2,3504">
              <v:shape style="position:absolute;left:1300;top:12565;width:2;height:3504" coordorigin="1300,12565" coordsize="0,3504" path="m1300,16068l1300,12565e" filled="f" stroked="t" strokeweight=".706329pt" strokecolor="#575757">
                <v:path arrowok="t"/>
              </v:shape>
            </v:group>
            <v:group style="position:absolute;left:2340;top:12745;width:2;height:314" coordorigin="2340,12745" coordsize="2,314">
              <v:shape style="position:absolute;left:2340;top:12745;width:2;height:314" coordorigin="2340,12745" coordsize="0,314" path="m2340,13059l2340,12745e" filled="f" stroked="t" strokeweight=".235443pt" strokecolor="#484848">
                <v:path arrowok="t"/>
              </v:shape>
            </v:group>
            <v:group style="position:absolute;left:7296;top:11433;width:2;height:3480" coordorigin="7296,11433" coordsize="2,3480">
              <v:shape style="position:absolute;left:7296;top:11433;width:2;height:3480" coordorigin="7296,11433" coordsize="0,3480" path="m7296,14913l7296,11433e" filled="f" stroked="t" strokeweight=".706329pt" strokecolor="#646464">
                <v:path arrowok="t"/>
              </v:shape>
            </v:group>
            <v:group style="position:absolute;left:7558;top:13059;width:3226;height:2" coordorigin="7558,13059" coordsize="3226,2">
              <v:shape style="position:absolute;left:7558;top:13059;width:3226;height:2" coordorigin="7558,13059" coordsize="3226,0" path="m7558,13059l10783,13059e" filled="f" stroked="t" strokeweight="2.118987pt" strokecolor="#646B90">
                <v:path arrowok="t"/>
              </v:shape>
            </v:group>
            <v:group style="position:absolute;left:1756;top:13030;width:2;height:162" coordorigin="1756,13030" coordsize="2,162">
              <v:shape style="position:absolute;left:1756;top:13030;width:2;height:162" coordorigin="1756,13030" coordsize="0,162" path="m1756,13192l1756,13030e" filled="f" stroked="t" strokeweight=".470886pt" strokecolor="#484848">
                <v:path arrowok="t"/>
              </v:shape>
            </v:group>
            <v:group style="position:absolute;left:2340;top:13059;width:2;height:1987" coordorigin="2340,13059" coordsize="2,1987">
              <v:shape style="position:absolute;left:2340;top:13059;width:2;height:1987" coordorigin="2340,13059" coordsize="0,1987" path="m2340,15046l2340,13059e" filled="f" stroked="t" strokeweight=".235443pt" strokecolor="#000000">
                <v:path arrowok="t"/>
              </v:shape>
            </v:group>
            <v:group style="position:absolute;left:414;top:13382;width:2;height:119" coordorigin="414,13382" coordsize="2,119">
              <v:shape style="position:absolute;left:414;top:13382;width:2;height:119" coordorigin="414,13382" coordsize="0,119" path="m414,13501l414,13382e" filled="f" stroked="t" strokeweight=".470886pt" strokecolor="#646464">
                <v:path arrowok="t"/>
              </v:shape>
            </v:group>
            <v:group style="position:absolute;left:1300;top:13382;width:2;height:404" coordorigin="1300,13382" coordsize="2,404">
              <v:shape style="position:absolute;left:1300;top:13382;width:2;height:404" coordorigin="1300,13382" coordsize="0,404" path="m1300,13786l1300,13382e" filled="f" stroked="t" strokeweight=".470886pt" strokecolor="#3F3F3F">
                <v:path arrowok="t"/>
              </v:shape>
            </v:group>
            <v:group style="position:absolute;left:1761;top:13135;width:2;height:3085" coordorigin="1761,13135" coordsize="2,3085">
              <v:shape style="position:absolute;left:1761;top:13135;width:2;height:3085" coordorigin="1761,13135" coordsize="0,3085" path="m1761,16220l1761,13135e" filled="f" stroked="t" strokeweight=".706329pt" strokecolor="#646464">
                <v:path arrowok="t"/>
              </v:shape>
            </v:group>
            <v:group style="position:absolute;left:1302;top:14400;width:2;height:171" coordorigin="1302,14400" coordsize="2,171">
              <v:shape style="position:absolute;left:1302;top:14400;width:2;height:171" coordorigin="1302,14400" coordsize="0,171" path="m1302,14571l1302,14400e" filled="f" stroked="t" strokeweight=".706329pt" strokecolor="#575757">
                <v:path arrowok="t"/>
              </v:shape>
            </v:group>
            <v:group style="position:absolute;left:424;top:12455;width:2;height:3756" coordorigin="424,12455" coordsize="2,3756">
              <v:shape style="position:absolute;left:424;top:12455;width:2;height:3756" coordorigin="424,12455" coordsize="0,3756" path="m424,16211l424,12455e" filled="f" stroked="t" strokeweight=".706329pt" strokecolor="#777777">
                <v:path arrowok="t"/>
              </v:shape>
            </v:group>
            <v:group style="position:absolute;left:1309;top:14699;width:2;height:1516" coordorigin="1309,14699" coordsize="2,1516">
              <v:shape style="position:absolute;left:1309;top:14699;width:2;height:1516" coordorigin="1309,14699" coordsize="0,1516" path="m1309,16216l1309,14699e" filled="f" stroked="t" strokeweight=".706329pt" strokecolor="#5B5B5B">
                <v:path arrowok="t"/>
              </v:shape>
            </v:group>
            <v:group style="position:absolute;left:2340;top:15046;width:2;height:1160" coordorigin="2340,15046" coordsize="2,1160">
              <v:shape style="position:absolute;left:2340;top:15046;width:2;height:1160" coordorigin="2340,15046" coordsize="0,1160" path="m2340,16206l2340,15046e" filled="f" stroked="t" strokeweight=".235443pt" strokecolor="#777777">
                <v:path arrowok="t"/>
              </v:shape>
            </v:group>
            <v:group style="position:absolute;left:419;top:16208;width:4864;height:2" coordorigin="419,16208" coordsize="4864,2">
              <v:shape style="position:absolute;left:419;top:16208;width:4864;height:2" coordorigin="419,16208" coordsize="4864,0" path="m419,16208l5283,16208e" filled="f" stroked="t" strokeweight=".706329pt" strokecolor="#676767">
                <v:path arrowok="t"/>
              </v:shape>
            </v:group>
            <v:group style="position:absolute;left:3265;top:12399;width:2;height:273" coordorigin="3265,12399" coordsize="2,273">
              <v:shape style="position:absolute;left:3265;top:12399;width:2;height:273" coordorigin="3265,12399" coordsize="0,273" path="m3265,12672l3265,12399e" filled="f" stroked="t" strokeweight="2.0667pt" strokecolor="#D3DBDB">
                <v:path arrowok="t"/>
              </v:shape>
            </v:group>
            <v:group style="position:absolute;left:10426;top:13007;width:2;height:218" coordorigin="10426,13007" coordsize="2,218">
              <v:shape style="position:absolute;left:10426;top:13007;width:2;height:218" coordorigin="10426,13007" coordsize="0,218" path="m10426,13225l10426,13007e" filled="f" stroked="t" strokeweight="2.05008pt" strokecolor="#D3DBDB">
                <v:path arrowok="t"/>
              </v:shape>
            </v:group>
            <w10:wrap type="none"/>
          </v:group>
        </w:pic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-59"/>
          <w:w w:val="9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AAACAE"/>
          <w:spacing w:val="-11"/>
          <w:w w:val="217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93"/>
        </w:rPr>
        <w:t>laik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27"/>
          <w:szCs w:val="27"/>
        </w:rPr>
      </w:pPr>
      <w:rPr/>
      <w:r>
        <w:rPr>
          <w:rFonts w:ascii="Times New Roman" w:hAnsi="Times New Roman" w:cs="Times New Roman" w:eastAsia="Times New Roman"/>
          <w:sz w:val="27"/>
          <w:szCs w:val="27"/>
          <w:color w:val="BABCBC"/>
          <w:w w:val="65"/>
        </w:rPr>
        <w:t>.</w:t>
      </w:r>
      <w:r>
        <w:rPr>
          <w:rFonts w:ascii="Times New Roman" w:hAnsi="Times New Roman" w:cs="Times New Roman" w:eastAsia="Times New Roman"/>
          <w:sz w:val="27"/>
          <w:szCs w:val="27"/>
          <w:color w:val="BABCBC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0"/>
          <w:w w:val="108"/>
        </w:rPr>
        <w:t>A.Ker</w:t>
      </w:r>
      <w:r>
        <w:rPr>
          <w:rFonts w:ascii="Times New Roman" w:hAnsi="Times New Roman" w:cs="Times New Roman" w:eastAsia="Times New Roman"/>
          <w:sz w:val="27"/>
          <w:szCs w:val="27"/>
          <w:color w:val="333333"/>
          <w:spacing w:val="-40"/>
          <w:w w:val="108"/>
        </w:rPr>
        <w:t>i</w:t>
      </w:r>
      <w:r>
        <w:rPr>
          <w:rFonts w:ascii="Times New Roman" w:hAnsi="Times New Roman" w:cs="Times New Roman" w:eastAsia="Times New Roman"/>
          <w:sz w:val="27"/>
          <w:szCs w:val="27"/>
          <w:color w:val="464646"/>
          <w:spacing w:val="0"/>
          <w:w w:val="122"/>
        </w:rPr>
        <w:t>E</w:t>
      </w:r>
      <w:r>
        <w:rPr>
          <w:rFonts w:ascii="Times New Roman" w:hAnsi="Times New Roman" w:cs="Times New Roman" w:eastAsia="Times New Roman"/>
          <w:sz w:val="27"/>
          <w:szCs w:val="27"/>
          <w:color w:val="000000"/>
          <w:spacing w:val="0"/>
          <w:w w:val="100"/>
        </w:rPr>
      </w:r>
    </w:p>
    <w:p>
      <w:pPr>
        <w:spacing w:before="7" w:after="0" w:line="240" w:lineRule="auto"/>
        <w:ind w:right="-73"/>
        <w:jc w:val="left"/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0"/>
          <w:w w:val="78"/>
        </w:rPr>
        <w:t>:tf:IIJY</w:t>
      </w:r>
      <w:r>
        <w:rPr>
          <w:rFonts w:ascii="Times New Roman" w:hAnsi="Times New Roman" w:cs="Times New Roman" w:eastAsia="Times New Roman"/>
          <w:sz w:val="22"/>
          <w:szCs w:val="22"/>
          <w:color w:val="464646"/>
          <w:spacing w:val="3"/>
          <w:w w:val="78"/>
        </w:rPr>
        <w:t>•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78"/>
        </w:rPr>
        <w:t>Kuze</w:t>
      </w:r>
      <w:r>
        <w:rPr>
          <w:rFonts w:ascii="Arial" w:hAnsi="Arial" w:cs="Arial" w:eastAsia="Arial"/>
          <w:sz w:val="19"/>
          <w:szCs w:val="19"/>
          <w:color w:val="333333"/>
          <w:spacing w:val="0"/>
          <w:w w:val="78"/>
        </w:rPr>
        <w:t>y</w:t>
      </w:r>
      <w:r>
        <w:rPr>
          <w:rFonts w:ascii="Arial" w:hAnsi="Arial" w:cs="Arial" w:eastAsia="Arial"/>
          <w:sz w:val="19"/>
          <w:szCs w:val="19"/>
          <w:color w:val="333333"/>
          <w:spacing w:val="12"/>
          <w:w w:val="78"/>
        </w:rPr>
        <w:t> 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7"/>
          <w:i/>
        </w:rPr>
        <w:t>Bölg</w:t>
      </w:r>
      <w:r>
        <w:rPr>
          <w:rFonts w:ascii="Arial" w:hAnsi="Arial" w:cs="Arial" w:eastAsia="Arial"/>
          <w:sz w:val="20"/>
          <w:szCs w:val="20"/>
          <w:color w:val="333333"/>
          <w:spacing w:val="0"/>
          <w:w w:val="87"/>
          <w:i/>
        </w:rPr>
        <w:t>e</w:t>
      </w:r>
      <w:r>
        <w:rPr>
          <w:rFonts w:ascii="Arial" w:hAnsi="Arial" w:cs="Arial" w:eastAsia="Arial"/>
          <w:sz w:val="20"/>
          <w:szCs w:val="20"/>
          <w:color w:val="333333"/>
          <w:spacing w:val="15"/>
          <w:w w:val="87"/>
          <w:i/>
        </w:rPr>
        <w:t> </w:t>
      </w:r>
      <w:r>
        <w:rPr>
          <w:rFonts w:ascii="Times New Roman" w:hAnsi="Times New Roman" w:cs="Times New Roman" w:eastAsia="Times New Roman"/>
          <w:sz w:val="22"/>
          <w:szCs w:val="22"/>
          <w:color w:val="333333"/>
          <w:spacing w:val="0"/>
          <w:w w:val="87"/>
        </w:rPr>
        <w:t>Amiri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</w:rPr>
      </w:r>
    </w:p>
    <w:p>
      <w:pPr>
        <w:spacing w:before="54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itf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33333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151C57"/>
          <w:spacing w:val="0"/>
          <w:w w:val="100"/>
          <w:i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180"/>
          <w:cols w:num="3" w:equalWidth="0">
            <w:col w:w="541" w:space="1812"/>
            <w:col w:w="2001" w:space="928"/>
            <w:col w:w="6198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78" w:lineRule="auto"/>
        <w:ind w:left="3419" w:right="4777" w:firstLine="-114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İTFAİYE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DAİRESi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2"/>
        </w:rPr>
        <w:t>BAŞKANLIGI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72" w:lineRule="exact"/>
        <w:ind w:left="897" w:right="-20"/>
        <w:jc w:val="left"/>
        <w:tabs>
          <w:tab w:pos="2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52.885101pt;margin-top:6.301708pt;width:29.510117pt;height:.1pt;mso-position-horizontal-relative:page;mso-position-vertical-relative:paragraph;z-index:-15515" coordorigin="9058,126" coordsize="590,2">
            <v:shape style="position:absolute;left:9058;top:126;width:590;height:2" coordorigin="9058,126" coordsize="590,0" path="m9058,126l9648,126e" filled="f" stroked="t" strokeweight="3.093803pt" strokecolor="#606467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2"/>
        </w:rPr>
        <w:t>\ZMIR</w:t>
      </w:r>
      <w:r>
        <w:rPr>
          <w:rFonts w:ascii="Arial" w:hAnsi="Arial" w:cs="Arial" w:eastAsia="Arial"/>
          <w:sz w:val="15"/>
          <w:szCs w:val="15"/>
          <w:color w:val="383838"/>
          <w:spacing w:val="-1"/>
          <w:w w:val="100"/>
          <w:position w:val="2"/>
        </w:rPr>
        <w:t> 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4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1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4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5"/>
          <w:w w:val="115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  <w:position w:val="-4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1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5"/>
          <w:position w:val="-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22" w:lineRule="exact"/>
        <w:ind w:left="625" w:right="-20"/>
        <w:jc w:val="left"/>
        <w:rPr>
          <w:rFonts w:ascii="Times New Roman" w:hAnsi="Times New Roman" w:cs="Times New Roman" w:eastAsia="Times New Roman"/>
          <w:sz w:val="18"/>
          <w:szCs w:val="18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2.832626pt;margin-top:-48.936256pt;width:452.566863pt;height:72pt;mso-position-horizontal-relative:page;mso-position-vertical-relative:paragraph;z-index:-15505" type="#_x0000_t202" filled="f" stroked="f">
            <v:textbox inset="0,0,0,0">
              <w:txbxContent>
                <w:p>
                  <w:pPr>
                    <w:spacing w:before="0" w:after="0" w:line="1440" w:lineRule="exact"/>
                    <w:ind w:right="-256"/>
                    <w:jc w:val="left"/>
                    <w:tabs>
                      <w:tab w:pos="7880" w:val="left"/>
                    </w:tabs>
                    <w:rPr>
                      <w:rFonts w:ascii="Arial" w:hAnsi="Arial" w:cs="Arial" w:eastAsia="Arial"/>
                      <w:sz w:val="144"/>
                      <w:szCs w:val="144"/>
                    </w:rPr>
                  </w:pPr>
                  <w:rPr/>
                  <w:r>
                    <w:rPr>
                      <w:rFonts w:ascii="Arial" w:hAnsi="Arial" w:cs="Arial" w:eastAsia="Arial"/>
                      <w:sz w:val="87"/>
                      <w:szCs w:val="87"/>
                      <w:color w:val="282828"/>
                      <w:spacing w:val="0"/>
                      <w:w w:val="191"/>
                      <w:position w:val="35"/>
                    </w:rPr>
                    <w:t>1</w:t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82828"/>
                      <w:spacing w:val="0"/>
                      <w:w w:val="100"/>
                      <w:position w:val="35"/>
                    </w:rPr>
                    <w:tab/>
                  </w:r>
                  <w:r>
                    <w:rPr>
                      <w:rFonts w:ascii="Arial" w:hAnsi="Arial" w:cs="Arial" w:eastAsia="Arial"/>
                      <w:sz w:val="87"/>
                      <w:szCs w:val="87"/>
                      <w:color w:val="282828"/>
                      <w:spacing w:val="0"/>
                      <w:w w:val="100"/>
                      <w:position w:val="35"/>
                    </w:rPr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4F4F4F"/>
                      <w:spacing w:val="0"/>
                      <w:w w:val="232"/>
                      <w:position w:val="-1"/>
                    </w:rPr>
                    <w:t>•</w:t>
                  </w:r>
                  <w:r>
                    <w:rPr>
                      <w:rFonts w:ascii="Arial" w:hAnsi="Arial" w:cs="Arial" w:eastAsia="Arial"/>
                      <w:sz w:val="144"/>
                      <w:szCs w:val="144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BÜYÜKŞEHIR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175" w:lineRule="exact"/>
        <w:ind w:left="678" w:right="-20"/>
        <w:jc w:val="left"/>
        <w:tabs>
          <w:tab w:pos="4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5"/>
          <w:szCs w:val="15"/>
          <w:color w:val="383838"/>
          <w:spacing w:val="0"/>
          <w:w w:val="113"/>
          <w:position w:val="1"/>
        </w:rPr>
        <w:t>BELEDIYESI</w:t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15"/>
          <w:szCs w:val="15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13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1"/>
        </w:rPr>
        <w:t>ANGIN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13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3"/>
          <w:position w:val="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56" w:lineRule="auto"/>
        <w:ind w:left="164" w:right="4362" w:firstLine="-1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3.944983pt;margin-top:38.135933pt;width:565.429039pt;height:25.628776pt;mso-position-horizontal-relative:page;mso-position-vertical-relative:paragraph;z-index:-15506" type="#_x0000_t202" filled="f" stroked="f">
            <v:textbox inset="0,0,0,0">
              <w:txbxContent>
                <w:tbl>
                  <w:tblPr>
                    <w:tblW w:w="0" w:type="auto"/>
                    <w:tblLook w:val="01E0"/>
                    <w:tblLayout w:type="fixed"/>
                    <w:tblCellMar>
                      <w:left w:w="0" w:type="dxa"/>
                      <w:right w:w="0" w:type="dxa"/>
                      <w:bottom w:w="0" w:type="dxa"/>
                      <w:top w:w="0" w:type="dxa"/>
                    </w:tblCellMar>
                    <w:jc w:val="left"/>
                  </w:tblPr>
                  <w:tblGrid/>
                  <w:tr>
                    <w:trPr>
                      <w:trHeight w:val="250" w:hRule="exact"/>
                    </w:trPr>
                    <w:tc>
                      <w:tcPr>
                        <w:tcW w:w="1362" w:type="dxa"/>
                        <w:tcBorders>
                          <w:top w:val="nil" w:sz="6" w:space="0" w:color="auto"/>
                          <w:bottom w:val="single" w:sz="3.80776" w:space="0" w:color="5B5B5B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9" w:after="0" w:line="240" w:lineRule="auto"/>
                          <w:ind w:left="45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Doğn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Adres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207" w:type="dxa"/>
                        <w:tcBorders>
                          <w:top w:val="nil" w:sz="6" w:space="0" w:color="auto"/>
                          <w:bottom w:val="single" w:sz="3.80776" w:space="0" w:color="70707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19" w:after="0" w:line="240" w:lineRule="auto"/>
                          <w:ind w:left="459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Yahşel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19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0"/>
                            <w:w w:val="100"/>
                          </w:rPr>
                          <w:t>li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282828"/>
                            <w:spacing w:val="-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Halide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7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Gence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r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Oku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l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Arkası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-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3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MENEMEN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733" w:type="dxa"/>
                        <w:tcBorders>
                          <w:top w:val="nil" w:sz="6" w:space="0" w:color="auto"/>
                          <w:bottom w:val="single" w:sz="5.711632" w:space="0" w:color="777777"/>
                          <w:left w:val="nil" w:sz="6" w:space="0" w:color="auto"/>
                          <w:right w:val="single" w:sz="5.711632" w:space="0" w:color="606060"/>
                        </w:tcBorders>
                      </w:tcPr>
                      <w:p>
                        <w:pPr/>
                        <w:rPr/>
                      </w:p>
                    </w:tc>
                  </w:tr>
                  <w:tr>
                    <w:trPr>
                      <w:trHeight w:val="244" w:hRule="exact"/>
                    </w:trPr>
                    <w:tc>
                      <w:tcPr>
                        <w:tcW w:w="1362" w:type="dxa"/>
                        <w:tcBorders>
                          <w:top w:val="single" w:sz="3.80776" w:space="0" w:color="5B5B5B"/>
                          <w:bottom w:val="single" w:sz="7.615512" w:space="0" w:color="606060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9" w:after="0" w:line="218" w:lineRule="exact"/>
                          <w:ind w:left="40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n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3"/>
                          </w:rPr>
                          <w:t>Türü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5207" w:type="dxa"/>
                        <w:tcBorders>
                          <w:top w:val="single" w:sz="3.80776" w:space="0" w:color="707070"/>
                          <w:bottom w:val="nil" w:sz="6" w:space="0" w:color="auto"/>
                          <w:left w:val="nil" w:sz="6" w:space="0" w:color="auto"/>
                          <w:right w:val="nil" w:sz="6" w:space="0" w:color="auto"/>
                        </w:tcBorders>
                      </w:tcPr>
                      <w:p>
                        <w:pPr>
                          <w:spacing w:before="9" w:after="0" w:line="240" w:lineRule="auto"/>
                          <w:ind w:left="297" w:right="-20"/>
                          <w:jc w:val="left"/>
                          <w:tabs>
                            <w:tab w:pos="2680" w:val="left"/>
                          </w:tabs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O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t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Yangmı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-4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ab/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Yangm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16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Sınıfı: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 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31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  <w:tc>
                      <w:tcPr>
                        <w:tcW w:w="4733" w:type="dxa"/>
                        <w:tcBorders>
                          <w:top w:val="single" w:sz="5.711632" w:space="0" w:color="777777"/>
                          <w:bottom w:val="single" w:sz="5.711632" w:space="0" w:color="5B5B5B"/>
                          <w:left w:val="nil" w:sz="6" w:space="0" w:color="auto"/>
                          <w:right w:val="single" w:sz="5.711632" w:space="0" w:color="606060"/>
                        </w:tcBorders>
                      </w:tcPr>
                      <w:p>
                        <w:pPr>
                          <w:spacing w:before="6" w:after="0" w:line="240" w:lineRule="auto"/>
                          <w:ind w:left="587" w:right="-20"/>
                          <w:jc w:val="left"/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</w:rPr>
                        </w:pPr>
                        <w:rPr/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Yanguı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5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0"/>
                            <w:w w:val="100"/>
                          </w:rPr>
                          <w:t>Sebebi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383838"/>
                            <w:spacing w:val="24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0"/>
                          </w:rPr>
                          <w:t>: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42"/>
                            <w:w w:val="100"/>
                          </w:rPr>
                          <w:t> 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4F4F4F"/>
                            <w:spacing w:val="0"/>
                            <w:w w:val="104"/>
                          </w:rPr>
                          <w:t>Sigara</w:t>
                        </w:r>
                        <w:r>
                          <w:rPr>
                            <w:rFonts w:ascii="Times New Roman" w:hAnsi="Times New Roman" w:cs="Times New Roman" w:eastAsia="Times New Roman"/>
                            <w:sz w:val="19"/>
                            <w:szCs w:val="19"/>
                            <w:color w:val="000000"/>
                            <w:spacing w:val="0"/>
                            <w:w w:val="100"/>
                          </w:rPr>
                        </w:r>
                      </w:p>
                    </w:tc>
                  </w:tr>
                </w:tbl>
                <w:p>
                  <w:pPr>
                    <w:spacing w:before="0" w:after="0" w:line="240" w:lineRule="auto"/>
                    <w:jc w:val="left"/>
                  </w:pPr>
                  <w:rPr/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10.05.201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0"/>
        </w:rPr>
        <w:t>LBildirim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114"/>
          <w:u w:val="single" w:color="3838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383838"/>
        </w:rPr>
        <w:t>15:49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u w:val="single" w:color="383838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u w:val="single" w:color="3838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0"/>
          <w:w w:val="68"/>
        </w:rPr>
        <w:t>tr</w:t>
      </w:r>
      <w:r>
        <w:rPr>
          <w:rFonts w:ascii="Times New Roman" w:hAnsi="Times New Roman" w:cs="Times New Roman" w:eastAsia="Times New Roman"/>
          <w:sz w:val="26"/>
          <w:szCs w:val="26"/>
          <w:color w:val="383838"/>
          <w:spacing w:val="1"/>
          <w:w w:val="68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el: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10.05.2017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2"/>
        </w:rPr>
        <w:t>!Ka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2955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89"/>
        </w:rPr>
        <w:t>IBiidiı-im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7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Seylıa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82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3"/>
          <w:w w:val="8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EKE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7"/>
        </w:rPr>
        <w:t>   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8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Yahselli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Halide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Gence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Oku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Arkası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MENEMEN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5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37" w:after="0" w:line="229" w:lineRule="exact"/>
        <w:ind w:left="164" w:right="-20"/>
        <w:jc w:val="left"/>
        <w:tabs>
          <w:tab w:pos="280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İs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2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9"/>
          <w:w w:val="100"/>
          <w:position w:val="2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2"/>
        </w:rPr>
        <w:t>Şekl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101"/>
          <w:position w:val="2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53"/>
          <w:position w:val="2"/>
        </w:rPr>
        <w:t>:</w:t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00"/>
          <w:position w:val="2"/>
        </w:rPr>
        <w:tab/>
      </w:r>
      <w:r>
        <w:rPr>
          <w:rFonts w:ascii="Times New Roman" w:hAnsi="Times New Roman" w:cs="Times New Roman" w:eastAsia="Times New Roman"/>
          <w:sz w:val="17"/>
          <w:szCs w:val="17"/>
          <w:color w:val="6E7070"/>
          <w:spacing w:val="0"/>
          <w:w w:val="100"/>
          <w:position w:val="2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6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17"/>
          <w:position w:val="-6"/>
        </w:rPr>
        <w:t>Şekli: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2" w:lineRule="exact"/>
        <w:ind w:left="2820"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Betonarnıe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14"/>
          <w:w w:val="100"/>
          <w:position w:val="4"/>
        </w:rPr>
        <w:t> </w:t>
      </w:r>
      <w:r>
        <w:rPr>
          <w:rFonts w:ascii="Arial" w:hAnsi="Arial" w:cs="Arial" w:eastAsia="Arial"/>
          <w:sz w:val="48"/>
          <w:szCs w:val="48"/>
          <w:color w:val="4F4F4F"/>
          <w:spacing w:val="2"/>
          <w:w w:val="44"/>
          <w:position w:val="-1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4"/>
        </w:rPr>
        <w:t>Kagi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4"/>
          <w:position w:val="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5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79"/>
          <w:w w:val="104"/>
          <w:position w:val="4"/>
        </w:rPr>
        <w:t>A</w:t>
      </w:r>
      <w:r>
        <w:rPr>
          <w:rFonts w:ascii="Arial" w:hAnsi="Arial" w:cs="Arial" w:eastAsia="Arial"/>
          <w:sz w:val="48"/>
          <w:szCs w:val="48"/>
          <w:color w:val="383838"/>
          <w:spacing w:val="22"/>
          <w:w w:val="44"/>
          <w:position w:val="-19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3"/>
          <w:position w:val="4"/>
        </w:rPr>
        <w:t>hşap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0"/>
          <w:position w:val="4"/>
        </w:rPr>
        <w:t> 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9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-31"/>
          <w:w w:val="103"/>
          <w:position w:val="4"/>
        </w:rPr>
        <w:t>Ç</w:t>
      </w:r>
      <w:r>
        <w:rPr>
          <w:rFonts w:ascii="Arial" w:hAnsi="Arial" w:cs="Arial" w:eastAsia="Arial"/>
          <w:sz w:val="48"/>
          <w:szCs w:val="48"/>
          <w:color w:val="BCBCBD"/>
          <w:spacing w:val="-78"/>
          <w:w w:val="68"/>
          <w:position w:val="-19"/>
        </w:rPr>
        <w:t>.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103"/>
          <w:position w:val="4"/>
        </w:rPr>
        <w:t>elik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13"/>
          <w:w w:val="100"/>
          <w:position w:val="4"/>
        </w:rPr>
        <w:t> </w:t>
      </w:r>
      <w:r>
        <w:rPr>
          <w:rFonts w:ascii="Arial" w:hAnsi="Arial" w:cs="Arial" w:eastAsia="Arial"/>
          <w:sz w:val="52"/>
          <w:szCs w:val="52"/>
          <w:color w:val="282828"/>
          <w:spacing w:val="0"/>
          <w:w w:val="41"/>
          <w:position w:val="-19"/>
        </w:rPr>
        <w:t>ı</w:t>
      </w:r>
      <w:r>
        <w:rPr>
          <w:rFonts w:ascii="Arial" w:hAnsi="Arial" w:cs="Arial" w:eastAsia="Arial"/>
          <w:sz w:val="52"/>
          <w:szCs w:val="52"/>
          <w:color w:val="282828"/>
          <w:spacing w:val="-62"/>
          <w:w w:val="100"/>
          <w:position w:val="-19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-117"/>
          <w:w w:val="96"/>
          <w:position w:val="4"/>
        </w:rPr>
        <w:t>D</w:t>
      </w:r>
      <w:r>
        <w:rPr>
          <w:rFonts w:ascii="Arial" w:hAnsi="Arial" w:cs="Arial" w:eastAsia="Arial"/>
          <w:sz w:val="52"/>
          <w:szCs w:val="52"/>
          <w:color w:val="BCBCBD"/>
          <w:spacing w:val="19"/>
          <w:w w:val="54"/>
          <w:position w:val="-19"/>
        </w:rPr>
        <w:t>-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7"/>
          <w:w w:val="95"/>
          <w:position w:val="4"/>
        </w:rPr>
        <w:t>i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0"/>
          <w:w w:val="104"/>
          <w:position w:val="4"/>
        </w:rPr>
        <w:t>ğ</w:t>
      </w:r>
      <w:r>
        <w:rPr>
          <w:rFonts w:ascii="Times New Roman" w:hAnsi="Times New Roman" w:cs="Times New Roman" w:eastAsia="Times New Roman"/>
          <w:sz w:val="17"/>
          <w:szCs w:val="17"/>
          <w:color w:val="5E5E5E"/>
          <w:spacing w:val="1"/>
          <w:w w:val="103"/>
          <w:position w:val="4"/>
        </w:rPr>
        <w:t>e</w:t>
      </w:r>
      <w:r>
        <w:rPr>
          <w:rFonts w:ascii="Times New Roman" w:hAnsi="Times New Roman" w:cs="Times New Roman" w:eastAsia="Times New Roman"/>
          <w:sz w:val="17"/>
          <w:szCs w:val="17"/>
          <w:color w:val="383838"/>
          <w:spacing w:val="0"/>
          <w:w w:val="101"/>
          <w:position w:val="4"/>
        </w:rPr>
        <w:t>r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199" w:lineRule="exact"/>
        <w:ind w:left="59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1"/>
        </w:rPr>
        <w:t>16:30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7" w:after="0" w:line="291" w:lineRule="auto"/>
        <w:ind w:left="1772" w:right="4873" w:firstLine="-1609"/>
        <w:jc w:val="left"/>
        <w:tabs>
          <w:tab w:pos="1760" w:val="left"/>
          <w:tab w:pos="4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89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lAmiri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37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3"/>
          <w:w w:val="137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Mustafa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ARTKBOGA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05" w:lineRule="exact"/>
        <w:ind w:left="1772" w:right="-20"/>
        <w:jc w:val="left"/>
        <w:tabs>
          <w:tab w:pos="392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"/>
          <w:w w:val="94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5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  <w:position w:val="1"/>
        </w:rPr>
        <w:t> 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94"/>
          <w:position w:val="1"/>
        </w:rPr>
        <w:t>ı</w:t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5"/>
          <w:szCs w:val="25"/>
          <w:color w:val="383838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5"/>
          <w:position w:val="0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5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45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15:50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9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  <w:position w:val="1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9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9"/>
          <w:position w:val="1"/>
        </w:rPr>
        <w:t>15:55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23" w:lineRule="exact"/>
        <w:ind w:left="154" w:right="-20"/>
        <w:jc w:val="left"/>
        <w:tabs>
          <w:tab w:pos="17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4"/>
          <w:position w:val="0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94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0"/>
        </w:rPr>
        <w:t>618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168" w:right="-20"/>
        <w:jc w:val="left"/>
        <w:tabs>
          <w:tab w:pos="3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6"/>
          <w:w w:val="76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3"/>
          <w:position w:val="0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4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3868" w:right="544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4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67" w:lineRule="auto"/>
        <w:ind w:left="1796" w:right="5072" w:firstLine="2094"/>
        <w:jc w:val="left"/>
        <w:tabs>
          <w:tab w:pos="3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Gcllı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2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4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2"/>
        </w:rPr>
        <w:t>Sa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ıs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Doğalv,az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9" w:lineRule="exact"/>
        <w:ind w:left="168" w:right="-20"/>
        <w:jc w:val="left"/>
        <w:tabs>
          <w:tab w:pos="1840" w:val="left"/>
          <w:tab w:pos="3860" w:val="left"/>
          <w:tab w:pos="6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''llcı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5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4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8"/>
          <w:w w:val="14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  <w:position w:val="1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1" w:after="0" w:line="240" w:lineRule="auto"/>
        <w:ind w:left="154" w:right="-20"/>
        <w:jc w:val="left"/>
        <w:tabs>
          <w:tab w:pos="1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Arial" w:hAnsi="Arial" w:cs="Arial" w:eastAsia="Arial"/>
          <w:sz w:val="8"/>
          <w:szCs w:val="8"/>
          <w:color w:val="383838"/>
          <w:spacing w:val="-5"/>
          <w:w w:val="162"/>
          <w:i/>
          <w:position w:val="-4"/>
        </w:rPr>
        <w:t>1</w:t>
      </w:r>
      <w:r>
        <w:rPr>
          <w:rFonts w:ascii="Courier New" w:hAnsi="Courier New" w:cs="Courier New" w:eastAsia="Courier New"/>
          <w:sz w:val="16"/>
          <w:szCs w:val="16"/>
          <w:color w:val="383838"/>
          <w:spacing w:val="0"/>
          <w:w w:val="86"/>
          <w:i/>
          <w:position w:val="0"/>
        </w:rPr>
        <w:t>Se</w:t>
      </w:r>
      <w:r>
        <w:rPr>
          <w:rFonts w:ascii="Courier New" w:hAnsi="Courier New" w:cs="Courier New" w:eastAsia="Courier New"/>
          <w:sz w:val="16"/>
          <w:szCs w:val="16"/>
          <w:color w:val="383838"/>
          <w:spacing w:val="0"/>
          <w:w w:val="100"/>
          <w:i/>
          <w:position w:val="0"/>
        </w:rPr>
        <w:tab/>
      </w:r>
      <w:r>
        <w:rPr>
          <w:rFonts w:ascii="Courier New" w:hAnsi="Courier New" w:cs="Courier New" w:eastAsia="Courier New"/>
          <w:sz w:val="16"/>
          <w:szCs w:val="16"/>
          <w:color w:val="383838"/>
          <w:spacing w:val="0"/>
          <w:w w:val="100"/>
          <w:i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  <w:position w:val="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17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240" w:lineRule="auto"/>
        <w:ind w:left="179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52" w:lineRule="auto"/>
        <w:ind w:left="168" w:right="4410" w:firstLine="-14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göıüldü.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3851" w:right="483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:Söndürmede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85" w:lineRule="exact"/>
        <w:ind w:left="159" w:right="-20"/>
        <w:jc w:val="left"/>
        <w:tabs>
          <w:tab w:pos="2620" w:val="left"/>
          <w:tab w:pos="3880" w:val="left"/>
          <w:tab w:pos="5780" w:val="left"/>
          <w:tab w:pos="73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6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  <w:position w:val="-3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m3</w:t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4"/>
        </w:rPr>
        <w:t>IKöpii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1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7"/>
          <w:w w:val="91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6"/>
          <w:position w:val="-3"/>
        </w:rPr>
        <w:t>IK.K.T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6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"/>
          <w:w w:val="96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45" w:lineRule="exact"/>
        <w:ind w:left="3837" w:right="4045"/>
        <w:jc w:val="center"/>
        <w:tabs>
          <w:tab w:pos="5740" w:val="left"/>
          <w:tab w:pos="730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3"/>
        </w:rPr>
        <w:t>3</w:t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21"/>
          <w:szCs w:val="21"/>
          <w:color w:val="383838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56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100"/>
          <w:position w:val="1"/>
        </w:rPr>
      </w:r>
      <w:r>
        <w:rPr>
          <w:rFonts w:ascii="Arial" w:hAnsi="Arial" w:cs="Arial" w:eastAsia="Arial"/>
          <w:sz w:val="38"/>
          <w:szCs w:val="38"/>
          <w:color w:val="383838"/>
          <w:spacing w:val="0"/>
          <w:w w:val="70"/>
          <w:position w:val="1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spacing w:before="1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52" w:lineRule="auto"/>
        <w:ind w:left="154" w:right="5510"/>
        <w:jc w:val="left"/>
        <w:tabs>
          <w:tab w:pos="18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herhangi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meydana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gelmemiştir.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Hasar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14" w:lineRule="exact"/>
        <w:ind w:left="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4" w:after="0" w:line="252" w:lineRule="auto"/>
        <w:ind w:left="168" w:right="57" w:firstLine="1780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başlangıcının;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açı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alandaki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başlamı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göıülmü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olup,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Çıkış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!Yapıla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9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36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düşüıüle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                 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izmaritinin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neticesinde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varıldı.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62" w:lineRule="auto"/>
        <w:ind w:left="154" w:right="4930" w:firstLine="10"/>
        <w:jc w:val="left"/>
        <w:tabs>
          <w:tab w:pos="1780" w:val="left"/>
          <w:tab w:pos="5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!Bedeli: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Kavbı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7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93"/>
        </w:rPr>
        <w:t>Yane:m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5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4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83" w:lineRule="exact"/>
        <w:ind w:left="154" w:right="-20"/>
        <w:jc w:val="left"/>
        <w:tabs>
          <w:tab w:pos="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>[_c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8E8C8E"/>
          <w:spacing w:val="-1"/>
          <w:w w:val="62"/>
          <w:position w:val="-3"/>
        </w:rPr>
        <w:t>·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62"/>
          <w:position w:val="-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0"/>
          <w:w w:val="62"/>
          <w:position w:val="-3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4F4F4F"/>
          <w:spacing w:val="9"/>
          <w:w w:val="62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  <w:position w:val="-3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7" w:lineRule="exact"/>
        <w:ind w:left="154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0"/>
          <w:w w:val="279"/>
          <w:position w:val="-2"/>
        </w:rPr>
        <w:t>f-</w: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36"/>
          <w:w w:val="279"/>
          <w:position w:val="-2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3A3A3"/>
          <w:spacing w:val="0"/>
          <w:w w:val="279"/>
          <w:position w:val="-2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80" w:bottom="280" w:left="160" w:right="200"/>
        </w:sectPr>
      </w:pPr>
      <w:rPr/>
    </w:p>
    <w:p>
      <w:pPr>
        <w:spacing w:before="0" w:after="0" w:line="202" w:lineRule="exact"/>
        <w:ind w:left="173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Dönüşü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3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88"/>
        </w:rPr>
        <w:t>TaıiJ1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02" w:lineRule="exact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10.05.2017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3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!Saati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16:45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200"/>
          <w:cols w:num="4" w:equalWidth="0">
            <w:col w:w="1352" w:space="439"/>
            <w:col w:w="445" w:space="421"/>
            <w:col w:w="881" w:space="1694"/>
            <w:col w:w="6328"/>
          </w:cols>
        </w:sectPr>
      </w:pPr>
      <w:rPr/>
    </w:p>
    <w:p>
      <w:pPr>
        <w:spacing w:before="14" w:after="0" w:line="240" w:lineRule="auto"/>
        <w:ind w:left="264" w:right="-20"/>
        <w:jc w:val="left"/>
        <w:tabs>
          <w:tab w:pos="920" w:val="left"/>
          <w:tab w:pos="3200" w:val="left"/>
          <w:tab w:pos="82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Qlü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F4F4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EKİP: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Meneme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3.Posta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1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944" w:right="-20"/>
        <w:jc w:val="left"/>
        <w:tabs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1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4651" w:right="5908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522" w:lineRule="exact"/>
        <w:ind w:left="178" w:right="-20"/>
        <w:jc w:val="left"/>
        <w:tabs>
          <w:tab w:pos="2500" w:val="left"/>
          <w:tab w:pos="8460" w:val="left"/>
          <w:tab w:pos="9360" w:val="left"/>
        </w:tabs>
        <w:rPr>
          <w:rFonts w:ascii="Times New Roman" w:hAnsi="Times New Roman" w:cs="Times New Roman" w:eastAsia="Times New Roman"/>
          <w:sz w:val="48"/>
          <w:szCs w:val="48"/>
        </w:rPr>
      </w:pPr>
      <w:rPr/>
      <w:r>
        <w:rPr/>
        <w:pict>
          <v:group style="position:absolute;margin-left:444.079651pt;margin-top:3.443113pt;width:30.462056pt;height:.1pt;mso-position-horizontal-relative:page;mso-position-vertical-relative:paragraph;z-index:-15514" coordorigin="8882,69" coordsize="609,2">
            <v:shape style="position:absolute;left:8882;top:69;width:609;height:2" coordorigin="8882,69" coordsize="609,0" path="m8882,69l9491,69e" filled="f" stroked="t" strokeweight="2.141863pt" strokecolor="#3B3B3B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07.859589pt;margin-top:.232854pt;width:47.850002pt;height:43.5pt;mso-position-horizontal-relative:page;mso-position-vertical-relative:paragraph;z-index:-15504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0"/>
                    <w:jc w:val="left"/>
                    <w:rPr>
                      <w:rFonts w:ascii="Times New Roman" w:hAnsi="Times New Roman" w:cs="Times New Roman" w:eastAsia="Times New Roman"/>
                      <w:sz w:val="87"/>
                      <w:szCs w:val="8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1C2695"/>
                      <w:spacing w:val="0"/>
                      <w:w w:val="220"/>
                    </w:rPr>
                    <w:t>0</w:t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4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29"/>
          <w:w w:val="100"/>
          <w:position w:val="-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14"/>
        </w:rPr>
      </w:r>
      <w:r>
        <w:rPr>
          <w:rFonts w:ascii="Times New Roman" w:hAnsi="Times New Roman" w:cs="Times New Roman" w:eastAsia="Times New Roman"/>
          <w:sz w:val="33"/>
          <w:szCs w:val="33"/>
          <w:color w:val="485089"/>
          <w:spacing w:val="0"/>
          <w:w w:val="409"/>
          <w:position w:val="-12"/>
        </w:rPr>
        <w:t>d</w:t>
      </w:r>
      <w:r>
        <w:rPr>
          <w:rFonts w:ascii="Times New Roman" w:hAnsi="Times New Roman" w:cs="Times New Roman" w:eastAsia="Times New Roman"/>
          <w:sz w:val="33"/>
          <w:szCs w:val="33"/>
          <w:color w:val="485089"/>
          <w:spacing w:val="-44"/>
          <w:w w:val="100"/>
          <w:position w:val="-12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A3A3A3"/>
          <w:spacing w:val="0"/>
          <w:w w:val="122"/>
          <w:position w:val="-12"/>
        </w:rPr>
        <w:t>AtJ</w:t>
      </w:r>
      <w:r>
        <w:rPr>
          <w:rFonts w:ascii="Times New Roman" w:hAnsi="Times New Roman" w:cs="Times New Roman" w:eastAsia="Times New Roman"/>
          <w:sz w:val="33"/>
          <w:szCs w:val="33"/>
          <w:color w:val="A3A3A3"/>
          <w:spacing w:val="0"/>
          <w:w w:val="122"/>
          <w:position w:val="-12"/>
        </w:rPr>
        <w:t>'</w:t>
      </w:r>
      <w:r>
        <w:rPr>
          <w:rFonts w:ascii="Times New Roman" w:hAnsi="Times New Roman" w:cs="Times New Roman" w:eastAsia="Times New Roman"/>
          <w:sz w:val="33"/>
          <w:szCs w:val="33"/>
          <w:color w:val="A3A3A3"/>
          <w:spacing w:val="-20"/>
          <w:w w:val="122"/>
          <w:position w:val="-12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A3A3A3"/>
          <w:spacing w:val="0"/>
          <w:w w:val="56"/>
          <w:position w:val="-12"/>
        </w:rPr>
        <w:t>,</w:t>
      </w:r>
      <w:r>
        <w:rPr>
          <w:rFonts w:ascii="Times New Roman" w:hAnsi="Times New Roman" w:cs="Times New Roman" w:eastAsia="Times New Roman"/>
          <w:sz w:val="33"/>
          <w:szCs w:val="33"/>
          <w:color w:val="A3A3A3"/>
          <w:spacing w:val="0"/>
          <w:w w:val="56"/>
          <w:position w:val="-12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A3A3A3"/>
          <w:spacing w:val="9"/>
          <w:w w:val="56"/>
          <w:position w:val="-12"/>
        </w:rPr>
        <w:t> </w:t>
      </w:r>
      <w:r>
        <w:rPr>
          <w:rFonts w:ascii="Times New Roman" w:hAnsi="Times New Roman" w:cs="Times New Roman" w:eastAsia="Times New Roman"/>
          <w:sz w:val="33"/>
          <w:szCs w:val="33"/>
          <w:color w:val="BCBCBD"/>
          <w:spacing w:val="0"/>
          <w:w w:val="56"/>
          <w:position w:val="-12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BCBCBD"/>
          <w:spacing w:val="0"/>
          <w:w w:val="100"/>
          <w:position w:val="-12"/>
        </w:rPr>
        <w:tab/>
      </w:r>
      <w:r>
        <w:rPr>
          <w:rFonts w:ascii="Times New Roman" w:hAnsi="Times New Roman" w:cs="Times New Roman" w:eastAsia="Times New Roman"/>
          <w:sz w:val="33"/>
          <w:szCs w:val="33"/>
          <w:color w:val="BCBCBD"/>
          <w:spacing w:val="0"/>
          <w:w w:val="100"/>
          <w:position w:val="-12"/>
        </w:rPr>
      </w:r>
      <w:r>
        <w:rPr>
          <w:rFonts w:ascii="Times New Roman" w:hAnsi="Times New Roman" w:cs="Times New Roman" w:eastAsia="Times New Roman"/>
          <w:sz w:val="48"/>
          <w:szCs w:val="48"/>
          <w:color w:val="383838"/>
          <w:spacing w:val="0"/>
          <w:w w:val="100"/>
          <w:position w:val="0"/>
        </w:rPr>
        <w:t>f</w:t>
      </w:r>
      <w:r>
        <w:rPr>
          <w:rFonts w:ascii="Times New Roman" w:hAnsi="Times New Roman" w:cs="Times New Roman" w:eastAsia="Times New Roman"/>
          <w:sz w:val="48"/>
          <w:szCs w:val="48"/>
          <w:color w:val="383838"/>
          <w:spacing w:val="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48"/>
          <w:szCs w:val="48"/>
          <w:color w:val="383838"/>
          <w:spacing w:val="0"/>
          <w:w w:val="111"/>
          <w:position w:val="0"/>
        </w:rPr>
        <w:t>t</w:t>
      </w:r>
      <w:r>
        <w:rPr>
          <w:rFonts w:ascii="Times New Roman" w:hAnsi="Times New Roman" w:cs="Times New Roman" w:eastAsia="Times New Roman"/>
          <w:sz w:val="48"/>
          <w:szCs w:val="48"/>
          <w:color w:val="383838"/>
          <w:spacing w:val="-56"/>
          <w:w w:val="111"/>
          <w:position w:val="0"/>
        </w:rPr>
        <w:t>l</w:t>
      </w:r>
      <w:r>
        <w:rPr>
          <w:rFonts w:ascii="Times New Roman" w:hAnsi="Times New Roman" w:cs="Times New Roman" w:eastAsia="Times New Roman"/>
          <w:sz w:val="48"/>
          <w:szCs w:val="48"/>
          <w:color w:val="6E7070"/>
          <w:spacing w:val="0"/>
          <w:w w:val="64"/>
          <w:position w:val="0"/>
        </w:rPr>
        <w:t>.</w:t>
      </w:r>
      <w:r>
        <w:rPr>
          <w:rFonts w:ascii="Times New Roman" w:hAnsi="Times New Roman" w:cs="Times New Roman" w:eastAsia="Times New Roman"/>
          <w:sz w:val="48"/>
          <w:szCs w:val="48"/>
          <w:color w:val="6E7070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48"/>
          <w:szCs w:val="48"/>
          <w:color w:val="6E7070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48"/>
          <w:szCs w:val="48"/>
          <w:color w:val="383838"/>
          <w:spacing w:val="0"/>
          <w:w w:val="46"/>
          <w:position w:val="0"/>
        </w:rPr>
        <w:t>.</w:t>
      </w:r>
      <w:r>
        <w:rPr>
          <w:rFonts w:ascii="Times New Roman" w:hAnsi="Times New Roman" w:cs="Times New Roman" w:eastAsia="Times New Roman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288" w:lineRule="atLeast"/>
        <w:ind w:left="2591" w:right="-20"/>
        <w:jc w:val="left"/>
        <w:tabs>
          <w:tab w:pos="8380" w:val="left"/>
        </w:tabs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pict>
          <v:group style="position:absolute;margin-left:411.475739pt;margin-top:9.840353pt;width:.1pt;height:6.932318pt;mso-position-horizontal-relative:page;mso-position-vertical-relative:paragraph;z-index:-15513" coordorigin="8230,197" coordsize="2,139">
            <v:shape style="position:absolute;left:8230;top:197;width:2;height:139" coordorigin="8230,197" coordsize="0,139" path="m8230,335l8230,197e" filled="f" stroked="t" strokeweight=".237985pt" strokecolor="#000000">
              <v:path arrowok="t"/>
            </v:shape>
          </v:group>
          <w10:wrap type="none"/>
        </w:pict>
      </w:r>
      <w:r>
        <w:rPr/>
        <w:pict>
          <v:group style="position:absolute;margin-left:412.427673pt;margin-top:22.511883pt;width:1.903878pt;height:7.643089pt;mso-position-horizontal-relative:page;mso-position-vertical-relative:paragraph;z-index:-15512" coordorigin="8249,450" coordsize="38,153">
            <v:group style="position:absolute;left:8260;top:460;width:2;height:67" coordorigin="8260,460" coordsize="2,67">
              <v:shape style="position:absolute;left:8260;top:460;width:2;height:67" coordorigin="8260,460" coordsize="0,67" path="m8260,527l8260,460e" filled="f" stroked="t" strokeweight=".951939pt" strokecolor="#383B3B">
                <v:path arrowok="t"/>
              </v:shape>
            </v:group>
            <v:group style="position:absolute;left:8268;top:469;width:2;height:115" coordorigin="8268,469" coordsize="2,115">
              <v:shape style="position:absolute;left:8268;top:469;width:2;height:115" coordorigin="8268,469" coordsize="0,115" path="m8268,584l8268,469e" filled="f" stroked="t" strokeweight="1.903878pt" strokecolor="#2F342F">
                <v:path arrowok="t"/>
              </v:shape>
            </v:group>
            <w10:wrap type="none"/>
          </v:group>
        </w:pict>
      </w:r>
      <w:r>
        <w:rPr/>
        <w:pict>
          <v:group style="position:absolute;margin-left:505.360748pt;margin-top:12.118178pt;width:3.688765pt;height:21.979454pt;mso-position-horizontal-relative:page;mso-position-vertical-relative:paragraph;z-index:-15511" coordorigin="10107,242" coordsize="74,440">
            <v:group style="position:absolute;left:10138;top:273;width:2;height:339" coordorigin="10138,273" coordsize="2,339">
              <v:shape style="position:absolute;left:10138;top:273;width:2;height:339" coordorigin="10138,273" coordsize="0,339" path="m10138,613l10138,273e" filled="f" stroked="t" strokeweight="3.093803pt" strokecolor="#342F34">
                <v:path arrowok="t"/>
              </v:shape>
            </v:group>
            <v:group style="position:absolute;left:10155;top:527;width:2;height:129" coordorigin="10155,527" coordsize="2,129">
              <v:shape style="position:absolute;left:10155;top:527;width:2;height:129" coordorigin="10155,527" coordsize="0,129" path="m10155,656l10155,527e" filled="f" stroked="t" strokeweight="2.617833pt" strokecolor="#34385B">
                <v:path arrowok="t"/>
              </v:shape>
            </v:group>
            <w10:wrap type="none"/>
          </v:group>
        </w:pict>
      </w:r>
      <w:r>
        <w:rPr/>
        <w:pict>
          <v:group style="position:absolute;margin-left:413.26062pt;margin-top:30.398262pt;width:.1pt;height:10.757045pt;mso-position-horizontal-relative:page;mso-position-vertical-relative:paragraph;z-index:-15510" coordorigin="8265,608" coordsize="2,215">
            <v:shape style="position:absolute;left:8265;top:608;width:2;height:215" coordorigin="8265,608" coordsize="0,215" path="m8265,823l8265,608e" filled="f" stroked="t" strokeweight="1.427909pt" strokecolor="#2F3434">
              <v:path arrowok="t"/>
            </v:shape>
          </v:group>
          <w10:wrap type="none"/>
        </w:pict>
      </w:r>
      <w:r>
        <w:rPr/>
        <w:pict>
          <v:group style="position:absolute;margin-left:449.315338pt;margin-top:31.832535pt;width:.1pt;height:3.824728pt;mso-position-horizontal-relative:page;mso-position-vertical-relative:paragraph;z-index:-15509" coordorigin="8986,637" coordsize="2,76">
            <v:shape style="position:absolute;left:8986;top:637;width:2;height:76" coordorigin="8986,637" coordsize="0,76" path="m8986,713l8986,637e" filled="f" stroked="t" strokeweight=".237985pt" strokecolor="#6B7764">
              <v:path arrowok="t"/>
            </v:shape>
          </v:group>
          <w10:wrap type="none"/>
        </w:pict>
      </w:r>
      <w:r>
        <w:rPr/>
        <w:pict>
          <v:group style="position:absolute;margin-left:506.431671pt;margin-top:34.462032pt;width:.1pt;height:17.450319pt;mso-position-horizontal-relative:page;mso-position-vertical-relative:paragraph;z-index:-15508" coordorigin="10129,689" coordsize="2,349">
            <v:shape style="position:absolute;left:10129;top:689;width:2;height:349" coordorigin="10129,689" coordsize="0,349" path="m10129,1038l10129,689e" filled="f" stroked="t" strokeweight="3.331787pt" strokecolor="#3B4454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48"/>
          <w:szCs w:val="48"/>
          <w:color w:val="6E7291"/>
          <w:spacing w:val="-9"/>
          <w:w w:val="45"/>
          <w:i/>
          <w:position w:val="-11"/>
        </w:rPr>
        <w:t>f</w:t>
      </w:r>
      <w:r>
        <w:rPr>
          <w:rFonts w:ascii="Arial" w:hAnsi="Arial" w:cs="Arial" w:eastAsia="Arial"/>
          <w:sz w:val="48"/>
          <w:szCs w:val="48"/>
          <w:color w:val="575B79"/>
          <w:spacing w:val="0"/>
          <w:w w:val="43"/>
          <w:i/>
          <w:position w:val="-11"/>
        </w:rPr>
        <w:t>K</w:t>
      </w:r>
      <w:r>
        <w:rPr>
          <w:rFonts w:ascii="Arial" w:hAnsi="Arial" w:cs="Arial" w:eastAsia="Arial"/>
          <w:sz w:val="48"/>
          <w:szCs w:val="48"/>
          <w:color w:val="575B79"/>
          <w:spacing w:val="-19"/>
          <w:w w:val="44"/>
          <w:i/>
          <w:position w:val="-11"/>
        </w:rPr>
        <w:t>v</w:t>
      </w:r>
      <w:r>
        <w:rPr>
          <w:rFonts w:ascii="Arial" w:hAnsi="Arial" w:cs="Arial" w:eastAsia="Arial"/>
          <w:sz w:val="48"/>
          <w:szCs w:val="48"/>
          <w:color w:val="6E7291"/>
          <w:spacing w:val="-110"/>
          <w:w w:val="110"/>
          <w:i/>
          <w:position w:val="-11"/>
        </w:rPr>
        <w:t>}</w:t>
      </w:r>
      <w:r>
        <w:rPr>
          <w:rFonts w:ascii="Arial" w:hAnsi="Arial" w:cs="Arial" w:eastAsia="Arial"/>
          <w:sz w:val="48"/>
          <w:szCs w:val="48"/>
          <w:color w:val="575B79"/>
          <w:spacing w:val="0"/>
          <w:w w:val="103"/>
          <w:i/>
          <w:position w:val="-11"/>
        </w:rPr>
        <w:t>J</w:t>
      </w:r>
      <w:r>
        <w:rPr>
          <w:rFonts w:ascii="Arial" w:hAnsi="Arial" w:cs="Arial" w:eastAsia="Arial"/>
          <w:sz w:val="48"/>
          <w:szCs w:val="48"/>
          <w:color w:val="8E8C8E"/>
          <w:spacing w:val="0"/>
          <w:w w:val="24"/>
          <w:i/>
          <w:position w:val="-11"/>
        </w:rPr>
        <w:t>ı</w:t>
      </w:r>
      <w:r>
        <w:rPr>
          <w:rFonts w:ascii="Arial" w:hAnsi="Arial" w:cs="Arial" w:eastAsia="Arial"/>
          <w:sz w:val="48"/>
          <w:szCs w:val="48"/>
          <w:color w:val="8E8C8E"/>
          <w:spacing w:val="-95"/>
          <w:w w:val="100"/>
          <w:i/>
          <w:position w:val="-11"/>
        </w:rPr>
        <w:t> </w:t>
      </w:r>
      <w:r>
        <w:rPr>
          <w:rFonts w:ascii="Arial" w:hAnsi="Arial" w:cs="Arial" w:eastAsia="Arial"/>
          <w:sz w:val="21"/>
          <w:szCs w:val="21"/>
          <w:color w:val="6E7070"/>
          <w:spacing w:val="-12"/>
          <w:w w:val="154"/>
          <w:position w:val="-11"/>
        </w:rPr>
        <w:t>ı</w:t>
      </w:r>
      <w:r>
        <w:rPr>
          <w:rFonts w:ascii="Arial" w:hAnsi="Arial" w:cs="Arial" w:eastAsia="Arial"/>
          <w:sz w:val="21"/>
          <w:szCs w:val="21"/>
          <w:color w:val="A3A3A3"/>
          <w:spacing w:val="-1"/>
          <w:w w:val="79"/>
          <w:position w:val="-11"/>
        </w:rPr>
        <w:t>z</w:t>
      </w:r>
      <w:r>
        <w:rPr>
          <w:rFonts w:ascii="Arial" w:hAnsi="Arial" w:cs="Arial" w:eastAsia="Arial"/>
          <w:sz w:val="21"/>
          <w:szCs w:val="21"/>
          <w:color w:val="A3A3A3"/>
          <w:spacing w:val="-2"/>
          <w:w w:val="95"/>
          <w:position w:val="-11"/>
        </w:rPr>
        <w:t>e</w:t>
      </w:r>
      <w:r>
        <w:rPr>
          <w:rFonts w:ascii="Arial" w:hAnsi="Arial" w:cs="Arial" w:eastAsia="Arial"/>
          <w:sz w:val="21"/>
          <w:szCs w:val="21"/>
          <w:color w:val="A3A3A3"/>
          <w:spacing w:val="0"/>
          <w:w w:val="91"/>
          <w:position w:val="-11"/>
        </w:rPr>
        <w:t>y</w:t>
      </w:r>
      <w:r>
        <w:rPr>
          <w:rFonts w:ascii="Arial" w:hAnsi="Arial" w:cs="Arial" w:eastAsia="Arial"/>
          <w:sz w:val="21"/>
          <w:szCs w:val="21"/>
          <w:color w:val="A3A3A3"/>
          <w:spacing w:val="6"/>
          <w:w w:val="100"/>
          <w:position w:val="-11"/>
        </w:rPr>
        <w:t> 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00"/>
          <w:position w:val="-11"/>
        </w:rPr>
        <w:t>Böigf</w:t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00"/>
          <w:position w:val="-11"/>
        </w:rPr>
        <w:tab/>
      </w:r>
      <w:r>
        <w:rPr>
          <w:rFonts w:ascii="Arial" w:hAnsi="Arial" w:cs="Arial" w:eastAsia="Arial"/>
          <w:sz w:val="20"/>
          <w:szCs w:val="20"/>
          <w:color w:val="4F4F4F"/>
          <w:spacing w:val="0"/>
          <w:w w:val="100"/>
          <w:position w:val="-11"/>
        </w:rPr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0"/>
          <w:w w:val="166"/>
          <w:position w:val="0"/>
        </w:rPr>
        <w:t>i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"/>
          <w:w w:val="166"/>
          <w:position w:val="0"/>
        </w:rPr>
        <w:t>&gt;</w:t>
      </w:r>
      <w:r>
        <w:rPr>
          <w:rFonts w:ascii="Times New Roman" w:hAnsi="Times New Roman" w:cs="Times New Roman" w:eastAsia="Times New Roman"/>
          <w:sz w:val="20"/>
          <w:szCs w:val="20"/>
          <w:color w:val="282828"/>
          <w:spacing w:val="-19"/>
          <w:w w:val="166"/>
          <w:position w:val="0"/>
        </w:rPr>
        <w:t>;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125"/>
          <w:position w:val="0"/>
        </w:rPr>
        <w:t>c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0"/>
        </w:rPr>
        <w:t>B.i![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1"/>
          <w:w w:val="86"/>
          <w:position w:val="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6"/>
          <w:position w:val="0"/>
        </w:rPr>
        <w:t>l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87"/>
          <w:position w:val="0"/>
        </w:rPr>
        <w:t>(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2"/>
          <w:w w:val="87"/>
          <w:position w:val="0"/>
        </w:rPr>
        <w:t>,</w:t>
      </w:r>
      <w:r>
        <w:rPr>
          <w:rFonts w:ascii="Times New Roman" w:hAnsi="Times New Roman" w:cs="Times New Roman" w:eastAsia="Times New Roman"/>
          <w:sz w:val="20"/>
          <w:szCs w:val="20"/>
          <w:color w:val="4F4F4F"/>
          <w:spacing w:val="0"/>
          <w:w w:val="79"/>
          <w:position w:val="0"/>
        </w:rPr>
        <w:t>A'ıfiioi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200"/>
        </w:sectPr>
      </w:pPr>
      <w:rPr/>
    </w:p>
    <w:p>
      <w:pPr>
        <w:spacing w:before="0" w:after="0" w:line="9" w:lineRule="atLeast"/>
        <w:ind w:right="-20"/>
        <w:jc w:val="righ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BCBCBD"/>
          <w:spacing w:val="0"/>
          <w:w w:val="152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289" w:lineRule="atLeast"/>
        <w:ind w:left="2377" w:right="-20"/>
        <w:jc w:val="left"/>
        <w:tabs>
          <w:tab w:pos="3160" w:val="left"/>
        </w:tabs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21"/>
          <w:szCs w:val="21"/>
          <w:color w:val="BCBCBD"/>
          <w:spacing w:val="0"/>
          <w:w w:val="100"/>
        </w:rPr>
        <w:t>'</w:t>
      </w:r>
      <w:r>
        <w:rPr>
          <w:rFonts w:ascii="Arial" w:hAnsi="Arial" w:cs="Arial" w:eastAsia="Arial"/>
          <w:sz w:val="21"/>
          <w:szCs w:val="21"/>
          <w:color w:val="BCBCBD"/>
          <w:spacing w:val="0"/>
          <w:w w:val="100"/>
        </w:rPr>
        <w:t>·</w:t>
      </w:r>
      <w:r>
        <w:rPr>
          <w:rFonts w:ascii="Arial" w:hAnsi="Arial" w:cs="Arial" w:eastAsia="Arial"/>
          <w:sz w:val="21"/>
          <w:szCs w:val="21"/>
          <w:color w:val="BCBCBD"/>
          <w:spacing w:val="4"/>
          <w:w w:val="100"/>
        </w:rPr>
        <w:t> </w:t>
      </w:r>
      <w:r>
        <w:rPr>
          <w:rFonts w:ascii="Arial" w:hAnsi="Arial" w:cs="Arial" w:eastAsia="Arial"/>
          <w:sz w:val="21"/>
          <w:szCs w:val="21"/>
          <w:color w:val="A3A3A3"/>
          <w:spacing w:val="0"/>
          <w:w w:val="55"/>
        </w:rPr>
        <w:t>F</w:t>
      </w:r>
      <w:r>
        <w:rPr>
          <w:rFonts w:ascii="Arial" w:hAnsi="Arial" w:cs="Arial" w:eastAsia="Arial"/>
          <w:sz w:val="21"/>
          <w:szCs w:val="21"/>
          <w:color w:val="A3A3A3"/>
          <w:spacing w:val="5"/>
          <w:w w:val="55"/>
        </w:rPr>
        <w:t> </w:t>
      </w:r>
      <w:r>
        <w:rPr>
          <w:rFonts w:ascii="Arial" w:hAnsi="Arial" w:cs="Arial" w:eastAsia="Arial"/>
          <w:sz w:val="19"/>
          <w:szCs w:val="19"/>
          <w:color w:val="A3A3A3"/>
          <w:spacing w:val="-16"/>
          <w:w w:val="122"/>
        </w:rPr>
        <w:t>c</w:t>
      </w:r>
      <w:r>
        <w:rPr>
          <w:rFonts w:ascii="Arial" w:hAnsi="Arial" w:cs="Arial" w:eastAsia="Arial"/>
          <w:sz w:val="19"/>
          <w:szCs w:val="19"/>
          <w:color w:val="BCBCBD"/>
          <w:spacing w:val="-15"/>
          <w:w w:val="149"/>
        </w:rPr>
        <w:t>.</w:t>
      </w:r>
      <w:r>
        <w:rPr>
          <w:rFonts w:ascii="Arial" w:hAnsi="Arial" w:cs="Arial" w:eastAsia="Arial"/>
          <w:sz w:val="19"/>
          <w:szCs w:val="19"/>
          <w:color w:val="A3A3A3"/>
          <w:spacing w:val="0"/>
          <w:w w:val="188"/>
        </w:rPr>
        <w:t>,</w:t>
      </w:r>
      <w:r>
        <w:rPr>
          <w:rFonts w:ascii="Arial" w:hAnsi="Arial" w:cs="Arial" w:eastAsia="Arial"/>
          <w:sz w:val="19"/>
          <w:szCs w:val="19"/>
          <w:color w:val="A3A3A3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A3A3A3"/>
          <w:spacing w:val="0"/>
          <w:w w:val="100"/>
        </w:rPr>
      </w:r>
      <w:r>
        <w:rPr>
          <w:rFonts w:ascii="Arial" w:hAnsi="Arial" w:cs="Arial" w:eastAsia="Arial"/>
          <w:sz w:val="19"/>
          <w:szCs w:val="19"/>
          <w:color w:val="383838"/>
          <w:spacing w:val="0"/>
          <w:w w:val="121"/>
        </w:rPr>
        <w:t>ıru</w:t>
      </w:r>
      <w:r>
        <w:rPr>
          <w:rFonts w:ascii="Arial" w:hAnsi="Arial" w:cs="Arial" w:eastAsia="Arial"/>
          <w:sz w:val="19"/>
          <w:szCs w:val="19"/>
          <w:color w:val="5E5E5E"/>
          <w:spacing w:val="0"/>
          <w:w w:val="78"/>
        </w:rPr>
        <w:t>.J;.</w:t>
      </w:r>
      <w:r>
        <w:rPr>
          <w:rFonts w:ascii="Arial" w:hAnsi="Arial" w:cs="Arial" w:eastAsia="Arial"/>
          <w:sz w:val="19"/>
          <w:szCs w:val="19"/>
          <w:color w:val="5E5E5E"/>
          <w:spacing w:val="0"/>
          <w:w w:val="79"/>
        </w:rPr>
        <w:t>r</w:t>
      </w:r>
      <w:r>
        <w:rPr>
          <w:rFonts w:ascii="Arial" w:hAnsi="Arial" w:cs="Arial" w:eastAsia="Arial"/>
          <w:sz w:val="19"/>
          <w:szCs w:val="19"/>
          <w:color w:val="5E5E5E"/>
          <w:spacing w:val="21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99"/>
        </w:rPr>
        <w:t>Ar</w:t>
      </w:r>
      <w:r>
        <w:rPr>
          <w:rFonts w:ascii="Arial" w:hAnsi="Arial" w:cs="Arial" w:eastAsia="Arial"/>
          <w:sz w:val="18"/>
          <w:szCs w:val="18"/>
          <w:color w:val="383838"/>
          <w:spacing w:val="-7"/>
          <w:w w:val="99"/>
        </w:rPr>
        <w:t>ı</w:t>
      </w:r>
      <w:r>
        <w:rPr>
          <w:rFonts w:ascii="Arial" w:hAnsi="Arial" w:cs="Arial" w:eastAsia="Arial"/>
          <w:sz w:val="18"/>
          <w:szCs w:val="18"/>
          <w:color w:val="383838"/>
          <w:spacing w:val="0"/>
          <w:w w:val="104"/>
        </w:rPr>
        <w:t>.:rı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259" w:lineRule="atLeast"/>
        <w:ind w:right="-20"/>
        <w:jc w:val="left"/>
        <w:tabs>
          <w:tab w:pos="2080" w:val="left"/>
        </w:tabs>
        <w:rPr>
          <w:rFonts w:ascii="Arial" w:hAnsi="Arial" w:cs="Arial" w:eastAsia="Arial"/>
          <w:sz w:val="103"/>
          <w:szCs w:val="10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6"/>
          <w:szCs w:val="26"/>
          <w:color w:val="313459"/>
          <w:spacing w:val="0"/>
          <w:w w:val="52"/>
          <w:i/>
          <w:position w:val="28"/>
        </w:rPr>
        <w:t>r</w:t>
      </w:r>
      <w:r>
        <w:rPr>
          <w:rFonts w:ascii="Times New Roman" w:hAnsi="Times New Roman" w:cs="Times New Roman" w:eastAsia="Times New Roman"/>
          <w:sz w:val="26"/>
          <w:szCs w:val="26"/>
          <w:color w:val="313459"/>
          <w:spacing w:val="0"/>
          <w:w w:val="100"/>
          <w:i/>
          <w:position w:val="28"/>
        </w:rPr>
        <w:tab/>
      </w:r>
      <w:r>
        <w:rPr>
          <w:rFonts w:ascii="Times New Roman" w:hAnsi="Times New Roman" w:cs="Times New Roman" w:eastAsia="Times New Roman"/>
          <w:sz w:val="26"/>
          <w:szCs w:val="26"/>
          <w:color w:val="313459"/>
          <w:spacing w:val="0"/>
          <w:w w:val="100"/>
          <w:i/>
          <w:position w:val="28"/>
        </w:rPr>
      </w:r>
      <w:r>
        <w:rPr>
          <w:rFonts w:ascii="Arial" w:hAnsi="Arial" w:cs="Arial" w:eastAsia="Arial"/>
          <w:sz w:val="100"/>
          <w:szCs w:val="100"/>
          <w:color w:val="1C2695"/>
          <w:spacing w:val="-28"/>
          <w:w w:val="109"/>
          <w:i/>
          <w:position w:val="0"/>
        </w:rPr>
        <w:t>c</w:t>
      </w:r>
      <w:r>
        <w:rPr>
          <w:rFonts w:ascii="Arial" w:hAnsi="Arial" w:cs="Arial" w:eastAsia="Arial"/>
          <w:sz w:val="100"/>
          <w:szCs w:val="100"/>
          <w:color w:val="383838"/>
          <w:spacing w:val="-151"/>
          <w:w w:val="149"/>
          <w:i/>
          <w:position w:val="0"/>
        </w:rPr>
        <w:t>·</w:t>
      </w:r>
      <w:r>
        <w:rPr>
          <w:rFonts w:ascii="Arial" w:hAnsi="Arial" w:cs="Arial" w:eastAsia="Arial"/>
          <w:sz w:val="103"/>
          <w:szCs w:val="103"/>
          <w:color w:val="6E7070"/>
          <w:spacing w:val="0"/>
          <w:w w:val="35"/>
          <w:i/>
          <w:position w:val="32"/>
        </w:rPr>
        <w:t>-</w:t>
      </w:r>
      <w:r>
        <w:rPr>
          <w:rFonts w:ascii="Arial" w:hAnsi="Arial" w:cs="Arial" w:eastAsia="Arial"/>
          <w:sz w:val="103"/>
          <w:szCs w:val="10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200"/>
          <w:cols w:num="2" w:equalWidth="0">
            <w:col w:w="4676" w:space="780"/>
            <w:col w:w="6104"/>
          </w:cols>
        </w:sectPr>
      </w:pPr>
      <w:rPr/>
    </w:p>
    <w:p>
      <w:pPr>
        <w:spacing w:before="0" w:after="0" w:line="607" w:lineRule="atLeast"/>
        <w:ind w:left="2348" w:right="-67"/>
        <w:jc w:val="left"/>
        <w:tabs>
          <w:tab w:pos="3080" w:val="left"/>
          <w:tab w:pos="3440" w:val="left"/>
          <w:tab w:pos="4100" w:val="left"/>
        </w:tabs>
        <w:rPr>
          <w:rFonts w:ascii="Times New Roman" w:hAnsi="Times New Roman" w:cs="Times New Roman" w:eastAsia="Times New Roman"/>
          <w:sz w:val="18"/>
          <w:szCs w:val="18"/>
        </w:rPr>
      </w:pPr>
      <w:rPr/>
      <w:r>
        <w:rPr>
          <w:rFonts w:ascii="Times New Roman" w:hAnsi="Times New Roman" w:cs="Times New Roman" w:eastAsia="Times New Roman"/>
          <w:sz w:val="18"/>
          <w:szCs w:val="18"/>
          <w:color w:val="A3A3A3"/>
          <w:spacing w:val="0"/>
          <w:w w:val="71"/>
          <w:i/>
        </w:rPr>
        <w:t>.)</w:t>
      </w:r>
      <w:r>
        <w:rPr>
          <w:rFonts w:ascii="Times New Roman" w:hAnsi="Times New Roman" w:cs="Times New Roman" w:eastAsia="Times New Roman"/>
          <w:sz w:val="18"/>
          <w:szCs w:val="18"/>
          <w:color w:val="A3A3A3"/>
          <w:spacing w:val="0"/>
          <w:w w:val="71"/>
          <w:i/>
        </w:rPr>
        <w:t>    </w:t>
      </w:r>
      <w:r>
        <w:rPr>
          <w:rFonts w:ascii="Times New Roman" w:hAnsi="Times New Roman" w:cs="Times New Roman" w:eastAsia="Times New Roman"/>
          <w:sz w:val="18"/>
          <w:szCs w:val="18"/>
          <w:color w:val="A3A3A3"/>
          <w:spacing w:val="4"/>
          <w:w w:val="71"/>
          <w:i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CBCBD"/>
          <w:spacing w:val="0"/>
          <w:w w:val="71"/>
        </w:rPr>
        <w:t>,/</w:t>
      </w:r>
      <w:r>
        <w:rPr>
          <w:rFonts w:ascii="Times New Roman" w:hAnsi="Times New Roman" w:cs="Times New Roman" w:eastAsia="Times New Roman"/>
          <w:sz w:val="18"/>
          <w:szCs w:val="18"/>
          <w:color w:val="BCBCBD"/>
          <w:spacing w:val="-26"/>
          <w:w w:val="71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BCBCB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BCBCBD"/>
          <w:spacing w:val="0"/>
          <w:w w:val="100"/>
        </w:rPr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i/>
        </w:rPr>
        <w:t>r-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i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  <w:i/>
        </w:rPr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45"/>
        </w:rPr>
        <w:t>·'-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42"/>
        </w:rPr>
        <w:t>-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0"/>
          <w:w w:val="42"/>
        </w:rPr>
        <w:t>   </w:t>
      </w:r>
      <w:r>
        <w:rPr>
          <w:rFonts w:ascii="Times New Roman" w:hAnsi="Times New Roman" w:cs="Times New Roman" w:eastAsia="Times New Roman"/>
          <w:sz w:val="18"/>
          <w:szCs w:val="18"/>
          <w:color w:val="4F4F4F"/>
          <w:spacing w:val="12"/>
          <w:w w:val="42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83838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8"/>
          <w:szCs w:val="18"/>
          <w:color w:val="000000"/>
          <w:spacing w:val="0"/>
          <w:w w:val="100"/>
        </w:rPr>
      </w:r>
    </w:p>
    <w:p>
      <w:pPr>
        <w:spacing w:before="0" w:after="0" w:line="607" w:lineRule="atLeast"/>
        <w:ind w:right="-249"/>
        <w:jc w:val="left"/>
        <w:rPr>
          <w:rFonts w:ascii="Times New Roman" w:hAnsi="Times New Roman" w:cs="Times New Roman" w:eastAsia="Times New Roman"/>
          <w:sz w:val="139"/>
          <w:szCs w:val="13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9"/>
          <w:szCs w:val="139"/>
          <w:color w:val="383838"/>
          <w:w w:val="23"/>
        </w:rPr>
        <w:t>!</w:t>
      </w:r>
      <w:r>
        <w:rPr>
          <w:rFonts w:ascii="Times New Roman" w:hAnsi="Times New Roman" w:cs="Times New Roman" w:eastAsia="Times New Roman"/>
          <w:sz w:val="139"/>
          <w:szCs w:val="139"/>
          <w:color w:val="383838"/>
          <w:spacing w:val="-11"/>
          <w:w w:val="22"/>
        </w:rPr>
        <w:t>E</w:t>
      </w:r>
      <w:r>
        <w:rPr>
          <w:rFonts w:ascii="Times New Roman" w:hAnsi="Times New Roman" w:cs="Times New Roman" w:eastAsia="Times New Roman"/>
          <w:sz w:val="139"/>
          <w:szCs w:val="139"/>
          <w:color w:val="575B79"/>
          <w:spacing w:val="0"/>
          <w:w w:val="174"/>
        </w:rPr>
        <w:t>t</w:t>
      </w:r>
      <w:r>
        <w:rPr>
          <w:rFonts w:ascii="Times New Roman" w:hAnsi="Times New Roman" w:cs="Times New Roman" w:eastAsia="Times New Roman"/>
          <w:sz w:val="139"/>
          <w:szCs w:val="139"/>
          <w:color w:val="000000"/>
          <w:spacing w:val="0"/>
          <w:w w:val="100"/>
        </w:rPr>
      </w:r>
    </w:p>
    <w:p>
      <w:pPr>
        <w:spacing w:before="0" w:after="0" w:line="165" w:lineRule="exact"/>
        <w:ind w:right="-20"/>
        <w:jc w:val="left"/>
        <w:rPr>
          <w:rFonts w:ascii="Arial" w:hAnsi="Arial" w:cs="Arial" w:eastAsia="Arial"/>
          <w:sz w:val="36"/>
          <w:szCs w:val="36"/>
        </w:rPr>
      </w:pPr>
      <w:rPr/>
      <w:r>
        <w:rPr/>
        <w:br w:type="column"/>
      </w:r>
      <w:r>
        <w:rPr>
          <w:rFonts w:ascii="Arial" w:hAnsi="Arial" w:cs="Arial" w:eastAsia="Arial"/>
          <w:sz w:val="36"/>
          <w:szCs w:val="36"/>
          <w:color w:val="333882"/>
          <w:spacing w:val="0"/>
          <w:w w:val="297"/>
          <w:position w:val="4"/>
        </w:rPr>
        <w:t>7</w:t>
      </w:r>
      <w:r>
        <w:rPr>
          <w:rFonts w:ascii="Arial" w:hAnsi="Arial" w:cs="Arial" w:eastAsia="Arial"/>
          <w:sz w:val="36"/>
          <w:szCs w:val="36"/>
          <w:color w:val="333882"/>
          <w:spacing w:val="-177"/>
          <w:w w:val="297"/>
          <w:position w:val="4"/>
        </w:rPr>
        <w:t> </w:t>
      </w:r>
      <w:r>
        <w:rPr>
          <w:rFonts w:ascii="Arial" w:hAnsi="Arial" w:cs="Arial" w:eastAsia="Arial"/>
          <w:sz w:val="36"/>
          <w:szCs w:val="36"/>
          <w:color w:val="6E7070"/>
          <w:spacing w:val="0"/>
          <w:w w:val="39"/>
          <w:position w:val="4"/>
        </w:rPr>
        <w:t>(</w:t>
      </w:r>
      <w:r>
        <w:rPr>
          <w:rFonts w:ascii="Arial" w:hAnsi="Arial" w:cs="Arial" w:eastAsia="Arial"/>
          <w:sz w:val="36"/>
          <w:szCs w:val="36"/>
          <w:color w:val="6E7070"/>
          <w:spacing w:val="0"/>
          <w:w w:val="38"/>
          <w:position w:val="4"/>
        </w:rPr>
        <w:t>f;/f.</w:t>
      </w:r>
      <w:r>
        <w:rPr>
          <w:rFonts w:ascii="Arial" w:hAnsi="Arial" w:cs="Arial" w:eastAsia="Arial"/>
          <w:sz w:val="36"/>
          <w:szCs w:val="36"/>
          <w:color w:val="6E7070"/>
          <w:spacing w:val="-4"/>
          <w:w w:val="38"/>
          <w:position w:val="4"/>
        </w:rPr>
        <w:t>.</w:t>
      </w:r>
      <w:r>
        <w:rPr>
          <w:rFonts w:ascii="Arial" w:hAnsi="Arial" w:cs="Arial" w:eastAsia="Arial"/>
          <w:sz w:val="36"/>
          <w:szCs w:val="36"/>
          <w:color w:val="383838"/>
          <w:spacing w:val="0"/>
          <w:w w:val="73"/>
          <w:position w:val="4"/>
        </w:rPr>
        <w:t>.,</w:t>
      </w:r>
      <w:r>
        <w:rPr>
          <w:rFonts w:ascii="Arial" w:hAnsi="Arial" w:cs="Arial" w:eastAsia="Arial"/>
          <w:sz w:val="36"/>
          <w:szCs w:val="36"/>
          <w:color w:val="000000"/>
          <w:spacing w:val="0"/>
          <w:w w:val="100"/>
          <w:position w:val="0"/>
        </w:rPr>
      </w:r>
    </w:p>
    <w:p>
      <w:pPr>
        <w:spacing w:before="0" w:after="0" w:line="772" w:lineRule="atLeast"/>
        <w:ind w:left="1648" w:right="1867"/>
        <w:jc w:val="center"/>
        <w:rPr>
          <w:rFonts w:ascii="Times New Roman" w:hAnsi="Times New Roman" w:cs="Times New Roman" w:eastAsia="Times New Roman"/>
          <w:sz w:val="15"/>
          <w:szCs w:val="1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45.078766pt;margin-top:-3.930164pt;width:11.320357pt;height:2pt;mso-position-horizontal-relative:page;mso-position-vertical-relative:paragraph;z-index:-15503" type="#_x0000_t202" filled="f" stroked="f">
            <v:textbox inset="0,0,0,0">
              <w:txbxContent>
                <w:p>
                  <w:pPr>
                    <w:spacing w:before="0" w:after="0" w:line="40" w:lineRule="exact"/>
                    <w:ind w:right="-46"/>
                    <w:jc w:val="left"/>
                    <w:rPr>
                      <w:rFonts w:ascii="Times New Roman" w:hAnsi="Times New Roman" w:cs="Times New Roman" w:eastAsia="Times New Roman"/>
                      <w:sz w:val="4"/>
                      <w:szCs w:val="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383838"/>
                      <w:spacing w:val="0"/>
                      <w:w w:val="188"/>
                    </w:rPr>
                    <w:t>c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383838"/>
                      <w:spacing w:val="0"/>
                      <w:w w:val="188"/>
                    </w:rPr>
                    <w:t>  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383838"/>
                      <w:spacing w:val="5"/>
                      <w:w w:val="188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4F4F4F"/>
                      <w:spacing w:val="0"/>
                      <w:w w:val="39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4F4F4F"/>
                      <w:spacing w:val="-22"/>
                      <w:w w:val="399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4F4F4F"/>
                      <w:spacing w:val="0"/>
                      <w:w w:val="399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7.397522pt;margin-top:-4.342453pt;width:7.91112pt;height:14pt;mso-position-horizontal-relative:page;mso-position-vertical-relative:paragraph;z-index:-15502" type="#_x0000_t202" filled="f" stroked="f">
            <v:textbox inset="0,0,0,0">
              <w:txbxContent>
                <w:p>
                  <w:pPr>
                    <w:spacing w:before="0" w:after="0" w:line="280" w:lineRule="exact"/>
                    <w:ind w:right="-82"/>
                    <w:jc w:val="left"/>
                    <w:rPr>
                      <w:rFonts w:ascii="Arial" w:hAnsi="Arial" w:cs="Arial" w:eastAsia="Arial"/>
                      <w:sz w:val="28"/>
                      <w:szCs w:val="28"/>
                    </w:rPr>
                  </w:pPr>
                  <w:rPr/>
                  <w:r>
                    <w:rPr>
                      <w:rFonts w:ascii="Arial" w:hAnsi="Arial" w:cs="Arial" w:eastAsia="Arial"/>
                      <w:sz w:val="28"/>
                      <w:szCs w:val="28"/>
                      <w:color w:val="A3A3A3"/>
                      <w:spacing w:val="0"/>
                      <w:w w:val="203"/>
                    </w:rPr>
                    <w:t>.</w:t>
                  </w:r>
                  <w:r>
                    <w:rPr>
                      <w:rFonts w:ascii="Arial" w:hAnsi="Arial" w:cs="Arial" w:eastAsia="Arial"/>
                      <w:sz w:val="28"/>
                      <w:szCs w:val="28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-28"/>
          <w:w w:val="95"/>
        </w:rPr>
        <w:t>.</w:t>
      </w:r>
      <w:r>
        <w:rPr>
          <w:rFonts w:ascii="Times New Roman" w:hAnsi="Times New Roman" w:cs="Times New Roman" w:eastAsia="Times New Roman"/>
          <w:sz w:val="15"/>
          <w:szCs w:val="15"/>
          <w:color w:val="383838"/>
          <w:spacing w:val="0"/>
          <w:w w:val="185"/>
        </w:rPr>
        <w:t>·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60" w:right="200"/>
          <w:cols w:num="3" w:equalWidth="0">
            <w:col w:w="4263" w:space="480"/>
            <w:col w:w="965" w:space="2138"/>
            <w:col w:w="3714"/>
          </w:cols>
        </w:sectPr>
      </w:pPr>
      <w:rPr/>
    </w:p>
    <w:p>
      <w:pPr>
        <w:spacing w:before="0" w:after="0" w:line="652" w:lineRule="atLeast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group style="position:absolute;margin-left:411.475739pt;margin-top:4.566317pt;width:.1pt;height:5.976136pt;mso-position-horizontal-relative:page;mso-position-vertical-relative:paragraph;z-index:-15507" coordorigin="8230,91" coordsize="2,120">
            <v:shape style="position:absolute;left:8230;top:91;width:2;height:120" coordorigin="8230,91" coordsize="0,120" path="m8230,211l8230,91e" filled="f" stroked="t" strokeweight=".237985pt" strokecolor="#000000">
              <v:path arrowok="t"/>
            </v:shape>
          </v:group>
          <w10:wrap type="none"/>
        </w:pic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Mu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</w:rPr>
        <w:t>tafa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2"/>
        </w:rPr>
        <w:t>ARIKBOGA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774" w:lineRule="atLeast"/>
        <w:ind w:left="-46" w:right="1432"/>
        <w:jc w:val="center"/>
        <w:tabs>
          <w:tab w:pos="800" w:val="left"/>
          <w:tab w:pos="1600" w:val="left"/>
        </w:tabs>
        <w:rPr>
          <w:rFonts w:ascii="Arial" w:hAnsi="Arial" w:cs="Arial" w:eastAsia="Arial"/>
          <w:sz w:val="6"/>
          <w:szCs w:val="6"/>
        </w:rPr>
      </w:pPr>
      <w:rPr/>
      <w:r>
        <w:rPr/>
        <w:br w:type="column"/>
      </w:r>
      <w:r>
        <w:rPr>
          <w:rFonts w:ascii="Arial" w:hAnsi="Arial" w:cs="Arial" w:eastAsia="Arial"/>
          <w:sz w:val="34"/>
          <w:szCs w:val="34"/>
          <w:color w:val="6E7070"/>
          <w:spacing w:val="0"/>
          <w:w w:val="83"/>
          <w:position w:val="-18"/>
        </w:rPr>
        <w:t>'</w:t>
      </w:r>
      <w:r>
        <w:rPr>
          <w:rFonts w:ascii="Arial" w:hAnsi="Arial" w:cs="Arial" w:eastAsia="Arial"/>
          <w:sz w:val="34"/>
          <w:szCs w:val="34"/>
          <w:color w:val="6E7070"/>
          <w:spacing w:val="3"/>
          <w:w w:val="83"/>
          <w:position w:val="-18"/>
        </w:rPr>
        <w:t> </w:t>
      </w:r>
      <w:r>
        <w:rPr>
          <w:rFonts w:ascii="Arial" w:hAnsi="Arial" w:cs="Arial" w:eastAsia="Arial"/>
          <w:sz w:val="34"/>
          <w:szCs w:val="34"/>
          <w:color w:val="383838"/>
          <w:spacing w:val="0"/>
          <w:w w:val="120"/>
          <w:i/>
          <w:position w:val="-18"/>
        </w:rPr>
        <w:t>)</w:t>
      </w:r>
      <w:r>
        <w:rPr>
          <w:rFonts w:ascii="Arial" w:hAnsi="Arial" w:cs="Arial" w:eastAsia="Arial"/>
          <w:sz w:val="34"/>
          <w:szCs w:val="34"/>
          <w:color w:val="5E5E5E"/>
          <w:spacing w:val="0"/>
          <w:w w:val="147"/>
          <w:i/>
          <w:position w:val="-18"/>
        </w:rPr>
        <w:t>t</w:t>
      </w:r>
      <w:r>
        <w:rPr>
          <w:rFonts w:ascii="Arial" w:hAnsi="Arial" w:cs="Arial" w:eastAsia="Arial"/>
          <w:sz w:val="34"/>
          <w:szCs w:val="34"/>
          <w:color w:val="5E5E5E"/>
          <w:spacing w:val="-33"/>
          <w:w w:val="148"/>
          <w:i/>
          <w:position w:val="-18"/>
        </w:rPr>
        <w:t>·</w:t>
      </w:r>
      <w:r>
        <w:rPr>
          <w:rFonts w:ascii="Arial" w:hAnsi="Arial" w:cs="Arial" w:eastAsia="Arial"/>
          <w:sz w:val="6"/>
          <w:szCs w:val="6"/>
          <w:color w:val="4F4F4F"/>
          <w:spacing w:val="0"/>
          <w:w w:val="600"/>
          <w:position w:val="0"/>
        </w:rPr>
        <w:t>'</w:t>
      </w:r>
      <w:r>
        <w:rPr>
          <w:rFonts w:ascii="Arial" w:hAnsi="Arial" w:cs="Arial" w:eastAsia="Arial"/>
          <w:sz w:val="6"/>
          <w:szCs w:val="6"/>
          <w:color w:val="4F4F4F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6"/>
          <w:szCs w:val="6"/>
          <w:color w:val="4F4F4F"/>
          <w:spacing w:val="0"/>
          <w:w w:val="100"/>
          <w:position w:val="0"/>
        </w:rPr>
      </w:r>
      <w:r>
        <w:rPr>
          <w:rFonts w:ascii="Arial" w:hAnsi="Arial" w:cs="Arial" w:eastAsia="Arial"/>
          <w:sz w:val="6"/>
          <w:szCs w:val="6"/>
          <w:color w:val="383838"/>
          <w:spacing w:val="0"/>
          <w:w w:val="335"/>
          <w:position w:val="0"/>
        </w:rPr>
        <w:t>..</w:t>
      </w:r>
      <w:r>
        <w:rPr>
          <w:rFonts w:ascii="Arial" w:hAnsi="Arial" w:cs="Arial" w:eastAsia="Arial"/>
          <w:sz w:val="6"/>
          <w:szCs w:val="6"/>
          <w:color w:val="383838"/>
          <w:spacing w:val="-16"/>
          <w:w w:val="335"/>
          <w:position w:val="0"/>
        </w:rPr>
        <w:t> </w:t>
      </w:r>
      <w:r>
        <w:rPr>
          <w:rFonts w:ascii="Arial" w:hAnsi="Arial" w:cs="Arial" w:eastAsia="Arial"/>
          <w:sz w:val="6"/>
          <w:szCs w:val="6"/>
          <w:color w:val="282828"/>
          <w:spacing w:val="0"/>
          <w:w w:val="192"/>
          <w:position w:val="0"/>
        </w:rPr>
        <w:t>•</w:t>
      </w:r>
      <w:r>
        <w:rPr>
          <w:rFonts w:ascii="Arial" w:hAnsi="Arial" w:cs="Arial" w:eastAsia="Arial"/>
          <w:sz w:val="6"/>
          <w:szCs w:val="6"/>
          <w:color w:val="282828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6"/>
          <w:szCs w:val="6"/>
          <w:color w:val="282828"/>
          <w:spacing w:val="0"/>
          <w:w w:val="100"/>
          <w:position w:val="0"/>
        </w:rPr>
      </w:r>
      <w:r>
        <w:rPr>
          <w:rFonts w:ascii="Arial" w:hAnsi="Arial" w:cs="Arial" w:eastAsia="Arial"/>
          <w:sz w:val="6"/>
          <w:szCs w:val="6"/>
          <w:color w:val="6E7070"/>
          <w:spacing w:val="0"/>
          <w:w w:val="120"/>
          <w:i/>
          <w:position w:val="0"/>
        </w:rPr>
        <w:t>1</w:t>
      </w:r>
      <w:r>
        <w:rPr>
          <w:rFonts w:ascii="Arial" w:hAnsi="Arial" w:cs="Arial" w:eastAsia="Arial"/>
          <w:sz w:val="6"/>
          <w:szCs w:val="6"/>
          <w:color w:val="000000"/>
          <w:spacing w:val="0"/>
          <w:w w:val="100"/>
          <w:position w:val="0"/>
        </w:rPr>
      </w:r>
    </w:p>
    <w:p>
      <w:pPr>
        <w:spacing w:before="0" w:after="0" w:line="209" w:lineRule="exact"/>
        <w:ind w:left="179" w:right="1527"/>
        <w:jc w:val="center"/>
        <w:rPr>
          <w:rFonts w:ascii="Times New Roman" w:hAnsi="Times New Roman" w:cs="Times New Roman" w:eastAsia="Times New Roman"/>
          <w:sz w:val="25"/>
          <w:szCs w:val="25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75.493652pt;margin-top:12.286257pt;width:9.686640pt;height:19.099610pt;mso-position-horizontal-relative:page;mso-position-vertical-relative:paragraph;z-index:-15517" type="#_x0000_t202" filled="f" stroked="f">
            <v:textbox inset="0,0,0,0">
              <w:txbxContent>
                <w:p>
                  <w:pPr>
                    <w:spacing w:before="67" w:after="0" w:line="240" w:lineRule="auto"/>
                    <w:ind w:right="-46"/>
                    <w:jc w:val="left"/>
                    <w:rPr>
                      <w:rFonts w:ascii="Times New Roman" w:hAnsi="Times New Roman" w:cs="Times New Roman" w:eastAsia="Times New Roman"/>
                      <w:sz w:val="4"/>
                      <w:szCs w:val="4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A3A3A3"/>
                      <w:spacing w:val="0"/>
                      <w:w w:val="437"/>
                    </w:rPr>
                    <w:t>•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A3A3A3"/>
                      <w:spacing w:val="9"/>
                      <w:w w:val="437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383838"/>
                      <w:spacing w:val="0"/>
                      <w:w w:val="265"/>
                    </w:rPr>
                    <w:t>..,</w:t>
                  </w:r>
                  <w:r>
                    <w:rPr>
                      <w:rFonts w:ascii="Times New Roman" w:hAnsi="Times New Roman" w:cs="Times New Roman" w:eastAsia="Times New Roman"/>
                      <w:sz w:val="4"/>
                      <w:szCs w:val="4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33"/>
          <w:szCs w:val="33"/>
          <w:color w:val="A3A3A3"/>
          <w:spacing w:val="-53"/>
          <w:w w:val="53"/>
          <w:position w:val="-3"/>
        </w:rPr>
        <w:t>.</w:t>
      </w:r>
      <w:r>
        <w:rPr>
          <w:rFonts w:ascii="Times New Roman" w:hAnsi="Times New Roman" w:cs="Times New Roman" w:eastAsia="Times New Roman"/>
          <w:sz w:val="33"/>
          <w:szCs w:val="33"/>
          <w:color w:val="383838"/>
          <w:spacing w:val="-29"/>
          <w:w w:val="90"/>
          <w:position w:val="-3"/>
        </w:rPr>
        <w:t>·</w:t>
      </w:r>
      <w:r>
        <w:rPr>
          <w:rFonts w:ascii="Times New Roman" w:hAnsi="Times New Roman" w:cs="Times New Roman" w:eastAsia="Times New Roman"/>
          <w:sz w:val="33"/>
          <w:szCs w:val="33"/>
          <w:color w:val="6E7070"/>
          <w:spacing w:val="0"/>
          <w:w w:val="57"/>
          <w:position w:val="-3"/>
        </w:rPr>
        <w:t>s-rmı</w:t>
      </w:r>
      <w:r>
        <w:rPr>
          <w:rFonts w:ascii="Times New Roman" w:hAnsi="Times New Roman" w:cs="Times New Roman" w:eastAsia="Times New Roman"/>
          <w:sz w:val="33"/>
          <w:szCs w:val="33"/>
          <w:color w:val="6E7070"/>
          <w:spacing w:val="12"/>
          <w:w w:val="57"/>
          <w:position w:val="-3"/>
        </w:rPr>
        <w:t>e</w:t>
      </w:r>
      <w:r>
        <w:rPr>
          <w:rFonts w:ascii="Times New Roman" w:hAnsi="Times New Roman" w:cs="Times New Roman" w:eastAsia="Times New Roman"/>
          <w:sz w:val="33"/>
          <w:szCs w:val="33"/>
          <w:color w:val="8E8C8E"/>
          <w:spacing w:val="0"/>
          <w:w w:val="42"/>
          <w:position w:val="-3"/>
        </w:rPr>
        <w:t>ıfj</w:t>
      </w:r>
      <w:r>
        <w:rPr>
          <w:rFonts w:ascii="Times New Roman" w:hAnsi="Times New Roman" w:cs="Times New Roman" w:eastAsia="Times New Roman"/>
          <w:sz w:val="33"/>
          <w:szCs w:val="33"/>
          <w:color w:val="8E8C8E"/>
          <w:spacing w:val="2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6E7070"/>
          <w:spacing w:val="-2"/>
          <w:w w:val="53"/>
          <w:i/>
          <w:position w:val="-3"/>
        </w:rPr>
        <w:t>,</w:t>
      </w:r>
      <w:r>
        <w:rPr>
          <w:rFonts w:ascii="Times New Roman" w:hAnsi="Times New Roman" w:cs="Times New Roman" w:eastAsia="Times New Roman"/>
          <w:sz w:val="25"/>
          <w:szCs w:val="25"/>
          <w:color w:val="8E8C8E"/>
          <w:spacing w:val="0"/>
          <w:w w:val="97"/>
          <w:i/>
          <w:position w:val="-3"/>
        </w:rPr>
        <w:t>;,</w:t>
      </w:r>
      <w:r>
        <w:rPr>
          <w:rFonts w:ascii="Times New Roman" w:hAnsi="Times New Roman" w:cs="Times New Roman" w:eastAsia="Times New Roman"/>
          <w:sz w:val="25"/>
          <w:szCs w:val="25"/>
          <w:color w:val="8E8C8E"/>
          <w:spacing w:val="-2"/>
          <w:w w:val="100"/>
          <w:i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8E8C8E"/>
          <w:spacing w:val="0"/>
          <w:w w:val="96"/>
          <w:i/>
          <w:position w:val="-3"/>
        </w:rPr>
        <w:t>t:</w:t>
      </w:r>
      <w:r>
        <w:rPr>
          <w:rFonts w:ascii="Times New Roman" w:hAnsi="Times New Roman" w:cs="Times New Roman" w:eastAsia="Times New Roman"/>
          <w:sz w:val="25"/>
          <w:szCs w:val="25"/>
          <w:color w:val="8E8C8E"/>
          <w:spacing w:val="-17"/>
          <w:w w:val="97"/>
          <w:i/>
          <w:position w:val="-3"/>
        </w:rPr>
        <w:t>·</w:t>
      </w:r>
      <w:r>
        <w:rPr>
          <w:rFonts w:ascii="Times New Roman" w:hAnsi="Times New Roman" w:cs="Times New Roman" w:eastAsia="Times New Roman"/>
          <w:sz w:val="25"/>
          <w:szCs w:val="25"/>
          <w:color w:val="383838"/>
          <w:spacing w:val="0"/>
          <w:w w:val="215"/>
          <w:i/>
          <w:position w:val="-3"/>
        </w:rPr>
        <w:t>l</w:t>
      </w:r>
      <w:r>
        <w:rPr>
          <w:rFonts w:ascii="Times New Roman" w:hAnsi="Times New Roman" w:cs="Times New Roman" w:eastAsia="Times New Roman"/>
          <w:sz w:val="25"/>
          <w:szCs w:val="25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type w:val="continuous"/>
          <w:pgSz w:w="11920" w:h="16840"/>
          <w:pgMar w:top="660" w:bottom="280" w:left="160" w:right="200"/>
          <w:cols w:num="2" w:equalWidth="0">
            <w:col w:w="5936" w:space="2409"/>
            <w:col w:w="3215"/>
          </w:cols>
        </w:sectPr>
      </w:pPr>
      <w:rPr/>
    </w:p>
    <w:p>
      <w:pPr>
        <w:spacing w:before="0" w:after="0" w:line="422" w:lineRule="exact"/>
        <w:ind w:left="2134" w:right="-179"/>
        <w:jc w:val="left"/>
        <w:rPr>
          <w:rFonts w:ascii="Arial" w:hAnsi="Arial" w:cs="Arial" w:eastAsia="Arial"/>
          <w:sz w:val="93"/>
          <w:szCs w:val="93"/>
        </w:rPr>
      </w:pPr>
      <w:rPr/>
      <w:r>
        <w:rPr/>
        <w:pict>
          <v:group style="position:absolute;margin-left:14.398081pt;margin-top:39.204514pt;width:566.165865pt;height:775.580328pt;mso-position-horizontal-relative:page;mso-position-vertical-relative:page;z-index:-15516" coordorigin="288,784" coordsize="11323,15512">
            <v:group style="position:absolute;left:295;top:803;width:762;height:2" coordorigin="295,803" coordsize="762,2">
              <v:shape style="position:absolute;left:295;top:803;width:762;height:2" coordorigin="295,803" coordsize="762,0" path="m295,803l1057,803e" filled="f" stroked="t" strokeweight=".47597pt" strokecolor="#575757">
                <v:path arrowok="t"/>
              </v:shape>
            </v:group>
            <v:group style="position:absolute;left:300;top:789;width:2;height:464" coordorigin="300,789" coordsize="2,464">
              <v:shape style="position:absolute;left:300;top:789;width:2;height:464" coordorigin="300,789" coordsize="0,464" path="m300,1253l300,789e" filled="f" stroked="t" strokeweight=".47597pt" strokecolor="#878787">
                <v:path arrowok="t"/>
              </v:shape>
            </v:group>
            <v:group style="position:absolute;left:1000;top:806;width:5940;height:2" coordorigin="1000,806" coordsize="5940,2">
              <v:shape style="position:absolute;left:1000;top:806;width:5940;height:2" coordorigin="1000,806" coordsize="5940,0" path="m1000,806l6940,806e" filled="f" stroked="t" strokeweight=".713954pt" strokecolor="#646464">
                <v:path arrowok="t"/>
              </v:shape>
            </v:group>
            <v:group style="position:absolute;left:1932;top:794;width:2;height:731" coordorigin="1932,794" coordsize="2,731">
              <v:shape style="position:absolute;left:1932;top:794;width:2;height:731" coordorigin="1932,794" coordsize="0,731" path="m1932,1525l1932,794e" filled="f" stroked="t" strokeweight=".713954pt" strokecolor="#909090">
                <v:path arrowok="t"/>
              </v:shape>
            </v:group>
            <v:group style="position:absolute;left:6883;top:803;width:547;height:2" coordorigin="6883,803" coordsize="547,2">
              <v:shape style="position:absolute;left:6883;top:803;width:547;height:2" coordorigin="6883,803" coordsize="547,0" path="m6883,803l7430,803e" filled="f" stroked="t" strokeweight=".47597pt" strokecolor="#4B4B4B">
                <v:path arrowok="t"/>
              </v:shape>
            </v:group>
            <v:group style="position:absolute;left:7373;top:803;width:4198;height:2" coordorigin="7373,803" coordsize="4198,2">
              <v:shape style="position:absolute;left:7373;top:803;width:4198;height:2" coordorigin="7373,803" coordsize="4198,0" path="m7373,803l11571,803e" filled="f" stroked="t" strokeweight=".713954pt" strokecolor="#5B5B5B">
                <v:path arrowok="t"/>
              </v:shape>
            </v:group>
            <v:group style="position:absolute;left:8239;top:794;width:2;height:865" coordorigin="8239,794" coordsize="2,865">
              <v:shape style="position:absolute;left:8239;top:794;width:2;height:865" coordorigin="8239,794" coordsize="0,865" path="m8239,1659l8239,794e" filled="f" stroked="t" strokeweight=".713954pt" strokecolor="#545454">
                <v:path arrowok="t"/>
              </v:shape>
            </v:group>
            <v:group style="position:absolute;left:302;top:1147;width:2;height:1018" coordorigin="302,1147" coordsize="2,1018">
              <v:shape style="position:absolute;left:302;top:1147;width:2;height:1018" coordorigin="302,1147" coordsize="0,1018" path="m302,2166l302,1147e" filled="f" stroked="t" strokeweight=".951939pt" strokecolor="#909090">
                <v:path arrowok="t"/>
              </v:shape>
            </v:group>
            <v:group style="position:absolute;left:8239;top:1124;width:2;height:535" coordorigin="8239,1124" coordsize="2,535">
              <v:shape style="position:absolute;left:8239;top:1124;width:2;height:535" coordorigin="8239,1124" coordsize="0,535" path="m8239,1659l8239,1124e" filled="f" stroked="t" strokeweight=".951939pt" strokecolor="#646464">
                <v:path arrowok="t"/>
              </v:shape>
            </v:group>
            <v:group style="position:absolute;left:1932;top:1468;width:2;height:363" coordorigin="1932,1468" coordsize="2,363">
              <v:shape style="position:absolute;left:1932;top:1468;width:2;height:363" coordorigin="1932,1468" coordsize="0,363" path="m1932,1831l1932,1468e" filled="f" stroked="t" strokeweight=".47597pt" strokecolor="#7C7C7C">
                <v:path arrowok="t"/>
              </v:shape>
            </v:group>
            <v:group style="position:absolute;left:11564;top:794;width:2;height:861" coordorigin="11564,794" coordsize="2,861">
              <v:shape style="position:absolute;left:11564;top:794;width:2;height:861" coordorigin="11564,794" coordsize="0,861" path="m11564,1654l11564,794e" filled="f" stroked="t" strokeweight=".713954pt" strokecolor="#646464">
                <v:path arrowok="t"/>
              </v:shape>
            </v:group>
            <v:group style="position:absolute;left:8244;top:1597;width:2;height:545" coordorigin="8244,1597" coordsize="2,545">
              <v:shape style="position:absolute;left:8244;top:1597;width:2;height:545" coordorigin="8244,1597" coordsize="0,545" path="m8244,2142l8244,1597e" filled="f" stroked="t" strokeweight=".47597pt" strokecolor="#3B3B3B">
                <v:path arrowok="t"/>
              </v:shape>
            </v:group>
            <v:group style="position:absolute;left:11566;top:1597;width:2;height:234" coordorigin="11566,1597" coordsize="2,234">
              <v:shape style="position:absolute;left:11566;top:1597;width:2;height:234" coordorigin="11566,1597" coordsize="0,234" path="m11566,1831l11566,1597e" filled="f" stroked="t" strokeweight=".47597pt" strokecolor="#343434">
                <v:path arrowok="t"/>
              </v:shape>
            </v:group>
            <v:group style="position:absolute;left:295;top:2139;width:11280;height:2" coordorigin="295,2139" coordsize="11280,2">
              <v:shape style="position:absolute;left:295;top:2139;width:11280;height:2" coordorigin="295,2139" coordsize="11280,0" path="m295,2139l11576,2139e" filled="f" stroked="t" strokeweight=".713954pt" strokecolor="#5B5B5B">
                <v:path arrowok="t"/>
              </v:shape>
            </v:group>
            <v:group style="position:absolute;left:1937;top:1774;width:2;height:373" coordorigin="1937,1774" coordsize="2,373">
              <v:shape style="position:absolute;left:1937;top:1774;width:2;height:373" coordorigin="1937,1774" coordsize="0,373" path="m1937,2147l1937,1774e" filled="f" stroked="t" strokeweight=".713954pt" strokecolor="#838383">
                <v:path arrowok="t"/>
              </v:shape>
            </v:group>
            <v:group style="position:absolute;left:6178;top:2137;width:762;height:2" coordorigin="6178,2137" coordsize="762,2">
              <v:shape style="position:absolute;left:6178;top:2137;width:762;height:2" coordorigin="6178,2137" coordsize="762,0" path="m6178,2137l6940,2137e" filled="f" stroked="t" strokeweight=".47597pt" strokecolor="#3B3B3B">
                <v:path arrowok="t"/>
              </v:shape>
            </v:group>
            <v:group style="position:absolute;left:8958;top:2137;width:1199;height:2" coordorigin="8958,2137" coordsize="1199,2">
              <v:shape style="position:absolute;left:8958;top:2137;width:1199;height:2" coordorigin="8958,2137" coordsize="1199,0" path="m8958,2137l10157,2137e" filled="f" stroked="t" strokeweight=".47597pt" strokecolor="#4F4F4F">
                <v:path arrowok="t"/>
              </v:shape>
            </v:group>
            <v:group style="position:absolute;left:11566;top:1774;width:2;height:392" coordorigin="11566,1774" coordsize="2,392">
              <v:shape style="position:absolute;left:11566;top:1774;width:2;height:392" coordorigin="11566,1774" coordsize="0,392" path="m11566,2166l11566,1774e" filled="f" stroked="t" strokeweight=".47597pt" strokecolor="#4B4B4B">
                <v:path arrowok="t"/>
              </v:shape>
            </v:group>
            <v:group style="position:absolute;left:295;top:2376;width:11280;height:2" coordorigin="295,2376" coordsize="11280,2">
              <v:shape style="position:absolute;left:295;top:2376;width:11280;height:2" coordorigin="295,2376" coordsize="11280,0" path="m295,2376l11576,2376e" filled="f" stroked="t" strokeweight=".713954pt" strokecolor="#5B5B5B">
                <v:path arrowok="t"/>
              </v:shape>
            </v:group>
            <v:group style="position:absolute;left:305;top:1975;width:2;height:908" coordorigin="305,1975" coordsize="2,908">
              <v:shape style="position:absolute;left:305;top:1975;width:2;height:908" coordorigin="305,1975" coordsize="0,908" path="m305,2883l305,1975e" filled="f" stroked="t" strokeweight=".951939pt" strokecolor="#5B5B5B">
                <v:path arrowok="t"/>
              </v:shape>
            </v:group>
            <v:group style="position:absolute;left:11576;top:2046;width:2;height:7606" coordorigin="11576,2046" coordsize="2,7606">
              <v:shape style="position:absolute;left:11576;top:2046;width:2;height:7606" coordorigin="11576,2046" coordsize="0,7606" path="m11576,9653l11576,2046e" filled="f" stroked="t" strokeweight=".713954pt" strokecolor="#606060">
                <v:path arrowok="t"/>
              </v:shape>
            </v:group>
            <v:group style="position:absolute;left:295;top:2615;width:8720;height:2" coordorigin="295,2615" coordsize="8720,2">
              <v:shape style="position:absolute;left:295;top:2615;width:8720;height:2" coordorigin="295,2615" coordsize="8720,0" path="m295,2615l9015,2615e" filled="f" stroked="t" strokeweight=".713954pt" strokecolor="#606060">
                <v:path arrowok="t"/>
              </v:shape>
            </v:group>
            <v:group style="position:absolute;left:8958;top:2615;width:1199;height:2" coordorigin="8958,2615" coordsize="1199,2">
              <v:shape style="position:absolute;left:8958;top:2615;width:1199;height:2" coordorigin="8958,2615" coordsize="1199,0" path="m8958,2615l10157,2615e" filled="f" stroked="t" strokeweight=".47597pt" strokecolor="#545454">
                <v:path arrowok="t"/>
              </v:shape>
            </v:group>
            <v:group style="position:absolute;left:10100;top:2615;width:1476;height:2" coordorigin="10100,2615" coordsize="1476,2">
              <v:shape style="position:absolute;left:10100;top:2615;width:1476;height:2" coordorigin="10100,2615" coordsize="1476,0" path="m10100,2615l11576,2615e" filled="f" stroked="t" strokeweight=".713954pt" strokecolor="#5B5B5B">
                <v:path arrowok="t"/>
              </v:shape>
            </v:group>
            <v:group style="position:absolute;left:300;top:2859;width:6216;height:2" coordorigin="300,2859" coordsize="6216,2">
              <v:shape style="position:absolute;left:300;top:2859;width:6216;height:2" coordorigin="300,2859" coordsize="6216,0" path="m300,2859l6516,2859e" filled="f" stroked="t" strokeweight=".47597pt" strokecolor="#575757">
                <v:path arrowok="t"/>
              </v:shape>
            </v:group>
            <v:group style="position:absolute;left:6016;top:2857;width:5559;height:2" coordorigin="6016,2857" coordsize="5559,2">
              <v:shape style="position:absolute;left:6016;top:2857;width:5559;height:2" coordorigin="6016,2857" coordsize="5559,0" path="m6016,2857l11576,2857e" filled="f" stroked="t" strokeweight=".713954pt" strokecolor="#646464">
                <v:path arrowok="t"/>
              </v:shape>
            </v:group>
            <v:group style="position:absolute;left:305;top:2811;width:2;height:555" coordorigin="305,2811" coordsize="2,555">
              <v:shape style="position:absolute;left:305;top:2811;width:2;height:555" coordorigin="305,2811" coordsize="0,555" path="m305,3366l305,2811e" filled="f" stroked="t" strokeweight=".47597pt" strokecolor="#343434">
                <v:path arrowok="t"/>
              </v:shape>
            </v:group>
            <v:group style="position:absolute;left:305;top:3294;width:2;height:1339" coordorigin="305,3294" coordsize="2,1339">
              <v:shape style="position:absolute;left:305;top:3294;width:2;height:1339" coordorigin="305,3294" coordsize="0,1339" path="m305,4633l305,3294e" filled="f" stroked="t" strokeweight=".713954pt" strokecolor="#575757">
                <v:path arrowok="t"/>
              </v:shape>
            </v:group>
            <v:group style="position:absolute;left:2961;top:3337;width:2;height:239" coordorigin="2961,3337" coordsize="2,239">
              <v:shape style="position:absolute;left:2961;top:3337;width:2;height:239" coordorigin="2961,3337" coordsize="0,239" path="m2961,3576l2961,3337e" filled="f" stroked="t" strokeweight=".47597pt" strokecolor="#282828">
                <v:path arrowok="t"/>
              </v:shape>
            </v:group>
            <v:group style="position:absolute;left:2961;top:3519;width:2;height:263" coordorigin="2961,3519" coordsize="2,263">
              <v:shape style="position:absolute;left:2961;top:3519;width:2;height:263" coordorigin="2961,3519" coordsize="0,263" path="m2961,3782l2961,3519e" filled="f" stroked="t" strokeweight=".47597pt" strokecolor="#3F3F3F">
                <v:path arrowok="t"/>
              </v:shape>
            </v:group>
            <v:group style="position:absolute;left:6207;top:3753;width:3922;height:2" coordorigin="6207,3753" coordsize="3922,2">
              <v:shape style="position:absolute;left:6207;top:3753;width:3922;height:2" coordorigin="6207,3753" coordsize="3922,0" path="m6207,3753l10129,3753e" filled="f" stroked="t" strokeweight=".237985pt" strokecolor="#000000">
                <v:path arrowok="t"/>
              </v:shape>
            </v:group>
            <v:group style="position:absolute;left:2946;top:3753;width:3265;height:2" coordorigin="2946,3753" coordsize="3265,2">
              <v:shape style="position:absolute;left:2946;top:3753;width:3265;height:2" coordorigin="2946,3753" coordsize="3265,0" path="m2946,3753l6211,3753e" filled="f" stroked="t" strokeweight=".713954pt" strokecolor="#606060">
                <v:path arrowok="t"/>
              </v:shape>
            </v:group>
            <v:group style="position:absolute;left:6207;top:3323;width:2;height:225" coordorigin="6207,3323" coordsize="2,225">
              <v:shape style="position:absolute;left:6207;top:3323;width:2;height:225" coordorigin="6207,3323" coordsize="0,225" path="m6207,3547l6207,3323e" filled="f" stroked="t" strokeweight=".237985pt" strokecolor="#484848">
                <v:path arrowok="t"/>
              </v:shape>
            </v:group>
            <v:group style="position:absolute;left:6207;top:3547;width:2;height:215" coordorigin="6207,3547" coordsize="2,215">
              <v:shape style="position:absolute;left:6207;top:3547;width:2;height:215" coordorigin="6207,3547" coordsize="0,215" path="m6207,3763l6207,3547e" filled="f" stroked="t" strokeweight=".237985pt" strokecolor="#878787">
                <v:path arrowok="t"/>
              </v:shape>
            </v:group>
            <v:group style="position:absolute;left:10129;top:3753;width:1447;height:2" coordorigin="10129,3753" coordsize="1447,2">
              <v:shape style="position:absolute;left:10129;top:3753;width:1447;height:2" coordorigin="10129,3753" coordsize="1447,0" path="m10129,3753l11576,3753e" filled="f" stroked="t" strokeweight=".713954pt" strokecolor="#575757">
                <v:path arrowok="t"/>
              </v:shape>
            </v:group>
            <v:group style="position:absolute;left:295;top:4078;width:1152;height:2" coordorigin="295,4078" coordsize="1152,2">
              <v:shape style="position:absolute;left:295;top:4078;width:1152;height:2" coordorigin="295,4078" coordsize="1152,0" path="m295,4078l1447,4078e" filled="f" stroked="t" strokeweight=".713954pt" strokecolor="#646464">
                <v:path arrowok="t"/>
              </v:shape>
            </v:group>
            <v:group style="position:absolute;left:1390;top:4078;width:562;height:2" coordorigin="1390,4078" coordsize="562,2">
              <v:shape style="position:absolute;left:1390;top:4078;width:562;height:2" coordorigin="1390,4078" coordsize="562,0" path="m1390,4078l1951,4078e" filled="f" stroked="t" strokeweight=".47597pt" strokecolor="#3B3B3B">
                <v:path arrowok="t"/>
              </v:shape>
            </v:group>
            <v:group style="position:absolute;left:1790;top:4078;width:1199;height:2" coordorigin="1790,4078" coordsize="1199,2">
              <v:shape style="position:absolute;left:1790;top:4078;width:1199;height:2" coordorigin="1790,4078" coordsize="1199,0" path="m1790,4078l2989,4078e" filled="f" stroked="t" strokeweight=".951939pt" strokecolor="#646464">
                <v:path arrowok="t"/>
              </v:shape>
            </v:group>
            <v:group style="position:absolute;left:2961;top:3710;width:2;height:373" coordorigin="2961,3710" coordsize="2,373">
              <v:shape style="position:absolute;left:2961;top:3710;width:2;height:373" coordorigin="2961,3710" coordsize="0,373" path="m2961,4083l2961,3710e" filled="f" stroked="t" strokeweight=".951939pt" strokecolor="#575757">
                <v:path arrowok="t"/>
              </v:shape>
            </v:group>
            <v:group style="position:absolute;left:2918;top:4073;width:414;height:2" coordorigin="2918,4073" coordsize="414,2">
              <v:shape style="position:absolute;left:2918;top:4073;width:414;height:2" coordorigin="2918,4073" coordsize="414,0" path="m2918,4073l3332,4073e" filled="f" stroked="t" strokeweight=".951939pt" strokecolor="#2B2B2B">
                <v:path arrowok="t"/>
              </v:shape>
            </v:group>
            <v:group style="position:absolute;left:3275;top:4073;width:2570;height:2" coordorigin="3275,4073" coordsize="2570,2">
              <v:shape style="position:absolute;left:3275;top:4073;width:2570;height:2" coordorigin="3275,4073" coordsize="2570,0" path="m3275,4073l5845,4073e" filled="f" stroked="t" strokeweight=".951939pt" strokecolor="#484848">
                <v:path arrowok="t"/>
              </v:shape>
            </v:group>
            <v:group style="position:absolute;left:6207;top:3753;width:2;height:316" coordorigin="6207,3753" coordsize="2,316">
              <v:shape style="position:absolute;left:6207;top:3753;width:2;height:316" coordorigin="6207,3753" coordsize="0,316" path="m6207,4069l6207,3753e" filled="f" stroked="t" strokeweight=".237985pt" strokecolor="#000000">
                <v:path arrowok="t"/>
              </v:shape>
            </v:group>
            <v:group style="position:absolute;left:5550;top:4076;width:6026;height:2" coordorigin="5550,4076" coordsize="6026,2">
              <v:shape style="position:absolute;left:5550;top:4076;width:6026;height:2" coordorigin="5550,4076" coordsize="6026,0" path="m5550,4076l11576,4076e" filled="f" stroked="t" strokeweight=".713954pt" strokecolor="#5B5B5B">
                <v:path arrowok="t"/>
              </v:shape>
            </v:group>
            <v:group style="position:absolute;left:295;top:4353;width:2684;height:2" coordorigin="295,4353" coordsize="2684,2">
              <v:shape style="position:absolute;left:295;top:4353;width:2684;height:2" coordorigin="295,4353" coordsize="2684,0" path="m295,4353l2980,4353e" filled="f" stroked="t" strokeweight=".713954pt" strokecolor="#5B5B5B">
                <v:path arrowok="t"/>
              </v:shape>
            </v:group>
            <v:group style="position:absolute;left:1932;top:4064;width:2;height:569" coordorigin="1932,4064" coordsize="2,569">
              <v:shape style="position:absolute;left:1932;top:4064;width:2;height:569" coordorigin="1932,4064" coordsize="0,569" path="m1932,4633l1932,4064e" filled="f" stroked="t" strokeweight=".713954pt" strokecolor="#676767">
                <v:path arrowok="t"/>
              </v:shape>
            </v:group>
            <v:group style="position:absolute;left:2922;top:4355;width:409;height:2" coordorigin="2922,4355" coordsize="409,2">
              <v:shape style="position:absolute;left:2922;top:4355;width:409;height:2" coordorigin="2922,4355" coordsize="409,0" path="m2922,4355l3332,4355e" filled="f" stroked="t" strokeweight=".47597pt" strokecolor="#383838">
                <v:path arrowok="t"/>
              </v:shape>
            </v:group>
            <v:group style="position:absolute;left:3275;top:4351;width:776;height:2" coordorigin="3275,4351" coordsize="776,2">
              <v:shape style="position:absolute;left:3275;top:4351;width:776;height:2" coordorigin="3275,4351" coordsize="776,0" path="m3275,4351l4051,4351e" filled="f" stroked="t" strokeweight=".713954pt" strokecolor="#646464">
                <v:path arrowok="t"/>
              </v:shape>
            </v:group>
            <v:group style="position:absolute;left:3993;top:4351;width:481;height:2" coordorigin="3993,4351" coordsize="481,2">
              <v:shape style="position:absolute;left:3993;top:4351;width:481;height:2" coordorigin="3993,4351" coordsize="481,0" path="m3993,4351l4474,4351e" filled="f" stroked="t" strokeweight=".47597pt" strokecolor="#3B3B3B">
                <v:path arrowok="t"/>
              </v:shape>
            </v:group>
            <v:group style="position:absolute;left:4417;top:4351;width:7163;height:2" coordorigin="4417,4351" coordsize="7163,2">
              <v:shape style="position:absolute;left:4417;top:4351;width:7163;height:2" coordorigin="4417,4351" coordsize="7163,0" path="m4417,4351l11580,4351e" filled="f" stroked="t" strokeweight=".713954pt" strokecolor="#606060">
                <v:path arrowok="t"/>
              </v:shape>
            </v:group>
            <v:group style="position:absolute;left:5069;top:4064;width:2;height:296" coordorigin="5069,4064" coordsize="2,296">
              <v:shape style="position:absolute;left:5069;top:4064;width:2;height:296" coordorigin="5069,4064" coordsize="0,296" path="m5069,4360l5069,4064e" filled="f" stroked="t" strokeweight=".47597pt" strokecolor="#343434">
                <v:path arrowok="t"/>
              </v:shape>
            </v:group>
            <v:group style="position:absolute;left:11571;top:4026;width:2;height:354" coordorigin="11571,4026" coordsize="2,354">
              <v:shape style="position:absolute;left:11571;top:4026;width:2;height:354" coordorigin="11571,4026" coordsize="0,354" path="m11571,4379l11571,4026e" filled="f" stroked="t" strokeweight=".47597pt" strokecolor="#444444">
                <v:path arrowok="t"/>
              </v:shape>
            </v:group>
            <v:group style="position:absolute;left:1928;top:4594;width:2561;height:2" coordorigin="1928,4594" coordsize="2561,2">
              <v:shape style="position:absolute;left:1928;top:4594;width:2561;height:2" coordorigin="1928,4594" coordsize="2561,0" path="m1928,4594l4488,4594e" filled="f" stroked="t" strokeweight=".713954pt" strokecolor="#606060">
                <v:path arrowok="t"/>
              </v:shape>
            </v:group>
            <v:group style="position:absolute;left:4417;top:4594;width:676;height:2" coordorigin="4417,4594" coordsize="676,2">
              <v:shape style="position:absolute;left:4417;top:4594;width:676;height:2" coordorigin="4417,4594" coordsize="676,0" path="m4417,4594l5093,4594e" filled="f" stroked="t" strokeweight=".47597pt" strokecolor="#3F3F3F">
                <v:path arrowok="t"/>
              </v:shape>
            </v:group>
            <v:group style="position:absolute;left:5036;top:4594;width:1057;height:2" coordorigin="5036,4594" coordsize="1057,2">
              <v:shape style="position:absolute;left:5036;top:4594;width:1057;height:2" coordorigin="5036,4594" coordsize="1057,0" path="m5036,4594l6092,4594e" filled="f" stroked="t" strokeweight=".951939pt" strokecolor="#676767">
                <v:path arrowok="t"/>
              </v:shape>
            </v:group>
            <v:group style="position:absolute;left:5864;top:4592;width:371;height:2" coordorigin="5864,4592" coordsize="371,2">
              <v:shape style="position:absolute;left:5864;top:4592;width:371;height:2" coordorigin="5864,4592" coordsize="371,0" path="m5864,4592l6235,4592e" filled="f" stroked="t" strokeweight=".713954pt" strokecolor="#545454">
                <v:path arrowok="t"/>
              </v:shape>
            </v:group>
            <v:group style="position:absolute;left:6178;top:4594;width:562;height:2" coordorigin="6178,4594" coordsize="562,2">
              <v:shape style="position:absolute;left:6178;top:4594;width:562;height:2" coordorigin="6178,4594" coordsize="562,0" path="m6178,4594l6740,4594e" filled="f" stroked="t" strokeweight=".47597pt" strokecolor="#383838">
                <v:path arrowok="t"/>
              </v:shape>
            </v:group>
            <v:group style="position:absolute;left:6683;top:4592;width:747;height:2" coordorigin="6683,4592" coordsize="747,2">
              <v:shape style="position:absolute;left:6683;top:4592;width:747;height:2" coordorigin="6683,4592" coordsize="747,0" path="m6683,4592l7430,4592e" filled="f" stroked="t" strokeweight=".951939pt" strokecolor="#676767">
                <v:path arrowok="t"/>
              </v:shape>
            </v:group>
            <v:group style="position:absolute;left:7373;top:4592;width:885;height:2" coordorigin="7373,4592" coordsize="885,2">
              <v:shape style="position:absolute;left:7373;top:4592;width:885;height:2" coordorigin="7373,4592" coordsize="885,0" path="m7373,4592l8258,4592e" filled="f" stroked="t" strokeweight=".47597pt" strokecolor="#4B4B4B">
                <v:path arrowok="t"/>
              </v:shape>
            </v:group>
            <v:group style="position:absolute;left:8201;top:4594;width:3379;height:2" coordorigin="8201,4594" coordsize="3379,2">
              <v:shape style="position:absolute;left:8201;top:4594;width:3379;height:2" coordorigin="8201,4594" coordsize="3379,0" path="m8201,4594l11580,4594e" filled="f" stroked="t" strokeweight=".713954pt" strokecolor="#606060">
                <v:path arrowok="t"/>
              </v:shape>
            </v:group>
            <v:group style="position:absolute;left:305;top:4575;width:2;height:755" coordorigin="305,4575" coordsize="2,755">
              <v:shape style="position:absolute;left:305;top:4575;width:2;height:755" coordorigin="305,4575" coordsize="0,755" path="m305,5331l305,4575e" filled="f" stroked="t" strokeweight=".47597pt" strokecolor="#484848">
                <v:path arrowok="t"/>
              </v:shape>
            </v:group>
            <v:group style="position:absolute;left:1932;top:4575;width:2;height:531" coordorigin="1932,4575" coordsize="2,531">
              <v:shape style="position:absolute;left:1932;top:4575;width:2;height:531" coordorigin="1932,4575" coordsize="0,531" path="m1932,5106l1932,4575e" filled="f" stroked="t" strokeweight=".47597pt" strokecolor="#444444">
                <v:path arrowok="t"/>
              </v:shape>
            </v:group>
            <v:group style="position:absolute;left:4027;top:4585;width:2;height:746" coordorigin="4027,4585" coordsize="2,746">
              <v:shape style="position:absolute;left:4027;top:4585;width:2;height:746" coordorigin="4027,4585" coordsize="0,746" path="m4027,5331l4027,4585e" filled="f" stroked="t" strokeweight=".47597pt" strokecolor="#484848">
                <v:path arrowok="t"/>
              </v:shape>
            </v:group>
            <v:group style="position:absolute;left:6921;top:4585;width:2;height:497" coordorigin="6921,4585" coordsize="2,497">
              <v:shape style="position:absolute;left:6921;top:4585;width:2;height:497" coordorigin="6921,4585" coordsize="0,497" path="m6921,5082l6921,4585e" filled="f" stroked="t" strokeweight=".47597pt" strokecolor="#3F3F3F">
                <v:path arrowok="t"/>
              </v:shape>
            </v:group>
            <v:group style="position:absolute;left:5036;top:5075;width:571;height:2" coordorigin="5036,5075" coordsize="571,2">
              <v:shape style="position:absolute;left:5036;top:5075;width:571;height:2" coordorigin="5036,5075" coordsize="571,0" path="m5036,5075l5607,5075e" filled="f" stroked="t" strokeweight=".47597pt" strokecolor="#4F4F4F">
                <v:path arrowok="t"/>
              </v:shape>
            </v:group>
            <v:group style="position:absolute;left:4022;top:5075;width:7558;height:2" coordorigin="4022,5075" coordsize="7558,2">
              <v:shape style="position:absolute;left:4022;top:5075;width:7558;height:2" coordorigin="4022,5075" coordsize="7558,0" path="m4022,5075l11580,5075e" filled="f" stroked="t" strokeweight=".713954pt" strokecolor="#6B6B6B">
                <v:path arrowok="t"/>
              </v:shape>
            </v:group>
            <v:group style="position:absolute;left:6459;top:5073;width:490;height:2" coordorigin="6459,5073" coordsize="490,2">
              <v:shape style="position:absolute;left:6459;top:5073;width:490;height:2" coordorigin="6459,5073" coordsize="490,0" path="m6459,5073l6949,5073e" filled="f" stroked="t" strokeweight=".47597pt" strokecolor="#5B5B5B">
                <v:path arrowok="t"/>
              </v:shape>
            </v:group>
            <v:group style="position:absolute;left:4022;top:5316;width:2213;height:2" coordorigin="4022,5316" coordsize="2213,2">
              <v:shape style="position:absolute;left:4022;top:5316;width:2213;height:2" coordorigin="4022,5316" coordsize="2213,0" path="m4022,5316l6235,5316e" filled="f" stroked="t" strokeweight=".47597pt" strokecolor="#707070">
                <v:path arrowok="t"/>
              </v:shape>
            </v:group>
            <v:group style="position:absolute;left:6088;top:5316;width:852;height:2" coordorigin="6088,5316" coordsize="852,2">
              <v:shape style="position:absolute;left:6088;top:5316;width:852;height:2" coordorigin="6088,5316" coordsize="852,0" path="m6088,5316l6940,5316e" filled="f" stroked="t" strokeweight=".951939pt" strokecolor="#7C7C7C">
                <v:path arrowok="t"/>
              </v:shape>
            </v:group>
            <v:group style="position:absolute;left:6883;top:5316;width:547;height:2" coordorigin="6883,5316" coordsize="547,2">
              <v:shape style="position:absolute;left:6883;top:5316;width:547;height:2" coordorigin="6883,5316" coordsize="547,0" path="m6883,5316l7430,5316e" filled="f" stroked="t" strokeweight=".47597pt" strokecolor="#575757">
                <v:path arrowok="t"/>
              </v:shape>
            </v:group>
            <v:group style="position:absolute;left:7373;top:5316;width:4208;height:2" coordorigin="7373,5316" coordsize="4208,2">
              <v:shape style="position:absolute;left:7373;top:5316;width:4208;height:2" coordorigin="7373,5316" coordsize="4208,0" path="m7373,5316l11580,5316e" filled="f" stroked="t" strokeweight=".713954pt" strokecolor="#777777">
                <v:path arrowok="t"/>
              </v:shape>
            </v:group>
            <v:group style="position:absolute;left:305;top:5221;width:2;height:865" coordorigin="305,5221" coordsize="2,865">
              <v:shape style="position:absolute;left:305;top:5221;width:2;height:865" coordorigin="305,5221" coordsize="0,865" path="m305,6086l305,5221e" filled="f" stroked="t" strokeweight=".951939pt" strokecolor="#606060">
                <v:path arrowok="t"/>
              </v:shape>
            </v:group>
            <v:group style="position:absolute;left:1935;top:5049;width:2;height:789" coordorigin="1935,5049" coordsize="2,789">
              <v:shape style="position:absolute;left:1935;top:5049;width:2;height:789" coordorigin="1935,5049" coordsize="0,789" path="m1935,5837l1935,5049e" filled="f" stroked="t" strokeweight=".951939pt" strokecolor="#6B6B6B">
                <v:path arrowok="t"/>
              </v:shape>
            </v:group>
            <v:group style="position:absolute;left:4027;top:5254;width:2;height:660" coordorigin="4027,5254" coordsize="2,660">
              <v:shape style="position:absolute;left:4027;top:5254;width:2;height:660" coordorigin="4027,5254" coordsize="0,660" path="m4027,5914l4027,5254e" filled="f" stroked="t" strokeweight=".951939pt" strokecolor="#676767">
                <v:path arrowok="t"/>
              </v:shape>
            </v:group>
            <v:group style="position:absolute;left:4017;top:5560;width:2247;height:2" coordorigin="4017,5560" coordsize="2247,2">
              <v:shape style="position:absolute;left:4017;top:5560;width:2247;height:2" coordorigin="4017,5560" coordsize="2247,0" path="m4017,5560l6264,5560e" filled="f" stroked="t" strokeweight=".713954pt" strokecolor="#606060">
                <v:path arrowok="t"/>
              </v:shape>
            </v:group>
            <v:group style="position:absolute;left:6178;top:5560;width:338;height:2" coordorigin="6178,5560" coordsize="338,2">
              <v:shape style="position:absolute;left:6178;top:5560;width:338;height:2" coordorigin="6178,5560" coordsize="338,0" path="m6178,5560l6516,5560e" filled="f" stroked="t" strokeweight=".47597pt" strokecolor="#484848">
                <v:path arrowok="t"/>
              </v:shape>
            </v:group>
            <v:group style="position:absolute;left:6459;top:5558;width:5121;height:2" coordorigin="6459,5558" coordsize="5121,2">
              <v:shape style="position:absolute;left:6459;top:5558;width:5121;height:2" coordorigin="6459,5558" coordsize="5121,0" path="m6459,5558l11580,5558e" filled="f" stroked="t" strokeweight=".713954pt" strokecolor="#606060">
                <v:path arrowok="t"/>
              </v:shape>
            </v:group>
            <v:group style="position:absolute;left:11573;top:5044;width:2;height:540" coordorigin="11573,5044" coordsize="2,540">
              <v:shape style="position:absolute;left:11573;top:5044;width:2;height:540" coordorigin="11573,5044" coordsize="0,540" path="m11573,5584l11573,5044e" filled="f" stroked="t" strokeweight=".47597pt" strokecolor="#545454">
                <v:path arrowok="t"/>
              </v:shape>
            </v:group>
            <v:group style="position:absolute;left:1932;top:5802;width:9653;height:2" coordorigin="1932,5802" coordsize="9653,2">
              <v:shape style="position:absolute;left:1932;top:5802;width:9653;height:2" coordorigin="1932,5802" coordsize="9653,0" path="m1932,5802l11585,5802e" filled="f" stroked="t" strokeweight=".713954pt" strokecolor="#5B5B5B">
                <v:path arrowok="t"/>
              </v:shape>
            </v:group>
            <v:group style="position:absolute;left:300;top:6045;width:505;height:2" coordorigin="300,6045" coordsize="505,2">
              <v:shape style="position:absolute;left:300;top:6045;width:505;height:2" coordorigin="300,6045" coordsize="505,0" path="m300,6045l804,6045e" filled="f" stroked="t" strokeweight=".951939pt" strokecolor="#6B6B6B">
                <v:path arrowok="t"/>
              </v:shape>
            </v:group>
            <v:group style="position:absolute;left:747;top:6043;width:309;height:2" coordorigin="747,6043" coordsize="309,2">
              <v:shape style="position:absolute;left:747;top:6043;width:309;height:2" coordorigin="747,6043" coordsize="309,0" path="m747,6043l1057,6043e" filled="f" stroked="t" strokeweight=".47597pt" strokecolor="#383838">
                <v:path arrowok="t"/>
              </v:shape>
            </v:group>
            <v:group style="position:absolute;left:1000;top:6043;width:3060;height:2" coordorigin="1000,6043" coordsize="3060,2">
              <v:shape style="position:absolute;left:1000;top:6043;width:3060;height:2" coordorigin="1000,6043" coordsize="3060,0" path="m1000,6043l4060,6043e" filled="f" stroked="t" strokeweight=".713954pt" strokecolor="#606060">
                <v:path arrowok="t"/>
              </v:shape>
            </v:group>
            <v:group style="position:absolute;left:3989;top:6043;width:2247;height:2" coordorigin="3989,6043" coordsize="2247,2">
              <v:shape style="position:absolute;left:3989;top:6043;width:2247;height:2" coordorigin="3989,6043" coordsize="2247,0" path="m3989,6043l6235,6043e" filled="f" stroked="t" strokeweight=".47597pt" strokecolor="#545454">
                <v:path arrowok="t"/>
              </v:shape>
            </v:group>
            <v:group style="position:absolute;left:6002;top:6043;width:904;height:2" coordorigin="6002,6043" coordsize="904,2">
              <v:shape style="position:absolute;left:6002;top:6043;width:904;height:2" coordorigin="6002,6043" coordsize="904,0" path="m6002,6043l6906,6043e" filled="f" stroked="t" strokeweight=".951939pt" strokecolor="#676767">
                <v:path arrowok="t"/>
              </v:shape>
            </v:group>
            <v:group style="position:absolute;left:6683;top:6041;width:257;height:2" coordorigin="6683,6041" coordsize="257,2">
              <v:shape style="position:absolute;left:6683;top:6041;width:257;height:2" coordorigin="6683,6041" coordsize="257,0" path="m6683,6041l6940,6041e" filled="f" stroked="t" strokeweight=".713954pt" strokecolor="#545454">
                <v:path arrowok="t"/>
              </v:shape>
            </v:group>
            <v:group style="position:absolute;left:6883;top:6043;width:547;height:2" coordorigin="6883,6043" coordsize="547,2">
              <v:shape style="position:absolute;left:6883;top:6043;width:547;height:2" coordorigin="6883,6043" coordsize="547,0" path="m6883,6043l7430,6043e" filled="f" stroked="t" strokeweight=".47597pt" strokecolor="#3B3B3B">
                <v:path arrowok="t"/>
              </v:shape>
            </v:group>
            <v:group style="position:absolute;left:7373;top:6043;width:4212;height:2" coordorigin="7373,6043" coordsize="4212,2">
              <v:shape style="position:absolute;left:7373;top:6043;width:4212;height:2" coordorigin="7373,6043" coordsize="4212,0" path="m7373,6043l11585,6043e" filled="f" stroked="t" strokeweight=".713954pt" strokecolor="#606060">
                <v:path arrowok="t"/>
              </v:shape>
            </v:group>
            <v:group style="position:absolute;left:307;top:5995;width:2;height:574" coordorigin="307,5995" coordsize="2,574">
              <v:shape style="position:absolute;left:307;top:5995;width:2;height:574" coordorigin="307,5995" coordsize="0,574" path="m307,6569l307,5995e" filled="f" stroked="t" strokeweight=".47597pt" strokecolor="#3F3F3F">
                <v:path arrowok="t"/>
              </v:shape>
            </v:group>
            <v:group style="position:absolute;left:1935;top:5780;width:2;height:789" coordorigin="1935,5780" coordsize="2,789">
              <v:shape style="position:absolute;left:1935;top:5780;width:2;height:789" coordorigin="1935,5780" coordsize="0,789" path="m1935,6569l1935,5780e" filled="f" stroked="t" strokeweight=".47597pt" strokecolor="#4B4B4B">
                <v:path arrowok="t"/>
              </v:shape>
            </v:group>
            <v:group style="position:absolute;left:4029;top:5775;width:2;height:803" coordorigin="4029,5775" coordsize="2,803">
              <v:shape style="position:absolute;left:4029;top:5775;width:2;height:803" coordorigin="4029,5775" coordsize="0,803" path="m4029,6579l4029,5775e" filled="f" stroked="t" strokeweight=".47597pt" strokecolor="#4F4F4F">
                <v:path arrowok="t"/>
              </v:shape>
            </v:group>
            <v:group style="position:absolute;left:6925;top:6038;width:2;height:727" coordorigin="6925,6038" coordsize="2,727">
              <v:shape style="position:absolute;left:6925;top:6038;width:2;height:727" coordorigin="6925,6038" coordsize="0,727" path="m6925,6765l6925,6038e" filled="f" stroked="t" strokeweight=".951939pt" strokecolor="#5B5B5B">
                <v:path arrowok="t"/>
              </v:shape>
            </v:group>
            <v:group style="position:absolute;left:1928;top:6516;width:1052;height:2" coordorigin="1928,6516" coordsize="1052,2">
              <v:shape style="position:absolute;left:1928;top:6516;width:1052;height:2" coordorigin="1928,6516" coordsize="1052,0" path="m1928,6516l2980,6516e" filled="f" stroked="t" strokeweight=".951939pt" strokecolor="#676767">
                <v:path arrowok="t"/>
              </v:shape>
            </v:group>
            <v:group style="position:absolute;left:2922;top:6516;width:224;height:2" coordorigin="2922,6516" coordsize="224,2">
              <v:shape style="position:absolute;left:2922;top:6516;width:224;height:2" coordorigin="2922,6516" coordsize="224,0" path="m2922,6516l3146,6516e" filled="f" stroked="t" strokeweight=".47597pt" strokecolor="#484848">
                <v:path arrowok="t"/>
              </v:shape>
            </v:group>
            <v:group style="position:absolute;left:3089;top:6516;width:243;height:2" coordorigin="3089,6516" coordsize="243,2">
              <v:shape style="position:absolute;left:3089;top:6516;width:243;height:2" coordorigin="3089,6516" coordsize="243,0" path="m3089,6516l3332,6516e" filled="f" stroked="t" strokeweight=".47597pt" strokecolor="#343434">
                <v:path arrowok="t"/>
              </v:shape>
            </v:group>
            <v:group style="position:absolute;left:4417;top:6516;width:676;height:2" coordorigin="4417,6516" coordsize="676,2">
              <v:shape style="position:absolute;left:4417;top:6516;width:676;height:2" coordorigin="4417,6516" coordsize="676,0" path="m4417,6516l5093,6516e" filled="f" stroked="t" strokeweight=".47597pt" strokecolor="#4B4B4B">
                <v:path arrowok="t"/>
              </v:shape>
            </v:group>
            <v:group style="position:absolute;left:3275;top:6514;width:8306;height:2" coordorigin="3275,6514" coordsize="8306,2">
              <v:shape style="position:absolute;left:3275;top:6514;width:8306;height:2" coordorigin="3275,6514" coordsize="8306,0" path="m3275,6514l11580,6514e" filled="f" stroked="t" strokeweight=".713954pt" strokecolor="#5B5B5B">
                <v:path arrowok="t"/>
              </v:shape>
            </v:group>
            <v:group style="position:absolute;left:6078;top:6516;width:438;height:2" coordorigin="6078,6516" coordsize="438,2">
              <v:shape style="position:absolute;left:6078;top:6516;width:438;height:2" coordorigin="6078,6516" coordsize="438,0" path="m6078,6516l6516,6516e" filled="f" stroked="t" strokeweight=".47597pt" strokecolor="#484848">
                <v:path arrowok="t"/>
              </v:shape>
            </v:group>
            <v:group style="position:absolute;left:11578;top:6258;width:2;height:521" coordorigin="11578,6258" coordsize="2,521">
              <v:shape style="position:absolute;left:11578;top:6258;width:2;height:521" coordorigin="11578,6258" coordsize="0,521" path="m11578,6779l11578,6258e" filled="f" stroked="t" strokeweight=".47597pt" strokecolor="#484848">
                <v:path arrowok="t"/>
              </v:shape>
            </v:group>
            <v:group style="position:absolute;left:4031;top:6507;width:2;height:258" coordorigin="4031,6507" coordsize="2,258">
              <v:shape style="position:absolute;left:4031;top:6507;width:2;height:258" coordorigin="4031,6507" coordsize="0,258" path="m4031,6765l4031,6507e" filled="f" stroked="t" strokeweight=".951939pt" strokecolor="#646464">
                <v:path arrowok="t"/>
              </v:shape>
            </v:group>
            <v:group style="position:absolute;left:1928;top:6755;width:2627;height:2" coordorigin="1928,6755" coordsize="2627,2">
              <v:shape style="position:absolute;left:1928;top:6755;width:2627;height:2" coordorigin="1928,6755" coordsize="2627,0" path="m1928,6755l4555,6755e" filled="f" stroked="t" strokeweight=".713954pt" strokecolor="#606060">
                <v:path arrowok="t"/>
              </v:shape>
            </v:group>
            <v:group style="position:absolute;left:4417;top:6755;width:676;height:2" coordorigin="4417,6755" coordsize="676,2">
              <v:shape style="position:absolute;left:4417;top:6755;width:676;height:2" coordorigin="4417,6755" coordsize="676,0" path="m4417,6755l5093,6755e" filled="f" stroked="t" strokeweight=".47597pt" strokecolor="#4B4B4B">
                <v:path arrowok="t"/>
              </v:shape>
            </v:group>
            <v:group style="position:absolute;left:5036;top:6755;width:1199;height:2" coordorigin="5036,6755" coordsize="1199,2">
              <v:shape style="position:absolute;left:5036;top:6755;width:1199;height:2" coordorigin="5036,6755" coordsize="1199,0" path="m5036,6755l6235,6755e" filled="f" stroked="t" strokeweight=".713954pt" strokecolor="#606060">
                <v:path arrowok="t"/>
              </v:shape>
            </v:group>
            <v:group style="position:absolute;left:6178;top:6755;width:338;height:2" coordorigin="6178,6755" coordsize="338,2">
              <v:shape style="position:absolute;left:6178;top:6755;width:338;height:2" coordorigin="6178,6755" coordsize="338,0" path="m6178,6755l6516,6755e" filled="f" stroked="t" strokeweight=".47597pt" strokecolor="#3F3F3F">
                <v:path arrowok="t"/>
              </v:shape>
            </v:group>
            <v:group style="position:absolute;left:6459;top:6753;width:5126;height:2" coordorigin="6459,6753" coordsize="5126,2">
              <v:shape style="position:absolute;left:6459;top:6753;width:5126;height:2" coordorigin="6459,6753" coordsize="5126,0" path="m6459,6753l11585,6753e" filled="f" stroked="t" strokeweight=".713954pt" strokecolor="#606060">
                <v:path arrowok="t"/>
              </v:shape>
            </v:group>
            <v:group style="position:absolute;left:295;top:6999;width:762;height:2" coordorigin="295,6999" coordsize="762,2">
              <v:shape style="position:absolute;left:295;top:6999;width:762;height:2" coordorigin="295,6999" coordsize="762,0" path="m295,6999l1057,6999e" filled="f" stroked="t" strokeweight=".47597pt" strokecolor="#3F3F3F">
                <v:path arrowok="t"/>
              </v:shape>
            </v:group>
            <v:group style="position:absolute;left:1000;top:6997;width:5536;height:2" coordorigin="1000,6997" coordsize="5536,2">
              <v:shape style="position:absolute;left:1000;top:6997;width:5536;height:2" coordorigin="1000,6997" coordsize="5536,0" path="m1000,6997l6535,6997e" filled="f" stroked="t" strokeweight=".713954pt" strokecolor="#606060">
                <v:path arrowok="t"/>
              </v:shape>
            </v:group>
            <v:group style="position:absolute;left:6459;top:6994;width:481;height:2" coordorigin="6459,6994" coordsize="481,2">
              <v:shape style="position:absolute;left:6459;top:6994;width:481;height:2" coordorigin="6459,6994" coordsize="481,0" path="m6459,6994l6940,6994e" filled="f" stroked="t" strokeweight=".47597pt" strokecolor="#4B4B4B">
                <v:path arrowok="t"/>
              </v:shape>
            </v:group>
            <v:group style="position:absolute;left:6883;top:6994;width:4707;height:2" coordorigin="6883,6994" coordsize="4707,2">
              <v:shape style="position:absolute;left:6883;top:6994;width:4707;height:2" coordorigin="6883,6994" coordsize="4707,0" path="m6883,6994l11590,6994e" filled="f" stroked="t" strokeweight=".713954pt" strokecolor="#606060">
                <v:path arrowok="t"/>
              </v:shape>
            </v:group>
            <v:group style="position:absolute;left:307;top:6507;width:2;height:808" coordorigin="307,6507" coordsize="2,808">
              <v:shape style="position:absolute;left:307;top:6507;width:2;height:808" coordorigin="307,6507" coordsize="0,808" path="m307,7315l307,6507e" filled="f" stroked="t" strokeweight=".951939pt" strokecolor="#606060">
                <v:path arrowok="t"/>
              </v:shape>
            </v:group>
            <v:group style="position:absolute;left:1935;top:6124;width:2;height:1167" coordorigin="1935,6124" coordsize="2,1167">
              <v:shape style="position:absolute;left:1935;top:6124;width:2;height:1167" coordorigin="1935,6124" coordsize="0,1167" path="m1935,7291l1935,6124e" filled="f" stroked="t" strokeweight=".951939pt" strokecolor="#646464">
                <v:path arrowok="t"/>
              </v:shape>
            </v:group>
            <v:group style="position:absolute;left:305;top:7468;width:752;height:2" coordorigin="305,7468" coordsize="752,2">
              <v:shape style="position:absolute;left:305;top:7468;width:752;height:2" coordorigin="305,7468" coordsize="752,0" path="m305,7468l1057,7468e" filled="f" stroked="t" strokeweight=".47597pt" strokecolor="#444444">
                <v:path arrowok="t"/>
              </v:shape>
            </v:group>
            <v:group style="position:absolute;left:309;top:7234;width:2;height:492" coordorigin="309,7234" coordsize="2,492">
              <v:shape style="position:absolute;left:309;top:7234;width:2;height:492" coordorigin="309,7234" coordsize="0,492" path="m309,7726l309,7234e" filled="f" stroked="t" strokeweight=".47597pt" strokecolor="#3F3F3F">
                <v:path arrowok="t"/>
              </v:shape>
            </v:group>
            <v:group style="position:absolute;left:319;top:7468;width:1128;height:2" coordorigin="319,7468" coordsize="1128,2">
              <v:shape style="position:absolute;left:319;top:7468;width:1128;height:2" coordorigin="319,7468" coordsize="1128,0" path="m319,7468l1447,7468e" filled="f" stroked="t" strokeweight=".713954pt" strokecolor="#4F4F4F">
                <v:path arrowok="t"/>
              </v:shape>
            </v:group>
            <v:group style="position:absolute;left:1223;top:7468;width:719;height:2" coordorigin="1223,7468" coordsize="719,2">
              <v:shape style="position:absolute;left:1223;top:7468;width:719;height:2" coordorigin="1223,7468" coordsize="719,0" path="m1223,7468l1942,7468e" filled="f" stroked="t" strokeweight=".951939pt" strokecolor="#646464">
                <v:path arrowok="t"/>
              </v:shape>
            </v:group>
            <v:group style="position:absolute;left:1937;top:7234;width:2;height:492" coordorigin="1937,7234" coordsize="2,492">
              <v:shape style="position:absolute;left:1937;top:7234;width:2;height:492" coordorigin="1937,7234" coordsize="0,492" path="m1937,7726l1937,7234e" filled="f" stroked="t" strokeweight=".47597pt" strokecolor="#3B3B3B">
                <v:path arrowok="t"/>
              </v:shape>
            </v:group>
            <v:group style="position:absolute;left:1890;top:7468;width:1090;height:2" coordorigin="1890,7468" coordsize="1090,2">
              <v:shape style="position:absolute;left:1890;top:7468;width:1090;height:2" coordorigin="1890,7468" coordsize="1090,0" path="m1890,7468l2980,7468e" filled="f" stroked="t" strokeweight=".47597pt" strokecolor="#484848">
                <v:path arrowok="t"/>
              </v:shape>
            </v:group>
            <v:group style="position:absolute;left:1961;top:7465;width:9624;height:2" coordorigin="1961,7465" coordsize="9624,2">
              <v:shape style="position:absolute;left:1961;top:7465;width:9624;height:2" coordorigin="1961,7465" coordsize="9624,0" path="m1961,7465l11585,7465e" filled="f" stroked="t" strokeweight=".713954pt" strokecolor="#606060">
                <v:path arrowok="t"/>
              </v:shape>
            </v:group>
            <v:group style="position:absolute;left:6459;top:7463;width:281;height:2" coordorigin="6459,7463" coordsize="281,2">
              <v:shape style="position:absolute;left:6459;top:7463;width:281;height:2" coordorigin="6459,7463" coordsize="281,0" path="m6459,7463l6740,7463e" filled="f" stroked="t" strokeweight=".47597pt" strokecolor="#3B3B3B">
                <v:path arrowok="t"/>
              </v:shape>
            </v:group>
            <v:group style="position:absolute;left:6683;top:7463;width:257;height:2" coordorigin="6683,7463" coordsize="257,2">
              <v:shape style="position:absolute;left:6683;top:7463;width:257;height:2" coordorigin="6683,7463" coordsize="257,0" path="m6683,7463l6940,7463e" filled="f" stroked="t" strokeweight=".47597pt" strokecolor="#4F4F4F">
                <v:path arrowok="t"/>
              </v:shape>
            </v:group>
            <v:group style="position:absolute;left:4031;top:7463;width:2;height:263" coordorigin="4031,7463" coordsize="2,263">
              <v:shape style="position:absolute;left:4031;top:7463;width:2;height:263" coordorigin="4031,7463" coordsize="0,263" path="m4031,7726l4031,7463e" filled="f" stroked="t" strokeweight=".47597pt" strokecolor="#484848">
                <v:path arrowok="t"/>
              </v:shape>
            </v:group>
            <v:group style="position:absolute;left:4022;top:7707;width:2918;height:2" coordorigin="4022,7707" coordsize="2918,2">
              <v:shape style="position:absolute;left:4022;top:7707;width:2918;height:2" coordorigin="4022,7707" coordsize="2918,0" path="m4022,7707l6940,7707e" filled="f" stroked="t" strokeweight=".713954pt" strokecolor="#5B5B5B">
                <v:path arrowok="t"/>
              </v:shape>
            </v:group>
            <v:group style="position:absolute;left:6883;top:7707;width:547;height:2" coordorigin="6883,7707" coordsize="547,2">
              <v:shape style="position:absolute;left:6883;top:7707;width:547;height:2" coordorigin="6883,7707" coordsize="547,0" path="m6883,7707l7430,7707e" filled="f" stroked="t" strokeweight=".47597pt" strokecolor="#4B4B4B">
                <v:path arrowok="t"/>
              </v:shape>
            </v:group>
            <v:group style="position:absolute;left:7373;top:7704;width:4212;height:2" coordorigin="7373,7704" coordsize="4212,2">
              <v:shape style="position:absolute;left:7373;top:7704;width:4212;height:2" coordorigin="7373,7704" coordsize="4212,0" path="m7373,7704l11585,7704e" filled="f" stroked="t" strokeweight=".713954pt" strokecolor="#646464">
                <v:path arrowok="t"/>
              </v:shape>
            </v:group>
            <v:group style="position:absolute;left:11580;top:7420;width:2;height:316" coordorigin="11580,7420" coordsize="2,316">
              <v:shape style="position:absolute;left:11580;top:7420;width:2;height:316" coordorigin="11580,7420" coordsize="0,316" path="m11580,7736l11580,7420e" filled="f" stroked="t" strokeweight=".47597pt" strokecolor="#444444">
                <v:path arrowok="t"/>
              </v:shape>
            </v:group>
            <v:group style="position:absolute;left:309;top:7669;width:2;height:545" coordorigin="309,7669" coordsize="2,545">
              <v:shape style="position:absolute;left:309;top:7669;width:2;height:545" coordorigin="309,7669" coordsize="0,545" path="m309,8214l309,7669e" filled="f" stroked="t" strokeweight=".713954pt" strokecolor="#4F4F4F">
                <v:path arrowok="t"/>
              </v:shape>
            </v:group>
            <v:group style="position:absolute;left:1937;top:7669;width:2;height:1028" coordorigin="1937,7669" coordsize="2,1028">
              <v:shape style="position:absolute;left:1937;top:7669;width:2;height:1028" coordorigin="1937,7669" coordsize="0,1028" path="m1937,8696l1937,7669e" filled="f" stroked="t" strokeweight=".951939pt" strokecolor="#6B6B6B">
                <v:path arrowok="t"/>
              </v:shape>
            </v:group>
            <v:group style="position:absolute;left:4031;top:7669;width:2;height:531" coordorigin="4031,7669" coordsize="2,531">
              <v:shape style="position:absolute;left:4031;top:7669;width:2;height:531" coordorigin="4031,7669" coordsize="0,531" path="m4031,8199l4031,7669e" filled="f" stroked="t" strokeweight=".951939pt" strokecolor="#6B6B6B">
                <v:path arrowok="t"/>
              </v:shape>
            </v:group>
            <v:group style="position:absolute;left:4022;top:7946;width:1585;height:2" coordorigin="4022,7946" coordsize="1585,2">
              <v:shape style="position:absolute;left:4022;top:7946;width:1585;height:2" coordorigin="4022,7946" coordsize="1585,0" path="m4022,7946l5607,7946e" filled="f" stroked="t" strokeweight=".713954pt" strokecolor="#5B5B5B">
                <v:path arrowok="t"/>
              </v:shape>
            </v:group>
            <v:group style="position:absolute;left:5550;top:7946;width:371;height:2" coordorigin="5550,7946" coordsize="371,2">
              <v:shape style="position:absolute;left:5550;top:7946;width:371;height:2" coordorigin="5550,7946" coordsize="371,0" path="m5550,7946l5921,7946e" filled="f" stroked="t" strokeweight=".47597pt" strokecolor="#383838">
                <v:path arrowok="t"/>
              </v:shape>
            </v:group>
            <v:group style="position:absolute;left:5864;top:7946;width:5726;height:2" coordorigin="5864,7946" coordsize="5726,2">
              <v:shape style="position:absolute;left:5864;top:7946;width:5726;height:2" coordorigin="5864,7946" coordsize="5726,0" path="m5864,7946l11590,7946e" filled="f" stroked="t" strokeweight=".713954pt" strokecolor="#646464">
                <v:path arrowok="t"/>
              </v:shape>
            </v:group>
            <v:group style="position:absolute;left:11585;top:5536;width:2;height:10743" coordorigin="11585,5536" coordsize="2,10743">
              <v:shape style="position:absolute;left:11585;top:5536;width:2;height:10743" coordorigin="11585,5536" coordsize="0,10743" path="m11585,16279l11585,5536e" filled="f" stroked="t" strokeweight=".713954pt" strokecolor="#606060">
                <v:path arrowok="t"/>
              </v:shape>
            </v:group>
            <v:group style="position:absolute;left:300;top:8192;width:2846;height:2" coordorigin="300,8192" coordsize="2846,2">
              <v:shape style="position:absolute;left:300;top:8192;width:2846;height:2" coordorigin="300,8192" coordsize="2846,0" path="m300,8192l3146,8192e" filled="f" stroked="t" strokeweight=".713954pt" strokecolor="#646464">
                <v:path arrowok="t"/>
              </v:shape>
            </v:group>
            <v:group style="position:absolute;left:3089;top:8190;width:243;height:2" coordorigin="3089,8190" coordsize="243,2">
              <v:shape style="position:absolute;left:3089;top:8190;width:243;height:2" coordorigin="3089,8190" coordsize="243,0" path="m3089,8190l3332,8190e" filled="f" stroked="t" strokeweight=".47597pt" strokecolor="#343434">
                <v:path arrowok="t"/>
              </v:shape>
            </v:group>
            <v:group style="position:absolute;left:3275;top:8190;width:1199;height:2" coordorigin="3275,8190" coordsize="1199,2">
              <v:shape style="position:absolute;left:3275;top:8190;width:1199;height:2" coordorigin="3275,8190" coordsize="1199,0" path="m3275,8190l4474,8190e" filled="f" stroked="t" strokeweight=".713954pt" strokecolor="#606060">
                <v:path arrowok="t"/>
              </v:shape>
            </v:group>
            <v:group style="position:absolute;left:4417;top:8190;width:676;height:2" coordorigin="4417,8190" coordsize="676,2">
              <v:shape style="position:absolute;left:4417;top:8190;width:676;height:2" coordorigin="4417,8190" coordsize="676,0" path="m4417,8190l5093,8190e" filled="f" stroked="t" strokeweight=".47597pt" strokecolor="#444444">
                <v:path arrowok="t"/>
              </v:shape>
            </v:group>
            <v:group style="position:absolute;left:5036;top:8187;width:1199;height:2" coordorigin="5036,8187" coordsize="1199,2">
              <v:shape style="position:absolute;left:5036;top:8187;width:1199;height:2" coordorigin="5036,8187" coordsize="1199,0" path="m5036,8187l6235,8187e" filled="f" stroked="t" strokeweight=".951939pt" strokecolor="#646464">
                <v:path arrowok="t"/>
              </v:shape>
            </v:group>
            <v:group style="position:absolute;left:6178;top:8190;width:338;height:2" coordorigin="6178,8190" coordsize="338,2">
              <v:shape style="position:absolute;left:6178;top:8190;width:338;height:2" coordorigin="6178,8190" coordsize="338,0" path="m6178,8190l6516,8190e" filled="f" stroked="t" strokeweight=".47597pt" strokecolor="#383838">
                <v:path arrowok="t"/>
              </v:shape>
            </v:group>
            <v:group style="position:absolute;left:6459;top:8187;width:5131;height:2" coordorigin="6459,8187" coordsize="5131,2">
              <v:shape style="position:absolute;left:6459;top:8187;width:5131;height:2" coordorigin="6459,8187" coordsize="5131,0" path="m6459,8187l11590,8187e" filled="f" stroked="t" strokeweight=".713954pt" strokecolor="#606060">
                <v:path arrowok="t"/>
              </v:shape>
            </v:group>
            <v:group style="position:absolute;left:314;top:1147;width:2;height:15136" coordorigin="314,1147" coordsize="2,15136">
              <v:shape style="position:absolute;left:314;top:1147;width:2;height:15136" coordorigin="314,1147" coordsize="0,15136" path="m314,16284l314,1147e" filled="f" stroked="t" strokeweight=".713954pt" strokecolor="#575757">
                <v:path arrowok="t"/>
              </v:shape>
            </v:group>
            <v:group style="position:absolute;left:1937;top:8639;width:2;height:306" coordorigin="1937,8639" coordsize="2,306">
              <v:shape style="position:absolute;left:1937;top:8639;width:2;height:306" coordorigin="1937,8639" coordsize="0,306" path="m1937,8945l1937,8639e" filled="f" stroked="t" strokeweight=".47597pt" strokecolor="#3F3F3F">
                <v:path arrowok="t"/>
              </v:shape>
            </v:group>
            <v:group style="position:absolute;left:305;top:9127;width:1142;height:2" coordorigin="305,9127" coordsize="1142,2">
              <v:shape style="position:absolute;left:305;top:9127;width:1142;height:2" coordorigin="305,9127" coordsize="1142,0" path="m305,9127l1447,9127e" filled="f" stroked="t" strokeweight=".951939pt" strokecolor="#6B6B6B">
                <v:path arrowok="t"/>
              </v:shape>
            </v:group>
            <v:group style="position:absolute;left:309;top:8888;width:2;height:526" coordorigin="309,8888" coordsize="2,526">
              <v:shape style="position:absolute;left:309;top:8888;width:2;height:526" coordorigin="309,8888" coordsize="0,526" path="m309,9414l309,8888e" filled="f" stroked="t" strokeweight=".47597pt" strokecolor="#383838">
                <v:path arrowok="t"/>
              </v:shape>
            </v:group>
            <v:group style="position:absolute;left:1390;top:9127;width:571;height:2" coordorigin="1390,9127" coordsize="571,2">
              <v:shape style="position:absolute;left:1390;top:9127;width:571;height:2" coordorigin="1390,9127" coordsize="571,0" path="m1390,9127l1961,9127e" filled="f" stroked="t" strokeweight=".47597pt" strokecolor="#3B3B3B">
                <v:path arrowok="t"/>
              </v:shape>
            </v:group>
            <v:group style="position:absolute;left:1937;top:8888;width:2;height:263" coordorigin="1937,8888" coordsize="2,263">
              <v:shape style="position:absolute;left:1937;top:8888;width:2;height:263" coordorigin="1937,8888" coordsize="0,263" path="m1937,9151l1937,8888e" filled="f" stroked="t" strokeweight=".47597pt" strokecolor="#282828">
                <v:path arrowok="t"/>
              </v:shape>
            </v:group>
            <v:group style="position:absolute;left:1890;top:9127;width:1090;height:2" coordorigin="1890,9127" coordsize="1090,2">
              <v:shape style="position:absolute;left:1890;top:9127;width:1090;height:2" coordorigin="1890,9127" coordsize="1090,0" path="m1890,9127l2980,9127e" filled="f" stroked="t" strokeweight=".713954pt" strokecolor="#646464">
                <v:path arrowok="t"/>
              </v:shape>
            </v:group>
            <v:group style="position:absolute;left:2922;top:9127;width:409;height:2" coordorigin="2922,9127" coordsize="409,2">
              <v:shape style="position:absolute;left:2922;top:9127;width:409;height:2" coordorigin="2922,9127" coordsize="409,0" path="m2922,9127l3332,9127e" filled="f" stroked="t" strokeweight=".47597pt" strokecolor="#383838">
                <v:path arrowok="t"/>
              </v:shape>
            </v:group>
            <v:group style="position:absolute;left:3275;top:9124;width:8315;height:2" coordorigin="3275,9124" coordsize="8315,2">
              <v:shape style="position:absolute;left:3275;top:9124;width:8315;height:2" coordorigin="3275,9124" coordsize="8315,0" path="m3275,9124l11590,9124e" filled="f" stroked="t" strokeweight=".713954pt" strokecolor="#5B5B5B">
                <v:path arrowok="t"/>
              </v:shape>
            </v:group>
            <v:group style="position:absolute;left:1940;top:9079;width:2;height:1004" coordorigin="1940,9079" coordsize="2,1004">
              <v:shape style="position:absolute;left:1940;top:9079;width:2;height:1004" coordorigin="1940,9079" coordsize="0,1004" path="m1940,10083l1940,9079e" filled="f" stroked="t" strokeweight=".951939pt" strokecolor="#676767">
                <v:path arrowok="t"/>
              </v:shape>
            </v:group>
            <v:group style="position:absolute;left:300;top:10057;width:11290;height:2" coordorigin="300,10057" coordsize="11290,2">
              <v:shape style="position:absolute;left:300;top:10057;width:11290;height:2" coordorigin="300,10057" coordsize="11290,0" path="m300,10057l11590,10057e" filled="f" stroked="t" strokeweight=".713954pt" strokecolor="#606060">
                <v:path arrowok="t"/>
              </v:shape>
            </v:group>
            <v:group style="position:absolute;left:11585;top:9595;width:2;height:746" coordorigin="11585,9595" coordsize="2,746">
              <v:shape style="position:absolute;left:11585;top:9595;width:2;height:746" coordorigin="11585,9595" coordsize="0,746" path="m11585,10341l11585,9595e" filled="f" stroked="t" strokeweight=".47597pt" strokecolor="#444444">
                <v:path arrowok="t"/>
              </v:shape>
            </v:group>
            <v:group style="position:absolute;left:305;top:10298;width:3746;height:2" coordorigin="305,10298" coordsize="3746,2">
              <v:shape style="position:absolute;left:305;top:10298;width:3746;height:2" coordorigin="305,10298" coordsize="3746,0" path="m305,10298l4051,10298e" filled="f" stroked="t" strokeweight=".713954pt" strokecolor="#5B5B5B">
                <v:path arrowok="t"/>
              </v:shape>
            </v:group>
            <v:group style="position:absolute;left:3993;top:10298;width:481;height:2" coordorigin="3993,10298" coordsize="481,2">
              <v:shape style="position:absolute;left:3993;top:10298;width:481;height:2" coordorigin="3993,10298" coordsize="481,0" path="m3993,10298l4474,10298e" filled="f" stroked="t" strokeweight=".47597pt" strokecolor="#4B4B4B">
                <v:path arrowok="t"/>
              </v:shape>
            </v:group>
            <v:group style="position:absolute;left:4384;top:10298;width:776;height:2" coordorigin="4384,10298" coordsize="776,2">
              <v:shape style="position:absolute;left:4384;top:10298;width:776;height:2" coordorigin="4384,10298" coordsize="776,0" path="m4384,10298l5160,10298e" filled="f" stroked="t" strokeweight=".951939pt" strokecolor="#6B6B6B">
                <v:path arrowok="t"/>
              </v:shape>
            </v:group>
            <v:group style="position:absolute;left:5036;top:10296;width:571;height:2" coordorigin="5036,10296" coordsize="571,2">
              <v:shape style="position:absolute;left:5036;top:10296;width:571;height:2" coordorigin="5036,10296" coordsize="571,0" path="m5036,10296l5607,10296e" filled="f" stroked="t" strokeweight=".47597pt" strokecolor="#575757">
                <v:path arrowok="t"/>
              </v:shape>
            </v:group>
            <v:group style="position:absolute;left:5550;top:10298;width:371;height:2" coordorigin="5550,10298" coordsize="371,2">
              <v:shape style="position:absolute;left:5550;top:10298;width:371;height:2" coordorigin="5550,10298" coordsize="371,0" path="m5550,10298l5921,10298e" filled="f" stroked="t" strokeweight=".47597pt" strokecolor="#343434">
                <v:path arrowok="t"/>
              </v:shape>
            </v:group>
            <v:group style="position:absolute;left:5864;top:10296;width:5731;height:2" coordorigin="5864,10296" coordsize="5731,2">
              <v:shape style="position:absolute;left:5864;top:10296;width:5731;height:2" coordorigin="5864,10296" coordsize="5731,0" path="m5864,10296l11595,10296e" filled="f" stroked="t" strokeweight=".713954pt" strokecolor="#646464">
                <v:path arrowok="t"/>
              </v:shape>
            </v:group>
            <v:group style="position:absolute;left:305;top:10542;width:2675;height:2" coordorigin="305,10542" coordsize="2675,2">
              <v:shape style="position:absolute;left:305;top:10542;width:2675;height:2" coordorigin="305,10542" coordsize="2675,0" path="m305,10542l2980,10542e" filled="f" stroked="t" strokeweight=".713954pt" strokecolor="#606060">
                <v:path arrowok="t"/>
              </v:shape>
            </v:group>
            <v:group style="position:absolute;left:309;top:10269;width:2;height:526" coordorigin="309,10269" coordsize="2,526">
              <v:shape style="position:absolute;left:309;top:10269;width:2;height:526" coordorigin="309,10269" coordsize="0,526" path="m309,10795l309,10269e" filled="f" stroked="t" strokeweight=".47597pt" strokecolor="#343434">
                <v:path arrowok="t"/>
              </v:shape>
            </v:group>
            <v:group style="position:absolute;left:1940;top:10011;width:2;height:550" coordorigin="1940,10011" coordsize="2,550">
              <v:shape style="position:absolute;left:1940;top:10011;width:2;height:550" coordorigin="1940,10011" coordsize="0,550" path="m1940,10561l1940,10011e" filled="f" stroked="t" strokeweight=".47597pt" strokecolor="#545454">
                <v:path arrowok="t"/>
              </v:shape>
            </v:group>
            <v:group style="position:absolute;left:2922;top:10542;width:409;height:2" coordorigin="2922,10542" coordsize="409,2">
              <v:shape style="position:absolute;left:2922;top:10542;width:409;height:2" coordorigin="2922,10542" coordsize="409,0" path="m2922,10542l3332,10542e" filled="f" stroked="t" strokeweight=".47597pt" strokecolor="#383838">
                <v:path arrowok="t"/>
              </v:shape>
            </v:group>
            <v:group style="position:absolute;left:3275;top:10542;width:776;height:2" coordorigin="3275,10542" coordsize="776,2">
              <v:shape style="position:absolute;left:3275;top:10542;width:776;height:2" coordorigin="3275,10542" coordsize="776,0" path="m3275,10542l4051,10542e" filled="f" stroked="t" strokeweight=".713954pt" strokecolor="#606060">
                <v:path arrowok="t"/>
              </v:shape>
            </v:group>
            <v:group style="position:absolute;left:3993;top:10537;width:481;height:2" coordorigin="3993,10537" coordsize="481,2">
              <v:shape style="position:absolute;left:3993;top:10537;width:481;height:2" coordorigin="3993,10537" coordsize="481,0" path="m3993,10537l4474,10537e" filled="f" stroked="t" strokeweight=".47597pt" strokecolor="#3F3F3F">
                <v:path arrowok="t"/>
              </v:shape>
            </v:group>
            <v:group style="position:absolute;left:4417;top:10540;width:1190;height:2" coordorigin="4417,10540" coordsize="1190,2">
              <v:shape style="position:absolute;left:4417;top:10540;width:1190;height:2" coordorigin="4417,10540" coordsize="1190,0" path="m4417,10540l5607,10540e" filled="f" stroked="t" strokeweight=".951939pt" strokecolor="#646464">
                <v:path arrowok="t"/>
              </v:shape>
            </v:group>
            <v:group style="position:absolute;left:5550;top:10537;width:371;height:2" coordorigin="5550,10537" coordsize="371,2">
              <v:shape style="position:absolute;left:5550;top:10537;width:371;height:2" coordorigin="5550,10537" coordsize="371,0" path="m5550,10537l5921,10537e" filled="f" stroked="t" strokeweight=".47597pt" strokecolor="#2B2B2B">
                <v:path arrowok="t"/>
              </v:shape>
            </v:group>
            <v:group style="position:absolute;left:5864;top:10537;width:1104;height:2" coordorigin="5864,10537" coordsize="1104,2">
              <v:shape style="position:absolute;left:5864;top:10537;width:1104;height:2" coordorigin="5864,10537" coordsize="1104,0" path="m5864,10537l6968,10537e" filled="f" stroked="t" strokeweight=".951939pt" strokecolor="#646464">
                <v:path arrowok="t"/>
              </v:shape>
            </v:group>
            <v:group style="position:absolute;left:6883;top:10537;width:547;height:2" coordorigin="6883,10537" coordsize="547,2">
              <v:shape style="position:absolute;left:6883;top:10537;width:547;height:2" coordorigin="6883,10537" coordsize="547,0" path="m6883,10537l7430,10537e" filled="f" stroked="t" strokeweight=".47597pt" strokecolor="#484848">
                <v:path arrowok="t"/>
              </v:shape>
            </v:group>
            <v:group style="position:absolute;left:7373;top:10537;width:885;height:2" coordorigin="7373,10537" coordsize="885,2">
              <v:shape style="position:absolute;left:7373;top:10537;width:885;height:2" coordorigin="7373,10537" coordsize="885,0" path="m7373,10537l8258,10537e" filled="f" stroked="t" strokeweight=".713954pt" strokecolor="#646464">
                <v:path arrowok="t"/>
              </v:shape>
            </v:group>
            <v:group style="position:absolute;left:8201;top:10535;width:814;height:2" coordorigin="8201,10535" coordsize="814,2">
              <v:shape style="position:absolute;left:8201;top:10535;width:814;height:2" coordorigin="8201,10535" coordsize="814,0" path="m8201,10535l9015,10535e" filled="f" stroked="t" strokeweight=".47597pt" strokecolor="#4F4F4F">
                <v:path arrowok="t"/>
              </v:shape>
            </v:group>
            <v:group style="position:absolute;left:8958;top:10537;width:2637;height:2" coordorigin="8958,10537" coordsize="2637,2">
              <v:shape style="position:absolute;left:8958;top:10537;width:2637;height:2" coordorigin="8958,10537" coordsize="2637,0" path="m8958,10537l11595,10537e" filled="f" stroked="t" strokeweight=".713954pt" strokecolor="#676767">
                <v:path arrowok="t"/>
              </v:shape>
            </v:group>
            <v:group style="position:absolute;left:728;top:11013;width:4879;height:2" coordorigin="728,11013" coordsize="4879,2">
              <v:shape style="position:absolute;left:728;top:11013;width:4879;height:2" coordorigin="728,11013" coordsize="4879,0" path="m728,11013l5607,11013e" filled="f" stroked="t" strokeweight=".713954pt" strokecolor="#606060">
                <v:path arrowok="t"/>
              </v:shape>
            </v:group>
            <v:group style="position:absolute;left:5550;top:11015;width:371;height:2" coordorigin="5550,11015" coordsize="371,2">
              <v:shape style="position:absolute;left:5550;top:11015;width:371;height:2" coordorigin="5550,11015" coordsize="371,0" path="m5550,11015l5921,11015e" filled="f" stroked="t" strokeweight=".47597pt" strokecolor="#3F3F3F">
                <v:path arrowok="t"/>
              </v:shape>
            </v:group>
            <v:group style="position:absolute;left:5845;top:11013;width:671;height:2" coordorigin="5845,11013" coordsize="671,2">
              <v:shape style="position:absolute;left:5845;top:11013;width:671;height:2" coordorigin="5845,11013" coordsize="671,0" path="m5845,11013l6516,11013e" filled="f" stroked="t" strokeweight=".951939pt" strokecolor="#676767">
                <v:path arrowok="t"/>
              </v:shape>
            </v:group>
            <v:group style="position:absolute;left:6459;top:11010;width:281;height:2" coordorigin="6459,11010" coordsize="281,2">
              <v:shape style="position:absolute;left:6459;top:11010;width:281;height:2" coordorigin="6459,11010" coordsize="281,0" path="m6459,11010l6740,11010e" filled="f" stroked="t" strokeweight=".47597pt" strokecolor="#343434">
                <v:path arrowok="t"/>
              </v:shape>
            </v:group>
            <v:group style="position:absolute;left:6683;top:11010;width:257;height:2" coordorigin="6683,11010" coordsize="257,2">
              <v:shape style="position:absolute;left:6683;top:11010;width:257;height:2" coordorigin="6683,11010" coordsize="257,0" path="m6683,11010l6940,11010e" filled="f" stroked="t" strokeweight=".47597pt" strokecolor="#4F4F4F">
                <v:path arrowok="t"/>
              </v:shape>
            </v:group>
            <v:group style="position:absolute;left:6854;top:11010;width:4741;height:2" coordorigin="6854,11010" coordsize="4741,2">
              <v:shape style="position:absolute;left:6854;top:11010;width:4741;height:2" coordorigin="6854,11010" coordsize="4741,0" path="m6854,11010l11595,11010e" filled="f" stroked="t" strokeweight=".713954pt" strokecolor="#606060">
                <v:path arrowok="t"/>
              </v:shape>
            </v:group>
            <v:group style="position:absolute;left:1940;top:10489;width:2;height:798" coordorigin="1940,10489" coordsize="2,798">
              <v:shape style="position:absolute;left:1940;top:10489;width:2;height:798" coordorigin="1940,10489" coordsize="0,798" path="m1940,11288l1940,10489e" filled="f" stroked="t" strokeweight=".951939pt" strokecolor="#676767">
                <v:path arrowok="t"/>
              </v:shape>
            </v:group>
            <v:group style="position:absolute;left:300;top:11257;width:6640;height:2" coordorigin="300,11257" coordsize="6640,2">
              <v:shape style="position:absolute;left:300;top:11257;width:6640;height:2" coordorigin="300,11257" coordsize="6640,0" path="m300,11257l6940,11257e" filled="f" stroked="t" strokeweight=".713954pt" strokecolor="#606060">
                <v:path arrowok="t"/>
              </v:shape>
            </v:group>
            <v:group style="position:absolute;left:6883;top:11254;width:547;height:2" coordorigin="6883,11254" coordsize="547,2">
              <v:shape style="position:absolute;left:6883;top:11254;width:547;height:2" coordorigin="6883,11254" coordsize="547,0" path="m6883,11254l7430,11254e" filled="f" stroked="t" strokeweight=".47597pt" strokecolor="#3F3F3F">
                <v:path arrowok="t"/>
              </v:shape>
            </v:group>
            <v:group style="position:absolute;left:7373;top:11254;width:885;height:2" coordorigin="7373,11254" coordsize="885,2">
              <v:shape style="position:absolute;left:7373;top:11254;width:885;height:2" coordorigin="7373,11254" coordsize="885,0" path="m7373,11254l8258,11254e" filled="f" stroked="t" strokeweight=".713954pt" strokecolor="#646464">
                <v:path arrowok="t"/>
              </v:shape>
            </v:group>
            <v:group style="position:absolute;left:8201;top:11252;width:814;height:2" coordorigin="8201,11252" coordsize="814,2">
              <v:shape style="position:absolute;left:8201;top:11252;width:814;height:2" coordorigin="8201,11252" coordsize="814,0" path="m8201,11252l9015,11252e" filled="f" stroked="t" strokeweight=".47597pt" strokecolor="#4F4F4F">
                <v:path arrowok="t"/>
              </v:shape>
            </v:group>
            <v:group style="position:absolute;left:8958;top:11254;width:2637;height:2" coordorigin="8958,11254" coordsize="2637,2">
              <v:shape style="position:absolute;left:8958;top:11254;width:2637;height:2" coordorigin="8958,11254" coordsize="2637,0" path="m8958,11254l11595,11254e" filled="f" stroked="t" strokeweight=".713954pt" strokecolor="#646464">
                <v:path arrowok="t"/>
              </v:shape>
            </v:group>
            <v:group style="position:absolute;left:300;top:11622;width:733;height:2" coordorigin="300,11622" coordsize="733,2">
              <v:shape style="position:absolute;left:300;top:11622;width:733;height:2" coordorigin="300,11622" coordsize="733,0" path="m300,11622l1033,11622e" filled="f" stroked="t" strokeweight=".237985pt" strokecolor="#343434">
                <v:path arrowok="t"/>
              </v:shape>
            </v:group>
            <v:group style="position:absolute;left:1028;top:11245;width:2;height:382" coordorigin="1028,11245" coordsize="2,382">
              <v:shape style="position:absolute;left:1028;top:11245;width:2;height:382" coordorigin="1028,11245" coordsize="0,382" path="m1028,11627l1028,11245e" filled="f" stroked="t" strokeweight=".237985pt" strokecolor="#6B6B6B">
                <v:path arrowok="t"/>
              </v:shape>
            </v:group>
            <v:group style="position:absolute;left:1028;top:11622;width:904;height:2" coordorigin="1028,11622" coordsize="904,2">
              <v:shape style="position:absolute;left:1028;top:11622;width:904;height:2" coordorigin="1028,11622" coordsize="904,0" path="m1028,11622l1932,11622e" filled="f" stroked="t" strokeweight=".237985pt" strokecolor="#606060">
                <v:path arrowok="t"/>
              </v:shape>
            </v:group>
            <v:group style="position:absolute;left:1433;top:11254;width:2;height:760" coordorigin="1433,11254" coordsize="2,760">
              <v:shape style="position:absolute;left:1433;top:11254;width:2;height:760" coordorigin="1433,11254" coordsize="0,760" path="m1433,12014l1433,11254e" filled="f" stroked="t" strokeweight=".951939pt" strokecolor="#575757">
                <v:path arrowok="t"/>
              </v:shape>
            </v:group>
            <v:group style="position:absolute;left:1942;top:11216;width:2;height:440" coordorigin="1942,11216" coordsize="2,440">
              <v:shape style="position:absolute;left:1942;top:11216;width:2;height:440" coordorigin="1942,11216" coordsize="0,440" path="m1942,11656l1942,11216e" filled="f" stroked="t" strokeweight=".47597pt" strokecolor="#3F3F3F">
                <v:path arrowok="t"/>
              </v:shape>
            </v:group>
            <v:group style="position:absolute;left:1918;top:11622;width:1199;height:2" coordorigin="1918,11622" coordsize="1199,2">
              <v:shape style="position:absolute;left:1918;top:11622;width:1199;height:2" coordorigin="1918,11622" coordsize="1199,0" path="m1918,11622l3118,11622e" filled="f" stroked="t" strokeweight=".237985pt" strokecolor="#3B3B3B">
                <v:path arrowok="t"/>
              </v:shape>
            </v:group>
            <v:group style="position:absolute;left:3118;top:11622;width:3089;height:2" coordorigin="3118,11622" coordsize="3089,2">
              <v:shape style="position:absolute;left:3118;top:11622;width:3089;height:2" coordorigin="3118,11622" coordsize="3089,0" path="m3118,11622l6207,11622e" filled="f" stroked="t" strokeweight=".237985pt" strokecolor="#000000">
                <v:path arrowok="t"/>
              </v:shape>
            </v:group>
            <v:group style="position:absolute;left:6207;top:11622;width:505;height:2" coordorigin="6207,11622" coordsize="505,2">
              <v:shape style="position:absolute;left:6207;top:11622;width:505;height:2" coordorigin="6207,11622" coordsize="505,0" path="m6207,11622l6711,11622e" filled="f" stroked="t" strokeweight=".237985pt" strokecolor="#2B2B2B">
                <v:path arrowok="t"/>
              </v:shape>
            </v:group>
            <v:group style="position:absolute;left:6492;top:11245;width:2;height:411" coordorigin="6492,11245" coordsize="2,411">
              <v:shape style="position:absolute;left:6492;top:11245;width:2;height:411" coordorigin="6492,11245" coordsize="0,411" path="m6492,11656l6492,11245e" filled="f" stroked="t" strokeweight=".47597pt" strokecolor="#343434">
                <v:path arrowok="t"/>
              </v:shape>
            </v:group>
            <v:group style="position:absolute;left:6711;top:11622;width:4864;height:2" coordorigin="6711,11622" coordsize="4864,2">
              <v:shape style="position:absolute;left:6711;top:11622;width:4864;height:2" coordorigin="6711,11622" coordsize="4864,0" path="m6711,11622l11576,11622e" filled="f" stroked="t" strokeweight=".237985pt" strokecolor="#000000">
                <v:path arrowok="t"/>
              </v:shape>
            </v:group>
            <v:group style="position:absolute;left:1028;top:11622;width:2;height:1869" coordorigin="1028,11622" coordsize="2,1869">
              <v:shape style="position:absolute;left:1028;top:11622;width:2;height:1869" coordorigin="1028,11622" coordsize="0,1869" path="m1028,13492l1028,11622e" filled="f" stroked="t" strokeweight=".237985pt" strokecolor="#000000">
                <v:path arrowok="t"/>
              </v:shape>
            </v:group>
            <v:group style="position:absolute;left:1942;top:11594;width:2;height:698" coordorigin="1942,11594" coordsize="2,698">
              <v:shape style="position:absolute;left:1942;top:11594;width:2;height:698" coordorigin="1942,11594" coordsize="0,698" path="m1942,12292l1942,11594e" filled="f" stroked="t" strokeweight=".713954pt" strokecolor="#6B6B6B">
                <v:path arrowok="t"/>
              </v:shape>
            </v:group>
            <v:group style="position:absolute;left:6495;top:11594;width:2;height:698" coordorigin="6495,11594" coordsize="2,698">
              <v:shape style="position:absolute;left:6495;top:11594;width:2;height:698" coordorigin="6495,11594" coordsize="0,698" path="m6495,12292l6495,11594e" filled="f" stroked="t" strokeweight=".713954pt" strokecolor="#5B5B5B">
                <v:path arrowok="t"/>
              </v:shape>
            </v:group>
            <v:group style="position:absolute;left:1433;top:11957;width:2;height:335" coordorigin="1433,11957" coordsize="2,335">
              <v:shape style="position:absolute;left:1433;top:11957;width:2;height:335" coordorigin="1433,11957" coordsize="0,335" path="m1433,12292l1433,11957e" filled="f" stroked="t" strokeweight=".47597pt" strokecolor="#282828">
                <v:path arrowok="t"/>
              </v:shape>
            </v:group>
            <v:group style="position:absolute;left:11590;top:11957;width:2;height:335" coordorigin="11590,11957" coordsize="2,335">
              <v:shape style="position:absolute;left:11590;top:11957;width:2;height:335" coordorigin="11590,11957" coordsize="0,335" path="m11590,12292l11590,11957e" filled="f" stroked="t" strokeweight=".47597pt" strokecolor="#4B4B4B">
                <v:path arrowok="t"/>
              </v:shape>
            </v:group>
            <v:group style="position:absolute;left:1433;top:12234;width:2;height:550" coordorigin="1433,12234" coordsize="2,550">
              <v:shape style="position:absolute;left:1433;top:12234;width:2;height:550" coordorigin="1433,12234" coordsize="0,550" path="m1433,12784l1433,12234e" filled="f" stroked="t" strokeweight=".47597pt" strokecolor="#484848">
                <v:path arrowok="t"/>
              </v:shape>
            </v:group>
            <v:group style="position:absolute;left:1947;top:12234;width:2;height:550" coordorigin="1947,12234" coordsize="2,550">
              <v:shape style="position:absolute;left:1947;top:12234;width:2;height:550" coordorigin="1947,12234" coordsize="0,550" path="m1947,12784l1947,12234e" filled="f" stroked="t" strokeweight=".47597pt" strokecolor="#4B4B4B">
                <v:path arrowok="t"/>
              </v:shape>
            </v:group>
            <v:group style="position:absolute;left:6497;top:12234;width:2;height:550" coordorigin="6497,12234" coordsize="2,550">
              <v:shape style="position:absolute;left:6497;top:12234;width:2;height:550" coordorigin="6497,12234" coordsize="0,550" path="m6497,12784l6497,12234e" filled="f" stroked="t" strokeweight=".47597pt" strokecolor="#444444">
                <v:path arrowok="t"/>
              </v:shape>
            </v:group>
            <v:group style="position:absolute;left:1433;top:12631;width:2;height:593" coordorigin="1433,12631" coordsize="2,593">
              <v:shape style="position:absolute;left:1433;top:12631;width:2;height:593" coordorigin="1433,12631" coordsize="0,593" path="m1433,13224l1433,12631e" filled="f" stroked="t" strokeweight=".951939pt" strokecolor="#5B5B5B">
                <v:path arrowok="t"/>
              </v:shape>
            </v:group>
            <v:group style="position:absolute;left:1947;top:12655;width:2;height:865" coordorigin="1947,12655" coordsize="2,865">
              <v:shape style="position:absolute;left:1947;top:12655;width:2;height:865" coordorigin="1947,12655" coordsize="0,865" path="m1947,13520l1947,12655e" filled="f" stroked="t" strokeweight=".951939pt" strokecolor="#6B6B6B">
                <v:path arrowok="t"/>
              </v:shape>
            </v:group>
            <v:group style="position:absolute;left:6499;top:12660;width:2;height:1860" coordorigin="6499,12660" coordsize="2,1860">
              <v:shape style="position:absolute;left:6499;top:12660;width:2;height:1860" coordorigin="6499,12660" coordsize="0,1860" path="m6499,14520l6499,12660e" filled="f" stroked="t" strokeweight=".713954pt" strokecolor="#575757">
                <v:path arrowok="t"/>
              </v:shape>
            </v:group>
            <v:group style="position:absolute;left:11592;top:12464;width:2;height:535" coordorigin="11592,12464" coordsize="2,535">
              <v:shape style="position:absolute;left:11592;top:12464;width:2;height:535" coordorigin="11592,12464" coordsize="0,535" path="m11592,12999l11592,12464e" filled="f" stroked="t" strokeweight=".951939pt" strokecolor="#747474">
                <v:path arrowok="t"/>
              </v:shape>
            </v:group>
            <v:group style="position:absolute;left:11595;top:13028;width:2;height:273" coordorigin="11595,13028" coordsize="2,273">
              <v:shape style="position:absolute;left:11595;top:13028;width:2;height:273" coordorigin="11595,13028" coordsize="0,273" path="m11595,13300l11595,13028e" filled="f" stroked="t" strokeweight=".47597pt" strokecolor="#444444">
                <v:path arrowok="t"/>
              </v:shape>
            </v:group>
            <v:group style="position:absolute;left:1437;top:13167;width:2;height:134" coordorigin="1437,13167" coordsize="2,134">
              <v:shape style="position:absolute;left:1437;top:13167;width:2;height:134" coordorigin="1437,13167" coordsize="0,134" path="m1437,13300l1437,13167e" filled="f" stroked="t" strokeweight=".47597pt" strokecolor="#2F2F2F">
                <v:path arrowok="t"/>
              </v:shape>
            </v:group>
            <v:group style="position:absolute;left:1435;top:13243;width:2;height:277" coordorigin="1435,13243" coordsize="2,277">
              <v:shape style="position:absolute;left:1435;top:13243;width:2;height:277" coordorigin="1435,13243" coordsize="0,277" path="m1435,13520l1435,13243e" filled="f" stroked="t" strokeweight=".47597pt" strokecolor="#484848">
                <v:path arrowok="t"/>
              </v:shape>
            </v:group>
            <v:group style="position:absolute;left:314;top:13583;width:1142;height:2" coordorigin="314,13583" coordsize="1142,2">
              <v:shape style="position:absolute;left:314;top:13583;width:1142;height:2" coordorigin="314,13583" coordsize="1142,0" path="m314,13583l1456,13583e" filled="f" stroked="t" strokeweight=".713954pt" strokecolor="#676767">
                <v:path arrowok="t"/>
              </v:shape>
            </v:group>
            <v:group style="position:absolute;left:321;top:8032;width:2;height:8252" coordorigin="321,8032" coordsize="2,8252">
              <v:shape style="position:absolute;left:321;top:8032;width:2;height:8252" coordorigin="321,8032" coordsize="0,8252" path="m321,16284l321,8032e" filled="f" stroked="t" strokeweight=".47597pt" strokecolor="#575757">
                <v:path arrowok="t"/>
              </v:shape>
            </v:group>
            <v:group style="position:absolute;left:1028;top:13492;width:2;height:124" coordorigin="1028,13492" coordsize="2,124">
              <v:shape style="position:absolute;left:1028;top:13492;width:2;height:124" coordorigin="1028,13492" coordsize="0,124" path="m1028,13616l1028,13492e" filled="f" stroked="t" strokeweight=".237985pt" strokecolor="#6B6B6B">
                <v:path arrowok="t"/>
              </v:shape>
            </v:group>
            <v:group style="position:absolute;left:1437;top:13410;width:2;height:1109" coordorigin="1437,13410" coordsize="2,1109">
              <v:shape style="position:absolute;left:1437;top:13410;width:2;height:1109" coordorigin="1437,13410" coordsize="0,1109" path="m1437,14520l1437,13410e" filled="f" stroked="t" strokeweight=".713954pt" strokecolor="#5B5B5B">
                <v:path arrowok="t"/>
              </v:shape>
            </v:group>
            <v:group style="position:absolute;left:1385;top:13583;width:566;height:2" coordorigin="1385,13583" coordsize="566,2">
              <v:shape style="position:absolute;left:1385;top:13583;width:566;height:2" coordorigin="1385,13583" coordsize="566,0" path="m1385,13583l1951,13583e" filled="f" stroked="t" strokeweight=".47597pt" strokecolor="#3B3B3B">
                <v:path arrowok="t"/>
              </v:shape>
            </v:group>
            <v:group style="position:absolute;left:1947;top:13463;width:2;height:182" coordorigin="1947,13463" coordsize="2,182">
              <v:shape style="position:absolute;left:1947;top:13463;width:2;height:182" coordorigin="1947,13463" coordsize="0,182" path="m1947,13645l1947,13463e" filled="f" stroked="t" strokeweight=".47597pt" strokecolor="#4F4F4F">
                <v:path arrowok="t"/>
              </v:shape>
            </v:group>
            <v:group style="position:absolute;left:1028;top:13611;width:2;height:1664" coordorigin="1028,13611" coordsize="2,1664">
              <v:shape style="position:absolute;left:1028;top:13611;width:2;height:1664" coordorigin="1028,13611" coordsize="0,1664" path="m1028,15275l1028,13611e" filled="f" stroked="t" strokeweight=".237985pt" strokecolor="#000000">
                <v:path arrowok="t"/>
              </v:shape>
            </v:group>
            <v:group style="position:absolute;left:1947;top:13583;width:2;height:445" coordorigin="1947,13583" coordsize="2,445">
              <v:shape style="position:absolute;left:1947;top:13583;width:2;height:445" coordorigin="1947,13583" coordsize="0,445" path="m1947,14027l1947,13583e" filled="f" stroked="t" strokeweight=".47597pt" strokecolor="#343434">
                <v:path arrowok="t"/>
              </v:shape>
            </v:group>
            <v:group style="position:absolute;left:319;top:13802;width:2;height:110" coordorigin="319,13802" coordsize="2,110">
              <v:shape style="position:absolute;left:319;top:13802;width:2;height:110" coordorigin="319,13802" coordsize="0,110" path="m319,13912l319,13802e" filled="f" stroked="t" strokeweight=".47597pt" strokecolor="#343434">
                <v:path arrowok="t"/>
              </v:shape>
            </v:group>
            <v:group style="position:absolute;left:1949;top:13970;width:2;height:712" coordorigin="1949,13970" coordsize="2,712">
              <v:shape style="position:absolute;left:1949;top:13970;width:2;height:712" coordorigin="1949,13970" coordsize="0,712" path="m1949,14682l1949,13970e" filled="f" stroked="t" strokeweight=".951939pt" strokecolor="#707070">
                <v:path arrowok="t"/>
              </v:shape>
            </v:group>
            <v:group style="position:absolute;left:1437;top:14462;width:2;height:220" coordorigin="1437,14462" coordsize="2,220">
              <v:shape style="position:absolute;left:1437;top:14462;width:2;height:220" coordorigin="1437,14462" coordsize="0,220" path="m1437,14682l1437,14462e" filled="f" stroked="t" strokeweight=".47597pt" strokecolor="#1F1F1F">
                <v:path arrowok="t"/>
              </v:shape>
            </v:group>
            <v:group style="position:absolute;left:6502;top:14462;width:2;height:220" coordorigin="6502,14462" coordsize="2,220">
              <v:shape style="position:absolute;left:6502;top:14462;width:2;height:220" coordorigin="6502,14462" coordsize="0,220" path="m6502,14682l6502,14462e" filled="f" stroked="t" strokeweight=".47597pt" strokecolor="#282828">
                <v:path arrowok="t"/>
              </v:shape>
            </v:group>
            <v:group style="position:absolute;left:1951;top:14625;width:2;height:535" coordorigin="1951,14625" coordsize="2,535">
              <v:shape style="position:absolute;left:1951;top:14625;width:2;height:535" coordorigin="1951,14625" coordsize="0,535" path="m1951,15160l1951,14625e" filled="f" stroked="t" strokeweight=".47597pt" strokecolor="#484848">
                <v:path arrowok="t"/>
              </v:shape>
            </v:group>
            <v:group style="position:absolute;left:11595;top:9112;width:2;height:6225" coordorigin="11595,9112" coordsize="2,6225">
              <v:shape style="position:absolute;left:11595;top:9112;width:2;height:6225" coordorigin="11595,9112" coordsize="0,6225" path="m11595,15337l11595,9112e" filled="f" stroked="t" strokeweight=".47597pt" strokecolor="#606060">
                <v:path arrowok="t"/>
              </v:shape>
            </v:group>
            <v:group style="position:absolute;left:1440;top:14625;width:2;height:1664" coordorigin="1440,14625" coordsize="2,1664">
              <v:shape style="position:absolute;left:1440;top:14625;width:2;height:1664" coordorigin="1440,14625" coordsize="0,1664" path="m1440,16289l1440,14625e" filled="f" stroked="t" strokeweight=".713954pt" strokecolor="#575757">
                <v:path arrowok="t"/>
              </v:shape>
            </v:group>
            <v:group style="position:absolute;left:1951;top:15103;width:2;height:1176" coordorigin="1951,15103" coordsize="2,1176">
              <v:shape style="position:absolute;left:1951;top:15103;width:2;height:1176" coordorigin="1951,15103" coordsize="0,1176" path="m1951,16279l1951,15103e" filled="f" stroked="t" strokeweight=".713954pt" strokecolor="#6B6B6B">
                <v:path arrowok="t"/>
              </v:shape>
            </v:group>
            <v:group style="position:absolute;left:6504;top:14625;width:2;height:1654" coordorigin="6504,14625" coordsize="2,1654">
              <v:shape style="position:absolute;left:6504;top:14625;width:2;height:1654" coordorigin="6504,14625" coordsize="0,1654" path="m6504,16279l6504,14625e" filled="f" stroked="t" strokeweight=".713954pt" strokecolor="#5B5B5B">
                <v:path arrowok="t"/>
              </v:shape>
            </v:group>
            <v:group style="position:absolute;left:319;top:16279;width:485;height:2" coordorigin="319,16279" coordsize="485,2">
              <v:shape style="position:absolute;left:319;top:16279;width:485;height:2" coordorigin="319,16279" coordsize="485,0" path="m319,16279l804,16279e" filled="f" stroked="t" strokeweight=".47597pt" strokecolor="#444444">
                <v:path arrowok="t"/>
              </v:shape>
            </v:group>
            <v:group style="position:absolute;left:386;top:16274;width:676;height:2" coordorigin="386,16274" coordsize="676,2">
              <v:shape style="position:absolute;left:386;top:16274;width:676;height:2" coordorigin="386,16274" coordsize="676,0" path="m386,16274l1061,16274e" filled="f" stroked="t" strokeweight=".713954pt" strokecolor="#545454">
                <v:path arrowok="t"/>
              </v:shape>
            </v:group>
            <v:group style="position:absolute;left:1028;top:15275;width:2;height:994" coordorigin="1028,15275" coordsize="2,994">
              <v:shape style="position:absolute;left:1028;top:15275;width:2;height:994" coordorigin="1028,15275" coordsize="0,994" path="m1028,16269l1028,15275e" filled="f" stroked="t" strokeweight=".237985pt" strokecolor="#7C7C7C">
                <v:path arrowok="t"/>
              </v:shape>
            </v:group>
            <v:group style="position:absolute;left:842;top:16277;width:700;height:2" coordorigin="842,16277" coordsize="700,2">
              <v:shape style="position:absolute;left:842;top:16277;width:700;height:2" coordorigin="842,16277" coordsize="700,0" path="m842,16277l1542,16277e" filled="f" stroked="t" strokeweight=".951939pt" strokecolor="#6B6B6B">
                <v:path arrowok="t"/>
              </v:shape>
            </v:group>
            <v:group style="position:absolute;left:1385;top:16274;width:576;height:2" coordorigin="1385,16274" coordsize="576,2">
              <v:shape style="position:absolute;left:1385;top:16274;width:576;height:2" coordorigin="1385,16274" coordsize="576,0" path="m1385,16274l1961,16274e" filled="f" stroked="t" strokeweight=".47597pt" strokecolor="#444444">
                <v:path arrowok="t"/>
              </v:shape>
            </v:group>
            <v:group style="position:absolute;left:5550;top:16269;width:371;height:2" coordorigin="5550,16269" coordsize="371,2">
              <v:shape style="position:absolute;left:5550;top:16269;width:371;height:2" coordorigin="5550,16269" coordsize="371,0" path="m5550,16269l5921,16269e" filled="f" stroked="t" strokeweight=".47597pt" strokecolor="#444444">
                <v:path arrowok="t"/>
              </v:shape>
            </v:group>
            <v:group style="position:absolute;left:6883;top:16269;width:547;height:2" coordorigin="6883,16269" coordsize="547,2">
              <v:shape style="position:absolute;left:6883;top:16269;width:547;height:2" coordorigin="6883,16269" coordsize="547,0" path="m6883,16269l7430,16269e" filled="f" stroked="t" strokeweight=".47597pt" strokecolor="#4B4B4B">
                <v:path arrowok="t"/>
              </v:shape>
            </v:group>
            <v:group style="position:absolute;left:1890;top:16269;width:9715;height:2" coordorigin="1890,16269" coordsize="9715,2">
              <v:shape style="position:absolute;left:1890;top:16269;width:9715;height:2" coordorigin="1890,16269" coordsize="9715,0" path="m1890,16269l11604,16269e" filled="f" stroked="t" strokeweight=".713954pt" strokecolor="#676767">
                <v:path arrowok="t"/>
              </v:shape>
            </v:group>
            <v:group style="position:absolute;left:10100;top:16267;width:1499;height:2" coordorigin="10100,16267" coordsize="1499,2">
              <v:shape style="position:absolute;left:10100;top:16267;width:1499;height:2" coordorigin="10100,16267" coordsize="1499,0" path="m10100,16267l11599,16267e" filled="f" stroked="t" strokeweight=".951939pt" strokecolor="#7C7C7C">
                <v:path arrowok="t"/>
              </v:shape>
            </v:group>
            <v:group style="position:absolute;left:766;top:10893;width:2;height:202" coordorigin="766,10893" coordsize="2,202">
              <v:shape style="position:absolute;left:766;top:10893;width:2;height:202" coordorigin="766,10893" coordsize="0,202" path="m766,11095l766,10893e" filled="f" stroked="t" strokeweight="4.506250pt" strokecolor="#EDEDED">
                <v:path arrowok="t"/>
              </v:shape>
            </v:group>
            <v:group style="position:absolute;left:4247;top:12393;width:190;height:444" coordorigin="4247,12393" coordsize="190,444">
              <v:shape style="position:absolute;left:4247;top:12393;width:190;height:444" coordorigin="4247,12393" coordsize="190,444" path="m4247,12393l4437,12393,4437,12838,4247,12838,4247,12393e" filled="t" fillcolor="#EDEDED" stroked="f">
                <v:path arrowok="t"/>
                <v:fill/>
              </v:shape>
            </v:group>
            <v:group style="position:absolute;left:3529;top:12795;width:111;height:286" coordorigin="3529,12795" coordsize="111,286">
              <v:shape style="position:absolute;left:3529;top:12795;width:111;height:286" coordorigin="3529,12795" coordsize="111,286" path="m3529,12795l3640,12795,3640,13082,3529,13082,3529,12795e" filled="t" fillcolor="#EDEDED" stroked="f">
                <v:path arrowok="t"/>
                <v:fill/>
              </v:shape>
            </v:group>
            <v:group style="position:absolute;left:4691;top:12789;width:119;height:382" coordorigin="4691,12789" coordsize="119,382">
              <v:shape style="position:absolute;left:4691;top:12789;width:119;height:382" coordorigin="4691,12789" coordsize="119,382" path="m4691,12789l4810,12789,4810,13171,4691,13171,4691,12789e" filled="t" fillcolor="#EDEDED" stroked="f">
                <v:path arrowok="t"/>
                <v:fill/>
              </v:shape>
            </v:group>
            <v:group style="position:absolute;left:2537;top:12963;width:2;height:239" coordorigin="2537,12963" coordsize="2,239">
              <v:shape style="position:absolute;left:2537;top:12963;width:2;height:239" coordorigin="2537,12963" coordsize="0,239" path="m2537,13203l2537,12963e" filled="f" stroked="t" strokeweight="3.56302pt" strokecolor="#EDEDED">
                <v:path arrowok="t"/>
              </v:shape>
            </v:group>
            <v:group style="position:absolute;left:2774;top:12960;width:2;height:242" coordorigin="2774,12960" coordsize="2,242">
              <v:shape style="position:absolute;left:2774;top:12960;width:2;height:242" coordorigin="2774,12960" coordsize="0,242" path="m2774,13203l2774,12960e" filled="f" stroked="t" strokeweight="3.79954pt" strokecolor="#EDEDED">
                <v:path arrowok="t"/>
              </v:shape>
            </v:group>
            <v:group style="position:absolute;left:2732;top:13015;width:2;height:286" coordorigin="2732,13015" coordsize="2,286">
              <v:shape style="position:absolute;left:2732;top:13015;width:2;height:286" coordorigin="2732,13015" coordsize="0,286" path="m2732,13302l2732,13015e" filled="f" stroked="t" strokeweight="3.6868pt" strokecolor="#EDEDED">
                <v:path arrowok="t"/>
              </v:shape>
            </v:group>
            <v:group style="position:absolute;left:2905;top:13036;width:149;height:259" coordorigin="2905,13036" coordsize="149,259">
              <v:shape style="position:absolute;left:2905;top:13036;width:149;height:259" coordorigin="2905,13036" coordsize="149,259" path="m2905,13036l3054,13036,3054,13295,2905,13295,2905,13036e" filled="t" fillcolor="#EDEDED" stroked="f">
                <v:path arrowok="t"/>
                <v:fill/>
              </v:shape>
            </v:group>
            <v:group style="position:absolute;left:8728;top:13383;width:2;height:444" coordorigin="8728,13383" coordsize="2,444">
              <v:shape style="position:absolute;left:8728;top:13383;width:2;height:444" coordorigin="8728,13383" coordsize="0,444" path="m8728,13827l8728,13383e" filled="f" stroked="t" strokeweight="2.28625pt" strokecolor="#EDEDED">
                <v:path arrowok="t"/>
              </v:shape>
            </v:group>
            <v:group style="position:absolute;left:9515;top:13841;width:2;height:56" coordorigin="9515,13841" coordsize="2,56">
              <v:shape style="position:absolute;left:9515;top:13841;width:2;height:56" coordorigin="9515,13841" coordsize="0,56" path="m9515,13897l9515,13841e" filled="f" stroked="t" strokeweight="2.792383pt" strokecolor="#EDEDED">
                <v:path arrowok="t"/>
              </v:shape>
            </v:group>
            <v:group style="position:absolute;left:9522;top:13779;width:158;height:382" coordorigin="9522,13779" coordsize="158,382">
              <v:shape style="position:absolute;left:9522;top:13779;width:158;height:382" coordorigin="9522,13779" coordsize="158,382" path="m9522,13779l9681,13779,9681,14161,9522,14161,9522,13779e" filled="t" fillcolor="#EDEDED" stroked="f">
                <v:path arrowok="t"/>
                <v:fill/>
              </v:shape>
            </v:group>
            <v:group style="position:absolute;left:9251;top:14063;width:2;height:123" coordorigin="9251,14063" coordsize="2,123">
              <v:shape style="position:absolute;left:9251;top:14063;width:2;height:123" coordorigin="9251,14063" coordsize="0,123" path="m9251,14185l9251,14063e" filled="f" stroked="t" strokeweight="4.595068pt" strokecolor="#EDEDED">
                <v:path arrowok="t"/>
              </v:shape>
            </v:group>
            <v:group style="position:absolute;left:5460;top:14068;width:2;height:833" coordorigin="5460,14068" coordsize="2,833">
              <v:shape style="position:absolute;left:5460;top:14068;width:2;height:833" coordorigin="5460,14068" coordsize="0,833" path="m5460,14901l5460,14068e" filled="f" stroked="t" strokeweight="2.494pt" strokecolor="#EDEDED">
                <v:path arrowok="t"/>
              </v:shape>
            </v:group>
            <v:group style="position:absolute;left:2222;top:14758;width:2;height:390" coordorigin="2222,14758" coordsize="2,390">
              <v:shape style="position:absolute;left:2222;top:14758;width:2;height:390" coordorigin="2222,14758" coordsize="0,390" path="m2222,15149l2222,14758e" filled="f" stroked="t" strokeweight="2.61082pt" strokecolor="#EDEDED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93"/>
          <w:szCs w:val="93"/>
          <w:color w:val="333882"/>
          <w:spacing w:val="0"/>
          <w:w w:val="154"/>
          <w:position w:val="11"/>
        </w:rPr>
        <w:t>ç4,</w:t>
      </w:r>
      <w:r>
        <w:rPr>
          <w:rFonts w:ascii="Arial" w:hAnsi="Arial" w:cs="Arial" w:eastAsia="Arial"/>
          <w:sz w:val="93"/>
          <w:szCs w:val="93"/>
          <w:color w:val="000000"/>
          <w:spacing w:val="0"/>
          <w:w w:val="100"/>
          <w:position w:val="0"/>
        </w:rPr>
      </w:r>
    </w:p>
    <w:p>
      <w:pPr>
        <w:spacing w:before="96" w:after="0" w:line="390" w:lineRule="exact"/>
        <w:ind w:left="173"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29"/>
          <w:szCs w:val="2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-44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29"/>
          <w:szCs w:val="29"/>
          <w:color w:val="BCBCBD"/>
          <w:spacing w:val="0"/>
          <w:w w:val="52"/>
          <w:position w:val="4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BCBCBD"/>
          <w:spacing w:val="0"/>
          <w:w w:val="52"/>
          <w:position w:val="4"/>
        </w:rPr>
        <w:t>  </w:t>
      </w:r>
      <w:r>
        <w:rPr>
          <w:rFonts w:ascii="Times New Roman" w:hAnsi="Times New Roman" w:cs="Times New Roman" w:eastAsia="Times New Roman"/>
          <w:sz w:val="29"/>
          <w:szCs w:val="29"/>
          <w:color w:val="BCBCBD"/>
          <w:spacing w:val="13"/>
          <w:w w:val="52"/>
          <w:position w:val="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8E8C8E"/>
          <w:spacing w:val="0"/>
          <w:w w:val="65"/>
          <w:position w:val="4"/>
        </w:rPr>
        <w:t>-</w:t>
      </w:r>
      <w:r>
        <w:rPr>
          <w:rFonts w:ascii="Times New Roman" w:hAnsi="Times New Roman" w:cs="Times New Roman" w:eastAsia="Times New Roman"/>
          <w:sz w:val="29"/>
          <w:szCs w:val="29"/>
          <w:color w:val="8E8C8E"/>
          <w:spacing w:val="-33"/>
          <w:w w:val="100"/>
          <w:position w:val="4"/>
        </w:rPr>
        <w:t> </w:t>
      </w:r>
      <w:r>
        <w:rPr>
          <w:rFonts w:ascii="Times New Roman" w:hAnsi="Times New Roman" w:cs="Times New Roman" w:eastAsia="Times New Roman"/>
          <w:sz w:val="29"/>
          <w:szCs w:val="29"/>
          <w:color w:val="6E7070"/>
          <w:spacing w:val="-4"/>
          <w:w w:val="179"/>
          <w:position w:val="4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4F4F4F"/>
          <w:spacing w:val="0"/>
          <w:w w:val="113"/>
          <w:position w:val="4"/>
        </w:rPr>
        <w:t>r</w:t>
      </w:r>
      <w:r>
        <w:rPr>
          <w:rFonts w:ascii="Times New Roman" w:hAnsi="Times New Roman" w:cs="Times New Roman" w:eastAsia="Times New Roman"/>
          <w:sz w:val="29"/>
          <w:szCs w:val="29"/>
          <w:color w:val="4F4F4F"/>
          <w:spacing w:val="-37"/>
          <w:w w:val="112"/>
          <w:position w:val="4"/>
        </w:rPr>
        <w:t>i</w:t>
      </w:r>
      <w:r>
        <w:rPr>
          <w:rFonts w:ascii="Times New Roman" w:hAnsi="Times New Roman" w:cs="Times New Roman" w:eastAsia="Times New Roman"/>
          <w:sz w:val="29"/>
          <w:szCs w:val="29"/>
          <w:color w:val="383838"/>
          <w:spacing w:val="0"/>
          <w:w w:val="117"/>
          <w:position w:val="4"/>
        </w:rPr>
        <w:t>E</w:t>
      </w:r>
      <w:r>
        <w:rPr>
          <w:rFonts w:ascii="Times New Roman" w:hAnsi="Times New Roman" w:cs="Times New Roman" w:eastAsia="Times New Roman"/>
          <w:sz w:val="29"/>
          <w:szCs w:val="29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958" w:right="-20"/>
        <w:jc w:val="left"/>
        <w:rPr>
          <w:rFonts w:ascii="Arial" w:hAnsi="Arial" w:cs="Arial" w:eastAsia="Arial"/>
          <w:sz w:val="18"/>
          <w:szCs w:val="18"/>
        </w:rPr>
      </w:pPr>
      <w:rPr/>
      <w:r>
        <w:rPr>
          <w:rFonts w:ascii="Arial" w:hAnsi="Arial" w:cs="Arial" w:eastAsia="Arial"/>
          <w:sz w:val="18"/>
          <w:szCs w:val="18"/>
          <w:color w:val="8E8C8E"/>
          <w:w w:val="105"/>
        </w:rPr>
        <w:t>'</w:t>
      </w:r>
      <w:r>
        <w:rPr>
          <w:rFonts w:ascii="Arial" w:hAnsi="Arial" w:cs="Arial" w:eastAsia="Arial"/>
          <w:sz w:val="18"/>
          <w:szCs w:val="18"/>
          <w:color w:val="8E8C8E"/>
          <w:spacing w:val="-2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</w:rPr>
        <w:t>tfaiy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4F4F4F"/>
          <w:spacing w:val="0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99"/>
        </w:rPr>
        <w:t>Kuze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99"/>
        </w:rPr>
        <w:t>y</w:t>
      </w:r>
      <w:r>
        <w:rPr>
          <w:rFonts w:ascii="Arial" w:hAnsi="Arial" w:cs="Arial" w:eastAsia="Arial"/>
          <w:sz w:val="18"/>
          <w:szCs w:val="18"/>
          <w:color w:val="282828"/>
          <w:spacing w:val="-16"/>
          <w:w w:val="99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Bölg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00"/>
        </w:rPr>
        <w:t>e</w:t>
      </w:r>
      <w:r>
        <w:rPr>
          <w:rFonts w:ascii="Arial" w:hAnsi="Arial" w:cs="Arial" w:eastAsia="Arial"/>
          <w:sz w:val="18"/>
          <w:szCs w:val="18"/>
          <w:color w:val="282828"/>
          <w:spacing w:val="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82828"/>
          <w:spacing w:val="0"/>
          <w:w w:val="110"/>
        </w:rPr>
        <w:t>Amiri</w:t>
      </w:r>
      <w:r>
        <w:rPr>
          <w:rFonts w:ascii="Arial" w:hAnsi="Arial" w:cs="Arial" w:eastAsia="Arial"/>
          <w:sz w:val="18"/>
          <w:szCs w:val="18"/>
          <w:color w:val="000000"/>
          <w:spacing w:val="0"/>
          <w:w w:val="100"/>
        </w:rPr>
      </w:r>
    </w:p>
    <w:p>
      <w:pPr>
        <w:spacing w:before="0" w:after="0" w:line="795" w:lineRule="exact"/>
        <w:ind w:left="90" w:right="-20"/>
        <w:jc w:val="left"/>
        <w:rPr>
          <w:rFonts w:ascii="Arial" w:hAnsi="Arial" w:cs="Arial" w:eastAsia="Arial"/>
          <w:sz w:val="63"/>
          <w:szCs w:val="63"/>
        </w:rPr>
      </w:pPr>
      <w:rPr/>
      <w:r>
        <w:rPr/>
        <w:br w:type="column"/>
      </w:r>
      <w:r>
        <w:rPr>
          <w:rFonts w:ascii="Arial" w:hAnsi="Arial" w:cs="Arial" w:eastAsia="Arial"/>
          <w:sz w:val="63"/>
          <w:szCs w:val="63"/>
          <w:color w:val="313459"/>
          <w:w w:val="111"/>
          <w:i/>
          <w:position w:val="21"/>
        </w:rPr>
        <w:t>/</w:t>
      </w:r>
      <w:r>
        <w:rPr>
          <w:rFonts w:ascii="Arial" w:hAnsi="Arial" w:cs="Arial" w:eastAsia="Arial"/>
          <w:sz w:val="63"/>
          <w:szCs w:val="63"/>
          <w:color w:val="313459"/>
          <w:spacing w:val="-138"/>
          <w:w w:val="112"/>
          <w:i/>
          <w:position w:val="21"/>
        </w:rPr>
        <w:t>1</w:t>
      </w:r>
      <w:r>
        <w:rPr>
          <w:rFonts w:ascii="Times New Roman" w:hAnsi="Times New Roman" w:cs="Times New Roman" w:eastAsia="Times New Roman"/>
          <w:sz w:val="70"/>
          <w:szCs w:val="70"/>
          <w:color w:val="444967"/>
          <w:spacing w:val="0"/>
          <w:w w:val="85"/>
          <w:i/>
          <w:position w:val="-3"/>
        </w:rPr>
        <w:t>J</w:t>
      </w:r>
      <w:r>
        <w:rPr>
          <w:rFonts w:ascii="Times New Roman" w:hAnsi="Times New Roman" w:cs="Times New Roman" w:eastAsia="Times New Roman"/>
          <w:sz w:val="70"/>
          <w:szCs w:val="70"/>
          <w:color w:val="444967"/>
          <w:spacing w:val="-160"/>
          <w:w w:val="86"/>
          <w:i/>
          <w:position w:val="-3"/>
        </w:rPr>
        <w:t>?</w:t>
      </w:r>
      <w:r>
        <w:rPr>
          <w:rFonts w:ascii="Arial" w:hAnsi="Arial" w:cs="Arial" w:eastAsia="Arial"/>
          <w:sz w:val="63"/>
          <w:szCs w:val="63"/>
          <w:color w:val="A3A3A3"/>
          <w:spacing w:val="0"/>
          <w:w w:val="39"/>
          <w:i/>
          <w:position w:val="21"/>
        </w:rPr>
        <w:t>'</w:t>
      </w:r>
      <w:r>
        <w:rPr>
          <w:rFonts w:ascii="Arial" w:hAnsi="Arial" w:cs="Arial" w:eastAsia="Arial"/>
          <w:sz w:val="63"/>
          <w:szCs w:val="63"/>
          <w:color w:val="000000"/>
          <w:spacing w:val="0"/>
          <w:w w:val="100"/>
          <w:position w:val="0"/>
        </w:rPr>
      </w:r>
    </w:p>
    <w:p>
      <w:pPr>
        <w:spacing w:before="0" w:after="0" w:line="181" w:lineRule="exac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444967"/>
          <w:w w:val="238"/>
          <w:position w:val="1"/>
        </w:rPr>
        <w:t>:;</w:t>
      </w:r>
      <w:r>
        <w:rPr>
          <w:rFonts w:ascii="Times New Roman" w:hAnsi="Times New Roman" w:cs="Times New Roman" w:eastAsia="Times New Roman"/>
          <w:sz w:val="20"/>
          <w:szCs w:val="20"/>
          <w:color w:val="444967"/>
          <w:w w:val="239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444967"/>
          <w:spacing w:val="-3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444967"/>
          <w:spacing w:val="-18"/>
          <w:w w:val="239"/>
          <w:position w:val="1"/>
        </w:rPr>
        <w:t>.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107"/>
          <w:position w:val="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-16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83838"/>
          <w:spacing w:val="0"/>
          <w:w w:val="99"/>
          <w:position w:val="1"/>
        </w:rPr>
        <w:t>KIZILKAYA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213" w:lineRule="exact"/>
        <w:ind w:left="518" w:right="59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83838"/>
          <w:spacing w:val="0"/>
          <w:w w:val="103"/>
        </w:rPr>
        <w:t>Itf.Eri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7" w:lineRule="atLeast"/>
        <w:ind w:right="-20"/>
        <w:jc w:val="left"/>
        <w:rPr>
          <w:rFonts w:ascii="Times New Roman" w:hAnsi="Times New Roman" w:cs="Times New Roman" w:eastAsia="Times New Roman"/>
          <w:sz w:val="13"/>
          <w:szCs w:val="1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A3A3A3"/>
          <w:spacing w:val="0"/>
          <w:w w:val="75"/>
        </w:rPr>
        <w:t>•</w:t>
      </w:r>
      <w:r>
        <w:rPr>
          <w:rFonts w:ascii="Times New Roman" w:hAnsi="Times New Roman" w:cs="Times New Roman" w:eastAsia="Times New Roman"/>
          <w:sz w:val="13"/>
          <w:szCs w:val="13"/>
          <w:color w:val="A3A3A3"/>
          <w:spacing w:val="0"/>
          <w:w w:val="75"/>
        </w:rPr>
        <w:t>     </w:t>
      </w:r>
      <w:r>
        <w:rPr>
          <w:rFonts w:ascii="Times New Roman" w:hAnsi="Times New Roman" w:cs="Times New Roman" w:eastAsia="Times New Roman"/>
          <w:sz w:val="13"/>
          <w:szCs w:val="13"/>
          <w:color w:val="A3A3A3"/>
          <w:spacing w:val="24"/>
          <w:w w:val="75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36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-4"/>
          <w:w w:val="136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00"/>
          <w:i/>
        </w:rPr>
        <w:t>t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00"/>
          <w:i/>
        </w:rPr>
        <w:t>·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00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9"/>
          <w:w w:val="100"/>
          <w:i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-4"/>
          <w:w w:val="81"/>
        </w:rPr>
        <w:t>1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81"/>
        </w:rPr>
        <w:t>\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8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23"/>
          <w:w w:val="81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69"/>
        </w:rPr>
        <w:t>;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0"/>
          <w:w w:val="170"/>
        </w:rPr>
        <w:t>.</w:t>
      </w:r>
      <w:r>
        <w:rPr>
          <w:rFonts w:ascii="Times New Roman" w:hAnsi="Times New Roman" w:cs="Times New Roman" w:eastAsia="Times New Roman"/>
          <w:sz w:val="13"/>
          <w:szCs w:val="13"/>
          <w:color w:val="383838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3"/>
          <w:szCs w:val="13"/>
          <w:color w:val="6E7070"/>
          <w:spacing w:val="0"/>
          <w:w w:val="127"/>
        </w:rPr>
        <w:t>,.</w:t>
      </w:r>
      <w:r>
        <w:rPr>
          <w:rFonts w:ascii="Times New Roman" w:hAnsi="Times New Roman" w:cs="Times New Roman" w:eastAsia="Times New Roman"/>
          <w:sz w:val="13"/>
          <w:szCs w:val="13"/>
          <w:color w:val="000000"/>
          <w:spacing w:val="0"/>
          <w:w w:val="100"/>
        </w:rPr>
      </w:r>
    </w:p>
    <w:p>
      <w:pPr>
        <w:spacing w:before="78" w:after="0" w:line="240" w:lineRule="auto"/>
        <w:ind w:left="290" w:right="-54"/>
        <w:jc w:val="left"/>
        <w:rPr>
          <w:rFonts w:ascii="Arial" w:hAnsi="Arial" w:cs="Arial" w:eastAsia="Arial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7"/>
          <w:szCs w:val="7"/>
          <w:color w:val="5E5E5E"/>
          <w:spacing w:val="2"/>
          <w:w w:val="111"/>
          <w:i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8E8C8E"/>
          <w:spacing w:val="0"/>
          <w:w w:val="159"/>
          <w:i/>
        </w:rPr>
        <w:t>"•T</w:t>
      </w:r>
      <w:r>
        <w:rPr>
          <w:rFonts w:ascii="Times New Roman" w:hAnsi="Times New Roman" w:cs="Times New Roman" w:eastAsia="Times New Roman"/>
          <w:sz w:val="7"/>
          <w:szCs w:val="7"/>
          <w:color w:val="8E8C8E"/>
          <w:spacing w:val="0"/>
          <w:w w:val="100"/>
          <w:i/>
        </w:rPr>
        <w:t>     </w:t>
      </w:r>
      <w:r>
        <w:rPr>
          <w:rFonts w:ascii="Times New Roman" w:hAnsi="Times New Roman" w:cs="Times New Roman" w:eastAsia="Times New Roman"/>
          <w:sz w:val="7"/>
          <w:szCs w:val="7"/>
          <w:color w:val="8E8C8E"/>
          <w:spacing w:val="3"/>
          <w:w w:val="100"/>
          <w:i/>
        </w:rPr>
        <w:t> </w:t>
      </w:r>
      <w:r>
        <w:rPr>
          <w:rFonts w:ascii="Times New Roman" w:hAnsi="Times New Roman" w:cs="Times New Roman" w:eastAsia="Times New Roman"/>
          <w:sz w:val="7"/>
          <w:szCs w:val="7"/>
          <w:color w:val="BCBCBD"/>
          <w:spacing w:val="-5"/>
          <w:w w:val="139"/>
        </w:rPr>
        <w:t>•</w:t>
      </w:r>
      <w:r>
        <w:rPr>
          <w:rFonts w:ascii="Times New Roman" w:hAnsi="Times New Roman" w:cs="Times New Roman" w:eastAsia="Times New Roman"/>
          <w:sz w:val="7"/>
          <w:szCs w:val="7"/>
          <w:color w:val="A3A3A3"/>
          <w:spacing w:val="-6"/>
          <w:w w:val="139"/>
        </w:rPr>
        <w:t>•</w:t>
      </w:r>
      <w:r>
        <w:rPr>
          <w:rFonts w:ascii="Arial" w:hAnsi="Arial" w:cs="Arial" w:eastAsia="Arial"/>
          <w:sz w:val="9"/>
          <w:szCs w:val="9"/>
          <w:color w:val="A3A3A3"/>
          <w:spacing w:val="-3"/>
          <w:w w:val="107"/>
        </w:rPr>
        <w:t>•</w:t>
      </w:r>
      <w:r>
        <w:rPr>
          <w:rFonts w:ascii="Arial" w:hAnsi="Arial" w:cs="Arial" w:eastAsia="Arial"/>
          <w:sz w:val="9"/>
          <w:szCs w:val="9"/>
          <w:color w:val="4F4F4F"/>
          <w:spacing w:val="0"/>
          <w:w w:val="82"/>
        </w:rPr>
        <w:t>,•"ffl"•</w:t>
      </w:r>
      <w:r>
        <w:rPr>
          <w:rFonts w:ascii="Arial" w:hAnsi="Arial" w:cs="Arial" w:eastAsia="Arial"/>
          <w:sz w:val="9"/>
          <w:szCs w:val="9"/>
          <w:color w:val="4F4F4F"/>
          <w:spacing w:val="-13"/>
          <w:w w:val="82"/>
        </w:rPr>
        <w:t>"</w:t>
      </w:r>
      <w:r>
        <w:rPr>
          <w:rFonts w:ascii="Arial" w:hAnsi="Arial" w:cs="Arial" w:eastAsia="Arial"/>
          <w:sz w:val="9"/>
          <w:szCs w:val="9"/>
          <w:color w:val="8E8C8E"/>
          <w:spacing w:val="0"/>
          <w:w w:val="210"/>
        </w:rPr>
        <w:t>'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0" w:after="0" w:line="299" w:lineRule="atLeast"/>
        <w:ind w:left="228" w:right="-20"/>
        <w:jc w:val="left"/>
        <w:rPr>
          <w:rFonts w:ascii="Times New Roman" w:hAnsi="Times New Roman" w:cs="Times New Roman" w:eastAsia="Times New Roman"/>
          <w:sz w:val="4"/>
          <w:szCs w:val="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3"/>
          <w:szCs w:val="13"/>
          <w:color w:val="6E7070"/>
          <w:spacing w:val="0"/>
          <w:w w:val="100"/>
        </w:rPr>
        <w:t>./.</w:t>
      </w:r>
      <w:r>
        <w:rPr>
          <w:rFonts w:ascii="Times New Roman" w:hAnsi="Times New Roman" w:cs="Times New Roman" w:eastAsia="Times New Roman"/>
          <w:sz w:val="13"/>
          <w:szCs w:val="13"/>
          <w:color w:val="6E7070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4"/>
          <w:szCs w:val="4"/>
          <w:color w:val="5E5E5E"/>
          <w:spacing w:val="0"/>
          <w:w w:val="600"/>
          <w:position w:val="8"/>
        </w:rPr>
        <w:t>.</w:t>
      </w:r>
      <w:r>
        <w:rPr>
          <w:rFonts w:ascii="Times New Roman" w:hAnsi="Times New Roman" w:cs="Times New Roman" w:eastAsia="Times New Roman"/>
          <w:sz w:val="4"/>
          <w:szCs w:val="4"/>
          <w:color w:val="000000"/>
          <w:spacing w:val="0"/>
          <w:w w:val="100"/>
          <w:position w:val="0"/>
        </w:rPr>
      </w:r>
    </w:p>
    <w:p>
      <w:pPr>
        <w:spacing w:before="0" w:after="0" w:line="110" w:lineRule="exact"/>
        <w:ind w:left="62" w:right="-20"/>
        <w:jc w:val="left"/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6E7070"/>
          <w:spacing w:val="0"/>
          <w:w w:val="100"/>
          <w:position w:val="1"/>
        </w:rPr>
        <w:t>.;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60" w:right="200"/>
          <w:cols w:num="4" w:equalWidth="0">
            <w:col w:w="4056" w:space="239"/>
            <w:col w:w="1675" w:space="2504"/>
            <w:col w:w="897" w:space="17"/>
            <w:col w:w="2172"/>
          </w:cols>
        </w:sectPr>
      </w:pPr>
      <w:rPr/>
    </w:p>
    <w:p>
      <w:pPr>
        <w:spacing w:before="8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9" w:lineRule="auto"/>
        <w:ind w:left="582" w:right="-161" w:firstLine="86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4"/>
          <w:szCs w:val="94"/>
          <w:color w:val="2F2F2F"/>
          <w:spacing w:val="-690"/>
          <w:w w:val="112"/>
          <w:b/>
          <w:bCs/>
          <w:position w:val="12"/>
        </w:rPr>
        <w:t>1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12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12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7"/>
          <w:szCs w:val="17"/>
          <w:color w:val="2F2F2F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F2F2F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15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left="319" w:right="4274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6"/>
        </w:rPr>
        <w:t>BÜYÜKŞEHİR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20"/>
          <w:w w:val="106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6"/>
        </w:rPr>
        <w:t>BELEDİYESİ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1" w:after="0" w:line="240" w:lineRule="auto"/>
        <w:ind w:left="434" w:right="4405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11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11"/>
        </w:rPr>
        <w:t> 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0"/>
          <w:i/>
        </w:rPr>
        <w:t>DAİRES</w:t>
      </w:r>
      <w:r>
        <w:rPr>
          <w:rFonts w:ascii="Arial" w:hAnsi="Arial" w:cs="Arial" w:eastAsia="Arial"/>
          <w:sz w:val="21"/>
          <w:szCs w:val="21"/>
          <w:color w:val="2F2F2F"/>
          <w:spacing w:val="0"/>
          <w:w w:val="100"/>
          <w:i/>
        </w:rPr>
        <w:t>i</w:t>
      </w:r>
      <w:r>
        <w:rPr>
          <w:rFonts w:ascii="Arial" w:hAnsi="Arial" w:cs="Arial" w:eastAsia="Arial"/>
          <w:sz w:val="21"/>
          <w:szCs w:val="21"/>
          <w:color w:val="2F2F2F"/>
          <w:spacing w:val="8"/>
          <w:w w:val="100"/>
          <w:i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6"/>
        </w:rPr>
        <w:t>BAŞKANLIGI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48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Müdahale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6"/>
        </w:rPr>
        <w:t>Müdürlüğü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26" w:after="0" w:line="226" w:lineRule="exact"/>
        <w:ind w:left="1087" w:right="5108"/>
        <w:jc w:val="center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9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ANGl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1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2F2F2F"/>
          <w:spacing w:val="0"/>
          <w:w w:val="105"/>
          <w:position w:val="-1"/>
        </w:rPr>
        <w:t>RAPORU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  <w:position w:val="0"/>
        </w:rPr>
      </w:r>
    </w:p>
    <w:p>
      <w:pPr>
        <w:jc w:val="center"/>
        <w:spacing w:after="0"/>
        <w:sectPr>
          <w:pgSz w:w="11920" w:h="16840"/>
          <w:pgMar w:top="580" w:bottom="280" w:left="240" w:right="340"/>
          <w:cols w:num="2" w:equalWidth="0">
            <w:col w:w="1604" w:space="1673"/>
            <w:col w:w="8063"/>
          </w:cols>
        </w:sectPr>
      </w:pPr>
      <w:rPr/>
    </w:p>
    <w:p>
      <w:pPr>
        <w:spacing w:before="3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340"/>
        </w:sectPr>
      </w:pPr>
      <w:rPr/>
    </w:p>
    <w:p>
      <w:pPr>
        <w:spacing w:before="35" w:after="0" w:line="240" w:lineRule="auto"/>
        <w:ind w:left="107" w:right="-20"/>
        <w:jc w:val="left"/>
        <w:tabs>
          <w:tab w:pos="1460" w:val="left"/>
          <w:tab w:pos="3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10.05.2017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19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17" w:right="-69"/>
        <w:jc w:val="left"/>
        <w:tabs>
          <w:tab w:pos="1460" w:val="left"/>
          <w:tab w:pos="3140" w:val="left"/>
          <w:tab w:pos="44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0.05.2017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Kayıt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2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8"/>
          <w:w w:val="12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0"/>
        </w:rPr>
        <w:t>2954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:Kona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5360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122" w:right="-20"/>
        <w:jc w:val="left"/>
        <w:tabs>
          <w:tab w:pos="1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4"/>
          <w:w w:val="135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5360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üzeri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5" w:after="0" w:line="240" w:lineRule="auto"/>
        <w:ind w:right="-20"/>
        <w:jc w:val="left"/>
        <w:tabs>
          <w:tab w:pos="20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5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7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15:31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tfel: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340"/>
          <w:cols w:num="2" w:equalWidth="0">
            <w:col w:w="5026" w:space="439"/>
            <w:col w:w="5875"/>
          </w:cols>
        </w:sectPr>
      </w:pPr>
      <w:rPr/>
    </w:p>
    <w:p>
      <w:pPr>
        <w:spacing w:before="27" w:after="0" w:line="214" w:lineRule="exact"/>
        <w:ind w:left="117" w:right="-20"/>
        <w:jc w:val="left"/>
        <w:tabs>
          <w:tab w:pos="1460" w:val="left"/>
          <w:tab w:pos="4220" w:val="left"/>
          <w:tab w:pos="7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Türü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27"/>
        </w:rPr>
        <w:t>:Ot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1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Sınıfı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2"/>
          <w:position w:val="0"/>
        </w:rPr>
        <w:t>Sebebi: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12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Dikkatsizli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(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0"/>
        </w:rPr>
        <w:t>izmariti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0"/>
        </w:rPr>
        <w:t>)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340"/>
        </w:sectPr>
      </w:pPr>
      <w:rPr/>
    </w:p>
    <w:p>
      <w:pPr>
        <w:spacing w:before="18" w:after="0" w:line="240" w:lineRule="auto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9"/>
          <w:w w:val="6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3"/>
        </w:rPr>
        <w:t>se: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2" w:after="0" w:line="240" w:lineRule="auto"/>
        <w:ind w:right="-20"/>
        <w:jc w:val="left"/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Yapını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7"/>
          <w:szCs w:val="17"/>
          <w:color w:val="2F2F2F"/>
          <w:spacing w:val="0"/>
          <w:w w:val="104"/>
        </w:rPr>
        <w:t>Şekli: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</w:rPr>
      </w:r>
    </w:p>
    <w:p>
      <w:pPr>
        <w:spacing w:before="0" w:after="0" w:line="532" w:lineRule="exact"/>
        <w:ind w:right="-11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104"/>
          <w:position w:val="23"/>
        </w:rPr>
        <w:t>Betonann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7"/>
          <w:w w:val="104"/>
          <w:position w:val="23"/>
        </w:rPr>
        <w:t>e</w:t>
      </w:r>
      <w:r>
        <w:rPr>
          <w:rFonts w:ascii="Arial" w:hAnsi="Arial" w:cs="Arial" w:eastAsia="Arial"/>
          <w:sz w:val="52"/>
          <w:szCs w:val="52"/>
          <w:color w:val="5E5E5E"/>
          <w:spacing w:val="0"/>
          <w:w w:val="50"/>
          <w:position w:val="-1"/>
        </w:rPr>
        <w:t>ı</w:t>
      </w:r>
      <w:r>
        <w:rPr>
          <w:rFonts w:ascii="Arial" w:hAnsi="Arial" w:cs="Arial" w:eastAsia="Arial"/>
          <w:sz w:val="52"/>
          <w:szCs w:val="52"/>
          <w:color w:val="5E5E5E"/>
          <w:spacing w:val="-5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2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94"/>
          <w:position w:val="2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4"/>
          <w:w w:val="110"/>
          <w:position w:val="2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6"/>
          <w:position w:val="2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"/>
          <w:w w:val="97"/>
          <w:position w:val="23"/>
        </w:rPr>
        <w:t>r</w:t>
      </w:r>
      <w:r>
        <w:rPr>
          <w:rFonts w:ascii="Arial" w:hAnsi="Arial" w:cs="Arial" w:eastAsia="Arial"/>
          <w:sz w:val="52"/>
          <w:szCs w:val="52"/>
          <w:color w:val="5E5E5E"/>
          <w:spacing w:val="-13"/>
          <w:w w:val="5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  <w:position w:val="23"/>
        </w:rPr>
        <w:t>Ahşa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57"/>
          <w:w w:val="102"/>
          <w:position w:val="23"/>
        </w:rPr>
        <w:t>p</w:t>
      </w:r>
      <w:r>
        <w:rPr>
          <w:rFonts w:ascii="Times New Roman" w:hAnsi="Times New Roman" w:cs="Times New Roman" w:eastAsia="Times New Roman"/>
          <w:sz w:val="40"/>
          <w:szCs w:val="40"/>
          <w:color w:val="B5B5B8"/>
          <w:spacing w:val="0"/>
          <w:w w:val="22"/>
          <w:position w:val="-1"/>
        </w:rPr>
        <w:t>1</w:t>
      </w:r>
      <w:r>
        <w:rPr>
          <w:rFonts w:ascii="Times New Roman" w:hAnsi="Times New Roman" w:cs="Times New Roman" w:eastAsia="Times New Roman"/>
          <w:sz w:val="40"/>
          <w:szCs w:val="40"/>
          <w:color w:val="B5B5B8"/>
          <w:spacing w:val="-3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2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15"/>
          <w:w w:val="102"/>
          <w:position w:val="23"/>
        </w:rPr>
        <w:t>e</w:t>
      </w:r>
      <w:r>
        <w:rPr>
          <w:rFonts w:ascii="Times New Roman" w:hAnsi="Times New Roman" w:cs="Times New Roman" w:eastAsia="Times New Roman"/>
          <w:sz w:val="40"/>
          <w:szCs w:val="40"/>
          <w:color w:val="727272"/>
          <w:spacing w:val="-89"/>
          <w:w w:val="5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2"/>
          <w:position w:val="23"/>
        </w:rPr>
        <w:t>l</w:t>
      </w:r>
      <w:r>
        <w:rPr>
          <w:rFonts w:ascii="Times New Roman" w:hAnsi="Times New Roman" w:cs="Times New Roman" w:eastAsia="Times New Roman"/>
          <w:sz w:val="40"/>
          <w:szCs w:val="40"/>
          <w:color w:val="727272"/>
          <w:spacing w:val="-111"/>
          <w:w w:val="50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2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91"/>
          <w:w w:val="103"/>
          <w:position w:val="23"/>
        </w:rPr>
        <w:t>k</w:t>
      </w:r>
      <w:r>
        <w:rPr>
          <w:rFonts w:ascii="Times New Roman" w:hAnsi="Times New Roman" w:cs="Times New Roman" w:eastAsia="Times New Roman"/>
          <w:sz w:val="40"/>
          <w:szCs w:val="40"/>
          <w:color w:val="2F2F2F"/>
          <w:spacing w:val="0"/>
          <w:w w:val="79"/>
          <w:position w:val="-1"/>
        </w:rPr>
        <w:t>T</w:t>
      </w:r>
      <w:r>
        <w:rPr>
          <w:rFonts w:ascii="Times New Roman" w:hAnsi="Times New Roman" w:cs="Times New Roman" w:eastAsia="Times New Roman"/>
          <w:sz w:val="40"/>
          <w:szCs w:val="40"/>
          <w:color w:val="2F2F2F"/>
          <w:spacing w:val="-4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5"/>
          <w:position w:val="23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94"/>
          <w:position w:val="2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2"/>
          <w:w w:val="112"/>
          <w:position w:val="23"/>
        </w:rPr>
        <w:t>ğ</w:t>
      </w:r>
      <w:r>
        <w:rPr>
          <w:rFonts w:ascii="Times New Roman" w:hAnsi="Times New Roman" w:cs="Times New Roman" w:eastAsia="Times New Roman"/>
          <w:sz w:val="40"/>
          <w:szCs w:val="40"/>
          <w:color w:val="C6C6C6"/>
          <w:spacing w:val="-75"/>
          <w:w w:val="37"/>
          <w:position w:val="-1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9"/>
          <w:w w:val="111"/>
          <w:position w:val="2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7"/>
          <w:position w:val="23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89" w:after="0" w:line="240" w:lineRule="auto"/>
        <w:ind w:left="18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12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0"/>
          <w:szCs w:val="10"/>
          <w:color w:val="B5B5B8"/>
          <w:spacing w:val="0"/>
          <w:w w:val="54"/>
        </w:rPr>
        <w:t>1</w:t>
      </w:r>
      <w:r>
        <w:rPr>
          <w:rFonts w:ascii="Times New Roman" w:hAnsi="Times New Roman" w:cs="Times New Roman" w:eastAsia="Times New Roman"/>
          <w:sz w:val="10"/>
          <w:szCs w:val="10"/>
          <w:color w:val="B5B5B8"/>
          <w:spacing w:val="0"/>
          <w:w w:val="54"/>
        </w:rPr>
        <w:t>          </w:t>
      </w:r>
      <w:r>
        <w:rPr>
          <w:rFonts w:ascii="Times New Roman" w:hAnsi="Times New Roman" w:cs="Times New Roman" w:eastAsia="Times New Roman"/>
          <w:sz w:val="10"/>
          <w:szCs w:val="10"/>
          <w:color w:val="B5B5B8"/>
          <w:spacing w:val="7"/>
          <w:w w:val="5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15:50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340"/>
          <w:cols w:num="3" w:equalWidth="0">
            <w:col w:w="1683" w:space="1862"/>
            <w:col w:w="3019" w:space="127"/>
            <w:col w:w="4649"/>
          </w:cols>
        </w:sectPr>
      </w:pPr>
      <w:rPr/>
    </w:p>
    <w:p>
      <w:pPr>
        <w:spacing w:before="0" w:after="0" w:line="280" w:lineRule="exact"/>
        <w:ind w:left="2117" w:right="3399" w:firstLine="-2000"/>
        <w:jc w:val="left"/>
        <w:tabs>
          <w:tab w:pos="2120" w:val="left"/>
          <w:tab w:pos="5640" w:val="left"/>
          <w:tab w:pos="7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3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1"/>
        </w:rPr>
        <w:tab/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Sahibi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8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35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1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17"/>
          <w:w w:val="111"/>
          <w:position w:val="0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1"/>
          <w:position w:val="0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IAmiJi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Çavu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0"/>
        </w:rPr>
        <w:t>AKBULUIT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340"/>
        </w:sectPr>
      </w:pPr>
      <w:rPr/>
    </w:p>
    <w:p>
      <w:pPr>
        <w:spacing w:before="18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4" w:right="-69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4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15:32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  <w:position w:val="-1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92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16,35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218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5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15:36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340"/>
          <w:cols w:num="3" w:equalWidth="0">
            <w:col w:w="577" w:space="1541"/>
            <w:col w:w="3986" w:space="1419"/>
            <w:col w:w="3817"/>
          </w:cols>
        </w:sectPr>
      </w:pPr>
      <w:rPr/>
    </w:p>
    <w:p>
      <w:pPr>
        <w:spacing w:before="0" w:after="0" w:line="218" w:lineRule="exact"/>
        <w:ind w:left="11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8" w:after="0" w:line="240" w:lineRule="auto"/>
        <w:ind w:left="1460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812,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6"/>
        </w:rPr>
        <w:t>652,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451" w:right="-45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3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·cı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[Çıkı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15:35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14" w:lineRule="exact"/>
        <w:ind w:left="145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  <w:position w:val="-1"/>
        </w:rPr>
        <w:t>Saati:l6:40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6" w:after="0" w:line="240" w:lineRule="auto"/>
        <w:ind w:left="5" w:right="-20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0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12"/>
          <w:w w:val="64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ektri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71" w:lineRule="auto"/>
        <w:ind w:left="5" w:right="3650" w:firstLine="19"/>
        <w:jc w:val="left"/>
        <w:tabs>
          <w:tab w:pos="2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Emniyet-Jandarma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8"/>
        </w:rPr>
        <w:t>15:40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15" w:lineRule="exact"/>
        <w:ind w:right="-20"/>
        <w:jc w:val="left"/>
        <w:tabs>
          <w:tab w:pos="2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tabs>
          <w:tab w:pos="28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59"/>
        </w:rPr>
        <w:t>:I</w:t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18"/>
          <w:szCs w:val="18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1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5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340"/>
          <w:cols w:num="3" w:equalWidth="0">
            <w:col w:w="618" w:space="62"/>
            <w:col w:w="3027" w:space="941"/>
            <w:col w:w="6692"/>
          </w:cols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240" w:lineRule="auto"/>
        <w:ind w:left="10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14" w:lineRule="exact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3" w:after="0" w:line="240" w:lineRule="auto"/>
        <w:ind w:right="-20"/>
        <w:jc w:val="left"/>
        <w:tabs>
          <w:tab w:pos="25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31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w w:val="78"/>
        </w:rPr>
        <w:t>EkiQ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7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Adı-Soyadı:_çv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Mehmet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130"/>
        </w:rPr>
        <w:t>T</w:t>
      </w:r>
      <w:r>
        <w:rPr>
          <w:rFonts w:ascii="Arial" w:hAnsi="Arial" w:cs="Arial" w:eastAsia="Arial"/>
          <w:sz w:val="18"/>
          <w:szCs w:val="18"/>
          <w:color w:val="2F2F2F"/>
          <w:spacing w:val="2"/>
          <w:w w:val="13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8"/>
        </w:rPr>
        <w:t>KIR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varıldığında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duma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83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8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340"/>
          <w:cols w:num="2" w:equalWidth="0">
            <w:col w:w="1550" w:space="591"/>
            <w:col w:w="9199"/>
          </w:cols>
        </w:sectPr>
      </w:pPr>
      <w:rPr/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12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</w:rPr>
        <w:t>Söndll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100"/>
        </w:rPr>
        <w:t>rn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7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7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SöndOrmede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3" w:after="0" w:line="181" w:lineRule="exact"/>
        <w:ind w:right="-20"/>
        <w:jc w:val="left"/>
        <w:tabs>
          <w:tab w:pos="1880" w:val="left"/>
          <w:tab w:pos="3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20"/>
          <w:szCs w:val="20"/>
          <w:color w:val="464646"/>
          <w:spacing w:val="0"/>
          <w:w w:val="84"/>
          <w:position w:val="-4"/>
        </w:rPr>
        <w:t>S</w:t>
      </w:r>
      <w:r>
        <w:rPr>
          <w:rFonts w:ascii="Arial" w:hAnsi="Arial" w:cs="Arial" w:eastAsia="Arial"/>
          <w:sz w:val="20"/>
          <w:szCs w:val="20"/>
          <w:color w:val="464646"/>
          <w:spacing w:val="0"/>
          <w:w w:val="84"/>
          <w:position w:val="-4"/>
        </w:rPr>
        <w:t>u</w:t>
      </w:r>
      <w:r>
        <w:rPr>
          <w:rFonts w:ascii="Arial" w:hAnsi="Arial" w:cs="Arial" w:eastAsia="Arial"/>
          <w:sz w:val="20"/>
          <w:szCs w:val="20"/>
          <w:color w:val="464646"/>
          <w:spacing w:val="5"/>
          <w:w w:val="84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!Köpil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9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  <w:t>Kg.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4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-3"/>
        </w:rPr>
        <w:t>jK.K.T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3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7"/>
          <w:w w:val="9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3"/>
        </w:rPr>
        <w:t>Kg.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18" w:lineRule="exact"/>
        <w:ind w:left="869" w:right="-20"/>
        <w:jc w:val="left"/>
        <w:tabs>
          <w:tab w:pos="1860" w:val="left"/>
          <w:tab w:pos="2240" w:val="left"/>
          <w:tab w:pos="3420" w:val="left"/>
          <w:tab w:pos="378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Arial" w:hAnsi="Arial" w:cs="Arial" w:eastAsia="Arial"/>
          <w:sz w:val="26"/>
          <w:szCs w:val="26"/>
          <w:color w:val="2F2F2F"/>
          <w:spacing w:val="-6"/>
          <w:w w:val="184"/>
        </w:rPr>
        <w:t>ı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70"/>
        </w:rPr>
        <w:t>o</w:t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8"/>
          <w:szCs w:val="28"/>
          <w:color w:val="2F2F2F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0"/>
          <w:w w:val="49"/>
        </w:rPr>
        <w:t>L</w:t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5E5E5E"/>
          <w:spacing w:val="0"/>
          <w:w w:val="100"/>
        </w:rPr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100"/>
        </w:rPr>
        <w:t>--</w:t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23"/>
          <w:szCs w:val="23"/>
          <w:color w:val="464646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52"/>
        </w:rPr>
        <w:t>ı</w:t>
      </w:r>
      <w:r>
        <w:rPr>
          <w:rFonts w:ascii="Arial" w:hAnsi="Arial" w:cs="Arial" w:eastAsia="Arial"/>
          <w:sz w:val="38"/>
          <w:szCs w:val="38"/>
          <w:color w:val="464646"/>
          <w:spacing w:val="-52"/>
          <w:w w:val="52"/>
        </w:rPr>
        <w:t> </w:t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</w:rPr>
        <w:tab/>
      </w:r>
      <w:r>
        <w:rPr>
          <w:rFonts w:ascii="Arial" w:hAnsi="Arial" w:cs="Arial" w:eastAsia="Arial"/>
          <w:sz w:val="38"/>
          <w:szCs w:val="38"/>
          <w:color w:val="464646"/>
          <w:spacing w:val="0"/>
          <w:w w:val="100"/>
        </w:rPr>
      </w:r>
      <w:r>
        <w:rPr>
          <w:rFonts w:ascii="Arial" w:hAnsi="Arial" w:cs="Arial" w:eastAsia="Arial"/>
          <w:sz w:val="38"/>
          <w:szCs w:val="38"/>
          <w:color w:val="2F2F2F"/>
          <w:spacing w:val="0"/>
          <w:w w:val="52"/>
        </w:rPr>
        <w:t>--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340"/>
          <w:cols w:num="3" w:equalWidth="0">
            <w:col w:w="1356" w:space="827"/>
            <w:col w:w="1187" w:space="1279"/>
            <w:col w:w="6691"/>
          </w:cols>
        </w:sectPr>
      </w:pPr>
      <w:rPr/>
    </w:p>
    <w:p>
      <w:pPr>
        <w:spacing w:before="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0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SöndUrme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5" w:lineRule="exact"/>
        <w:ind w:left="23" w:right="82"/>
        <w:jc w:val="both"/>
        <w:rPr>
          <w:rFonts w:ascii="Arial" w:hAnsi="Arial" w:cs="Arial" w:eastAsia="Arial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ağaçlandırma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sahası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içerisinde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2F2F2F"/>
          <w:spacing w:val="11"/>
          <w:w w:val="23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4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yakı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</w:rPr>
        <w:t>çam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23" w:right="5448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fidanları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kavrulma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sureti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görmüştilr.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240" w:lineRule="auto"/>
        <w:ind w:right="695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h'ahmini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4"/>
        </w:rPr>
        <w:t>zarar: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500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10"/>
        </w:rPr>
        <w:t>TL'dir.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50" w:lineRule="auto"/>
        <w:ind w:right="47" w:firstLine="19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tetkikte;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kenarındaki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otlarda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olup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yapılan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laraştı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2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0"/>
          <w:w w:val="9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yolda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geçmekte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belirsiz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sehve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atıla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Oşi.lrüle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sönmemi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tutuşturması,buradanda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çam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fidaniarına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sireyet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ettirmesi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neticesi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çıktığı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van.lmıştır.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240" w:right="340"/>
          <w:cols w:num="2" w:equalWidth="0">
            <w:col w:w="1819" w:space="299"/>
            <w:col w:w="9222"/>
          </w:cols>
        </w:sectPr>
      </w:pPr>
      <w:rPr/>
    </w:p>
    <w:p>
      <w:pPr>
        <w:spacing w:before="10" w:after="0" w:line="240" w:lineRule="auto"/>
        <w:ind w:left="112" w:right="47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Sigortalt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8" w:after="0" w:line="266" w:lineRule="auto"/>
        <w:ind w:left="112" w:right="-56" w:firstLine="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0"/>
          <w:w w:val="100"/>
        </w:rPr>
        <w:t>    </w:t>
      </w:r>
      <w:r>
        <w:rPr>
          <w:rFonts w:ascii="Times New Roman" w:hAnsi="Times New Roman" w:cs="Times New Roman" w:eastAsia="Times New Roman"/>
          <w:sz w:val="21"/>
          <w:szCs w:val="21"/>
          <w:color w:val="2F2F2F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5B5B8"/>
          <w:spacing w:val="0"/>
          <w:w w:val="16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5B5B8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Tesı.ııı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Edildiği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Şirketi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9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Par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Bahçele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görevlisine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teslim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edildi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464646"/>
          <w:w w:val="110"/>
        </w:rPr>
        <w:t>lBede</w:t>
      </w:r>
      <w:r>
        <w:rPr>
          <w:rFonts w:ascii="Times New Roman" w:hAnsi="Times New Roman" w:cs="Times New Roman" w:eastAsia="Times New Roman"/>
          <w:sz w:val="19"/>
          <w:szCs w:val="19"/>
          <w:color w:val="212121"/>
          <w:w w:val="99"/>
        </w:rPr>
        <w:t>li: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340"/>
          <w:cols w:num="3" w:equalWidth="0">
            <w:col w:w="1584" w:space="552"/>
            <w:col w:w="3055" w:space="1453"/>
            <w:col w:w="4696"/>
          </w:cols>
        </w:sectPr>
      </w:pPr>
      <w:rPr/>
    </w:p>
    <w:p>
      <w:pPr>
        <w:spacing w:before="19" w:after="0" w:line="240" w:lineRule="auto"/>
        <w:ind w:left="122" w:right="-69"/>
        <w:jc w:val="left"/>
        <w:tabs>
          <w:tab w:pos="2100" w:val="left"/>
          <w:tab w:pos="5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E5E5E"/>
          <w:w w:val="9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E5E5E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trarih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3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10.05.2017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lSaatİ: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5"/>
          <w:w w:val="10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9"/>
        </w:rPr>
        <w:t>16:40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9" w:after="0" w:line="214" w:lineRule="exact"/>
        <w:ind w:left="206" w:right="-20"/>
        <w:jc w:val="left"/>
        <w:tabs>
          <w:tab w:pos="1000" w:val="left"/>
          <w:tab w:pos="15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Ölü</w:t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!GiDE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EKlP: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  <w:position w:val="-1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2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w w:val="10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w w:val="102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340"/>
          <w:cols w:num="2" w:equalWidth="0">
            <w:col w:w="7003" w:space="1520"/>
            <w:col w:w="2817"/>
          </w:cols>
        </w:sectPr>
      </w:pPr>
      <w:rPr/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340"/>
        </w:sectPr>
      </w:pPr>
      <w:rPr/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>
          <w:sz w:val="12"/>
          <w:szCs w:val="12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itfaiyeci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-36" w:right="5047"/>
        <w:jc w:val="center"/>
        <w:tabs>
          <w:tab w:pos="2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-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99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196" w:lineRule="exact"/>
        <w:ind w:left="277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580" w:lineRule="exact"/>
        <w:ind w:left="266" w:right="5444"/>
        <w:jc w:val="center"/>
        <w:tabs>
          <w:tab w:pos="1020" w:val="left"/>
          <w:tab w:pos="3340" w:val="left"/>
        </w:tabs>
        <w:rPr>
          <w:rFonts w:ascii="Times New Roman" w:hAnsi="Times New Roman" w:cs="Times New Roman" w:eastAsia="Times New Roman"/>
          <w:sz w:val="32"/>
          <w:szCs w:val="32"/>
        </w:rPr>
      </w:pPr>
      <w:rPr/>
      <w:r>
        <w:rPr>
          <w:rFonts w:ascii="Arial" w:hAnsi="Arial" w:cs="Arial" w:eastAsia="Arial"/>
          <w:sz w:val="69"/>
          <w:szCs w:val="69"/>
          <w:color w:val="2F2F2F"/>
          <w:spacing w:val="33"/>
          <w:w w:val="106"/>
          <w:i/>
          <w:position w:val="-7"/>
        </w:rPr>
        <w:t>:</w:t>
      </w:r>
      <w:r>
        <w:rPr>
          <w:rFonts w:ascii="Arial" w:hAnsi="Arial" w:cs="Arial" w:eastAsia="Arial"/>
          <w:sz w:val="69"/>
          <w:szCs w:val="69"/>
          <w:color w:val="2A2F6B"/>
          <w:spacing w:val="0"/>
          <w:w w:val="62"/>
          <w:b/>
          <w:bCs/>
          <w:position w:val="-7"/>
        </w:rPr>
        <w:t>t</w:t>
      </w:r>
      <w:r>
        <w:rPr>
          <w:rFonts w:ascii="Arial" w:hAnsi="Arial" w:cs="Arial" w:eastAsia="Arial"/>
          <w:sz w:val="69"/>
          <w:szCs w:val="69"/>
          <w:color w:val="2A2F6B"/>
          <w:spacing w:val="0"/>
          <w:w w:val="100"/>
          <w:b/>
          <w:bCs/>
          <w:position w:val="-7"/>
        </w:rPr>
        <w:tab/>
      </w:r>
      <w:r>
        <w:rPr>
          <w:rFonts w:ascii="Arial" w:hAnsi="Arial" w:cs="Arial" w:eastAsia="Arial"/>
          <w:sz w:val="69"/>
          <w:szCs w:val="69"/>
          <w:color w:val="2A2F6B"/>
          <w:spacing w:val="0"/>
          <w:w w:val="100"/>
          <w:b/>
          <w:bCs/>
          <w:position w:val="-7"/>
        </w:rPr>
      </w:r>
      <w:r>
        <w:rPr>
          <w:rFonts w:ascii="Times New Roman" w:hAnsi="Times New Roman" w:cs="Times New Roman" w:eastAsia="Times New Roman"/>
          <w:sz w:val="29"/>
          <w:szCs w:val="29"/>
          <w:color w:val="2A2F6B"/>
          <w:spacing w:val="6"/>
          <w:w w:val="149"/>
          <w:b/>
          <w:bCs/>
          <w:position w:val="-7"/>
        </w:rPr>
        <w:t>t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81"/>
          <w:b/>
          <w:bCs/>
          <w:position w:val="-7"/>
        </w:rPr>
        <w:t>Rf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-32"/>
          <w:w w:val="80"/>
          <w:b/>
          <w:bCs/>
          <w:position w:val="-7"/>
        </w:rPr>
        <w:t>ı</w:t>
      </w:r>
      <w:r>
        <w:rPr>
          <w:rFonts w:ascii="Times New Roman" w:hAnsi="Times New Roman" w:cs="Times New Roman" w:eastAsia="Times New Roman"/>
          <w:sz w:val="29"/>
          <w:szCs w:val="29"/>
          <w:color w:val="2A2F6B"/>
          <w:spacing w:val="-53"/>
          <w:w w:val="70"/>
          <w:b/>
          <w:bCs/>
          <w:position w:val="-7"/>
        </w:rPr>
        <w:t>: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-29"/>
          <w:w w:val="80"/>
          <w:b/>
          <w:bCs/>
          <w:position w:val="-7"/>
        </w:rPr>
        <w:t>'</w:t>
      </w:r>
      <w:r>
        <w:rPr>
          <w:rFonts w:ascii="Times New Roman" w:hAnsi="Times New Roman" w:cs="Times New Roman" w:eastAsia="Times New Roman"/>
          <w:sz w:val="29"/>
          <w:szCs w:val="29"/>
          <w:color w:val="2A2F6B"/>
          <w:spacing w:val="0"/>
          <w:w w:val="70"/>
          <w:b/>
          <w:bCs/>
          <w:position w:val="-7"/>
        </w:rPr>
        <w:t>b</w:t>
      </w:r>
      <w:r>
        <w:rPr>
          <w:rFonts w:ascii="Times New Roman" w:hAnsi="Times New Roman" w:cs="Times New Roman" w:eastAsia="Times New Roman"/>
          <w:sz w:val="29"/>
          <w:szCs w:val="29"/>
          <w:color w:val="2A2F6B"/>
          <w:spacing w:val="14"/>
          <w:w w:val="70"/>
          <w:b/>
          <w:bCs/>
          <w:position w:val="-7"/>
        </w:rPr>
        <w:t>_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53"/>
          <w:b/>
          <w:bCs/>
          <w:position w:val="-7"/>
        </w:rPr>
        <w:t>ir</w:t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100"/>
          <w:b/>
          <w:bCs/>
          <w:position w:val="-7"/>
        </w:rPr>
        <w:tab/>
      </w:r>
      <w:r>
        <w:rPr>
          <w:rFonts w:ascii="Times New Roman" w:hAnsi="Times New Roman" w:cs="Times New Roman" w:eastAsia="Times New Roman"/>
          <w:sz w:val="29"/>
          <w:szCs w:val="29"/>
          <w:color w:val="2F2F2F"/>
          <w:spacing w:val="0"/>
          <w:w w:val="100"/>
          <w:b/>
          <w:bCs/>
          <w:position w:val="-7"/>
        </w:rPr>
      </w:r>
      <w:r>
        <w:rPr>
          <w:rFonts w:ascii="Times New Roman" w:hAnsi="Times New Roman" w:cs="Times New Roman" w:eastAsia="Times New Roman"/>
          <w:sz w:val="32"/>
          <w:szCs w:val="32"/>
          <w:color w:val="313891"/>
          <w:spacing w:val="0"/>
          <w:w w:val="49"/>
          <w:i/>
          <w:position w:val="-7"/>
        </w:rPr>
        <w:t>n</w:t>
      </w:r>
      <w:r>
        <w:rPr>
          <w:rFonts w:ascii="Times New Roman" w:hAnsi="Times New Roman" w:cs="Times New Roman" w:eastAsia="Times New Roman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326" w:lineRule="exact"/>
        <w:ind w:left="437" w:right="-20"/>
        <w:jc w:val="left"/>
        <w:tabs>
          <w:tab w:pos="2480" w:val="left"/>
        </w:tabs>
        <w:rPr>
          <w:rFonts w:ascii="Times New Roman" w:hAnsi="Times New Roman" w:cs="Times New Roman" w:eastAsia="Times New Roman"/>
          <w:sz w:val="22"/>
          <w:szCs w:val="22"/>
        </w:rPr>
      </w:pPr>
      <w:rPr/>
      <w:r>
        <w:rPr>
          <w:rFonts w:ascii="Arial" w:hAnsi="Arial" w:cs="Arial" w:eastAsia="Arial"/>
          <w:sz w:val="18"/>
          <w:szCs w:val="18"/>
          <w:color w:val="5E5E5E"/>
          <w:spacing w:val="-40"/>
          <w:w w:val="87"/>
          <w:position w:val="2"/>
        </w:rPr>
        <w:t>v</w:t>
      </w:r>
      <w:r>
        <w:rPr>
          <w:rFonts w:ascii="Arial" w:hAnsi="Arial" w:cs="Arial" w:eastAsia="Arial"/>
          <w:sz w:val="18"/>
          <w:szCs w:val="18"/>
          <w:color w:val="2A2F6B"/>
          <w:spacing w:val="0"/>
          <w:w w:val="500"/>
          <w:position w:val="2"/>
        </w:rPr>
        <w:t>w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98"/>
          <w:position w:val="2"/>
        </w:rPr>
        <w:t>/l.rni</w:t>
      </w:r>
      <w:r>
        <w:rPr>
          <w:rFonts w:ascii="Arial" w:hAnsi="Arial" w:cs="Arial" w:eastAsia="Arial"/>
          <w:sz w:val="18"/>
          <w:szCs w:val="18"/>
          <w:color w:val="2F2F2F"/>
          <w:spacing w:val="0"/>
          <w:w w:val="99"/>
          <w:position w:val="2"/>
        </w:rPr>
        <w:t>r</w:t>
      </w:r>
      <w:r>
        <w:rPr>
          <w:rFonts w:ascii="Arial" w:hAnsi="Arial" w:cs="Arial" w:eastAsia="Arial"/>
          <w:sz w:val="18"/>
          <w:szCs w:val="18"/>
          <w:color w:val="B5B5B8"/>
          <w:spacing w:val="0"/>
          <w:w w:val="77"/>
          <w:position w:val="2"/>
        </w:rPr>
        <w:t>:</w:t>
      </w:r>
      <w:r>
        <w:rPr>
          <w:rFonts w:ascii="Arial" w:hAnsi="Arial" w:cs="Arial" w:eastAsia="Arial"/>
          <w:sz w:val="18"/>
          <w:szCs w:val="18"/>
          <w:color w:val="B5B5B8"/>
          <w:spacing w:val="0"/>
          <w:w w:val="100"/>
          <w:position w:val="2"/>
        </w:rPr>
        <w:tab/>
      </w:r>
      <w:r>
        <w:rPr>
          <w:rFonts w:ascii="Arial" w:hAnsi="Arial" w:cs="Arial" w:eastAsia="Arial"/>
          <w:sz w:val="18"/>
          <w:szCs w:val="18"/>
          <w:color w:val="B5B5B8"/>
          <w:spacing w:val="0"/>
          <w:w w:val="163"/>
          <w:position w:val="2"/>
        </w:rPr>
        <w:t>-</w:t>
      </w:r>
      <w:r>
        <w:rPr>
          <w:rFonts w:ascii="Arial" w:hAnsi="Arial" w:cs="Arial" w:eastAsia="Arial"/>
          <w:sz w:val="18"/>
          <w:szCs w:val="18"/>
          <w:color w:val="B5B5B8"/>
          <w:spacing w:val="-48"/>
          <w:w w:val="163"/>
          <w:position w:val="2"/>
        </w:rPr>
        <w:t> </w:t>
      </w:r>
      <w:r>
        <w:rPr>
          <w:rFonts w:ascii="Arial" w:hAnsi="Arial" w:cs="Arial" w:eastAsia="Arial"/>
          <w:sz w:val="42"/>
          <w:szCs w:val="42"/>
          <w:color w:val="54598C"/>
          <w:spacing w:val="-97"/>
          <w:w w:val="64"/>
          <w:i/>
          <w:position w:val="2"/>
        </w:rPr>
        <w:t>1</w:t>
      </w:r>
      <w:r>
        <w:rPr>
          <w:rFonts w:ascii="Times New Roman" w:hAnsi="Times New Roman" w:cs="Times New Roman" w:eastAsia="Times New Roman"/>
          <w:sz w:val="22"/>
          <w:szCs w:val="22"/>
          <w:color w:val="2A2F6B"/>
          <w:spacing w:val="0"/>
          <w:w w:val="96"/>
          <w:position w:val="2"/>
        </w:rPr>
        <w:t>l\</w:t>
      </w:r>
      <w:r>
        <w:rPr>
          <w:rFonts w:ascii="Times New Roman" w:hAnsi="Times New Roman" w:cs="Times New Roman" w:eastAsia="Times New Roman"/>
          <w:sz w:val="22"/>
          <w:szCs w:val="22"/>
          <w:color w:val="2A2F6B"/>
          <w:spacing w:val="0"/>
          <w:w w:val="97"/>
          <w:position w:val="2"/>
        </w:rPr>
        <w:t>.f.h</w:t>
      </w:r>
      <w:r>
        <w:rPr>
          <w:rFonts w:ascii="Times New Roman" w:hAnsi="Times New Roman" w:cs="Times New Roman" w:eastAsia="Times New Roman"/>
          <w:sz w:val="22"/>
          <w:szCs w:val="22"/>
          <w:color w:val="2A2F6B"/>
          <w:spacing w:val="0"/>
          <w:w w:val="96"/>
          <w:position w:val="2"/>
        </w:rPr>
        <w:t>\</w:t>
      </w:r>
      <w:r>
        <w:rPr>
          <w:rFonts w:ascii="Times New Roman" w:hAnsi="Times New Roman" w:cs="Times New Roman" w:eastAsia="Times New Roman"/>
          <w:sz w:val="22"/>
          <w:szCs w:val="22"/>
          <w:color w:val="2A2F6B"/>
          <w:spacing w:val="0"/>
          <w:w w:val="97"/>
          <w:position w:val="2"/>
        </w:rPr>
        <w:t>.</w:t>
      </w:r>
      <w:r>
        <w:rPr>
          <w:rFonts w:ascii="Times New Roman" w:hAnsi="Times New Roman" w:cs="Times New Roman" w:eastAsia="Times New Roman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42" w:after="0" w:line="240" w:lineRule="auto"/>
        <w:ind w:left="186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ehmet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AKBULUT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14" w:lineRule="exact"/>
        <w:ind w:left="267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  <w:position w:val="-1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  <w:position w:val="-1"/>
        </w:rPr>
        <w:t>Çavuşu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340"/>
          <w:cols w:num="2" w:equalWidth="0">
            <w:col w:w="767" w:space="1515"/>
            <w:col w:w="9058"/>
          </w:cols>
        </w:sectPr>
      </w:pPr>
      <w:rPr/>
    </w:p>
    <w:p>
      <w:pPr>
        <w:spacing w:before="0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42" w:after="0" w:line="158" w:lineRule="exact"/>
        <w:ind w:left="3042"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1A1D89"/>
          <w:spacing w:val="0"/>
          <w:w w:val="100"/>
          <w:position w:val="-1"/>
        </w:rPr>
        <w:t>1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18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340"/>
        </w:sectPr>
      </w:pPr>
      <w:rPr/>
    </w:p>
    <w:p>
      <w:pPr>
        <w:spacing w:before="8" w:after="0" w:line="110" w:lineRule="exact"/>
        <w:jc w:val="left"/>
        <w:rPr>
          <w:sz w:val="11"/>
          <w:szCs w:val="11"/>
        </w:rPr>
      </w:pPr>
      <w:rPr/>
      <w:r>
        <w:rPr/>
        <w:pict>
          <v:group style="position:absolute;margin-left:16.083313pt;margin-top:36.913277pt;width:566.636704pt;height:784.465983pt;mso-position-horizontal-relative:page;mso-position-vertical-relative:page;z-index:-15501" coordorigin="322,738" coordsize="11333,15689">
            <v:shape style="position:absolute;left:8755;top:12461;width:2899;height:2438" type="#_x0000_t75">
              <v:imagedata r:id="rId55" o:title=""/>
            </v:shape>
            <v:group style="position:absolute;left:329;top:760;width:11110;height:2" coordorigin="329,760" coordsize="11110,2">
              <v:shape style="position:absolute;left:329;top:760;width:11110;height:2" coordorigin="329,760" coordsize="11110,0" path="m329,760l11439,760e" filled="f" stroked="t" strokeweight=".704379pt" strokecolor="#707070">
                <v:path arrowok="t"/>
              </v:shape>
            </v:group>
            <v:group style="position:absolute;left:338;top:745;width:2;height:15670" coordorigin="338,745" coordsize="2,15670">
              <v:shape style="position:absolute;left:338;top:745;width:2;height:15670" coordorigin="338,745" coordsize="0,15670" path="m338,16416l338,745e" filled="f" stroked="t" strokeweight=".704379pt" strokecolor="#5B5B5B">
                <v:path arrowok="t"/>
              </v:shape>
            </v:group>
            <v:group style="position:absolute;left:2353;top:750;width:2;height:1519" coordorigin="2353,750" coordsize="2,1519">
              <v:shape style="position:absolute;left:2353;top:750;width:2;height:1519" coordorigin="2353,750" coordsize="0,1519" path="m2353,2269l2353,750e" filled="f" stroked="t" strokeweight=".704379pt" strokecolor="#545454">
                <v:path arrowok="t"/>
              </v:shape>
            </v:group>
            <v:group style="position:absolute;left:9030;top:750;width:2;height:1519" coordorigin="9030,750" coordsize="2,1519">
              <v:shape style="position:absolute;left:9030;top:750;width:2;height:1519" coordorigin="9030,750" coordsize="0,1519" path="m9030,2269l9030,750e" filled="f" stroked="t" strokeweight=".704379pt" strokecolor="#646464">
                <v:path arrowok="t"/>
              </v:shape>
            </v:group>
            <v:group style="position:absolute;left:11446;top:750;width:2;height:15670" coordorigin="11446,750" coordsize="2,15670">
              <v:shape style="position:absolute;left:11446;top:750;width:2;height:15670" coordorigin="11446,750" coordsize="0,15670" path="m11446,16421l11446,750e" filled="f" stroked="t" strokeweight=".704379pt" strokecolor="#676767">
                <v:path arrowok="t"/>
              </v:shape>
            </v:group>
            <v:group style="position:absolute;left:432;top:2262;width:11007;height:2" coordorigin="432,2262" coordsize="11007,2">
              <v:shape style="position:absolute;left:432;top:2262;width:11007;height:2" coordorigin="432,2262" coordsize="11007,0" path="m432,2262l11439,2262e" filled="f" stroked="t" strokeweight=".469586pt" strokecolor="#707070">
                <v:path arrowok="t"/>
              </v:shape>
            </v:group>
            <v:group style="position:absolute;left:333;top:2497;width:11110;height:2" coordorigin="333,2497" coordsize="11110,2">
              <v:shape style="position:absolute;left:333;top:2497;width:11110;height:2" coordorigin="333,2497" coordsize="11110,0" path="m333,2497l11444,2497e" filled="f" stroked="t" strokeweight=".704379pt" strokecolor="#6B6B6B">
                <v:path arrowok="t"/>
              </v:shape>
            </v:group>
            <v:group style="position:absolute;left:329;top:2734;width:11115;height:2" coordorigin="329,2734" coordsize="11115,2">
              <v:shape style="position:absolute;left:329;top:2734;width:11115;height:2" coordorigin="329,2734" coordsize="11115,0" path="m329,2734l11444,2734e" filled="f" stroked="t" strokeweight=".704379pt" strokecolor="#6B6B6B">
                <v:path arrowok="t"/>
              </v:shape>
            </v:group>
            <v:group style="position:absolute;left:333;top:2972;width:11106;height:2" coordorigin="333,2972" coordsize="11106,2">
              <v:shape style="position:absolute;left:333;top:2972;width:11106;height:2" coordorigin="333,2972" coordsize="11106,0" path="m333,2972l11439,2972e" filled="f" stroked="t" strokeweight=".704379pt" strokecolor="#6B6B6B">
                <v:path arrowok="t"/>
              </v:shape>
            </v:group>
            <v:group style="position:absolute;left:329;top:3207;width:11115;height:2" coordorigin="329,3207" coordsize="11115,2">
              <v:shape style="position:absolute;left:329;top:3207;width:11115;height:2" coordorigin="329,3207" coordsize="11115,0" path="m329,3207l11444,3207e" filled="f" stroked="t" strokeweight=".704379pt" strokecolor="#6B6B6B">
                <v:path arrowok="t"/>
              </v:shape>
            </v:group>
            <v:group style="position:absolute;left:329;top:3446;width:11115;height:2" coordorigin="329,3446" coordsize="11115,2">
              <v:shape style="position:absolute;left:329;top:3446;width:11115;height:2" coordorigin="329,3446" coordsize="11115,0" path="m329,3446l11444,3446e" filled="f" stroked="t" strokeweight=".704379pt" strokecolor="#6B6B6B">
                <v:path arrowok="t"/>
              </v:shape>
            </v:group>
            <v:group style="position:absolute;left:1700;top:11593;width:2;height:4828" coordorigin="1700,11593" coordsize="2,4828">
              <v:shape style="position:absolute;left:1700;top:11593;width:2;height:4828" coordorigin="1700,11593" coordsize="0,4828" path="m1700,16421l1700,11593e" filled="f" stroked="t" strokeweight=".704379pt" strokecolor="#5B5B5B">
                <v:path arrowok="t"/>
              </v:shape>
            </v:group>
            <v:group style="position:absolute;left:2362;top:4206;width:2;height:12215" coordorigin="2362,4206" coordsize="2,12215">
              <v:shape style="position:absolute;left:2362;top:4206;width:2;height:12215" coordorigin="2362,4206" coordsize="0,12215" path="m2362,16421l2362,4206e" filled="f" stroked="t" strokeweight=".704379pt" strokecolor="#5B5B5B">
                <v:path arrowok="t"/>
              </v:shape>
            </v:group>
            <v:group style="position:absolute;left:3764;top:3437;width:2;height:783" coordorigin="3764,3437" coordsize="2,783">
              <v:shape style="position:absolute;left:3764;top:3437;width:2;height:783" coordorigin="3764,3437" coordsize="0,783" path="m3764,4220l3764,3437e" filled="f" stroked="t" strokeweight=".939172pt" strokecolor="#484848">
                <v:path arrowok="t"/>
              </v:shape>
            </v:group>
            <v:group style="position:absolute;left:7093;top:3437;width:2;height:788" coordorigin="7093,3437" coordsize="2,788">
              <v:shape style="position:absolute;left:7093;top:3437;width:2;height:788" coordorigin="7093,3437" coordsize="0,788" path="m7093,4225l7093,3437e" filled="f" stroked="t" strokeweight=".704379pt" strokecolor="#606060">
                <v:path arrowok="t"/>
              </v:shape>
            </v:group>
            <v:group style="position:absolute;left:7086;top:3821;width:4358;height:2" coordorigin="7086,3821" coordsize="4358,2">
              <v:shape style="position:absolute;left:7086;top:3821;width:4358;height:2" coordorigin="7086,3821" coordsize="4358,0" path="m7086,3821l11444,3821e" filled="f" stroked="t" strokeweight=".704379pt" strokecolor="#6B6B6B">
                <v:path arrowok="t"/>
              </v:shape>
            </v:group>
            <v:group style="position:absolute;left:333;top:4211;width:11115;height:2" coordorigin="333,4211" coordsize="11115,2">
              <v:shape style="position:absolute;left:333;top:4211;width:11115;height:2" coordorigin="333,4211" coordsize="11115,0" path="m333,4211l11449,4211e" filled="f" stroked="t" strokeweight=".704379pt" strokecolor="#646464">
                <v:path arrowok="t"/>
              </v:shape>
            </v:group>
            <v:group style="position:absolute;left:329;top:4496;width:11115;height:2" coordorigin="329,4496" coordsize="11115,2">
              <v:shape style="position:absolute;left:329;top:4496;width:11115;height:2" coordorigin="329,4496" coordsize="11115,0" path="m329,4496l11444,4496e" filled="f" stroked="t" strokeweight=".704379pt" strokecolor="#707070">
                <v:path arrowok="t"/>
              </v:shape>
            </v:group>
            <v:group style="position:absolute;left:2348;top:4733;width:9101;height:2" coordorigin="2348,4733" coordsize="9101,2">
              <v:shape style="position:absolute;left:2348;top:4733;width:9101;height:2" coordorigin="2348,4733" coordsize="9101,0" path="m2348,4733l11449,4733e" filled="f" stroked="t" strokeweight=".704379pt" strokecolor="#707070">
                <v:path arrowok="t"/>
              </v:shape>
            </v:group>
            <v:group style="position:absolute;left:4870;top:4728;width:2;height:2184" coordorigin="4870,4728" coordsize="2,2184">
              <v:shape style="position:absolute;left:4870;top:4728;width:2;height:2184" coordorigin="4870,4728" coordsize="0,2184" path="m4870,6912l4870,4728e" filled="f" stroked="t" strokeweight=".704379pt" strokecolor="#5B5B5B">
                <v:path arrowok="t"/>
              </v:shape>
            </v:group>
            <v:group style="position:absolute;left:4865;top:5222;width:6584;height:2" coordorigin="4865,5222" coordsize="6584,2">
              <v:shape style="position:absolute;left:4865;top:5222;width:6584;height:2" coordorigin="4865,5222" coordsize="6584,0" path="m4865,5222l11449,5222e" filled="f" stroked="t" strokeweight=".704379pt" strokecolor="#707070">
                <v:path arrowok="t"/>
              </v:shape>
            </v:group>
            <v:group style="position:absolute;left:4860;top:5474;width:6588;height:2" coordorigin="4860,5474" coordsize="6588,2">
              <v:shape style="position:absolute;left:4860;top:5474;width:6588;height:2" coordorigin="4860,5474" coordsize="6588,0" path="m4860,5474l11449,5474e" filled="f" stroked="t" strokeweight=".704379pt" strokecolor="#707070">
                <v:path arrowok="t"/>
              </v:shape>
            </v:group>
            <v:group style="position:absolute;left:4856;top:5720;width:6598;height:2" coordorigin="4856,5720" coordsize="6598,2">
              <v:shape style="position:absolute;left:4856;top:5720;width:6598;height:2" coordorigin="4856,5720" coordsize="6598,0" path="m4856,5720l11453,5720e" filled="f" stroked="t" strokeweight=".704379pt" strokecolor="#707070">
                <v:path arrowok="t"/>
              </v:shape>
            </v:group>
            <v:group style="position:absolute;left:2353;top:5958;width:9096;height:2" coordorigin="2353,5958" coordsize="9096,2">
              <v:shape style="position:absolute;left:2353;top:5958;width:9096;height:2" coordorigin="2353,5958" coordsize="9096,0" path="m2353,5958l11449,5958e" filled="f" stroked="t" strokeweight=".704379pt" strokecolor="#707070">
                <v:path arrowok="t"/>
              </v:shape>
            </v:group>
            <v:group style="position:absolute;left:333;top:6200;width:11115;height:2" coordorigin="333,6200" coordsize="11115,2">
              <v:shape style="position:absolute;left:333;top:6200;width:11115;height:2" coordorigin="333,6200" coordsize="11115,0" path="m333,6200l11449,6200e" filled="f" stroked="t" strokeweight=".704379pt" strokecolor="#707070">
                <v:path arrowok="t"/>
              </v:shape>
            </v:group>
            <v:group style="position:absolute;left:2353;top:6665;width:9096;height:2" coordorigin="2353,6665" coordsize="9096,2">
              <v:shape style="position:absolute;left:2353;top:6665;width:9096;height:2" coordorigin="2353,6665" coordsize="9096,0" path="m2353,6665l11449,6665e" filled="f" stroked="t" strokeweight=".704379pt" strokecolor="#707070">
                <v:path arrowok="t"/>
              </v:shape>
            </v:group>
            <v:group style="position:absolute;left:7743;top:6190;width:2;height:722" coordorigin="7743,6190" coordsize="2,722">
              <v:shape style="position:absolute;left:7743;top:6190;width:2;height:722" coordorigin="7743,6190" coordsize="0,722" path="m7743,6912l7743,6190e" filled="f" stroked="t" strokeweight=".704379pt" strokecolor="#646464">
                <v:path arrowok="t"/>
              </v:shape>
            </v:group>
            <v:group style="position:absolute;left:2348;top:6902;width:9105;height:2" coordorigin="2348,6902" coordsize="9105,2">
              <v:shape style="position:absolute;left:2348;top:6902;width:9105;height:2" coordorigin="2348,6902" coordsize="9105,0" path="m2348,6902l11453,6902e" filled="f" stroked="t" strokeweight=".704379pt" strokecolor="#707070">
                <v:path arrowok="t"/>
              </v:shape>
            </v:group>
            <v:group style="position:absolute;left:329;top:7145;width:11120;height:2" coordorigin="329,7145" coordsize="11120,2">
              <v:shape style="position:absolute;left:329;top:7145;width:11120;height:2" coordorigin="329,7145" coordsize="11120,0" path="m329,7145l11449,7145e" filled="f" stroked="t" strokeweight=".704379pt" strokecolor="#707070">
                <v:path arrowok="t"/>
              </v:shape>
            </v:group>
            <v:group style="position:absolute;left:329;top:7610;width:11124;height:2" coordorigin="329,7610" coordsize="11124,2">
              <v:shape style="position:absolute;left:329;top:7610;width:11124;height:2" coordorigin="329,7610" coordsize="11124,0" path="m329,7610l11453,7610e" filled="f" stroked="t" strokeweight=".704379pt" strokecolor="#707070">
                <v:path arrowok="t"/>
              </v:shape>
            </v:group>
            <v:group style="position:absolute;left:4872;top:7605;width:2;height:722" coordorigin="4872,7605" coordsize="2,722">
              <v:shape style="position:absolute;left:4872;top:7605;width:2;height:722" coordorigin="4872,7605" coordsize="0,722" path="m4872,8327l4872,7605e" filled="f" stroked="t" strokeweight=".704379pt" strokecolor="#575757">
                <v:path arrowok="t"/>
              </v:shape>
            </v:group>
            <v:group style="position:absolute;left:4860;top:7847;width:6588;height:2" coordorigin="4860,7847" coordsize="6588,2">
              <v:shape style="position:absolute;left:4860;top:7847;width:6588;height:2" coordorigin="4860,7847" coordsize="6588,0" path="m4860,7847l11449,7847e" filled="f" stroked="t" strokeweight=".704379pt" strokecolor="#707070">
                <v:path arrowok="t"/>
              </v:shape>
            </v:group>
            <v:group style="position:absolute;left:4865;top:8084;width:6588;height:2" coordorigin="4865,8084" coordsize="6588,2">
              <v:shape style="position:absolute;left:4865;top:8084;width:6588;height:2" coordorigin="4865,8084" coordsize="6588,0" path="m4865,8084l11453,8084e" filled="f" stroked="t" strokeweight=".704379pt" strokecolor="#707070">
                <v:path arrowok="t"/>
              </v:shape>
            </v:group>
            <v:group style="position:absolute;left:329;top:8322;width:11124;height:2" coordorigin="329,8322" coordsize="11124,2">
              <v:shape style="position:absolute;left:329;top:8322;width:11124;height:2" coordorigin="329,8322" coordsize="11124,0" path="m329,8322l11453,8322e" filled="f" stroked="t" strokeweight=".704379pt" strokecolor="#707070">
                <v:path arrowok="t"/>
              </v:shape>
            </v:group>
            <v:group style="position:absolute;left:333;top:9243;width:11124;height:2" coordorigin="333,9243" coordsize="11124,2">
              <v:shape style="position:absolute;left:333;top:9243;width:11124;height:2" coordorigin="333,9243" coordsize="11124,0" path="m333,9243l11458,9243e" filled="f" stroked="t" strokeweight=".704379pt" strokecolor="#747474">
                <v:path arrowok="t"/>
              </v:shape>
            </v:group>
            <v:group style="position:absolute;left:333;top:10166;width:11124;height:2" coordorigin="333,10166" coordsize="11124,2">
              <v:shape style="position:absolute;left:333;top:10166;width:11124;height:2" coordorigin="333,10166" coordsize="11124,0" path="m333,10166l11458,10166e" filled="f" stroked="t" strokeweight=".704379pt" strokecolor="#707070">
                <v:path arrowok="t"/>
              </v:shape>
            </v:group>
            <v:group style="position:absolute;left:333;top:10411;width:11124;height:2" coordorigin="333,10411" coordsize="11124,2">
              <v:shape style="position:absolute;left:333;top:10411;width:11124;height:2" coordorigin="333,10411" coordsize="11124,0" path="m333,10411l11458,10411e" filled="f" stroked="t" strokeweight=".704379pt" strokecolor="#707070">
                <v:path arrowok="t"/>
              </v:shape>
            </v:group>
            <v:group style="position:absolute;left:329;top:10695;width:11134;height:2" coordorigin="329,10695" coordsize="11134,2">
              <v:shape style="position:absolute;left:329;top:10695;width:11134;height:2" coordorigin="329,10695" coordsize="11134,0" path="m329,10695l11463,10695e" filled="f" stroked="t" strokeweight=".704379pt" strokecolor="#707070">
                <v:path arrowok="t"/>
              </v:shape>
            </v:group>
            <v:group style="position:absolute;left:329;top:11180;width:11134;height:2" coordorigin="329,11180" coordsize="11134,2">
              <v:shape style="position:absolute;left:329;top:11180;width:11134;height:2" coordorigin="329,11180" coordsize="11134,0" path="m329,11180l11463,11180e" filled="f" stroked="t" strokeweight=".704379pt" strokecolor="#707070">
                <v:path arrowok="t"/>
              </v:shape>
            </v:group>
            <v:group style="position:absolute;left:333;top:11415;width:953;height:2" coordorigin="333,11415" coordsize="953,2">
              <v:shape style="position:absolute;left:333;top:11415;width:953;height:2" coordorigin="333,11415" coordsize="953,0" path="m333,11415l1287,11415e" filled="f" stroked="t" strokeweight=".469586pt" strokecolor="#6B6B6B">
                <v:path arrowok="t"/>
              </v:shape>
            </v:group>
            <v:group style="position:absolute;left:1127;top:11412;width:2;height:5008" coordorigin="1127,11412" coordsize="2,5008">
              <v:shape style="position:absolute;left:1127;top:11412;width:2;height:5008" coordorigin="1127,11412" coordsize="0,5008" path="m1127,16421l1127,11412e" filled="f" stroked="t" strokeweight=".704379pt" strokecolor="#5B5B5B">
                <v:path arrowok="t"/>
              </v:shape>
            </v:group>
            <v:group style="position:absolute;left:333;top:11659;width:11129;height:2" coordorigin="333,11659" coordsize="11129,2">
              <v:shape style="position:absolute;left:333;top:11659;width:11129;height:2" coordorigin="333,11659" coordsize="11129,0" path="m333,11659l11463,11659e" filled="f" stroked="t" strokeweight=".704379pt" strokecolor="#747474">
                <v:path arrowok="t"/>
              </v:shape>
            </v:group>
            <v:group style="position:absolute;left:3334;top:13254;width:2;height:779" coordorigin="3334,13254" coordsize="2,779">
              <v:shape style="position:absolute;left:3334;top:13254;width:2;height:779" coordorigin="3334,13254" coordsize="0,779" path="m3334,14033l3334,13254e" filled="f" stroked="t" strokeweight="1.173965pt" strokecolor="#2F3493">
                <v:path arrowok="t"/>
              </v:shape>
            </v:group>
            <v:group style="position:absolute;left:338;top:13736;width:2029;height:2" coordorigin="338,13736" coordsize="2029,2">
              <v:shape style="position:absolute;left:338;top:13736;width:2029;height:2" coordorigin="338,13736" coordsize="2029,0" path="m338,13736l2367,13736e" filled="f" stroked="t" strokeweight=".704379pt" strokecolor="#777777">
                <v:path arrowok="t"/>
              </v:shape>
            </v:group>
            <v:group style="position:absolute;left:343;top:16411;width:11124;height:2" coordorigin="343,16411" coordsize="11124,2">
              <v:shape style="position:absolute;left:343;top:16411;width:11124;height:2" coordorigin="343,16411" coordsize="11124,0" path="m343,16411l11467,16411e" filled="f" stroked="t" strokeweight=".704379pt" strokecolor="#7C7C7C">
                <v:path arrowok="t"/>
              </v:shape>
            </v:group>
            <v:group style="position:absolute;left:7302;top:11403;width:2;height:5008" coordorigin="7302,11403" coordsize="2,5008">
              <v:shape style="position:absolute;left:7302;top:11403;width:2;height:5008" coordorigin="7302,11403" coordsize="0,5008" path="m7302,16411l7302,11403e" filled="f" stroked="t" strokeweight=".704379pt" strokecolor="#646464">
                <v:path arrowok="t"/>
              </v:shape>
            </v:group>
            <w10:wrap type="none"/>
          </v:group>
        </w:pict>
      </w:r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1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Halk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9" w:after="0" w:line="240" w:lineRule="auto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/>
        <w:pict>
          <v:shape style="width:63.359998pt;height:19.2pt;mso-position-horizontal-relative:char;mso-position-vertical-relative:line" type="#_x0000_t75">
            <v:imagedata r:id="rId56" o:title=""/>
          </v:shape>
        </w:pict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before="75" w:after="0" w:line="240" w:lineRule="auto"/>
        <w:ind w:left="74" w:right="-56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Uğur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3"/>
        </w:rPr>
        <w:t>ŞiMŞEK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9" w:after="0" w:line="240" w:lineRule="auto"/>
        <w:ind w:left="179" w:right="212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F2F2F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4"/>
          <w:szCs w:val="14"/>
          <w:color w:val="B5B5B8"/>
          <w:spacing w:val="0"/>
          <w:w w:val="76"/>
        </w:rPr>
        <w:t>.,.</w:t>
      </w:r>
      <w:r>
        <w:rPr>
          <w:rFonts w:ascii="Times New Roman" w:hAnsi="Times New Roman" w:cs="Times New Roman" w:eastAsia="Times New Roman"/>
          <w:sz w:val="14"/>
          <w:szCs w:val="14"/>
          <w:color w:val="B5B5B8"/>
          <w:spacing w:val="11"/>
          <w:w w:val="76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A1A1A1"/>
          <w:spacing w:val="0"/>
          <w:w w:val="76"/>
        </w:rPr>
        <w:t>.....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40" w:right="340"/>
          <w:cols w:num="3" w:equalWidth="0">
            <w:col w:w="482" w:space="4366"/>
            <w:col w:w="1269" w:space="3002"/>
            <w:col w:w="2221"/>
          </w:cols>
        </w:sectPr>
      </w:pPr>
      <w:rPr/>
    </w:p>
    <w:p>
      <w:pPr>
        <w:spacing w:before="7" w:after="0" w:line="190" w:lineRule="exact"/>
        <w:jc w:val="left"/>
        <w:rPr>
          <w:sz w:val="19"/>
          <w:szCs w:val="19"/>
        </w:rPr>
      </w:pPr>
      <w:rPr/>
      <w:r>
        <w:rPr>
          <w:sz w:val="19"/>
          <w:szCs w:val="19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3558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6.322056pt;margin-top:-14.643627pt;width:23.978506pt;height:43.5pt;mso-position-horizontal-relative:page;mso-position-vertical-relative:paragraph;z-index:-15492" type="#_x0000_t202" filled="f" stroked="f">
            <v:textbox inset="0,0,0,0">
              <w:txbxContent>
                <w:p>
                  <w:pPr>
                    <w:spacing w:before="0" w:after="0" w:line="870" w:lineRule="exact"/>
                    <w:ind w:right="-171"/>
                    <w:jc w:val="left"/>
                    <w:rPr>
                      <w:rFonts w:ascii="Times New Roman" w:hAnsi="Times New Roman" w:cs="Times New Roman" w:eastAsia="Times New Roman"/>
                      <w:sz w:val="87"/>
                      <w:szCs w:val="87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282828"/>
                      <w:spacing w:val="0"/>
                      <w:w w:val="198"/>
                      <w:i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87"/>
                      <w:szCs w:val="87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</w:rPr>
        <w:t>İZMİR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</w:rPr>
        <w:t>BÜYÜKŞEHİR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1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</w:rPr>
        <w:t>BELEDİYESİ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94" w:lineRule="exact"/>
        <w:ind w:left="3673" w:right="-20"/>
        <w:jc w:val="left"/>
        <w:tabs>
          <w:tab w:pos="990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  <w:position w:val="-3"/>
        </w:rPr>
        <w:t>İT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13"/>
          <w:position w:val="-3"/>
        </w:rPr>
        <w:t>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  <w:position w:val="-3"/>
        </w:rPr>
        <w:t>AİY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  <w:position w:val="-3"/>
        </w:rPr>
        <w:t>DAİRE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13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  <w:position w:val="-3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13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3"/>
          <w:position w:val="-3"/>
        </w:rPr>
        <w:t>BAŞKANLI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14"/>
          <w:position w:val="-3"/>
        </w:rPr>
        <w:t>G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275"/>
          <w:position w:val="-3"/>
        </w:rPr>
        <w:t>I</w:t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20"/>
          <w:szCs w:val="20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9"/>
          <w:szCs w:val="9"/>
          <w:color w:val="3B3B3B"/>
          <w:spacing w:val="0"/>
          <w:w w:val="100"/>
          <w:position w:val="0"/>
        </w:rPr>
        <w:t>•</w:t>
      </w:r>
      <w:r>
        <w:rPr>
          <w:rFonts w:ascii="Times New Roman" w:hAnsi="Times New Roman" w:cs="Times New Roman" w:eastAsia="Times New Roman"/>
          <w:sz w:val="9"/>
          <w:szCs w:val="9"/>
          <w:color w:val="3B3B3B"/>
          <w:spacing w:val="0"/>
          <w:w w:val="100"/>
          <w:position w:val="0"/>
        </w:rPr>
        <w:t>    </w:t>
      </w:r>
      <w:r>
        <w:rPr>
          <w:rFonts w:ascii="Times New Roman" w:hAnsi="Times New Roman" w:cs="Times New Roman" w:eastAsia="Times New Roman"/>
          <w:sz w:val="9"/>
          <w:szCs w:val="9"/>
          <w:color w:val="3B3B3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545454"/>
          <w:spacing w:val="0"/>
          <w:w w:val="61"/>
          <w:position w:val="0"/>
        </w:rPr>
        <w:t>o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pgSz w:w="11920" w:h="16840"/>
          <w:pgMar w:top="580" w:bottom="280" w:left="260" w:right="440"/>
        </w:sectPr>
      </w:pPr>
      <w:rPr/>
    </w:p>
    <w:p>
      <w:pPr>
        <w:spacing w:before="0" w:after="0" w:line="142" w:lineRule="exact"/>
        <w:ind w:left="848" w:right="235"/>
        <w:jc w:val="center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3B3B3B"/>
          <w:spacing w:val="0"/>
          <w:w w:val="122"/>
        </w:rPr>
        <w:t>IZMIR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149" w:lineRule="exact"/>
        <w:ind w:left="573" w:right="-51"/>
        <w:jc w:val="center"/>
        <w:rPr>
          <w:rFonts w:ascii="Arial" w:hAnsi="Arial" w:cs="Arial" w:eastAsia="Arial"/>
          <w:sz w:val="15"/>
          <w:szCs w:val="15"/>
        </w:rPr>
      </w:pPr>
      <w:rPr/>
      <w:r>
        <w:rPr>
          <w:rFonts w:ascii="Arial" w:hAnsi="Arial" w:cs="Arial" w:eastAsia="Arial"/>
          <w:sz w:val="15"/>
          <w:szCs w:val="15"/>
          <w:color w:val="3B3B3B"/>
          <w:spacing w:val="0"/>
          <w:w w:val="105"/>
        </w:rPr>
        <w:t>BÜYÜKŞEHIR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</w:rPr>
      </w:r>
    </w:p>
    <w:p>
      <w:pPr>
        <w:spacing w:before="7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6"/>
        </w:rPr>
        <w:t>itfaiye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6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5"/>
          <w:w w:val="11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5"/>
        </w:rPr>
        <w:t>Müdahale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1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</w:rPr>
        <w:t>Müdürlüğü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40"/>
          <w:cols w:num="2" w:equalWidth="0">
            <w:col w:w="1637" w:space="1530"/>
            <w:col w:w="8053"/>
          </w:cols>
        </w:sectPr>
      </w:pPr>
      <w:rPr/>
    </w:p>
    <w:p>
      <w:pPr>
        <w:spacing w:before="0" w:after="0" w:line="252" w:lineRule="exact"/>
        <w:ind w:left="652" w:right="-20"/>
        <w:jc w:val="left"/>
        <w:tabs>
          <w:tab w:pos="4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4"/>
          <w:szCs w:val="14"/>
          <w:color w:val="3B3B3B"/>
          <w:w w:val="114"/>
          <w:position w:val="8"/>
        </w:rPr>
        <w:t>BELEDIY</w:t>
      </w:r>
      <w:r>
        <w:rPr>
          <w:rFonts w:ascii="Arial" w:hAnsi="Arial" w:cs="Arial" w:eastAsia="Arial"/>
          <w:sz w:val="14"/>
          <w:szCs w:val="14"/>
          <w:color w:val="3B3B3B"/>
          <w:spacing w:val="-27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545454"/>
          <w:spacing w:val="0"/>
          <w:w w:val="95"/>
          <w:position w:val="8"/>
        </w:rPr>
        <w:t>E</w:t>
      </w:r>
      <w:r>
        <w:rPr>
          <w:rFonts w:ascii="Arial" w:hAnsi="Arial" w:cs="Arial" w:eastAsia="Arial"/>
          <w:sz w:val="14"/>
          <w:szCs w:val="14"/>
          <w:color w:val="545454"/>
          <w:spacing w:val="-24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8"/>
        </w:rPr>
        <w:t>SI</w:t>
      </w:r>
      <w:r>
        <w:rPr>
          <w:rFonts w:ascii="Arial" w:hAnsi="Arial" w:cs="Arial" w:eastAsia="Arial"/>
          <w:sz w:val="14"/>
          <w:szCs w:val="14"/>
          <w:color w:val="3B3B3B"/>
          <w:spacing w:val="-27"/>
          <w:w w:val="100"/>
          <w:position w:val="8"/>
        </w:rPr>
        <w:t> </w:t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14"/>
          <w:szCs w:val="14"/>
          <w:color w:val="3B3B3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1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-1"/>
        </w:rPr>
        <w:t>ANGl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4"/>
          <w:position w:val="-1"/>
        </w:rPr>
        <w:t>RAPORU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0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40" w:lineRule="auto"/>
        <w:ind w:left="112" w:right="-20"/>
        <w:jc w:val="left"/>
        <w:tabs>
          <w:tab w:pos="1500" w:val="left"/>
          <w:tab w:pos="3020" w:val="left"/>
          <w:tab w:pos="5420" w:val="left"/>
          <w:tab w:pos="89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4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5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10.05.2017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6"/>
          <w:w w:val="91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8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6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ldirim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18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8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14:54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Tel: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110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1" w:right="-20"/>
        <w:jc w:val="left"/>
        <w:tabs>
          <w:tab w:pos="1500" w:val="left"/>
          <w:tab w:pos="3020" w:val="left"/>
          <w:tab w:pos="4400" w:val="left"/>
          <w:tab w:pos="5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1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282828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Tarihi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10.05.2017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</w:rPr>
        <w:t>!K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7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30"/>
          <w:w w:val="13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2953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Santral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2430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6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31" w:right="-20"/>
        <w:jc w:val="left"/>
        <w:tabs>
          <w:tab w:pos="15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ğru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2430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Soka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2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zeri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left="131" w:right="-20"/>
        <w:jc w:val="left"/>
        <w:tabs>
          <w:tab w:pos="1680" w:val="left"/>
          <w:tab w:pos="4240" w:val="left"/>
          <w:tab w:pos="83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1"/>
          <w:w w:val="86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95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ııı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aıı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97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9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Sınıfı: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4"/>
        </w:rPr>
        <w:t>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9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3"/>
        </w:rPr>
        <w:t>ari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231" w:lineRule="exact"/>
        <w:ind w:left="131" w:right="-20"/>
        <w:jc w:val="left"/>
        <w:tabs>
          <w:tab w:pos="350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3"/>
          <w:w w:val="89"/>
          <w:position w:val="-1"/>
        </w:rPr>
        <w:t>t</w:t>
      </w:r>
      <w:r>
        <w:rPr>
          <w:rFonts w:ascii="Arial" w:hAnsi="Arial" w:cs="Arial" w:eastAsia="Arial"/>
          <w:sz w:val="18"/>
          <w:szCs w:val="18"/>
          <w:color w:val="545454"/>
          <w:spacing w:val="0"/>
          <w:w w:val="89"/>
          <w:position w:val="-1"/>
        </w:rPr>
        <w:t>se</w:t>
      </w:r>
      <w:r>
        <w:rPr>
          <w:rFonts w:ascii="Arial" w:hAnsi="Arial" w:cs="Arial" w:eastAsia="Arial"/>
          <w:sz w:val="18"/>
          <w:szCs w:val="18"/>
          <w:color w:val="545454"/>
          <w:spacing w:val="1"/>
          <w:w w:val="89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1"/>
        </w:rPr>
        <w:t>:</w:t>
      </w:r>
      <w:r>
        <w:rPr>
          <w:rFonts w:ascii="Arial" w:hAnsi="Arial" w:cs="Arial" w:eastAsia="Arial"/>
          <w:sz w:val="18"/>
          <w:szCs w:val="18"/>
          <w:color w:val="3B3B3B"/>
          <w:spacing w:val="-48"/>
          <w:w w:val="100"/>
          <w:position w:val="-1"/>
        </w:rPr>
        <w:t> </w:t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18"/>
          <w:szCs w:val="18"/>
          <w:color w:val="3B3B3B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1"/>
        </w:rPr>
        <w:t>Yapını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91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3"/>
          <w:position w:val="1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3"/>
          <w:position w:val="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68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4"/>
          <w:position w:val="-8"/>
        </w:rPr>
        <w:t>Kull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3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2"/>
          <w:position w:val="-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8"/>
        </w:rPr>
        <w:t>nını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-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  <w:position w:val="-8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8"/>
        </w:rPr>
        <w:t>kli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7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40"/>
        </w:sectPr>
      </w:pPr>
      <w:rPr/>
    </w:p>
    <w:p>
      <w:pPr>
        <w:spacing w:before="0" w:after="0" w:line="117" w:lineRule="exact"/>
        <w:ind w:left="3515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2"/>
          <w:position w:val="-6"/>
        </w:rPr>
        <w:t>Beıo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92"/>
          <w:position w:val="-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  <w:position w:val="-6"/>
        </w:rPr>
        <w:t>ar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92"/>
          <w:position w:val="-6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2"/>
          <w:position w:val="-6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2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92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81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0"/>
          <w:position w:val="-6"/>
        </w:rPr>
        <w:t>agi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  <w:position w:val="-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83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0"/>
          <w:w w:val="100"/>
          <w:position w:val="-6"/>
        </w:rPr>
        <w:t>A</w:t>
      </w:r>
      <w:r>
        <w:rPr>
          <w:rFonts w:ascii="Times New Roman" w:hAnsi="Times New Roman" w:cs="Times New Roman" w:eastAsia="Times New Roman"/>
          <w:sz w:val="18"/>
          <w:szCs w:val="18"/>
          <w:color w:val="3B3B3B"/>
          <w:spacing w:val="10"/>
          <w:w w:val="100"/>
          <w:position w:val="-6"/>
        </w:rPr>
        <w:t>h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6"/>
        </w:rPr>
        <w:t>şap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8"/>
          <w:szCs w:val="18"/>
          <w:color w:val="545454"/>
          <w:spacing w:val="25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2"/>
          <w:position w:val="-6"/>
        </w:rPr>
        <w:t>Çel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5"/>
          <w:position w:val="-6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  <w:position w:val="-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1"/>
          <w:position w:val="-6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17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w w:val="86"/>
          <w:position w:val="-7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85"/>
          <w:position w:val="-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35"/>
          <w:position w:val="-7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3"/>
          <w:position w:val="-7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40"/>
          <w:cols w:num="2" w:equalWidth="0">
            <w:col w:w="5869" w:space="190"/>
            <w:col w:w="5161"/>
          </w:cols>
        </w:sectPr>
      </w:pPr>
      <w:rPr/>
    </w:p>
    <w:p>
      <w:pPr>
        <w:spacing w:before="0" w:after="0" w:line="446" w:lineRule="exact"/>
        <w:ind w:left="3854" w:right="-20"/>
        <w:jc w:val="left"/>
        <w:tabs>
          <w:tab w:pos="4320" w:val="left"/>
          <w:tab w:pos="4920" w:val="left"/>
          <w:tab w:pos="5440" w:val="left"/>
          <w:tab w:pos="5900" w:val="left"/>
          <w:tab w:pos="66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8"/>
        </w:rPr>
        <w:t>X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8"/>
        </w:rPr>
        <w:tab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  <w:position w:val="8"/>
        </w:rPr>
      </w:r>
      <w:r>
        <w:rPr>
          <w:rFonts w:ascii="Arial" w:hAnsi="Arial" w:cs="Arial" w:eastAsia="Arial"/>
          <w:sz w:val="44"/>
          <w:szCs w:val="44"/>
          <w:color w:val="545454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54545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4"/>
          <w:szCs w:val="44"/>
          <w:color w:val="545454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545454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4"/>
          <w:szCs w:val="44"/>
          <w:color w:val="545454"/>
          <w:spacing w:val="0"/>
          <w:w w:val="100"/>
          <w:position w:val="-1"/>
        </w:rPr>
      </w:r>
      <w:r>
        <w:rPr>
          <w:rFonts w:ascii="Arial" w:hAnsi="Arial" w:cs="Arial" w:eastAsia="Arial"/>
          <w:sz w:val="44"/>
          <w:szCs w:val="44"/>
          <w:color w:val="A8A8AA"/>
          <w:spacing w:val="0"/>
          <w:w w:val="54"/>
          <w:position w:val="-1"/>
        </w:rPr>
        <w:t>ı</w:t>
      </w:r>
      <w:r>
        <w:rPr>
          <w:rFonts w:ascii="Arial" w:hAnsi="Arial" w:cs="Arial" w:eastAsia="Arial"/>
          <w:sz w:val="44"/>
          <w:szCs w:val="44"/>
          <w:color w:val="A8A8AA"/>
          <w:spacing w:val="-57"/>
          <w:w w:val="54"/>
          <w:position w:val="-1"/>
        </w:rPr>
        <w:t> </w:t>
      </w:r>
      <w:r>
        <w:rPr>
          <w:rFonts w:ascii="Arial" w:hAnsi="Arial" w:cs="Arial" w:eastAsia="Arial"/>
          <w:sz w:val="44"/>
          <w:szCs w:val="44"/>
          <w:color w:val="A8A8AA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44"/>
          <w:szCs w:val="44"/>
          <w:color w:val="A8A8AA"/>
          <w:spacing w:val="0"/>
          <w:w w:val="100"/>
          <w:position w:val="-1"/>
        </w:rPr>
      </w:r>
      <w:r>
        <w:rPr>
          <w:rFonts w:ascii="Arial" w:hAnsi="Arial" w:cs="Arial" w:eastAsia="Arial"/>
          <w:sz w:val="44"/>
          <w:szCs w:val="44"/>
          <w:color w:val="3B3B3B"/>
          <w:spacing w:val="0"/>
          <w:w w:val="54"/>
          <w:position w:val="0"/>
        </w:rPr>
        <w:t>ı</w:t>
      </w:r>
      <w:r>
        <w:rPr>
          <w:rFonts w:ascii="Arial" w:hAnsi="Arial" w:cs="Arial" w:eastAsia="Arial"/>
          <w:sz w:val="44"/>
          <w:szCs w:val="44"/>
          <w:color w:val="3B3B3B"/>
          <w:spacing w:val="-57"/>
          <w:w w:val="54"/>
          <w:position w:val="0"/>
        </w:rPr>
        <w:t> </w:t>
      </w:r>
      <w:r>
        <w:rPr>
          <w:rFonts w:ascii="Arial" w:hAnsi="Arial" w:cs="Arial" w:eastAsia="Arial"/>
          <w:sz w:val="44"/>
          <w:szCs w:val="44"/>
          <w:color w:val="3B3B3B"/>
          <w:spacing w:val="0"/>
          <w:w w:val="100"/>
          <w:position w:val="0"/>
        </w:rPr>
        <w:tab/>
      </w:r>
      <w:r>
        <w:rPr>
          <w:rFonts w:ascii="Arial" w:hAnsi="Arial" w:cs="Arial" w:eastAsia="Arial"/>
          <w:sz w:val="44"/>
          <w:szCs w:val="44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  <w:position w:val="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8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1"/>
          <w:position w:val="8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91"/>
          <w:position w:val="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8"/>
        </w:rPr>
        <w:t>05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82" w:lineRule="exact"/>
        <w:ind w:left="131" w:right="-20"/>
        <w:jc w:val="left"/>
        <w:tabs>
          <w:tab w:pos="2020" w:val="left"/>
          <w:tab w:pos="56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1"/>
        </w:rPr>
        <w:t>Şeyi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0"/>
          <w:position w:val="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0"/>
          <w:w w:val="100"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1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8"/>
          <w:position w:val="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8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hibi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Öğrenilemedi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8"/>
          <w:w w:val="45"/>
          <w:position w:val="0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  <w:position w:val="0"/>
        </w:rPr>
        <w:t>Kiracı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  <w:position w:val="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100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Kullanan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0"/>
        </w:rPr>
        <w:t>Ögrenilemedi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54" w:after="0" w:line="216" w:lineRule="exact"/>
        <w:ind w:left="20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9"/>
        </w:rPr>
        <w:t>YenerDEMiRTA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53" w:lineRule="exact"/>
        <w:ind w:left="2022" w:right="-20"/>
        <w:jc w:val="left"/>
        <w:tabs>
          <w:tab w:pos="458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94"/>
        </w:rPr>
        <w:t>ı</w:t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25"/>
          <w:szCs w:val="25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14:55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8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1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1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4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00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240" w:lineRule="auto"/>
        <w:ind w:left="112" w:right="-20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Piden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CFE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22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40" w:lineRule="auto"/>
        <w:ind w:left="131" w:right="-20"/>
        <w:jc w:val="left"/>
        <w:tabs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Ekibin</w:t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0"/>
        </w:rPr>
        <w:t>Elekt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5"/>
          <w:position w:val="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78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5" w:after="0" w:line="240" w:lineRule="auto"/>
        <w:ind w:left="4563" w:right="439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w w:val="8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12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5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73" w:lineRule="auto"/>
        <w:ind w:left="2031" w:right="4033" w:firstLine="2563"/>
        <w:jc w:val="left"/>
        <w:tabs>
          <w:tab w:pos="3500" w:val="left"/>
          <w:tab w:pos="45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Emn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t-Jandarma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Doğal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az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6" w:lineRule="exact"/>
        <w:ind w:left="112" w:right="-20"/>
        <w:jc w:val="left"/>
        <w:tabs>
          <w:tab w:pos="2020" w:val="left"/>
          <w:tab w:pos="4580" w:val="left"/>
          <w:tab w:pos="74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92"/>
        </w:rPr>
        <w:t>"·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9"/>
          <w:w w:val="92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2"/>
        </w:rPr>
        <w:t>-lımcı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Sayısı: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40"/>
        </w:sectPr>
      </w:pPr>
      <w:rPr/>
    </w:p>
    <w:p>
      <w:pPr>
        <w:spacing w:before="1" w:after="0" w:line="240" w:lineRule="auto"/>
        <w:ind w:left="18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58"/>
        </w:rPr>
        <w:t>._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8"/>
          <w:w w:val="15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58"/>
          <w:u w:val="single" w:color="65656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58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.ışse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Saat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14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Adı-Soyadı: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40"/>
          <w:cols w:num="2" w:equalWidth="0">
            <w:col w:w="872" w:space="1159"/>
            <w:col w:w="9189"/>
          </w:cols>
        </w:sectPr>
      </w:pPr>
      <w:rPr/>
    </w:p>
    <w:p>
      <w:pPr>
        <w:spacing w:before="29" w:after="0" w:line="252" w:lineRule="auto"/>
        <w:ind w:left="127" w:right="2486" w:firstLine="-14"/>
        <w:jc w:val="left"/>
        <w:tabs>
          <w:tab w:pos="2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Olayı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Görüldüğü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7"/>
        </w:rPr>
        <w:t>vanldığında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10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alevii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dumanlı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şekilde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yanmakta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görüld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4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4" w:after="0" w:line="240" w:lineRule="auto"/>
        <w:ind w:left="4550" w:right="378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söndürücü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9" w:lineRule="exact"/>
        <w:ind w:left="112" w:right="-20"/>
        <w:jc w:val="left"/>
        <w:tabs>
          <w:tab w:pos="2080" w:val="left"/>
          <w:tab w:pos="4580" w:val="left"/>
          <w:tab w:pos="6480" w:val="left"/>
          <w:tab w:pos="8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2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4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Su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9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1"/>
          <w:position w:val="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  <w:position w:val="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6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0"/>
        </w:rPr>
        <w:t>söndüm1e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91"/>
          <w:position w:val="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0"/>
        </w:rPr>
        <w:t>apıldı.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7"/>
          <w:w w:val="91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6"/>
          <w:position w:val="-3"/>
        </w:rPr>
        <w:t>Sum3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35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3"/>
        </w:rPr>
        <w:t>Köpük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  <w:position w:val="-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3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31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4"/>
        </w:rPr>
        <w:t>IK.K.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6"/>
          <w:w w:val="100"/>
          <w:position w:val="-4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0"/>
          <w:w w:val="100"/>
          <w:position w:val="-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  <w:position w:val="-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2"/>
          <w:position w:val="-4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  <w:position w:val="-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20" w:lineRule="exact"/>
        <w:ind w:left="4628" w:right="-20"/>
        <w:jc w:val="left"/>
        <w:tabs>
          <w:tab w:pos="6480" w:val="left"/>
          <w:tab w:pos="8060" w:val="left"/>
        </w:tabs>
        <w:rPr>
          <w:rFonts w:ascii="Arial" w:hAnsi="Arial" w:cs="Arial" w:eastAsia="Arial"/>
          <w:sz w:val="38"/>
          <w:szCs w:val="38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  <w:position w:val="3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  <w:position w:val="3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2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>m3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5"/>
          <w:w w:val="100"/>
          <w:position w:val="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3"/>
        </w:rPr>
      </w:r>
      <w:r>
        <w:rPr>
          <w:rFonts w:ascii="Arial" w:hAnsi="Arial" w:cs="Arial" w:eastAsia="Arial"/>
          <w:sz w:val="38"/>
          <w:szCs w:val="38"/>
          <w:color w:val="545454"/>
          <w:spacing w:val="0"/>
          <w:w w:val="63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545454"/>
          <w:spacing w:val="-59"/>
          <w:w w:val="63"/>
          <w:position w:val="-2"/>
        </w:rPr>
        <w:t> </w:t>
      </w:r>
      <w:r>
        <w:rPr>
          <w:rFonts w:ascii="Arial" w:hAnsi="Arial" w:cs="Arial" w:eastAsia="Arial"/>
          <w:sz w:val="38"/>
          <w:szCs w:val="38"/>
          <w:color w:val="545454"/>
          <w:spacing w:val="0"/>
          <w:w w:val="100"/>
          <w:position w:val="-2"/>
        </w:rPr>
        <w:tab/>
      </w:r>
      <w:r>
        <w:rPr>
          <w:rFonts w:ascii="Arial" w:hAnsi="Arial" w:cs="Arial" w:eastAsia="Arial"/>
          <w:sz w:val="38"/>
          <w:szCs w:val="38"/>
          <w:color w:val="545454"/>
          <w:spacing w:val="0"/>
          <w:w w:val="100"/>
          <w:position w:val="-2"/>
        </w:rPr>
      </w:r>
      <w:r>
        <w:rPr>
          <w:rFonts w:ascii="Arial" w:hAnsi="Arial" w:cs="Arial" w:eastAsia="Arial"/>
          <w:sz w:val="38"/>
          <w:szCs w:val="38"/>
          <w:color w:val="282828"/>
          <w:spacing w:val="0"/>
          <w:w w:val="63"/>
          <w:position w:val="-2"/>
        </w:rPr>
        <w:t>ı</w:t>
      </w:r>
      <w:r>
        <w:rPr>
          <w:rFonts w:ascii="Arial" w:hAnsi="Arial" w:cs="Arial" w:eastAsia="Arial"/>
          <w:sz w:val="38"/>
          <w:szCs w:val="3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40"/>
        </w:sectPr>
      </w:pPr>
      <w:rPr/>
    </w:p>
    <w:p>
      <w:pPr>
        <w:spacing w:before="1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12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J-{asa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8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8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4" w:lineRule="exact"/>
        <w:ind w:left="24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6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</w:rPr>
        <w:t>yok.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180" w:lineRule="exact"/>
        <w:jc w:val="left"/>
        <w:rPr>
          <w:sz w:val="18"/>
          <w:szCs w:val="18"/>
        </w:rPr>
      </w:pPr>
      <w:rPr/>
      <w:r>
        <w:rPr>
          <w:sz w:val="18"/>
          <w:szCs w:val="18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2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erinde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başlangıcının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boş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içerisindeki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kuru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atiarda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olu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"/>
          <w:w w:val="106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85"/>
        </w:rPr>
        <w:t>;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!Yapıla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9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soruşturmada,yolda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7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geçmekte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kimliği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tespit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edilemeye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kişi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kişilerce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sönmeden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!atıla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2"/>
        </w:rPr>
        <w:t>dasehve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düşürüle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sigara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izmaritini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kola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yanıcı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otları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tutuşturması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kaanatine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!Varılmıştır.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40"/>
          <w:cols w:num="2" w:equalWidth="0">
            <w:col w:w="1839" w:space="163"/>
            <w:col w:w="9218"/>
          </w:cols>
        </w:sectPr>
      </w:pPr>
      <w:rPr/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63" w:lineRule="auto"/>
        <w:ind w:left="122" w:right="3886" w:firstLine="-10"/>
        <w:jc w:val="left"/>
        <w:tabs>
          <w:tab w:pos="2020" w:val="left"/>
          <w:tab w:pos="66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Sigortalı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"/>
          <w:w w:val="108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8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Adı: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8"/>
          <w:w w:val="114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Bedel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Gereç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40" w:lineRule="auto"/>
        <w:ind w:left="122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Yane;ı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04" w:lineRule="exact"/>
        <w:ind w:left="155" w:right="-20"/>
        <w:jc w:val="left"/>
        <w:tabs>
          <w:tab w:pos="5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,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"/>
          <w:w w:val="105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-1"/>
        </w:rPr>
        <w:t>dildi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9"/>
          <w:w w:val="111"/>
          <w:position w:val="-1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44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" w:lineRule="exact"/>
        <w:ind w:left="112" w:right="-20"/>
        <w:jc w:val="left"/>
        <w:rPr>
          <w:rFonts w:ascii="Arial" w:hAnsi="Arial" w:cs="Arial" w:eastAsia="Arial"/>
          <w:sz w:val="12"/>
          <w:szCs w:val="12"/>
        </w:rPr>
      </w:pPr>
      <w:rPr/>
      <w:r>
        <w:rPr>
          <w:rFonts w:ascii="Arial" w:hAnsi="Arial" w:cs="Arial" w:eastAsia="Arial"/>
          <w:sz w:val="12"/>
          <w:szCs w:val="12"/>
          <w:color w:val="666666"/>
          <w:w w:val="147"/>
          <w:position w:val="-8"/>
        </w:rPr>
        <w:t>=</w:t>
      </w:r>
      <w:r>
        <w:rPr>
          <w:rFonts w:ascii="Arial" w:hAnsi="Arial" w:cs="Arial" w:eastAsia="Arial"/>
          <w:sz w:val="12"/>
          <w:szCs w:val="12"/>
          <w:color w:val="666666"/>
          <w:spacing w:val="-13"/>
          <w:w w:val="148"/>
          <w:position w:val="-8"/>
        </w:rPr>
        <w:t>c</w:t>
      </w:r>
      <w:r>
        <w:rPr>
          <w:rFonts w:ascii="Arial" w:hAnsi="Arial" w:cs="Arial" w:eastAsia="Arial"/>
          <w:sz w:val="12"/>
          <w:szCs w:val="12"/>
          <w:color w:val="B8BABD"/>
          <w:spacing w:val="0"/>
          <w:w w:val="119"/>
          <w:position w:val="-8"/>
        </w:rPr>
        <w:t>·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40"/>
        </w:sectPr>
      </w:pPr>
      <w:rPr/>
    </w:p>
    <w:p>
      <w:pPr>
        <w:spacing w:before="46" w:after="0" w:line="240" w:lineRule="auto"/>
        <w:ind w:left="127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kibi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"/>
          <w:w w:val="105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6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5"/>
          <w:w w:val="96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1"/>
          <w:w w:val="124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1" w:after="0" w:line="240" w:lineRule="auto"/>
        <w:ind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"/>
          <w:w w:val="103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2"/>
        </w:rPr>
        <w:t>arih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70" w:lineRule="exact"/>
        <w:ind w:right="-81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27"/>
          <w:szCs w:val="27"/>
          <w:color w:val="3B3B3B"/>
          <w:spacing w:val="0"/>
          <w:w w:val="70"/>
        </w:rPr>
        <w:t>:</w:t>
      </w:r>
      <w:r>
        <w:rPr>
          <w:rFonts w:ascii="Arial" w:hAnsi="Arial" w:cs="Arial" w:eastAsia="Arial"/>
          <w:sz w:val="27"/>
          <w:szCs w:val="27"/>
          <w:color w:val="3B3B3B"/>
          <w:spacing w:val="12"/>
          <w:w w:val="70"/>
        </w:rPr>
        <w:t> </w:t>
      </w:r>
      <w:r>
        <w:rPr>
          <w:rFonts w:ascii="Arial" w:hAnsi="Arial" w:cs="Arial" w:eastAsia="Arial"/>
          <w:sz w:val="27"/>
          <w:szCs w:val="27"/>
          <w:color w:val="3B3B3B"/>
          <w:spacing w:val="-16"/>
          <w:w w:val="16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2"/>
          <w:w w:val="106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2"/>
          <w:w w:val="7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6"/>
        </w:rPr>
        <w:t>05.2017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aati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</w:rPr>
        <w:t>15:25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40"/>
          <w:cols w:num="4" w:equalWidth="0">
            <w:col w:w="1306" w:space="716"/>
            <w:col w:w="423" w:space="164"/>
            <w:col w:w="999" w:space="2323"/>
            <w:col w:w="5289"/>
          </w:cols>
        </w:sectPr>
      </w:pPr>
      <w:rPr/>
    </w:p>
    <w:p>
      <w:pPr>
        <w:spacing w:before="14" w:after="0" w:line="220" w:lineRule="exact"/>
        <w:ind w:left="213" w:right="-20"/>
        <w:jc w:val="left"/>
        <w:tabs>
          <w:tab w:pos="880" w:val="left"/>
          <w:tab w:pos="1380" w:val="left"/>
          <w:tab w:pos="7780" w:val="left"/>
          <w:tab w:pos="84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Varsa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Ölü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Yaralı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GiDE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EKİ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Çamdibi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Grubu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3.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>Posta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</w:rPr>
      </w:r>
      <w:r>
        <w:rPr>
          <w:rFonts w:ascii="Arial" w:hAnsi="Arial" w:cs="Arial" w:eastAsia="Arial"/>
          <w:sz w:val="11"/>
          <w:szCs w:val="11"/>
          <w:color w:val="3B3B3B"/>
          <w:spacing w:val="0"/>
          <w:w w:val="166"/>
          <w:i/>
          <w:position w:val="7"/>
        </w:rPr>
        <w:t>:</w:t>
      </w:r>
      <w:r>
        <w:rPr>
          <w:rFonts w:ascii="Arial" w:hAnsi="Arial" w:cs="Arial" w:eastAsia="Arial"/>
          <w:sz w:val="11"/>
          <w:szCs w:val="11"/>
          <w:color w:val="3B3B3B"/>
          <w:spacing w:val="0"/>
          <w:w w:val="100"/>
          <w:i/>
          <w:position w:val="7"/>
        </w:rPr>
        <w:tab/>
      </w:r>
      <w:r>
        <w:rPr>
          <w:rFonts w:ascii="Arial" w:hAnsi="Arial" w:cs="Arial" w:eastAsia="Arial"/>
          <w:sz w:val="11"/>
          <w:szCs w:val="11"/>
          <w:color w:val="3B3B3B"/>
          <w:spacing w:val="0"/>
          <w:w w:val="100"/>
          <w:i/>
          <w:position w:val="7"/>
        </w:rPr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3"/>
          <w:position w:val="-1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10"/>
          <w:w w:val="104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9"/>
          <w:position w:val="-1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14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40"/>
        </w:sectPr>
      </w:pPr>
      <w:rPr/>
    </w:p>
    <w:p>
      <w:pPr>
        <w:spacing w:before="35" w:after="0" w:line="240" w:lineRule="auto"/>
        <w:ind w:left="2165" w:right="-74"/>
        <w:jc w:val="left"/>
        <w:tabs>
          <w:tab w:pos="47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Gitmi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"/>
          <w:w w:val="100"/>
          <w:position w:val="-3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3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39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>Üst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45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Yangına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100"/>
          <w:position w:val="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4"/>
          <w:position w:val="0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4" w:lineRule="exact"/>
        <w:ind w:right="339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2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30"/>
          <w:w w:val="100"/>
          <w:position w:val="-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1"/>
          <w:position w:val="-2"/>
        </w:rPr>
        <w:t>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17" w:lineRule="atLeast"/>
        <w:ind w:left="403" w:right="-20"/>
        <w:jc w:val="left"/>
        <w:rPr>
          <w:rFonts w:ascii="Arial" w:hAnsi="Arial" w:cs="Arial" w:eastAsia="Arial"/>
          <w:sz w:val="16"/>
          <w:szCs w:val="16"/>
        </w:rPr>
      </w:pPr>
      <w:rPr/>
      <w:r>
        <w:rPr>
          <w:rFonts w:ascii="Arial" w:hAnsi="Arial" w:cs="Arial" w:eastAsia="Arial"/>
          <w:sz w:val="16"/>
          <w:szCs w:val="16"/>
          <w:color w:val="545454"/>
          <w:w w:val="88"/>
        </w:rPr>
        <w:t>'</w:t>
      </w:r>
      <w:r>
        <w:rPr>
          <w:rFonts w:ascii="Arial" w:hAnsi="Arial" w:cs="Arial" w:eastAsia="Arial"/>
          <w:sz w:val="16"/>
          <w:szCs w:val="16"/>
          <w:color w:val="545454"/>
          <w:spacing w:val="-32"/>
          <w:w w:val="100"/>
        </w:rPr>
        <w:t> </w:t>
      </w:r>
      <w:r>
        <w:rPr>
          <w:rFonts w:ascii="Arial" w:hAnsi="Arial" w:cs="Arial" w:eastAsia="Arial"/>
          <w:sz w:val="16"/>
          <w:szCs w:val="16"/>
          <w:color w:val="3B3B3B"/>
          <w:spacing w:val="0"/>
          <w:w w:val="135"/>
        </w:rPr>
        <w:t>ü</w:t>
      </w:r>
      <w:r>
        <w:rPr>
          <w:rFonts w:ascii="Arial" w:hAnsi="Arial" w:cs="Arial" w:eastAsia="Arial"/>
          <w:sz w:val="16"/>
          <w:szCs w:val="16"/>
          <w:color w:val="000000"/>
          <w:spacing w:val="0"/>
          <w:w w:val="100"/>
        </w:rPr>
      </w:r>
    </w:p>
    <w:p>
      <w:pPr>
        <w:spacing w:before="15" w:after="0" w:line="260" w:lineRule="exact"/>
        <w:jc w:val="left"/>
        <w:rPr>
          <w:sz w:val="26"/>
          <w:szCs w:val="26"/>
        </w:rPr>
      </w:pPr>
      <w:rPr/>
      <w:r>
        <w:rPr/>
        <w:br w:type="column"/>
      </w:r>
      <w:r>
        <w:rPr>
          <w:sz w:val="26"/>
          <w:szCs w:val="26"/>
        </w:rPr>
      </w:r>
    </w:p>
    <w:p>
      <w:pPr>
        <w:spacing w:before="0" w:after="0" w:line="166" w:lineRule="exact"/>
        <w:ind w:right="-20"/>
        <w:jc w:val="left"/>
        <w:rPr>
          <w:rFonts w:ascii="Times New Roman" w:hAnsi="Times New Roman" w:cs="Times New Roman" w:eastAsia="Times New Roman"/>
          <w:sz w:val="40"/>
          <w:szCs w:val="40"/>
        </w:rPr>
      </w:pPr>
      <w:rPr/>
      <w:r>
        <w:rPr>
          <w:rFonts w:ascii="Times New Roman" w:hAnsi="Times New Roman" w:cs="Times New Roman" w:eastAsia="Times New Roman"/>
          <w:sz w:val="28"/>
          <w:szCs w:val="28"/>
          <w:color w:val="3B3B3B"/>
          <w:spacing w:val="16"/>
          <w:w w:val="91"/>
          <w:position w:val="-24"/>
        </w:rPr>
        <w:t>1</w:t>
      </w:r>
      <w:r>
        <w:rPr>
          <w:rFonts w:ascii="Times New Roman" w:hAnsi="Times New Roman" w:cs="Times New Roman" w:eastAsia="Times New Roman"/>
          <w:sz w:val="40"/>
          <w:szCs w:val="40"/>
          <w:color w:val="3B3B3B"/>
          <w:spacing w:val="10"/>
          <w:w w:val="55"/>
          <w:position w:val="-24"/>
        </w:rPr>
        <w:t>o</w:t>
      </w:r>
      <w:r>
        <w:rPr>
          <w:rFonts w:ascii="Times New Roman" w:hAnsi="Times New Roman" w:cs="Times New Roman" w:eastAsia="Times New Roman"/>
          <w:sz w:val="40"/>
          <w:szCs w:val="40"/>
          <w:color w:val="545454"/>
          <w:spacing w:val="-28"/>
          <w:w w:val="89"/>
          <w:position w:val="-24"/>
        </w:rPr>
        <w:t>;</w:t>
      </w:r>
      <w:r>
        <w:rPr>
          <w:rFonts w:ascii="Times New Roman" w:hAnsi="Times New Roman" w:cs="Times New Roman" w:eastAsia="Times New Roman"/>
          <w:sz w:val="40"/>
          <w:szCs w:val="40"/>
          <w:color w:val="3B3B3B"/>
          <w:spacing w:val="0"/>
          <w:w w:val="50"/>
          <w:position w:val="-24"/>
        </w:rPr>
        <w:t>Mayı</w:t>
      </w:r>
      <w:r>
        <w:rPr>
          <w:rFonts w:ascii="Times New Roman" w:hAnsi="Times New Roman" w:cs="Times New Roman" w:eastAsia="Times New Roman"/>
          <w:sz w:val="40"/>
          <w:szCs w:val="40"/>
          <w:color w:val="3B3B3B"/>
          <w:spacing w:val="-49"/>
          <w:w w:val="100"/>
          <w:position w:val="-24"/>
        </w:rPr>
        <w:t> </w:t>
      </w:r>
      <w:r>
        <w:rPr>
          <w:rFonts w:ascii="Times New Roman" w:hAnsi="Times New Roman" w:cs="Times New Roman" w:eastAsia="Times New Roman"/>
          <w:sz w:val="40"/>
          <w:szCs w:val="40"/>
          <w:color w:val="3B3B3B"/>
          <w:spacing w:val="0"/>
          <w:w w:val="51"/>
          <w:position w:val="-24"/>
        </w:rPr>
        <w:t>JPF</w:t>
      </w:r>
      <w:r>
        <w:rPr>
          <w:rFonts w:ascii="Times New Roman" w:hAnsi="Times New Roman" w:cs="Times New Roman" w:eastAsia="Times New Roman"/>
          <w:sz w:val="40"/>
          <w:szCs w:val="40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40"/>
          <w:cols w:num="2" w:equalWidth="0">
            <w:col w:w="6189" w:space="2281"/>
            <w:col w:w="2750"/>
          </w:cols>
        </w:sectPr>
      </w:pPr>
      <w:rPr/>
    </w:p>
    <w:p>
      <w:pPr>
        <w:spacing w:before="0" w:after="0" w:line="339" w:lineRule="exact"/>
        <w:ind w:left="432" w:right="-20"/>
        <w:jc w:val="left"/>
        <w:tabs>
          <w:tab w:pos="2220" w:val="left"/>
        </w:tabs>
        <w:rPr>
          <w:rFonts w:ascii="Arial" w:hAnsi="Arial" w:cs="Arial" w:eastAsia="Arial"/>
          <w:sz w:val="48"/>
          <w:szCs w:val="48"/>
        </w:rPr>
      </w:pPr>
      <w:rPr/>
      <w:r>
        <w:rPr/>
        <w:pict>
          <v:group style="position:absolute;margin-left:142.237045pt;margin-top:8.837656pt;width:.1pt;height:10.293576pt;mso-position-horizontal-relative:page;mso-position-vertical-relative:paragraph;z-index:-15499" coordorigin="2845,177" coordsize="2,206">
            <v:shape style="position:absolute;left:2845;top:177;width:2;height:206" coordorigin="2845,177" coordsize="0,206" path="m2845,383l2845,177e" filled="f" stroked="t" strokeweight=".715958pt" strokecolor="#484F64">
              <v:path arrowok="t"/>
            </v:shape>
          </v:group>
          <w10:wrap type="none"/>
        </w:pict>
      </w:r>
      <w:r>
        <w:rPr/>
        <w:pict>
          <v:group style="position:absolute;margin-left:176.603058pt;margin-top:9.077041pt;width:.1pt;height:11.490504pt;mso-position-horizontal-relative:page;mso-position-vertical-relative:paragraph;z-index:-15498" coordorigin="3532,182" coordsize="2,230">
            <v:shape style="position:absolute;left:3532;top:182;width:2;height:230" coordorigin="3532,182" coordsize="0,230" path="m3532,411l3532,182e" filled="f" stroked="t" strokeweight="2.386528pt" strokecolor="#343880">
              <v:path arrowok="t"/>
            </v:shape>
          </v:group>
          <w10:wrap type="none"/>
        </w:pict>
      </w:r>
      <w:r>
        <w:rPr/>
        <w:pict>
          <v:group style="position:absolute;margin-left:181.853409pt;margin-top:9.077041pt;width:.1pt;height:12.448046pt;mso-position-horizontal-relative:page;mso-position-vertical-relative:paragraph;z-index:-15497" coordorigin="3637,182" coordsize="2,249">
            <v:shape style="position:absolute;left:3637;top:182;width:2;height:249" coordorigin="3637,182" coordsize="0,249" path="m3637,431l3637,182e" filled="f" stroked="t" strokeweight="3.102486pt" strokecolor="#2F3B87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35.32061pt;margin-top:.55153pt;width:170.342983pt;height:19.594505pt;mso-position-horizontal-relative:page;mso-position-vertical-relative:paragraph;z-index:-15491" type="#_x0000_t202" filled="f" stroked="f">
            <v:textbox inset="0,0,0,0">
              <w:txbxContent>
                <w:p>
                  <w:pPr>
                    <w:spacing w:before="0" w:after="0" w:line="392" w:lineRule="exact"/>
                    <w:ind w:right="-99"/>
                    <w:jc w:val="left"/>
                    <w:tabs>
                      <w:tab w:pos="2920" w:val="left"/>
                    </w:tabs>
                    <w:rPr>
                      <w:rFonts w:ascii="Times New Roman" w:hAnsi="Times New Roman" w:cs="Times New Roman" w:eastAsia="Times New Roman"/>
                      <w:sz w:val="30"/>
                      <w:szCs w:val="30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B3B3B"/>
                      <w:spacing w:val="0"/>
                      <w:w w:val="147"/>
                      <w:position w:val="15"/>
                    </w:rPr>
                    <w:t>»</w:t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B3B3B"/>
                      <w:spacing w:val="0"/>
                      <w:w w:val="100"/>
                      <w:position w:val="15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0"/>
                      <w:szCs w:val="20"/>
                      <w:color w:val="3B3B3B"/>
                      <w:spacing w:val="0"/>
                      <w:w w:val="100"/>
                      <w:position w:val="15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1D2675"/>
                      <w:spacing w:val="0"/>
                      <w:w w:val="67"/>
                      <w:position w:val="-2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1D2675"/>
                      <w:spacing w:val="-1"/>
                      <w:w w:val="67"/>
                      <w:position w:val="-2"/>
                    </w:rPr>
                    <w:t>r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3B3B3B"/>
                      <w:spacing w:val="0"/>
                      <w:w w:val="74"/>
                      <w:position w:val="-2"/>
                    </w:rPr>
                    <w:t>-••'r</w:t>
                  </w:r>
                  <w:r>
                    <w:rPr>
                      <w:rFonts w:ascii="Times New Roman" w:hAnsi="Times New Roman" w:cs="Times New Roman" w:eastAsia="Times New Roman"/>
                      <w:sz w:val="30"/>
                      <w:szCs w:val="30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8"/>
          <w:szCs w:val="8"/>
          <w:color w:val="3B3B3B"/>
          <w:spacing w:val="0"/>
          <w:w w:val="100"/>
          <w:i/>
          <w:position w:val="21"/>
        </w:rPr>
        <w:t>Q)</w:t>
      </w:r>
      <w:r>
        <w:rPr>
          <w:rFonts w:ascii="Times New Roman" w:hAnsi="Times New Roman" w:cs="Times New Roman" w:eastAsia="Times New Roman"/>
          <w:sz w:val="8"/>
          <w:szCs w:val="8"/>
          <w:color w:val="3B3B3B"/>
          <w:spacing w:val="-2"/>
          <w:w w:val="100"/>
          <w:i/>
          <w:position w:val="21"/>
        </w:rPr>
        <w:t> </w:t>
      </w:r>
      <w:r>
        <w:rPr>
          <w:rFonts w:ascii="Times New Roman" w:hAnsi="Times New Roman" w:cs="Times New Roman" w:eastAsia="Times New Roman"/>
          <w:sz w:val="8"/>
          <w:szCs w:val="8"/>
          <w:color w:val="3B3B3B"/>
          <w:spacing w:val="0"/>
          <w:w w:val="100"/>
          <w:i/>
          <w:position w:val="21"/>
        </w:rPr>
        <w:tab/>
      </w:r>
      <w:r>
        <w:rPr>
          <w:rFonts w:ascii="Times New Roman" w:hAnsi="Times New Roman" w:cs="Times New Roman" w:eastAsia="Times New Roman"/>
          <w:sz w:val="8"/>
          <w:szCs w:val="8"/>
          <w:color w:val="3B3B3B"/>
          <w:spacing w:val="0"/>
          <w:w w:val="100"/>
          <w:i/>
          <w:position w:val="21"/>
        </w:rPr>
      </w:r>
      <w:r>
        <w:rPr>
          <w:rFonts w:ascii="Arial" w:hAnsi="Arial" w:cs="Arial" w:eastAsia="Arial"/>
          <w:sz w:val="51"/>
          <w:szCs w:val="51"/>
          <w:color w:val="A8A8AA"/>
          <w:spacing w:val="0"/>
          <w:w w:val="56"/>
          <w:i/>
          <w:position w:val="1"/>
        </w:rPr>
        <w:t>'</w:t>
      </w:r>
      <w:r>
        <w:rPr>
          <w:rFonts w:ascii="Arial" w:hAnsi="Arial" w:cs="Arial" w:eastAsia="Arial"/>
          <w:sz w:val="51"/>
          <w:szCs w:val="51"/>
          <w:color w:val="A8A8AA"/>
          <w:spacing w:val="-101"/>
          <w:w w:val="100"/>
          <w:i/>
          <w:position w:val="1"/>
        </w:rPr>
        <w:t> </w:t>
      </w:r>
      <w:r>
        <w:rPr>
          <w:rFonts w:ascii="Arial" w:hAnsi="Arial" w:cs="Arial" w:eastAsia="Arial"/>
          <w:sz w:val="51"/>
          <w:szCs w:val="51"/>
          <w:color w:val="2F3659"/>
          <w:spacing w:val="0"/>
          <w:w w:val="67"/>
          <w:i/>
          <w:position w:val="1"/>
        </w:rPr>
        <w:t>iSaiP</w:t>
      </w:r>
      <w:r>
        <w:rPr>
          <w:rFonts w:ascii="Arial" w:hAnsi="Arial" w:cs="Arial" w:eastAsia="Arial"/>
          <w:sz w:val="51"/>
          <w:szCs w:val="51"/>
          <w:color w:val="2F3659"/>
          <w:spacing w:val="0"/>
          <w:w w:val="67"/>
          <w:i/>
          <w:position w:val="1"/>
        </w:rPr>
        <w:t>J</w:t>
      </w:r>
      <w:r>
        <w:rPr>
          <w:rFonts w:ascii="Arial" w:hAnsi="Arial" w:cs="Arial" w:eastAsia="Arial"/>
          <w:sz w:val="51"/>
          <w:szCs w:val="51"/>
          <w:color w:val="2F3659"/>
          <w:spacing w:val="23"/>
          <w:w w:val="67"/>
          <w:i/>
          <w:position w:val="1"/>
        </w:rPr>
        <w:t> </w:t>
      </w:r>
      <w:r>
        <w:rPr>
          <w:rFonts w:ascii="Arial" w:hAnsi="Arial" w:cs="Arial" w:eastAsia="Arial"/>
          <w:sz w:val="48"/>
          <w:szCs w:val="48"/>
          <w:color w:val="1D2675"/>
          <w:spacing w:val="0"/>
          <w:w w:val="37"/>
          <w:i/>
          <w:position w:val="1"/>
        </w:rPr>
        <w:t>r</w:t>
      </w:r>
      <w:r>
        <w:rPr>
          <w:rFonts w:ascii="Arial" w:hAnsi="Arial" w:cs="Arial" w:eastAsia="Arial"/>
          <w:sz w:val="48"/>
          <w:szCs w:val="48"/>
          <w:color w:val="1D2675"/>
          <w:spacing w:val="-71"/>
          <w:w w:val="36"/>
          <w:i/>
          <w:position w:val="1"/>
        </w:rPr>
        <w:t>T</w:t>
      </w:r>
      <w:r>
        <w:rPr>
          <w:rFonts w:ascii="Arial" w:hAnsi="Arial" w:cs="Arial" w:eastAsia="Arial"/>
          <w:sz w:val="48"/>
          <w:szCs w:val="48"/>
          <w:color w:val="2F3659"/>
          <w:spacing w:val="0"/>
          <w:w w:val="153"/>
          <w:i/>
          <w:position w:val="1"/>
        </w:rPr>
        <w:t>Y</w:t>
      </w:r>
      <w:r>
        <w:rPr>
          <w:rFonts w:ascii="Arial" w:hAnsi="Arial" w:cs="Arial" w:eastAsia="Arial"/>
          <w:sz w:val="48"/>
          <w:szCs w:val="48"/>
          <w:color w:val="000000"/>
          <w:spacing w:val="0"/>
          <w:w w:val="100"/>
          <w:position w:val="0"/>
        </w:rPr>
      </w:r>
    </w:p>
    <w:p>
      <w:pPr>
        <w:spacing w:before="0" w:after="0" w:line="299" w:lineRule="exact"/>
        <w:ind w:left="375" w:right="-89"/>
        <w:jc w:val="left"/>
        <w:tabs>
          <w:tab w:pos="2140" w:val="left"/>
        </w:tabs>
        <w:rPr>
          <w:rFonts w:ascii="Arial" w:hAnsi="Arial" w:cs="Arial" w:eastAsia="Arial"/>
          <w:sz w:val="23"/>
          <w:szCs w:val="23"/>
        </w:rPr>
      </w:pPr>
      <w:rPr/>
      <w:r>
        <w:rPr>
          <w:rFonts w:ascii="Arial" w:hAnsi="Arial" w:cs="Arial" w:eastAsia="Arial"/>
          <w:sz w:val="23"/>
          <w:szCs w:val="23"/>
          <w:color w:val="545454"/>
          <w:spacing w:val="-17"/>
          <w:w w:val="67"/>
          <w:position w:val="8"/>
        </w:rPr>
        <w:t>.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67"/>
          <w:position w:val="8"/>
        </w:rPr>
        <w:t>.:::</w:t>
      </w:r>
      <w:r>
        <w:rPr>
          <w:rFonts w:ascii="Arial" w:hAnsi="Arial" w:cs="Arial" w:eastAsia="Arial"/>
          <w:sz w:val="21"/>
          <w:szCs w:val="21"/>
          <w:color w:val="3B3B3B"/>
          <w:spacing w:val="-38"/>
          <w:w w:val="67"/>
          <w:position w:val="8"/>
        </w:rPr>
        <w:t> </w:t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  <w:position w:val="8"/>
        </w:rPr>
        <w:tab/>
      </w:r>
      <w:r>
        <w:rPr>
          <w:rFonts w:ascii="Arial" w:hAnsi="Arial" w:cs="Arial" w:eastAsia="Arial"/>
          <w:sz w:val="21"/>
          <w:szCs w:val="21"/>
          <w:color w:val="3B3B3B"/>
          <w:spacing w:val="0"/>
          <w:w w:val="100"/>
          <w:position w:val="8"/>
        </w:rPr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67"/>
          <w:position w:val="4"/>
        </w:rPr>
        <w:t>1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67"/>
          <w:position w:val="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9"/>
          <w:w w:val="167"/>
          <w:position w:val="4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67"/>
          <w:position w:val="2"/>
        </w:rPr>
        <w:t>0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0"/>
          <w:w w:val="167"/>
          <w:position w:val="2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3B3B3B"/>
          <w:spacing w:val="3"/>
          <w:w w:val="167"/>
          <w:position w:val="2"/>
        </w:rPr>
        <w:t> </w:t>
      </w:r>
      <w:r>
        <w:rPr>
          <w:rFonts w:ascii="Arial" w:hAnsi="Arial" w:cs="Arial" w:eastAsia="Arial"/>
          <w:sz w:val="23"/>
          <w:szCs w:val="23"/>
          <w:color w:val="1D2675"/>
          <w:spacing w:val="0"/>
          <w:w w:val="288"/>
          <w:position w:val="-1"/>
        </w:rPr>
        <w:t>'r,ı</w:t>
      </w:r>
      <w:r>
        <w:rPr>
          <w:rFonts w:ascii="Arial" w:hAnsi="Arial" w:cs="Arial" w:eastAsia="Arial"/>
          <w:sz w:val="23"/>
          <w:szCs w:val="23"/>
          <w:color w:val="1D2675"/>
          <w:spacing w:val="-4"/>
          <w:w w:val="287"/>
          <w:position w:val="-1"/>
        </w:rPr>
        <w:t>.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03"/>
          <w:position w:val="-1"/>
        </w:rPr>
        <w:t>rAmir'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/>
        <w:br w:type="column"/>
      </w:r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6" w:after="0" w:line="260" w:lineRule="exact"/>
        <w:jc w:val="left"/>
        <w:rPr>
          <w:sz w:val="26"/>
          <w:szCs w:val="26"/>
        </w:rPr>
      </w:pPr>
      <w:rPr/>
      <w:r>
        <w:rPr>
          <w:sz w:val="26"/>
          <w:szCs w:val="26"/>
        </w:rPr>
      </w:r>
    </w:p>
    <w:p>
      <w:pPr>
        <w:spacing w:before="0" w:after="0" w:line="23" w:lineRule="atLeas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-1"/>
          <w:w w:val="96"/>
        </w:rPr>
        <w:t>Y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1"/>
          <w:w w:val="11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11"/>
          <w:w w:val="78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545454"/>
          <w:spacing w:val="-27"/>
          <w:w w:val="113"/>
        </w:rPr>
        <w:t>e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94"/>
        </w:rPr>
        <w:t>AŞ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3" w:after="0" w:line="170" w:lineRule="exact"/>
        <w:jc w:val="left"/>
        <w:rPr>
          <w:sz w:val="17"/>
          <w:szCs w:val="17"/>
        </w:rPr>
      </w:pPr>
      <w:rPr/>
      <w:r>
        <w:rPr/>
        <w:br w:type="column"/>
      </w:r>
      <w:r>
        <w:rPr>
          <w:sz w:val="17"/>
          <w:szCs w:val="17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7" w:lineRule="exact"/>
        <w:ind w:left="-34" w:right="1225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9"/>
          <w:w w:val="99"/>
          <w:position w:val="-1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3"/>
          <w:position w:val="-1"/>
        </w:rPr>
        <w:t>tf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"/>
          <w:w w:val="103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66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100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1"/>
        </w:rPr>
        <w:t>Biri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8"/>
          <w:w w:val="100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B8BABD"/>
          <w:spacing w:val="2"/>
          <w:w w:val="152"/>
          <w:position w:val="-1"/>
        </w:rPr>
        <w:t>'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5"/>
          <w:w w:val="111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1"/>
          <w:position w:val="-1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2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3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10"/>
          <w:w w:val="94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55"/>
          <w:position w:val="-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80" w:lineRule="exact"/>
        <w:ind w:left="315" w:right="-20"/>
        <w:jc w:val="left"/>
        <w:tabs>
          <w:tab w:pos="1040" w:val="left"/>
        </w:tabs>
        <w:rPr>
          <w:rFonts w:ascii="Arial" w:hAnsi="Arial" w:cs="Arial" w:eastAsia="Arial"/>
          <w:sz w:val="9"/>
          <w:szCs w:val="9"/>
        </w:rPr>
      </w:pPr>
      <w:rPr/>
      <w:r>
        <w:rPr>
          <w:rFonts w:ascii="Arial" w:hAnsi="Arial" w:cs="Arial" w:eastAsia="Arial"/>
          <w:sz w:val="9"/>
          <w:szCs w:val="9"/>
          <w:color w:val="545454"/>
          <w:spacing w:val="0"/>
          <w:w w:val="369"/>
        </w:rPr>
        <w:t>.</w:t>
      </w:r>
      <w:r>
        <w:rPr>
          <w:rFonts w:ascii="Arial" w:hAnsi="Arial" w:cs="Arial" w:eastAsia="Arial"/>
          <w:sz w:val="9"/>
          <w:szCs w:val="9"/>
          <w:color w:val="545454"/>
          <w:spacing w:val="-49"/>
          <w:w w:val="369"/>
        </w:rPr>
        <w:t> </w:t>
      </w:r>
      <w:r>
        <w:rPr>
          <w:rFonts w:ascii="Arial" w:hAnsi="Arial" w:cs="Arial" w:eastAsia="Arial"/>
          <w:sz w:val="9"/>
          <w:szCs w:val="9"/>
          <w:color w:val="282828"/>
          <w:spacing w:val="0"/>
          <w:w w:val="114"/>
        </w:rPr>
        <w:t>;llf:_C"</w:t>
      </w:r>
      <w:r>
        <w:rPr>
          <w:rFonts w:ascii="Arial" w:hAnsi="Arial" w:cs="Arial" w:eastAsia="Arial"/>
          <w:sz w:val="9"/>
          <w:szCs w:val="9"/>
          <w:color w:val="282828"/>
          <w:spacing w:val="0"/>
          <w:w w:val="100"/>
        </w:rPr>
        <w:tab/>
      </w:r>
      <w:r>
        <w:rPr>
          <w:rFonts w:ascii="Arial" w:hAnsi="Arial" w:cs="Arial" w:eastAsia="Arial"/>
          <w:sz w:val="9"/>
          <w:szCs w:val="9"/>
          <w:color w:val="282828"/>
          <w:spacing w:val="0"/>
          <w:w w:val="100"/>
        </w:rPr>
      </w:r>
      <w:r>
        <w:rPr>
          <w:rFonts w:ascii="Arial" w:hAnsi="Arial" w:cs="Arial" w:eastAsia="Arial"/>
          <w:sz w:val="9"/>
          <w:szCs w:val="9"/>
          <w:color w:val="B8BABD"/>
          <w:spacing w:val="0"/>
          <w:w w:val="139"/>
        </w:rPr>
        <w:t>•</w:t>
      </w:r>
      <w:r>
        <w:rPr>
          <w:rFonts w:ascii="Arial" w:hAnsi="Arial" w:cs="Arial" w:eastAsia="Arial"/>
          <w:sz w:val="9"/>
          <w:szCs w:val="9"/>
          <w:color w:val="B8BABD"/>
          <w:spacing w:val="27"/>
          <w:w w:val="139"/>
        </w:rPr>
        <w:t> </w:t>
      </w:r>
      <w:r>
        <w:rPr>
          <w:rFonts w:ascii="Arial" w:hAnsi="Arial" w:cs="Arial" w:eastAsia="Arial"/>
          <w:sz w:val="9"/>
          <w:szCs w:val="9"/>
          <w:color w:val="97999A"/>
          <w:spacing w:val="0"/>
          <w:w w:val="139"/>
        </w:rPr>
        <w:t>,.</w:t>
      </w:r>
      <w:r>
        <w:rPr>
          <w:rFonts w:ascii="Arial" w:hAnsi="Arial" w:cs="Arial" w:eastAsia="Arial"/>
          <w:sz w:val="9"/>
          <w:szCs w:val="9"/>
          <w:color w:val="000000"/>
          <w:spacing w:val="0"/>
          <w:w w:val="100"/>
        </w:rPr>
      </w:r>
    </w:p>
    <w:p>
      <w:pPr>
        <w:spacing w:before="0" w:after="0" w:line="96" w:lineRule="exact"/>
        <w:ind w:left="248" w:right="-20"/>
        <w:jc w:val="left"/>
        <w:tabs>
          <w:tab w:pos="600" w:val="left"/>
        </w:tabs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Arial" w:hAnsi="Arial" w:cs="Arial" w:eastAsia="Arial"/>
          <w:sz w:val="5"/>
          <w:szCs w:val="5"/>
          <w:color w:val="3B3B3B"/>
          <w:spacing w:val="0"/>
          <w:w w:val="367"/>
        </w:rPr>
        <w:t>./</w:t>
      </w:r>
      <w:r>
        <w:rPr>
          <w:rFonts w:ascii="Arial" w:hAnsi="Arial" w:cs="Arial" w:eastAsia="Arial"/>
          <w:sz w:val="5"/>
          <w:szCs w:val="5"/>
          <w:color w:val="3B3B3B"/>
          <w:spacing w:val="-45"/>
          <w:w w:val="367"/>
        </w:rPr>
        <w:t> </w:t>
      </w:r>
      <w:r>
        <w:rPr>
          <w:rFonts w:ascii="Arial" w:hAnsi="Arial" w:cs="Arial" w:eastAsia="Arial"/>
          <w:sz w:val="5"/>
          <w:szCs w:val="5"/>
          <w:color w:val="3B3B3B"/>
          <w:spacing w:val="0"/>
          <w:w w:val="100"/>
        </w:rPr>
        <w:tab/>
      </w:r>
      <w:r>
        <w:rPr>
          <w:rFonts w:ascii="Arial" w:hAnsi="Arial" w:cs="Arial" w:eastAsia="Arial"/>
          <w:sz w:val="5"/>
          <w:szCs w:val="5"/>
          <w:color w:val="3B3B3B"/>
          <w:spacing w:val="0"/>
          <w:w w:val="100"/>
        </w:rPr>
      </w:r>
      <w:r>
        <w:rPr>
          <w:rFonts w:ascii="Arial" w:hAnsi="Arial" w:cs="Arial" w:eastAsia="Arial"/>
          <w:sz w:val="5"/>
          <w:szCs w:val="5"/>
          <w:color w:val="B8BABD"/>
          <w:spacing w:val="0"/>
          <w:w w:val="367"/>
        </w:rPr>
        <w:t>;,</w:t>
      </w:r>
      <w:r>
        <w:rPr>
          <w:rFonts w:ascii="Arial" w:hAnsi="Arial" w:cs="Arial" w:eastAsia="Arial"/>
          <w:sz w:val="5"/>
          <w:szCs w:val="5"/>
          <w:color w:val="B8BABD"/>
          <w:spacing w:val="14"/>
          <w:w w:val="367"/>
        </w:rPr>
        <w:t> </w:t>
      </w:r>
      <w:r>
        <w:rPr>
          <w:rFonts w:ascii="Arial" w:hAnsi="Arial" w:cs="Arial" w:eastAsia="Arial"/>
          <w:sz w:val="5"/>
          <w:szCs w:val="5"/>
          <w:color w:val="B8BABD"/>
          <w:spacing w:val="0"/>
          <w:w w:val="260"/>
          <w:i/>
        </w:rPr>
        <w:t>1</w:t>
      </w:r>
      <w:r>
        <w:rPr>
          <w:rFonts w:ascii="Arial" w:hAnsi="Arial" w:cs="Arial" w:eastAsia="Arial"/>
          <w:sz w:val="5"/>
          <w:szCs w:val="5"/>
          <w:color w:val="B8BABD"/>
          <w:spacing w:val="-8"/>
          <w:w w:val="260"/>
          <w:i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B8BABD"/>
          <w:spacing w:val="0"/>
          <w:w w:val="76"/>
        </w:rPr>
        <w:t>.:a:.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36" w:after="0" w:line="50" w:lineRule="exact"/>
        <w:ind w:left="210" w:right="-20"/>
        <w:jc w:val="left"/>
        <w:tabs>
          <w:tab w:pos="1840" w:val="left"/>
        </w:tabs>
        <w:rPr>
          <w:rFonts w:ascii="Times New Roman" w:hAnsi="Times New Roman" w:cs="Times New Roman" w:eastAsia="Times New Roman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15"/>
          <w:szCs w:val="15"/>
          <w:color w:val="3B3B3B"/>
          <w:w w:val="285"/>
          <w:i/>
          <w:position w:val="-10"/>
        </w:rPr>
        <w:t>J</w:t>
      </w:r>
      <w:r>
        <w:rPr>
          <w:rFonts w:ascii="Times New Roman" w:hAnsi="Times New Roman" w:cs="Times New Roman" w:eastAsia="Times New Roman"/>
          <w:sz w:val="15"/>
          <w:szCs w:val="15"/>
          <w:color w:val="545454"/>
          <w:w w:val="136"/>
          <w:i/>
          <w:position w:val="-10"/>
        </w:rPr>
        <w:t>)</w:t>
      </w:r>
      <w:r>
        <w:rPr>
          <w:rFonts w:ascii="Times New Roman" w:hAnsi="Times New Roman" w:cs="Times New Roman" w:eastAsia="Times New Roman"/>
          <w:sz w:val="15"/>
          <w:szCs w:val="15"/>
          <w:color w:val="545454"/>
          <w:spacing w:val="11"/>
          <w:w w:val="100"/>
          <w:i/>
          <w:position w:val="-10"/>
        </w:rPr>
        <w:t> </w:t>
      </w:r>
      <w:r>
        <w:rPr>
          <w:rFonts w:ascii="Times New Roman" w:hAnsi="Times New Roman" w:cs="Times New Roman" w:eastAsia="Times New Roman"/>
          <w:sz w:val="15"/>
          <w:szCs w:val="15"/>
          <w:color w:val="A8A8AA"/>
          <w:spacing w:val="0"/>
          <w:w w:val="340"/>
          <w:i/>
          <w:position w:val="-10"/>
        </w:rPr>
        <w:t>'"".</w:t>
      </w:r>
      <w:r>
        <w:rPr>
          <w:rFonts w:ascii="Times New Roman" w:hAnsi="Times New Roman" w:cs="Times New Roman" w:eastAsia="Times New Roman"/>
          <w:sz w:val="15"/>
          <w:szCs w:val="15"/>
          <w:color w:val="A8A8AA"/>
          <w:spacing w:val="0"/>
          <w:w w:val="100"/>
          <w:i/>
          <w:position w:val="-10"/>
        </w:rPr>
        <w:tab/>
      </w:r>
      <w:r>
        <w:rPr>
          <w:rFonts w:ascii="Times New Roman" w:hAnsi="Times New Roman" w:cs="Times New Roman" w:eastAsia="Times New Roman"/>
          <w:sz w:val="15"/>
          <w:szCs w:val="15"/>
          <w:color w:val="A8A8AA"/>
          <w:spacing w:val="0"/>
          <w:w w:val="100"/>
          <w:i/>
          <w:position w:val="-10"/>
        </w:rPr>
      </w:r>
      <w:r>
        <w:rPr>
          <w:rFonts w:ascii="Times New Roman" w:hAnsi="Times New Roman" w:cs="Times New Roman" w:eastAsia="Times New Roman"/>
          <w:sz w:val="15"/>
          <w:szCs w:val="15"/>
          <w:color w:val="7C7C7E"/>
          <w:spacing w:val="0"/>
          <w:w w:val="136"/>
          <w:position w:val="-10"/>
        </w:rPr>
        <w:t>\</w:t>
      </w:r>
      <w:r>
        <w:rPr>
          <w:rFonts w:ascii="Times New Roman" w:hAnsi="Times New Roman" w:cs="Times New Roman" w:eastAsia="Times New Roman"/>
          <w:sz w:val="15"/>
          <w:szCs w:val="15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40"/>
          <w:cols w:num="3" w:equalWidth="0">
            <w:col w:w="4206" w:space="403"/>
            <w:col w:w="640" w:space="3164"/>
            <w:col w:w="2807"/>
          </w:cols>
        </w:sectPr>
      </w:pPr>
      <w:rPr/>
    </w:p>
    <w:p>
      <w:pPr>
        <w:spacing w:before="0" w:after="0" w:line="176" w:lineRule="exact"/>
        <w:ind w:left="5038" w:right="-20"/>
        <w:jc w:val="left"/>
        <w:tabs>
          <w:tab w:pos="8500" w:val="left"/>
        </w:tabs>
        <w:rPr>
          <w:rFonts w:ascii="Arial" w:hAnsi="Arial" w:cs="Arial" w:eastAsia="Arial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5"/>
        </w:rPr>
        <w:t>İtf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5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8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5"/>
        </w:rPr>
        <w:t>Çvş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-36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5"/>
        </w:rPr>
      </w:r>
      <w:r>
        <w:rPr>
          <w:rFonts w:ascii="Arial" w:hAnsi="Arial" w:cs="Arial" w:eastAsia="Arial"/>
          <w:sz w:val="24"/>
          <w:szCs w:val="24"/>
          <w:color w:val="7C7C7E"/>
          <w:spacing w:val="0"/>
          <w:w w:val="73"/>
          <w:position w:val="6"/>
        </w:rPr>
        <w:t>,1f</w:t>
      </w:r>
      <w:r>
        <w:rPr>
          <w:rFonts w:ascii="Arial" w:hAnsi="Arial" w:cs="Arial" w:eastAsia="Arial"/>
          <w:sz w:val="24"/>
          <w:szCs w:val="24"/>
          <w:color w:val="7C7C7E"/>
          <w:spacing w:val="7"/>
          <w:w w:val="73"/>
          <w:position w:val="6"/>
        </w:rPr>
        <w:t>l</w:t>
      </w:r>
      <w:r>
        <w:rPr>
          <w:rFonts w:ascii="Times New Roman" w:hAnsi="Times New Roman" w:cs="Times New Roman" w:eastAsia="Times New Roman"/>
          <w:sz w:val="29"/>
          <w:szCs w:val="29"/>
          <w:color w:val="666666"/>
          <w:spacing w:val="-6"/>
          <w:w w:val="106"/>
          <w:position w:val="6"/>
        </w:rPr>
        <w:t>ü</w:t>
      </w:r>
      <w:r>
        <w:rPr>
          <w:rFonts w:ascii="Arial" w:hAnsi="Arial" w:cs="Arial" w:eastAsia="Arial"/>
          <w:sz w:val="27"/>
          <w:szCs w:val="27"/>
          <w:color w:val="666666"/>
          <w:spacing w:val="-18"/>
          <w:w w:val="94"/>
          <w:position w:val="6"/>
        </w:rPr>
        <w:t>1</w:t>
      </w:r>
      <w:r>
        <w:rPr>
          <w:rFonts w:ascii="Times New Roman" w:hAnsi="Times New Roman" w:cs="Times New Roman" w:eastAsia="Times New Roman"/>
          <w:sz w:val="30"/>
          <w:szCs w:val="30"/>
          <w:color w:val="7C7C7E"/>
          <w:spacing w:val="19"/>
          <w:w w:val="108"/>
          <w:position w:val="6"/>
        </w:rPr>
        <w:t>e</w:t>
      </w:r>
      <w:r>
        <w:rPr>
          <w:rFonts w:ascii="Arial" w:hAnsi="Arial" w:cs="Arial" w:eastAsia="Arial"/>
          <w:sz w:val="25"/>
          <w:szCs w:val="25"/>
          <w:color w:val="666666"/>
          <w:spacing w:val="0"/>
          <w:w w:val="109"/>
          <w:position w:val="6"/>
        </w:rPr>
        <w:t>ıı</w:t>
      </w:r>
      <w:r>
        <w:rPr>
          <w:rFonts w:ascii="Arial" w:hAnsi="Arial" w:cs="Arial" w:eastAsia="Arial"/>
          <w:sz w:val="25"/>
          <w:szCs w:val="25"/>
          <w:color w:val="666666"/>
          <w:spacing w:val="0"/>
          <w:w w:val="100"/>
          <w:position w:val="6"/>
        </w:rPr>
        <w:t>  </w:t>
      </w:r>
      <w:r>
        <w:rPr>
          <w:rFonts w:ascii="Arial" w:hAnsi="Arial" w:cs="Arial" w:eastAsia="Arial"/>
          <w:sz w:val="25"/>
          <w:szCs w:val="25"/>
          <w:color w:val="666666"/>
          <w:spacing w:val="-27"/>
          <w:w w:val="100"/>
          <w:position w:val="6"/>
        </w:rPr>
        <w:t> </w:t>
      </w:r>
      <w:r>
        <w:rPr>
          <w:rFonts w:ascii="Arial" w:hAnsi="Arial" w:cs="Arial" w:eastAsia="Arial"/>
          <w:sz w:val="23"/>
          <w:szCs w:val="23"/>
          <w:color w:val="7C7C7E"/>
          <w:spacing w:val="0"/>
          <w:w w:val="100"/>
          <w:position w:val="6"/>
        </w:rPr>
        <w:t>J['</w:t>
      </w:r>
      <w:r>
        <w:rPr>
          <w:rFonts w:ascii="Arial" w:hAnsi="Arial" w:cs="Arial" w:eastAsia="Arial"/>
          <w:sz w:val="23"/>
          <w:szCs w:val="23"/>
          <w:color w:val="7C7C7E"/>
          <w:spacing w:val="0"/>
          <w:w w:val="100"/>
          <w:position w:val="6"/>
        </w:rPr>
        <w:t> </w:t>
      </w:r>
      <w:r>
        <w:rPr>
          <w:rFonts w:ascii="Arial" w:hAnsi="Arial" w:cs="Arial" w:eastAsia="Arial"/>
          <w:sz w:val="23"/>
          <w:szCs w:val="23"/>
          <w:color w:val="7C7C7E"/>
          <w:spacing w:val="30"/>
          <w:w w:val="100"/>
          <w:position w:val="6"/>
        </w:rPr>
        <w:t> </w:t>
      </w:r>
      <w:r>
        <w:rPr>
          <w:rFonts w:ascii="Times New Roman" w:hAnsi="Times New Roman" w:cs="Times New Roman" w:eastAsia="Times New Roman"/>
          <w:sz w:val="38"/>
          <w:szCs w:val="38"/>
          <w:color w:val="A8A3CA"/>
          <w:spacing w:val="-61"/>
          <w:w w:val="73"/>
          <w:position w:val="9"/>
        </w:rPr>
        <w:t>·</w:t>
      </w:r>
      <w:r>
        <w:rPr>
          <w:rFonts w:ascii="Times New Roman" w:hAnsi="Times New Roman" w:cs="Times New Roman" w:eastAsia="Times New Roman"/>
          <w:sz w:val="38"/>
          <w:szCs w:val="38"/>
          <w:color w:val="7C7C7E"/>
          <w:spacing w:val="0"/>
          <w:w w:val="114"/>
          <w:position w:val="9"/>
        </w:rPr>
        <w:t>su</w:t>
      </w:r>
      <w:r>
        <w:rPr>
          <w:rFonts w:ascii="Times New Roman" w:hAnsi="Times New Roman" w:cs="Times New Roman" w:eastAsia="Times New Roman"/>
          <w:sz w:val="38"/>
          <w:szCs w:val="38"/>
          <w:color w:val="7C7C7E"/>
          <w:spacing w:val="10"/>
          <w:w w:val="100"/>
          <w:position w:val="9"/>
        </w:rPr>
        <w:t> </w:t>
      </w:r>
      <w:r>
        <w:rPr>
          <w:rFonts w:ascii="Arial" w:hAnsi="Arial" w:cs="Arial" w:eastAsia="Arial"/>
          <w:sz w:val="12"/>
          <w:szCs w:val="12"/>
          <w:color w:val="A8A8AA"/>
          <w:spacing w:val="0"/>
          <w:w w:val="124"/>
          <w:position w:val="9"/>
        </w:rPr>
        <w:t>'t</w:t>
      </w:r>
      <w:r>
        <w:rPr>
          <w:rFonts w:ascii="Arial" w:hAnsi="Arial" w:cs="Arial" w:eastAsia="Arial"/>
          <w:sz w:val="12"/>
          <w:szCs w:val="12"/>
          <w:color w:val="000000"/>
          <w:spacing w:val="0"/>
          <w:w w:val="100"/>
          <w:position w:val="0"/>
        </w:rPr>
      </w:r>
    </w:p>
    <w:p>
      <w:pPr>
        <w:spacing w:before="0" w:after="0" w:line="39" w:lineRule="exact"/>
        <w:ind w:right="907"/>
        <w:jc w:val="right"/>
        <w:tabs>
          <w:tab w:pos="860" w:val="left"/>
          <w:tab w:pos="1540" w:val="left"/>
        </w:tabs>
        <w:rPr>
          <w:rFonts w:ascii="Courier New" w:hAnsi="Courier New" w:cs="Courier New" w:eastAsia="Courier New"/>
          <w:sz w:val="24"/>
          <w:szCs w:val="24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548.185425pt;margin-top:1.945815pt;width:13.481001pt;height:32.5pt;mso-position-horizontal-relative:page;mso-position-vertical-relative:paragraph;z-index:-15489" type="#_x0000_t202" filled="f" stroked="f">
            <v:textbox inset="0,0,0,0">
              <w:txbxContent>
                <w:p>
                  <w:pPr>
                    <w:spacing w:before="0" w:after="0" w:line="650" w:lineRule="exact"/>
                    <w:ind w:right="-138"/>
                    <w:jc w:val="left"/>
                    <w:rPr>
                      <w:rFonts w:ascii="Arial" w:hAnsi="Arial" w:cs="Arial" w:eastAsia="Arial"/>
                      <w:sz w:val="65"/>
                      <w:szCs w:val="65"/>
                    </w:rPr>
                  </w:pPr>
                  <w:rPr/>
                  <w:r>
                    <w:rPr>
                      <w:rFonts w:ascii="Arial" w:hAnsi="Arial" w:cs="Arial" w:eastAsia="Arial"/>
                      <w:sz w:val="65"/>
                      <w:szCs w:val="65"/>
                      <w:color w:val="0A1FC6"/>
                      <w:spacing w:val="0"/>
                      <w:w w:val="67"/>
                      <w:i/>
                      <w:position w:val="-1"/>
                    </w:rPr>
                    <w:t>rf</w:t>
                  </w:r>
                  <w:r>
                    <w:rPr>
                      <w:rFonts w:ascii="Arial" w:hAnsi="Arial" w:cs="Arial" w:eastAsia="Arial"/>
                      <w:sz w:val="65"/>
                      <w:szCs w:val="65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666666"/>
          <w:w w:val="137"/>
          <w:position w:val="-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-2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8BABD"/>
          <w:spacing w:val="0"/>
          <w:w w:val="100"/>
          <w:position w:val="-8"/>
        </w:rPr>
        <w:t>·</w:t>
      </w:r>
      <w:r>
        <w:rPr>
          <w:rFonts w:ascii="Times New Roman" w:hAnsi="Times New Roman" w:cs="Times New Roman" w:eastAsia="Times New Roman"/>
          <w:sz w:val="19"/>
          <w:szCs w:val="19"/>
          <w:color w:val="B8BABD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B8BABD"/>
          <w:spacing w:val="0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97"/>
          <w:position w:val="-8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4"/>
          <w:w w:val="96"/>
          <w:position w:val="-8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93"/>
          <w:position w:val="-8"/>
        </w:rPr>
        <w:t>al</w:t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666666"/>
          <w:spacing w:val="0"/>
          <w:w w:val="100"/>
          <w:position w:val="-8"/>
        </w:rPr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0"/>
          <w:w w:val="92"/>
          <w:position w:val="-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545454"/>
          <w:spacing w:val="-25"/>
          <w:w w:val="100"/>
          <w:position w:val="-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72"/>
          <w:position w:val="-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8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3B3B3B"/>
          <w:spacing w:val="0"/>
          <w:w w:val="100"/>
          <w:position w:val="-8"/>
        </w:rPr>
      </w:r>
      <w:r>
        <w:rPr>
          <w:rFonts w:ascii="Courier New" w:hAnsi="Courier New" w:cs="Courier New" w:eastAsia="Courier New"/>
          <w:sz w:val="24"/>
          <w:szCs w:val="24"/>
          <w:color w:val="545454"/>
          <w:spacing w:val="4"/>
          <w:w w:val="66"/>
          <w:position w:val="-9"/>
        </w:rPr>
        <w:t>A</w:t>
      </w:r>
      <w:r>
        <w:rPr>
          <w:rFonts w:ascii="Courier New" w:hAnsi="Courier New" w:cs="Courier New" w:eastAsia="Courier New"/>
          <w:sz w:val="24"/>
          <w:szCs w:val="24"/>
          <w:color w:val="A8A8AA"/>
          <w:spacing w:val="0"/>
          <w:w w:val="92"/>
          <w:position w:val="-9"/>
        </w:rPr>
        <w:t>'</w:t>
      </w:r>
      <w:r>
        <w:rPr>
          <w:rFonts w:ascii="Courier New" w:hAnsi="Courier New" w:cs="Courier New" w:eastAsia="Courier New"/>
          <w:sz w:val="24"/>
          <w:szCs w:val="24"/>
          <w:color w:val="000000"/>
          <w:spacing w:val="0"/>
          <w:w w:val="100"/>
          <w:position w:val="0"/>
        </w:rPr>
      </w:r>
    </w:p>
    <w:p>
      <w:pPr>
        <w:jc w:val="right"/>
        <w:spacing w:after="0"/>
        <w:sectPr>
          <w:type w:val="continuous"/>
          <w:pgSz w:w="11920" w:h="16840"/>
          <w:pgMar w:top="660" w:bottom="280" w:left="260" w:right="440"/>
        </w:sectPr>
      </w:pPr>
      <w:rPr/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7" w:after="0" w:line="220" w:lineRule="exact"/>
        <w:jc w:val="left"/>
        <w:rPr>
          <w:sz w:val="22"/>
          <w:szCs w:val="22"/>
        </w:rPr>
      </w:pPr>
      <w:rPr/>
      <w:r>
        <w:rPr>
          <w:sz w:val="22"/>
          <w:szCs w:val="22"/>
        </w:rPr>
      </w:r>
    </w:p>
    <w:p>
      <w:pPr>
        <w:spacing w:before="0" w:after="0" w:line="451" w:lineRule="exact"/>
        <w:ind w:right="-20"/>
        <w:jc w:val="right"/>
        <w:rPr>
          <w:rFonts w:ascii="Arial" w:hAnsi="Arial" w:cs="Arial" w:eastAsia="Arial"/>
          <w:sz w:val="51"/>
          <w:szCs w:val="51"/>
        </w:rPr>
      </w:pPr>
      <w:rPr/>
      <w:r>
        <w:rPr>
          <w:rFonts w:ascii="Arial" w:hAnsi="Arial" w:cs="Arial" w:eastAsia="Arial"/>
          <w:sz w:val="51"/>
          <w:szCs w:val="51"/>
          <w:color w:val="2D367C"/>
          <w:w w:val="151"/>
          <w:position w:val="-12"/>
        </w:rPr>
        <w:t>v.t</w:t>
      </w:r>
      <w:r>
        <w:rPr>
          <w:rFonts w:ascii="Arial" w:hAnsi="Arial" w:cs="Arial" w:eastAsia="Arial"/>
          <w:sz w:val="51"/>
          <w:szCs w:val="51"/>
          <w:color w:val="2D367C"/>
          <w:w w:val="152"/>
          <w:position w:val="-12"/>
        </w:rPr>
        <w:t>M</w:t>
      </w:r>
      <w:r>
        <w:rPr>
          <w:rFonts w:ascii="Arial" w:hAnsi="Arial" w:cs="Arial" w:eastAsia="Arial"/>
          <w:sz w:val="51"/>
          <w:szCs w:val="51"/>
          <w:color w:val="2D367C"/>
          <w:spacing w:val="-78"/>
          <w:w w:val="100"/>
          <w:position w:val="-12"/>
        </w:rPr>
        <w:t> </w:t>
      </w:r>
      <w:r>
        <w:rPr>
          <w:rFonts w:ascii="Arial" w:hAnsi="Arial" w:cs="Arial" w:eastAsia="Arial"/>
          <w:sz w:val="51"/>
          <w:szCs w:val="51"/>
          <w:color w:val="424F99"/>
          <w:spacing w:val="-18"/>
          <w:w w:val="158"/>
          <w:position w:val="-12"/>
        </w:rPr>
        <w:t>-</w:t>
      </w:r>
      <w:r>
        <w:rPr>
          <w:rFonts w:ascii="Arial" w:hAnsi="Arial" w:cs="Arial" w:eastAsia="Arial"/>
          <w:sz w:val="51"/>
          <w:szCs w:val="51"/>
          <w:color w:val="2D367C"/>
          <w:spacing w:val="0"/>
          <w:w w:val="138"/>
          <w:position w:val="-12"/>
        </w:rPr>
        <w:t>-</w:t>
      </w:r>
      <w:r>
        <w:rPr>
          <w:rFonts w:ascii="Arial" w:hAnsi="Arial" w:cs="Arial" w:eastAsia="Arial"/>
          <w:sz w:val="51"/>
          <w:szCs w:val="51"/>
          <w:color w:val="000000"/>
          <w:spacing w:val="0"/>
          <w:w w:val="100"/>
          <w:position w:val="0"/>
        </w:rPr>
      </w:r>
    </w:p>
    <w:p>
      <w:pPr>
        <w:spacing w:before="0" w:after="0" w:line="148" w:lineRule="exact"/>
        <w:ind w:left="-45" w:right="118"/>
        <w:jc w:val="right"/>
        <w:tabs>
          <w:tab w:pos="1060" w:val="left"/>
          <w:tab w:pos="1480" w:val="left"/>
        </w:tabs>
        <w:rPr>
          <w:rFonts w:ascii="Times New Roman" w:hAnsi="Times New Roman" w:cs="Times New Roman" w:eastAsia="Times New Roman"/>
          <w:sz w:val="17"/>
          <w:szCs w:val="17"/>
        </w:rPr>
      </w:pPr>
      <w:rPr/>
      <w:r>
        <w:rPr/>
        <w:br w:type="column"/>
      </w:r>
      <w:r>
        <w:rPr>
          <w:rFonts w:ascii="Arial" w:hAnsi="Arial" w:cs="Arial" w:eastAsia="Arial"/>
          <w:sz w:val="7"/>
          <w:szCs w:val="7"/>
          <w:color w:val="97999A"/>
          <w:spacing w:val="0"/>
          <w:w w:val="600"/>
          <w:position w:val="-3"/>
        </w:rPr>
        <w:t>l</w:t>
      </w:r>
      <w:r>
        <w:rPr>
          <w:rFonts w:ascii="Arial" w:hAnsi="Arial" w:cs="Arial" w:eastAsia="Arial"/>
          <w:sz w:val="7"/>
          <w:szCs w:val="7"/>
          <w:color w:val="97999A"/>
          <w:spacing w:val="6"/>
          <w:w w:val="600"/>
          <w:position w:val="-3"/>
        </w:rPr>
        <w:t> </w:t>
      </w:r>
      <w:r>
        <w:rPr>
          <w:rFonts w:ascii="Arial" w:hAnsi="Arial" w:cs="Arial" w:eastAsia="Arial"/>
          <w:sz w:val="7"/>
          <w:szCs w:val="7"/>
          <w:color w:val="545454"/>
          <w:spacing w:val="0"/>
          <w:w w:val="165"/>
          <w:position w:val="-3"/>
        </w:rPr>
        <w:t>•</w:t>
      </w:r>
      <w:r>
        <w:rPr>
          <w:rFonts w:ascii="Arial" w:hAnsi="Arial" w:cs="Arial" w:eastAsia="Arial"/>
          <w:sz w:val="7"/>
          <w:szCs w:val="7"/>
          <w:color w:val="545454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7"/>
          <w:szCs w:val="7"/>
          <w:color w:val="545454"/>
          <w:spacing w:val="0"/>
          <w:w w:val="100"/>
          <w:position w:val="-3"/>
        </w:rPr>
      </w:r>
      <w:r>
        <w:rPr>
          <w:rFonts w:ascii="Arial" w:hAnsi="Arial" w:cs="Arial" w:eastAsia="Arial"/>
          <w:sz w:val="7"/>
          <w:szCs w:val="7"/>
          <w:color w:val="97999A"/>
          <w:spacing w:val="0"/>
          <w:w w:val="130"/>
          <w:position w:val="-3"/>
        </w:rPr>
        <w:t>'</w:t>
      </w:r>
      <w:r>
        <w:rPr>
          <w:rFonts w:ascii="Arial" w:hAnsi="Arial" w:cs="Arial" w:eastAsia="Arial"/>
          <w:sz w:val="7"/>
          <w:szCs w:val="7"/>
          <w:color w:val="97999A"/>
          <w:spacing w:val="-25"/>
          <w:w w:val="130"/>
          <w:position w:val="-3"/>
        </w:rPr>
        <w:t> </w:t>
      </w:r>
      <w:r>
        <w:rPr>
          <w:rFonts w:ascii="Arial" w:hAnsi="Arial" w:cs="Arial" w:eastAsia="Arial"/>
          <w:sz w:val="7"/>
          <w:szCs w:val="7"/>
          <w:color w:val="97999A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7"/>
          <w:szCs w:val="7"/>
          <w:color w:val="97999A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7"/>
          <w:szCs w:val="17"/>
          <w:color w:val="A8A8AA"/>
          <w:spacing w:val="0"/>
          <w:w w:val="130"/>
          <w:i/>
          <w:position w:val="-3"/>
        </w:rPr>
        <w:t>ı</w:t>
      </w:r>
      <w:r>
        <w:rPr>
          <w:rFonts w:ascii="Times New Roman" w:hAnsi="Times New Roman" w:cs="Times New Roman" w:eastAsia="Times New Roman"/>
          <w:sz w:val="17"/>
          <w:szCs w:val="17"/>
          <w:color w:val="000000"/>
          <w:spacing w:val="0"/>
          <w:w w:val="100"/>
          <w:position w:val="0"/>
        </w:rPr>
      </w:r>
    </w:p>
    <w:p>
      <w:pPr>
        <w:spacing w:before="0" w:after="0" w:line="228" w:lineRule="exact"/>
        <w:ind w:right="59"/>
        <w:jc w:val="right"/>
        <w:tabs>
          <w:tab w:pos="520" w:val="left"/>
          <w:tab w:pos="1100" w:val="left"/>
        </w:tabs>
        <w:rPr>
          <w:rFonts w:ascii="Arial" w:hAnsi="Arial" w:cs="Arial" w:eastAsia="Arial"/>
          <w:sz w:val="21"/>
          <w:szCs w:val="21"/>
        </w:rPr>
      </w:pPr>
      <w:rPr/>
      <w:r>
        <w:rPr/>
        <w:pict>
          <v:group style="position:absolute;margin-left:478.49881pt;margin-top:9.614218pt;width:.1pt;height:11.251118pt;mso-position-horizontal-relative:page;mso-position-vertical-relative:paragraph;z-index:-15496" coordorigin="9570,192" coordsize="2,225">
            <v:shape style="position:absolute;left:9570;top:192;width:2;height:225" coordorigin="9570,192" coordsize="0,225" path="m9570,417l9570,192e" filled="f" stroked="t" strokeweight=".715958pt" strokecolor="#3F48AC">
              <v:path arrowok="t"/>
            </v:shape>
          </v:group>
          <w10:wrap type="none"/>
        </w:pict>
      </w:r>
      <w:r>
        <w:rPr>
          <w:rFonts w:ascii="Arial" w:hAnsi="Arial" w:cs="Arial" w:eastAsia="Arial"/>
          <w:sz w:val="26"/>
          <w:szCs w:val="26"/>
          <w:color w:val="7C7C7E"/>
          <w:spacing w:val="-25"/>
          <w:w w:val="70"/>
          <w:position w:val="1"/>
        </w:rPr>
        <w:t>·</w:t>
      </w:r>
      <w:r>
        <w:rPr>
          <w:rFonts w:ascii="Arial" w:hAnsi="Arial" w:cs="Arial" w:eastAsia="Arial"/>
          <w:sz w:val="26"/>
          <w:szCs w:val="26"/>
          <w:color w:val="545454"/>
          <w:spacing w:val="-11"/>
          <w:w w:val="70"/>
          <w:position w:val="1"/>
        </w:rPr>
        <w:t>M</w:t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70"/>
          <w:position w:val="1"/>
        </w:rPr>
        <w:t>il</w:t>
      </w:r>
      <w:r>
        <w:rPr>
          <w:rFonts w:ascii="Arial" w:hAnsi="Arial" w:cs="Arial" w:eastAsia="Arial"/>
          <w:sz w:val="26"/>
          <w:szCs w:val="26"/>
          <w:color w:val="545454"/>
          <w:spacing w:val="-47"/>
          <w:w w:val="70"/>
          <w:position w:val="1"/>
        </w:rPr>
        <w:t> </w:t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6"/>
          <w:szCs w:val="26"/>
          <w:color w:val="545454"/>
          <w:spacing w:val="0"/>
          <w:w w:val="100"/>
          <w:position w:val="1"/>
        </w:rPr>
      </w:r>
      <w:r>
        <w:rPr>
          <w:rFonts w:ascii="Arial" w:hAnsi="Arial" w:cs="Arial" w:eastAsia="Arial"/>
          <w:sz w:val="21"/>
          <w:szCs w:val="21"/>
          <w:color w:val="545454"/>
          <w:spacing w:val="-16"/>
          <w:w w:val="86"/>
          <w:position w:val="1"/>
        </w:rPr>
        <w:t>a</w:t>
      </w:r>
      <w:r>
        <w:rPr>
          <w:rFonts w:ascii="Arial" w:hAnsi="Arial" w:cs="Arial" w:eastAsia="Arial"/>
          <w:sz w:val="21"/>
          <w:szCs w:val="21"/>
          <w:color w:val="3B3B3B"/>
          <w:spacing w:val="-11"/>
          <w:w w:val="155"/>
          <w:position w:val="1"/>
        </w:rPr>
        <w:t>l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86"/>
          <w:position w:val="1"/>
        </w:rPr>
        <w:t>e</w:t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100"/>
          <w:position w:val="1"/>
        </w:rPr>
        <w:tab/>
      </w:r>
      <w:r>
        <w:rPr>
          <w:rFonts w:ascii="Arial" w:hAnsi="Arial" w:cs="Arial" w:eastAsia="Arial"/>
          <w:sz w:val="21"/>
          <w:szCs w:val="21"/>
          <w:color w:val="545454"/>
          <w:spacing w:val="0"/>
          <w:w w:val="100"/>
          <w:position w:val="1"/>
        </w:rPr>
      </w:r>
      <w:r>
        <w:rPr>
          <w:rFonts w:ascii="Arial" w:hAnsi="Arial" w:cs="Arial" w:eastAsia="Arial"/>
          <w:sz w:val="21"/>
          <w:szCs w:val="21"/>
          <w:color w:val="666666"/>
          <w:spacing w:val="0"/>
          <w:w w:val="92"/>
          <w:position w:val="1"/>
        </w:rPr>
        <w:t>aM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17" w:after="0" w:line="240" w:lineRule="auto"/>
        <w:ind w:right="-20"/>
        <w:jc w:val="right"/>
        <w:rPr>
          <w:rFonts w:ascii="Arial" w:hAnsi="Arial" w:cs="Arial" w:eastAsia="Arial"/>
          <w:sz w:val="28"/>
          <w:szCs w:val="28"/>
        </w:rPr>
      </w:pPr>
      <w:rPr/>
      <w:r>
        <w:rPr>
          <w:rFonts w:ascii="Arial" w:hAnsi="Arial" w:cs="Arial" w:eastAsia="Arial"/>
          <w:sz w:val="28"/>
          <w:szCs w:val="28"/>
          <w:color w:val="97999A"/>
          <w:spacing w:val="-31"/>
          <w:w w:val="101"/>
        </w:rPr>
        <w:t>.</w:t>
      </w:r>
      <w:r>
        <w:rPr>
          <w:rFonts w:ascii="Arial" w:hAnsi="Arial" w:cs="Arial" w:eastAsia="Arial"/>
          <w:sz w:val="28"/>
          <w:szCs w:val="28"/>
          <w:color w:val="B8BABD"/>
          <w:spacing w:val="0"/>
          <w:w w:val="84"/>
        </w:rPr>
        <w:t>.</w:t>
      </w:r>
      <w:r>
        <w:rPr>
          <w:rFonts w:ascii="Arial" w:hAnsi="Arial" w:cs="Arial" w:eastAsia="Arial"/>
          <w:sz w:val="28"/>
          <w:szCs w:val="28"/>
          <w:color w:val="000000"/>
          <w:spacing w:val="0"/>
          <w:w w:val="100"/>
        </w:rPr>
      </w:r>
    </w:p>
    <w:p>
      <w:pPr>
        <w:spacing w:before="0" w:after="0" w:line="162" w:lineRule="exact"/>
        <w:ind w:right="79"/>
        <w:jc w:val="right"/>
        <w:rPr>
          <w:rFonts w:ascii="Arial" w:hAnsi="Arial" w:cs="Arial" w:eastAsia="Arial"/>
          <w:sz w:val="25"/>
          <w:szCs w:val="25"/>
        </w:rPr>
      </w:pPr>
      <w:rPr/>
      <w:r>
        <w:rPr>
          <w:rFonts w:ascii="Arial" w:hAnsi="Arial" w:cs="Arial" w:eastAsia="Arial"/>
          <w:sz w:val="25"/>
          <w:szCs w:val="25"/>
          <w:color w:val="B8BABD"/>
          <w:spacing w:val="0"/>
          <w:w w:val="52"/>
          <w:position w:val="-8"/>
        </w:rPr>
        <w:t>...</w:t>
      </w:r>
      <w:r>
        <w:rPr>
          <w:rFonts w:ascii="Arial" w:hAnsi="Arial" w:cs="Arial" w:eastAsia="Arial"/>
          <w:sz w:val="25"/>
          <w:szCs w:val="25"/>
          <w:color w:val="000000"/>
          <w:spacing w:val="0"/>
          <w:w w:val="100"/>
          <w:position w:val="0"/>
        </w:rPr>
      </w:r>
    </w:p>
    <w:p>
      <w:pPr>
        <w:spacing w:before="14" w:after="0" w:line="354" w:lineRule="exact"/>
        <w:ind w:left="119" w:right="-20"/>
        <w:jc w:val="left"/>
        <w:rPr>
          <w:rFonts w:ascii="Times New Roman" w:hAnsi="Times New Roman" w:cs="Times New Roman" w:eastAsia="Times New Roman"/>
          <w:sz w:val="24"/>
          <w:szCs w:val="24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-48"/>
          <w:w w:val="102"/>
          <w:i/>
          <w:position w:val="-2"/>
        </w:rPr>
        <w:t>ı</w:t>
      </w:r>
      <w:r>
        <w:rPr>
          <w:rFonts w:ascii="Times New Roman" w:hAnsi="Times New Roman" w:cs="Times New Roman" w:eastAsia="Times New Roman"/>
          <w:sz w:val="15"/>
          <w:szCs w:val="15"/>
          <w:color w:val="97999A"/>
          <w:spacing w:val="1"/>
          <w:w w:val="91"/>
          <w:position w:val="10"/>
        </w:rPr>
        <w:t>•</w:t>
      </w:r>
      <w:r>
        <w:rPr>
          <w:rFonts w:ascii="Times New Roman" w:hAnsi="Times New Roman" w:cs="Times New Roman" w:eastAsia="Times New Roman"/>
          <w:sz w:val="24"/>
          <w:szCs w:val="24"/>
          <w:color w:val="545454"/>
          <w:spacing w:val="-95"/>
          <w:w w:val="66"/>
          <w:i/>
          <w:position w:val="-2"/>
        </w:rPr>
        <w:t>u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0"/>
          <w:w w:val="53"/>
          <w:position w:val="10"/>
        </w:rPr>
        <w:t>..</w:t>
      </w:r>
      <w:r>
        <w:rPr>
          <w:rFonts w:ascii="Times New Roman" w:hAnsi="Times New Roman" w:cs="Times New Roman" w:eastAsia="Times New Roman"/>
          <w:sz w:val="20"/>
          <w:szCs w:val="20"/>
          <w:color w:val="666666"/>
          <w:spacing w:val="-18"/>
          <w:w w:val="100"/>
          <w:position w:val="10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7999A"/>
          <w:spacing w:val="0"/>
          <w:w w:val="100"/>
          <w:i/>
          <w:position w:val="-2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97999A"/>
          <w:spacing w:val="0"/>
          <w:w w:val="100"/>
          <w:i/>
          <w:position w:val="-2"/>
        </w:rPr>
        <w:t> </w:t>
      </w:r>
      <w:r>
        <w:rPr>
          <w:rFonts w:ascii="Times New Roman" w:hAnsi="Times New Roman" w:cs="Times New Roman" w:eastAsia="Times New Roman"/>
          <w:sz w:val="24"/>
          <w:szCs w:val="24"/>
          <w:color w:val="97999A"/>
          <w:spacing w:val="0"/>
          <w:w w:val="100"/>
          <w:position w:val="-2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000000"/>
          <w:spacing w:val="0"/>
          <w:w w:val="100"/>
          <w:position w:val="0"/>
        </w:rPr>
      </w:r>
    </w:p>
    <w:p>
      <w:pPr>
        <w:spacing w:before="0" w:after="0" w:line="98" w:lineRule="exact"/>
        <w:ind w:right="-20"/>
        <w:jc w:val="left"/>
        <w:rPr>
          <w:rFonts w:ascii="Arial" w:hAnsi="Arial" w:cs="Arial" w:eastAsia="Arial"/>
          <w:sz w:val="10"/>
          <w:szCs w:val="10"/>
        </w:rPr>
      </w:pPr>
      <w:rPr/>
      <w:r>
        <w:rPr>
          <w:rFonts w:ascii="Arial" w:hAnsi="Arial" w:cs="Arial" w:eastAsia="Arial"/>
          <w:sz w:val="10"/>
          <w:szCs w:val="10"/>
          <w:color w:val="97999A"/>
          <w:spacing w:val="0"/>
          <w:w w:val="100"/>
        </w:rPr>
        <w:t>'</w:t>
      </w:r>
      <w:r>
        <w:rPr>
          <w:rFonts w:ascii="Arial" w:hAnsi="Arial" w:cs="Arial" w:eastAsia="Arial"/>
          <w:sz w:val="10"/>
          <w:szCs w:val="10"/>
          <w:color w:val="97999A"/>
          <w:spacing w:val="-11"/>
          <w:w w:val="100"/>
        </w:rPr>
        <w:t>!</w:t>
      </w:r>
      <w:r>
        <w:rPr>
          <w:rFonts w:ascii="Arial" w:hAnsi="Arial" w:cs="Arial" w:eastAsia="Arial"/>
          <w:sz w:val="10"/>
          <w:szCs w:val="10"/>
          <w:color w:val="A8A8AA"/>
          <w:spacing w:val="0"/>
          <w:w w:val="100"/>
        </w:rPr>
        <w:t>..</w:t>
      </w:r>
      <w:r>
        <w:rPr>
          <w:rFonts w:ascii="Arial" w:hAnsi="Arial" w:cs="Arial" w:eastAsia="Arial"/>
          <w:sz w:val="10"/>
          <w:szCs w:val="10"/>
          <w:color w:val="A8A8AA"/>
          <w:spacing w:val="0"/>
          <w:w w:val="100"/>
        </w:rPr>
        <w:t>  </w:t>
      </w:r>
      <w:r>
        <w:rPr>
          <w:rFonts w:ascii="Arial" w:hAnsi="Arial" w:cs="Arial" w:eastAsia="Arial"/>
          <w:sz w:val="10"/>
          <w:szCs w:val="10"/>
          <w:color w:val="A8A8AA"/>
          <w:spacing w:val="20"/>
          <w:w w:val="100"/>
        </w:rPr>
        <w:t> </w:t>
      </w:r>
      <w:r>
        <w:rPr>
          <w:rFonts w:ascii="Arial" w:hAnsi="Arial" w:cs="Arial" w:eastAsia="Arial"/>
          <w:sz w:val="10"/>
          <w:szCs w:val="10"/>
          <w:color w:val="A8A8AA"/>
          <w:spacing w:val="0"/>
          <w:w w:val="182"/>
        </w:rPr>
        <w:t>,'</w:t>
      </w:r>
      <w:r>
        <w:rPr>
          <w:rFonts w:ascii="Arial" w:hAnsi="Arial" w:cs="Arial" w:eastAsia="Arial"/>
          <w:sz w:val="10"/>
          <w:szCs w:val="1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40"/>
          <w:cols w:num="3" w:equalWidth="0">
            <w:col w:w="6685" w:space="1570"/>
            <w:col w:w="1728" w:space="82"/>
            <w:col w:w="1155"/>
          </w:cols>
        </w:sectPr>
      </w:pPr>
      <w:rPr/>
    </w:p>
    <w:p>
      <w:pPr>
        <w:spacing w:before="0" w:after="0" w:line="243" w:lineRule="exact"/>
        <w:ind w:left="2480" w:right="-134"/>
        <w:jc w:val="left"/>
        <w:tabs>
          <w:tab w:pos="3840" w:val="left"/>
        </w:tabs>
        <w:rPr>
          <w:rFonts w:ascii="Arial" w:hAnsi="Arial" w:cs="Arial" w:eastAsia="Arial"/>
          <w:sz w:val="40"/>
          <w:szCs w:val="40"/>
        </w:rPr>
      </w:pPr>
      <w:rPr/>
      <w:r>
        <w:rPr/>
        <w:pict>
          <v:group style="position:absolute;margin-left:175.8871pt;margin-top:5.194561pt;width:.1pt;height:5.505866pt;mso-position-horizontal-relative:page;mso-position-vertical-relative:paragraph;z-index:-15495" coordorigin="3518,104" coordsize="2,110">
            <v:shape style="position:absolute;left:3518;top:104;width:2;height:110" coordorigin="3518,104" coordsize="0,110" path="m3518,214l3518,104e" filled="f" stroked="t" strokeweight="1.670569pt" strokecolor="#1C2BB3">
              <v:path arrowok="t"/>
            </v:shape>
          </v:group>
          <w10:wrap type="none"/>
        </w:pict>
      </w:r>
      <w:r>
        <w:rPr/>
        <w:pict>
          <v:group style="position:absolute;margin-left:198.439774pt;margin-top:9.264113pt;width:.1pt;height:5.266481pt;mso-position-horizontal-relative:page;mso-position-vertical-relative:paragraph;z-index:-15494" coordorigin="3969,185" coordsize="2,105">
            <v:shape style="position:absolute;left:3969;top:185;width:2;height:105" coordorigin="3969,185" coordsize="0,105" path="m3969,291l3969,185e" filled="f" stroked="t" strokeweight=".715958pt" strokecolor="#1C2B9C">
              <v:path arrowok="t"/>
            </v:shape>
          </v:group>
          <w10:wrap type="none"/>
        </w:pict>
      </w:r>
      <w:r>
        <w:rPr/>
        <w:pict>
          <v:group style="position:absolute;margin-left:205.718689pt;margin-top:6.152102pt;width:.1pt;height:8.378492pt;mso-position-horizontal-relative:page;mso-position-vertical-relative:paragraph;z-index:-15493" coordorigin="4114,123" coordsize="2,168">
            <v:shape style="position:absolute;left:4114;top:123;width:2;height:168" coordorigin="4114,123" coordsize="0,168" path="m4114,291l4114,123e" filled="f" stroked="t" strokeweight="1.193264pt" strokecolor="#2F34A0">
              <v:path arrowok="t"/>
            </v:shape>
          </v:group>
          <w10:wrap type="none"/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8.175461pt;margin-top:12.154296pt;width:11.208781pt;height:33pt;mso-position-horizontal-relative:page;mso-position-vertical-relative:paragraph;z-index:-15490" type="#_x0000_t202" filled="f" stroked="f">
            <v:textbox inset="0,0,0,0">
              <w:txbxContent>
                <w:p>
                  <w:pPr>
                    <w:spacing w:before="0" w:after="0" w:line="660" w:lineRule="exact"/>
                    <w:ind w:right="-139"/>
                    <w:jc w:val="left"/>
                    <w:rPr>
                      <w:rFonts w:ascii="Times New Roman" w:hAnsi="Times New Roman" w:cs="Times New Roman" w:eastAsia="Times New Roman"/>
                      <w:sz w:val="66"/>
                      <w:szCs w:val="66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2D367C"/>
                      <w:spacing w:val="0"/>
                      <w:w w:val="51"/>
                    </w:rPr>
                    <w:t>rf</w:t>
                  </w:r>
                  <w:r>
                    <w:rPr>
                      <w:rFonts w:ascii="Times New Roman" w:hAnsi="Times New Roman" w:cs="Times New Roman" w:eastAsia="Times New Roman"/>
                      <w:sz w:val="66"/>
                      <w:szCs w:val="66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50"/>
          <w:szCs w:val="50"/>
          <w:color w:val="1A239C"/>
          <w:spacing w:val="0"/>
          <w:w w:val="81"/>
          <w:i/>
          <w:position w:val="-34"/>
        </w:rPr>
        <w:t>ı}</w:t>
      </w:r>
      <w:r>
        <w:rPr>
          <w:rFonts w:ascii="Arial" w:hAnsi="Arial" w:cs="Arial" w:eastAsia="Arial"/>
          <w:sz w:val="50"/>
          <w:szCs w:val="50"/>
          <w:color w:val="1A239C"/>
          <w:spacing w:val="0"/>
          <w:w w:val="81"/>
          <w:i/>
          <w:position w:val="-34"/>
        </w:rPr>
        <w:t>k</w:t>
      </w:r>
      <w:r>
        <w:rPr>
          <w:rFonts w:ascii="Arial" w:hAnsi="Arial" w:cs="Arial" w:eastAsia="Arial"/>
          <w:sz w:val="50"/>
          <w:szCs w:val="50"/>
          <w:color w:val="1A239C"/>
          <w:spacing w:val="6"/>
          <w:w w:val="81"/>
          <w:i/>
          <w:position w:val="-34"/>
        </w:rPr>
        <w:t> </w:t>
      </w:r>
      <w:r>
        <w:rPr>
          <w:rFonts w:ascii="Arial" w:hAnsi="Arial" w:cs="Arial" w:eastAsia="Arial"/>
          <w:sz w:val="50"/>
          <w:szCs w:val="50"/>
          <w:color w:val="666666"/>
          <w:spacing w:val="0"/>
          <w:w w:val="100"/>
          <w:i/>
          <w:position w:val="-34"/>
        </w:rPr>
        <w:t>,</w:t>
      </w:r>
      <w:r>
        <w:rPr>
          <w:rFonts w:ascii="Arial" w:hAnsi="Arial" w:cs="Arial" w:eastAsia="Arial"/>
          <w:sz w:val="50"/>
          <w:szCs w:val="50"/>
          <w:color w:val="666666"/>
          <w:spacing w:val="-114"/>
          <w:w w:val="100"/>
          <w:i/>
          <w:position w:val="-34"/>
        </w:rPr>
        <w:t> </w:t>
      </w:r>
      <w:r>
        <w:rPr>
          <w:rFonts w:ascii="Arial" w:hAnsi="Arial" w:cs="Arial" w:eastAsia="Arial"/>
          <w:sz w:val="50"/>
          <w:szCs w:val="50"/>
          <w:color w:val="666666"/>
          <w:spacing w:val="0"/>
          <w:w w:val="100"/>
          <w:i/>
          <w:position w:val="-34"/>
        </w:rPr>
        <w:tab/>
      </w:r>
      <w:r>
        <w:rPr>
          <w:rFonts w:ascii="Arial" w:hAnsi="Arial" w:cs="Arial" w:eastAsia="Arial"/>
          <w:sz w:val="50"/>
          <w:szCs w:val="50"/>
          <w:color w:val="666666"/>
          <w:spacing w:val="0"/>
          <w:w w:val="100"/>
          <w:i/>
          <w:position w:val="-34"/>
        </w:rPr>
      </w:r>
      <w:r>
        <w:rPr>
          <w:rFonts w:ascii="Arial" w:hAnsi="Arial" w:cs="Arial" w:eastAsia="Arial"/>
          <w:sz w:val="40"/>
          <w:szCs w:val="40"/>
          <w:color w:val="1A239C"/>
          <w:spacing w:val="0"/>
          <w:w w:val="65"/>
          <w:i/>
          <w:position w:val="-13"/>
        </w:rPr>
        <w:t>1</w:t>
      </w:r>
      <w:r>
        <w:rPr>
          <w:rFonts w:ascii="Arial" w:hAnsi="Arial" w:cs="Arial" w:eastAsia="Arial"/>
          <w:sz w:val="40"/>
          <w:szCs w:val="40"/>
          <w:color w:val="000000"/>
          <w:spacing w:val="0"/>
          <w:w w:val="100"/>
          <w:position w:val="0"/>
        </w:rPr>
      </w:r>
    </w:p>
    <w:p>
      <w:pPr>
        <w:spacing w:before="3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100" w:lineRule="atLeast"/>
        <w:ind w:right="-7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0"/>
          <w:szCs w:val="20"/>
          <w:color w:val="3B3B3B"/>
          <w:w w:val="101"/>
        </w:rPr>
        <w:t>Hü,eyi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w w:val="102"/>
        </w:rPr>
        <w:t>n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w w:val="100"/>
        </w:rPr>
      </w:r>
    </w:p>
    <w:p>
      <w:pPr>
        <w:spacing w:before="53" w:after="0" w:line="190" w:lineRule="exact"/>
        <w:ind w:right="-20"/>
        <w:jc w:val="left"/>
        <w:rPr>
          <w:rFonts w:ascii="Times New Roman" w:hAnsi="Times New Roman" w:cs="Times New Roman" w:eastAsia="Times New Roman"/>
          <w:sz w:val="28"/>
          <w:szCs w:val="28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8"/>
          <w:szCs w:val="28"/>
          <w:color w:val="2F3659"/>
          <w:spacing w:val="0"/>
          <w:w w:val="52"/>
          <w:position w:val="-11"/>
        </w:rPr>
        <w:t>""'</w:t>
      </w:r>
      <w:r>
        <w:rPr>
          <w:rFonts w:ascii="Times New Roman" w:hAnsi="Times New Roman" w:cs="Times New Roman" w:eastAsia="Times New Roman"/>
          <w:sz w:val="28"/>
          <w:szCs w:val="28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40"/>
          <w:cols w:num="3" w:equalWidth="0">
            <w:col w:w="3999" w:space="685"/>
            <w:col w:w="652" w:space="733"/>
            <w:col w:w="5151"/>
          </w:cols>
        </w:sectPr>
      </w:pPr>
      <w:rPr/>
    </w:p>
    <w:p>
      <w:pPr>
        <w:spacing w:before="0" w:after="0" w:line="197" w:lineRule="exact"/>
        <w:ind w:left="165" w:right="-20"/>
        <w:jc w:val="left"/>
        <w:tabs>
          <w:tab w:pos="2420" w:val="left"/>
          <w:tab w:pos="3940" w:val="left"/>
        </w:tabs>
        <w:rPr>
          <w:rFonts w:ascii="Arial" w:hAnsi="Arial" w:cs="Arial" w:eastAsia="Arial"/>
          <w:sz w:val="26"/>
          <w:szCs w:val="26"/>
        </w:rPr>
      </w:pPr>
      <w:rPr/>
      <w:r>
        <w:rPr/>
        <w:pict>
          <v:group style="position:absolute;margin-left:17.182999pt;margin-top:34.830956pt;width:550.571944pt;height:782.909151pt;mso-position-horizontal-relative:page;mso-position-vertical-relative:page;z-index:-15500" coordorigin="344,697" coordsize="11011,15658">
            <v:group style="position:absolute;left:370;top:709;width:2;height:1537" coordorigin="370,709" coordsize="2,1537">
              <v:shape style="position:absolute;left:370;top:709;width:2;height:1537" coordorigin="370,709" coordsize="0,1537" path="m370,2245l370,709e" filled="f" stroked="t" strokeweight=".715958pt" strokecolor="#7C7C7C">
                <v:path arrowok="t"/>
              </v:shape>
            </v:group>
            <v:group style="position:absolute;left:368;top:716;width:10964;height:2" coordorigin="368,716" coordsize="10964,2">
              <v:shape style="position:absolute;left:368;top:716;width:10964;height:2" coordorigin="368,716" coordsize="10964,0" path="m368,716l11331,716e" filled="f" stroked="t" strokeweight=".715958pt" strokecolor="#707070">
                <v:path arrowok="t"/>
              </v:shape>
            </v:group>
            <v:group style="position:absolute;left:2272;top:709;width:2;height:1125" coordorigin="2272,709" coordsize="2,1125">
              <v:shape style="position:absolute;left:2272;top:709;width:2;height:1125" coordorigin="2272,709" coordsize="0,1125" path="m2272,1834l2272,709e" filled="f" stroked="t" strokeweight=".477306pt" strokecolor="#676767">
                <v:path arrowok="t"/>
              </v:shape>
            </v:group>
            <v:group style="position:absolute;left:7642;top:716;width:1303;height:2" coordorigin="7642,716" coordsize="1303,2">
              <v:shape style="position:absolute;left:7642;top:716;width:1303;height:2" coordorigin="7642,716" coordsize="1303,0" path="m7642,716l8945,716e" filled="f" stroked="t" strokeweight=".477306pt" strokecolor="#545454">
                <v:path arrowok="t"/>
              </v:shape>
            </v:group>
            <v:group style="position:absolute;left:8911;top:699;width:2;height:517" coordorigin="8911,699" coordsize="2,517">
              <v:shape style="position:absolute;left:8911;top:699;width:2;height:517" coordorigin="8911,699" coordsize="0,517" path="m8911,1216l8911,699e" filled="f" stroked="t" strokeweight=".238653pt" strokecolor="#777777">
                <v:path arrowok="t"/>
              </v:shape>
            </v:group>
            <v:group style="position:absolute;left:11329;top:704;width:2;height:2988" coordorigin="11329,704" coordsize="2,2988">
              <v:shape style="position:absolute;left:11329;top:704;width:2;height:2988" coordorigin="11329,704" coordsize="0,2988" path="m11329,3691l11329,704e" filled="f" stroked="t" strokeweight=".715958pt" strokecolor="#6B6B6B">
                <v:path arrowok="t"/>
              </v:shape>
            </v:group>
            <v:group style="position:absolute;left:372;top:1187;width:2;height:646" coordorigin="372,1187" coordsize="2,646">
              <v:shape style="position:absolute;left:372;top:1187;width:2;height:646" coordorigin="372,1187" coordsize="0,646" path="m372,1834l372,1187e" filled="f" stroked="t" strokeweight=".477306pt" strokecolor="#747474">
                <v:path arrowok="t"/>
              </v:shape>
            </v:group>
            <v:group style="position:absolute;left:8911;top:1216;width:2;height:527" coordorigin="8911,1216" coordsize="2,527">
              <v:shape style="position:absolute;left:8911;top:1216;width:2;height:527" coordorigin="8911,1216" coordsize="0,527" path="m8911,1743l8911,1216e" filled="f" stroked="t" strokeweight=".238653pt" strokecolor="#000000">
                <v:path arrowok="t"/>
              </v:shape>
            </v:group>
            <v:group style="position:absolute;left:363;top:2214;width:3198;height:2" coordorigin="363,2214" coordsize="3198,2">
              <v:shape style="position:absolute;left:363;top:2214;width:3198;height:2" coordorigin="363,2214" coordsize="3198,0" path="m363,2214l3561,2214e" filled="f" stroked="t" strokeweight=".715958pt" strokecolor="#676767">
                <v:path arrowok="t"/>
              </v:shape>
            </v:group>
            <v:group style="position:absolute;left:2274;top:733;width:2;height:1489" coordorigin="2274,733" coordsize="2,1489">
              <v:shape style="position:absolute;left:2274;top:733;width:2;height:1489" coordorigin="2274,733" coordsize="0,1489" path="m2274,2221l2274,733e" filled="f" stroked="t" strokeweight=".954611pt" strokecolor="#6B6B6B">
                <v:path arrowok="t"/>
              </v:shape>
            </v:group>
            <v:group style="position:absolute;left:3503;top:2212;width:640;height:2" coordorigin="3503,2212" coordsize="640,2">
              <v:shape style="position:absolute;left:3503;top:2212;width:640;height:2" coordorigin="3503,2212" coordsize="640,0" path="m3503,2212l4143,2212e" filled="f" stroked="t" strokeweight=".477306pt" strokecolor="#3F3F3F">
                <v:path arrowok="t"/>
              </v:shape>
            </v:group>
            <v:group style="position:absolute;left:4086;top:2212;width:2807;height:2" coordorigin="4086,2212" coordsize="2807,2">
              <v:shape style="position:absolute;left:4086;top:2212;width:2807;height:2" coordorigin="4086,2212" coordsize="2807,0" path="m4086,2212l6892,2212e" filled="f" stroked="t" strokeweight=".715958pt" strokecolor="#5B5B5B">
                <v:path arrowok="t"/>
              </v:shape>
            </v:group>
            <v:group style="position:absolute;left:6835;top:2217;width:864;height:2" coordorigin="6835,2217" coordsize="864,2">
              <v:shape style="position:absolute;left:6835;top:2217;width:864;height:2" coordorigin="6835,2217" coordsize="864,0" path="m6835,2217l7699,2217e" filled="f" stroked="t" strokeweight=".477306pt" strokecolor="#3B3B3B">
                <v:path arrowok="t"/>
              </v:shape>
            </v:group>
            <v:group style="position:absolute;left:7618;top:2214;width:1981;height:2" coordorigin="7618,2214" coordsize="1981,2">
              <v:shape style="position:absolute;left:7618;top:2214;width:1981;height:2" coordorigin="7618,2214" coordsize="1981,0" path="m7618,2214l9599,2214e" filled="f" stroked="t" strokeweight=".954611pt" strokecolor="#676767">
                <v:path arrowok="t"/>
              </v:shape>
            </v:group>
            <v:group style="position:absolute;left:8911;top:1743;width:2;height:474" coordorigin="8911,1743" coordsize="2,474">
              <v:shape style="position:absolute;left:8911;top:1743;width:2;height:474" coordorigin="8911,1743" coordsize="0,474" path="m8911,2217l8911,1743e" filled="f" stroked="t" strokeweight=".238653pt" strokecolor="#646464">
                <v:path arrowok="t"/>
              </v:shape>
            </v:group>
            <v:group style="position:absolute;left:9541;top:2217;width:644;height:2" coordorigin="9541,2217" coordsize="644,2">
              <v:shape style="position:absolute;left:9541;top:2217;width:644;height:2" coordorigin="9541,2217" coordsize="644,0" path="m9541,2217l10186,2217e" filled="f" stroked="t" strokeweight=".477306pt" strokecolor="#2F2F2F">
                <v:path arrowok="t"/>
              </v:shape>
            </v:group>
            <v:group style="position:absolute;left:10128;top:2217;width:1203;height:2" coordorigin="10128,2217" coordsize="1203,2">
              <v:shape style="position:absolute;left:10128;top:2217;width:1203;height:2" coordorigin="10128,2217" coordsize="1203,0" path="m10128,2217l11331,2217e" filled="f" stroked="t" strokeweight=".715958pt" strokecolor="#5B5B5B">
                <v:path arrowok="t"/>
              </v:shape>
            </v:group>
            <v:group style="position:absolute;left:363;top:2456;width:1556;height:2" coordorigin="363,2456" coordsize="1556,2">
              <v:shape style="position:absolute;left:363;top:2456;width:1556;height:2" coordorigin="363,2456" coordsize="1556,0" path="m363,2456l1919,2456e" filled="f" stroked="t" strokeweight=".954611pt" strokecolor="#6B6B6B">
                <v:path arrowok="t"/>
              </v:shape>
            </v:group>
            <v:group style="position:absolute;left:1556;top:2456;width:1317;height:2" coordorigin="1556,2456" coordsize="1317,2">
              <v:shape style="position:absolute;left:1556;top:2456;width:1317;height:2" coordorigin="1556,2456" coordsize="1317,0" path="m1556,2456l2873,2456e" filled="f" stroked="t" strokeweight=".477306pt" strokecolor="#545454">
                <v:path arrowok="t"/>
              </v:shape>
            </v:group>
            <v:group style="position:absolute;left:2816;top:2458;width:7570;height:2" coordorigin="2816,2458" coordsize="7570,2">
              <v:shape style="position:absolute;left:2816;top:2458;width:7570;height:2" coordorigin="2816,2458" coordsize="7570,0" path="m2816,2458l10386,2458e" filled="f" stroked="t" strokeweight=".715958pt" strokecolor="#606060">
                <v:path arrowok="t"/>
              </v:shape>
            </v:group>
            <v:group style="position:absolute;left:7670;top:2202;width:2;height:249" coordorigin="7670,2202" coordsize="2,249">
              <v:shape style="position:absolute;left:7670;top:2202;width:2;height:249" coordorigin="7670,2202" coordsize="0,249" path="m7670,2451l7670,2202e" filled="f" stroked="t" strokeweight=".238653pt" strokecolor="#6B6B6B">
                <v:path arrowok="t"/>
              </v:shape>
            </v:group>
            <v:group style="position:absolute;left:10128;top:2458;width:764;height:2" coordorigin="10128,2458" coordsize="764,2">
              <v:shape style="position:absolute;left:10128;top:2458;width:764;height:2" coordorigin="10128,2458" coordsize="764,0" path="m10128,2458l10892,2458e" filled="f" stroked="t" strokeweight=".477306pt" strokecolor="#4B4B4B">
                <v:path arrowok="t"/>
              </v:shape>
            </v:group>
            <v:group style="position:absolute;left:10835;top:2461;width:496;height:2" coordorigin="10835,2461" coordsize="496,2">
              <v:shape style="position:absolute;left:10835;top:2461;width:496;height:2" coordorigin="10835,2461" coordsize="496,0" path="m10835,2461l11331,2461e" filled="f" stroked="t" strokeweight=".477306pt" strokecolor="#383838">
                <v:path arrowok="t"/>
              </v:shape>
            </v:group>
            <v:group style="position:absolute;left:11326;top:2174;width:2;height:795" coordorigin="11326,2174" coordsize="2,795">
              <v:shape style="position:absolute;left:11326;top:2174;width:2;height:795" coordorigin="11326,2174" coordsize="0,795" path="m11326,2968l11326,2174e" filled="f" stroked="t" strokeweight=".477306pt" strokecolor="#484848">
                <v:path arrowok="t"/>
              </v:shape>
            </v:group>
            <v:group style="position:absolute;left:363;top:2698;width:4281;height:2" coordorigin="363,2698" coordsize="4281,2">
              <v:shape style="position:absolute;left:363;top:2698;width:4281;height:2" coordorigin="363,2698" coordsize="4281,0" path="m363,2698l4644,2698e" filled="f" stroked="t" strokeweight=".954611pt" strokecolor="#646464">
                <v:path arrowok="t"/>
              </v:shape>
            </v:group>
            <v:group style="position:absolute;left:4444;top:2695;width:1122;height:2" coordorigin="4444,2695" coordsize="1122,2">
              <v:shape style="position:absolute;left:4444;top:2695;width:1122;height:2" coordorigin="4444,2695" coordsize="1122,0" path="m4444,2695l5565,2695e" filled="f" stroked="t" strokeweight=".477306pt" strokecolor="#4B4B4B">
                <v:path arrowok="t"/>
              </v:shape>
            </v:group>
            <v:group style="position:absolute;left:5508;top:2698;width:2778;height:2" coordorigin="5508,2698" coordsize="2778,2">
              <v:shape style="position:absolute;left:5508;top:2698;width:2778;height:2" coordorigin="5508,2698" coordsize="2778,0" path="m5508,2698l8286,2698e" filled="f" stroked="t" strokeweight=".715958pt" strokecolor="#646464">
                <v:path arrowok="t"/>
              </v:shape>
            </v:group>
            <v:group style="position:absolute;left:8229;top:2700;width:711;height:2" coordorigin="8229,2700" coordsize="711,2">
              <v:shape style="position:absolute;left:8229;top:2700;width:711;height:2" coordorigin="8229,2700" coordsize="711,0" path="m8229,2700l8940,2700e" filled="f" stroked="t" strokeweight=".477306pt" strokecolor="#4B4B4B">
                <v:path arrowok="t"/>
              </v:shape>
            </v:group>
            <v:group style="position:absolute;left:8883;top:2703;width:2009;height:2" coordorigin="8883,2703" coordsize="2009,2">
              <v:shape style="position:absolute;left:8883;top:2703;width:2009;height:2" coordorigin="8883,2703" coordsize="2009,0" path="m8883,2703l10892,2703e" filled="f" stroked="t" strokeweight=".954611pt" strokecolor="#6B6B6B">
                <v:path arrowok="t"/>
              </v:shape>
            </v:group>
            <v:group style="position:absolute;left:10835;top:2700;width:496;height:2" coordorigin="10835,2700" coordsize="496,2">
              <v:shape style="position:absolute;left:10835;top:2700;width:496;height:2" coordorigin="10835,2700" coordsize="496,0" path="m10835,2700l11331,2700e" filled="f" stroked="t" strokeweight=".477306pt" strokecolor="#3B3B3B">
                <v:path arrowok="t"/>
              </v:shape>
            </v:group>
            <v:group style="position:absolute;left:363;top:2942;width:3198;height:2" coordorigin="363,2942" coordsize="3198,2">
              <v:shape style="position:absolute;left:363;top:2942;width:3198;height:2" coordorigin="363,2942" coordsize="3198,0" path="m363,2942l3561,2942e" filled="f" stroked="t" strokeweight=".715958pt" strokecolor="#646464">
                <v:path arrowok="t"/>
              </v:shape>
            </v:group>
            <v:group style="position:absolute;left:3503;top:2940;width:640;height:2" coordorigin="3503,2940" coordsize="640,2">
              <v:shape style="position:absolute;left:3503;top:2940;width:640;height:2" coordorigin="3503,2940" coordsize="640,0" path="m3503,2940l4143,2940e" filled="f" stroked="t" strokeweight=".477306pt" strokecolor="#4F4F4F">
                <v:path arrowok="t"/>
              </v:shape>
            </v:group>
            <v:group style="position:absolute;left:4086;top:2937;width:1546;height:2" coordorigin="4086,2937" coordsize="1546,2">
              <v:shape style="position:absolute;left:4086;top:2937;width:1546;height:2" coordorigin="4086,2937" coordsize="1546,0" path="m4086,2937l5632,2937e" filled="f" stroked="t" strokeweight=".954611pt" strokecolor="#707070">
                <v:path arrowok="t"/>
              </v:shape>
            </v:group>
            <v:group style="position:absolute;left:5508;top:2940;width:640;height:2" coordorigin="5508,2940" coordsize="640,2">
              <v:shape style="position:absolute;left:5508;top:2940;width:640;height:2" coordorigin="5508,2940" coordsize="640,0" path="m5508,2940l6148,2940e" filled="f" stroked="t" strokeweight=".477306pt" strokecolor="#4B4B4B">
                <v:path arrowok="t"/>
              </v:shape>
            </v:group>
            <v:group style="position:absolute;left:6090;top:2940;width:243;height:2" coordorigin="6090,2940" coordsize="243,2">
              <v:shape style="position:absolute;left:6090;top:2940;width:243;height:2" coordorigin="6090,2940" coordsize="243,0" path="m6090,2940l6334,2940e" filled="f" stroked="t" strokeweight=".477306pt" strokecolor="#343434">
                <v:path arrowok="t"/>
              </v:shape>
            </v:group>
            <v:group style="position:absolute;left:6277;top:2940;width:325;height:2" coordorigin="6277,2940" coordsize="325,2">
              <v:shape style="position:absolute;left:6277;top:2940;width:325;height:2" coordorigin="6277,2940" coordsize="325,0" path="m6277,2940l6601,2940e" filled="f" stroked="t" strokeweight=".477306pt" strokecolor="#484848">
                <v:path arrowok="t"/>
              </v:shape>
            </v:group>
            <v:group style="position:absolute;left:6544;top:2942;width:3055;height:2" coordorigin="6544,2942" coordsize="3055,2">
              <v:shape style="position:absolute;left:6544;top:2942;width:3055;height:2" coordorigin="6544,2942" coordsize="3055,0" path="m6544,2942l9599,2942e" filled="f" stroked="t" strokeweight=".715958pt" strokecolor="#676767">
                <v:path arrowok="t"/>
              </v:shape>
            </v:group>
            <v:group style="position:absolute;left:9541;top:2944;width:644;height:2" coordorigin="9541,2944" coordsize="644,2">
              <v:shape style="position:absolute;left:9541;top:2944;width:644;height:2" coordorigin="9541,2944" coordsize="644,0" path="m9541,2944l10186,2944e" filled="f" stroked="t" strokeweight=".477306pt" strokecolor="#3B3B3B">
                <v:path arrowok="t"/>
              </v:shape>
            </v:group>
            <v:group style="position:absolute;left:10128;top:2944;width:1203;height:2" coordorigin="10128,2944" coordsize="1203,2">
              <v:shape style="position:absolute;left:10128;top:2944;width:1203;height:2" coordorigin="10128,2944" coordsize="1203,0" path="m10128,2944l11331,2944e" filled="f" stroked="t" strokeweight=".715958pt" strokecolor="#606060">
                <v:path arrowok="t"/>
              </v:shape>
            </v:group>
            <v:group style="position:absolute;left:363;top:3181;width:3604;height:2" coordorigin="363,3181" coordsize="3604,2">
              <v:shape style="position:absolute;left:363;top:3181;width:3604;height:2" coordorigin="363,3181" coordsize="3604,0" path="m363,3181l3966,3181e" filled="f" stroked="t" strokeweight=".477306pt" strokecolor="#606060">
                <v:path arrowok="t"/>
              </v:shape>
            </v:group>
            <v:group style="position:absolute;left:3909;top:3179;width:234;height:2" coordorigin="3909,3179" coordsize="234,2">
              <v:shape style="position:absolute;left:3909;top:3179;width:234;height:2" coordorigin="3909,3179" coordsize="234,0" path="m3909,3179l4143,3179e" filled="f" stroked="t" strokeweight=".477306pt" strokecolor="#484848">
                <v:path arrowok="t"/>
              </v:shape>
            </v:group>
            <v:group style="position:absolute;left:4086;top:3181;width:2062;height:2" coordorigin="4086,3181" coordsize="2062,2">
              <v:shape style="position:absolute;left:4086;top:3181;width:2062;height:2" coordorigin="4086,3181" coordsize="2062,0" path="m4086,3181l6148,3181e" filled="f" stroked="t" strokeweight=".954611pt" strokecolor="#676767">
                <v:path arrowok="t"/>
              </v:shape>
            </v:group>
            <v:group style="position:absolute;left:6090;top:3179;width:243;height:2" coordorigin="6090,3179" coordsize="243,2">
              <v:shape style="position:absolute;left:6090;top:3179;width:243;height:2" coordorigin="6090,3179" coordsize="243,0" path="m6090,3179l6334,3179e" filled="f" stroked="t" strokeweight=".477306pt" strokecolor="#444444">
                <v:path arrowok="t"/>
              </v:shape>
            </v:group>
            <v:group style="position:absolute;left:6277;top:3181;width:616;height:2" coordorigin="6277,3181" coordsize="616,2">
              <v:shape style="position:absolute;left:6277;top:3181;width:616;height:2" coordorigin="6277,3181" coordsize="616,0" path="m6277,3181l6892,3181e" filled="f" stroked="t" strokeweight=".477306pt" strokecolor="#606060">
                <v:path arrowok="t"/>
              </v:shape>
            </v:group>
            <v:group style="position:absolute;left:6835;top:3184;width:473;height:2" coordorigin="6835,3184" coordsize="473,2">
              <v:shape style="position:absolute;left:6835;top:3184;width:473;height:2" coordorigin="6835,3184" coordsize="473,0" path="m6835,3184l7308,3184e" filled="f" stroked="t" strokeweight=".477306pt" strokecolor="#4B4B4B">
                <v:path arrowok="t"/>
              </v:shape>
            </v:group>
            <v:group style="position:absolute;left:7250;top:3181;width:2348;height:2" coordorigin="7250,3181" coordsize="2348,2">
              <v:shape style="position:absolute;left:7250;top:3181;width:2348;height:2" coordorigin="7250,3181" coordsize="2348,0" path="m7250,3181l9599,3181e" filled="f" stroked="t" strokeweight=".954611pt" strokecolor="#6B6B6B">
                <v:path arrowok="t"/>
              </v:shape>
            </v:group>
            <v:group style="position:absolute;left:9541;top:3184;width:644;height:2" coordorigin="9541,3184" coordsize="644,2">
              <v:shape style="position:absolute;left:9541;top:3184;width:644;height:2" coordorigin="9541,3184" coordsize="644,0" path="m9541,3184l10186,3184e" filled="f" stroked="t" strokeweight=".477306pt" strokecolor="#3B3B3B">
                <v:path arrowok="t"/>
              </v:shape>
            </v:group>
            <v:group style="position:absolute;left:10128;top:3184;width:1212;height:2" coordorigin="10128,3184" coordsize="1212,2">
              <v:shape style="position:absolute;left:10128;top:3184;width:1212;height:2" coordorigin="10128,3184" coordsize="1212,0" path="m10128,3184l11341,3184e" filled="f" stroked="t" strokeweight=".715958pt" strokecolor="#646464">
                <v:path arrowok="t"/>
              </v:shape>
            </v:group>
            <v:group style="position:absolute;left:363;top:3423;width:1251;height:2" coordorigin="363,3423" coordsize="1251,2">
              <v:shape style="position:absolute;left:363;top:3423;width:1251;height:2" coordorigin="363,3423" coordsize="1251,0" path="m363,3423l1613,3423e" filled="f" stroked="t" strokeweight=".715958pt" strokecolor="#707070">
                <v:path arrowok="t"/>
              </v:shape>
            </v:group>
            <v:group style="position:absolute;left:1556;top:3421;width:1317;height:2" coordorigin="1556,3421" coordsize="1317,2">
              <v:shape style="position:absolute;left:1556;top:3421;width:1317;height:2" coordorigin="1556,3421" coordsize="1317,0" path="m1556,3421l2873,3421e" filled="f" stroked="t" strokeweight=".477306pt" strokecolor="#5B5B5B">
                <v:path arrowok="t"/>
              </v:shape>
            </v:group>
            <v:group style="position:absolute;left:2635;top:3421;width:1169;height:2" coordorigin="2635,3421" coordsize="1169,2">
              <v:shape style="position:absolute;left:2635;top:3421;width:1169;height:2" coordorigin="2635,3421" coordsize="1169,0" path="m2635,3421l3804,3421e" filled="f" stroked="t" strokeweight=".954611pt" strokecolor="#747474">
                <v:path arrowok="t"/>
              </v:shape>
            </v:group>
            <v:group style="position:absolute;left:3723;top:3423;width:3169;height:2" coordorigin="3723,3423" coordsize="3169,2">
              <v:shape style="position:absolute;left:3723;top:3423;width:3169;height:2" coordorigin="3723,3423" coordsize="3169,0" path="m3723,3423l6892,3423e" filled="f" stroked="t" strokeweight=".715958pt" strokecolor="#5B5B5B">
                <v:path arrowok="t"/>
              </v:shape>
            </v:group>
            <v:group style="position:absolute;left:6835;top:3423;width:864;height:2" coordorigin="6835,3423" coordsize="864,2">
              <v:shape style="position:absolute;left:6835;top:3423;width:864;height:2" coordorigin="6835,3423" coordsize="864,0" path="m6835,3423l7699,3423e" filled="f" stroked="t" strokeweight=".477306pt" strokecolor="#3F3F3F">
                <v:path arrowok="t"/>
              </v:shape>
            </v:group>
            <v:group style="position:absolute;left:7642;top:3423;width:3694;height:2" coordorigin="7642,3423" coordsize="3694,2">
              <v:shape style="position:absolute;left:7642;top:3423;width:3694;height:2" coordorigin="7642,3423" coordsize="3694,0" path="m7642,3423l11336,3423e" filled="f" stroked="t" strokeweight=".715958pt" strokecolor="#646464">
                <v:path arrowok="t"/>
              </v:shape>
            </v:group>
            <v:group style="position:absolute;left:372;top:3380;width:2;height:804" coordorigin="372,3380" coordsize="2,804">
              <v:shape style="position:absolute;left:372;top:3380;width:2;height:804" coordorigin="372,3380" coordsize="0,804" path="m372,4184l372,3380e" filled="f" stroked="t" strokeweight=".477306pt" strokecolor="#343434">
                <v:path arrowok="t"/>
              </v:shape>
            </v:group>
            <v:group style="position:absolute;left:3756;top:3414;width:2;height:747" coordorigin="3756,3414" coordsize="2,747">
              <v:shape style="position:absolute;left:3756;top:3414;width:2;height:747" coordorigin="3756,3414" coordsize="0,747" path="m3756,4161l3756,3414e" filled="f" stroked="t" strokeweight=".954611pt" strokecolor="#575757">
                <v:path arrowok="t"/>
              </v:shape>
            </v:group>
            <v:group style="position:absolute;left:6878;top:3418;width:2;height:747" coordorigin="6878,3418" coordsize="2,747">
              <v:shape style="position:absolute;left:6878;top:3418;width:2;height:747" coordorigin="6878,3418" coordsize="0,747" path="m6878,4165l6878,3418e" filled="f" stroked="t" strokeweight=".954611pt" strokecolor="#5B5B5B">
                <v:path arrowok="t"/>
              </v:shape>
            </v:group>
            <v:group style="position:absolute;left:6859;top:3854;width:1399;height:2" coordorigin="6859,3854" coordsize="1399,2">
              <v:shape style="position:absolute;left:6859;top:3854;width:1399;height:2" coordorigin="6859,3854" coordsize="1399,0" path="m6859,3854l8257,3854e" filled="f" stroked="t" strokeweight=".238653pt" strokecolor="#646464">
                <v:path arrowok="t"/>
              </v:shape>
            </v:group>
            <v:group style="position:absolute;left:3747;top:3847;width:2401;height:2" coordorigin="3747,3847" coordsize="2401,2">
              <v:shape style="position:absolute;left:3747;top:3847;width:2401;height:2" coordorigin="3747,3847" coordsize="2401,0" path="m3747,3847l6148,3847e" filled="f" stroked="t" strokeweight=".715958pt" strokecolor="#707070">
                <v:path arrowok="t"/>
              </v:shape>
            </v:group>
            <v:group style="position:absolute;left:6090;top:3840;width:243;height:2" coordorigin="6090,3840" coordsize="243,2">
              <v:shape style="position:absolute;left:6090;top:3840;width:243;height:2" coordorigin="6090,3840" coordsize="243,0" path="m6090,3840l6334,3840e" filled="f" stroked="t" strokeweight=".477306pt" strokecolor="#AFAFAF">
                <v:path arrowok="t"/>
              </v:shape>
            </v:group>
            <v:group style="position:absolute;left:8257;top:3854;width:2606;height:2" coordorigin="8257,3854" coordsize="2606,2">
              <v:shape style="position:absolute;left:8257;top:3854;width:2606;height:2" coordorigin="8257,3854" coordsize="2606,0" path="m8257,3854l10863,3854e" filled="f" stroked="t" strokeweight=".238653pt" strokecolor="#000000">
                <v:path arrowok="t"/>
              </v:shape>
            </v:group>
            <v:group style="position:absolute;left:10863;top:3854;width:463;height:2" coordorigin="10863,3854" coordsize="463,2">
              <v:shape style="position:absolute;left:10863;top:3854;width:463;height:2" coordorigin="10863,3854" coordsize="463,0" path="m10863,3854l11326,3854e" filled="f" stroked="t" strokeweight=".238653pt" strokecolor="#444444">
                <v:path arrowok="t"/>
              </v:shape>
            </v:group>
            <v:group style="position:absolute;left:11331;top:3634;width:2;height:551" coordorigin="11331,3634" coordsize="2,551">
              <v:shape style="position:absolute;left:11331;top:3634;width:2;height:551" coordorigin="11331,3634" coordsize="0,551" path="m11331,4184l11331,3634e" filled="f" stroked="t" strokeweight=".477306pt" strokecolor="#484848">
                <v:path arrowok="t"/>
              </v:shape>
            </v:group>
            <v:group style="position:absolute;left:363;top:4158;width:1446;height:2" coordorigin="363,4158" coordsize="1446,2">
              <v:shape style="position:absolute;left:363;top:4158;width:1446;height:2" coordorigin="363,4158" coordsize="1446,0" path="m363,4158l1809,4158e" filled="f" stroked="t" strokeweight=".954611pt" strokecolor="#6B6B6B">
                <v:path arrowok="t"/>
              </v:shape>
            </v:group>
            <v:group style="position:absolute;left:1556;top:4161;width:735;height:2" coordorigin="1556,4161" coordsize="735,2">
              <v:shape style="position:absolute;left:1556;top:4161;width:735;height:2" coordorigin="1556,4161" coordsize="735,0" path="m1556,4161l2291,4161e" filled="f" stroked="t" strokeweight=".715958pt" strokecolor="#575757">
                <v:path arrowok="t"/>
              </v:shape>
            </v:group>
            <v:group style="position:absolute;left:2234;top:4161;width:640;height:2" coordorigin="2234,4161" coordsize="640,2">
              <v:shape style="position:absolute;left:2234;top:4161;width:640;height:2" coordorigin="2234,4161" coordsize="640,0" path="m2234,4161l2873,4161e" filled="f" stroked="t" strokeweight=".477306pt" strokecolor="#444444">
                <v:path arrowok="t"/>
              </v:shape>
            </v:group>
            <v:group style="position:absolute;left:2792;top:4158;width:950;height:2" coordorigin="2792,4158" coordsize="950,2">
              <v:shape style="position:absolute;left:2792;top:4158;width:950;height:2" coordorigin="2792,4158" coordsize="950,0" path="m2792,4158l3742,4158e" filled="f" stroked="t" strokeweight=".954611pt" strokecolor="#6B6B6B">
                <v:path arrowok="t"/>
              </v:shape>
            </v:group>
            <v:group style="position:absolute;left:3608;top:4156;width:2940;height:2" coordorigin="3608,4156" coordsize="2940,2">
              <v:shape style="position:absolute;left:3608;top:4156;width:2940;height:2" coordorigin="3608,4156" coordsize="2940,0" path="m3608,4156l6549,4156e" filled="f" stroked="t" strokeweight=".954611pt" strokecolor="#444444">
                <v:path arrowok="t"/>
              </v:shape>
            </v:group>
            <v:group style="position:absolute;left:6090;top:4161;width:5250;height:2" coordorigin="6090,4161" coordsize="5250,2">
              <v:shape style="position:absolute;left:6090;top:4161;width:5250;height:2" coordorigin="6090,4161" coordsize="5250,0" path="m6090,4161l11341,4161e" filled="f" stroked="t" strokeweight=".715958pt" strokecolor="#606060">
                <v:path arrowok="t"/>
              </v:shape>
            </v:group>
            <v:group style="position:absolute;left:363;top:4436;width:9236;height:2" coordorigin="363,4436" coordsize="9236,2">
              <v:shape style="position:absolute;left:363;top:4436;width:9236;height:2" coordorigin="363,4436" coordsize="9236,0" path="m363,4436l9599,4436e" filled="f" stroked="t" strokeweight=".715958pt" strokecolor="#646464">
                <v:path arrowok="t"/>
              </v:shape>
            </v:group>
            <v:group style="position:absolute;left:9541;top:4438;width:644;height:2" coordorigin="9541,4438" coordsize="644,2">
              <v:shape style="position:absolute;left:9541;top:4438;width:644;height:2" coordorigin="9541,4438" coordsize="644,0" path="m9541,4438l10186,4438e" filled="f" stroked="t" strokeweight=".477306pt" strokecolor="#3B3B3B">
                <v:path arrowok="t"/>
              </v:shape>
            </v:group>
            <v:group style="position:absolute;left:10128;top:4438;width:1212;height:2" coordorigin="10128,4438" coordsize="1212,2">
              <v:shape style="position:absolute;left:10128;top:4438;width:1212;height:2" coordorigin="10128,4438" coordsize="1212,0" path="m10128,4438l11341,4438e" filled="f" stroked="t" strokeweight=".715958pt" strokecolor="#646464">
                <v:path arrowok="t"/>
              </v:shape>
            </v:group>
            <v:group style="position:absolute;left:368;top:1838;width:2;height:6109" coordorigin="368,1838" coordsize="2,6109">
              <v:shape style="position:absolute;left:368;top:1838;width:2;height:6109" coordorigin="368,1838" coordsize="0,6109" path="m368,7948l368,1838e" filled="f" stroked="t" strokeweight=".715958pt" strokecolor="#545454">
                <v:path arrowok="t"/>
              </v:shape>
            </v:group>
            <v:group style="position:absolute;left:4821;top:4424;width:2;height:259" coordorigin="4821,4424" coordsize="2,259">
              <v:shape style="position:absolute;left:4821;top:4424;width:2;height:259" coordorigin="4821,4424" coordsize="0,259" path="m4821,4682l4821,4424e" filled="f" stroked="t" strokeweight="1.431917pt" strokecolor="#4B4B4B">
                <v:path arrowok="t"/>
              </v:shape>
            </v:group>
            <v:group style="position:absolute;left:2262;top:4675;width:4630;height:2" coordorigin="2262,4675" coordsize="4630,2">
              <v:shape style="position:absolute;left:2262;top:4675;width:4630;height:2" coordorigin="2262,4675" coordsize="4630,0" path="m2262,4675l6892,4675e" filled="f" stroked="t" strokeweight=".715958pt" strokecolor="#606060">
                <v:path arrowok="t"/>
              </v:shape>
            </v:group>
            <v:group style="position:absolute;left:6835;top:4678;width:864;height:2" coordorigin="6835,4678" coordsize="864,2">
              <v:shape style="position:absolute;left:6835;top:4678;width:864;height:2" coordorigin="6835,4678" coordsize="864,0" path="m6835,4678l7699,4678e" filled="f" stroked="t" strokeweight=".477306pt" strokecolor="#3B3B3B">
                <v:path arrowok="t"/>
              </v:shape>
            </v:group>
            <v:group style="position:absolute;left:7642;top:4680;width:1966;height:2" coordorigin="7642,4680" coordsize="1966,2">
              <v:shape style="position:absolute;left:7642;top:4680;width:1966;height:2" coordorigin="7642,4680" coordsize="1966,0" path="m7642,4680l9608,4680e" filled="f" stroked="t" strokeweight=".954611pt" strokecolor="#707070">
                <v:path arrowok="t"/>
              </v:shape>
            </v:group>
            <v:group style="position:absolute;left:9541;top:4680;width:1799;height:2" coordorigin="9541,4680" coordsize="1799,2">
              <v:shape style="position:absolute;left:9541;top:4680;width:1799;height:2" coordorigin="9541,4680" coordsize="1799,0" path="m9541,4680l11341,4680e" filled="f" stroked="t" strokeweight=".477306pt" strokecolor="#4B4B4B">
                <v:path arrowok="t"/>
              </v:shape>
            </v:group>
            <v:group style="position:absolute;left:368;top:4635;width:2;height:340" coordorigin="368,4635" coordsize="2,340">
              <v:shape style="position:absolute;left:368;top:4635;width:2;height:340" coordorigin="368,4635" coordsize="0,340" path="m368,4974l368,4635e" filled="f" stroked="t" strokeweight=".477306pt" strokecolor="#232323">
                <v:path arrowok="t"/>
              </v:shape>
            </v:group>
            <v:group style="position:absolute;left:4830;top:4630;width:2;height:1034" coordorigin="4830,4630" coordsize="2,1034">
              <v:shape style="position:absolute;left:4830;top:4630;width:2;height:1034" coordorigin="4830,4630" coordsize="0,1034" path="m4830,5664l4830,4630e" filled="f" stroked="t" strokeweight=".954611pt" strokecolor="#575757">
                <v:path arrowok="t"/>
              </v:shape>
            </v:group>
            <v:group style="position:absolute;left:7670;top:4658;width:2;height:287" coordorigin="7670,4658" coordsize="2,287">
              <v:shape style="position:absolute;left:7670;top:4658;width:2;height:287" coordorigin="7670,4658" coordsize="0,287" path="m7670,4946l7670,4658e" filled="f" stroked="t" strokeweight=".238653pt" strokecolor="#444444">
                <v:path arrowok="t"/>
              </v:shape>
            </v:group>
            <v:group style="position:absolute;left:4821;top:5159;width:1327;height:2" coordorigin="4821,5159" coordsize="1327,2">
              <v:shape style="position:absolute;left:4821;top:5159;width:1327;height:2" coordorigin="4821,5159" coordsize="1327,0" path="m4821,5159l6148,5159e" filled="f" stroked="t" strokeweight=".477306pt" strokecolor="#545454">
                <v:path arrowok="t"/>
              </v:shape>
            </v:group>
            <v:group style="position:absolute;left:5995;top:5159;width:2291;height:2" coordorigin="5995,5159" coordsize="2291,2">
              <v:shape style="position:absolute;left:5995;top:5159;width:2291;height:2" coordorigin="5995,5159" coordsize="2291,0" path="m5995,5159l8286,5159e" filled="f" stroked="t" strokeweight=".954611pt" strokecolor="#6B6B6B">
                <v:path arrowok="t"/>
              </v:shape>
            </v:group>
            <v:group style="position:absolute;left:7670;top:4946;width:2;height:211" coordorigin="7670,4946" coordsize="2,211">
              <v:shape style="position:absolute;left:7670;top:4946;width:2;height:211" coordorigin="7670,4946" coordsize="0,211" path="m7670,5156l7670,4946e" filled="f" stroked="t" strokeweight=".238653pt" strokecolor="#575757">
                <v:path arrowok="t"/>
              </v:shape>
            </v:group>
            <v:group style="position:absolute;left:8229;top:5161;width:711;height:2" coordorigin="8229,5161" coordsize="711,2">
              <v:shape style="position:absolute;left:8229;top:5161;width:711;height:2" coordorigin="8229,5161" coordsize="711,0" path="m8229,5161l8940,5161e" filled="f" stroked="t" strokeweight=".477306pt" strokecolor="#3F3F3F">
                <v:path arrowok="t"/>
              </v:shape>
            </v:group>
            <v:group style="position:absolute;left:8883;top:5164;width:2009;height:2" coordorigin="8883,5164" coordsize="2009,2">
              <v:shape style="position:absolute;left:8883;top:5164;width:2009;height:2" coordorigin="8883,5164" coordsize="2009,0" path="m8883,5164l10892,5164e" filled="f" stroked="t" strokeweight=".954611pt" strokecolor="#6B6B6B">
                <v:path arrowok="t"/>
              </v:shape>
            </v:group>
            <v:group style="position:absolute;left:10835;top:5161;width:506;height:2" coordorigin="10835,5161" coordsize="506,2">
              <v:shape style="position:absolute;left:10835;top:5161;width:506;height:2" coordorigin="10835,5161" coordsize="506,0" path="m10835,5161l11341,5161e" filled="f" stroked="t" strokeweight=".477306pt" strokecolor="#484848">
                <v:path arrowok="t"/>
              </v:shape>
            </v:group>
            <v:group style="position:absolute;left:4821;top:5403;width:3628;height:2" coordorigin="4821,5403" coordsize="3628,2">
              <v:shape style="position:absolute;left:4821;top:5403;width:3628;height:2" coordorigin="4821,5403" coordsize="3628,0" path="m4821,5403l8448,5403e" filled="f" stroked="t" strokeweight=".954611pt" strokecolor="#6B6B6B">
                <v:path arrowok="t"/>
              </v:shape>
            </v:group>
            <v:group style="position:absolute;left:8229;top:5401;width:711;height:2" coordorigin="8229,5401" coordsize="711,2">
              <v:shape style="position:absolute;left:8229;top:5401;width:711;height:2" coordorigin="8229,5401" coordsize="711,0" path="m8229,5401l8940,5401e" filled="f" stroked="t" strokeweight=".477306pt" strokecolor="#4F4F4F">
                <v:path arrowok="t"/>
              </v:shape>
            </v:group>
            <v:group style="position:absolute;left:8883;top:5401;width:1303;height:2" coordorigin="8883,5401" coordsize="1303,2">
              <v:shape style="position:absolute;left:8883;top:5401;width:1303;height:2" coordorigin="8883,5401" coordsize="1303,0" path="m8883,5401l10186,5401e" filled="f" stroked="t" strokeweight=".477306pt" strokecolor="#575757">
                <v:path arrowok="t"/>
              </v:shape>
            </v:group>
            <v:group style="position:absolute;left:10043;top:5403;width:1298;height:2" coordorigin="10043,5403" coordsize="1298,2">
              <v:shape style="position:absolute;left:10043;top:5403;width:1298;height:2" coordorigin="10043,5403" coordsize="1298,0" path="m10043,5403l11341,5403e" filled="f" stroked="t" strokeweight=".954611pt" strokecolor="#707070">
                <v:path arrowok="t"/>
              </v:shape>
            </v:group>
            <v:group style="position:absolute;left:370;top:5118;width:2;height:780" coordorigin="370,5118" coordsize="2,780">
              <v:shape style="position:absolute;left:370;top:5118;width:2;height:780" coordorigin="370,5118" coordsize="0,780" path="m370,5898l370,5118e" filled="f" stroked="t" strokeweight=".954611pt" strokecolor="#707070">
                <v:path arrowok="t"/>
              </v:shape>
            </v:group>
            <v:group style="position:absolute;left:4826;top:5642;width:4773;height:2" coordorigin="4826,5642" coordsize="4773,2">
              <v:shape style="position:absolute;left:4826;top:5642;width:4773;height:2" coordorigin="4826,5642" coordsize="4773,0" path="m4826,5642l9599,5642e" filled="f" stroked="t" strokeweight=".715958pt" strokecolor="#676767">
                <v:path arrowok="t"/>
              </v:shape>
            </v:group>
            <v:group style="position:absolute;left:9541;top:5645;width:644;height:2" coordorigin="9541,5645" coordsize="644,2">
              <v:shape style="position:absolute;left:9541;top:5645;width:644;height:2" coordorigin="9541,5645" coordsize="644,0" path="m9541,5645l10186,5645e" filled="f" stroked="t" strokeweight=".477306pt" strokecolor="#484848">
                <v:path arrowok="t"/>
              </v:shape>
            </v:group>
            <v:group style="position:absolute;left:10128;top:5645;width:1212;height:2" coordorigin="10128,5645" coordsize="1212,2">
              <v:shape style="position:absolute;left:10128;top:5645;width:1212;height:2" coordorigin="10128,5645" coordsize="1212,0" path="m10128,5645l11341,5645e" filled="f" stroked="t" strokeweight=".954611pt" strokecolor="#6B6B6B">
                <v:path arrowok="t"/>
              </v:shape>
            </v:group>
            <v:group style="position:absolute;left:2270;top:5080;width:2;height:981" coordorigin="2270,5080" coordsize="2,981">
              <v:shape style="position:absolute;left:2270;top:5080;width:2;height:981" coordorigin="2270,5080" coordsize="0,981" path="m2270,6061l2270,5080e" filled="f" stroked="t" strokeweight=".954611pt" strokecolor="#676767">
                <v:path arrowok="t"/>
              </v:shape>
            </v:group>
            <v:group style="position:absolute;left:2258;top:5884;width:616;height:2" coordorigin="2258,5884" coordsize="616,2">
              <v:shape style="position:absolute;left:2258;top:5884;width:616;height:2" coordorigin="2258,5884" coordsize="616,0" path="m2258,5884l2873,5884e" filled="f" stroked="t" strokeweight=".477306pt" strokecolor="#4B4B4B">
                <v:path arrowok="t"/>
              </v:shape>
            </v:group>
            <v:group style="position:absolute;left:2797;top:5882;width:993;height:2" coordorigin="2797,5882" coordsize="993,2">
              <v:shape style="position:absolute;left:2797;top:5882;width:993;height:2" coordorigin="2797,5882" coordsize="993,0" path="m2797,5882l3790,5882e" filled="f" stroked="t" strokeweight=".954611pt" strokecolor="#747474">
                <v:path arrowok="t"/>
              </v:shape>
            </v:group>
            <v:group style="position:absolute;left:3723;top:5882;width:778;height:2" coordorigin="3723,5882" coordsize="778,2">
              <v:shape style="position:absolute;left:3723;top:5882;width:778;height:2" coordorigin="3723,5882" coordsize="778,0" path="m3723,5882l4501,5882e" filled="f" stroked="t" strokeweight=".715958pt" strokecolor="#575757">
                <v:path arrowok="t"/>
              </v:shape>
            </v:group>
            <v:group style="position:absolute;left:4444;top:5884;width:415;height:2" coordorigin="4444,5884" coordsize="415,2">
              <v:shape style="position:absolute;left:4444;top:5884;width:415;height:2" coordorigin="4444,5884" coordsize="415,0" path="m4444,5884l4859,5884e" filled="f" stroked="t" strokeweight=".477306pt" strokecolor="#383838">
                <v:path arrowok="t"/>
              </v:shape>
            </v:group>
            <v:group style="position:absolute;left:4830;top:5606;width:2;height:823" coordorigin="4830,5606" coordsize="2,823">
              <v:shape style="position:absolute;left:4830;top:5606;width:2;height:823" coordorigin="4830,5606" coordsize="0,823" path="m4830,6430l4830,5606e" filled="f" stroked="t" strokeweight=".477306pt" strokecolor="#343434">
                <v:path arrowok="t"/>
              </v:shape>
            </v:group>
            <v:group style="position:absolute;left:4787;top:5886;width:6549;height:2" coordorigin="4787,5886" coordsize="6549,2">
              <v:shape style="position:absolute;left:4787;top:5886;width:6549;height:2" coordorigin="4787,5886" coordsize="6549,0" path="m4787,5886l11336,5886e" filled="f" stroked="t" strokeweight=".715958pt" strokecolor="#5B5B5B">
                <v:path arrowok="t"/>
              </v:shape>
            </v:group>
            <v:group style="position:absolute;left:11329;top:4113;width:2;height:1815" coordorigin="11329,4113" coordsize="2,1815">
              <v:shape style="position:absolute;left:11329;top:4113;width:2;height:1815" coordorigin="11329,4113" coordsize="0,1815" path="m11329,5927l11329,4113e" filled="f" stroked="t" strokeweight=".954611pt" strokecolor="#777777">
                <v:path arrowok="t"/>
              </v:shape>
            </v:group>
            <v:group style="position:absolute;left:358;top:6128;width:325;height:2" coordorigin="358,6128" coordsize="325,2">
              <v:shape style="position:absolute;left:358;top:6128;width:325;height:2" coordorigin="358,6128" coordsize="325,0" path="m358,6128l683,6128e" filled="f" stroked="t" strokeweight=".954611pt" strokecolor="#7C7C7C">
                <v:path arrowok="t"/>
              </v:shape>
            </v:group>
            <v:group style="position:absolute;left:578;top:6128;width:453;height:2" coordorigin="578,6128" coordsize="453,2">
              <v:shape style="position:absolute;left:578;top:6128;width:453;height:2" coordorigin="578,6128" coordsize="453,0" path="m578,6128l1031,6128e" filled="f" stroked="t" strokeweight=".477306pt" strokecolor="#606060">
                <v:path arrowok="t"/>
              </v:shape>
            </v:group>
            <v:group style="position:absolute;left:974;top:6128;width:640;height:2" coordorigin="974,6128" coordsize="640,2">
              <v:shape style="position:absolute;left:974;top:6128;width:640;height:2" coordorigin="974,6128" coordsize="640,0" path="m974,6128l1613,6128e" filled="f" stroked="t" strokeweight=".477306pt" strokecolor="#3F3F3F">
                <v:path arrowok="t"/>
              </v:shape>
            </v:group>
            <v:group style="position:absolute;left:2270;top:4156;width:2;height:12185" coordorigin="2270,4156" coordsize="2,12185">
              <v:shape style="position:absolute;left:2270;top:4156;width:2;height:12185" coordorigin="2270,4156" coordsize="0,12185" path="m2270,16340l2270,4156e" filled="f" stroked="t" strokeweight=".715958pt" strokecolor="#545454">
                <v:path arrowok="t"/>
              </v:shape>
            </v:group>
            <v:group style="position:absolute;left:1556;top:6126;width:6143;height:2" coordorigin="1556,6126" coordsize="6143,2">
              <v:shape style="position:absolute;left:1556;top:6126;width:6143;height:2" coordorigin="1556,6126" coordsize="6143,0" path="m1556,6126l7699,6126e" filled="f" stroked="t" strokeweight=".715958pt" strokecolor="#646464">
                <v:path arrowok="t"/>
              </v:shape>
            </v:group>
            <v:group style="position:absolute;left:7642;top:6126;width:644;height:2" coordorigin="7642,6126" coordsize="644,2">
              <v:shape style="position:absolute;left:7642;top:6126;width:644;height:2" coordorigin="7642,6126" coordsize="644,0" path="m7642,6126l8286,6126e" filled="f" stroked="t" strokeweight=".477306pt" strokecolor="#4F4F4F">
                <v:path arrowok="t"/>
              </v:shape>
            </v:group>
            <v:group style="position:absolute;left:8229;top:6128;width:711;height:2" coordorigin="8229,6128" coordsize="711,2">
              <v:shape style="position:absolute;left:8229;top:6128;width:711;height:2" coordorigin="8229,6128" coordsize="711,0" path="m8229,6128l8940,6128e" filled="f" stroked="t" strokeweight=".477306pt" strokecolor="#343434">
                <v:path arrowok="t"/>
              </v:shape>
            </v:group>
            <v:group style="position:absolute;left:8883;top:6131;width:716;height:2" coordorigin="8883,6131" coordsize="716,2">
              <v:shape style="position:absolute;left:8883;top:6131;width:716;height:2" coordorigin="8883,6131" coordsize="716,0" path="m8883,6131l9599,6131e" filled="f" stroked="t" strokeweight=".477306pt" strokecolor="#4F4F4F">
                <v:path arrowok="t"/>
              </v:shape>
            </v:group>
            <v:group style="position:absolute;left:9541;top:6131;width:1795;height:2" coordorigin="9541,6131" coordsize="1795,2">
              <v:shape style="position:absolute;left:9541;top:6131;width:1795;height:2" coordorigin="9541,6131" coordsize="1795,0" path="m9541,6131l11336,6131e" filled="f" stroked="t" strokeweight=".954611pt" strokecolor="#646464">
                <v:path arrowok="t"/>
              </v:shape>
            </v:group>
            <v:group style="position:absolute;left:11331;top:5836;width:2;height:1034" coordorigin="11331,5836" coordsize="2,1034">
              <v:shape style="position:absolute;left:11331;top:5836;width:2;height:1034" coordorigin="11331,5836" coordsize="0,1034" path="m11331,6870l11331,5836e" filled="f" stroked="t" strokeweight=".477306pt" strokecolor="#4B4B4B">
                <v:path arrowok="t"/>
              </v:shape>
            </v:group>
            <v:group style="position:absolute;left:2272;top:6080;width:2;height:417" coordorigin="2272,6080" coordsize="2,417">
              <v:shape style="position:absolute;left:2272;top:6080;width:2;height:417" coordorigin="2272,6080" coordsize="0,417" path="m2272,6497l2272,6080e" filled="f" stroked="t" strokeweight=".477306pt" strokecolor="#343434">
                <v:path arrowok="t"/>
              </v:shape>
            </v:group>
            <v:group style="position:absolute;left:7670;top:6109;width:2;height:292" coordorigin="7670,6109" coordsize="2,292">
              <v:shape style="position:absolute;left:7670;top:6109;width:2;height:292" coordorigin="7670,6109" coordsize="0,292" path="m7670,6401l7670,6109e" filled="f" stroked="t" strokeweight=".238653pt" strokecolor="#4F4F4F">
                <v:path arrowok="t"/>
              </v:shape>
            </v:group>
            <v:group style="position:absolute;left:2262;top:6602;width:2239;height:2" coordorigin="2262,6602" coordsize="2239,2">
              <v:shape style="position:absolute;left:2262;top:6602;width:2239;height:2" coordorigin="2262,6602" coordsize="2239,0" path="m2262,6602l4501,6602e" filled="f" stroked="t" strokeweight=".715958pt" strokecolor="#606060">
                <v:path arrowok="t"/>
              </v:shape>
            </v:group>
            <v:group style="position:absolute;left:7670;top:6401;width:2;height:67" coordorigin="7670,6401" coordsize="2,67">
              <v:shape style="position:absolute;left:7670;top:6401;width:2;height:67" coordorigin="7670,6401" coordsize="0,67" path="m7670,6468l7670,6401e" filled="f" stroked="t" strokeweight=".238653pt" strokecolor="#000000">
                <v:path arrowok="t"/>
              </v:shape>
            </v:group>
            <v:group style="position:absolute;left:4444;top:6602;width:1122;height:2" coordorigin="4444,6602" coordsize="1122,2">
              <v:shape style="position:absolute;left:4444;top:6602;width:1122;height:2" coordorigin="4444,6602" coordsize="1122,0" path="m4444,6602l5565,6602e" filled="f" stroked="t" strokeweight=".477306pt" strokecolor="#3F3F3F">
                <v:path arrowok="t"/>
              </v:shape>
            </v:group>
            <v:group style="position:absolute;left:5508;top:6605;width:1799;height:2" coordorigin="5508,6605" coordsize="1799,2">
              <v:shape style="position:absolute;left:5508;top:6605;width:1799;height:2" coordorigin="5508,6605" coordsize="1799,0" path="m5508,6605l7308,6605e" filled="f" stroked="t" strokeweight=".954611pt" strokecolor="#676767">
                <v:path arrowok="t"/>
              </v:shape>
            </v:group>
            <v:group style="position:absolute;left:7250;top:6602;width:453;height:2" coordorigin="7250,6602" coordsize="453,2">
              <v:shape style="position:absolute;left:7250;top:6602;width:453;height:2" coordorigin="7250,6602" coordsize="453,0" path="m7250,6602l7704,6602e" filled="f" stroked="t" strokeweight=".477306pt" strokecolor="#444444">
                <v:path arrowok="t"/>
              </v:shape>
            </v:group>
            <v:group style="position:absolute;left:7670;top:6468;width:2;height:373" coordorigin="7670,6468" coordsize="2,373">
              <v:shape style="position:absolute;left:7670;top:6468;width:2;height:373" coordorigin="7670,6468" coordsize="0,373" path="m7670,6842l7670,6468e" filled="f" stroked="t" strokeweight=".238653pt" strokecolor="#4B4B4B">
                <v:path arrowok="t"/>
              </v:shape>
            </v:group>
            <v:group style="position:absolute;left:7642;top:6605;width:3250;height:2" coordorigin="7642,6605" coordsize="3250,2">
              <v:shape style="position:absolute;left:7642;top:6605;width:3250;height:2" coordorigin="7642,6605" coordsize="3250,0" path="m7642,6605l10892,6605e" filled="f" stroked="t" strokeweight=".715958pt" strokecolor="#646464">
                <v:path arrowok="t"/>
              </v:shape>
            </v:group>
            <v:group style="position:absolute;left:10835;top:6607;width:501;height:2" coordorigin="10835,6607" coordsize="501,2">
              <v:shape style="position:absolute;left:10835;top:6607;width:501;height:2" coordorigin="10835,6607" coordsize="501,0" path="m10835,6607l11336,6607e" filled="f" stroked="t" strokeweight=".477306pt" strokecolor="#383838">
                <v:path arrowok="t"/>
              </v:shape>
            </v:group>
            <v:group style="position:absolute;left:2262;top:6842;width:2239;height:2" coordorigin="2262,6842" coordsize="2239,2">
              <v:shape style="position:absolute;left:2262;top:6842;width:2239;height:2" coordorigin="2262,6842" coordsize="2239,0" path="m2262,6842l4501,6842e" filled="f" stroked="t" strokeweight=".715958pt" strokecolor="#676767">
                <v:path arrowok="t"/>
              </v:shape>
            </v:group>
            <v:group style="position:absolute;left:4444;top:6842;width:1122;height:2" coordorigin="4444,6842" coordsize="1122,2">
              <v:shape style="position:absolute;left:4444;top:6842;width:1122;height:2" coordorigin="4444,6842" coordsize="1122,0" path="m4444,6842l5565,6842e" filled="f" stroked="t" strokeweight=".477306pt" strokecolor="#3F3F3F">
                <v:path arrowok="t"/>
              </v:shape>
            </v:group>
            <v:group style="position:absolute;left:4833;top:6372;width:2;height:474" coordorigin="4833,6372" coordsize="2,474">
              <v:shape style="position:absolute;left:4833;top:6372;width:2;height:474" coordorigin="4833,6372" coordsize="0,474" path="m4833,6846l4833,6372e" filled="f" stroked="t" strokeweight=".954611pt" strokecolor="#606060">
                <v:path arrowok="t"/>
              </v:shape>
            </v:group>
            <v:group style="position:absolute;left:5508;top:6844;width:1804;height:2" coordorigin="5508,6844" coordsize="1804,2">
              <v:shape style="position:absolute;left:5508;top:6844;width:1804;height:2" coordorigin="5508,6844" coordsize="1804,0" path="m5508,6844l7312,6844e" filled="f" stroked="t" strokeweight=".954611pt" strokecolor="#676767">
                <v:path arrowok="t"/>
              </v:shape>
            </v:group>
            <v:group style="position:absolute;left:7250;top:6844;width:1036;height:2" coordorigin="7250,6844" coordsize="1036,2">
              <v:shape style="position:absolute;left:7250;top:6844;width:1036;height:2" coordorigin="7250,6844" coordsize="1036,0" path="m7250,6844l8286,6844e" filled="f" stroked="t" strokeweight=".477306pt" strokecolor="#545454">
                <v:path arrowok="t"/>
              </v:shape>
            </v:group>
            <v:group style="position:absolute;left:8229;top:6846;width:711;height:2" coordorigin="8229,6846" coordsize="711,2">
              <v:shape style="position:absolute;left:8229;top:6846;width:711;height:2" coordorigin="8229,6846" coordsize="711,0" path="m8229,6846l8940,6846e" filled="f" stroked="t" strokeweight=".477306pt" strokecolor="#3B3B3B">
                <v:path arrowok="t"/>
              </v:shape>
            </v:group>
            <v:group style="position:absolute;left:8883;top:6849;width:2453;height:2" coordorigin="8883,6849" coordsize="2453,2">
              <v:shape style="position:absolute;left:8883;top:6849;width:2453;height:2" coordorigin="8883,6849" coordsize="2453,0" path="m8883,6849l11336,6849e" filled="f" stroked="t" strokeweight=".954611pt" strokecolor="#676767">
                <v:path arrowok="t"/>
              </v:shape>
            </v:group>
            <v:group style="position:absolute;left:363;top:7083;width:272;height:2" coordorigin="363,7083" coordsize="272,2">
              <v:shape style="position:absolute;left:363;top:7083;width:272;height:2" coordorigin="363,7083" coordsize="272,0" path="m363,7083l635,7083e" filled="f" stroked="t" strokeweight=".715958pt" strokecolor="#646464">
                <v:path arrowok="t"/>
              </v:shape>
            </v:group>
            <v:group style="position:absolute;left:368;top:1838;width:2;height:9054" coordorigin="368,1838" coordsize="2,9054">
              <v:shape style="position:absolute;left:368;top:1838;width:2;height:9054" coordorigin="368,1838" coordsize="0,9054" path="m368,10892l368,1838e" filled="f" stroked="t" strokeweight=".715958pt" strokecolor="#575757">
                <v:path arrowok="t"/>
              </v:shape>
            </v:group>
            <v:group style="position:absolute;left:578;top:7086;width:1036;height:2" coordorigin="578,7086" coordsize="1036,2">
              <v:shape style="position:absolute;left:578;top:7086;width:1036;height:2" coordorigin="578,7086" coordsize="1036,0" path="m578,7086l1613,7086e" filled="f" stroked="t" strokeweight=".477306pt" strokecolor="#3F3F3F">
                <v:path arrowok="t"/>
              </v:shape>
            </v:group>
            <v:group style="position:absolute;left:1556;top:7086;width:4009;height:2" coordorigin="1556,7086" coordsize="4009,2">
              <v:shape style="position:absolute;left:1556;top:7086;width:4009;height:2" coordorigin="1556,7086" coordsize="4009,0" path="m1556,7086l5565,7086e" filled="f" stroked="t" strokeweight=".715958pt" strokecolor="#606060">
                <v:path arrowok="t"/>
              </v:shape>
            </v:group>
            <v:group style="position:absolute;left:5508;top:7086;width:640;height:2" coordorigin="5508,7086" coordsize="640,2">
              <v:shape style="position:absolute;left:5508;top:7086;width:640;height:2" coordorigin="5508,7086" coordsize="640,0" path="m5508,7086l6148,7086e" filled="f" stroked="t" strokeweight=".477306pt" strokecolor="#3B3B3B">
                <v:path arrowok="t"/>
              </v:shape>
            </v:group>
            <v:group style="position:absolute;left:6090;top:7081;width:243;height:2" coordorigin="6090,7081" coordsize="243,2">
              <v:shape style="position:absolute;left:6090;top:7081;width:243;height:2" coordorigin="6090,7081" coordsize="243,0" path="m6090,7081l6334,7081e" filled="f" stroked="t" strokeweight=".715958pt" strokecolor="#484848">
                <v:path arrowok="t"/>
              </v:shape>
            </v:group>
            <v:group style="position:absolute;left:6224;top:7083;width:2062;height:2" coordorigin="6224,7083" coordsize="2062,2">
              <v:shape style="position:absolute;left:6224;top:7083;width:2062;height:2" coordorigin="6224,7083" coordsize="2062,0" path="m6224,7083l8286,7083e" filled="f" stroked="t" strokeweight=".954611pt" strokecolor="#646464">
                <v:path arrowok="t"/>
              </v:shape>
            </v:group>
            <v:group style="position:absolute;left:8229;top:7086;width:711;height:2" coordorigin="8229,7086" coordsize="711,2">
              <v:shape style="position:absolute;left:8229;top:7086;width:711;height:2" coordorigin="8229,7086" coordsize="711,0" path="m8229,7086l8940,7086e" filled="f" stroked="t" strokeweight=".477306pt" strokecolor="#3B3B3B">
                <v:path arrowok="t"/>
              </v:shape>
            </v:group>
            <v:group style="position:absolute;left:8883;top:7088;width:716;height:2" coordorigin="8883,7088" coordsize="716,2">
              <v:shape style="position:absolute;left:8883;top:7088;width:716;height:2" coordorigin="8883,7088" coordsize="716,0" path="m8883,7088l9599,7088e" filled="f" stroked="t" strokeweight=".477306pt" strokecolor="#4F4F4F">
                <v:path arrowok="t"/>
              </v:shape>
            </v:group>
            <v:group style="position:absolute;left:9541;top:7088;width:1799;height:2" coordorigin="9541,7088" coordsize="1799,2">
              <v:shape style="position:absolute;left:9541;top:7088;width:1799;height:2" coordorigin="9541,7088" coordsize="1799,0" path="m9541,7088l11341,7088e" filled="f" stroked="t" strokeweight=".954611pt" strokecolor="#6B6B6B">
                <v:path arrowok="t"/>
              </v:shape>
            </v:group>
            <v:group style="position:absolute;left:11331;top:5932;width:2;height:1178" coordorigin="11331,5932" coordsize="2,1178">
              <v:shape style="position:absolute;left:11331;top:5932;width:2;height:1178" coordorigin="11331,5932" coordsize="0,1178" path="m11331,7110l11331,5932e" filled="f" stroked="t" strokeweight=".715958pt" strokecolor="#575757">
                <v:path arrowok="t"/>
              </v:shape>
            </v:group>
            <v:group style="position:absolute;left:11336;top:6937;width:2;height:9398" coordorigin="11336,6937" coordsize="2,9398">
              <v:shape style="position:absolute;left:11336;top:6937;width:2;height:9398" coordorigin="11336,6937" coordsize="0,9398" path="m11336,16336l11336,6937e" filled="f" stroked="t" strokeweight=".715958pt" strokecolor="#6B6B6B">
                <v:path arrowok="t"/>
              </v:shape>
            </v:group>
            <v:group style="position:absolute;left:363;top:7557;width:1432;height:2" coordorigin="363,7557" coordsize="1432,2">
              <v:shape style="position:absolute;left:363;top:7557;width:1432;height:2" coordorigin="363,7557" coordsize="1432,0" path="m363,7557l1795,7557e" filled="f" stroked="t" strokeweight=".954611pt" strokecolor="#707070">
                <v:path arrowok="t"/>
              </v:shape>
            </v:group>
            <v:group style="position:absolute;left:368;top:7325;width:2;height:622" coordorigin="368,7325" coordsize="2,622">
              <v:shape style="position:absolute;left:368;top:7325;width:2;height:622" coordorigin="368,7325" coordsize="0,622" path="m368,7948l368,7325e" filled="f" stroked="t" strokeweight=".477306pt" strokecolor="#3B3B3B">
                <v:path arrowok="t"/>
              </v:shape>
            </v:group>
            <v:group style="position:absolute;left:1556;top:7557;width:1317;height:2" coordorigin="1556,7557" coordsize="1317,2">
              <v:shape style="position:absolute;left:1556;top:7557;width:1317;height:2" coordorigin="1556,7557" coordsize="1317,0" path="m1556,7557l2873,7557e" filled="f" stroked="t" strokeweight=".477306pt" strokecolor="#545454">
                <v:path arrowok="t"/>
              </v:shape>
            </v:group>
            <v:group style="position:absolute;left:2702;top:7557;width:869;height:2" coordorigin="2702,7557" coordsize="869,2">
              <v:shape style="position:absolute;left:2702;top:7557;width:869;height:2" coordorigin="2702,7557" coordsize="869,0" path="m2702,7557l3570,7557e" filled="f" stroked="t" strokeweight=".954611pt" strokecolor="#777777">
                <v:path arrowok="t"/>
              </v:shape>
            </v:group>
            <v:group style="position:absolute;left:3503;top:7560;width:162;height:2" coordorigin="3503,7560" coordsize="162,2">
              <v:shape style="position:absolute;left:3503;top:7560;width:162;height:2" coordorigin="3503,7560" coordsize="162,0" path="m3503,7560l3666,7560e" filled="f" stroked="t" strokeweight=".715958pt" strokecolor="#606060">
                <v:path arrowok="t"/>
              </v:shape>
            </v:group>
            <v:group style="position:absolute;left:3608;top:7557;width:1241;height:2" coordorigin="3608,7557" coordsize="1241,2">
              <v:shape style="position:absolute;left:3608;top:7557;width:1241;height:2" coordorigin="3608,7557" coordsize="1241,0" path="m3608,7557l4849,7557e" filled="f" stroked="t" strokeweight=".477306pt" strokecolor="#4B4B4B">
                <v:path arrowok="t"/>
              </v:shape>
            </v:group>
            <v:group style="position:absolute;left:4792;top:7557;width:2100;height:2" coordorigin="4792,7557" coordsize="2100,2">
              <v:shape style="position:absolute;left:4792;top:7557;width:2100;height:2" coordorigin="4792,7557" coordsize="2100,0" path="m4792,7557l6892,7557e" filled="f" stroked="t" strokeweight=".715958pt" strokecolor="#646464">
                <v:path arrowok="t"/>
              </v:shape>
            </v:group>
            <v:group style="position:absolute;left:6835;top:7560;width:864;height:2" coordorigin="6835,7560" coordsize="864,2">
              <v:shape style="position:absolute;left:6835;top:7560;width:864;height:2" coordorigin="6835,7560" coordsize="864,0" path="m6835,7560l7699,7560e" filled="f" stroked="t" strokeweight=".477306pt" strokecolor="#3B3B3B">
                <v:path arrowok="t"/>
              </v:shape>
            </v:group>
            <v:group style="position:absolute;left:7642;top:7562;width:2745;height:2" coordorigin="7642,7562" coordsize="2745,2">
              <v:shape style="position:absolute;left:7642;top:7562;width:2745;height:2" coordorigin="7642,7562" coordsize="2745,0" path="m7642,7562l10386,7562e" filled="f" stroked="t" strokeweight=".954611pt" strokecolor="#6B6B6B">
                <v:path arrowok="t"/>
              </v:shape>
            </v:group>
            <v:group style="position:absolute;left:10128;top:7562;width:1212;height:2" coordorigin="10128,7562" coordsize="1212,2">
              <v:shape style="position:absolute;left:10128;top:7562;width:1212;height:2" coordorigin="10128,7562" coordsize="1212,0" path="m10128,7562l11341,7562e" filled="f" stroked="t" strokeweight=".477306pt" strokecolor="#545454">
                <v:path arrowok="t"/>
              </v:shape>
            </v:group>
            <v:group style="position:absolute;left:4833;top:7545;width:2;height:747" coordorigin="4833,7545" coordsize="2,747">
              <v:shape style="position:absolute;left:4833;top:7545;width:2;height:747" coordorigin="4833,7545" coordsize="0,747" path="m4833,8292l4833,7545e" filled="f" stroked="t" strokeweight=".715958pt" strokecolor="#575757">
                <v:path arrowok="t"/>
              </v:shape>
            </v:group>
            <v:group style="position:absolute;left:4826;top:7799;width:2873;height:2" coordorigin="4826,7799" coordsize="2873,2">
              <v:shape style="position:absolute;left:4826;top:7799;width:2873;height:2" coordorigin="4826,7799" coordsize="2873,0" path="m4826,7799l7699,7799e" filled="f" stroked="t" strokeweight=".477306pt" strokecolor="#575757">
                <v:path arrowok="t"/>
              </v:shape>
            </v:group>
            <v:group style="position:absolute;left:7642;top:7802;width:3250;height:2" coordorigin="7642,7802" coordsize="3250,2">
              <v:shape style="position:absolute;left:7642;top:7802;width:3250;height:2" coordorigin="7642,7802" coordsize="3250,0" path="m7642,7802l10892,7802e" filled="f" stroked="t" strokeweight=".715958pt" strokecolor="#646464">
                <v:path arrowok="t"/>
              </v:shape>
            </v:group>
            <v:group style="position:absolute;left:10835;top:7804;width:506;height:2" coordorigin="10835,7804" coordsize="506,2">
              <v:shape style="position:absolute;left:10835;top:7804;width:506;height:2" coordorigin="10835,7804" coordsize="506,0" path="m10835,7804l11341,7804e" filled="f" stroked="t" strokeweight=".477306pt" strokecolor="#3B3B3B">
                <v:path arrowok="t"/>
              </v:shape>
            </v:group>
            <v:group style="position:absolute;left:2270;top:7483;width:2;height:1585" coordorigin="2270,7483" coordsize="2,1585">
              <v:shape style="position:absolute;left:2270;top:7483;width:2;height:1585" coordorigin="2270,7483" coordsize="0,1585" path="m2270,9068l2270,7483e" filled="f" stroked="t" strokeweight=".954611pt" strokecolor="#676767">
                <v:path arrowok="t"/>
              </v:shape>
            </v:group>
            <v:group style="position:absolute;left:4826;top:8039;width:740;height:2" coordorigin="4826,8039" coordsize="740,2">
              <v:shape style="position:absolute;left:4826;top:8039;width:740;height:2" coordorigin="4826,8039" coordsize="740,0" path="m4826,8039l5565,8039e" filled="f" stroked="t" strokeweight=".477306pt" strokecolor="#484848">
                <v:path arrowok="t"/>
              </v:shape>
            </v:group>
            <v:group style="position:absolute;left:5508;top:8041;width:2778;height:2" coordorigin="5508,8041" coordsize="2778,2">
              <v:shape style="position:absolute;left:5508;top:8041;width:2778;height:2" coordorigin="5508,8041" coordsize="2778,0" path="m5508,8041l8286,8041e" filled="f" stroked="t" strokeweight=".715958pt" strokecolor="#646464">
                <v:path arrowok="t"/>
              </v:shape>
            </v:group>
            <v:group style="position:absolute;left:8229;top:8046;width:1370;height:2" coordorigin="8229,8046" coordsize="1370,2">
              <v:shape style="position:absolute;left:8229;top:8046;width:1370;height:2" coordorigin="8229,8046" coordsize="1370,0" path="m8229,8046l9599,8046e" filled="f" stroked="t" strokeweight=".477306pt" strokecolor="#444444">
                <v:path arrowok="t"/>
              </v:shape>
            </v:group>
            <v:group style="position:absolute;left:9541;top:8046;width:1799;height:2" coordorigin="9541,8046" coordsize="1799,2">
              <v:shape style="position:absolute;left:9541;top:8046;width:1799;height:2" coordorigin="9541,8046" coordsize="1799,0" path="m9541,8046l11341,8046e" filled="f" stroked="t" strokeweight=".954611pt" strokecolor="#6B6B6B">
                <v:path arrowok="t"/>
              </v:shape>
            </v:group>
            <v:group style="position:absolute;left:358;top:8283;width:291;height:2" coordorigin="358,8283" coordsize="291,2">
              <v:shape style="position:absolute;left:358;top:8283;width:291;height:2" coordorigin="358,8283" coordsize="291,0" path="m358,8283l649,8283e" filled="f" stroked="t" strokeweight=".954611pt" strokecolor="#777777">
                <v:path arrowok="t"/>
              </v:shape>
            </v:group>
            <v:group style="position:absolute;left:365;top:7957;width:2;height:2935" coordorigin="365,7957" coordsize="2,2935">
              <v:shape style="position:absolute;left:365;top:7957;width:2;height:2935" coordorigin="365,7957" coordsize="0,2935" path="m365,10892l365,7957e" filled="f" stroked="t" strokeweight=".715958pt" strokecolor="#4F4F4F">
                <v:path arrowok="t"/>
              </v:shape>
            </v:group>
            <v:group style="position:absolute;left:578;top:8283;width:453;height:2" coordorigin="578,8283" coordsize="453,2">
              <v:shape style="position:absolute;left:578;top:8283;width:453;height:2" coordorigin="578,8283" coordsize="453,0" path="m578,8283l1031,8283e" filled="f" stroked="t" strokeweight=".477306pt" strokecolor="#5B5B5B">
                <v:path arrowok="t"/>
              </v:shape>
            </v:group>
            <v:group style="position:absolute;left:974;top:8283;width:640;height:2" coordorigin="974,8283" coordsize="640,2">
              <v:shape style="position:absolute;left:974;top:8283;width:640;height:2" coordorigin="974,8283" coordsize="640,0" path="m974,8283l1613,8283e" filled="f" stroked="t" strokeweight=".477306pt" strokecolor="#444444">
                <v:path arrowok="t"/>
              </v:shape>
            </v:group>
            <v:group style="position:absolute;left:1556;top:8283;width:1317;height:2" coordorigin="1556,8283" coordsize="1317,2">
              <v:shape style="position:absolute;left:1556;top:8283;width:1317;height:2" coordorigin="1556,8283" coordsize="1317,0" path="m1556,8283l2873,8283e" filled="f" stroked="t" strokeweight=".954611pt" strokecolor="#707070">
                <v:path arrowok="t"/>
              </v:shape>
            </v:group>
            <v:group style="position:absolute;left:2816;top:8280;width:745;height:2" coordorigin="2816,8280" coordsize="745,2">
              <v:shape style="position:absolute;left:2816;top:8280;width:745;height:2" coordorigin="2816,8280" coordsize="745,0" path="m2816,8280l3561,8280e" filled="f" stroked="t" strokeweight=".477306pt" strokecolor="#545454">
                <v:path arrowok="t"/>
              </v:shape>
            </v:group>
            <v:group style="position:absolute;left:3503;top:8280;width:4783;height:2" coordorigin="3503,8280" coordsize="4783,2">
              <v:shape style="position:absolute;left:3503;top:8280;width:4783;height:2" coordorigin="3503,8280" coordsize="4783,0" path="m3503,8280l8286,8280e" filled="f" stroked="t" strokeweight=".715958pt" strokecolor="#676767">
                <v:path arrowok="t"/>
              </v:shape>
            </v:group>
            <v:group style="position:absolute;left:8229;top:8283;width:711;height:2" coordorigin="8229,8283" coordsize="711,2">
              <v:shape style="position:absolute;left:8229;top:8283;width:711;height:2" coordorigin="8229,8283" coordsize="711,0" path="m8229,8283l8940,8283e" filled="f" stroked="t" strokeweight=".477306pt" strokecolor="#3B3B3B">
                <v:path arrowok="t"/>
              </v:shape>
            </v:group>
            <v:group style="position:absolute;left:8883;top:8285;width:2458;height:2" coordorigin="8883,8285" coordsize="2458,2">
              <v:shape style="position:absolute;left:8883;top:8285;width:2458;height:2" coordorigin="8883,8285" coordsize="2458,0" path="m8883,8285l11341,8285e" filled="f" stroked="t" strokeweight=".954611pt" strokecolor="#6B6B6B">
                <v:path arrowok="t"/>
              </v:shape>
            </v:group>
            <v:group style="position:absolute;left:358;top:9092;width:1475;height:2" coordorigin="358,9092" coordsize="1475,2">
              <v:shape style="position:absolute;left:358;top:9092;width:1475;height:2" coordorigin="358,9092" coordsize="1475,0" path="m358,9092l1833,9092e" filled="f" stroked="t" strokeweight=".954611pt" strokecolor="#6B6B6B">
                <v:path arrowok="t"/>
              </v:shape>
            </v:group>
            <v:group style="position:absolute;left:1556;top:9087;width:1317;height:2" coordorigin="1556,9087" coordsize="1317,2">
              <v:shape style="position:absolute;left:1556;top:9087;width:1317;height:2" coordorigin="1556,9087" coordsize="1317,0" path="m1556,9087l2873,9087e" filled="f" stroked="t" strokeweight=".715958pt" strokecolor="#575757">
                <v:path arrowok="t"/>
              </v:shape>
            </v:group>
            <v:group style="position:absolute;left:2816;top:9089;width:592;height:2" coordorigin="2816,9089" coordsize="592,2">
              <v:shape style="position:absolute;left:2816;top:9089;width:592;height:2" coordorigin="2816,9089" coordsize="592,0" path="m2816,9089l3408,9089e" filled="f" stroked="t" strokeweight=".954611pt" strokecolor="#777777">
                <v:path arrowok="t"/>
              </v:shape>
            </v:group>
            <v:group style="position:absolute;left:3351;top:9087;width:210;height:2" coordorigin="3351,9087" coordsize="210,2">
              <v:shape style="position:absolute;left:3351;top:9087;width:210;height:2" coordorigin="3351,9087" coordsize="210,0" path="m3351,9087l3561,9087e" filled="f" stroked="t" strokeweight=".477306pt" strokecolor="#484848">
                <v:path arrowok="t"/>
              </v:shape>
            </v:group>
            <v:group style="position:absolute;left:3503;top:9087;width:463;height:2" coordorigin="3503,9087" coordsize="463,2">
              <v:shape style="position:absolute;left:3503;top:9087;width:463;height:2" coordorigin="3503,9087" coordsize="463,0" path="m3503,9087l3966,9087e" filled="f" stroked="t" strokeweight=".477306pt" strokecolor="#343434">
                <v:path arrowok="t"/>
              </v:shape>
            </v:group>
            <v:group style="position:absolute;left:3909;top:9087;width:234;height:2" coordorigin="3909,9087" coordsize="234,2">
              <v:shape style="position:absolute;left:3909;top:9087;width:234;height:2" coordorigin="3909,9087" coordsize="234,0" path="m3909,9087l4143,9087e" filled="f" stroked="t" strokeweight=".477306pt" strokecolor="#484848">
                <v:path arrowok="t"/>
              </v:shape>
            </v:group>
            <v:group style="position:absolute;left:4086;top:9089;width:2062;height:2" coordorigin="4086,9089" coordsize="2062,2">
              <v:shape style="position:absolute;left:4086;top:9089;width:2062;height:2" coordorigin="4086,9089" coordsize="2062,0" path="m4086,9089l6148,9089e" filled="f" stroked="t" strokeweight=".715958pt" strokecolor="#606060">
                <v:path arrowok="t"/>
              </v:shape>
            </v:group>
            <v:group style="position:absolute;left:6090;top:9087;width:511;height:2" coordorigin="6090,9087" coordsize="511,2">
              <v:shape style="position:absolute;left:6090;top:9087;width:511;height:2" coordorigin="6090,9087" coordsize="511,0" path="m6090,9087l6601,9087e" filled="f" stroked="t" strokeweight=".477306pt" strokecolor="#3B3B3B">
                <v:path arrowok="t"/>
              </v:shape>
            </v:group>
            <v:group style="position:absolute;left:6544;top:9089;width:348;height:2" coordorigin="6544,9089" coordsize="348,2">
              <v:shape style="position:absolute;left:6544;top:9089;width:348;height:2" coordorigin="6544,9089" coordsize="348,0" path="m6544,9089l6892,9089e" filled="f" stroked="t" strokeweight=".477306pt" strokecolor="#575757">
                <v:path arrowok="t"/>
              </v:shape>
            </v:group>
            <v:group style="position:absolute;left:6730;top:9089;width:2869;height:2" coordorigin="6730,9089" coordsize="2869,2">
              <v:shape style="position:absolute;left:6730;top:9089;width:2869;height:2" coordorigin="6730,9089" coordsize="2869,0" path="m6730,9089l9599,9089e" filled="f" stroked="t" strokeweight=".954611pt" strokecolor="#707070">
                <v:path arrowok="t"/>
              </v:shape>
            </v:group>
            <v:group style="position:absolute;left:9541;top:9092;width:644;height:2" coordorigin="9541,9092" coordsize="644,2">
              <v:shape style="position:absolute;left:9541;top:9092;width:644;height:2" coordorigin="9541,9092" coordsize="644,0" path="m9541,9092l10186,9092e" filled="f" stroked="t" strokeweight=".477306pt" strokecolor="#4B4B4B">
                <v:path arrowok="t"/>
              </v:shape>
            </v:group>
            <v:group style="position:absolute;left:10124;top:9089;width:1222;height:2" coordorigin="10124,9089" coordsize="1222,2">
              <v:shape style="position:absolute;left:10124;top:9089;width:1222;height:2" coordorigin="10124,9089" coordsize="1222,0" path="m10124,9089l11346,9089e" filled="f" stroked="t" strokeweight=".954611pt" strokecolor="#747474">
                <v:path arrowok="t"/>
              </v:shape>
            </v:group>
            <v:group style="position:absolute;left:363;top:10104;width:3045;height:2" coordorigin="363,10104" coordsize="3045,2">
              <v:shape style="position:absolute;left:363;top:10104;width:3045;height:2" coordorigin="363,10104" coordsize="3045,0" path="m363,10104l3408,10104e" filled="f" stroked="t" strokeweight=".715958pt" strokecolor="#707070">
                <v:path arrowok="t"/>
              </v:shape>
            </v:group>
            <v:group style="position:absolute;left:974;top:10102;width:640;height:2" coordorigin="974,10102" coordsize="640,2">
              <v:shape style="position:absolute;left:974;top:10102;width:640;height:2" coordorigin="974,10102" coordsize="640,0" path="m974,10102l1613,10102e" filled="f" stroked="t" strokeweight=".477306pt" strokecolor="#545454">
                <v:path arrowok="t"/>
              </v:shape>
            </v:group>
            <v:group style="position:absolute;left:3351;top:10102;width:315;height:2" coordorigin="3351,10102" coordsize="315,2">
              <v:shape style="position:absolute;left:3351;top:10102;width:315;height:2" coordorigin="3351,10102" coordsize="315,0" path="m3351,10102l3666,10102e" filled="f" stroked="t" strokeweight=".477306pt" strokecolor="#444444">
                <v:path arrowok="t"/>
              </v:shape>
            </v:group>
            <v:group style="position:absolute;left:3608;top:10100;width:1241;height:2" coordorigin="3608,10100" coordsize="1241,2">
              <v:shape style="position:absolute;left:3608;top:10100;width:1241;height:2" coordorigin="3608,10100" coordsize="1241,0" path="m3608,10100l4849,10100e" filled="f" stroked="t" strokeweight=".954611pt" strokecolor="#747474">
                <v:path arrowok="t"/>
              </v:shape>
            </v:group>
            <v:group style="position:absolute;left:4792;top:10100;width:773;height:2" coordorigin="4792,10100" coordsize="773,2">
              <v:shape style="position:absolute;left:4792;top:10100;width:773;height:2" coordorigin="4792,10100" coordsize="773,0" path="m4792,10100l5565,10100e" filled="f" stroked="t" strokeweight=".477306pt" strokecolor="#545454">
                <v:path arrowok="t"/>
              </v:shape>
            </v:group>
            <v:group style="position:absolute;left:5508;top:10102;width:826;height:2" coordorigin="5508,10102" coordsize="826,2">
              <v:shape style="position:absolute;left:5508;top:10102;width:826;height:2" coordorigin="5508,10102" coordsize="826,0" path="m5508,10102l6334,10102e" filled="f" stroked="t" strokeweight=".477306pt" strokecolor="#3F3F3F">
                <v:path arrowok="t"/>
              </v:shape>
            </v:group>
            <v:group style="position:absolute;left:6277;top:10100;width:1666;height:2" coordorigin="6277,10100" coordsize="1666,2">
              <v:shape style="position:absolute;left:6277;top:10100;width:1666;height:2" coordorigin="6277,10100" coordsize="1666,0" path="m6277,10100l7942,10100e" filled="f" stroked="t" strokeweight=".954611pt" strokecolor="#707070">
                <v:path arrowok="t"/>
              </v:shape>
            </v:group>
            <v:group style="position:absolute;left:7642;top:10100;width:644;height:2" coordorigin="7642,10100" coordsize="644,2">
              <v:shape style="position:absolute;left:7642;top:10100;width:644;height:2" coordorigin="7642,10100" coordsize="644,0" path="m7642,10100l8286,10100e" filled="f" stroked="t" strokeweight=".477306pt" strokecolor="#575757">
                <v:path arrowok="t"/>
              </v:shape>
            </v:group>
            <v:group style="position:absolute;left:8229;top:10102;width:711;height:2" coordorigin="8229,10102" coordsize="711,2">
              <v:shape style="position:absolute;left:8229;top:10102;width:711;height:2" coordorigin="8229,10102" coordsize="711,0" path="m8229,10102l8940,10102e" filled="f" stroked="t" strokeweight=".477306pt" strokecolor="#383838">
                <v:path arrowok="t"/>
              </v:shape>
            </v:group>
            <v:group style="position:absolute;left:8883;top:10104;width:716;height:2" coordorigin="8883,10104" coordsize="716,2">
              <v:shape style="position:absolute;left:8883;top:10104;width:716;height:2" coordorigin="8883,10104" coordsize="716,0" path="m8883,10104l9599,10104e" filled="f" stroked="t" strokeweight=".477306pt" strokecolor="#545454">
                <v:path arrowok="t"/>
              </v:shape>
            </v:group>
            <v:group style="position:absolute;left:9541;top:10104;width:1799;height:2" coordorigin="9541,10104" coordsize="1799,2">
              <v:shape style="position:absolute;left:9541;top:10104;width:1799;height:2" coordorigin="9541,10104" coordsize="1799,0" path="m9541,10104l11341,10104e" filled="f" stroked="t" strokeweight=".954611pt" strokecolor="#676767">
                <v:path arrowok="t"/>
              </v:shape>
            </v:group>
            <v:group style="position:absolute;left:358;top:10341;width:3050;height:2" coordorigin="358,10341" coordsize="3050,2">
              <v:shape style="position:absolute;left:358;top:10341;width:3050;height:2" coordorigin="358,10341" coordsize="3050,0" path="m358,10341l3408,10341e" filled="f" stroked="t" strokeweight=".715958pt" strokecolor="#676767">
                <v:path arrowok="t"/>
              </v:shape>
            </v:group>
            <v:group style="position:absolute;left:3351;top:10341;width:616;height:2" coordorigin="3351,10341" coordsize="616,2">
              <v:shape style="position:absolute;left:3351;top:10341;width:616;height:2" coordorigin="3351,10341" coordsize="616,0" path="m3351,10341l3966,10341e" filled="f" stroked="t" strokeweight=".477306pt" strokecolor="#4F4F4F">
                <v:path arrowok="t"/>
              </v:shape>
            </v:group>
            <v:group style="position:absolute;left:3895;top:10339;width:1671;height:2" coordorigin="3895,10339" coordsize="1671,2">
              <v:shape style="position:absolute;left:3895;top:10339;width:1671;height:2" coordorigin="3895,10339" coordsize="1671,0" path="m3895,10339l5565,10339e" filled="f" stroked="t" strokeweight=".954611pt" strokecolor="#707070">
                <v:path arrowok="t"/>
              </v:shape>
            </v:group>
            <v:group style="position:absolute;left:5508;top:10341;width:826;height:2" coordorigin="5508,10341" coordsize="826,2">
              <v:shape style="position:absolute;left:5508;top:10341;width:826;height:2" coordorigin="5508,10341" coordsize="826,0" path="m5508,10341l6334,10341e" filled="f" stroked="t" strokeweight=".477306pt" strokecolor="#3B3B3B">
                <v:path arrowok="t"/>
              </v:shape>
            </v:group>
            <v:group style="position:absolute;left:6277;top:10339;width:2009;height:2" coordorigin="6277,10339" coordsize="2009,2">
              <v:shape style="position:absolute;left:6277;top:10339;width:2009;height:2" coordorigin="6277,10339" coordsize="2009,0" path="m6277,10339l8286,10339e" filled="f" stroked="t" strokeweight=".954611pt" strokecolor="#646464">
                <v:path arrowok="t"/>
              </v:shape>
            </v:group>
            <v:group style="position:absolute;left:8229;top:10341;width:711;height:2" coordorigin="8229,10341" coordsize="711,2">
              <v:shape style="position:absolute;left:8229;top:10341;width:711;height:2" coordorigin="8229,10341" coordsize="711,0" path="m8229,10341l8940,10341e" filled="f" stroked="t" strokeweight=".477306pt" strokecolor="#3B3B3B">
                <v:path arrowok="t"/>
              </v:shape>
            </v:group>
            <v:group style="position:absolute;left:8883;top:10341;width:1303;height:2" coordorigin="8883,10341" coordsize="1303,2">
              <v:shape style="position:absolute;left:8883;top:10341;width:1303;height:2" coordorigin="8883,10341" coordsize="1303,0" path="m8883,10341l10186,10341e" filled="f" stroked="t" strokeweight=".477306pt" strokecolor="#4F4F4F">
                <v:path arrowok="t"/>
              </v:shape>
            </v:group>
            <v:group style="position:absolute;left:9947;top:10344;width:1394;height:2" coordorigin="9947,10344" coordsize="1394,2">
              <v:shape style="position:absolute;left:9947;top:10344;width:1394;height:2" coordorigin="9947,10344" coordsize="1394,0" path="m9947,10344l11341,10344e" filled="f" stroked="t" strokeweight=".954611pt" strokecolor="#6B6B6B">
                <v:path arrowok="t"/>
              </v:shape>
            </v:group>
            <v:group style="position:absolute;left:358;top:10583;width:10983;height:2" coordorigin="358,10583" coordsize="10983,2">
              <v:shape style="position:absolute;left:358;top:10583;width:10983;height:2" coordorigin="358,10583" coordsize="10983,0" path="m358,10583l11341,10583e" filled="f" stroked="t" strokeweight=".715958pt" strokecolor="#676767">
                <v:path arrowok="t"/>
              </v:shape>
            </v:group>
            <v:group style="position:absolute;left:3503;top:10581;width:640;height:2" coordorigin="3503,10581" coordsize="640,2">
              <v:shape style="position:absolute;left:3503;top:10581;width:640;height:2" coordorigin="3503,10581" coordsize="640,0" path="m3503,10581l4143,10581e" filled="f" stroked="t" strokeweight=".477306pt" strokecolor="#484848">
                <v:path arrowok="t"/>
              </v:shape>
            </v:group>
            <v:group style="position:absolute;left:6090;top:10581;width:644;height:2" coordorigin="6090,10581" coordsize="644,2">
              <v:shape style="position:absolute;left:6090;top:10581;width:644;height:2" coordorigin="6090,10581" coordsize="644,0" path="m6090,10581l6735,10581e" filled="f" stroked="t" strokeweight=".477306pt" strokecolor="#4F4F4F">
                <v:path arrowok="t"/>
              </v:shape>
            </v:group>
            <v:group style="position:absolute;left:9541;top:10586;width:644;height:2" coordorigin="9541,10586" coordsize="644,2">
              <v:shape style="position:absolute;left:9541;top:10586;width:644;height:2" coordorigin="9541,10586" coordsize="644,0" path="m9541,10586l10186,10586e" filled="f" stroked="t" strokeweight=".477306pt" strokecolor="#3B3B3B">
                <v:path arrowok="t"/>
              </v:shape>
            </v:group>
            <v:group style="position:absolute;left:11334;top:9317;width:2;height:2035" coordorigin="11334,9317" coordsize="2,2035">
              <v:shape style="position:absolute;left:11334;top:9317;width:2;height:2035" coordorigin="11334,9317" coordsize="0,2035" path="m11334,11352l11334,9317e" filled="f" stroked="t" strokeweight=".477306pt" strokecolor="#5B5B5B">
                <v:path arrowok="t"/>
              </v:shape>
            </v:group>
            <v:group style="position:absolute;left:740;top:11067;width:1561;height:2" coordorigin="740,11067" coordsize="1561,2">
              <v:shape style="position:absolute;left:740;top:11067;width:1561;height:2" coordorigin="740,11067" coordsize="1561,0" path="m740,11067l2301,11067e" filled="f" stroked="t" strokeweight=".954611pt" strokecolor="#707070">
                <v:path arrowok="t"/>
              </v:shape>
            </v:group>
            <v:group style="position:absolute;left:2229;top:11064;width:644;height:2" coordorigin="2229,11064" coordsize="644,2">
              <v:shape style="position:absolute;left:2229;top:11064;width:644;height:2" coordorigin="2229,11064" coordsize="644,0" path="m2229,11064l2873,11064e" filled="f" stroked="t" strokeweight=".477306pt" strokecolor="#444444">
                <v:path arrowok="t"/>
              </v:shape>
            </v:group>
            <v:group style="position:absolute;left:2816;top:11064;width:1685;height:2" coordorigin="2816,11064" coordsize="1685,2">
              <v:shape style="position:absolute;left:2816;top:11064;width:1685;height:2" coordorigin="2816,11064" coordsize="1685,0" path="m2816,11064l4501,11064e" filled="f" stroked="t" strokeweight=".715958pt" strokecolor="#676767">
                <v:path arrowok="t"/>
              </v:shape>
            </v:group>
            <v:group style="position:absolute;left:4444;top:11064;width:406;height:2" coordorigin="4444,11064" coordsize="406,2">
              <v:shape style="position:absolute;left:4444;top:11064;width:406;height:2" coordorigin="4444,11064" coordsize="406,0" path="m4444,11064l4849,11064e" filled="f" stroked="t" strokeweight=".477306pt" strokecolor="#545454">
                <v:path arrowok="t"/>
              </v:shape>
            </v:group>
            <v:group style="position:absolute;left:4792;top:11062;width:2100;height:2" coordorigin="4792,11062" coordsize="2100,2">
              <v:shape style="position:absolute;left:4792;top:11062;width:2100;height:2" coordorigin="4792,11062" coordsize="2100,0" path="m4792,11062l6892,11062e" filled="f" stroked="t" strokeweight=".954611pt" strokecolor="#6B6B6B">
                <v:path arrowok="t"/>
              </v:shape>
            </v:group>
            <v:group style="position:absolute;left:6835;top:11064;width:864;height:2" coordorigin="6835,11064" coordsize="864,2">
              <v:shape style="position:absolute;left:6835;top:11064;width:864;height:2" coordorigin="6835,11064" coordsize="864,0" path="m6835,11064l7699,11064e" filled="f" stroked="t" strokeweight=".477306pt" strokecolor="#3F3F3F">
                <v:path arrowok="t"/>
              </v:shape>
            </v:group>
            <v:group style="position:absolute;left:7642;top:11067;width:2544;height:2" coordorigin="7642,11067" coordsize="2544,2">
              <v:shape style="position:absolute;left:7642;top:11067;width:2544;height:2" coordorigin="7642,11067" coordsize="2544,0" path="m7642,11067l10186,11067e" filled="f" stroked="t" strokeweight=".954611pt" strokecolor="#6B6B6B">
                <v:path arrowok="t"/>
              </v:shape>
            </v:group>
            <v:group style="position:absolute;left:10128;top:11067;width:764;height:2" coordorigin="10128,11067" coordsize="764,2">
              <v:shape style="position:absolute;left:10128;top:11067;width:764;height:2" coordorigin="10128,11067" coordsize="764,0" path="m10128,11067l10892,11067e" filled="f" stroked="t" strokeweight=".477306pt" strokecolor="#575757">
                <v:path arrowok="t"/>
              </v:shape>
            </v:group>
            <v:group style="position:absolute;left:10835;top:11069;width:501;height:2" coordorigin="10835,11069" coordsize="501,2">
              <v:shape style="position:absolute;left:10835;top:11069;width:501;height:2" coordorigin="10835,11069" coordsize="501,0" path="m10835,11069l11336,11069e" filled="f" stroked="t" strokeweight=".477306pt" strokecolor="#3F3F3F">
                <v:path arrowok="t"/>
              </v:shape>
            </v:group>
            <v:group style="position:absolute;left:363;top:10945;width:2;height:5405" coordorigin="363,10945" coordsize="2,5405">
              <v:shape style="position:absolute;left:363;top:10945;width:2;height:5405" coordorigin="363,10945" coordsize="0,5405" path="m363,16350l363,10945e" filled="f" stroked="t" strokeweight=".477306pt" strokecolor="#4F4F4F">
                <v:path arrowok="t"/>
              </v:shape>
            </v:group>
            <v:group style="position:absolute;left:358;top:11306;width:4491;height:2" coordorigin="358,11306" coordsize="4491,2">
              <v:shape style="position:absolute;left:358;top:11306;width:4491;height:2" coordorigin="358,11306" coordsize="4491,0" path="m358,11306l4849,11306e" filled="f" stroked="t" strokeweight=".715958pt" strokecolor="#646464">
                <v:path arrowok="t"/>
              </v:shape>
            </v:group>
            <v:group style="position:absolute;left:4792;top:11304;width:773;height:2" coordorigin="4792,11304" coordsize="773,2">
              <v:shape style="position:absolute;left:4792;top:11304;width:773;height:2" coordorigin="4792,11304" coordsize="773,0" path="m4792,11304l5565,11304e" filled="f" stroked="t" strokeweight=".477306pt" strokecolor="#3F3F3F">
                <v:path arrowok="t"/>
              </v:shape>
            </v:group>
            <v:group style="position:absolute;left:5508;top:11306;width:1799;height:2" coordorigin="5508,11306" coordsize="1799,2">
              <v:shape style="position:absolute;left:5508;top:11306;width:1799;height:2" coordorigin="5508,11306" coordsize="1799,0" path="m5508,11306l7308,11306e" filled="f" stroked="t" strokeweight=".954611pt" strokecolor="#676767">
                <v:path arrowok="t"/>
              </v:shape>
            </v:group>
            <v:group style="position:absolute;left:7250;top:11304;width:449;height:2" coordorigin="7250,11304" coordsize="449,2">
              <v:shape style="position:absolute;left:7250;top:11304;width:449;height:2" coordorigin="7250,11304" coordsize="449,0" path="m7250,11304l7699,11304e" filled="f" stroked="t" strokeweight=".477306pt" strokecolor="#444444">
                <v:path arrowok="t"/>
              </v:shape>
            </v:group>
            <v:group style="position:absolute;left:7642;top:11306;width:3250;height:2" coordorigin="7642,11306" coordsize="3250,2">
              <v:shape style="position:absolute;left:7642;top:11306;width:3250;height:2" coordorigin="7642,11306" coordsize="3250,0" path="m7642,11306l10892,11306e" filled="f" stroked="t" strokeweight=".715958pt" strokecolor="#676767">
                <v:path arrowok="t"/>
              </v:shape>
            </v:group>
            <v:group style="position:absolute;left:10835;top:11309;width:501;height:2" coordorigin="10835,11309" coordsize="501,2">
              <v:shape style="position:absolute;left:10835;top:11309;width:501;height:2" coordorigin="10835,11309" coordsize="501,0" path="m10835,11309l11336,11309e" filled="f" stroked="t" strokeweight=".477306pt" strokecolor="#4B4B4B">
                <v:path arrowok="t"/>
              </v:shape>
            </v:group>
            <v:group style="position:absolute;left:358;top:11553;width:5207;height:2" coordorigin="358,11553" coordsize="5207,2">
              <v:shape style="position:absolute;left:358;top:11553;width:5207;height:2" coordorigin="358,11553" coordsize="5207,0" path="m358,11553l5565,11553e" filled="f" stroked="t" strokeweight=".715958pt" strokecolor="#646464">
                <v:path arrowok="t"/>
              </v:shape>
            </v:group>
            <v:group style="position:absolute;left:5508;top:11548;width:1093;height:2" coordorigin="5508,11548" coordsize="1093,2">
              <v:shape style="position:absolute;left:5508;top:11548;width:1093;height:2" coordorigin="5508,11548" coordsize="1093,0" path="m5508,11548l6601,11548e" filled="f" stroked="t" strokeweight=".477306pt" strokecolor="#383838">
                <v:path arrowok="t"/>
              </v:shape>
            </v:group>
            <v:group style="position:absolute;left:6544;top:11550;width:348;height:2" coordorigin="6544,11550" coordsize="348,2">
              <v:shape style="position:absolute;left:6544;top:11550;width:348;height:2" coordorigin="6544,11550" coordsize="348,0" path="m6544,11550l6892,11550e" filled="f" stroked="t" strokeweight=".477306pt" strokecolor="#4F4F4F">
                <v:path arrowok="t"/>
              </v:shape>
            </v:group>
            <v:group style="position:absolute;left:6730;top:11550;width:4616;height:2" coordorigin="6730,11550" coordsize="4616,2">
              <v:shape style="position:absolute;left:6730;top:11550;width:4616;height:2" coordorigin="6730,11550" coordsize="4616,0" path="m6730,11550l11346,11550e" filled="f" stroked="t" strokeweight=".715958pt" strokecolor="#646464">
                <v:path arrowok="t"/>
              </v:shape>
            </v:group>
            <v:group style="position:absolute;left:7288;top:11299;width:2;height:373" coordorigin="7288,11299" coordsize="2,373">
              <v:shape style="position:absolute;left:7288;top:11299;width:2;height:373" coordorigin="7288,11299" coordsize="0,373" path="m7288,11672l7288,11299e" filled="f" stroked="t" strokeweight=".954611pt" strokecolor="#5B5B5B">
                <v:path arrowok="t"/>
              </v:shape>
            </v:group>
            <v:group style="position:absolute;left:1014;top:11304;width:2;height:1647" coordorigin="1014,11304" coordsize="2,1647">
              <v:shape style="position:absolute;left:1014;top:11304;width:2;height:1647" coordorigin="1014,11304" coordsize="0,1647" path="m1014,12951l1014,11304e" filled="f" stroked="t" strokeweight=".954611pt" strokecolor="#646464">
                <v:path arrowok="t"/>
              </v:shape>
            </v:group>
            <v:group style="position:absolute;left:1597;top:11294;width:2;height:1657" coordorigin="1597,11294" coordsize="2,1657">
              <v:shape style="position:absolute;left:1597;top:11294;width:2;height:1657" coordorigin="1597,11294" coordsize="0,1657" path="m1597,12951l1597,11294e" filled="f" stroked="t" strokeweight=".954611pt" strokecolor="#606060">
                <v:path arrowok="t"/>
              </v:shape>
            </v:group>
            <v:group style="position:absolute;left:7288;top:11500;width:2;height:565" coordorigin="7288,11500" coordsize="2,565">
              <v:shape style="position:absolute;left:7288;top:11500;width:2;height:565" coordorigin="7288,11500" coordsize="0,565" path="m7288,12065l7288,11500e" filled="f" stroked="t" strokeweight=".477306pt" strokecolor="#484848">
                <v:path arrowok="t"/>
              </v:shape>
            </v:group>
            <v:group style="position:absolute;left:2267;top:12008;width:2;height:752" coordorigin="2267,12008" coordsize="2,752">
              <v:shape style="position:absolute;left:2267;top:12008;width:2;height:752" coordorigin="2267,12008" coordsize="0,752" path="m2267,12759l2267,12008e" filled="f" stroked="t" strokeweight=".477306pt" strokecolor="#343434">
                <v:path arrowok="t"/>
              </v:shape>
            </v:group>
            <v:group style="position:absolute;left:7288;top:12008;width:2;height:354" coordorigin="7288,12008" coordsize="2,354">
              <v:shape style="position:absolute;left:7288;top:12008;width:2;height:354" coordorigin="7288,12008" coordsize="0,354" path="m7288,12362l7288,12008e" filled="f" stroked="t" strokeweight=".477306pt" strokecolor="#2F2F2F">
                <v:path arrowok="t"/>
              </v:shape>
            </v:group>
            <v:group style="position:absolute;left:11336;top:12008;width:2;height:440" coordorigin="11336,12008" coordsize="2,440">
              <v:shape style="position:absolute;left:11336;top:12008;width:2;height:440" coordorigin="11336,12008" coordsize="0,440" path="m11336,12448l11336,12008e" filled="f" stroked="t" strokeweight=".477306pt" strokecolor="#3F3F3F">
                <v:path arrowok="t"/>
              </v:shape>
            </v:group>
            <v:group style="position:absolute;left:7293;top:12304;width:2;height:144" coordorigin="7293,12304" coordsize="2,144">
              <v:shape style="position:absolute;left:7293;top:12304;width:2;height:144" coordorigin="7293,12304" coordsize="0,144" path="m7293,12448l7293,12304e" filled="f" stroked="t" strokeweight=".715958pt" strokecolor="#545454">
                <v:path arrowok="t"/>
              </v:shape>
            </v:group>
            <v:group style="position:absolute;left:11336;top:12391;width:2;height:163" coordorigin="11336,12391" coordsize="2,163">
              <v:shape style="position:absolute;left:11336;top:12391;width:2;height:163" coordorigin="11336,12391" coordsize="0,163" path="m11336,12553l11336,12391e" filled="f" stroked="t" strokeweight=".477306pt" strokecolor="#545454">
                <v:path arrowok="t"/>
              </v:shape>
            </v:group>
            <v:group style="position:absolute;left:1012;top:12893;width:2;height:1135" coordorigin="1012,12893" coordsize="2,1135">
              <v:shape style="position:absolute;left:1012;top:12893;width:2;height:1135" coordorigin="1012,12893" coordsize="0,1135" path="m1012,14028l1012,12893e" filled="f" stroked="t" strokeweight=".477306pt" strokecolor="#383838">
                <v:path arrowok="t"/>
              </v:shape>
            </v:group>
            <v:group style="position:absolute;left:1594;top:12893;width:2;height:723" coordorigin="1594,12893" coordsize="2,723">
              <v:shape style="position:absolute;left:1594;top:12893;width:2;height:723" coordorigin="1594,12893" coordsize="0,723" path="m1594,13616l1594,12893e" filled="f" stroked="t" strokeweight=".477306pt" strokecolor="#2F2F2F">
                <v:path arrowok="t"/>
              </v:shape>
            </v:group>
            <v:group style="position:absolute;left:7291;top:12352;width:2;height:1082" coordorigin="7291,12352" coordsize="2,1082">
              <v:shape style="position:absolute;left:7291;top:12352;width:2;height:1082" coordorigin="7291,12352" coordsize="0,1082" path="m7291,13434l7291,12352e" filled="f" stroked="t" strokeweight=".954611pt" strokecolor="#6B6B6B">
                <v:path arrowok="t"/>
              </v:shape>
            </v:group>
            <v:group style="position:absolute;left:363;top:12984;width:2;height:632" coordorigin="363,12984" coordsize="2,632">
              <v:shape style="position:absolute;left:363;top:12984;width:2;height:632" coordorigin="363,12984" coordsize="0,632" path="m363,13616l363,12984e" filled="f" stroked="t" strokeweight=".477306pt" strokecolor="#343434">
                <v:path arrowok="t"/>
              </v:shape>
            </v:group>
            <v:group style="position:absolute;left:348;top:13583;width:258;height:2" coordorigin="348,13583" coordsize="258,2">
              <v:shape style="position:absolute;left:348;top:13583;width:258;height:2" coordorigin="348,13583" coordsize="258,0" path="m348,13583l606,13583e" filled="f" stroked="t" strokeweight=".238653pt" strokecolor="#444444">
                <v:path arrowok="t"/>
              </v:shape>
            </v:group>
            <v:group style="position:absolute;left:606;top:13583;width:988;height:2" coordorigin="606,13583" coordsize="988,2">
              <v:shape style="position:absolute;left:606;top:13583;width:988;height:2" coordorigin="606,13583" coordsize="988,0" path="m606,13583l1594,13583e" filled="f" stroked="t" strokeweight=".238653pt" strokecolor="#1F1F1F">
                <v:path arrowok="t"/>
              </v:shape>
            </v:group>
            <v:group style="position:absolute;left:1580;top:13583;width:692;height:2" coordorigin="1580,13583" coordsize="692,2">
              <v:shape style="position:absolute;left:1580;top:13583;width:692;height:2" coordorigin="1580,13583" coordsize="692,0" path="m1580,13583l2272,13583e" filled="f" stroked="t" strokeweight=".238653pt" strokecolor="#4B4B4B">
                <v:path arrowok="t"/>
              </v:shape>
            </v:group>
            <v:group style="position:absolute;left:7288;top:13300;width:2;height:311" coordorigin="7288,13300" coordsize="2,311">
              <v:shape style="position:absolute;left:7288;top:13300;width:2;height:311" coordorigin="7288,13300" coordsize="0,311" path="m7288,13611l7288,13300e" filled="f" stroked="t" strokeweight=".715958pt" strokecolor="#4F4F4F">
                <v:path arrowok="t"/>
              </v:shape>
            </v:group>
            <v:group style="position:absolute;left:7293;top:13554;width:2;height:340" coordorigin="7293,13554" coordsize="2,340">
              <v:shape style="position:absolute;left:7293;top:13554;width:2;height:340" coordorigin="7293,13554" coordsize="0,340" path="m7293,13894l7293,13554e" filled="f" stroked="t" strokeweight=".477306pt" strokecolor="#2F2F2F">
                <v:path arrowok="t"/>
              </v:shape>
            </v:group>
            <v:group style="position:absolute;left:363;top:13741;width:2;height:287" coordorigin="363,13741" coordsize="2,287">
              <v:shape style="position:absolute;left:363;top:13741;width:2;height:287" coordorigin="363,13741" coordsize="0,287" path="m363,14028l363,13741e" filled="f" stroked="t" strokeweight=".477306pt" strokecolor="#383838">
                <v:path arrowok="t"/>
              </v:shape>
            </v:group>
            <v:group style="position:absolute;left:2267;top:13836;width:2;height:192" coordorigin="2267,13836" coordsize="2,192">
              <v:shape style="position:absolute;left:2267;top:13836;width:2;height:192" coordorigin="2267,13836" coordsize="0,192" path="m2267,14028l2267,13836e" filled="f" stroked="t" strokeweight=".954611pt" strokecolor="#676767">
                <v:path arrowok="t"/>
              </v:shape>
            </v:group>
            <v:group style="position:absolute;left:1012;top:13971;width:2;height:1355" coordorigin="1012,13971" coordsize="2,1355">
              <v:shape style="position:absolute;left:1012;top:13971;width:2;height:1355" coordorigin="1012,13971" coordsize="0,1355" path="m1012,15325l1012,13971e" filled="f" stroked="t" strokeweight=".954611pt" strokecolor="#646464">
                <v:path arrowok="t"/>
              </v:shape>
            </v:group>
            <v:group style="position:absolute;left:1597;top:13554;width:2;height:1771" coordorigin="1597,13554" coordsize="2,1771">
              <v:shape style="position:absolute;left:1597;top:13554;width:2;height:1771" coordorigin="1597,13554" coordsize="0,1771" path="m1597,15325l1597,13554e" filled="f" stroked="t" strokeweight=".954611pt" strokecolor="#606060">
                <v:path arrowok="t"/>
              </v:shape>
            </v:group>
            <v:group style="position:absolute;left:7291;top:13836;width:2;height:417" coordorigin="7291,13836" coordsize="2,417">
              <v:shape style="position:absolute;left:7291;top:13836;width:2;height:417" coordorigin="7291,13836" coordsize="0,417" path="m7291,14253l7291,13836e" filled="f" stroked="t" strokeweight=".477306pt" strokecolor="#444444">
                <v:path arrowok="t"/>
              </v:shape>
            </v:group>
            <v:group style="position:absolute;left:2267;top:14196;width:2;height:1130" coordorigin="2267,14196" coordsize="2,1130">
              <v:shape style="position:absolute;left:2267;top:14196;width:2;height:1130" coordorigin="2267,14196" coordsize="0,1130" path="m2267,15325l2267,14196e" filled="f" stroked="t" strokeweight=".477306pt" strokecolor="#2F2F2F">
                <v:path arrowok="t"/>
              </v:shape>
            </v:group>
            <v:group style="position:absolute;left:11336;top:14196;width:2;height:464" coordorigin="11336,14196" coordsize="2,464">
              <v:shape style="position:absolute;left:11336;top:14196;width:2;height:464" coordorigin="11336,14196" coordsize="0,464" path="m11336,14660l11336,14196e" filled="f" stroked="t" strokeweight=".477306pt" strokecolor="#5B5B5B">
                <v:path arrowok="t"/>
              </v:shape>
            </v:group>
            <v:group style="position:absolute;left:11334;top:14727;width:2;height:914" coordorigin="11334,14727" coordsize="2,914">
              <v:shape style="position:absolute;left:11334;top:14727;width:2;height:914" coordorigin="11334,14727" coordsize="0,914" path="m11334,15641l11334,14727e" filled="f" stroked="t" strokeweight=".715958pt" strokecolor="#707070">
                <v:path arrowok="t"/>
              </v:shape>
            </v:group>
            <v:group style="position:absolute;left:1012;top:15268;width:2;height:211" coordorigin="1012,15268" coordsize="2,211">
              <v:shape style="position:absolute;left:1012;top:15268;width:2;height:211" coordorigin="1012,15268" coordsize="0,211" path="m1012,15479l1012,15268e" filled="f" stroked="t" strokeweight=".477306pt" strokecolor="#4B4B4B">
                <v:path arrowok="t"/>
              </v:shape>
            </v:group>
            <v:group style="position:absolute;left:1594;top:15268;width:2;height:211" coordorigin="1594,15268" coordsize="2,211">
              <v:shape style="position:absolute;left:1594;top:15268;width:2;height:211" coordorigin="1594,15268" coordsize="0,211" path="m1594,15479l1594,15268e" filled="f" stroked="t" strokeweight=".477306pt" strokecolor="#4F4F4F">
                <v:path arrowok="t"/>
              </v:shape>
            </v:group>
            <v:group style="position:absolute;left:7291;top:14124;width:2;height:1518" coordorigin="7291,14124" coordsize="2,1518">
              <v:shape style="position:absolute;left:7291;top:14124;width:2;height:1518" coordorigin="7291,14124" coordsize="0,1518" path="m7291,15641l7291,14124e" filled="f" stroked="t" strokeweight=".954611pt" strokecolor="#646464">
                <v:path arrowok="t"/>
              </v:shape>
            </v:group>
            <v:group style="position:absolute;left:360;top:10945;width:2;height:5396" coordorigin="360,10945" coordsize="2,5396">
              <v:shape style="position:absolute;left:360;top:10945;width:2;height:5396" coordorigin="360,10945" coordsize="0,5396" path="m360,16340l360,10945e" filled="f" stroked="t" strokeweight=".715958pt" strokecolor="#545454">
                <v:path arrowok="t"/>
              </v:shape>
            </v:group>
            <v:group style="position:absolute;left:1012;top:15421;width:2;height:924" coordorigin="1012,15421" coordsize="2,924">
              <v:shape style="position:absolute;left:1012;top:15421;width:2;height:924" coordorigin="1012,15421" coordsize="0,924" path="m1012,16345l1012,15421e" filled="f" stroked="t" strokeweight=".477306pt" strokecolor="#2F2F2F">
                <v:path arrowok="t"/>
              </v:shape>
            </v:group>
            <v:group style="position:absolute;left:1594;top:15421;width:2;height:914" coordorigin="1594,15421" coordsize="2,914">
              <v:shape style="position:absolute;left:1594;top:15421;width:2;height:914" coordorigin="1594,15421" coordsize="0,914" path="m1594,16336l1594,15421e" filled="f" stroked="t" strokeweight=".477306pt" strokecolor="#282828">
                <v:path arrowok="t"/>
              </v:shape>
            </v:group>
            <v:group style="position:absolute;left:353;top:16333;width:792;height:2" coordorigin="353,16333" coordsize="792,2">
              <v:shape style="position:absolute;left:353;top:16333;width:792;height:2" coordorigin="353,16333" coordsize="792,0" path="m353,16333l1146,16333e" filled="f" stroked="t" strokeweight=".954611pt" strokecolor="#808080">
                <v:path arrowok="t"/>
              </v:shape>
            </v:group>
            <v:group style="position:absolute;left:969;top:16331;width:654;height:2" coordorigin="969,16331" coordsize="654,2">
              <v:shape style="position:absolute;left:969;top:16331;width:654;height:2" coordorigin="969,16331" coordsize="654,0" path="m969,16331l1623,16331e" filled="f" stroked="t" strokeweight=".477306pt" strokecolor="#5B5B5B">
                <v:path arrowok="t"/>
              </v:shape>
            </v:group>
            <v:group style="position:absolute;left:4444;top:16326;width:406;height:2" coordorigin="4444,16326" coordsize="406,2">
              <v:shape style="position:absolute;left:4444;top:16326;width:406;height:2" coordorigin="4444,16326" coordsize="406,0" path="m4444,16326l4849,16326e" filled="f" stroked="t" strokeweight=".477306pt" strokecolor="#545457">
                <v:path arrowok="t"/>
              </v:shape>
            </v:group>
            <v:group style="position:absolute;left:1551;top:16326;width:9790;height:2" coordorigin="1551,16326" coordsize="9790,2">
              <v:shape style="position:absolute;left:1551;top:16326;width:9790;height:2" coordorigin="1551,16326" coordsize="9790,0" path="m1551,16326l11341,16326e" filled="f" stroked="t" strokeweight=".715958pt" strokecolor="#646464">
                <v:path arrowok="t"/>
              </v:shape>
            </v:group>
            <v:group style="position:absolute;left:6835;top:16326;width:482;height:2" coordorigin="6835,16326" coordsize="482,2">
              <v:shape style="position:absolute;left:6835;top:16326;width:482;height:2" coordorigin="6835,16326" coordsize="482,0" path="m6835,16326l7317,16326e" filled="f" stroked="t" strokeweight=".477306pt" strokecolor="#484848">
                <v:path arrowok="t"/>
              </v:shape>
            </v:group>
            <v:group style="position:absolute;left:7293;top:15584;width:2;height:747" coordorigin="7293,15584" coordsize="2,747">
              <v:shape style="position:absolute;left:7293;top:15584;width:2;height:747" coordorigin="7293,15584" coordsize="0,747" path="m7293,16331l7293,15584e" filled="f" stroked="t" strokeweight=".477306pt" strokecolor="#343434">
                <v:path arrowok="t"/>
              </v:shape>
            </v:group>
            <v:group style="position:absolute;left:8883;top:16324;width:716;height:2" coordorigin="8883,16324" coordsize="716,2">
              <v:shape style="position:absolute;left:8883;top:16324;width:716;height:2" coordorigin="8883,16324" coordsize="716,0" path="m8883,16324l9599,16324e" filled="f" stroked="t" strokeweight=".477306pt" strokecolor="#4F4F4F">
                <v:path arrowok="t"/>
              </v:shape>
            </v:group>
            <v:group style="position:absolute;left:9541;top:16326;width:644;height:2" coordorigin="9541,16326" coordsize="644,2">
              <v:shape style="position:absolute;left:9541;top:16326;width:644;height:2" coordorigin="9541,16326" coordsize="644,0" path="m9541,16326l10186,16326e" filled="f" stroked="t" strokeweight=".477306pt" strokecolor="#3B3B3B">
                <v:path arrowok="t"/>
              </v:shape>
            </v:group>
            <v:group style="position:absolute;left:11331;top:15584;width:2;height:752" coordorigin="11331,15584" coordsize="2,752">
              <v:shape style="position:absolute;left:11331;top:15584;width:2;height:752" coordorigin="11331,15584" coordsize="0,752" path="m11331,16336l11331,15584e" filled="f" stroked="t" strokeweight=".477306pt" strokecolor="#4B4B4B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51"/>
          <w:position w:val="10"/>
        </w:rPr>
        <w:t>::ı::</w:t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00"/>
          <w:position w:val="10"/>
        </w:rPr>
        <w:tab/>
      </w:r>
      <w:r>
        <w:rPr>
          <w:rFonts w:ascii="Arial" w:hAnsi="Arial" w:cs="Arial" w:eastAsia="Arial"/>
          <w:sz w:val="23"/>
          <w:szCs w:val="23"/>
          <w:color w:val="3B3B3B"/>
          <w:spacing w:val="0"/>
          <w:w w:val="100"/>
          <w:position w:val="10"/>
        </w:rPr>
      </w:r>
      <w:r>
        <w:rPr>
          <w:rFonts w:ascii="Arial" w:hAnsi="Arial" w:cs="Arial" w:eastAsia="Arial"/>
          <w:sz w:val="26"/>
          <w:szCs w:val="26"/>
          <w:color w:val="666666"/>
          <w:spacing w:val="0"/>
          <w:w w:val="81"/>
          <w:position w:val="-4"/>
        </w:rPr>
        <w:t>A</w:t>
      </w:r>
      <w:r>
        <w:rPr>
          <w:rFonts w:ascii="Arial" w:hAnsi="Arial" w:cs="Arial" w:eastAsia="Arial"/>
          <w:sz w:val="26"/>
          <w:szCs w:val="26"/>
          <w:color w:val="666666"/>
          <w:spacing w:val="0"/>
          <w:w w:val="100"/>
          <w:position w:val="-4"/>
        </w:rPr>
        <w:tab/>
      </w:r>
      <w:r>
        <w:rPr>
          <w:rFonts w:ascii="Arial" w:hAnsi="Arial" w:cs="Arial" w:eastAsia="Arial"/>
          <w:sz w:val="26"/>
          <w:szCs w:val="26"/>
          <w:color w:val="666666"/>
          <w:spacing w:val="0"/>
          <w:w w:val="76"/>
          <w:position w:val="-4"/>
        </w:rPr>
        <w:t>OPÇ</w:t>
      </w:r>
      <w:r>
        <w:rPr>
          <w:rFonts w:ascii="Arial" w:hAnsi="Arial" w:cs="Arial" w:eastAsia="Arial"/>
          <w:sz w:val="26"/>
          <w:szCs w:val="26"/>
          <w:color w:val="666666"/>
          <w:spacing w:val="-34"/>
          <w:w w:val="77"/>
          <w:position w:val="-4"/>
        </w:rPr>
        <w:t>U</w:t>
      </w:r>
      <w:r>
        <w:rPr>
          <w:rFonts w:ascii="Arial" w:hAnsi="Arial" w:cs="Arial" w:eastAsia="Arial"/>
          <w:sz w:val="26"/>
          <w:szCs w:val="26"/>
          <w:color w:val="000000"/>
          <w:spacing w:val="0"/>
          <w:w w:val="100"/>
          <w:position w:val="0"/>
        </w:rPr>
      </w:r>
    </w:p>
    <w:p>
      <w:pPr>
        <w:spacing w:before="0" w:after="0" w:line="254" w:lineRule="exact"/>
        <w:ind w:left="2368" w:right="245"/>
        <w:jc w:val="center"/>
        <w:tabs>
          <w:tab w:pos="3220" w:val="left"/>
          <w:tab w:pos="3480" w:val="left"/>
        </w:tabs>
        <w:rPr>
          <w:rFonts w:ascii="Arial" w:hAnsi="Arial" w:cs="Arial" w:eastAsia="Arial"/>
          <w:sz w:val="21"/>
          <w:szCs w:val="21"/>
        </w:rPr>
      </w:pPr>
      <w:rPr/>
      <w:r>
        <w:rPr>
          <w:rFonts w:ascii="Arial" w:hAnsi="Arial" w:cs="Arial" w:eastAsia="Arial"/>
          <w:sz w:val="34"/>
          <w:szCs w:val="34"/>
          <w:color w:val="666666"/>
          <w:spacing w:val="0"/>
          <w:w w:val="127"/>
          <w:position w:val="-1"/>
        </w:rPr>
        <w:t>ı</w:t>
      </w:r>
      <w:r>
        <w:rPr>
          <w:rFonts w:ascii="Arial" w:hAnsi="Arial" w:cs="Arial" w:eastAsia="Arial"/>
          <w:sz w:val="34"/>
          <w:szCs w:val="34"/>
          <w:color w:val="666666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666666"/>
          <w:spacing w:val="0"/>
          <w:w w:val="100"/>
          <w:position w:val="-1"/>
        </w:rPr>
      </w:r>
      <w:r>
        <w:rPr>
          <w:rFonts w:ascii="Arial" w:hAnsi="Arial" w:cs="Arial" w:eastAsia="Arial"/>
          <w:sz w:val="34"/>
          <w:szCs w:val="34"/>
          <w:color w:val="424870"/>
          <w:spacing w:val="0"/>
          <w:w w:val="52"/>
          <w:position w:val="-1"/>
        </w:rPr>
        <w:t>,</w:t>
      </w:r>
      <w:r>
        <w:rPr>
          <w:rFonts w:ascii="Arial" w:hAnsi="Arial" w:cs="Arial" w:eastAsia="Arial"/>
          <w:sz w:val="34"/>
          <w:szCs w:val="34"/>
          <w:color w:val="424870"/>
          <w:spacing w:val="0"/>
          <w:w w:val="100"/>
          <w:position w:val="-1"/>
        </w:rPr>
        <w:tab/>
      </w:r>
      <w:r>
        <w:rPr>
          <w:rFonts w:ascii="Arial" w:hAnsi="Arial" w:cs="Arial" w:eastAsia="Arial"/>
          <w:sz w:val="34"/>
          <w:szCs w:val="34"/>
          <w:color w:val="424870"/>
          <w:spacing w:val="0"/>
          <w:w w:val="100"/>
          <w:position w:val="-1"/>
        </w:rPr>
      </w:r>
      <w:r>
        <w:rPr>
          <w:rFonts w:ascii="Times New Roman" w:hAnsi="Times New Roman" w:cs="Times New Roman" w:eastAsia="Times New Roman"/>
          <w:sz w:val="26"/>
          <w:szCs w:val="26"/>
          <w:color w:val="1D2675"/>
          <w:spacing w:val="-19"/>
          <w:w w:val="148"/>
          <w:position w:val="-1"/>
        </w:rPr>
        <w:t>'</w:t>
      </w:r>
      <w:r>
        <w:rPr>
          <w:rFonts w:ascii="Times New Roman" w:hAnsi="Times New Roman" w:cs="Times New Roman" w:eastAsia="Times New Roman"/>
          <w:sz w:val="26"/>
          <w:szCs w:val="26"/>
          <w:color w:val="1A239C"/>
          <w:spacing w:val="6"/>
          <w:w w:val="91"/>
          <w:position w:val="-1"/>
        </w:rPr>
        <w:t>J</w:t>
      </w:r>
      <w:r>
        <w:rPr>
          <w:rFonts w:ascii="Arial" w:hAnsi="Arial" w:cs="Arial" w:eastAsia="Arial"/>
          <w:sz w:val="23"/>
          <w:szCs w:val="23"/>
          <w:color w:val="545454"/>
          <w:spacing w:val="0"/>
          <w:w w:val="81"/>
          <w:position w:val="-1"/>
        </w:rPr>
        <w:t>lgo</w:t>
      </w:r>
      <w:r>
        <w:rPr>
          <w:rFonts w:ascii="Arial" w:hAnsi="Arial" w:cs="Arial" w:eastAsia="Arial"/>
          <w:sz w:val="23"/>
          <w:szCs w:val="23"/>
          <w:color w:val="545454"/>
          <w:spacing w:val="-31"/>
          <w:w w:val="100"/>
          <w:position w:val="-1"/>
        </w:rPr>
        <w:t> </w:t>
      </w:r>
      <w:r>
        <w:rPr>
          <w:rFonts w:ascii="Arial" w:hAnsi="Arial" w:cs="Arial" w:eastAsia="Arial"/>
          <w:sz w:val="23"/>
          <w:szCs w:val="23"/>
          <w:color w:val="666666"/>
          <w:spacing w:val="0"/>
          <w:w w:val="78"/>
          <w:position w:val="-1"/>
        </w:rPr>
        <w:t>A</w:t>
      </w:r>
      <w:r>
        <w:rPr>
          <w:rFonts w:ascii="Arial" w:hAnsi="Arial" w:cs="Arial" w:eastAsia="Arial"/>
          <w:sz w:val="23"/>
          <w:szCs w:val="23"/>
          <w:color w:val="666666"/>
          <w:spacing w:val="-6"/>
          <w:w w:val="79"/>
          <w:position w:val="-1"/>
        </w:rPr>
        <w:t>m</w:t>
      </w:r>
      <w:r>
        <w:rPr>
          <w:rFonts w:ascii="Arial" w:hAnsi="Arial" w:cs="Arial" w:eastAsia="Arial"/>
          <w:sz w:val="22"/>
          <w:szCs w:val="22"/>
          <w:color w:val="545454"/>
          <w:spacing w:val="-11"/>
          <w:w w:val="173"/>
          <w:position w:val="-1"/>
        </w:rPr>
        <w:t>i</w:t>
      </w:r>
      <w:r>
        <w:rPr>
          <w:rFonts w:ascii="Arial" w:hAnsi="Arial" w:cs="Arial" w:eastAsia="Arial"/>
          <w:sz w:val="21"/>
          <w:szCs w:val="21"/>
          <w:color w:val="666666"/>
          <w:spacing w:val="0"/>
          <w:w w:val="94"/>
          <w:position w:val="-1"/>
        </w:rPr>
        <w:t>rı</w:t>
      </w:r>
      <w:r>
        <w:rPr>
          <w:rFonts w:ascii="Arial" w:hAnsi="Arial" w:cs="Arial" w:eastAsia="Arial"/>
          <w:sz w:val="21"/>
          <w:szCs w:val="21"/>
          <w:color w:val="000000"/>
          <w:spacing w:val="0"/>
          <w:w w:val="100"/>
          <w:position w:val="0"/>
        </w:rPr>
      </w:r>
    </w:p>
    <w:p>
      <w:pPr>
        <w:spacing w:before="0" w:after="0" w:line="539" w:lineRule="exact"/>
        <w:ind w:left="3010" w:right="993"/>
        <w:jc w:val="center"/>
        <w:rPr>
          <w:rFonts w:ascii="Arial" w:hAnsi="Arial" w:cs="Arial" w:eastAsia="Arial"/>
          <w:sz w:val="32"/>
          <w:szCs w:val="32"/>
        </w:rPr>
      </w:pPr>
      <w:rPr/>
      <w:r>
        <w:rPr>
          <w:rFonts w:ascii="Arial" w:hAnsi="Arial" w:cs="Arial" w:eastAsia="Arial"/>
          <w:sz w:val="56"/>
          <w:szCs w:val="56"/>
          <w:color w:val="1A239C"/>
          <w:spacing w:val="0"/>
          <w:w w:val="76"/>
          <w:position w:val="1"/>
        </w:rPr>
        <w:t>ı</w:t>
      </w:r>
      <w:r>
        <w:rPr>
          <w:rFonts w:ascii="Arial" w:hAnsi="Arial" w:cs="Arial" w:eastAsia="Arial"/>
          <w:sz w:val="56"/>
          <w:szCs w:val="56"/>
          <w:color w:val="1A239C"/>
          <w:spacing w:val="101"/>
          <w:w w:val="76"/>
          <w:position w:val="1"/>
        </w:rPr>
        <w:t> </w:t>
      </w:r>
      <w:r>
        <w:rPr>
          <w:rFonts w:ascii="Arial" w:hAnsi="Arial" w:cs="Arial" w:eastAsia="Arial"/>
          <w:sz w:val="32"/>
          <w:szCs w:val="32"/>
          <w:color w:val="424F99"/>
          <w:spacing w:val="0"/>
          <w:w w:val="54"/>
          <w:i/>
          <w:position w:val="1"/>
        </w:rPr>
        <w:t>(</w:t>
      </w:r>
      <w:r>
        <w:rPr>
          <w:rFonts w:ascii="Arial" w:hAnsi="Arial" w:cs="Arial" w:eastAsia="Arial"/>
          <w:sz w:val="32"/>
          <w:szCs w:val="32"/>
          <w:color w:val="424F99"/>
          <w:spacing w:val="11"/>
          <w:w w:val="54"/>
          <w:i/>
          <w:position w:val="1"/>
        </w:rPr>
        <w:t> </w:t>
      </w:r>
      <w:r>
        <w:rPr>
          <w:rFonts w:ascii="Arial" w:hAnsi="Arial" w:cs="Arial" w:eastAsia="Arial"/>
          <w:sz w:val="32"/>
          <w:szCs w:val="32"/>
          <w:color w:val="75729E"/>
          <w:spacing w:val="0"/>
          <w:w w:val="176"/>
          <w:i/>
          <w:position w:val="1"/>
        </w:rPr>
        <w:t>j</w:t>
      </w:r>
      <w:r>
        <w:rPr>
          <w:rFonts w:ascii="Arial" w:hAnsi="Arial" w:cs="Arial" w:eastAsia="Arial"/>
          <w:sz w:val="32"/>
          <w:szCs w:val="32"/>
          <w:color w:val="000000"/>
          <w:spacing w:val="0"/>
          <w:w w:val="100"/>
          <w:position w:val="0"/>
        </w:rPr>
      </w:r>
    </w:p>
    <w:p>
      <w:pPr>
        <w:spacing w:before="0" w:after="0" w:line="240" w:lineRule="auto"/>
        <w:ind w:left="251"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00"/>
        </w:rPr>
        <w:t>CANSIZ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spacing w:before="0" w:after="0" w:line="253" w:lineRule="exact"/>
        <w:ind w:right="-20"/>
        <w:jc w:val="left"/>
        <w:rPr>
          <w:rFonts w:ascii="Times New Roman" w:hAnsi="Times New Roman" w:cs="Times New Roman" w:eastAsia="Times New Roman"/>
          <w:sz w:val="20"/>
          <w:szCs w:val="20"/>
        </w:rPr>
      </w:pPr>
      <w:rPr/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0"/>
          <w:w w:val="83"/>
        </w:rPr>
        <w:t>it</w:t>
      </w:r>
      <w:r>
        <w:rPr>
          <w:rFonts w:ascii="Times New Roman" w:hAnsi="Times New Roman" w:cs="Times New Roman" w:eastAsia="Times New Roman"/>
          <w:sz w:val="24"/>
          <w:szCs w:val="24"/>
          <w:color w:val="3B3B3B"/>
          <w:spacing w:val="-2"/>
          <w:w w:val="83"/>
        </w:rPr>
        <w:t>f</w:t>
      </w:r>
      <w:r>
        <w:rPr>
          <w:rFonts w:ascii="Times New Roman" w:hAnsi="Times New Roman" w:cs="Times New Roman" w:eastAsia="Times New Roman"/>
          <w:sz w:val="24"/>
          <w:szCs w:val="24"/>
          <w:color w:val="545454"/>
          <w:spacing w:val="0"/>
          <w:w w:val="83"/>
        </w:rPr>
        <w:t>.</w:t>
      </w:r>
      <w:r>
        <w:rPr>
          <w:rFonts w:ascii="Times New Roman" w:hAnsi="Times New Roman" w:cs="Times New Roman" w:eastAsia="Times New Roman"/>
          <w:sz w:val="24"/>
          <w:szCs w:val="24"/>
          <w:color w:val="545454"/>
          <w:spacing w:val="21"/>
          <w:w w:val="83"/>
        </w:rPr>
        <w:t> </w:t>
      </w:r>
      <w:r>
        <w:rPr>
          <w:rFonts w:ascii="Times New Roman" w:hAnsi="Times New Roman" w:cs="Times New Roman" w:eastAsia="Times New Roman"/>
          <w:sz w:val="20"/>
          <w:szCs w:val="20"/>
          <w:color w:val="3B3B3B"/>
          <w:spacing w:val="0"/>
          <w:w w:val="117"/>
        </w:rPr>
        <w:t>E'</w:t>
      </w:r>
      <w:r>
        <w:rPr>
          <w:rFonts w:ascii="Times New Roman" w:hAnsi="Times New Roman" w:cs="Times New Roman" w:eastAsia="Times New Roman"/>
          <w:sz w:val="20"/>
          <w:szCs w:val="20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260" w:right="440"/>
          <w:cols w:num="2" w:equalWidth="0">
            <w:col w:w="4728" w:space="415"/>
            <w:col w:w="6077"/>
          </w:cols>
        </w:sectPr>
      </w:pPr>
      <w:rPr/>
    </w:p>
    <w:p>
      <w:pPr>
        <w:spacing w:before="91" w:after="0" w:line="214" w:lineRule="auto"/>
        <w:ind w:left="601" w:right="-158" w:firstLine="40"/>
        <w:jc w:val="left"/>
        <w:rPr>
          <w:rFonts w:ascii="Arial" w:hAnsi="Arial" w:cs="Arial" w:eastAsia="Arial"/>
          <w:sz w:val="15"/>
          <w:szCs w:val="15"/>
        </w:rPr>
      </w:pPr>
      <w:rPr/>
      <w:r>
        <w:rPr>
          <w:rFonts w:ascii="Times New Roman" w:hAnsi="Times New Roman" w:cs="Times New Roman" w:eastAsia="Times New Roman"/>
          <w:sz w:val="92"/>
          <w:szCs w:val="92"/>
          <w:color w:val="2D2D2D"/>
          <w:spacing w:val="-386"/>
          <w:w w:val="158"/>
          <w:b/>
          <w:bCs/>
          <w:i/>
          <w:position w:val="13"/>
        </w:rPr>
        <w:t>l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14"/>
          <w:position w:val="0"/>
        </w:rPr>
        <w:t>IZMIR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14"/>
          <w:position w:val="0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b/>
          <w:bCs/>
          <w:position w:val="0"/>
        </w:rPr>
        <w:t>BÜYÜKŞEHIR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  <w:b/>
          <w:bCs/>
          <w:position w:val="0"/>
        </w:rPr>
        <w:t> </w:t>
      </w:r>
      <w:r>
        <w:rPr>
          <w:rFonts w:ascii="Arial" w:hAnsi="Arial" w:cs="Arial" w:eastAsia="Arial"/>
          <w:sz w:val="15"/>
          <w:szCs w:val="15"/>
          <w:color w:val="2D2D2D"/>
          <w:spacing w:val="0"/>
          <w:w w:val="107"/>
          <w:position w:val="0"/>
        </w:rPr>
        <w:t>BELEDIYESI</w:t>
      </w:r>
      <w:r>
        <w:rPr>
          <w:rFonts w:ascii="Arial" w:hAnsi="Arial" w:cs="Arial" w:eastAsia="Arial"/>
          <w:sz w:val="15"/>
          <w:szCs w:val="15"/>
          <w:color w:val="000000"/>
          <w:spacing w:val="0"/>
          <w:w w:val="100"/>
          <w:position w:val="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/>
        <w:br w:type="column"/>
      </w:r>
      <w:r>
        <w:rPr>
          <w:sz w:val="24"/>
          <w:szCs w:val="24"/>
        </w:rPr>
      </w:r>
    </w:p>
    <w:p>
      <w:pPr>
        <w:spacing w:before="0" w:after="0" w:line="240" w:lineRule="auto"/>
        <w:ind w:left="335" w:right="4478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/>
        <w:pict>
          <v:shape style="position:absolute;margin-left:492.480011pt;margin-top:4.843735pt;width:45.119999pt;height:39.360001pt;mso-position-horizontal-relative:page;mso-position-vertical-relative:paragraph;z-index:-15488" type="#_x0000_t75">
            <v:imagedata r:id="rId57" o:title=""/>
          </v:shape>
        </w:pic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İZMİR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BÜYÜKŞEHİR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4"/>
        </w:rPr>
        <w:t>BELEDİYESİ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453" w:right="462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DAİRESi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49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3"/>
        </w:rPr>
        <w:t>BAŞKANLIGI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12" w:after="0" w:line="240" w:lineRule="auto"/>
        <w:ind w:right="-20"/>
        <w:jc w:val="left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itfaiye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Müda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1"/>
          <w:w w:val="100"/>
        </w:rPr>
        <w:t>h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12"/>
          <w:w w:val="100"/>
        </w:rPr>
        <w:t>a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le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Şub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2"/>
        </w:rPr>
        <w:t>Müdürlüğü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spacing w:before="7" w:after="0" w:line="240" w:lineRule="auto"/>
        <w:ind w:left="1104" w:right="5349"/>
        <w:jc w:val="center"/>
        <w:rPr>
          <w:rFonts w:ascii="Times New Roman" w:hAnsi="Times New Roman" w:cs="Times New Roman" w:eastAsia="Times New Roman"/>
          <w:sz w:val="21"/>
          <w:szCs w:val="21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YANGl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2D2D2D"/>
          <w:spacing w:val="0"/>
          <w:w w:val="104"/>
        </w:rPr>
        <w:t>RAPORU</w:t>
      </w:r>
      <w:r>
        <w:rPr>
          <w:rFonts w:ascii="Times New Roman" w:hAnsi="Times New Roman" w:cs="Times New Roman" w:eastAsia="Times New Roman"/>
          <w:sz w:val="21"/>
          <w:szCs w:val="21"/>
          <w:color w:val="000000"/>
          <w:spacing w:val="0"/>
          <w:w w:val="100"/>
        </w:rPr>
      </w:r>
    </w:p>
    <w:p>
      <w:pPr>
        <w:jc w:val="center"/>
        <w:spacing w:after="0"/>
        <w:sectPr>
          <w:pgSz w:w="11920" w:h="16840"/>
          <w:pgMar w:top="680" w:bottom="280" w:left="180" w:right="60"/>
          <w:cols w:num="2" w:equalWidth="0">
            <w:col w:w="1623" w:space="1702"/>
            <w:col w:w="8355"/>
          </w:cols>
        </w:sectPr>
      </w:pPr>
      <w:rPr/>
    </w:p>
    <w:p>
      <w:pPr>
        <w:spacing w:before="38" w:after="0" w:line="240" w:lineRule="auto"/>
        <w:ind w:left="205" w:right="-49"/>
        <w:jc w:val="left"/>
        <w:tabs>
          <w:tab w:pos="1640" w:val="left"/>
          <w:tab w:pos="3200" w:val="left"/>
          <w:tab w:pos="49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84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8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7"/>
          <w:w w:val="103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3"/>
        </w:rPr>
        <w:t>Tari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7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10/05/2017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1" w:right="-69"/>
        <w:jc w:val="left"/>
        <w:tabs>
          <w:tab w:pos="1640" w:val="left"/>
          <w:tab w:pos="3200" w:val="left"/>
          <w:tab w:pos="47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0"/>
          <w:w w:val="88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ıtTarihi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10/05/2017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2952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Zafe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1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No:9/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Bornova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31" w:right="-20"/>
        <w:jc w:val="left"/>
        <w:tabs>
          <w:tab w:pos="16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Doğru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Adres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Zafe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caddesi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4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14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No:9/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7"/>
          <w:position w:val="-1"/>
        </w:rPr>
        <w:t>Bomova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3" w:after="0" w:line="240" w:lineRule="auto"/>
        <w:ind w:right="-20"/>
        <w:jc w:val="left"/>
        <w:tabs>
          <w:tab w:pos="204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!Bildirim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14:40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tre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Bildirim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Alan: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Merkez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60"/>
          <w:cols w:num="2" w:equalWidth="0">
            <w:col w:w="5191" w:space="380"/>
            <w:col w:w="6109"/>
          </w:cols>
        </w:sectPr>
      </w:pPr>
      <w:rPr/>
    </w:p>
    <w:p>
      <w:pPr>
        <w:spacing w:before="25" w:after="0" w:line="240" w:lineRule="auto"/>
        <w:ind w:left="117" w:right="-73"/>
        <w:jc w:val="left"/>
        <w:tabs>
          <w:tab w:pos="16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00"/>
        </w:rPr>
        <w:t>İ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0"/>
        </w:rPr>
        <w:t>ise: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255" w:right="-20"/>
        <w:jc w:val="left"/>
        <w:tabs>
          <w:tab w:pos="44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Sınıf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9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Sebebi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Kızışına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right="-20"/>
        <w:jc w:val="left"/>
        <w:tabs>
          <w:tab w:pos="31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32.71698pt;margin-top:8.670363pt;width:100.157286pt;height:30.5pt;mso-position-horizontal-relative:page;mso-position-vertical-relative:paragraph;z-index:-15483" type="#_x0000_t202" filled="f" stroked="f">
            <v:textbox inset="0,0,0,0">
              <w:txbxContent>
                <w:p>
                  <w:pPr>
                    <w:spacing w:before="0" w:after="0" w:line="610" w:lineRule="exact"/>
                    <w:ind w:right="-131"/>
                    <w:jc w:val="left"/>
                    <w:tabs>
                      <w:tab w:pos="580" w:val="left"/>
                      <w:tab w:pos="1100" w:val="left"/>
                      <w:tab w:pos="1560" w:val="left"/>
                    </w:tabs>
                    <w:rPr>
                      <w:rFonts w:ascii="Arial" w:hAnsi="Arial" w:cs="Arial" w:eastAsia="Arial"/>
                      <w:sz w:val="61"/>
                      <w:szCs w:val="61"/>
                    </w:rPr>
                  </w:pPr>
                  <w:rPr/>
                  <w:r>
                    <w:rPr>
                      <w:rFonts w:ascii="Arial" w:hAnsi="Arial" w:cs="Arial" w:eastAsia="Arial"/>
                      <w:sz w:val="48"/>
                      <w:szCs w:val="48"/>
                      <w:color w:val="2D2D2D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D2D2D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2D2D2D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64646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64646"/>
                      <w:spacing w:val="-64"/>
                      <w:w w:val="52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64646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464646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09091"/>
                      <w:spacing w:val="0"/>
                      <w:w w:val="52"/>
                      <w:position w:val="-1"/>
                    </w:rPr>
                    <w:t>ı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09091"/>
                      <w:spacing w:val="-64"/>
                      <w:w w:val="52"/>
                      <w:position w:val="-1"/>
                    </w:rPr>
                    <w:t> </w:t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09091"/>
                      <w:spacing w:val="0"/>
                      <w:w w:val="100"/>
                      <w:position w:val="-1"/>
                    </w:rPr>
                    <w:tab/>
                  </w:r>
                  <w:r>
                    <w:rPr>
                      <w:rFonts w:ascii="Arial" w:hAnsi="Arial" w:cs="Arial" w:eastAsia="Arial"/>
                      <w:sz w:val="48"/>
                      <w:szCs w:val="48"/>
                      <w:color w:val="909091"/>
                      <w:spacing w:val="0"/>
                      <w:w w:val="100"/>
                      <w:position w:val="-1"/>
                    </w:rPr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B8B8BA"/>
                      <w:spacing w:val="-67"/>
                      <w:w w:val="63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909091"/>
                      <w:spacing w:val="-29"/>
                      <w:w w:val="164"/>
                      <w:position w:val="-1"/>
                    </w:rPr>
                    <w:t>r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464646"/>
                      <w:spacing w:val="0"/>
                      <w:w w:val="55"/>
                      <w:position w:val="-1"/>
                    </w:rPr>
                    <w:t>·</w:t>
                  </w:r>
                  <w:r>
                    <w:rPr>
                      <w:rFonts w:ascii="Arial" w:hAnsi="Arial" w:cs="Arial" w:eastAsia="Arial"/>
                      <w:sz w:val="61"/>
                      <w:szCs w:val="61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89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89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89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9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89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Şekli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Restaurant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201" w:lineRule="exact"/>
        <w:ind w:right="-20"/>
        <w:jc w:val="left"/>
        <w:rPr>
          <w:rFonts w:ascii="Arial" w:hAnsi="Arial" w:cs="Arial" w:eastAsia="Arial"/>
          <w:sz w:val="17"/>
          <w:szCs w:val="17"/>
        </w:rPr>
      </w:pPr>
      <w:rPr/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</w:rPr>
        <w:t>Bet</w:t>
      </w:r>
      <w:r>
        <w:rPr>
          <w:rFonts w:ascii="Arial" w:hAnsi="Arial" w:cs="Arial" w:eastAsia="Arial"/>
          <w:sz w:val="17"/>
          <w:szCs w:val="17"/>
          <w:color w:val="464646"/>
          <w:spacing w:val="-3"/>
          <w:w w:val="100"/>
        </w:rPr>
        <w:t>o</w:t>
      </w:r>
      <w:r>
        <w:rPr>
          <w:rFonts w:ascii="Arial" w:hAnsi="Arial" w:cs="Arial" w:eastAsia="Arial"/>
          <w:sz w:val="17"/>
          <w:szCs w:val="17"/>
          <w:color w:val="2D2D2D"/>
          <w:spacing w:val="-3"/>
          <w:w w:val="100"/>
        </w:rPr>
        <w:t>n</w:t>
      </w:r>
      <w:r>
        <w:rPr>
          <w:rFonts w:ascii="Arial" w:hAnsi="Arial" w:cs="Arial" w:eastAsia="Arial"/>
          <w:sz w:val="17"/>
          <w:szCs w:val="17"/>
          <w:color w:val="464646"/>
          <w:spacing w:val="-13"/>
          <w:w w:val="100"/>
        </w:rPr>
        <w:t>a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</w:rPr>
        <w:t>n</w:t>
      </w:r>
      <w:r>
        <w:rPr>
          <w:rFonts w:ascii="Arial" w:hAnsi="Arial" w:cs="Arial" w:eastAsia="Arial"/>
          <w:sz w:val="17"/>
          <w:szCs w:val="17"/>
          <w:color w:val="2D2D2D"/>
          <w:spacing w:val="-15"/>
          <w:w w:val="100"/>
        </w:rPr>
        <w:t>n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</w:rPr>
        <w:t>e</w:t>
      </w:r>
      <w:r>
        <w:rPr>
          <w:rFonts w:ascii="Arial" w:hAnsi="Arial" w:cs="Arial" w:eastAsia="Arial"/>
          <w:sz w:val="17"/>
          <w:szCs w:val="17"/>
          <w:color w:val="464646"/>
          <w:spacing w:val="39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2"/>
          <w:w w:val="92"/>
        </w:rPr>
        <w:t>K</w:t>
      </w:r>
      <w:r>
        <w:rPr>
          <w:rFonts w:ascii="Arial" w:hAnsi="Arial" w:cs="Arial" w:eastAsia="Arial"/>
          <w:sz w:val="17"/>
          <w:szCs w:val="17"/>
          <w:color w:val="5E6060"/>
          <w:spacing w:val="-6"/>
          <w:w w:val="92"/>
        </w:rPr>
        <w:t>a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92"/>
        </w:rPr>
        <w:t>ıı.</w:t>
      </w:r>
      <w:r>
        <w:rPr>
          <w:rFonts w:ascii="Arial" w:hAnsi="Arial" w:cs="Arial" w:eastAsia="Arial"/>
          <w:sz w:val="17"/>
          <w:szCs w:val="17"/>
          <w:color w:val="464646"/>
          <w:spacing w:val="-16"/>
          <w:w w:val="92"/>
        </w:rPr>
        <w:t>i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92"/>
        </w:rPr>
        <w:t>r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92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92"/>
        </w:rPr>
        <w:t> 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00"/>
        </w:rPr>
        <w:t>A</w:t>
      </w:r>
      <w:r>
        <w:rPr>
          <w:rFonts w:ascii="Arial" w:hAnsi="Arial" w:cs="Arial" w:eastAsia="Arial"/>
          <w:sz w:val="17"/>
          <w:szCs w:val="17"/>
          <w:color w:val="2D2D2D"/>
          <w:spacing w:val="-2"/>
          <w:w w:val="100"/>
        </w:rPr>
        <w:t>h</w:t>
      </w:r>
      <w:r>
        <w:rPr>
          <w:rFonts w:ascii="Arial" w:hAnsi="Arial" w:cs="Arial" w:eastAsia="Arial"/>
          <w:sz w:val="17"/>
          <w:szCs w:val="17"/>
          <w:color w:val="5E6060"/>
          <w:spacing w:val="-6"/>
          <w:w w:val="100"/>
        </w:rPr>
        <w:t>ş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</w:rPr>
        <w:t>ap</w:t>
      </w:r>
      <w:r>
        <w:rPr>
          <w:rFonts w:ascii="Arial" w:hAnsi="Arial" w:cs="Arial" w:eastAsia="Arial"/>
          <w:sz w:val="17"/>
          <w:szCs w:val="17"/>
          <w:color w:val="464646"/>
          <w:spacing w:val="0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9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lik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8"/>
          <w:w w:val="100"/>
        </w:rPr>
        <w:t> </w:t>
      </w:r>
      <w:r>
        <w:rPr>
          <w:rFonts w:ascii="Arial" w:hAnsi="Arial" w:cs="Arial" w:eastAsia="Arial"/>
          <w:sz w:val="17"/>
          <w:szCs w:val="17"/>
          <w:color w:val="464646"/>
          <w:spacing w:val="2"/>
          <w:w w:val="105"/>
        </w:rPr>
        <w:t>D</w:t>
      </w:r>
      <w:r>
        <w:rPr>
          <w:rFonts w:ascii="Arial" w:hAnsi="Arial" w:cs="Arial" w:eastAsia="Arial"/>
          <w:sz w:val="17"/>
          <w:szCs w:val="17"/>
          <w:color w:val="2D2D2D"/>
          <w:spacing w:val="0"/>
          <w:w w:val="160"/>
        </w:rPr>
        <w:t>i</w:t>
      </w:r>
      <w:r>
        <w:rPr>
          <w:rFonts w:ascii="Arial" w:hAnsi="Arial" w:cs="Arial" w:eastAsia="Arial"/>
          <w:sz w:val="17"/>
          <w:szCs w:val="17"/>
          <w:color w:val="000000"/>
          <w:spacing w:val="0"/>
          <w:w w:val="100"/>
        </w:rPr>
      </w:r>
    </w:p>
    <w:p>
      <w:pPr>
        <w:spacing w:before="58" w:after="0" w:line="25" w:lineRule="exact"/>
        <w:ind w:left="340" w:right="-20"/>
        <w:jc w:val="left"/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114"/>
          <w:position w:val="-16"/>
        </w:rPr>
        <w:t>X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60"/>
          <w:cols w:num="2" w:equalWidth="0">
            <w:col w:w="2791" w:space="865"/>
            <w:col w:w="8024"/>
          </w:cols>
        </w:sectPr>
      </w:pPr>
      <w:rPr/>
    </w:p>
    <w:p>
      <w:pPr>
        <w:spacing w:before="0" w:after="0" w:line="194" w:lineRule="exact"/>
        <w:ind w:left="678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w w:val="94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4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8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12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78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9"/>
          <w:w w:val="7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Kontrol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Altına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Alma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60"/>
        </w:sectPr>
      </w:pPr>
      <w:rPr/>
    </w:p>
    <w:p>
      <w:pPr>
        <w:spacing w:before="35" w:after="0" w:line="240" w:lineRule="auto"/>
        <w:ind w:left="136" w:right="-68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Şeyin: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85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2"/>
        </w:rPr>
        <w:t>iden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Ekibin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9" w:after="0" w:line="284" w:lineRule="auto"/>
        <w:ind w:right="-5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Arial" w:hAnsi="Arial" w:cs="Arial" w:eastAsia="Arial"/>
          <w:sz w:val="19"/>
          <w:szCs w:val="19"/>
          <w:color w:val="464646"/>
          <w:spacing w:val="-15"/>
          <w:w w:val="100"/>
        </w:rPr>
        <w:t>a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l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Ta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23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3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ltd.şti.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\miri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0"/>
        </w:rPr>
        <w:t>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TEMEL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2"/>
        </w:rPr>
        <w:t>\raç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9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4"/>
        </w:rPr>
        <w:t>!Araç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94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Plakası: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35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668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40" w:after="0" w:line="568" w:lineRule="auto"/>
        <w:ind w:left="51" w:right="2378" w:firstLine="974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36"/>
        </w:rPr>
        <w:t>j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2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1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84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3"/>
        </w:rPr>
        <w:t>ac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5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veya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Taşlıça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gıda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ltd.şti.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6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46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6"/>
          <w:w w:val="146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</w:rPr>
        <w:t>4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41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Varı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Saati: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1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14:45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91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Elektri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Arıza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6" w:after="0" w:line="240" w:lineRule="auto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112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Acil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Servi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Emniyet-Jan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2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60"/>
          <w:cols w:num="3" w:equalWidth="0">
            <w:col w:w="1176" w:space="971"/>
            <w:col w:w="2229" w:space="357"/>
            <w:col w:w="6947"/>
          </w:cols>
        </w:sectPr>
      </w:pPr>
      <w:rPr/>
    </w:p>
    <w:p>
      <w:pPr>
        <w:spacing w:before="30" w:after="0" w:line="214" w:lineRule="exact"/>
        <w:ind w:left="2166" w:right="-20"/>
        <w:jc w:val="left"/>
        <w:tabs>
          <w:tab w:pos="47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Sayıs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"/>
          <w:w w:val="100"/>
          <w:position w:val="-1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3</w:t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Doğalgaz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Ekibi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Geli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1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60"/>
        </w:sectPr>
      </w:pPr>
      <w:rPr/>
    </w:p>
    <w:p>
      <w:pPr>
        <w:spacing w:before="34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rrlımcı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7"/>
        </w:rPr>
        <w:t>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3"/>
          <w:w w:val="12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27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6" w:after="0" w:line="240" w:lineRule="auto"/>
        <w:ind w:left="2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Dönüş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40" w:lineRule="auto"/>
        <w:ind w:left="216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Yardıma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Gele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Plakası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2166" w:right="-69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Amirini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Adı-Soyadı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30" w:after="0" w:line="240" w:lineRule="auto"/>
        <w:ind w:right="-20"/>
        <w:jc w:val="left"/>
        <w:tabs>
          <w:tab w:pos="29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Araç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Personel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Sayısı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60"/>
          <w:cols w:num="2" w:equalWidth="0">
            <w:col w:w="4383" w:space="350"/>
            <w:col w:w="6947"/>
          </w:cols>
        </w:sectPr>
      </w:pPr>
      <w:rPr/>
    </w:p>
    <w:p>
      <w:pPr>
        <w:spacing w:before="30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playı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2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12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GörOldugu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Durum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13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Türü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0" w:after="0" w:line="110" w:lineRule="exact"/>
        <w:jc w:val="left"/>
        <w:rPr>
          <w:sz w:val="11"/>
          <w:szCs w:val="11"/>
        </w:rPr>
      </w:pPr>
      <w:rPr/>
      <w:r>
        <w:rPr>
          <w:sz w:val="11"/>
          <w:szCs w:val="11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31" w:right="-73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Sonundaki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14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Hasa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Durumu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60" w:lineRule="exact"/>
        <w:jc w:val="left"/>
        <w:rPr>
          <w:sz w:val="16"/>
          <w:szCs w:val="16"/>
        </w:rPr>
      </w:pPr>
      <w:rPr/>
      <w:r>
        <w:rPr>
          <w:sz w:val="16"/>
          <w:szCs w:val="16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left="117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Nedeni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5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!Yangı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5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9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varıldıgında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vatan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tarafında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görüldü.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exact"/>
        <w:jc w:val="left"/>
        <w:rPr>
          <w:sz w:val="24"/>
          <w:szCs w:val="24"/>
        </w:rPr>
      </w:pPr>
      <w:rPr/>
      <w:r>
        <w:rPr>
          <w:sz w:val="24"/>
          <w:szCs w:val="24"/>
        </w:rPr>
      </w:r>
    </w:p>
    <w:p>
      <w:pPr>
        <w:spacing w:before="0" w:after="0" w:line="240" w:lineRule="auto"/>
        <w:ind w:left="2591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98"/>
        </w:rPr>
        <w:t>ö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98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5"/>
          <w:w w:val="9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8"/>
        </w:rPr>
        <w:t>nr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97"/>
        </w:rPr>
        <w:t>m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9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Kullanıla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söndürücU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0" w:after="0" w:line="187" w:lineRule="exact"/>
        <w:ind w:left="2586" w:right="-20"/>
        <w:jc w:val="left"/>
        <w:tabs>
          <w:tab w:pos="4500" w:val="left"/>
          <w:tab w:pos="608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464646"/>
          <w:spacing w:val="-1"/>
          <w:w w:val="91"/>
          <w:position w:val="-3"/>
        </w:rPr>
        <w:t>S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91"/>
          <w:position w:val="-3"/>
        </w:rPr>
        <w:t>u</w:t>
      </w:r>
      <w:r>
        <w:rPr>
          <w:rFonts w:ascii="Arial" w:hAnsi="Arial" w:cs="Arial" w:eastAsia="Arial"/>
          <w:sz w:val="19"/>
          <w:szCs w:val="19"/>
          <w:color w:val="2D2D2D"/>
          <w:spacing w:val="-11"/>
          <w:w w:val="91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3"/>
        </w:rPr>
        <w:t>ı</w:t>
      </w:r>
      <w:r>
        <w:rPr>
          <w:rFonts w:ascii="Arial" w:hAnsi="Arial" w:cs="Arial" w:eastAsia="Arial"/>
          <w:sz w:val="19"/>
          <w:szCs w:val="19"/>
          <w:color w:val="2D2D2D"/>
          <w:spacing w:val="-4"/>
          <w:w w:val="100"/>
          <w:position w:val="-3"/>
        </w:rPr>
        <w:t>n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3"/>
        </w:rPr>
        <w:t>3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3"/>
        </w:rPr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3"/>
        </w:rPr>
        <w:t>IKtipl</w:t>
      </w:r>
      <w:r>
        <w:rPr>
          <w:rFonts w:ascii="Arial" w:hAnsi="Arial" w:cs="Arial" w:eastAsia="Arial"/>
          <w:sz w:val="19"/>
          <w:szCs w:val="19"/>
          <w:color w:val="2D2D2D"/>
          <w:spacing w:val="-14"/>
          <w:w w:val="100"/>
          <w:position w:val="-3"/>
        </w:rPr>
        <w:t>i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3"/>
        </w:rPr>
        <w:t>k</w:t>
      </w:r>
      <w:r>
        <w:rPr>
          <w:rFonts w:ascii="Arial" w:hAnsi="Arial" w:cs="Arial" w:eastAsia="Arial"/>
          <w:sz w:val="19"/>
          <w:szCs w:val="19"/>
          <w:color w:val="464646"/>
          <w:spacing w:val="9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6"/>
          <w:w w:val="100"/>
          <w:position w:val="-3"/>
        </w:rPr>
        <w:t>K</w:t>
      </w:r>
      <w:r>
        <w:rPr>
          <w:rFonts w:ascii="Arial" w:hAnsi="Arial" w:cs="Arial" w:eastAsia="Arial"/>
          <w:sz w:val="19"/>
          <w:szCs w:val="19"/>
          <w:color w:val="464646"/>
          <w:spacing w:val="-17"/>
          <w:w w:val="100"/>
          <w:position w:val="-3"/>
        </w:rPr>
        <w:t>g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3"/>
        </w:rPr>
        <w:t>.</w:t>
        <w:tab/>
      </w:r>
      <w:r>
        <w:rPr>
          <w:rFonts w:ascii="Arial" w:hAnsi="Arial" w:cs="Arial" w:eastAsia="Arial"/>
          <w:sz w:val="19"/>
          <w:szCs w:val="19"/>
          <w:color w:val="2D2D2D"/>
          <w:spacing w:val="-30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91"/>
          <w:position w:val="-3"/>
        </w:rPr>
        <w:t>I</w:t>
      </w:r>
      <w:r>
        <w:rPr>
          <w:rFonts w:ascii="Arial" w:hAnsi="Arial" w:cs="Arial" w:eastAsia="Arial"/>
          <w:sz w:val="19"/>
          <w:szCs w:val="19"/>
          <w:color w:val="2D2D2D"/>
          <w:spacing w:val="6"/>
          <w:w w:val="91"/>
          <w:position w:val="-3"/>
        </w:rPr>
        <w:t>K</w:t>
      </w:r>
      <w:r>
        <w:rPr>
          <w:rFonts w:ascii="Arial" w:hAnsi="Arial" w:cs="Arial" w:eastAsia="Arial"/>
          <w:sz w:val="19"/>
          <w:szCs w:val="19"/>
          <w:color w:val="131313"/>
          <w:spacing w:val="-11"/>
          <w:w w:val="10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2D2D2D"/>
          <w:spacing w:val="-1"/>
          <w:w w:val="118"/>
          <w:position w:val="-3"/>
        </w:rPr>
        <w:t>K</w:t>
      </w:r>
      <w:r>
        <w:rPr>
          <w:rFonts w:ascii="Arial" w:hAnsi="Arial" w:cs="Arial" w:eastAsia="Arial"/>
          <w:sz w:val="19"/>
          <w:szCs w:val="19"/>
          <w:color w:val="464646"/>
          <w:spacing w:val="-11"/>
          <w:w w:val="150"/>
          <w:position w:val="-3"/>
        </w:rPr>
        <w:t>.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96"/>
          <w:position w:val="-3"/>
        </w:rPr>
        <w:t>T.</w:t>
      </w:r>
      <w:r>
        <w:rPr>
          <w:rFonts w:ascii="Arial" w:hAnsi="Arial" w:cs="Arial" w:eastAsia="Arial"/>
          <w:sz w:val="19"/>
          <w:szCs w:val="19"/>
          <w:color w:val="2D2D2D"/>
          <w:spacing w:val="-10"/>
          <w:w w:val="100"/>
          <w:position w:val="-3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1"/>
          <w:w w:val="110"/>
          <w:position w:val="-3"/>
        </w:rPr>
        <w:t>K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1"/>
          <w:position w:val="-3"/>
        </w:rPr>
        <w:t>g.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0" w:after="0" w:line="335" w:lineRule="exact"/>
        <w:ind w:left="4458" w:right="3287"/>
        <w:jc w:val="center"/>
        <w:tabs>
          <w:tab w:pos="6020" w:val="left"/>
        </w:tabs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37"/>
          <w:szCs w:val="37"/>
          <w:color w:val="2D2D2D"/>
          <w:spacing w:val="0"/>
          <w:w w:val="58"/>
        </w:rPr>
        <w:t>ı</w:t>
      </w:r>
      <w:r>
        <w:rPr>
          <w:rFonts w:ascii="Arial" w:hAnsi="Arial" w:cs="Arial" w:eastAsia="Arial"/>
          <w:sz w:val="37"/>
          <w:szCs w:val="37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37"/>
          <w:szCs w:val="37"/>
          <w:color w:val="2D2D2D"/>
          <w:spacing w:val="0"/>
          <w:w w:val="73"/>
        </w:rPr>
        <w:t>ı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</w:rPr>
      </w:r>
    </w:p>
    <w:p>
      <w:pPr>
        <w:spacing w:before="0" w:after="0" w:line="181" w:lineRule="exact"/>
        <w:ind w:left="19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100"/>
        </w:rPr>
        <w:t>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fritöz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makinası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kısme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suretiyle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görmüştilr.Yangında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dolayı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eşyalarda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77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1"/>
          <w:w w:val="10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000,00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6"/>
          <w:w w:val="112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32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40" w:lineRule="auto"/>
        <w:ind w:left="72" w:right="7196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</w:rPr>
        <w:t>l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nini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maddi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zara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vardı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2"/>
          <w:w w:val="106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" w:after="0" w:line="150" w:lineRule="exact"/>
        <w:jc w:val="left"/>
        <w:rPr>
          <w:sz w:val="15"/>
          <w:szCs w:val="15"/>
        </w:rPr>
      </w:pPr>
      <w:rPr/>
      <w:r>
        <w:rPr>
          <w:sz w:val="15"/>
          <w:szCs w:val="15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58" w:lineRule="auto"/>
        <w:ind w:left="19" w:right="159" w:firstLine="105"/>
        <w:jc w:val="both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yerinde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tetkikte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başlangıcını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6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katlı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betonarme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binanı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giri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katında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buluna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restaurantta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oldug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görülmü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olup,yapıla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araştırma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soruşturmada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aşırı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ısına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fritöz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6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içerisndeki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bitkisel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yagları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kızışma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4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7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67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sonuc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çıktıgı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kanaatine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varılmıştır.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both"/>
        <w:spacing w:after="0"/>
        <w:sectPr>
          <w:type w:val="continuous"/>
          <w:pgSz w:w="11920" w:h="16840"/>
          <w:pgMar w:top="660" w:bottom="280" w:left="180" w:right="60"/>
          <w:cols w:num="2" w:equalWidth="0">
            <w:col w:w="1856" w:space="291"/>
            <w:col w:w="9533"/>
          </w:cols>
        </w:sectPr>
      </w:pPr>
      <w:rPr/>
    </w:p>
    <w:p>
      <w:pPr>
        <w:spacing w:before="9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40" w:lineRule="auto"/>
        <w:ind w:left="146" w:right="-73"/>
        <w:jc w:val="left"/>
        <w:tabs>
          <w:tab w:pos="21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igortalı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ise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3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0"/>
        </w:rPr>
        <w:t>k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"/>
          <w:w w:val="100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Ad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30" w:after="0" w:line="240" w:lineRule="auto"/>
        <w:ind w:left="13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07"/>
        </w:rPr>
        <w:t>t\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w w:val="108"/>
        </w:rPr>
        <w:t>.r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9"/>
          <w:w w:val="107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39"/>
        </w:rPr>
        <w:t>_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1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9"/>
        </w:rPr>
        <w:t>GereçKaybı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21" w:after="0" w:line="214" w:lineRule="exact"/>
        <w:ind w:left="146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4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Yer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Kime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9"/>
          <w:w w:val="112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6"/>
          <w:position w:val="-1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  <w:position w:val="-1"/>
        </w:rPr>
        <w:t>slim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140" w:lineRule="exact"/>
        <w:jc w:val="left"/>
        <w:rPr>
          <w:sz w:val="14"/>
          <w:szCs w:val="14"/>
        </w:rPr>
      </w:pPr>
      <w:rPr/>
      <w:r>
        <w:rPr/>
        <w:br w:type="column"/>
      </w:r>
      <w:r>
        <w:rPr>
          <w:sz w:val="14"/>
          <w:szCs w:val="14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74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73"/>
        </w:rPr>
        <w:t>B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2"/>
          <w:w w:val="106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91"/>
        </w:rPr>
        <w:t>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"/>
          <w:w w:val="100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li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60"/>
          <w:cols w:num="2" w:equalWidth="0">
            <w:col w:w="3258" w:space="3572"/>
            <w:col w:w="4850"/>
          </w:cols>
        </w:sectPr>
      </w:pPr>
      <w:rPr/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162" w:lineRule="exact"/>
        <w:ind w:left="191" w:right="-68"/>
        <w:jc w:val="left"/>
        <w:tabs>
          <w:tab w:pos="1560" w:val="left"/>
          <w:tab w:pos="1820" w:val="left"/>
          <w:tab w:pos="206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w w:val="155"/>
          <w:position w:val="-5"/>
        </w:rPr>
        <w:t>ild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55"/>
          <w:position w:val="-5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5"/>
          <w:w w:val="117"/>
          <w:position w:val="-5"/>
        </w:rPr>
        <w:t>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52"/>
          <w:position w:val="-5"/>
        </w:rPr>
        <w:t>ii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0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2C2C2C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2C2C2C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2C2C2C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2C2C2C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2C2C2C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2C2C2C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2C2C2C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2C2C2C"/>
          <w:position w:val="-5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u w:val="single" w:color="2C2C2C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5"/>
        </w:rPr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162" w:lineRule="exact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96"/>
          <w:position w:val="-5"/>
        </w:rPr>
        <w:t>----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07"/>
          <w:w w:val="296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232"/>
          <w:position w:val="-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232"/>
          <w:position w:val="-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32"/>
          <w:position w:val="-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232"/>
          <w:position w:val="-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0"/>
          <w:w w:val="232"/>
          <w:position w:val="-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131313"/>
          <w:spacing w:val="11"/>
          <w:w w:val="232"/>
          <w:position w:val="-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217"/>
          <w:position w:val="-5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6"/>
          <w:w w:val="217"/>
          <w:position w:val="-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32"/>
          <w:position w:val="-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1"/>
          <w:w w:val="232"/>
          <w:position w:val="-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209"/>
          <w:position w:val="-5"/>
        </w:rPr>
        <w:t>---------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209"/>
          <w:position w:val="-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32"/>
          <w:position w:val="-5"/>
        </w:rPr>
        <w:t>--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4"/>
          <w:w w:val="100"/>
          <w:position w:val="-5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212"/>
          <w:position w:val="-5"/>
        </w:rPr>
        <w:t>.--------------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4"/>
          <w:w w:val="212"/>
          <w:position w:val="-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17"/>
          <w:position w:val="-5"/>
        </w:rPr>
        <w:t>---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217"/>
          <w:position w:val="-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209"/>
          <w:position w:val="-5"/>
        </w:rPr>
        <w:t>---------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3"/>
          <w:w w:val="209"/>
          <w:position w:val="-5"/>
        </w:rPr>
        <w:t>-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247"/>
          <w:position w:val="-5"/>
        </w:rPr>
        <w:t>----------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60"/>
          <w:cols w:num="2" w:equalWidth="0">
            <w:col w:w="2079" w:space="111"/>
            <w:col w:w="9490"/>
          </w:cols>
        </w:sectPr>
      </w:pPr>
      <w:rPr/>
    </w:p>
    <w:p>
      <w:pPr>
        <w:spacing w:before="0" w:after="0" w:line="214" w:lineRule="exact"/>
        <w:ind w:left="136" w:right="-71"/>
        <w:jc w:val="left"/>
        <w:tabs>
          <w:tab w:pos="2160" w:val="left"/>
          <w:tab w:pos="608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0"/>
          <w:w w:val="81"/>
        </w:rPr>
        <w:t>§!__</w:t>
      </w:r>
      <w:r>
        <w:rPr>
          <w:rFonts w:ascii="Times New Roman" w:hAnsi="Times New Roman" w:cs="Times New Roman" w:eastAsia="Times New Roman"/>
          <w:sz w:val="21"/>
          <w:szCs w:val="21"/>
          <w:color w:val="464646"/>
          <w:spacing w:val="6"/>
          <w:w w:val="81"/>
        </w:rPr>
        <w:t> </w:t>
      </w:r>
      <w:r>
        <w:rPr>
          <w:rFonts w:ascii="Times New Roman" w:hAnsi="Times New Roman" w:cs="Times New Roman" w:eastAsia="Times New Roman"/>
          <w:sz w:val="21"/>
          <w:szCs w:val="21"/>
          <w:color w:val="909091"/>
          <w:spacing w:val="0"/>
          <w:w w:val="127"/>
        </w:rPr>
        <w:t>.</w:t>
      </w:r>
      <w:r>
        <w:rPr>
          <w:rFonts w:ascii="Times New Roman" w:hAnsi="Times New Roman" w:cs="Times New Roman" w:eastAsia="Times New Roman"/>
          <w:sz w:val="21"/>
          <w:szCs w:val="21"/>
          <w:color w:val="909091"/>
          <w:spacing w:val="-14"/>
          <w:w w:val="127"/>
        </w:rPr>
        <w:t> </w:t>
      </w:r>
      <w:r>
        <w:rPr>
          <w:rFonts w:ascii="Arial" w:hAnsi="Arial" w:cs="Arial" w:eastAsia="Arial"/>
          <w:sz w:val="14"/>
          <w:szCs w:val="14"/>
          <w:color w:val="2D2D2D"/>
          <w:spacing w:val="-15"/>
          <w:w w:val="309"/>
        </w:rPr>
        <w:t>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Dön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5"/>
          <w:w w:val="10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7"/>
        </w:rPr>
        <w:t>ş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81"/>
        </w:rPr>
        <w:t>ü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Tarih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2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38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3"/>
          <w:w w:val="138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1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1"/>
          <w:w w:val="117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0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8"/>
          <w:w w:val="104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9"/>
          <w:w w:val="140"/>
        </w:rPr>
        <w:t>.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8"/>
        </w:rPr>
        <w:t>2017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9"/>
          <w:w w:val="100"/>
        </w:rPr>
        <w:t>!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Saati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</w:rPr>
        <w:t>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4"/>
          <w:w w:val="105"/>
        </w:rPr>
        <w:t>5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0"/>
          <w:w w:val="115"/>
        </w:rPr>
        <w:t>: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20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6" w:after="0" w:line="215" w:lineRule="exact"/>
        <w:ind w:left="227" w:right="-20"/>
        <w:jc w:val="left"/>
        <w:tabs>
          <w:tab w:pos="102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3"/>
          <w:w w:val="97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98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35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4"/>
          <w:w w:val="100"/>
          <w:position w:val="-1"/>
        </w:rPr>
        <w:t>r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2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3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1"/>
        </w:rPr>
        <w:t>ÖIU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4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Yaratı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21"/>
          <w:w w:val="100"/>
          <w:position w:val="-1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17"/>
          <w:position w:val="-1"/>
        </w:rPr>
        <w:t>(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16"/>
          <w:position w:val="-1"/>
        </w:rPr>
        <w:t>}I</w:t>
      </w:r>
      <w:r>
        <w:rPr>
          <w:rFonts w:ascii="Arial" w:hAnsi="Arial" w:cs="Arial" w:eastAsia="Arial"/>
          <w:sz w:val="19"/>
          <w:szCs w:val="19"/>
          <w:color w:val="2D2D2D"/>
          <w:spacing w:val="-15"/>
          <w:w w:val="117"/>
          <w:position w:val="-1"/>
        </w:rPr>
        <w:t>D</w:t>
      </w:r>
      <w:r>
        <w:rPr>
          <w:rFonts w:ascii="Arial" w:hAnsi="Arial" w:cs="Arial" w:eastAsia="Arial"/>
          <w:sz w:val="19"/>
          <w:szCs w:val="19"/>
          <w:color w:val="464646"/>
          <w:spacing w:val="-28"/>
          <w:w w:val="112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43"/>
          <w:position w:val="-1"/>
        </w:rPr>
        <w:t>N</w:t>
      </w:r>
      <w:r>
        <w:rPr>
          <w:rFonts w:ascii="Arial" w:hAnsi="Arial" w:cs="Arial" w:eastAsia="Arial"/>
          <w:sz w:val="19"/>
          <w:szCs w:val="19"/>
          <w:color w:val="464646"/>
          <w:spacing w:val="-28"/>
          <w:w w:val="131"/>
          <w:position w:val="-1"/>
        </w:rPr>
        <w:t>E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13"/>
          <w:position w:val="-1"/>
        </w:rPr>
        <w:t>KİP:</w:t>
      </w:r>
      <w:r>
        <w:rPr>
          <w:rFonts w:ascii="Arial" w:hAnsi="Arial" w:cs="Arial" w:eastAsia="Arial"/>
          <w:sz w:val="19"/>
          <w:szCs w:val="19"/>
          <w:color w:val="2D2D2D"/>
          <w:spacing w:val="-27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1"/>
        </w:rPr>
        <w:t>3.P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  <w:position w:val="-1"/>
        </w:rPr>
        <w:t>o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6"/>
          <w:w w:val="100"/>
          <w:position w:val="-1"/>
        </w:rPr>
        <w:t>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1"/>
          <w:w w:val="100"/>
          <w:position w:val="-1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  <w:position w:val="-1"/>
        </w:rPr>
        <w:t> 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11"/>
          <w:w w:val="100"/>
          <w:position w:val="-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5"/>
          <w:position w:val="-1"/>
        </w:rPr>
        <w:t>Borno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"/>
          <w:w w:val="105"/>
          <w:position w:val="-1"/>
        </w:rPr>
        <w:t>v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5"/>
          <w:position w:val="-1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2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240" w:lineRule="auto"/>
        <w:ind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</w:rPr>
        <w:t>ONAYLA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23"/>
          <w:w w:val="101"/>
        </w:rPr>
        <w:t>Y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3"/>
        </w:rPr>
        <w:t>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60"/>
          <w:cols w:num="2" w:equalWidth="0">
            <w:col w:w="7235" w:space="1520"/>
            <w:col w:w="2925"/>
          </w:cols>
        </w:sectPr>
      </w:pPr>
      <w:rPr/>
    </w:p>
    <w:p>
      <w:pPr>
        <w:spacing w:before="2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60"/>
        </w:sectPr>
      </w:pPr>
      <w:rPr/>
    </w:p>
    <w:p>
      <w:pPr>
        <w:spacing w:before="40" w:after="0" w:line="240" w:lineRule="auto"/>
        <w:ind w:left="2320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63.284958pt;margin-top:19.454428pt;width:44.247772pt;height:59.5pt;mso-position-horizontal-relative:page;mso-position-vertical-relative:paragraph;z-index:-15482" type="#_x0000_t202" filled="f" stroked="f">
            <v:textbox inset="0,0,0,0">
              <w:txbxContent>
                <w:p>
                  <w:pPr>
                    <w:spacing w:before="0" w:after="0" w:line="1190" w:lineRule="exact"/>
                    <w:ind w:right="-218"/>
                    <w:jc w:val="left"/>
                    <w:rPr>
                      <w:rFonts w:ascii="Arial" w:hAnsi="Arial" w:cs="Arial" w:eastAsia="Arial"/>
                      <w:sz w:val="119"/>
                      <w:szCs w:val="119"/>
                    </w:rPr>
                  </w:pPr>
                  <w:rPr/>
                  <w:r>
                    <w:rPr>
                      <w:rFonts w:ascii="Arial" w:hAnsi="Arial" w:cs="Arial" w:eastAsia="Arial"/>
                      <w:sz w:val="119"/>
                      <w:szCs w:val="119"/>
                      <w:color w:val="1F286E"/>
                      <w:spacing w:val="0"/>
                      <w:w w:val="103"/>
                      <w:i/>
                      <w:position w:val="-1"/>
                    </w:rPr>
                    <w:t>w</w:t>
                  </w:r>
                  <w:r>
                    <w:rPr>
                      <w:rFonts w:ascii="Arial" w:hAnsi="Arial" w:cs="Arial" w:eastAsia="Arial"/>
                      <w:sz w:val="119"/>
                      <w:szCs w:val="119"/>
                      <w:color w:val="000000"/>
                      <w:spacing w:val="0"/>
                      <w:w w:val="100"/>
                      <w:position w:val="0"/>
                    </w:rPr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Gitmişse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8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Üs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t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9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6"/>
        </w:rPr>
        <w:t>Amiri: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7" w:after="0" w:line="280" w:lineRule="exact"/>
        <w:jc w:val="left"/>
        <w:rPr>
          <w:sz w:val="28"/>
          <w:szCs w:val="28"/>
        </w:rPr>
      </w:pPr>
      <w:rPr/>
      <w:r>
        <w:rPr>
          <w:sz w:val="28"/>
          <w:szCs w:val="28"/>
        </w:rPr>
      </w:r>
    </w:p>
    <w:p>
      <w:pPr>
        <w:spacing w:before="0" w:after="0" w:line="339" w:lineRule="exact"/>
        <w:ind w:left="2579" w:right="15"/>
        <w:jc w:val="center"/>
        <w:tabs>
          <w:tab w:pos="4120" w:val="left"/>
        </w:tabs>
        <w:rPr>
          <w:rFonts w:ascii="Arial" w:hAnsi="Arial" w:cs="Arial" w:eastAsia="Arial"/>
          <w:sz w:val="27"/>
          <w:szCs w:val="27"/>
        </w:rPr>
      </w:pPr>
      <w:rPr/>
      <w:r>
        <w:rPr/>
        <w:pict>
          <v:shape style="position:absolute;margin-left:31.68pt;margin-top:-5.70560pt;width:11.52pt;height:34.560001pt;mso-position-horizontal-relative:page;mso-position-vertical-relative:paragraph;z-index:-15487" type="#_x0000_t75">
            <v:imagedata r:id="rId58" o:title=""/>
          </v:shape>
        </w:pict>
      </w:r>
      <w:r>
        <w:rPr>
          <w:rFonts w:ascii="Times New Roman" w:hAnsi="Times New Roman" w:cs="Times New Roman" w:eastAsia="Times New Roman"/>
          <w:sz w:val="25"/>
          <w:szCs w:val="25"/>
          <w:color w:val="2D2D2D"/>
          <w:w w:val="98"/>
          <w:b/>
          <w:bCs/>
          <w:position w:val="-3"/>
        </w:rPr>
        <w:t>M</w:t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2"/>
          <w:w w:val="99"/>
          <w:b/>
          <w:bCs/>
          <w:position w:val="-3"/>
        </w:rPr>
        <w:t>u</w:t>
      </w:r>
      <w:r>
        <w:rPr>
          <w:rFonts w:ascii="Times New Roman" w:hAnsi="Times New Roman" w:cs="Times New Roman" w:eastAsia="Times New Roman"/>
          <w:sz w:val="25"/>
          <w:szCs w:val="25"/>
          <w:color w:val="464646"/>
          <w:spacing w:val="-4"/>
          <w:w w:val="87"/>
          <w:b/>
          <w:bCs/>
          <w:position w:val="-3"/>
        </w:rPr>
        <w:t>r</w:t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0"/>
          <w:w w:val="87"/>
          <w:b/>
          <w:bCs/>
          <w:position w:val="-3"/>
        </w:rPr>
        <w:t>a</w:t>
      </w:r>
      <w:r>
        <w:rPr>
          <w:rFonts w:ascii="Times New Roman" w:hAnsi="Times New Roman" w:cs="Times New Roman" w:eastAsia="Times New Roman"/>
          <w:sz w:val="25"/>
          <w:szCs w:val="25"/>
          <w:color w:val="2D2D2D"/>
          <w:spacing w:val="-45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25"/>
          <w:szCs w:val="25"/>
          <w:color w:val="2F366B"/>
          <w:spacing w:val="0"/>
          <w:w w:val="222"/>
          <w:b/>
          <w:bCs/>
          <w:position w:val="-3"/>
        </w:rPr>
        <w:t>i</w:t>
      </w:r>
      <w:r>
        <w:rPr>
          <w:rFonts w:ascii="Times New Roman" w:hAnsi="Times New Roman" w:cs="Times New Roman" w:eastAsia="Times New Roman"/>
          <w:sz w:val="25"/>
          <w:szCs w:val="25"/>
          <w:color w:val="2F366B"/>
          <w:spacing w:val="-96"/>
          <w:w w:val="222"/>
          <w:b/>
          <w:bCs/>
          <w:position w:val="-3"/>
        </w:rPr>
        <w:t> </w:t>
      </w:r>
      <w:r>
        <w:rPr>
          <w:rFonts w:ascii="Arial" w:hAnsi="Arial" w:cs="Arial" w:eastAsia="Arial"/>
          <w:sz w:val="32"/>
          <w:szCs w:val="32"/>
          <w:color w:val="2D2D2D"/>
          <w:spacing w:val="0"/>
          <w:w w:val="130"/>
          <w:b/>
          <w:bCs/>
          <w:position w:val="-3"/>
        </w:rPr>
        <w:t>u</w:t>
      </w:r>
      <w:r>
        <w:rPr>
          <w:rFonts w:ascii="Arial" w:hAnsi="Arial" w:cs="Arial" w:eastAsia="Arial"/>
          <w:sz w:val="32"/>
          <w:szCs w:val="32"/>
          <w:color w:val="464646"/>
          <w:spacing w:val="0"/>
          <w:w w:val="25"/>
          <w:b/>
          <w:bCs/>
          <w:position w:val="-3"/>
        </w:rPr>
        <w:t>-::</w:t>
      </w:r>
      <w:r>
        <w:rPr>
          <w:rFonts w:ascii="Arial" w:hAnsi="Arial" w:cs="Arial" w:eastAsia="Arial"/>
          <w:sz w:val="32"/>
          <w:szCs w:val="32"/>
          <w:color w:val="464646"/>
          <w:spacing w:val="0"/>
          <w:w w:val="100"/>
          <w:b/>
          <w:bCs/>
          <w:position w:val="-3"/>
        </w:rPr>
        <w:tab/>
      </w:r>
      <w:r>
        <w:rPr>
          <w:rFonts w:ascii="Arial" w:hAnsi="Arial" w:cs="Arial" w:eastAsia="Arial"/>
          <w:sz w:val="32"/>
          <w:szCs w:val="32"/>
          <w:color w:val="464646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27"/>
          <w:szCs w:val="27"/>
          <w:color w:val="464646"/>
          <w:spacing w:val="0"/>
          <w:w w:val="74"/>
          <w:b/>
          <w:bCs/>
          <w:position w:val="-3"/>
        </w:rPr>
        <w:t>.N</w:t>
      </w:r>
      <w:r>
        <w:rPr>
          <w:rFonts w:ascii="Arial" w:hAnsi="Arial" w:cs="Arial" w:eastAsia="Arial"/>
          <w:sz w:val="27"/>
          <w:szCs w:val="27"/>
          <w:color w:val="000000"/>
          <w:spacing w:val="0"/>
          <w:w w:val="100"/>
          <w:position w:val="0"/>
        </w:rPr>
      </w:r>
    </w:p>
    <w:p>
      <w:pPr>
        <w:spacing w:before="0" w:after="0" w:line="287" w:lineRule="exact"/>
        <w:ind w:left="2846" w:right="134"/>
        <w:jc w:val="center"/>
        <w:rPr>
          <w:rFonts w:ascii="Arial" w:hAnsi="Arial" w:cs="Arial" w:eastAsia="Arial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31"/>
          <w:szCs w:val="31"/>
          <w:color w:val="464646"/>
          <w:w w:val="76"/>
          <w:i/>
          <w:position w:val="1"/>
        </w:rPr>
        <w:t>e</w:t>
      </w:r>
      <w:r>
        <w:rPr>
          <w:rFonts w:ascii="Times New Roman" w:hAnsi="Times New Roman" w:cs="Times New Roman" w:eastAsia="Times New Roman"/>
          <w:sz w:val="31"/>
          <w:szCs w:val="31"/>
          <w:color w:val="464646"/>
          <w:spacing w:val="-55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0"/>
          <w:w w:val="31"/>
          <w:i/>
          <w:position w:val="1"/>
        </w:rPr>
        <w:t>r</w:t>
      </w:r>
      <w:r>
        <w:rPr>
          <w:rFonts w:ascii="Times New Roman" w:hAnsi="Times New Roman" w:cs="Times New Roman" w:eastAsia="Times New Roman"/>
          <w:sz w:val="31"/>
          <w:szCs w:val="31"/>
          <w:color w:val="2D2D2D"/>
          <w:spacing w:val="-4"/>
          <w:w w:val="31"/>
          <w:i/>
          <w:position w:val="1"/>
        </w:rPr>
        <w:t>.</w:t>
      </w:r>
      <w:r>
        <w:rPr>
          <w:rFonts w:ascii="Times New Roman" w:hAnsi="Times New Roman" w:cs="Times New Roman" w:eastAsia="Times New Roman"/>
          <w:sz w:val="31"/>
          <w:szCs w:val="31"/>
          <w:color w:val="2F366B"/>
          <w:spacing w:val="0"/>
          <w:w w:val="78"/>
          <w:i/>
          <w:position w:val="1"/>
        </w:rPr>
        <w:t>ıi/1"</w:t>
      </w:r>
      <w:r>
        <w:rPr>
          <w:rFonts w:ascii="Times New Roman" w:hAnsi="Times New Roman" w:cs="Times New Roman" w:eastAsia="Times New Roman"/>
          <w:sz w:val="31"/>
          <w:szCs w:val="31"/>
          <w:color w:val="2F366B"/>
          <w:spacing w:val="24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1F286E"/>
          <w:spacing w:val="0"/>
          <w:w w:val="62"/>
          <w:position w:val="1"/>
        </w:rPr>
        <w:t>.,</w:t>
      </w:r>
      <w:r>
        <w:rPr>
          <w:rFonts w:ascii="Times New Roman" w:hAnsi="Times New Roman" w:cs="Times New Roman" w:eastAsia="Times New Roman"/>
          <w:sz w:val="31"/>
          <w:szCs w:val="31"/>
          <w:color w:val="1F286E"/>
          <w:spacing w:val="0"/>
          <w:w w:val="62"/>
          <w:position w:val="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909091"/>
          <w:spacing w:val="0"/>
          <w:w w:val="62"/>
          <w:position w:val="1"/>
        </w:rPr>
        <w:t>·</w:t>
      </w:r>
      <w:r>
        <w:rPr>
          <w:rFonts w:ascii="Times New Roman" w:hAnsi="Times New Roman" w:cs="Times New Roman" w:eastAsia="Times New Roman"/>
          <w:sz w:val="31"/>
          <w:szCs w:val="31"/>
          <w:color w:val="909091"/>
          <w:spacing w:val="0"/>
          <w:w w:val="62"/>
          <w:position w:val="1"/>
        </w:rPr>
        <w:t> </w:t>
      </w:r>
      <w:r>
        <w:rPr>
          <w:rFonts w:ascii="Times New Roman" w:hAnsi="Times New Roman" w:cs="Times New Roman" w:eastAsia="Times New Roman"/>
          <w:sz w:val="31"/>
          <w:szCs w:val="31"/>
          <w:color w:val="909091"/>
          <w:spacing w:val="5"/>
          <w:w w:val="62"/>
          <w:position w:val="1"/>
        </w:rPr>
        <w:t> </w:t>
      </w:r>
      <w:r>
        <w:rPr>
          <w:rFonts w:ascii="Arial" w:hAnsi="Arial" w:cs="Arial" w:eastAsia="Arial"/>
          <w:sz w:val="19"/>
          <w:szCs w:val="19"/>
          <w:color w:val="464646"/>
          <w:spacing w:val="-8"/>
          <w:w w:val="111"/>
          <w:position w:val="1"/>
        </w:rPr>
        <w:t>e</w:t>
      </w:r>
      <w:r>
        <w:rPr>
          <w:rFonts w:ascii="Arial" w:hAnsi="Arial" w:cs="Arial" w:eastAsia="Arial"/>
          <w:sz w:val="19"/>
          <w:szCs w:val="19"/>
          <w:color w:val="2D2D2D"/>
          <w:spacing w:val="-6"/>
          <w:w w:val="114"/>
          <w:position w:val="1"/>
        </w:rPr>
        <w:t>h</w:t>
      </w:r>
      <w:r>
        <w:rPr>
          <w:rFonts w:ascii="Arial" w:hAnsi="Arial" w:cs="Arial" w:eastAsia="Arial"/>
          <w:sz w:val="19"/>
          <w:szCs w:val="19"/>
          <w:color w:val="464646"/>
          <w:spacing w:val="-7"/>
          <w:w w:val="172"/>
          <w:position w:val="1"/>
        </w:rPr>
        <w:t>i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7"/>
          <w:position w:val="1"/>
        </w:rPr>
        <w:t>r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  <w:position w:val="0"/>
        </w:rPr>
      </w:r>
    </w:p>
    <w:p>
      <w:pPr>
        <w:spacing w:before="4" w:after="0" w:line="240" w:lineRule="auto"/>
        <w:ind w:left="2477" w:right="-54"/>
        <w:jc w:val="center"/>
        <w:tabs>
          <w:tab w:pos="3960" w:val="left"/>
        </w:tabs>
        <w:rPr>
          <w:rFonts w:ascii="Arial" w:hAnsi="Arial" w:cs="Arial" w:eastAsia="Arial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-6"/>
          <w:w w:val="97"/>
        </w:rPr>
        <w:t>3</w:t>
      </w:r>
      <w:r>
        <w:rPr>
          <w:rFonts w:ascii="Arial" w:hAnsi="Arial" w:cs="Arial" w:eastAsia="Arial"/>
          <w:sz w:val="19"/>
          <w:szCs w:val="19"/>
          <w:color w:val="A8A7A8"/>
          <w:spacing w:val="-19"/>
          <w:w w:val="150"/>
        </w:rPr>
        <w:t>.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9"/>
        </w:rPr>
        <w:t>Pos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ab/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2"/>
        </w:rPr>
        <w:t>Amir;</w:t>
      </w:r>
      <w:r>
        <w:rPr>
          <w:rFonts w:ascii="Arial" w:hAnsi="Arial" w:cs="Arial" w:eastAsia="Arial"/>
          <w:sz w:val="19"/>
          <w:szCs w:val="19"/>
          <w:color w:val="000000"/>
          <w:spacing w:val="0"/>
          <w:w w:val="100"/>
        </w:rPr>
      </w:r>
    </w:p>
    <w:p>
      <w:pPr>
        <w:spacing w:before="35" w:after="0" w:line="240" w:lineRule="auto"/>
        <w:ind w:left="-36" w:right="11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Yangı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7"/>
          <w:w w:val="100"/>
        </w:rPr>
        <w:t>n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0"/>
          <w:w w:val="100"/>
        </w:rPr>
        <w:t>a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El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4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Koyan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1" w:after="0" w:line="240" w:lineRule="auto"/>
        <w:ind w:left="210" w:right="339"/>
        <w:jc w:val="center"/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v:shape style="position:absolute;margin-left:279.359985pt;margin-top:20.357014pt;width:48.959999pt;height:38.400002pt;mso-position-horizontal-relative:page;mso-position-vertical-relative:paragraph;z-index:-15486" type="#_x0000_t75">
            <v:imagedata r:id="rId59" o:title=""/>
          </v:shape>
        </w:pic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10"/>
        </w:rPr>
        <w:t>EkipAmiri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5" w:after="0" w:line="220" w:lineRule="exact"/>
        <w:jc w:val="left"/>
        <w:rPr>
          <w:sz w:val="22"/>
          <w:szCs w:val="22"/>
        </w:rPr>
      </w:pPr>
      <w:rPr/>
      <w:r>
        <w:rPr/>
        <w:br w:type="column"/>
      </w:r>
      <w:r>
        <w:rPr>
          <w:sz w:val="22"/>
          <w:szCs w:val="22"/>
        </w:rPr>
      </w:r>
    </w:p>
    <w:p>
      <w:pPr>
        <w:spacing w:before="0" w:after="0" w:line="301" w:lineRule="exact"/>
        <w:ind w:left="295" w:right="-20"/>
        <w:jc w:val="left"/>
        <w:rPr>
          <w:rFonts w:ascii="Times New Roman" w:hAnsi="Times New Roman" w:cs="Times New Roman" w:eastAsia="Times New Roman"/>
          <w:sz w:val="30"/>
          <w:szCs w:val="30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b/>
          <w:bCs/>
          <w:position w:val="-4"/>
        </w:rPr>
        <w:t>1</w:t>
      </w:r>
      <w:r>
        <w:rPr>
          <w:rFonts w:ascii="Arial" w:hAnsi="Arial" w:cs="Arial" w:eastAsia="Arial"/>
          <w:sz w:val="19"/>
          <w:szCs w:val="19"/>
          <w:color w:val="2D2D2D"/>
          <w:spacing w:val="-5"/>
          <w:w w:val="100"/>
          <w:b/>
          <w:bCs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4"/>
        </w:rPr>
        <w:t>\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  <w:position w:val="-4"/>
        </w:rPr>
        <w:t>)</w:t>
      </w:r>
      <w:r>
        <w:rPr>
          <w:rFonts w:ascii="Arial" w:hAnsi="Arial" w:cs="Arial" w:eastAsia="Arial"/>
          <w:sz w:val="19"/>
          <w:szCs w:val="19"/>
          <w:color w:val="2D2D2D"/>
          <w:spacing w:val="13"/>
          <w:w w:val="100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61"/>
          <w:position w:val="-4"/>
        </w:rPr>
        <w:t>MaYIS</w:t>
      </w:r>
      <w:r>
        <w:rPr>
          <w:rFonts w:ascii="Arial" w:hAnsi="Arial" w:cs="Arial" w:eastAsia="Arial"/>
          <w:sz w:val="19"/>
          <w:szCs w:val="19"/>
          <w:color w:val="2D2D2D"/>
          <w:spacing w:val="0"/>
          <w:w w:val="61"/>
          <w:position w:val="-4"/>
        </w:rPr>
        <w:t> </w:t>
      </w:r>
      <w:r>
        <w:rPr>
          <w:rFonts w:ascii="Arial" w:hAnsi="Arial" w:cs="Arial" w:eastAsia="Arial"/>
          <w:sz w:val="19"/>
          <w:szCs w:val="19"/>
          <w:color w:val="2D2D2D"/>
          <w:spacing w:val="12"/>
          <w:w w:val="61"/>
          <w:position w:val="-4"/>
        </w:rPr>
        <w:t> </w:t>
      </w:r>
      <w:r>
        <w:rPr>
          <w:rFonts w:ascii="Times New Roman" w:hAnsi="Times New Roman" w:cs="Times New Roman" w:eastAsia="Times New Roman"/>
          <w:sz w:val="30"/>
          <w:szCs w:val="30"/>
          <w:color w:val="2D2D2D"/>
          <w:spacing w:val="0"/>
          <w:w w:val="61"/>
          <w:b/>
          <w:bCs/>
          <w:position w:val="-4"/>
        </w:rPr>
        <w:t>1017</w:t>
      </w:r>
      <w:r>
        <w:rPr>
          <w:rFonts w:ascii="Times New Roman" w:hAnsi="Times New Roman" w:cs="Times New Roman" w:eastAsia="Times New Roman"/>
          <w:sz w:val="30"/>
          <w:szCs w:val="30"/>
          <w:color w:val="000000"/>
          <w:spacing w:val="0"/>
          <w:w w:val="100"/>
          <w:position w:val="0"/>
        </w:rPr>
      </w:r>
    </w:p>
    <w:p>
      <w:pPr>
        <w:spacing w:before="0" w:after="0" w:line="191" w:lineRule="exact"/>
        <w:ind w:left="323" w:right="-20"/>
        <w:jc w:val="lef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61"/>
          <w:i/>
          <w:position w:val="1"/>
        </w:rPr>
        <w:t>7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61"/>
          <w:i/>
          <w:position w:val="1"/>
        </w:rPr>
        <w:t>    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13"/>
          <w:w w:val="61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0"/>
          <w:w w:val="84"/>
          <w:i/>
          <w:position w:val="1"/>
        </w:rPr>
        <w:t>!'10</w:t>
      </w:r>
      <w:r>
        <w:rPr>
          <w:rFonts w:ascii="Times New Roman" w:hAnsi="Times New Roman" w:cs="Times New Roman" w:eastAsia="Times New Roman"/>
          <w:sz w:val="23"/>
          <w:szCs w:val="23"/>
          <w:color w:val="2D2D2D"/>
          <w:spacing w:val="-34"/>
          <w:w w:val="100"/>
          <w:i/>
          <w:position w:val="1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  <w:position w:val="1"/>
        </w:rPr>
        <w:t>17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60"/>
          <w:cols w:num="3" w:equalWidth="0">
            <w:col w:w="4452" w:space="396"/>
            <w:col w:w="1539" w:space="2323"/>
            <w:col w:w="2970"/>
          </w:cols>
        </w:sectPr>
      </w:pPr>
      <w:rPr/>
    </w:p>
    <w:p>
      <w:pPr>
        <w:spacing w:before="74" w:after="0" w:line="240" w:lineRule="auto"/>
        <w:ind w:right="-20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Rece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</w:rPr>
        <w:t>p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17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4"/>
        </w:rPr>
        <w:t>TEMEL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0" w:after="0" w:line="240" w:lineRule="auto"/>
        <w:ind w:right="441"/>
        <w:jc w:val="right"/>
        <w:rPr>
          <w:rFonts w:ascii="Times New Roman" w:hAnsi="Times New Roman" w:cs="Times New Roman" w:eastAsia="Times New Roman"/>
          <w:sz w:val="19"/>
          <w:szCs w:val="19"/>
        </w:rPr>
      </w:pPr>
      <w:rPr/>
      <w:r>
        <w:rPr>
          <w:rFonts w:ascii="Arial" w:hAnsi="Arial" w:cs="Arial" w:eastAsia="Arial"/>
          <w:sz w:val="19"/>
          <w:szCs w:val="19"/>
          <w:color w:val="2D2D2D"/>
          <w:spacing w:val="0"/>
          <w:w w:val="100"/>
        </w:rPr>
        <w:t>İtf.</w:t>
      </w:r>
      <w:r>
        <w:rPr>
          <w:rFonts w:ascii="Arial" w:hAnsi="Arial" w:cs="Arial" w:eastAsia="Arial"/>
          <w:sz w:val="19"/>
          <w:szCs w:val="19"/>
          <w:color w:val="2D2D2D"/>
          <w:spacing w:val="45"/>
          <w:w w:val="100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2"/>
        </w:rPr>
        <w:t>Eri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</w:rPr>
      </w:r>
    </w:p>
    <w:p>
      <w:pPr>
        <w:spacing w:before="1" w:after="0" w:line="140" w:lineRule="exact"/>
        <w:jc w:val="left"/>
        <w:rPr>
          <w:sz w:val="14"/>
          <w:szCs w:val="14"/>
        </w:rPr>
      </w:pPr>
      <w:rPr/>
      <w:r>
        <w:rPr>
          <w:sz w:val="14"/>
          <w:szCs w:val="14"/>
        </w:rPr>
      </w:r>
    </w:p>
    <w:p>
      <w:pPr>
        <w:spacing w:before="0" w:after="0" w:line="211" w:lineRule="exact"/>
        <w:ind w:right="604"/>
        <w:jc w:val="right"/>
        <w:rPr>
          <w:rFonts w:ascii="Arial" w:hAnsi="Arial" w:cs="Arial" w:eastAsia="Arial"/>
          <w:sz w:val="22"/>
          <w:szCs w:val="22"/>
        </w:rPr>
      </w:pPr>
      <w:rPr/>
      <w:r>
        <w:rPr>
          <w:rFonts w:ascii="Arial" w:hAnsi="Arial" w:cs="Arial" w:eastAsia="Arial"/>
          <w:sz w:val="22"/>
          <w:szCs w:val="22"/>
          <w:color w:val="1F3BAC"/>
          <w:spacing w:val="0"/>
          <w:w w:val="76"/>
          <w:position w:val="-4"/>
        </w:rPr>
        <w:t>t</w:t>
      </w:r>
      <w:r>
        <w:rPr>
          <w:rFonts w:ascii="Arial" w:hAnsi="Arial" w:cs="Arial" w:eastAsia="Arial"/>
          <w:sz w:val="22"/>
          <w:szCs w:val="22"/>
          <w:color w:val="000000"/>
          <w:spacing w:val="0"/>
          <w:w w:val="100"/>
          <w:position w:val="0"/>
        </w:rPr>
      </w:r>
    </w:p>
    <w:p>
      <w:pPr>
        <w:spacing w:before="0" w:after="0" w:line="258" w:lineRule="exact"/>
        <w:ind w:right="283"/>
        <w:jc w:val="right"/>
        <w:rPr>
          <w:rFonts w:ascii="Times New Roman" w:hAnsi="Times New Roman" w:cs="Times New Roman" w:eastAsia="Times New Roman"/>
          <w:sz w:val="104"/>
          <w:szCs w:val="104"/>
        </w:rPr>
      </w:pPr>
      <w:rPr/>
      <w:r>
        <w:rPr>
          <w:rFonts w:ascii="Times New Roman" w:hAnsi="Times New Roman" w:cs="Times New Roman" w:eastAsia="Times New Roman"/>
          <w:sz w:val="104"/>
          <w:szCs w:val="104"/>
          <w:color w:val="3F498C"/>
          <w:spacing w:val="0"/>
          <w:w w:val="57"/>
          <w:i/>
          <w:position w:val="-59"/>
        </w:rPr>
        <w:t>rfl0</w:t>
      </w:r>
      <w:r>
        <w:rPr>
          <w:rFonts w:ascii="Times New Roman" w:hAnsi="Times New Roman" w:cs="Times New Roman" w:eastAsia="Times New Roman"/>
          <w:sz w:val="104"/>
          <w:szCs w:val="104"/>
          <w:color w:val="000000"/>
          <w:spacing w:val="0"/>
          <w:w w:val="100"/>
          <w:position w:val="0"/>
        </w:rPr>
      </w:r>
    </w:p>
    <w:p>
      <w:pPr>
        <w:spacing w:before="7" w:after="0" w:line="100" w:lineRule="exact"/>
        <w:jc w:val="left"/>
        <w:rPr>
          <w:sz w:val="10"/>
          <w:szCs w:val="10"/>
        </w:rPr>
      </w:pPr>
      <w:rPr/>
      <w:r>
        <w:rPr/>
        <w:br w:type="column"/>
      </w:r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22" w:lineRule="exact"/>
        <w:ind w:left="14" w:right="-60"/>
        <w:jc w:val="left"/>
        <w:tabs>
          <w:tab w:pos="560" w:val="left"/>
        </w:tabs>
        <w:rPr>
          <w:rFonts w:ascii="Arial" w:hAnsi="Arial" w:cs="Arial" w:eastAsia="Arial"/>
          <w:sz w:val="20"/>
          <w:szCs w:val="20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480.115875pt;margin-top:5.242405pt;width:2.556362pt;height:12.5pt;mso-position-horizontal-relative:page;mso-position-vertical-relative:paragraph;z-index:-15481" type="#_x0000_t202" filled="f" stroked="f">
            <v:textbox inset="0,0,0,0">
              <w:txbxContent>
                <w:p>
                  <w:pPr>
                    <w:spacing w:before="0" w:after="0" w:line="250" w:lineRule="exact"/>
                    <w:ind w:right="-78"/>
                    <w:jc w:val="left"/>
                    <w:rPr>
                      <w:rFonts w:ascii="Arial" w:hAnsi="Arial" w:cs="Arial" w:eastAsia="Arial"/>
                      <w:sz w:val="25"/>
                      <w:szCs w:val="25"/>
                    </w:rPr>
                  </w:pPr>
                  <w:rPr/>
                  <w:r>
                    <w:rPr>
                      <w:rFonts w:ascii="Arial" w:hAnsi="Arial" w:cs="Arial" w:eastAsia="Arial"/>
                      <w:sz w:val="25"/>
                      <w:szCs w:val="25"/>
                      <w:color w:val="A8A7A8"/>
                      <w:spacing w:val="-93"/>
                      <w:w w:val="216"/>
                    </w:rPr>
                    <w:t>,</w:t>
                  </w:r>
                  <w:r>
                    <w:rPr>
                      <w:rFonts w:ascii="Arial" w:hAnsi="Arial" w:cs="Arial" w:eastAsia="Arial"/>
                      <w:sz w:val="25"/>
                      <w:szCs w:val="25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11"/>
          <w:szCs w:val="11"/>
          <w:color w:val="909091"/>
          <w:spacing w:val="0"/>
          <w:w w:val="156"/>
          <w:position w:val="-5"/>
        </w:rPr>
        <w:t>'·</w:t>
      </w:r>
      <w:r>
        <w:rPr>
          <w:rFonts w:ascii="Arial" w:hAnsi="Arial" w:cs="Arial" w:eastAsia="Arial"/>
          <w:sz w:val="11"/>
          <w:szCs w:val="11"/>
          <w:color w:val="909091"/>
          <w:spacing w:val="44"/>
          <w:w w:val="156"/>
          <w:position w:val="-5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C87A5"/>
          <w:spacing w:val="0"/>
          <w:w w:val="156"/>
          <w:position w:val="-1"/>
        </w:rPr>
        <w:t>'</w:t>
      </w:r>
      <w:r>
        <w:rPr>
          <w:rFonts w:ascii="Times New Roman" w:hAnsi="Times New Roman" w:cs="Times New Roman" w:eastAsia="Times New Roman"/>
          <w:sz w:val="16"/>
          <w:szCs w:val="16"/>
          <w:color w:val="7C87A5"/>
          <w:spacing w:val="-55"/>
          <w:w w:val="156"/>
          <w:position w:val="-1"/>
        </w:rPr>
        <w:t> </w:t>
      </w:r>
      <w:r>
        <w:rPr>
          <w:rFonts w:ascii="Times New Roman" w:hAnsi="Times New Roman" w:cs="Times New Roman" w:eastAsia="Times New Roman"/>
          <w:sz w:val="16"/>
          <w:szCs w:val="16"/>
          <w:color w:val="7C87A5"/>
          <w:spacing w:val="0"/>
          <w:w w:val="100"/>
          <w:position w:val="-1"/>
        </w:rPr>
        <w:tab/>
      </w:r>
      <w:r>
        <w:rPr>
          <w:rFonts w:ascii="Times New Roman" w:hAnsi="Times New Roman" w:cs="Times New Roman" w:eastAsia="Times New Roman"/>
          <w:sz w:val="16"/>
          <w:szCs w:val="16"/>
          <w:color w:val="7C87A5"/>
          <w:spacing w:val="0"/>
          <w:w w:val="100"/>
          <w:position w:val="-1"/>
        </w:rPr>
      </w:r>
      <w:r>
        <w:rPr>
          <w:rFonts w:ascii="Arial" w:hAnsi="Arial" w:cs="Arial" w:eastAsia="Arial"/>
          <w:sz w:val="20"/>
          <w:szCs w:val="20"/>
          <w:color w:val="B8B8BA"/>
          <w:spacing w:val="0"/>
          <w:w w:val="156"/>
          <w:position w:val="-1"/>
        </w:rPr>
        <w:t>'</w:t>
      </w:r>
      <w:r>
        <w:rPr>
          <w:rFonts w:ascii="Arial" w:hAnsi="Arial" w:cs="Arial" w:eastAsia="Arial"/>
          <w:sz w:val="20"/>
          <w:szCs w:val="20"/>
          <w:color w:val="000000"/>
          <w:spacing w:val="0"/>
          <w:w w:val="100"/>
          <w:position w:val="0"/>
        </w:rPr>
      </w:r>
    </w:p>
    <w:p>
      <w:pPr>
        <w:spacing w:before="0" w:after="0" w:line="112" w:lineRule="exact"/>
        <w:ind w:right="-20"/>
        <w:jc w:val="left"/>
        <w:rPr>
          <w:rFonts w:ascii="Arial" w:hAnsi="Arial" w:cs="Arial" w:eastAsia="Arial"/>
          <w:sz w:val="14"/>
          <w:szCs w:val="14"/>
        </w:rPr>
      </w:pPr>
      <w:rPr/>
      <w:r>
        <w:rPr>
          <w:rFonts w:ascii="Arial" w:hAnsi="Arial" w:cs="Arial" w:eastAsia="Arial"/>
          <w:sz w:val="14"/>
          <w:szCs w:val="14"/>
          <w:color w:val="B8B8BA"/>
          <w:spacing w:val="0"/>
          <w:w w:val="170"/>
        </w:rPr>
        <w:t>.</w:t>
      </w:r>
      <w:r>
        <w:rPr>
          <w:rFonts w:ascii="Arial" w:hAnsi="Arial" w:cs="Arial" w:eastAsia="Arial"/>
          <w:sz w:val="14"/>
          <w:szCs w:val="14"/>
          <w:color w:val="000000"/>
          <w:spacing w:val="0"/>
          <w:w w:val="100"/>
        </w:rPr>
      </w:r>
    </w:p>
    <w:p>
      <w:pPr>
        <w:spacing w:before="0" w:after="0" w:line="89" w:lineRule="exact"/>
        <w:ind w:left="48" w:right="-54"/>
        <w:jc w:val="left"/>
        <w:rPr>
          <w:rFonts w:ascii="Times New Roman" w:hAnsi="Times New Roman" w:cs="Times New Roman" w:eastAsia="Times New Roman"/>
          <w:sz w:val="9"/>
          <w:szCs w:val="9"/>
        </w:rPr>
      </w:pPr>
      <w:rPr/>
      <w:r>
        <w:rPr>
          <w:rFonts w:ascii="Times New Roman" w:hAnsi="Times New Roman" w:cs="Times New Roman" w:eastAsia="Times New Roman"/>
          <w:sz w:val="9"/>
          <w:szCs w:val="9"/>
          <w:color w:val="A8A7A8"/>
          <w:spacing w:val="0"/>
          <w:w w:val="169"/>
        </w:rPr>
        <w:t>•••</w:t>
      </w:r>
      <w:r>
        <w:rPr>
          <w:rFonts w:ascii="Times New Roman" w:hAnsi="Times New Roman" w:cs="Times New Roman" w:eastAsia="Times New Roman"/>
          <w:sz w:val="9"/>
          <w:szCs w:val="9"/>
          <w:color w:val="A8A7A8"/>
          <w:spacing w:val="22"/>
          <w:w w:val="169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8A7A8"/>
          <w:spacing w:val="0"/>
          <w:w w:val="484"/>
        </w:rPr>
        <w:t>'</w:t>
      </w:r>
      <w:r>
        <w:rPr>
          <w:rFonts w:ascii="Times New Roman" w:hAnsi="Times New Roman" w:cs="Times New Roman" w:eastAsia="Times New Roman"/>
          <w:sz w:val="9"/>
          <w:szCs w:val="9"/>
          <w:color w:val="A8A7A8"/>
          <w:spacing w:val="-29"/>
          <w:w w:val="484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8A7A8"/>
          <w:spacing w:val="0"/>
          <w:w w:val="149"/>
        </w:rPr>
        <w:t>..</w:t>
      </w:r>
      <w:r>
        <w:rPr>
          <w:rFonts w:ascii="Times New Roman" w:hAnsi="Times New Roman" w:cs="Times New Roman" w:eastAsia="Times New Roman"/>
          <w:sz w:val="9"/>
          <w:szCs w:val="9"/>
          <w:color w:val="A8A7A8"/>
          <w:spacing w:val="0"/>
          <w:w w:val="149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8A7A8"/>
          <w:spacing w:val="24"/>
          <w:w w:val="149"/>
        </w:rPr>
        <w:t> </w:t>
      </w:r>
      <w:r>
        <w:rPr>
          <w:rFonts w:ascii="Times New Roman" w:hAnsi="Times New Roman" w:cs="Times New Roman" w:eastAsia="Times New Roman"/>
          <w:sz w:val="9"/>
          <w:szCs w:val="9"/>
          <w:color w:val="A8A7A8"/>
          <w:spacing w:val="0"/>
          <w:w w:val="71"/>
        </w:rPr>
        <w:t>f1</w:t>
      </w:r>
      <w:r>
        <w:rPr>
          <w:rFonts w:ascii="Times New Roman" w:hAnsi="Times New Roman" w:cs="Times New Roman" w:eastAsia="Times New Roman"/>
          <w:sz w:val="9"/>
          <w:szCs w:val="9"/>
          <w:color w:val="000000"/>
          <w:spacing w:val="0"/>
          <w:w w:val="100"/>
        </w:rPr>
      </w:r>
    </w:p>
    <w:p>
      <w:pPr>
        <w:spacing w:before="9" w:after="0" w:line="120" w:lineRule="exact"/>
        <w:jc w:val="left"/>
        <w:rPr>
          <w:sz w:val="12"/>
          <w:szCs w:val="12"/>
        </w:rPr>
      </w:pPr>
      <w:rPr/>
      <w:r>
        <w:rPr/>
        <w:br w:type="column"/>
      </w:r>
      <w:r>
        <w:rPr>
          <w:sz w:val="12"/>
          <w:szCs w:val="12"/>
        </w:rPr>
      </w:r>
    </w:p>
    <w:p>
      <w:pPr>
        <w:spacing w:before="0" w:after="0" w:line="686" w:lineRule="exact"/>
        <w:ind w:left="967" w:right="-20"/>
        <w:jc w:val="left"/>
        <w:rPr>
          <w:rFonts w:ascii="Times New Roman" w:hAnsi="Times New Roman" w:cs="Times New Roman" w:eastAsia="Times New Roman"/>
          <w:sz w:val="62"/>
          <w:szCs w:val="62"/>
        </w:rPr>
      </w:pPr>
      <w:rPr/>
      <w:r>
        <w:rPr/>
        <w:pict>
          <v:shape style="position:absolute;margin-left:444.480011pt;margin-top:-36.322456pt;width:109.440002pt;height:64.320000pt;mso-position-horizontal-relative:page;mso-position-vertical-relative:paragraph;z-index:-15485" type="#_x0000_t75">
            <v:imagedata r:id="rId60" o:title=""/>
          </v:shape>
        </w:pict>
      </w:r>
      <w:r>
        <w:rPr>
          <w:rFonts w:ascii="Times New Roman" w:hAnsi="Times New Roman" w:cs="Times New Roman" w:eastAsia="Times New Roman"/>
          <w:sz w:val="62"/>
          <w:szCs w:val="62"/>
          <w:color w:val="0F26CD"/>
          <w:spacing w:val="0"/>
          <w:w w:val="152"/>
          <w:i/>
          <w:position w:val="-3"/>
        </w:rPr>
        <w:t>1</w:t>
      </w:r>
      <w:r>
        <w:rPr>
          <w:rFonts w:ascii="Times New Roman" w:hAnsi="Times New Roman" w:cs="Times New Roman" w:eastAsia="Times New Roman"/>
          <w:sz w:val="62"/>
          <w:szCs w:val="62"/>
          <w:color w:val="000000"/>
          <w:spacing w:val="0"/>
          <w:w w:val="100"/>
          <w:position w:val="0"/>
        </w:rPr>
      </w:r>
    </w:p>
    <w:p>
      <w:pPr>
        <w:spacing w:before="0" w:after="0" w:line="259" w:lineRule="exact"/>
        <w:ind w:right="-20"/>
        <w:jc w:val="left"/>
        <w:rPr>
          <w:rFonts w:ascii="Arial" w:hAnsi="Arial" w:cs="Arial" w:eastAsia="Arial"/>
          <w:sz w:val="11"/>
          <w:szCs w:val="11"/>
        </w:rPr>
      </w:pPr>
      <w:rPr/>
      <w:r>
        <w:rPr>
          <w:rFonts w:ascii="Arial" w:hAnsi="Arial" w:cs="Arial" w:eastAsia="Arial"/>
          <w:sz w:val="22"/>
          <w:szCs w:val="22"/>
          <w:color w:val="A8A7A8"/>
          <w:spacing w:val="0"/>
          <w:w w:val="161"/>
          <w:position w:val="1"/>
        </w:rPr>
        <w:t>'</w:t>
      </w:r>
      <w:r>
        <w:rPr>
          <w:rFonts w:ascii="Arial" w:hAnsi="Arial" w:cs="Arial" w:eastAsia="Arial"/>
          <w:sz w:val="22"/>
          <w:szCs w:val="22"/>
          <w:color w:val="A8A7A8"/>
          <w:spacing w:val="-56"/>
          <w:w w:val="161"/>
          <w:position w:val="1"/>
        </w:rPr>
        <w:t> </w:t>
      </w:r>
      <w:r>
        <w:rPr>
          <w:rFonts w:ascii="Arial" w:hAnsi="Arial" w:cs="Arial" w:eastAsia="Arial"/>
          <w:sz w:val="28"/>
          <w:szCs w:val="28"/>
          <w:color w:val="909091"/>
          <w:spacing w:val="19"/>
          <w:w w:val="161"/>
          <w:position w:val="1"/>
        </w:rPr>
        <w:t>.</w:t>
      </w:r>
      <w:r>
        <w:rPr>
          <w:rFonts w:ascii="Arial" w:hAnsi="Arial" w:cs="Arial" w:eastAsia="Arial"/>
          <w:sz w:val="14"/>
          <w:szCs w:val="14"/>
          <w:color w:val="A8A7A8"/>
          <w:spacing w:val="0"/>
          <w:w w:val="161"/>
          <w:position w:val="1"/>
        </w:rPr>
        <w:t>/"</w:t>
      </w:r>
      <w:r>
        <w:rPr>
          <w:rFonts w:ascii="Arial" w:hAnsi="Arial" w:cs="Arial" w:eastAsia="Arial"/>
          <w:sz w:val="14"/>
          <w:szCs w:val="14"/>
          <w:color w:val="A8A7A8"/>
          <w:spacing w:val="-39"/>
          <w:w w:val="161"/>
          <w:position w:val="1"/>
        </w:rPr>
        <w:t> </w:t>
      </w:r>
      <w:r>
        <w:rPr>
          <w:rFonts w:ascii="Arial" w:hAnsi="Arial" w:cs="Arial" w:eastAsia="Arial"/>
          <w:sz w:val="11"/>
          <w:szCs w:val="11"/>
          <w:color w:val="B8B8BA"/>
          <w:spacing w:val="0"/>
          <w:w w:val="197"/>
          <w:position w:val="9"/>
        </w:rPr>
        <w:t>ı</w:t>
      </w:r>
      <w:r>
        <w:rPr>
          <w:rFonts w:ascii="Arial" w:hAnsi="Arial" w:cs="Arial" w:eastAsia="Arial"/>
          <w:sz w:val="11"/>
          <w:szCs w:val="11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60"/>
          <w:cols w:num="3" w:equalWidth="0">
            <w:col w:w="6414" w:space="2920"/>
            <w:col w:w="638" w:space="143"/>
            <w:col w:w="1565"/>
          </w:cols>
        </w:sectPr>
      </w:pPr>
      <w:rPr/>
    </w:p>
    <w:p>
      <w:pPr>
        <w:spacing w:before="0" w:after="0" w:line="123" w:lineRule="exact"/>
        <w:ind w:right="1419"/>
        <w:jc w:val="right"/>
        <w:rPr>
          <w:rFonts w:ascii="Times New Roman" w:hAnsi="Times New Roman" w:cs="Times New Roman" w:eastAsia="Times New Roman"/>
          <w:sz w:val="12"/>
          <w:szCs w:val="12"/>
        </w:rPr>
      </w:pPr>
      <w:rPr/>
      <w:r>
        <w:rPr>
          <w:rFonts w:ascii="Times New Roman" w:hAnsi="Times New Roman" w:cs="Times New Roman" w:eastAsia="Times New Roman"/>
          <w:sz w:val="12"/>
          <w:szCs w:val="12"/>
          <w:color w:val="909091"/>
          <w:spacing w:val="4"/>
          <w:w w:val="98"/>
          <w:b/>
          <w:bCs/>
        </w:rPr>
        <w:t>.</w:t>
      </w:r>
      <w:r>
        <w:rPr>
          <w:rFonts w:ascii="Times New Roman" w:hAnsi="Times New Roman" w:cs="Times New Roman" w:eastAsia="Times New Roman"/>
          <w:sz w:val="12"/>
          <w:szCs w:val="12"/>
          <w:color w:val="909091"/>
          <w:spacing w:val="0"/>
          <w:w w:val="87"/>
          <w:b/>
          <w:bCs/>
        </w:rPr>
        <w:t>.,...,</w:t>
      </w:r>
      <w:r>
        <w:rPr>
          <w:rFonts w:ascii="Times New Roman" w:hAnsi="Times New Roman" w:cs="Times New Roman" w:eastAsia="Times New Roman"/>
          <w:sz w:val="12"/>
          <w:szCs w:val="12"/>
          <w:color w:val="909091"/>
          <w:spacing w:val="-17"/>
          <w:w w:val="100"/>
          <w:b/>
          <w:bCs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A8A7A8"/>
          <w:spacing w:val="0"/>
          <w:w w:val="74"/>
          <w:b/>
          <w:bCs/>
        </w:rPr>
        <w:t>...</w:t>
      </w:r>
      <w:r>
        <w:rPr>
          <w:rFonts w:ascii="Times New Roman" w:hAnsi="Times New Roman" w:cs="Times New Roman" w:eastAsia="Times New Roman"/>
          <w:sz w:val="12"/>
          <w:szCs w:val="12"/>
          <w:color w:val="A8A7A8"/>
          <w:spacing w:val="8"/>
          <w:w w:val="74"/>
          <w:b/>
          <w:bCs/>
        </w:rPr>
        <w:t> </w:t>
      </w:r>
      <w:r>
        <w:rPr>
          <w:rFonts w:ascii="Times New Roman" w:hAnsi="Times New Roman" w:cs="Times New Roman" w:eastAsia="Times New Roman"/>
          <w:sz w:val="12"/>
          <w:szCs w:val="12"/>
          <w:color w:val="909091"/>
          <w:spacing w:val="0"/>
          <w:w w:val="74"/>
          <w:b/>
          <w:bCs/>
        </w:rPr>
        <w:t>(,ao.-v··""</w:t>
      </w:r>
      <w:r>
        <w:rPr>
          <w:rFonts w:ascii="Times New Roman" w:hAnsi="Times New Roman" w:cs="Times New Roman" w:eastAsia="Times New Roman"/>
          <w:sz w:val="12"/>
          <w:szCs w:val="12"/>
          <w:color w:val="000000"/>
          <w:spacing w:val="0"/>
          <w:w w:val="100"/>
        </w:rPr>
      </w:r>
    </w:p>
    <w:p>
      <w:pPr>
        <w:spacing w:before="1" w:after="0" w:line="100" w:lineRule="exact"/>
        <w:jc w:val="left"/>
        <w:rPr>
          <w:sz w:val="10"/>
          <w:szCs w:val="10"/>
        </w:rPr>
      </w:pPr>
      <w:rPr/>
      <w:r>
        <w:rPr>
          <w:sz w:val="10"/>
          <w:szCs w:val="1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2" w:after="0" w:line="485" w:lineRule="exact"/>
        <w:ind w:left="2808" w:right="-20"/>
        <w:jc w:val="left"/>
        <w:tabs>
          <w:tab w:pos="3820" w:val="left"/>
          <w:tab w:pos="4140" w:val="left"/>
          <w:tab w:pos="5100" w:val="left"/>
        </w:tabs>
        <w:rPr>
          <w:rFonts w:ascii="Times New Roman" w:hAnsi="Times New Roman" w:cs="Times New Roman" w:eastAsia="Times New Roman"/>
          <w:sz w:val="19"/>
          <w:szCs w:val="19"/>
        </w:rPr>
      </w:pPr>
      <w:rPr/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42.694778pt;margin-top:15.420831pt;width:168.36606pt;height:16pt;mso-position-horizontal-relative:page;mso-position-vertical-relative:paragraph;z-index:-15480" type="#_x0000_t202" filled="f" stroked="f">
            <v:textbox inset="0,0,0,0">
              <w:txbxContent>
                <w:p>
                  <w:pPr>
                    <w:spacing w:before="0" w:after="0" w:line="320" w:lineRule="exact"/>
                    <w:ind w:right="-88"/>
                    <w:jc w:val="left"/>
                    <w:tabs>
                      <w:tab w:pos="1300" w:val="left"/>
                      <w:tab w:pos="2820" w:val="left"/>
                    </w:tabs>
                    <w:rPr>
                      <w:rFonts w:ascii="Times New Roman" w:hAnsi="Times New Roman" w:cs="Times New Roman" w:eastAsia="Times New Roman"/>
                      <w:sz w:val="19"/>
                      <w:szCs w:val="19"/>
                    </w:rPr>
                  </w:pPr>
                  <w:rPr/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5E6060"/>
                      <w:spacing w:val="-1"/>
                      <w:w w:val="74"/>
                      <w:b/>
                      <w:bCs/>
                    </w:rPr>
                    <w:t>A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464646"/>
                      <w:spacing w:val="0"/>
                      <w:w w:val="74"/>
                      <w:b/>
                      <w:bCs/>
                    </w:rPr>
                    <w:t>u</w:t>
                  </w:r>
                  <w:r>
                    <w:rPr>
                      <w:rFonts w:ascii="Times New Roman" w:hAnsi="Times New Roman" w:cs="Times New Roman" w:eastAsia="Times New Roman"/>
                      <w:sz w:val="28"/>
                      <w:szCs w:val="28"/>
                      <w:color w:val="464646"/>
                      <w:spacing w:val="38"/>
                      <w:w w:val="74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464646"/>
                      <w:spacing w:val="-13"/>
                      <w:w w:val="45"/>
                    </w:rPr>
                    <w:t>l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4B526D"/>
                      <w:spacing w:val="0"/>
                      <w:w w:val="93"/>
                    </w:rPr>
                    <w:t>"rc</w:t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4B526D"/>
                      <w:spacing w:val="0"/>
                      <w:w w:val="100"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32"/>
                      <w:szCs w:val="32"/>
                      <w:color w:val="4B526D"/>
                      <w:spacing w:val="0"/>
                      <w:w w:val="100"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2F366B"/>
                      <w:spacing w:val="0"/>
                      <w:w w:val="51"/>
                      <w:b/>
                      <w:bCs/>
                    </w:rPr>
                    <w:t>i'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2F366B"/>
                      <w:spacing w:val="0"/>
                      <w:w w:val="51"/>
                      <w:b/>
                      <w:bCs/>
                    </w:rPr>
                    <w:t>J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2F366B"/>
                      <w:spacing w:val="-31"/>
                      <w:w w:val="51"/>
                      <w:b/>
                      <w:bCs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2F366B"/>
                      <w:spacing w:val="0"/>
                      <w:w w:val="100"/>
                      <w:b/>
                      <w:bCs/>
                    </w:rPr>
                    <w:tab/>
                  </w:r>
                  <w:r>
                    <w:rPr>
                      <w:rFonts w:ascii="Times New Roman" w:hAnsi="Times New Roman" w:cs="Times New Roman" w:eastAsia="Times New Roman"/>
                      <w:sz w:val="25"/>
                      <w:szCs w:val="25"/>
                      <w:color w:val="2F366B"/>
                      <w:spacing w:val="0"/>
                      <w:w w:val="100"/>
                      <w:b/>
                      <w:bCs/>
                    </w:rPr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00"/>
                    </w:rPr>
                    <w:t>lt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-3"/>
                      <w:w w:val="100"/>
                    </w:rPr>
                    <w:t>f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64646"/>
                      <w:spacing w:val="0"/>
                      <w:w w:val="100"/>
                    </w:rPr>
                    <w:t>.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464646"/>
                      <w:spacing w:val="41"/>
                      <w:w w:val="100"/>
                    </w:rPr>
                    <w:t> 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2D2D2D"/>
                      <w:spacing w:val="0"/>
                      <w:w w:val="108"/>
                    </w:rPr>
                    <w:t>En</w:t>
                  </w:r>
                  <w:r>
                    <w:rPr>
                      <w:rFonts w:ascii="Times New Roman" w:hAnsi="Times New Roman" w:cs="Times New Roman" w:eastAsia="Times New Roman"/>
                      <w:sz w:val="19"/>
                      <w:szCs w:val="19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/>
        <w:pict>
          <w10:wrap type="none"/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214.760422pt;margin-top:45.887432pt;width:3.60844pt;height:5.5pt;mso-position-horizontal-relative:page;mso-position-vertical-relative:paragraph;z-index:-15479" type="#_x0000_t202" filled="f" stroked="f">
            <v:textbox inset="0,0,0,0">
              <w:txbxContent>
                <w:p>
                  <w:pPr>
                    <w:spacing w:before="0" w:after="0" w:line="110" w:lineRule="exact"/>
                    <w:ind w:right="-56"/>
                    <w:jc w:val="left"/>
                    <w:rPr>
                      <w:rFonts w:ascii="Arial" w:hAnsi="Arial" w:cs="Arial" w:eastAsia="Arial"/>
                      <w:sz w:val="11"/>
                      <w:szCs w:val="11"/>
                    </w:rPr>
                  </w:pPr>
                  <w:rPr/>
                  <w:r>
                    <w:rPr>
                      <w:rFonts w:ascii="Arial" w:hAnsi="Arial" w:cs="Arial" w:eastAsia="Arial"/>
                      <w:sz w:val="11"/>
                      <w:szCs w:val="11"/>
                      <w:color w:val="797982"/>
                      <w:spacing w:val="0"/>
                      <w:w w:val="118"/>
                      <w:i/>
                    </w:rPr>
                    <w:t>1</w:t>
                  </w:r>
                  <w:r>
                    <w:rPr>
                      <w:rFonts w:ascii="Arial" w:hAnsi="Arial" w:cs="Arial" w:eastAsia="Arial"/>
                      <w:sz w:val="11"/>
                      <w:szCs w:val="11"/>
                      <w:color w:val="000000"/>
                      <w:spacing w:val="0"/>
                      <w:w w:val="100"/>
                    </w:rPr>
                  </w:r>
                </w:p>
              </w:txbxContent>
            </v:textbox>
          </v:shape>
        </w:pict>
      </w:r>
      <w:r>
        <w:rPr>
          <w:rFonts w:ascii="Arial" w:hAnsi="Arial" w:cs="Arial" w:eastAsia="Arial"/>
          <w:sz w:val="29"/>
          <w:szCs w:val="29"/>
          <w:color w:val="5E6060"/>
          <w:spacing w:val="0"/>
          <w:w w:val="78"/>
          <w:b/>
          <w:bCs/>
          <w:position w:val="-3"/>
        </w:rPr>
        <w:t>'</w:t>
      </w:r>
      <w:r>
        <w:rPr>
          <w:rFonts w:ascii="Arial" w:hAnsi="Arial" w:cs="Arial" w:eastAsia="Arial"/>
          <w:sz w:val="29"/>
          <w:szCs w:val="29"/>
          <w:color w:val="5E6060"/>
          <w:spacing w:val="6"/>
          <w:w w:val="78"/>
          <w:b/>
          <w:bCs/>
          <w:position w:val="-3"/>
        </w:rPr>
        <w:t>-</w:t>
      </w:r>
      <w:r>
        <w:rPr>
          <w:rFonts w:ascii="Arial" w:hAnsi="Arial" w:cs="Arial" w:eastAsia="Arial"/>
          <w:sz w:val="29"/>
          <w:szCs w:val="29"/>
          <w:color w:val="464646"/>
          <w:spacing w:val="0"/>
          <w:w w:val="78"/>
          <w:b/>
          <w:bCs/>
          <w:position w:val="-3"/>
        </w:rPr>
        <w:t>d</w:t>
      </w:r>
      <w:r>
        <w:rPr>
          <w:rFonts w:ascii="Arial" w:hAnsi="Arial" w:cs="Arial" w:eastAsia="Arial"/>
          <w:sz w:val="29"/>
          <w:szCs w:val="29"/>
          <w:color w:val="464646"/>
          <w:spacing w:val="0"/>
          <w:w w:val="78"/>
          <w:b/>
          <w:bCs/>
          <w:position w:val="-3"/>
        </w:rPr>
        <w:t>  </w:t>
      </w:r>
      <w:r>
        <w:rPr>
          <w:rFonts w:ascii="Arial" w:hAnsi="Arial" w:cs="Arial" w:eastAsia="Arial"/>
          <w:sz w:val="29"/>
          <w:szCs w:val="29"/>
          <w:color w:val="464646"/>
          <w:spacing w:val="5"/>
          <w:w w:val="78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45"/>
          <w:szCs w:val="45"/>
          <w:color w:val="1D2893"/>
          <w:spacing w:val="-3"/>
          <w:w w:val="58"/>
          <w:b/>
          <w:bCs/>
          <w:position w:val="-3"/>
        </w:rPr>
        <w:t>A</w:t>
      </w:r>
      <w:r>
        <w:rPr>
          <w:rFonts w:ascii="Times New Roman" w:hAnsi="Times New Roman" w:cs="Times New Roman" w:eastAsia="Times New Roman"/>
          <w:sz w:val="45"/>
          <w:szCs w:val="45"/>
          <w:color w:val="1F286E"/>
          <w:spacing w:val="0"/>
          <w:w w:val="109"/>
          <w:b/>
          <w:bCs/>
          <w:position w:val="-3"/>
        </w:rPr>
        <w:t>,</w:t>
      </w:r>
      <w:r>
        <w:rPr>
          <w:rFonts w:ascii="Times New Roman" w:hAnsi="Times New Roman" w:cs="Times New Roman" w:eastAsia="Times New Roman"/>
          <w:sz w:val="45"/>
          <w:szCs w:val="45"/>
          <w:color w:val="1F286E"/>
          <w:spacing w:val="0"/>
          <w:w w:val="100"/>
          <w:b/>
          <w:bCs/>
          <w:position w:val="-3"/>
        </w:rPr>
        <w:tab/>
      </w:r>
      <w:r>
        <w:rPr>
          <w:rFonts w:ascii="Times New Roman" w:hAnsi="Times New Roman" w:cs="Times New Roman" w:eastAsia="Times New Roman"/>
          <w:sz w:val="45"/>
          <w:szCs w:val="45"/>
          <w:color w:val="1F286E"/>
          <w:spacing w:val="0"/>
          <w:w w:val="100"/>
          <w:b/>
          <w:bCs/>
          <w:position w:val="-3"/>
        </w:rPr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73"/>
          <w:position w:val="-3"/>
        </w:rPr>
        <w:t>tl!</w:t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3"/>
        </w:rPr>
        <w:tab/>
      </w:r>
      <w:r>
        <w:rPr>
          <w:rFonts w:ascii="Arial" w:hAnsi="Arial" w:cs="Arial" w:eastAsia="Arial"/>
          <w:sz w:val="19"/>
          <w:szCs w:val="19"/>
          <w:color w:val="464646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0"/>
          <w:w w:val="52"/>
          <w:b/>
          <w:bCs/>
          <w:position w:val="-3"/>
        </w:rPr>
        <w:t>:t</w:t>
      </w:r>
      <w:r>
        <w:rPr>
          <w:rFonts w:ascii="Times New Roman" w:hAnsi="Times New Roman" w:cs="Times New Roman" w:eastAsia="Times New Roman"/>
          <w:sz w:val="32"/>
          <w:szCs w:val="32"/>
          <w:color w:val="464646"/>
          <w:spacing w:val="-57"/>
          <w:w w:val="100"/>
          <w:b/>
          <w:bCs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464646"/>
          <w:spacing w:val="-1"/>
          <w:w w:val="238"/>
          <w:position w:val="-3"/>
        </w:rPr>
        <w:t>Ç</w:t>
      </w:r>
      <w:r>
        <w:rPr>
          <w:rFonts w:ascii="Times New Roman" w:hAnsi="Times New Roman" w:cs="Times New Roman" w:eastAsia="Times New Roman"/>
          <w:sz w:val="19"/>
          <w:szCs w:val="19"/>
          <w:color w:val="5E6060"/>
          <w:spacing w:val="-63"/>
          <w:w w:val="107"/>
          <w:position w:val="-3"/>
        </w:rPr>
        <w:t>U</w:t>
      </w:r>
      <w:r>
        <w:rPr>
          <w:rFonts w:ascii="Times New Roman" w:hAnsi="Times New Roman" w:cs="Times New Roman" w:eastAsia="Times New Roman"/>
          <w:sz w:val="19"/>
          <w:szCs w:val="19"/>
          <w:color w:val="1D2893"/>
          <w:spacing w:val="0"/>
          <w:w w:val="600"/>
          <w:position w:val="-3"/>
        </w:rPr>
        <w:t>i</w:t>
      </w:r>
      <w:r>
        <w:rPr>
          <w:rFonts w:ascii="Times New Roman" w:hAnsi="Times New Roman" w:cs="Times New Roman" w:eastAsia="Times New Roman"/>
          <w:sz w:val="19"/>
          <w:szCs w:val="19"/>
          <w:color w:val="1D2893"/>
          <w:spacing w:val="0"/>
          <w:w w:val="100"/>
          <w:position w:val="-3"/>
        </w:rPr>
        <w:tab/>
      </w:r>
      <w:r>
        <w:rPr>
          <w:rFonts w:ascii="Times New Roman" w:hAnsi="Times New Roman" w:cs="Times New Roman" w:eastAsia="Times New Roman"/>
          <w:sz w:val="19"/>
          <w:szCs w:val="19"/>
          <w:color w:val="1D2893"/>
          <w:spacing w:val="0"/>
          <w:w w:val="100"/>
          <w:position w:val="-3"/>
        </w:rPr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ibra1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-8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im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6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E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3"/>
          <w:w w:val="100"/>
          <w:position w:val="-3"/>
        </w:rPr>
        <w:t> </w:t>
      </w:r>
      <w:r>
        <w:rPr>
          <w:rFonts w:ascii="Times New Roman" w:hAnsi="Times New Roman" w:cs="Times New Roman" w:eastAsia="Times New Roman"/>
          <w:sz w:val="19"/>
          <w:szCs w:val="19"/>
          <w:color w:val="2D2D2D"/>
          <w:spacing w:val="0"/>
          <w:w w:val="101"/>
          <w:position w:val="-3"/>
        </w:rPr>
        <w:t>.OL</w:t>
      </w:r>
      <w:r>
        <w:rPr>
          <w:rFonts w:ascii="Times New Roman" w:hAnsi="Times New Roman" w:cs="Times New Roman" w:eastAsia="Times New Roman"/>
          <w:sz w:val="19"/>
          <w:szCs w:val="19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60"/>
        </w:sectPr>
      </w:pPr>
      <w:rPr/>
    </w:p>
    <w:p>
      <w:pPr>
        <w:spacing w:before="74" w:after="0" w:line="240" w:lineRule="auto"/>
        <w:ind w:right="-20"/>
        <w:jc w:val="right"/>
        <w:rPr>
          <w:rFonts w:ascii="Arial" w:hAnsi="Arial" w:cs="Arial" w:eastAsia="Arial"/>
          <w:sz w:val="23"/>
          <w:szCs w:val="23"/>
        </w:rPr>
      </w:pPr>
      <w:rPr/>
      <w:r>
        <w:rPr/>
        <w:pict>
          <v:group style="position:absolute;margin-left:13.168141pt;margin-top:41.101742pt;width:571.138226pt;height:771.098772pt;mso-position-horizontal-relative:page;mso-position-vertical-relative:page;z-index:-15484" coordorigin="263,822" coordsize="11423,15422">
            <v:group style="position:absolute;left:278;top:846;width:9069;height:2" coordorigin="278,846" coordsize="9069,2">
              <v:shape style="position:absolute;left:278;top:846;width:9069;height:2" coordorigin="278,846" coordsize="9069,0" path="m278,846l9347,846e" filled="f" stroked="t" strokeweight=".718262pt" strokecolor="#4F4F4F">
                <v:path arrowok="t"/>
              </v:shape>
            </v:group>
            <v:group style="position:absolute;left:299;top:829;width:2;height:15348" coordorigin="299,829" coordsize="2,15348">
              <v:shape style="position:absolute;left:299;top:829;width:2;height:15348" coordorigin="299,829" coordsize="0,15348" path="m299,16177l299,829e" filled="f" stroked="t" strokeweight=".718262pt" strokecolor="#3B3B3B">
                <v:path arrowok="t"/>
              </v:shape>
            </v:group>
            <v:group style="position:absolute;left:2320;top:834;width:2;height:1189" coordorigin="2320,834" coordsize="2,1189">
              <v:shape style="position:absolute;left:2320;top:834;width:2;height:1189" coordorigin="2320,834" coordsize="0,1189" path="m2320,2023l2320,834e" filled="f" stroked="t" strokeweight=".957683pt" strokecolor="#444444">
                <v:path arrowok="t"/>
              </v:shape>
            </v:group>
            <v:group style="position:absolute;left:9141;top:839;width:2;height:1189" coordorigin="9141,839" coordsize="2,1189">
              <v:shape style="position:absolute;left:9141;top:839;width:2;height:1189" coordorigin="9141,839" coordsize="0,1189" path="m9141,2028l9141,839e" filled="f" stroked="t" strokeweight=".957683pt" strokecolor="#484848">
                <v:path arrowok="t"/>
              </v:shape>
            </v:group>
            <v:group style="position:absolute;left:283;top:2018;width:11368;height:2" coordorigin="283,2018" coordsize="11368,2">
              <v:shape style="position:absolute;left:283;top:2018;width:11368;height:2" coordorigin="283,2018" coordsize="11368,0" path="m283,2018l11650,2018e" filled="f" stroked="t" strokeweight=".718262pt" strokecolor="#4B4B4B">
                <v:path arrowok="t"/>
              </v:shape>
            </v:group>
            <v:group style="position:absolute;left:283;top:2255;width:11368;height:2" coordorigin="283,2255" coordsize="11368,2">
              <v:shape style="position:absolute;left:283;top:2255;width:11368;height:2" coordorigin="283,2255" coordsize="11368,0" path="m283,2255l11650,2255e" filled="f" stroked="t" strokeweight=".957683pt" strokecolor="#484848">
                <v:path arrowok="t"/>
              </v:shape>
            </v:group>
            <v:group style="position:absolute;left:283;top:2974;width:11368;height:2" coordorigin="283,2974" coordsize="11368,2">
              <v:shape style="position:absolute;left:283;top:2974;width:11368;height:2" coordorigin="283,2974" coordsize="11368,0" path="m283,2974l11650,2974e" filled="f" stroked="t" strokeweight=".957683pt" strokecolor="#4B4B4B">
                <v:path arrowok="t"/>
              </v:shape>
            </v:group>
            <v:group style="position:absolute;left:283;top:2495;width:11368;height:2" coordorigin="283,2495" coordsize="11368,2">
              <v:shape style="position:absolute;left:283;top:2495;width:11368;height:2" coordorigin="283,2495" coordsize="11368,0" path="m283,2495l11650,2495e" filled="f" stroked="t" strokeweight=".957683pt" strokecolor="#484848">
                <v:path arrowok="t"/>
              </v:shape>
            </v:group>
            <v:group style="position:absolute;left:283;top:2735;width:11368;height:2" coordorigin="283,2735" coordsize="11368,2">
              <v:shape style="position:absolute;left:283;top:2735;width:11368;height:2" coordorigin="283,2735" coordsize="11368,0" path="m283,2735l11650,2735e" filled="f" stroked="t" strokeweight=".957683pt" strokecolor="#484848">
                <v:path arrowok="t"/>
              </v:shape>
            </v:group>
            <v:group style="position:absolute;left:11657;top:4151;width:2;height:11992" coordorigin="11657,4151" coordsize="2,11992">
              <v:shape style="position:absolute;left:11657;top:4151;width:2;height:11992" coordorigin="11657,4151" coordsize="0,11992" path="m11657,16143l11657,4151e" filled="f" stroked="t" strokeweight=".957683pt" strokecolor="#545454">
                <v:path arrowok="t"/>
              </v:shape>
            </v:group>
            <v:group style="position:absolute;left:2339;top:4141;width:2;height:12031" coordorigin="2339,4141" coordsize="2,12031">
              <v:shape style="position:absolute;left:2339;top:4141;width:2;height:12031" coordorigin="2339,4141" coordsize="0,12031" path="m2339,16172l2339,4141e" filled="f" stroked="t" strokeweight=".957683pt" strokecolor="#3F3F3F">
                <v:path arrowok="t"/>
              </v:shape>
            </v:group>
            <v:group style="position:absolute;left:3819;top:3207;width:2;height:954" coordorigin="3819,3207" coordsize="2,954">
              <v:shape style="position:absolute;left:3819;top:3207;width:2;height:954" coordorigin="3819,3207" coordsize="0,954" path="m3819,4160l3819,3207e" filled="f" stroked="t" strokeweight=".957683pt" strokecolor="#444444">
                <v:path arrowok="t"/>
              </v:shape>
            </v:group>
            <v:group style="position:absolute;left:6950;top:3211;width:2;height:949" coordorigin="6950,3211" coordsize="2,949">
              <v:shape style="position:absolute;left:6950;top:3211;width:2;height:949" coordorigin="6950,3211" coordsize="0,949" path="m6950,4160l6950,3211e" filled="f" stroked="t" strokeweight=".957683pt" strokecolor="#4B4B4B">
                <v:path arrowok="t"/>
              </v:shape>
            </v:group>
            <v:group style="position:absolute;left:287;top:4153;width:11368;height:2" coordorigin="287,4153" coordsize="11368,2">
              <v:shape style="position:absolute;left:287;top:4153;width:11368;height:2" coordorigin="287,4153" coordsize="11368,0" path="m287,4153l11655,4153e" filled="f" stroked="t" strokeweight=".957683pt" strokecolor="#484848">
                <v:path arrowok="t"/>
              </v:shape>
            </v:group>
            <v:group style="position:absolute;left:273;top:3214;width:11377;height:2" coordorigin="273,3214" coordsize="11377,2">
              <v:shape style="position:absolute;left:273;top:3214;width:11377;height:2" coordorigin="273,3214" coordsize="11377,0" path="m273,3214l11650,3214e" filled="f" stroked="t" strokeweight=".957683pt" strokecolor="#4B4B4B">
                <v:path arrowok="t"/>
              </v:shape>
            </v:group>
            <v:group style="position:absolute;left:2318;top:4673;width:9337;height:2" coordorigin="2318,4673" coordsize="9337,2">
              <v:shape style="position:absolute;left:2318;top:4673;width:9337;height:2" coordorigin="2318,4673" coordsize="9337,0" path="m2318,4673l11655,4673e" filled="f" stroked="t" strokeweight=".957683pt" strokecolor="#4B4B4B">
                <v:path arrowok="t"/>
              </v:shape>
            </v:group>
            <v:group style="position:absolute;left:4899;top:4664;width:2;height:2186" coordorigin="4899,4664" coordsize="2,2186">
              <v:shape style="position:absolute;left:4899;top:4664;width:2;height:2186" coordorigin="4899,4664" coordsize="0,2186" path="m4899,6849l4899,4664e" filled="f" stroked="t" strokeweight=".718262pt" strokecolor="#4B4B4B">
                <v:path arrowok="t"/>
              </v:shape>
            </v:group>
            <v:group style="position:absolute;left:4894;top:5153;width:6761;height:2" coordorigin="4894,5153" coordsize="6761,2">
              <v:shape style="position:absolute;left:4894;top:5153;width:6761;height:2" coordorigin="4894,5153" coordsize="6761,0" path="m4894,5153l11655,5153e" filled="f" stroked="t" strokeweight=".718262pt" strokecolor="#4B4B4B">
                <v:path arrowok="t"/>
              </v:shape>
            </v:group>
            <v:group style="position:absolute;left:4894;top:5399;width:6761;height:2" coordorigin="4894,5399" coordsize="6761,2">
              <v:shape style="position:absolute;left:4894;top:5399;width:6761;height:2" coordorigin="4894,5399" coordsize="6761,0" path="m4894,5399l11655,5399e" filled="f" stroked="t" strokeweight=".957683pt" strokecolor="#4F4F4F">
                <v:path arrowok="t"/>
              </v:shape>
            </v:group>
            <v:group style="position:absolute;left:4894;top:5639;width:6761;height:2" coordorigin="4894,5639" coordsize="6761,2">
              <v:shape style="position:absolute;left:4894;top:5639;width:6761;height:2" coordorigin="4894,5639" coordsize="6761,0" path="m4894,5639l11655,5639e" filled="f" stroked="t" strokeweight=".957683pt" strokecolor="#4B4B4B">
                <v:path arrowok="t"/>
              </v:shape>
            </v:group>
            <v:group style="position:absolute;left:2318;top:5881;width:9337;height:2" coordorigin="2318,5881" coordsize="9337,2">
              <v:shape style="position:absolute;left:2318;top:5881;width:9337;height:2" coordorigin="2318,5881" coordsize="9337,0" path="m2318,5881l11655,5881e" filled="f" stroked="t" strokeweight=".957683pt" strokecolor="#4B4B4B">
                <v:path arrowok="t"/>
              </v:shape>
            </v:group>
            <v:group style="position:absolute;left:287;top:4431;width:11368;height:2" coordorigin="287,4431" coordsize="11368,2">
              <v:shape style="position:absolute;left:287;top:4431;width:11368;height:2" coordorigin="287,4431" coordsize="11368,0" path="m287,4431l11655,4431e" filled="f" stroked="t" strokeweight=".957683pt" strokecolor="#484848">
                <v:path arrowok="t"/>
              </v:shape>
            </v:group>
            <v:group style="position:absolute;left:287;top:6123;width:11372;height:2" coordorigin="287,6123" coordsize="11372,2">
              <v:shape style="position:absolute;left:287;top:6123;width:11372;height:2" coordorigin="287,6123" coordsize="11372,0" path="m287,6123l11660,6123e" filled="f" stroked="t" strokeweight=".957683pt" strokecolor="#4B4B4B">
                <v:path arrowok="t"/>
              </v:shape>
            </v:group>
            <v:group style="position:absolute;left:7829;top:6116;width:2;height:729" coordorigin="7829,6116" coordsize="2,729">
              <v:shape style="position:absolute;left:7829;top:6116;width:2;height:729" coordorigin="7829,6116" coordsize="0,729" path="m7829,6845l7829,6116e" filled="f" stroked="t" strokeweight=".957683pt" strokecolor="#4B4B4B">
                <v:path arrowok="t"/>
              </v:shape>
            </v:group>
            <v:group style="position:absolute;left:2318;top:6598;width:9342;height:2" coordorigin="2318,6598" coordsize="9342,2">
              <v:shape style="position:absolute;left:2318;top:6598;width:9342;height:2" coordorigin="2318,6598" coordsize="9342,0" path="m2318,6598l11660,6598e" filled="f" stroked="t" strokeweight=".957683pt" strokecolor="#4B4B4B">
                <v:path arrowok="t"/>
              </v:shape>
            </v:group>
            <v:group style="position:absolute;left:2322;top:6837;width:9337;height:2" coordorigin="2322,6837" coordsize="9337,2">
              <v:shape style="position:absolute;left:2322;top:6837;width:9337;height:2" coordorigin="2322,6837" coordsize="9337,0" path="m2322,6837l11660,6837e" filled="f" stroked="t" strokeweight=".957683pt" strokecolor="#4B4B4B">
                <v:path arrowok="t"/>
              </v:shape>
            </v:group>
            <v:group style="position:absolute;left:283;top:7077;width:11377;height:2" coordorigin="283,7077" coordsize="11377,2">
              <v:shape style="position:absolute;left:283;top:7077;width:11377;height:2" coordorigin="283,7077" coordsize="11377,0" path="m283,7077l11660,7077e" filled="f" stroked="t" strokeweight=".957683pt" strokecolor="#484848">
                <v:path arrowok="t"/>
              </v:shape>
            </v:group>
            <v:group style="position:absolute;left:283;top:7549;width:11377;height:2" coordorigin="283,7549" coordsize="11377,2">
              <v:shape style="position:absolute;left:283;top:7549;width:11377;height:2" coordorigin="283,7549" coordsize="11377,0" path="m283,7549l11660,7549e" filled="f" stroked="t" strokeweight=".957683pt" strokecolor="#484848">
                <v:path arrowok="t"/>
              </v:shape>
            </v:group>
            <v:group style="position:absolute;left:4908;top:7540;width:2;height:748" coordorigin="4908,7540" coordsize="2,748">
              <v:shape style="position:absolute;left:4908;top:7540;width:2;height:748" coordorigin="4908,7540" coordsize="0,748" path="m4908,8287l4908,7540e" filled="f" stroked="t" strokeweight=".718262pt" strokecolor="#3F3F3F">
                <v:path arrowok="t"/>
              </v:shape>
            </v:group>
            <v:group style="position:absolute;left:4899;top:7789;width:6761;height:2" coordorigin="4899,7789" coordsize="6761,2">
              <v:shape style="position:absolute;left:4899;top:7789;width:6761;height:2" coordorigin="4899,7789" coordsize="6761,0" path="m4899,7789l11660,7789e" filled="f" stroked="t" strokeweight=".718262pt" strokecolor="#4B4B4B">
                <v:path arrowok="t"/>
              </v:shape>
            </v:group>
            <v:group style="position:absolute;left:4899;top:8029;width:6766;height:2" coordorigin="4899,8029" coordsize="6766,2">
              <v:shape style="position:absolute;left:4899;top:8029;width:6766;height:2" coordorigin="4899,8029" coordsize="6766,0" path="m4899,8029l11665,8029e" filled="f" stroked="t" strokeweight=".718262pt" strokecolor="#444444">
                <v:path arrowok="t"/>
              </v:shape>
            </v:group>
            <v:group style="position:absolute;left:9902;top:8273;width:1762;height:2" coordorigin="9902,8273" coordsize="1762,2">
              <v:shape style="position:absolute;left:9902;top:8273;width:1762;height:2" coordorigin="9902,8273" coordsize="1762,0" path="m9902,8273l11665,8273e" filled="f" stroked="t" strokeweight=".957683pt" strokecolor="#545454">
                <v:path arrowok="t"/>
              </v:shape>
            </v:group>
            <v:group style="position:absolute;left:287;top:8275;width:9567;height:2" coordorigin="287,8275" coordsize="9567,2">
              <v:shape style="position:absolute;left:287;top:8275;width:9567;height:2" coordorigin="287,8275" coordsize="9567,0" path="m287,8275l9855,8275e" filled="f" stroked="t" strokeweight=".957683pt" strokecolor="#4B4B4B">
                <v:path arrowok="t"/>
              </v:shape>
            </v:group>
            <v:group style="position:absolute;left:287;top:9083;width:11377;height:2" coordorigin="287,9083" coordsize="11377,2">
              <v:shape style="position:absolute;left:287;top:9083;width:11377;height:2" coordorigin="287,9083" coordsize="11377,0" path="m287,9083l11665,9083e" filled="f" stroked="t" strokeweight=".718262pt" strokecolor="#484848">
                <v:path arrowok="t"/>
              </v:shape>
            </v:group>
            <v:group style="position:absolute;left:297;top:9929;width:11372;height:2" coordorigin="297,9929" coordsize="11372,2">
              <v:shape style="position:absolute;left:297;top:9929;width:11372;height:2" coordorigin="297,9929" coordsize="11372,0" path="m297,9929l11669,9929e" filled="f" stroked="t" strokeweight=".957683pt" strokecolor="#484848">
                <v:path arrowok="t"/>
              </v:shape>
            </v:group>
            <v:group style="position:absolute;left:297;top:10169;width:11372;height:2" coordorigin="297,10169" coordsize="11372,2">
              <v:shape style="position:absolute;left:297;top:10169;width:11372;height:2" coordorigin="297,10169" coordsize="11372,0" path="m297,10169l11669,10169e" filled="f" stroked="t" strokeweight=".957683pt" strokecolor="#484848">
                <v:path arrowok="t"/>
              </v:shape>
            </v:group>
            <v:group style="position:absolute;left:297;top:10413;width:11372;height:2" coordorigin="297,10413" coordsize="11372,2">
              <v:shape style="position:absolute;left:297;top:10413;width:11372;height:2" coordorigin="297,10413" coordsize="11372,0" path="m297,10413l11669,10413e" filled="f" stroked="t" strokeweight=".718262pt" strokecolor="#484848">
                <v:path arrowok="t"/>
              </v:shape>
            </v:group>
            <v:group style="position:absolute;left:292;top:11369;width:11387;height:2" coordorigin="292,11369" coordsize="11387,2">
              <v:shape style="position:absolute;left:292;top:11369;width:11387;height:2" coordorigin="292,11369" coordsize="11387,0" path="m292,11369l11679,11369e" filled="f" stroked="t" strokeweight=".718262pt" strokecolor="#444444">
                <v:path arrowok="t"/>
              </v:shape>
            </v:group>
            <v:group style="position:absolute;left:302;top:13471;width:2049;height:2" coordorigin="302,13471" coordsize="2049,2">
              <v:shape style="position:absolute;left:302;top:13471;width:2049;height:2" coordorigin="302,13471" coordsize="2049,0" path="m302,13471l2351,13471e" filled="f" stroked="t" strokeweight=".957683pt" strokecolor="#4F4F4F">
                <v:path arrowok="t"/>
              </v:shape>
            </v:group>
            <v:group style="position:absolute;left:1089;top:11321;width:2;height:4855" coordorigin="1089,11321" coordsize="2,4855">
              <v:shape style="position:absolute;left:1089;top:11321;width:2;height:4855" coordorigin="1089,11321" coordsize="0,4855" path="m1089,16177l1089,11321e" filled="f" stroked="t" strokeweight=".957683pt" strokecolor="#3B3B3B">
                <v:path arrowok="t"/>
              </v:shape>
            </v:group>
            <v:group style="position:absolute;left:1669;top:11321;width:2;height:4851" coordorigin="1669,11321" coordsize="2,4851">
              <v:shape style="position:absolute;left:1669;top:11321;width:2;height:4851" coordorigin="1669,11321" coordsize="0,4851" path="m1669,16172l1669,11321e" filled="f" stroked="t" strokeweight=".718262pt" strokecolor="#2F2F2F">
                <v:path arrowok="t"/>
              </v:shape>
            </v:group>
            <v:group style="position:absolute;left:3816;top:15587;width:2;height:633" coordorigin="3816,15587" coordsize="2,633">
              <v:shape style="position:absolute;left:3816;top:15587;width:2;height:633" coordorigin="3816,15587" coordsize="0,633" path="m3816,16220l3816,15587e" filled="f" stroked="t" strokeweight="2.394208pt" strokecolor="#3B3FAF">
                <v:path arrowok="t"/>
              </v:shape>
            </v:group>
            <v:group style="position:absolute;left:302;top:16153;width:11377;height:2" coordorigin="302,16153" coordsize="11377,2">
              <v:shape style="position:absolute;left:302;top:16153;width:11377;height:2" coordorigin="302,16153" coordsize="11377,0" path="m302,16153l11679,16153e" filled="f" stroked="t" strokeweight=".718262pt" strokecolor="#3F3F3F">
                <v:path arrowok="t"/>
              </v:shape>
            </v:group>
            <v:group style="position:absolute;left:7391;top:11120;width:2;height:5033" coordorigin="7391,11120" coordsize="2,5033">
              <v:shape style="position:absolute;left:7391;top:11120;width:2;height:5033" coordorigin="7391,11120" coordsize="0,5033" path="m7391,16153l7391,11120e" filled="f" stroked="t" strokeweight=".718262pt" strokecolor="#4B4B4B">
                <v:path arrowok="t"/>
              </v:shape>
            </v:group>
            <v:group style="position:absolute;left:3836;top:3638;width:2346;height:2" coordorigin="3836,3638" coordsize="2346,2">
              <v:shape style="position:absolute;left:3836;top:3638;width:2346;height:2" coordorigin="3836,3638" coordsize="2346,0" path="m3836,3638l6182,3638e" filled="f" stroked="t" strokeweight=".957683pt" strokecolor="#000000">
                <v:path arrowok="t"/>
              </v:shape>
            </v:group>
            <w10:wrap type="none"/>
          </v:group>
        </w:pic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77"/>
          <w:b/>
          <w:bCs/>
        </w:rPr>
        <w:t>Itfaiy</w:t>
      </w:r>
      <w:r>
        <w:rPr>
          <w:rFonts w:ascii="Arial" w:hAnsi="Arial" w:cs="Arial" w:eastAsia="Arial"/>
          <w:sz w:val="22"/>
          <w:szCs w:val="22"/>
          <w:color w:val="2D2D2D"/>
          <w:spacing w:val="0"/>
          <w:w w:val="77"/>
          <w:b/>
          <w:bCs/>
        </w:rPr>
        <w:t>e</w:t>
      </w:r>
      <w:r>
        <w:rPr>
          <w:rFonts w:ascii="Arial" w:hAnsi="Arial" w:cs="Arial" w:eastAsia="Arial"/>
          <w:sz w:val="22"/>
          <w:szCs w:val="22"/>
          <w:color w:val="2D2D2D"/>
          <w:spacing w:val="-6"/>
          <w:w w:val="77"/>
          <w:b/>
          <w:bCs/>
        </w:rPr>
        <w:t> 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84"/>
          <w:b/>
          <w:bCs/>
        </w:rPr>
        <w:t>M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75"/>
        </w:rPr>
        <w:t>er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</w:rPr>
      </w:r>
    </w:p>
    <w:p>
      <w:pPr>
        <w:spacing w:before="8" w:after="0" w:line="130" w:lineRule="exact"/>
        <w:jc w:val="left"/>
        <w:rPr>
          <w:sz w:val="13"/>
          <w:szCs w:val="13"/>
        </w:rPr>
      </w:pPr>
      <w:rPr/>
      <w:r>
        <w:rPr>
          <w:sz w:val="13"/>
          <w:szCs w:val="13"/>
        </w:rPr>
      </w:r>
    </w:p>
    <w:p>
      <w:pPr>
        <w:spacing w:before="0" w:after="0" w:line="200" w:lineRule="exact"/>
        <w:jc w:val="left"/>
        <w:rPr>
          <w:sz w:val="20"/>
          <w:szCs w:val="20"/>
        </w:rPr>
      </w:pPr>
      <w:rPr/>
      <w:r>
        <w:rPr>
          <w:sz w:val="20"/>
          <w:szCs w:val="20"/>
        </w:rPr>
      </w:r>
    </w:p>
    <w:p>
      <w:pPr>
        <w:spacing w:before="0" w:after="0" w:line="240" w:lineRule="auto"/>
        <w:ind w:right="597"/>
        <w:jc w:val="right"/>
        <w:rPr>
          <w:rFonts w:ascii="Arial" w:hAnsi="Arial" w:cs="Arial" w:eastAsia="Arial"/>
          <w:sz w:val="37"/>
          <w:szCs w:val="37"/>
        </w:rPr>
      </w:pPr>
      <w:rPr/>
      <w:r>
        <w:rPr>
          <w:rFonts w:ascii="Arial" w:hAnsi="Arial" w:cs="Arial" w:eastAsia="Arial"/>
          <w:sz w:val="37"/>
          <w:szCs w:val="37"/>
          <w:color w:val="D8D8D8"/>
          <w:spacing w:val="0"/>
          <w:w w:val="77"/>
        </w:rPr>
        <w:t>.</w:t>
      </w:r>
      <w:r>
        <w:rPr>
          <w:rFonts w:ascii="Arial" w:hAnsi="Arial" w:cs="Arial" w:eastAsia="Arial"/>
          <w:sz w:val="37"/>
          <w:szCs w:val="37"/>
          <w:color w:val="000000"/>
          <w:spacing w:val="0"/>
          <w:w w:val="100"/>
        </w:rPr>
      </w:r>
    </w:p>
    <w:p>
      <w:pPr>
        <w:spacing w:before="0" w:after="0" w:line="602" w:lineRule="exact"/>
        <w:ind w:right="-20"/>
        <w:jc w:val="left"/>
        <w:rPr>
          <w:rFonts w:ascii="Arial" w:hAnsi="Arial" w:cs="Arial" w:eastAsia="Arial"/>
          <w:sz w:val="23"/>
          <w:szCs w:val="23"/>
        </w:rPr>
      </w:pPr>
      <w:rPr/>
      <w:r>
        <w:rPr/>
        <w:br w:type="column"/>
      </w:r>
      <w:r>
        <w:rPr>
          <w:rFonts w:ascii="Times New Roman" w:hAnsi="Times New Roman" w:cs="Times New Roman" w:eastAsia="Times New Roman"/>
          <w:sz w:val="38"/>
          <w:szCs w:val="38"/>
          <w:color w:val="1D2893"/>
          <w:w w:val="60"/>
          <w:i/>
          <w:position w:val="-4"/>
        </w:rPr>
        <w:t>I</w:t>
      </w:r>
      <w:r>
        <w:rPr>
          <w:rFonts w:ascii="Times New Roman" w:hAnsi="Times New Roman" w:cs="Times New Roman" w:eastAsia="Times New Roman"/>
          <w:sz w:val="38"/>
          <w:szCs w:val="38"/>
          <w:color w:val="1D2893"/>
          <w:spacing w:val="-96"/>
          <w:w w:val="59"/>
          <w:i/>
          <w:position w:val="-4"/>
        </w:rPr>
        <w:t>V</w:t>
      </w:r>
      <w:r>
        <w:rPr>
          <w:rFonts w:ascii="Times New Roman" w:hAnsi="Times New Roman" w:cs="Times New Roman" w:eastAsia="Times New Roman"/>
          <w:sz w:val="7"/>
          <w:szCs w:val="7"/>
          <w:color w:val="1D2893"/>
          <w:spacing w:val="0"/>
          <w:w w:val="52"/>
          <w:position w:val="19"/>
        </w:rPr>
        <w:t>1</w:t>
      </w:r>
      <w:r>
        <w:rPr>
          <w:rFonts w:ascii="Times New Roman" w:hAnsi="Times New Roman" w:cs="Times New Roman" w:eastAsia="Times New Roman"/>
          <w:sz w:val="7"/>
          <w:szCs w:val="7"/>
          <w:color w:val="1D2893"/>
          <w:spacing w:val="0"/>
          <w:w w:val="100"/>
          <w:position w:val="19"/>
        </w:rPr>
        <w:t>       </w:t>
      </w:r>
      <w:r>
        <w:rPr>
          <w:rFonts w:ascii="Times New Roman" w:hAnsi="Times New Roman" w:cs="Times New Roman" w:eastAsia="Times New Roman"/>
          <w:sz w:val="7"/>
          <w:szCs w:val="7"/>
          <w:color w:val="1D2893"/>
          <w:spacing w:val="-5"/>
          <w:w w:val="100"/>
          <w:position w:val="19"/>
        </w:rPr>
        <w:t> </w:t>
      </w:r>
      <w:r>
        <w:rPr>
          <w:rFonts w:ascii="Times New Roman" w:hAnsi="Times New Roman" w:cs="Times New Roman" w:eastAsia="Times New Roman"/>
          <w:sz w:val="36"/>
          <w:szCs w:val="36"/>
          <w:color w:val="1D2893"/>
          <w:spacing w:val="0"/>
          <w:w w:val="52"/>
          <w:position w:val="19"/>
        </w:rPr>
        <w:t>rr</w:t>
      </w:r>
      <w:r>
        <w:rPr>
          <w:rFonts w:ascii="Times New Roman" w:hAnsi="Times New Roman" w:cs="Times New Roman" w:eastAsia="Times New Roman"/>
          <w:sz w:val="36"/>
          <w:szCs w:val="36"/>
          <w:color w:val="1D2893"/>
          <w:spacing w:val="-51"/>
          <w:w w:val="100"/>
          <w:position w:val="19"/>
        </w:rPr>
        <w:t> </w:t>
      </w:r>
      <w:r>
        <w:rPr>
          <w:rFonts w:ascii="Times New Roman" w:hAnsi="Times New Roman" w:cs="Times New Roman" w:eastAsia="Times New Roman"/>
          <w:sz w:val="34"/>
          <w:szCs w:val="34"/>
          <w:color w:val="4B526D"/>
          <w:spacing w:val="0"/>
          <w:w w:val="63"/>
          <w:b/>
          <w:bCs/>
          <w:position w:val="19"/>
        </w:rPr>
        <w:t>fe</w:t>
      </w:r>
      <w:r>
        <w:rPr>
          <w:rFonts w:ascii="Times New Roman" w:hAnsi="Times New Roman" w:cs="Times New Roman" w:eastAsia="Times New Roman"/>
          <w:sz w:val="34"/>
          <w:szCs w:val="34"/>
          <w:color w:val="4B526D"/>
          <w:spacing w:val="-40"/>
          <w:w w:val="100"/>
          <w:b/>
          <w:bCs/>
          <w:position w:val="19"/>
        </w:rPr>
        <w:t> </w:t>
      </w:r>
      <w:r>
        <w:rPr>
          <w:rFonts w:ascii="Arial" w:hAnsi="Arial" w:cs="Arial" w:eastAsia="Arial"/>
          <w:sz w:val="23"/>
          <w:szCs w:val="23"/>
          <w:color w:val="2D2D2D"/>
          <w:spacing w:val="0"/>
          <w:w w:val="73"/>
          <w:b/>
          <w:bCs/>
          <w:position w:val="19"/>
        </w:rPr>
        <w:t>Am</w:t>
      </w:r>
      <w:r>
        <w:rPr>
          <w:rFonts w:ascii="Arial" w:hAnsi="Arial" w:cs="Arial" w:eastAsia="Arial"/>
          <w:sz w:val="23"/>
          <w:szCs w:val="23"/>
          <w:color w:val="464646"/>
          <w:spacing w:val="0"/>
          <w:w w:val="61"/>
          <w:b/>
          <w:bCs/>
          <w:position w:val="19"/>
        </w:rPr>
        <w:t>i</w:t>
      </w:r>
      <w:r>
        <w:rPr>
          <w:rFonts w:ascii="Arial" w:hAnsi="Arial" w:cs="Arial" w:eastAsia="Arial"/>
          <w:sz w:val="23"/>
          <w:szCs w:val="23"/>
          <w:color w:val="464646"/>
          <w:spacing w:val="10"/>
          <w:w w:val="62"/>
          <w:b/>
          <w:bCs/>
          <w:position w:val="19"/>
        </w:rPr>
        <w:t>r</w:t>
      </w:r>
      <w:r>
        <w:rPr>
          <w:rFonts w:ascii="Arial" w:hAnsi="Arial" w:cs="Arial" w:eastAsia="Arial"/>
          <w:sz w:val="23"/>
          <w:szCs w:val="23"/>
          <w:color w:val="909091"/>
          <w:spacing w:val="0"/>
          <w:w w:val="60"/>
          <w:b/>
          <w:bCs/>
          <w:position w:val="19"/>
        </w:rPr>
        <w:t>i</w:t>
      </w:r>
      <w:r>
        <w:rPr>
          <w:rFonts w:ascii="Arial" w:hAnsi="Arial" w:cs="Arial" w:eastAsia="Arial"/>
          <w:sz w:val="23"/>
          <w:szCs w:val="23"/>
          <w:color w:val="000000"/>
          <w:spacing w:val="0"/>
          <w:w w:val="100"/>
          <w:position w:val="0"/>
        </w:rPr>
      </w:r>
    </w:p>
    <w:p>
      <w:pPr>
        <w:jc w:val="left"/>
        <w:spacing w:after="0"/>
        <w:sectPr>
          <w:type w:val="continuous"/>
          <w:pgSz w:w="11920" w:h="16840"/>
          <w:pgMar w:top="660" w:bottom="280" w:left="180" w:right="60"/>
          <w:cols w:num="2" w:equalWidth="0">
            <w:col w:w="3539" w:space="141"/>
            <w:col w:w="8000"/>
          </w:cols>
        </w:sectPr>
      </w:pPr>
      <w:rPr/>
    </w:p>
    <w:p>
      <w:pPr>
        <w:spacing w:before="5" w:after="0" w:line="90" w:lineRule="exact"/>
        <w:jc w:val="left"/>
        <w:rPr>
          <w:sz w:val="9"/>
          <w:szCs w:val="9"/>
        </w:rPr>
      </w:pPr>
      <w:rPr/>
      <w:r>
        <w:rPr/>
        <w:pict>
          <v:shape style="position:absolute;margin-left:443.519989pt;margin-top:621.119995pt;width:125.760005pt;height:115.2pt;mso-position-horizontal-relative:page;mso-position-vertical-relative:page;z-index:-15478" type="#_x0000_t75">
            <v:imagedata r:id="rId61" o:title=""/>
          </v:shape>
        </w:pict>
      </w:r>
      <w:r>
        <w:rPr/>
        <w:pict>
          <v:group style="position:absolute;margin-left:185.040009pt;margin-top:613.919983pt;width:.1pt;height:30.72pt;mso-position-horizontal-relative:page;mso-position-vertical-relative:page;z-index:-15477" coordorigin="3701,12278" coordsize="2,614">
            <v:shape style="position:absolute;left:3701;top:12278;width:2;height:614" coordorigin="3701,12278" coordsize="0,614" path="m3701,12893l3701,12278e" filled="f" stroked="t" strokeweight="1.44pt" strokecolor="#2B348C">
              <v:path arrowok="t"/>
            </v:shape>
          </v:group>
          <w10:wrap type="none"/>
        </w:pict>
      </w:r>
      <w:r>
        <w:rPr>
          <w:sz w:val="9"/>
          <w:szCs w:val="9"/>
        </w:rPr>
      </w:r>
    </w:p>
    <w:tbl>
      <w:tblPr>
        <w:tblW w:w="0" w:type="auto"/>
        <w:tblLook w:val="01E0"/>
        <w:tblLayout w:type="fixed"/>
        <w:tblCellMar>
          <w:left w:w="0" w:type="dxa"/>
          <w:right w:w="0" w:type="dxa"/>
          <w:bottom w:w="0" w:type="dxa"/>
          <w:top w:w="0" w:type="dxa"/>
        </w:tblCellMar>
        <w:jc w:val="left"/>
        <w:tblInd w:w="96.800003" w:type="dxa"/>
      </w:tblPr>
      <w:tblGrid/>
      <w:tr>
        <w:trPr>
          <w:trHeight w:val="1502" w:hRule="exact"/>
        </w:trPr>
        <w:tc>
          <w:tcPr>
            <w:tcW w:w="2064" w:type="dxa"/>
            <w:gridSpan w:val="3"/>
            <w:tcBorders>
              <w:top w:val="single" w:sz="3.84" w:space="0" w:color="343434"/>
              <w:bottom w:val="single" w:sz="7.68" w:space="0" w:color="606060"/>
              <w:left w:val="single" w:sz="5.76" w:space="0" w:color="4B4B4B"/>
              <w:right w:val="single" w:sz="7.68" w:space="0" w:color="575757"/>
            </w:tcBorders>
          </w:tcPr>
          <w:p>
            <w:pPr>
              <w:spacing w:before="0" w:after="0" w:line="861" w:lineRule="exact"/>
              <w:ind w:left="528" w:right="-2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Pr/>
            <w:r>
              <w:rPr>
                <w:rFonts w:ascii="Arial" w:hAnsi="Arial" w:cs="Arial" w:eastAsia="Arial"/>
                <w:sz w:val="86"/>
                <w:szCs w:val="86"/>
                <w:color w:val="2D2D2D"/>
                <w:spacing w:val="-393"/>
                <w:w w:val="172"/>
                <w:b/>
                <w:bCs/>
                <w:i/>
              </w:rPr>
              <w:t>l</w:t>
            </w:r>
            <w:r>
              <w:rPr>
                <w:rFonts w:ascii="Arial" w:hAnsi="Arial" w:cs="Arial" w:eastAsia="Arial"/>
                <w:sz w:val="15"/>
                <w:szCs w:val="15"/>
                <w:color w:val="2D2D2D"/>
                <w:spacing w:val="5"/>
                <w:w w:val="115"/>
                <w:position w:val="-13"/>
              </w:rPr>
              <w:t>I</w:t>
            </w:r>
            <w:r>
              <w:rPr>
                <w:rFonts w:ascii="Arial" w:hAnsi="Arial" w:cs="Arial" w:eastAsia="Arial"/>
                <w:sz w:val="15"/>
                <w:szCs w:val="15"/>
                <w:color w:val="2D2D2D"/>
                <w:spacing w:val="0"/>
                <w:w w:val="115"/>
                <w:position w:val="-13"/>
              </w:rPr>
              <w:t>ZMIR</w:t>
            </w:r>
            <w:r>
              <w:rPr>
                <w:rFonts w:ascii="Arial" w:hAnsi="Arial" w:cs="Arial" w:eastAsia="Arial"/>
                <w:sz w:val="15"/>
                <w:szCs w:val="15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36" w:lineRule="exact"/>
              <w:ind w:left="487" w:right="-20"/>
              <w:jc w:val="left"/>
              <w:rPr>
                <w:rFonts w:ascii="Arial" w:hAnsi="Arial" w:cs="Arial" w:eastAsia="Arial"/>
                <w:sz w:val="15"/>
                <w:szCs w:val="15"/>
              </w:rPr>
            </w:pPr>
            <w:rPr/>
            <w:r>
              <w:rPr>
                <w:rFonts w:ascii="Arial" w:hAnsi="Arial" w:cs="Arial" w:eastAsia="Arial"/>
                <w:sz w:val="15"/>
                <w:szCs w:val="15"/>
                <w:color w:val="2D2D2D"/>
                <w:spacing w:val="0"/>
                <w:w w:val="104"/>
                <w:b/>
                <w:bCs/>
              </w:rPr>
              <w:t>BÜYÜKŞEHIR</w:t>
            </w:r>
            <w:r>
              <w:rPr>
                <w:rFonts w:ascii="Arial" w:hAnsi="Arial" w:cs="Arial" w:eastAsia="Arial"/>
                <w:sz w:val="15"/>
                <w:szCs w:val="15"/>
                <w:color w:val="000000"/>
                <w:spacing w:val="0"/>
                <w:w w:val="100"/>
              </w:rPr>
            </w:r>
          </w:p>
          <w:p>
            <w:pPr>
              <w:spacing w:before="0" w:after="0" w:line="147" w:lineRule="exact"/>
              <w:ind w:left="530" w:right="-20"/>
              <w:jc w:val="left"/>
              <w:rPr>
                <w:rFonts w:ascii="Arial" w:hAnsi="Arial" w:cs="Arial" w:eastAsia="Arial"/>
                <w:sz w:val="14"/>
                <w:szCs w:val="14"/>
              </w:rPr>
            </w:pPr>
            <w:rPr/>
            <w:r>
              <w:rPr>
                <w:rFonts w:ascii="Arial" w:hAnsi="Arial" w:cs="Arial" w:eastAsia="Arial"/>
                <w:sz w:val="14"/>
                <w:szCs w:val="14"/>
                <w:color w:val="2D2D2D"/>
                <w:spacing w:val="0"/>
                <w:w w:val="117"/>
              </w:rPr>
              <w:t>BELEDIYESI</w:t>
            </w:r>
            <w:r>
              <w:rPr>
                <w:rFonts w:ascii="Arial" w:hAnsi="Arial" w:cs="Arial" w:eastAsia="Arial"/>
                <w:sz w:val="14"/>
                <w:szCs w:val="14"/>
                <w:color w:val="000000"/>
                <w:spacing w:val="0"/>
                <w:w w:val="100"/>
              </w:rPr>
            </w:r>
          </w:p>
        </w:tc>
        <w:tc>
          <w:tcPr>
            <w:tcW w:w="6854" w:type="dxa"/>
            <w:gridSpan w:val="6"/>
            <w:tcBorders>
              <w:top w:val="single" w:sz="3.84" w:space="0" w:color="343434"/>
              <w:bottom w:val="single" w:sz="7.68" w:space="0" w:color="606060"/>
              <w:left w:val="single" w:sz="7.68" w:space="0" w:color="575757"/>
              <w:right w:val="single" w:sz="7.68" w:space="0" w:color="5B5B5B"/>
            </w:tcBorders>
          </w:tcPr>
          <w:p>
            <w:pPr>
              <w:spacing w:before="1" w:after="0" w:line="130" w:lineRule="exact"/>
              <w:jc w:val="left"/>
              <w:rPr>
                <w:sz w:val="13"/>
                <w:szCs w:val="13"/>
              </w:rPr>
            </w:pPr>
            <w:rPr/>
            <w:r>
              <w:rPr>
                <w:sz w:val="13"/>
                <w:szCs w:val="13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2614" w:right="1321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İZMİR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BÜYÜKŞEHİR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1"/>
              </w:rPr>
              <w:t>BELEDiYESi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0" w:after="0" w:line="206" w:lineRule="exact"/>
              <w:ind w:left="2770" w:right="1388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İTFAİYE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DAİRESi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8"/>
              </w:rPr>
              <w:t>BAŞKANLIGI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0" w:after="0" w:line="206" w:lineRule="exact"/>
              <w:ind w:left="2325" w:right="804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itfaiye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Acil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Müdahale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Şub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7"/>
              </w:rPr>
              <w:t>Müdürlüğü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4" w:after="0" w:line="240" w:lineRule="auto"/>
              <w:ind w:left="3370" w:right="1919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YANGl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7"/>
              </w:rPr>
              <w:t>RAPORU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448" w:type="dxa"/>
            <w:tcBorders>
              <w:top w:val="single" w:sz="3.84" w:space="0" w:color="343434"/>
              <w:bottom w:val="single" w:sz="7.68" w:space="0" w:color="606060"/>
              <w:left w:val="single" w:sz="7.68" w:space="0" w:color="5B5B5B"/>
              <w:right w:val="single" w:sz="5.76" w:space="0" w:color="545454"/>
            </w:tcBorders>
          </w:tcPr>
          <w:p>
            <w:pPr/>
            <w:rPr/>
          </w:p>
        </w:tc>
      </w:tr>
      <w:tr>
        <w:trPr>
          <w:trHeight w:val="245" w:hRule="exact"/>
        </w:trPr>
        <w:tc>
          <w:tcPr>
            <w:tcW w:w="11366" w:type="dxa"/>
            <w:gridSpan w:val="10"/>
            <w:tcBorders>
              <w:top w:val="single" w:sz="7.68" w:space="0" w:color="606060"/>
              <w:bottom w:val="single" w:sz="3.84" w:space="0" w:color="282828"/>
              <w:left w:val="single" w:sz="5.76" w:space="0" w:color="4B4B4B"/>
              <w:right w:val="single" w:sz="5.76" w:space="0" w:color="545454"/>
            </w:tcBorders>
          </w:tcPr>
          <w:p>
            <w:pPr>
              <w:spacing w:before="4" w:after="0" w:line="240" w:lineRule="auto"/>
              <w:ind w:left="2" w:right="-20"/>
              <w:jc w:val="left"/>
              <w:tabs>
                <w:tab w:pos="1240" w:val="left"/>
                <w:tab w:pos="3100" w:val="left"/>
                <w:tab w:pos="5480" w:val="left"/>
                <w:tab w:pos="754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100"/>
              </w:rPr>
              <w:t>Ola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</w:rPr>
              <w:t>:10.05.2017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17"/>
                <w:w w:val="97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91"/>
              </w:rPr>
              <w:t>Bil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92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-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59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100"/>
              </w:rPr>
              <w:t>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Sıra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</w:rPr>
              <w:t>16</w:t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83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5"/>
                <w:w w:val="82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59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100"/>
              </w:rPr>
              <w:t>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:14:40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83"/>
              </w:rPr>
              <w:t>[Tel: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5"/>
                <w:w w:val="83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3"/>
              </w:rPr>
              <w:t>155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16" w:hRule="exact"/>
        </w:trPr>
        <w:tc>
          <w:tcPr>
            <w:tcW w:w="11366" w:type="dxa"/>
            <w:gridSpan w:val="10"/>
            <w:tcBorders>
              <w:top w:val="single" w:sz="3.84" w:space="0" w:color="282828"/>
              <w:bottom w:val="single" w:sz="5.76" w:space="0" w:color="4B4B4B"/>
              <w:left w:val="single" w:sz="5.76" w:space="0" w:color="4B4B4B"/>
              <w:right w:val="single" w:sz="5.76" w:space="0" w:color="545454"/>
            </w:tcBorders>
          </w:tcPr>
          <w:p>
            <w:pPr>
              <w:spacing w:before="0" w:after="0" w:line="204" w:lineRule="exact"/>
              <w:ind w:left="17" w:right="-20"/>
              <w:jc w:val="left"/>
              <w:tabs>
                <w:tab w:pos="1240" w:val="left"/>
                <w:tab w:pos="3040" w:val="left"/>
                <w:tab w:pos="4320" w:val="left"/>
                <w:tab w:pos="548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94"/>
              </w:rPr>
              <w:t>Kayıt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1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Tarihi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7"/>
              </w:rPr>
              <w:t>:10.05.2017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234"/>
              </w:rPr>
              <w:t>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2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82"/>
              </w:rPr>
              <w:t>Kıı.vıt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14"/>
                <w:w w:val="8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No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</w:rPr>
              <w:t>2951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93"/>
              </w:rPr>
              <w:t>!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5"/>
                <w:w w:val="93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3"/>
              </w:rPr>
              <w:t>ildirim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6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Ala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27272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27272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95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7"/>
                <w:w w:val="94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7"/>
                <w:w w:val="83"/>
              </w:rPr>
              <w:t>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95"/>
              </w:rPr>
              <w:t>al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-3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7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100"/>
              </w:rPr>
              <w:t>aşa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Grubu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50" w:hRule="exact"/>
        </w:trPr>
        <w:tc>
          <w:tcPr>
            <w:tcW w:w="11366" w:type="dxa"/>
            <w:gridSpan w:val="10"/>
            <w:tcBorders>
              <w:top w:val="single" w:sz="5.76" w:space="0" w:color="4B4B4B"/>
              <w:bottom w:val="single" w:sz="5.76" w:space="0" w:color="545454"/>
              <w:left w:val="single" w:sz="5.76" w:space="0" w:color="4B4B4B"/>
              <w:right w:val="single" w:sz="5.76" w:space="0" w:color="545454"/>
            </w:tcBorders>
          </w:tcPr>
          <w:p>
            <w:pPr>
              <w:spacing w:before="21" w:after="0" w:line="240" w:lineRule="auto"/>
              <w:ind w:left="2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5"/>
              </w:rPr>
              <w:t>Bildirile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5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4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Adre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4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2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-4"/>
                <w:w w:val="100"/>
              </w:rPr>
              <w:t>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ukpına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</w:rPr>
              <w:t>278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6"/>
              </w:rPr>
              <w:t>üzeri-KEMALPAŞA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11366" w:type="dxa"/>
            <w:gridSpan w:val="10"/>
            <w:tcBorders>
              <w:top w:val="single" w:sz="5.76" w:space="0" w:color="545454"/>
              <w:bottom w:val="single" w:sz="7.68" w:space="0" w:color="5B5B5B"/>
              <w:left w:val="single" w:sz="5.76" w:space="0" w:color="4B4B4B"/>
              <w:right w:val="single" w:sz="5.76" w:space="0" w:color="545454"/>
            </w:tcBorders>
          </w:tcPr>
          <w:p>
            <w:pPr>
              <w:spacing w:before="16" w:after="0" w:line="206" w:lineRule="exact"/>
              <w:ind w:left="12" w:right="-20"/>
              <w:jc w:val="left"/>
              <w:tabs>
                <w:tab w:pos="124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7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4"/>
                <w:w w:val="100"/>
              </w:rPr>
              <w:t>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ru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Adres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Soğukpına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Mahallesi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</w:rPr>
              <w:t>278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soka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5"/>
              </w:rPr>
              <w:t>üzeri-KEMALPAŞA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21" w:hRule="exact"/>
        </w:trPr>
        <w:tc>
          <w:tcPr>
            <w:tcW w:w="11366" w:type="dxa"/>
            <w:gridSpan w:val="10"/>
            <w:tcBorders>
              <w:top w:val="single" w:sz="7.68" w:space="0" w:color="5B5B5B"/>
              <w:bottom w:val="single" w:sz="7.68" w:space="0" w:color="5B5B5B"/>
              <w:left w:val="single" w:sz="5.76" w:space="0" w:color="4B4B4B"/>
              <w:right w:val="single" w:sz="5.76" w:space="0" w:color="545454"/>
            </w:tcBorders>
          </w:tcPr>
          <w:p>
            <w:pPr>
              <w:spacing w:before="0" w:after="0" w:line="202" w:lineRule="exact"/>
              <w:ind w:left="12" w:right="-20"/>
              <w:jc w:val="left"/>
              <w:tabs>
                <w:tab w:pos="1220" w:val="left"/>
                <w:tab w:pos="3600" w:val="left"/>
                <w:tab w:pos="598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2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2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1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OtYa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2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-5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ını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5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5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9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Sınıfı: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1"/>
              </w:rPr>
              <w:t>Ya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4"/>
                <w:w w:val="9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9"/>
                <w:w w:val="91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1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20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Sebebi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:Sigara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739" w:hRule="exact"/>
        </w:trPr>
        <w:tc>
          <w:tcPr>
            <w:tcW w:w="3586" w:type="dxa"/>
            <w:gridSpan w:val="4"/>
            <w:tcBorders>
              <w:top w:val="single" w:sz="7.68" w:space="0" w:color="5B5B5B"/>
              <w:bottom w:val="single" w:sz="7.68" w:space="0" w:color="575757"/>
              <w:left w:val="single" w:sz="5.76" w:space="0" w:color="4B4B4B"/>
              <w:right w:val="single" w:sz="3.84" w:space="0" w:color="232323"/>
            </w:tcBorders>
          </w:tcPr>
          <w:p>
            <w:pPr>
              <w:spacing w:before="0" w:after="0" w:line="202" w:lineRule="exact"/>
              <w:ind w:left="1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3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3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3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Binada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8"/>
                <w:w w:val="96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6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6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4"/>
                <w:w w:val="96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134" w:type="dxa"/>
            <w:gridSpan w:val="2"/>
            <w:tcBorders>
              <w:top w:val="single" w:sz="7.68" w:space="0" w:color="5B5B5B"/>
              <w:bottom w:val="single" w:sz="7.68" w:space="0" w:color="575757"/>
              <w:left w:val="single" w:sz="3.84" w:space="0" w:color="232323"/>
              <w:right w:val="single" w:sz="7.68" w:space="0" w:color="4B4B4B"/>
            </w:tcBorders>
          </w:tcPr>
          <w:p>
            <w:pPr>
              <w:spacing w:before="0" w:after="0" w:line="202" w:lineRule="exact"/>
              <w:ind w:left="1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92"/>
              </w:rPr>
              <w:t>Ya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7"/>
                <w:w w:val="92"/>
              </w:rPr>
              <w:t>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2"/>
              </w:rPr>
              <w:t>ını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2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5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Şekli: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4" w:after="0" w:line="181" w:lineRule="exact"/>
              <w:ind w:left="10" w:right="-20"/>
              <w:jc w:val="left"/>
              <w:tabs>
                <w:tab w:pos="2080" w:val="left"/>
                <w:tab w:pos="256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95"/>
                <w:position w:val="-2"/>
              </w:rPr>
              <w:t>B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-8"/>
                <w:w w:val="95"/>
                <w:position w:val="-2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"/>
                <w:w w:val="95"/>
                <w:position w:val="-2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95"/>
                <w:position w:val="-2"/>
              </w:rPr>
              <w:t>onıırme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95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11"/>
                <w:w w:val="95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-25"/>
                <w:w w:val="95"/>
                <w:u w:val="single" w:color="000000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75"/>
                <w:u w:val="single" w:color="000000"/>
                <w:position w:val="-2"/>
              </w:rPr>
              <w:t>Kıırı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75"/>
                <w:u w:val="single" w:color="000000"/>
                <w:position w:val="-2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75"/>
                <w:position w:val="-2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75"/>
                <w:position w:val="-2"/>
              </w:rPr>
              <w:t>.i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75"/>
                <w:position w:val="-2"/>
              </w:rPr>
              <w:t>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75"/>
                <w:position w:val="-2"/>
              </w:rPr>
              <w:t> 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10"/>
                <w:w w:val="75"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75"/>
                <w:position w:val="-2"/>
              </w:rPr>
              <w:t>AI!Ş!!_p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100"/>
                <w:position w:val="-2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100"/>
                <w:position w:val="-2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100"/>
                <w:position w:val="-2"/>
              </w:rPr>
              <w:t>elik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100"/>
                <w:position w:val="-2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100"/>
                <w:position w:val="-2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-2"/>
              </w:rPr>
              <w:t>Diğer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333" w:lineRule="exact"/>
              <w:ind w:left="826" w:right="-20"/>
              <w:jc w:val="left"/>
              <w:tabs>
                <w:tab w:pos="1420" w:val="left"/>
              </w:tabs>
              <w:rPr>
                <w:rFonts w:ascii="Arial" w:hAnsi="Arial" w:cs="Arial" w:eastAsia="Arial"/>
                <w:sz w:val="26"/>
                <w:szCs w:val="26"/>
              </w:rPr>
            </w:pPr>
            <w:rPr/>
            <w:r>
              <w:rPr>
                <w:rFonts w:ascii="Arial" w:hAnsi="Arial" w:cs="Arial" w:eastAsia="Arial"/>
                <w:sz w:val="42"/>
                <w:szCs w:val="42"/>
                <w:color w:val="2D2D2D"/>
                <w:spacing w:val="0"/>
                <w:w w:val="53"/>
                <w:position w:val="-5"/>
              </w:rPr>
              <w:t>ı</w:t>
            </w:r>
            <w:r>
              <w:rPr>
                <w:rFonts w:ascii="Arial" w:hAnsi="Arial" w:cs="Arial" w:eastAsia="Arial"/>
                <w:sz w:val="42"/>
                <w:szCs w:val="42"/>
                <w:color w:val="2D2D2D"/>
                <w:spacing w:val="0"/>
                <w:w w:val="100"/>
                <w:position w:val="-5"/>
              </w:rPr>
              <w:tab/>
            </w:r>
            <w:r>
              <w:rPr>
                <w:rFonts w:ascii="Arial" w:hAnsi="Arial" w:cs="Arial" w:eastAsia="Arial"/>
                <w:sz w:val="42"/>
                <w:szCs w:val="42"/>
                <w:color w:val="2D2D2D"/>
                <w:spacing w:val="0"/>
                <w:w w:val="100"/>
                <w:position w:val="-5"/>
              </w:rPr>
            </w:r>
            <w:r>
              <w:rPr>
                <w:rFonts w:ascii="Arial" w:hAnsi="Arial" w:cs="Arial" w:eastAsia="Arial"/>
                <w:sz w:val="26"/>
                <w:szCs w:val="26"/>
                <w:color w:val="424446"/>
                <w:spacing w:val="0"/>
                <w:w w:val="53"/>
                <w:b/>
                <w:bCs/>
                <w:position w:val="-5"/>
              </w:rPr>
              <w:t>ı</w:t>
            </w:r>
            <w:r>
              <w:rPr>
                <w:rFonts w:ascii="Arial" w:hAnsi="Arial" w:cs="Arial" w:eastAsia="Arial"/>
                <w:sz w:val="26"/>
                <w:szCs w:val="26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646" w:type="dxa"/>
            <w:gridSpan w:val="4"/>
            <w:tcBorders>
              <w:top w:val="single" w:sz="7.68" w:space="0" w:color="5B5B5B"/>
              <w:bottom w:val="single" w:sz="7.68" w:space="0" w:color="575757"/>
              <w:left w:val="single" w:sz="7.68" w:space="0" w:color="4B4B4B"/>
              <w:right w:val="single" w:sz="5.76" w:space="0" w:color="545454"/>
            </w:tcBorders>
          </w:tcPr>
          <w:p>
            <w:pPr>
              <w:spacing w:before="0" w:after="0" w:line="202" w:lineRule="exact"/>
              <w:ind w:left="1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100"/>
              </w:rPr>
              <w:t>Kullanım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-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Şekli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10" w:after="0" w:line="220" w:lineRule="exact"/>
              <w:jc w:val="left"/>
              <w:rPr>
                <w:sz w:val="22"/>
                <w:szCs w:val="22"/>
              </w:rPr>
            </w:pPr>
            <w:rPr/>
            <w:r>
              <w:rPr>
                <w:sz w:val="22"/>
                <w:szCs w:val="22"/>
              </w:rPr>
            </w:r>
          </w:p>
          <w:p>
            <w:pPr>
              <w:spacing w:before="0" w:after="0" w:line="240" w:lineRule="auto"/>
              <w:ind w:left="-1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w w:val="88"/>
              </w:rPr>
              <w:t>!Yangı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w w:val="89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59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59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16"/>
                <w:w w:val="59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Kontrol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1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Altına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Alma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11"/>
              </w:rPr>
              <w:t>:14:50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78" w:hRule="exact"/>
        </w:trPr>
        <w:tc>
          <w:tcPr>
            <w:tcW w:w="2064" w:type="dxa"/>
            <w:gridSpan w:val="3"/>
            <w:tcBorders>
              <w:top w:val="single" w:sz="7.68" w:space="0" w:color="575757"/>
              <w:bottom w:val="single" w:sz="7.68" w:space="0" w:color="606060"/>
              <w:left w:val="single" w:sz="5.76" w:space="0" w:color="4B4B4B"/>
              <w:right w:val="single" w:sz="5.76" w:space="0" w:color="444444"/>
            </w:tcBorders>
          </w:tcPr>
          <w:p>
            <w:pPr>
              <w:spacing w:before="0" w:after="0" w:line="202" w:lineRule="exact"/>
              <w:ind w:left="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4"/>
              </w:rPr>
              <w:t>Yana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4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9"/>
                <w:w w:val="94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Şeyi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8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302" w:type="dxa"/>
            <w:gridSpan w:val="7"/>
            <w:tcBorders>
              <w:top w:val="single" w:sz="7.68" w:space="0" w:color="575757"/>
              <w:bottom w:val="single" w:sz="7.68" w:space="0" w:color="606060"/>
              <w:left w:val="single" w:sz="5.76" w:space="0" w:color="444444"/>
              <w:right w:val="nil" w:sz="6" w:space="0" w:color="auto"/>
            </w:tcBorders>
          </w:tcPr>
          <w:p>
            <w:pPr>
              <w:spacing w:before="0" w:after="0" w:line="212" w:lineRule="exact"/>
              <w:ind w:left="57" w:right="-20"/>
              <w:jc w:val="left"/>
              <w:tabs>
                <w:tab w:pos="364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133"/>
              </w:rPr>
              <w:t>ahibi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-3"/>
                <w:w w:val="13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27272"/>
                <w:spacing w:val="0"/>
                <w:w w:val="133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27272"/>
                <w:spacing w:val="-53"/>
                <w:w w:val="13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27272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27272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1"/>
              </w:rPr>
              <w:t>Kiracı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1"/>
              </w:rPr>
              <w:t>veya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1"/>
              </w:rPr>
              <w:t>Kullanan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21" w:hRule="exact"/>
        </w:trPr>
        <w:tc>
          <w:tcPr>
            <w:tcW w:w="2064" w:type="dxa"/>
            <w:vMerge w:val="restart"/>
            <w:gridSpan w:val="3"/>
            <w:tcBorders>
              <w:top w:val="single" w:sz="7.68" w:space="0" w:color="606060"/>
              <w:left w:val="single" w:sz="5.76" w:space="0" w:color="4B4B4B"/>
              <w:right w:val="single" w:sz="5.76" w:space="0" w:color="444444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13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Giden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4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Ekibin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302" w:type="dxa"/>
            <w:gridSpan w:val="7"/>
            <w:tcBorders>
              <w:top w:val="single" w:sz="7.68" w:space="0" w:color="606060"/>
              <w:bottom w:val="single" w:sz="7.68" w:space="0" w:color="606060"/>
              <w:left w:val="single" w:sz="5.76" w:space="0" w:color="444444"/>
              <w:right w:val="single" w:sz="5.76" w:space="0" w:color="4F4F4F"/>
            </w:tcBorders>
          </w:tcPr>
          <w:p>
            <w:pPr>
              <w:spacing w:before="0" w:after="0" w:line="202" w:lineRule="exact"/>
              <w:ind w:left="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w w:val="90"/>
              </w:rPr>
              <w:t>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iri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Erka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ALKAN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485" w:hRule="exact"/>
        </w:trPr>
        <w:tc>
          <w:tcPr>
            <w:tcW w:w="2064" w:type="dxa"/>
            <w:vMerge/>
            <w:gridSpan w:val="3"/>
            <w:tcBorders>
              <w:left w:val="single" w:sz="5.76" w:space="0" w:color="4B4B4B"/>
              <w:right w:val="single" w:sz="5.76" w:space="0" w:color="444444"/>
            </w:tcBorders>
          </w:tcPr>
          <w:p>
            <w:pPr/>
            <w:rPr/>
          </w:p>
        </w:tc>
        <w:tc>
          <w:tcPr>
            <w:tcW w:w="2582" w:type="dxa"/>
            <w:vMerge w:val="restart"/>
            <w:gridSpan w:val="2"/>
            <w:tcBorders>
              <w:top w:val="single" w:sz="7.68" w:space="0" w:color="606060"/>
              <w:left w:val="single" w:sz="5.76" w:space="0" w:color="444444"/>
              <w:right w:val="single" w:sz="7.68" w:space="0" w:color="484848"/>
            </w:tcBorders>
          </w:tcPr>
          <w:p>
            <w:pPr>
              <w:spacing w:before="0" w:after="0" w:line="202" w:lineRule="exact"/>
              <w:ind w:left="2" w:right="-20"/>
              <w:jc w:val="left"/>
              <w:rPr>
                <w:rFonts w:ascii="Arial" w:hAnsi="Arial" w:cs="Arial" w:eastAsia="Arial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w w:val="65"/>
              </w:rPr>
              <w:t>V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w w:val="64"/>
              </w:rPr>
              <w:t>\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raç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Sayısı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7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49"/>
                <w:w w:val="170"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2D2D2D"/>
                <w:spacing w:val="0"/>
                <w:w w:val="100"/>
              </w:rPr>
              <w:t>1</w:t>
            </w:r>
            <w:r>
              <w:rPr>
                <w:rFonts w:ascii="Arial" w:hAnsi="Arial" w:cs="Arial" w:eastAsia="Arial"/>
                <w:sz w:val="17"/>
                <w:szCs w:val="17"/>
                <w:color w:val="000000"/>
                <w:spacing w:val="0"/>
                <w:w w:val="100"/>
              </w:rPr>
            </w:r>
          </w:p>
          <w:p>
            <w:pPr>
              <w:spacing w:before="4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raç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Plakası:3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2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100"/>
              </w:rPr>
              <w:t>FN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9"/>
              </w:rPr>
              <w:t>104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6720" w:type="dxa"/>
            <w:gridSpan w:val="5"/>
            <w:tcBorders>
              <w:top w:val="single" w:sz="7.68" w:space="0" w:color="606060"/>
              <w:bottom w:val="single" w:sz="3.84" w:space="0" w:color="4B4B4B"/>
              <w:left w:val="single" w:sz="7.68" w:space="0" w:color="484848"/>
              <w:right w:val="single" w:sz="5.76" w:space="0" w:color="4F4F4F"/>
            </w:tcBorders>
          </w:tcPr>
          <w:p>
            <w:pPr>
              <w:spacing w:before="4" w:after="0" w:line="240" w:lineRule="auto"/>
              <w:ind w:left="54" w:right="-20"/>
              <w:jc w:val="left"/>
              <w:tabs>
                <w:tab w:pos="304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40"/>
                <w:position w:val="1"/>
              </w:rPr>
              <w:t>ıkı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40"/>
                <w:position w:val="1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18"/>
                <w:w w:val="14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1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4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72"/>
                <w:position w:val="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72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72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  <w:position w:val="1"/>
              </w:rPr>
              <w:t>14:41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-39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  <w:position w:val="1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  <w:position w:val="1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0"/>
              </w:rPr>
              <w:t>arı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0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5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3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4"/>
                <w:w w:val="100"/>
                <w:position w:val="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8"/>
                <w:position w:val="0"/>
              </w:rPr>
              <w:t>14:45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5" w:hRule="exact"/>
        </w:trPr>
        <w:tc>
          <w:tcPr>
            <w:tcW w:w="2064" w:type="dxa"/>
            <w:vMerge/>
            <w:gridSpan w:val="3"/>
            <w:tcBorders>
              <w:left w:val="single" w:sz="5.76" w:space="0" w:color="4B4B4B"/>
              <w:right w:val="single" w:sz="5.76" w:space="0" w:color="444444"/>
            </w:tcBorders>
          </w:tcPr>
          <w:p>
            <w:pPr/>
            <w:rPr/>
          </w:p>
        </w:tc>
        <w:tc>
          <w:tcPr>
            <w:tcW w:w="2582" w:type="dxa"/>
            <w:vMerge/>
            <w:gridSpan w:val="2"/>
            <w:tcBorders>
              <w:left w:val="single" w:sz="5.76" w:space="0" w:color="444444"/>
              <w:right w:val="single" w:sz="7.68" w:space="0" w:color="484848"/>
            </w:tcBorders>
          </w:tcPr>
          <w:p>
            <w:pPr/>
            <w:rPr/>
          </w:p>
        </w:tc>
        <w:tc>
          <w:tcPr>
            <w:tcW w:w="6720" w:type="dxa"/>
            <w:gridSpan w:val="5"/>
            <w:tcBorders>
              <w:top w:val="single" w:sz="3.84" w:space="0" w:color="4B4B4B"/>
              <w:bottom w:val="single" w:sz="7.68" w:space="0" w:color="646464"/>
              <w:left w:val="single" w:sz="7.68" w:space="0" w:color="484848"/>
              <w:right w:val="single" w:sz="5.76" w:space="0" w:color="4F4F4F"/>
            </w:tcBorders>
          </w:tcPr>
          <w:p>
            <w:pPr>
              <w:spacing w:before="4" w:after="0" w:line="240" w:lineRule="auto"/>
              <w:ind w:left="-1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3"/>
              </w:rPr>
              <w:t>!Elektri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3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7"/>
                <w:w w:val="93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Arıza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64" w:type="dxa"/>
            <w:vMerge/>
            <w:gridSpan w:val="3"/>
            <w:tcBorders>
              <w:left w:val="single" w:sz="5.76" w:space="0" w:color="4B4B4B"/>
              <w:right w:val="single" w:sz="5.76" w:space="0" w:color="444444"/>
            </w:tcBorders>
          </w:tcPr>
          <w:p>
            <w:pPr/>
            <w:rPr/>
          </w:p>
        </w:tc>
        <w:tc>
          <w:tcPr>
            <w:tcW w:w="2582" w:type="dxa"/>
            <w:vMerge/>
            <w:gridSpan w:val="2"/>
            <w:tcBorders>
              <w:left w:val="single" w:sz="5.76" w:space="0" w:color="444444"/>
              <w:right w:val="single" w:sz="7.68" w:space="0" w:color="484848"/>
            </w:tcBorders>
          </w:tcPr>
          <w:p>
            <w:pPr/>
            <w:rPr/>
          </w:p>
        </w:tc>
        <w:tc>
          <w:tcPr>
            <w:tcW w:w="6720" w:type="dxa"/>
            <w:gridSpan w:val="5"/>
            <w:tcBorders>
              <w:top w:val="single" w:sz="7.68" w:space="0" w:color="646464"/>
              <w:bottom w:val="single" w:sz="7.68" w:space="0" w:color="606060"/>
              <w:left w:val="single" w:sz="7.68" w:space="0" w:color="484848"/>
              <w:right w:val="single" w:sz="5.76" w:space="0" w:color="4F4F4F"/>
            </w:tcBorders>
          </w:tcPr>
          <w:p>
            <w:pPr>
              <w:spacing w:before="0" w:after="0" w:line="202" w:lineRule="exact"/>
              <w:ind w:left="19" w:right="-20"/>
              <w:jc w:val="left"/>
              <w:tabs>
                <w:tab w:pos="222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</w:rPr>
              <w:t>112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Acil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Servi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27272"/>
                <w:spacing w:val="0"/>
                <w:w w:val="12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21" w:hRule="exact"/>
        </w:trPr>
        <w:tc>
          <w:tcPr>
            <w:tcW w:w="2064" w:type="dxa"/>
            <w:vMerge/>
            <w:gridSpan w:val="3"/>
            <w:tcBorders>
              <w:left w:val="single" w:sz="5.76" w:space="0" w:color="4B4B4B"/>
              <w:right w:val="single" w:sz="5.76" w:space="0" w:color="444444"/>
            </w:tcBorders>
          </w:tcPr>
          <w:p>
            <w:pPr/>
            <w:rPr/>
          </w:p>
        </w:tc>
        <w:tc>
          <w:tcPr>
            <w:tcW w:w="2582" w:type="dxa"/>
            <w:vMerge/>
            <w:gridSpan w:val="2"/>
            <w:tcBorders>
              <w:bottom w:val="single" w:sz="7.68" w:space="0" w:color="575757"/>
              <w:left w:val="single" w:sz="5.76" w:space="0" w:color="444444"/>
              <w:right w:val="single" w:sz="7.68" w:space="0" w:color="484848"/>
            </w:tcBorders>
          </w:tcPr>
          <w:p>
            <w:pPr/>
            <w:rPr/>
          </w:p>
        </w:tc>
        <w:tc>
          <w:tcPr>
            <w:tcW w:w="6720" w:type="dxa"/>
            <w:gridSpan w:val="5"/>
            <w:tcBorders>
              <w:top w:val="single" w:sz="7.68" w:space="0" w:color="606060"/>
              <w:bottom w:val="single" w:sz="7.68" w:space="0" w:color="575757"/>
              <w:left w:val="single" w:sz="7.68" w:space="0" w:color="484848"/>
              <w:right w:val="single" w:sz="5.76" w:space="0" w:color="4F4F4F"/>
            </w:tcBorders>
          </w:tcPr>
          <w:p>
            <w:pPr>
              <w:spacing w:before="0" w:after="0" w:line="202" w:lineRule="exact"/>
              <w:ind w:left="1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w w:val="95"/>
                <w:position w:val="-1"/>
              </w:rPr>
              <w:t>Emni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33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2"/>
                <w:w w:val="100"/>
                <w:position w:val="-1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-1"/>
              </w:rPr>
              <w:t>et-Jandarma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9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-1"/>
              </w:rPr>
              <w:t>Geli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-1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9"/>
                <w:position w:val="-1"/>
              </w:rPr>
              <w:t>Saat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"/>
                <w:w w:val="99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727272"/>
                <w:spacing w:val="0"/>
                <w:w w:val="121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35" w:hRule="exact"/>
        </w:trPr>
        <w:tc>
          <w:tcPr>
            <w:tcW w:w="2064" w:type="dxa"/>
            <w:vMerge/>
            <w:gridSpan w:val="3"/>
            <w:tcBorders>
              <w:bottom w:val="single" w:sz="3.84" w:space="0" w:color="2B2B2B"/>
              <w:left w:val="single" w:sz="5.76" w:space="0" w:color="4B4B4B"/>
              <w:right w:val="single" w:sz="5.76" w:space="0" w:color="444444"/>
            </w:tcBorders>
          </w:tcPr>
          <w:p>
            <w:pPr/>
            <w:rPr/>
          </w:p>
        </w:tc>
        <w:tc>
          <w:tcPr>
            <w:tcW w:w="2582" w:type="dxa"/>
            <w:gridSpan w:val="2"/>
            <w:tcBorders>
              <w:top w:val="single" w:sz="7.68" w:space="0" w:color="575757"/>
              <w:bottom w:val="single" w:sz="3.84" w:space="0" w:color="2B2B2B"/>
              <w:left w:val="single" w:sz="5.76" w:space="0" w:color="444444"/>
              <w:right w:val="single" w:sz="7.68" w:space="0" w:color="484848"/>
            </w:tcBorders>
          </w:tcPr>
          <w:p>
            <w:pPr>
              <w:spacing w:before="0" w:after="0" w:line="202" w:lineRule="exact"/>
              <w:ind w:left="1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Personel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Sayısı: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6720" w:type="dxa"/>
            <w:gridSpan w:val="5"/>
            <w:tcBorders>
              <w:top w:val="single" w:sz="7.68" w:space="0" w:color="575757"/>
              <w:bottom w:val="single" w:sz="3.84" w:space="0" w:color="2B2B2B"/>
              <w:left w:val="single" w:sz="7.68" w:space="0" w:color="484848"/>
              <w:right w:val="single" w:sz="5.76" w:space="0" w:color="4F4F4F"/>
            </w:tcBorders>
          </w:tcPr>
          <w:p>
            <w:pPr>
              <w:spacing w:before="0" w:after="0" w:line="202" w:lineRule="exact"/>
              <w:ind w:left="10" w:right="-20"/>
              <w:jc w:val="left"/>
              <w:tabs>
                <w:tab w:pos="224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Doğalgaz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Ekibi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Geli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Saati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427" w:hRule="exact"/>
        </w:trPr>
        <w:tc>
          <w:tcPr>
            <w:tcW w:w="2064" w:type="dxa"/>
            <w:vMerge w:val="restart"/>
            <w:gridSpan w:val="3"/>
            <w:tcBorders>
              <w:top w:val="single" w:sz="3.84" w:space="0" w:color="2B2B2B"/>
              <w:left w:val="single" w:sz="5.76" w:space="0" w:color="4B4B4B"/>
              <w:right w:val="single" w:sz="5.76" w:space="0" w:color="444444"/>
            </w:tcBorders>
          </w:tcPr>
          <w:p>
            <w:pPr>
              <w:spacing w:before="0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2"/>
              </w:rPr>
              <w:t>Yarrluncı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21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Eki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1"/>
              </w:rPr>
              <w:t>Gitmişse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582" w:type="dxa"/>
            <w:gridSpan w:val="2"/>
            <w:tcBorders>
              <w:top w:val="single" w:sz="3.84" w:space="0" w:color="2B2B2B"/>
              <w:bottom w:val="single" w:sz="7.68" w:space="0" w:color="606060"/>
              <w:left w:val="single" w:sz="5.76" w:space="0" w:color="444444"/>
              <w:right w:val="single" w:sz="7.68" w:space="0" w:color="484848"/>
            </w:tcBorders>
          </w:tcPr>
          <w:p>
            <w:pPr>
              <w:spacing w:before="3" w:after="0" w:line="206" w:lineRule="exact"/>
              <w:ind w:left="12" w:right="1575" w:firstLine="53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20"/>
              </w:rPr>
              <w:t>ıkı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20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40"/>
                <w:w w:val="12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20"/>
              </w:rPr>
              <w:t>Saati: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2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Dönüş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Saat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7"/>
                <w:w w:val="100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938" w:type="dxa"/>
            <w:gridSpan w:val="3"/>
            <w:tcBorders>
              <w:top w:val="single" w:sz="3.84" w:space="0" w:color="2B2B2B"/>
              <w:bottom w:val="single" w:sz="7.68" w:space="0" w:color="606060"/>
              <w:left w:val="single" w:sz="7.68" w:space="0" w:color="484848"/>
              <w:right w:val="single" w:sz="7.68" w:space="0" w:color="606060"/>
            </w:tcBorders>
          </w:tcPr>
          <w:p>
            <w:pPr>
              <w:spacing w:before="4" w:after="0" w:line="240" w:lineRule="auto"/>
              <w:ind w:left="-1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w w:val="65"/>
              </w:rPr>
              <w:t>V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w w:val="64"/>
              </w:rPr>
              <w:t>\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-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raç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Sayısı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3782" w:type="dxa"/>
            <w:gridSpan w:val="2"/>
            <w:tcBorders>
              <w:top w:val="single" w:sz="3.84" w:space="0" w:color="2B2B2B"/>
              <w:bottom w:val="single" w:sz="7.68" w:space="0" w:color="606060"/>
              <w:left w:val="single" w:sz="7.68" w:space="0" w:color="606060"/>
              <w:right w:val="single" w:sz="5.76" w:space="0" w:color="4F4F4F"/>
            </w:tcBorders>
          </w:tcPr>
          <w:p>
            <w:pPr>
              <w:spacing w:before="0" w:after="0" w:line="240" w:lineRule="auto"/>
              <w:ind w:left="1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5"/>
              </w:rPr>
              <w:t>Personel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3"/>
                <w:w w:val="95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9"/>
              </w:rPr>
              <w:t>Sayıs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7"/>
                <w:w w:val="99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146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64" w:type="dxa"/>
            <w:vMerge/>
            <w:gridSpan w:val="3"/>
            <w:tcBorders>
              <w:left w:val="single" w:sz="5.76" w:space="0" w:color="4B4B4B"/>
              <w:right w:val="single" w:sz="5.76" w:space="0" w:color="444444"/>
            </w:tcBorders>
          </w:tcPr>
          <w:p>
            <w:pPr/>
            <w:rPr/>
          </w:p>
        </w:tc>
        <w:tc>
          <w:tcPr>
            <w:tcW w:w="2582" w:type="dxa"/>
            <w:gridSpan w:val="2"/>
            <w:tcBorders>
              <w:top w:val="single" w:sz="7.68" w:space="0" w:color="606060"/>
              <w:bottom w:val="single" w:sz="7.68" w:space="0" w:color="606060"/>
              <w:left w:val="single" w:sz="5.76" w:space="0" w:color="444444"/>
              <w:right w:val="single" w:sz="7.68" w:space="0" w:color="484848"/>
            </w:tcBorders>
          </w:tcPr>
          <w:p>
            <w:pPr>
              <w:spacing w:before="0" w:after="0" w:line="216" w:lineRule="exact"/>
              <w:ind w:left="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Arial" w:hAnsi="Arial" w:cs="Arial" w:eastAsia="Arial"/>
                <w:sz w:val="25"/>
                <w:szCs w:val="25"/>
                <w:color w:val="2D2D2D"/>
                <w:w w:val="56"/>
                <w:position w:val="1"/>
              </w:rPr>
              <w:t>i</w:t>
            </w:r>
            <w:r>
              <w:rPr>
                <w:rFonts w:ascii="Arial" w:hAnsi="Arial" w:cs="Arial" w:eastAsia="Arial"/>
                <w:sz w:val="25"/>
                <w:szCs w:val="25"/>
                <w:color w:val="2D2D2D"/>
                <w:spacing w:val="-16"/>
                <w:w w:val="56"/>
                <w:position w:val="1"/>
              </w:rPr>
              <w:t>V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1"/>
              </w:rPr>
              <w:t>ardıma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1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1"/>
              </w:rPr>
              <w:t>Gele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7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1"/>
              </w:rPr>
              <w:t>A.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5"/>
                <w:w w:val="100"/>
                <w:position w:val="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1"/>
              </w:rPr>
              <w:t>Plakası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2938" w:type="dxa"/>
            <w:gridSpan w:val="3"/>
            <w:tcBorders>
              <w:top w:val="single" w:sz="7.68" w:space="0" w:color="606060"/>
              <w:bottom w:val="single" w:sz="7.68" w:space="0" w:color="606060"/>
              <w:left w:val="single" w:sz="7.68" w:space="0" w:color="484848"/>
              <w:right w:val="single" w:sz="7.68" w:space="0" w:color="606060"/>
            </w:tcBorders>
          </w:tcPr>
          <w:p>
            <w:pPr/>
            <w:rPr/>
          </w:p>
        </w:tc>
        <w:tc>
          <w:tcPr>
            <w:tcW w:w="3782" w:type="dxa"/>
            <w:gridSpan w:val="2"/>
            <w:tcBorders>
              <w:top w:val="single" w:sz="7.68" w:space="0" w:color="606060"/>
              <w:bottom w:val="single" w:sz="7.68" w:space="0" w:color="606060"/>
              <w:left w:val="single" w:sz="7.68" w:space="0" w:color="606060"/>
              <w:right w:val="single" w:sz="5.76" w:space="0" w:color="4F4F4F"/>
            </w:tcBorders>
          </w:tcPr>
          <w:p>
            <w:pPr/>
            <w:rPr/>
          </w:p>
        </w:tc>
      </w:tr>
      <w:tr>
        <w:trPr>
          <w:trHeight w:val="221" w:hRule="exact"/>
        </w:trPr>
        <w:tc>
          <w:tcPr>
            <w:tcW w:w="2064" w:type="dxa"/>
            <w:vMerge/>
            <w:gridSpan w:val="3"/>
            <w:tcBorders>
              <w:bottom w:val="single" w:sz="7.68" w:space="0" w:color="5B5B5B"/>
              <w:left w:val="single" w:sz="5.76" w:space="0" w:color="4B4B4B"/>
              <w:right w:val="single" w:sz="5.76" w:space="0" w:color="444444"/>
            </w:tcBorders>
          </w:tcPr>
          <w:p>
            <w:pPr/>
            <w:rPr/>
          </w:p>
        </w:tc>
        <w:tc>
          <w:tcPr>
            <w:tcW w:w="9302" w:type="dxa"/>
            <w:gridSpan w:val="7"/>
            <w:tcBorders>
              <w:top w:val="single" w:sz="7.68" w:space="0" w:color="606060"/>
              <w:bottom w:val="single" w:sz="7.68" w:space="0" w:color="5B5B5B"/>
              <w:left w:val="single" w:sz="5.76" w:space="0" w:color="444444"/>
              <w:right w:val="single" w:sz="5.76" w:space="0" w:color="4F4F4F"/>
            </w:tcBorders>
          </w:tcPr>
          <w:p>
            <w:pPr>
              <w:spacing w:before="0" w:after="0" w:line="202" w:lineRule="exact"/>
              <w:ind w:left="1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Eki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Amirini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Adı-S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3"/>
                <w:w w:val="100"/>
              </w:rPr>
              <w:t>o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7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ad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7"/>
                <w:w w:val="100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451" w:hRule="exact"/>
        </w:trPr>
        <w:tc>
          <w:tcPr>
            <w:tcW w:w="2064" w:type="dxa"/>
            <w:gridSpan w:val="3"/>
            <w:tcBorders>
              <w:top w:val="single" w:sz="7.68" w:space="0" w:color="5B5B5B"/>
              <w:bottom w:val="single" w:sz="7.68" w:space="0" w:color="5B5B5B"/>
              <w:left w:val="single" w:sz="5.76" w:space="0" w:color="4B4B4B"/>
              <w:right w:val="single" w:sz="5.76" w:space="0" w:color="444444"/>
            </w:tcBorders>
          </w:tcPr>
          <w:p>
            <w:pPr>
              <w:spacing w:before="9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Olayı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Görüldüğ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Durum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302" w:type="dxa"/>
            <w:gridSpan w:val="7"/>
            <w:tcBorders>
              <w:top w:val="single" w:sz="7.68" w:space="0" w:color="5B5B5B"/>
              <w:bottom w:val="single" w:sz="7.68" w:space="0" w:color="5B5B5B"/>
              <w:left w:val="single" w:sz="5.76" w:space="0" w:color="444444"/>
              <w:right w:val="single" w:sz="5.76" w:space="0" w:color="4F4F4F"/>
            </w:tcBorders>
          </w:tcPr>
          <w:p>
            <w:pPr>
              <w:spacing w:before="0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90"/>
              </w:rPr>
              <w:t>jYangı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9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3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yerine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varıldığında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alevii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dumanlı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bi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şekilde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yanmakta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olduğ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6"/>
              </w:rPr>
              <w:t>görüldü.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226" w:hRule="exact"/>
        </w:trPr>
        <w:tc>
          <w:tcPr>
            <w:tcW w:w="2064" w:type="dxa"/>
            <w:vMerge w:val="restart"/>
            <w:gridSpan w:val="3"/>
            <w:tcBorders>
              <w:top w:val="single" w:sz="7.68" w:space="0" w:color="5B5B5B"/>
              <w:left w:val="single" w:sz="5.76" w:space="0" w:color="4B4B4B"/>
              <w:right w:val="single" w:sz="5.76" w:space="0" w:color="444444"/>
            </w:tcBorders>
          </w:tcPr>
          <w:p>
            <w:pPr>
              <w:spacing w:before="2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-2"/>
                <w:w w:val="92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2"/>
              </w:rPr>
              <w:t>öndi.irme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4"/>
                <w:w w:val="9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Türü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2582" w:type="dxa"/>
            <w:vMerge w:val="restart"/>
            <w:gridSpan w:val="2"/>
            <w:tcBorders>
              <w:top w:val="single" w:sz="7.68" w:space="0" w:color="5B5B5B"/>
              <w:left w:val="single" w:sz="5.76" w:space="0" w:color="444444"/>
              <w:right w:val="single" w:sz="7.68" w:space="0" w:color="4B4B4B"/>
            </w:tcBorders>
          </w:tcPr>
          <w:p>
            <w:pPr>
              <w:spacing w:before="16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36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Sul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5"/>
              </w:rPr>
              <w:t>söndürme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  <w:tc>
          <w:tcPr>
            <w:tcW w:w="6720" w:type="dxa"/>
            <w:gridSpan w:val="5"/>
            <w:tcBorders>
              <w:top w:val="single" w:sz="7.68" w:space="0" w:color="5B5B5B"/>
              <w:bottom w:val="single" w:sz="3.84" w:space="0" w:color="343434"/>
              <w:left w:val="single" w:sz="7.68" w:space="0" w:color="4B4B4B"/>
              <w:right w:val="single" w:sz="5.76" w:space="0" w:color="4F4F4F"/>
            </w:tcBorders>
          </w:tcPr>
          <w:p>
            <w:pPr>
              <w:spacing w:before="0" w:after="0" w:line="240" w:lineRule="auto"/>
              <w:ind w:left="-1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öndürmede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Kullanıla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söndürücü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21" w:hRule="exact"/>
        </w:trPr>
        <w:tc>
          <w:tcPr>
            <w:tcW w:w="2064" w:type="dxa"/>
            <w:vMerge/>
            <w:gridSpan w:val="3"/>
            <w:tcBorders>
              <w:left w:val="single" w:sz="5.76" w:space="0" w:color="4B4B4B"/>
              <w:right w:val="single" w:sz="5.76" w:space="0" w:color="444444"/>
            </w:tcBorders>
          </w:tcPr>
          <w:p>
            <w:pPr/>
            <w:rPr/>
          </w:p>
        </w:tc>
        <w:tc>
          <w:tcPr>
            <w:tcW w:w="2582" w:type="dxa"/>
            <w:vMerge/>
            <w:gridSpan w:val="2"/>
            <w:tcBorders>
              <w:left w:val="single" w:sz="5.76" w:space="0" w:color="444444"/>
              <w:right w:val="single" w:sz="7.68" w:space="0" w:color="4B4B4B"/>
            </w:tcBorders>
          </w:tcPr>
          <w:p>
            <w:pPr/>
            <w:rPr/>
          </w:p>
        </w:tc>
        <w:tc>
          <w:tcPr>
            <w:tcW w:w="6720" w:type="dxa"/>
            <w:gridSpan w:val="5"/>
            <w:tcBorders>
              <w:top w:val="single" w:sz="3.84" w:space="0" w:color="343434"/>
              <w:bottom w:val="single" w:sz="3.84" w:space="0" w:color="343434"/>
              <w:left w:val="single" w:sz="7.68" w:space="0" w:color="4B4B4B"/>
              <w:right w:val="single" w:sz="5.76" w:space="0" w:color="4F4F4F"/>
            </w:tcBorders>
          </w:tcPr>
          <w:p>
            <w:pPr>
              <w:spacing w:before="4" w:after="0" w:line="206" w:lineRule="exact"/>
              <w:ind w:left="-10" w:right="-20"/>
              <w:jc w:val="left"/>
              <w:tabs>
                <w:tab w:pos="1920" w:val="left"/>
                <w:tab w:pos="3520" w:val="left"/>
                <w:tab w:pos="512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11"/>
                <w:w w:val="115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80"/>
              </w:rPr>
              <w:t>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m3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0"/>
              </w:rPr>
              <w:t>IKöpük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5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Kg.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88"/>
              </w:rPr>
              <w:t>IK.K.T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88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22"/>
                <w:w w:val="88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1"/>
                <w:w w:val="100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-2"/>
                <w:w w:val="100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</w:r>
            <w:r>
              <w:rPr>
                <w:rFonts w:ascii="Arial" w:hAnsi="Arial" w:cs="Arial" w:eastAsia="Arial"/>
                <w:sz w:val="17"/>
                <w:szCs w:val="17"/>
                <w:color w:val="2D2D2D"/>
                <w:spacing w:val="0"/>
                <w:w w:val="100"/>
              </w:rPr>
              <w:t>02</w:t>
            </w:r>
            <w:r>
              <w:rPr>
                <w:rFonts w:ascii="Arial" w:hAnsi="Arial" w:cs="Arial" w:eastAsia="Arial"/>
                <w:sz w:val="17"/>
                <w:szCs w:val="17"/>
                <w:color w:val="2D2D2D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"/>
                <w:w w:val="86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3"/>
                <w:w w:val="106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74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16" w:hRule="exact"/>
        </w:trPr>
        <w:tc>
          <w:tcPr>
            <w:tcW w:w="2064" w:type="dxa"/>
            <w:vMerge/>
            <w:gridSpan w:val="3"/>
            <w:tcBorders>
              <w:bottom w:val="single" w:sz="5.76" w:space="0" w:color="545454"/>
              <w:left w:val="single" w:sz="5.76" w:space="0" w:color="4B4B4B"/>
              <w:right w:val="single" w:sz="5.76" w:space="0" w:color="444444"/>
            </w:tcBorders>
          </w:tcPr>
          <w:p>
            <w:pPr/>
            <w:rPr/>
          </w:p>
        </w:tc>
        <w:tc>
          <w:tcPr>
            <w:tcW w:w="2582" w:type="dxa"/>
            <w:vMerge/>
            <w:gridSpan w:val="2"/>
            <w:tcBorders>
              <w:bottom w:val="single" w:sz="5.76" w:space="0" w:color="545454"/>
              <w:left w:val="single" w:sz="5.76" w:space="0" w:color="444444"/>
              <w:right w:val="single" w:sz="7.68" w:space="0" w:color="4B4B4B"/>
            </w:tcBorders>
          </w:tcPr>
          <w:p>
            <w:pPr/>
            <w:rPr/>
          </w:p>
        </w:tc>
        <w:tc>
          <w:tcPr>
            <w:tcW w:w="6720" w:type="dxa"/>
            <w:gridSpan w:val="5"/>
            <w:tcBorders>
              <w:top w:val="single" w:sz="3.84" w:space="0" w:color="343434"/>
              <w:bottom w:val="single" w:sz="5.76" w:space="0" w:color="545454"/>
              <w:left w:val="single" w:sz="7.68" w:space="0" w:color="4B4B4B"/>
              <w:right w:val="single" w:sz="5.76" w:space="0" w:color="4F4F4F"/>
            </w:tcBorders>
          </w:tcPr>
          <w:p>
            <w:pPr>
              <w:spacing w:before="0" w:after="0" w:line="204" w:lineRule="exact"/>
              <w:ind w:left="86" w:right="-20"/>
              <w:jc w:val="left"/>
              <w:tabs>
                <w:tab w:pos="1920" w:val="left"/>
                <w:tab w:pos="3520" w:val="left"/>
                <w:tab w:pos="5120" w:val="left"/>
              </w:tabs>
              <w:rPr>
                <w:rFonts w:ascii="Arial" w:hAnsi="Arial" w:cs="Arial" w:eastAsia="Arial"/>
                <w:sz w:val="26"/>
                <w:szCs w:val="26"/>
              </w:rPr>
            </w:pPr>
            <w:rPr/>
            <w:r>
              <w:rPr>
                <w:rFonts w:ascii="Courier New" w:hAnsi="Courier New" w:cs="Courier New" w:eastAsia="Courier New"/>
                <w:sz w:val="19"/>
                <w:szCs w:val="19"/>
                <w:color w:val="2D2D2D"/>
                <w:spacing w:val="0"/>
                <w:w w:val="100"/>
                <w:position w:val="-1"/>
              </w:rPr>
              <w:t>2</w:t>
            </w:r>
            <w:r>
              <w:rPr>
                <w:rFonts w:ascii="Courier New" w:hAnsi="Courier New" w:cs="Courier New" w:eastAsia="Courier New"/>
                <w:sz w:val="19"/>
                <w:szCs w:val="19"/>
                <w:color w:val="2D2D2D"/>
                <w:spacing w:val="-112"/>
                <w:w w:val="100"/>
                <w:position w:val="-1"/>
              </w:rPr>
              <w:t> </w:t>
            </w:r>
            <w:r>
              <w:rPr>
                <w:rFonts w:ascii="Courier New" w:hAnsi="Courier New" w:cs="Courier New" w:eastAsia="Courier New"/>
                <w:sz w:val="19"/>
                <w:szCs w:val="19"/>
                <w:color w:val="2D2D2D"/>
                <w:spacing w:val="0"/>
                <w:w w:val="100"/>
                <w:position w:val="-1"/>
              </w:rPr>
              <w:tab/>
            </w:r>
            <w:r>
              <w:rPr>
                <w:rFonts w:ascii="Courier New" w:hAnsi="Courier New" w:cs="Courier New" w:eastAsia="Courier New"/>
                <w:sz w:val="19"/>
                <w:szCs w:val="19"/>
                <w:color w:val="2D2D2D"/>
                <w:spacing w:val="0"/>
                <w:w w:val="100"/>
                <w:position w:val="-1"/>
              </w:rPr>
            </w:r>
            <w:r>
              <w:rPr>
                <w:rFonts w:ascii="Arial" w:hAnsi="Arial" w:cs="Arial" w:eastAsia="Arial"/>
                <w:sz w:val="20"/>
                <w:szCs w:val="20"/>
                <w:color w:val="2D2D2D"/>
                <w:spacing w:val="0"/>
                <w:w w:val="53"/>
                <w:position w:val="-1"/>
              </w:rPr>
              <w:t>ı</w:t>
            </w:r>
            <w:r>
              <w:rPr>
                <w:rFonts w:ascii="Arial" w:hAnsi="Arial" w:cs="Arial" w:eastAsia="Arial"/>
                <w:sz w:val="20"/>
                <w:szCs w:val="20"/>
                <w:color w:val="2D2D2D"/>
                <w:spacing w:val="-29"/>
                <w:w w:val="53"/>
                <w:position w:val="-1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color w:val="2D2D2D"/>
                <w:spacing w:val="0"/>
                <w:w w:val="100"/>
                <w:position w:val="-1"/>
              </w:rPr>
              <w:tab/>
            </w:r>
            <w:r>
              <w:rPr>
                <w:rFonts w:ascii="Arial" w:hAnsi="Arial" w:cs="Arial" w:eastAsia="Arial"/>
                <w:sz w:val="20"/>
                <w:szCs w:val="20"/>
                <w:color w:val="2D2D2D"/>
                <w:spacing w:val="0"/>
                <w:w w:val="53"/>
                <w:position w:val="-3"/>
              </w:rPr>
              <w:t>ı</w:t>
            </w:r>
            <w:r>
              <w:rPr>
                <w:rFonts w:ascii="Arial" w:hAnsi="Arial" w:cs="Arial" w:eastAsia="Arial"/>
                <w:sz w:val="20"/>
                <w:szCs w:val="20"/>
                <w:color w:val="2D2D2D"/>
                <w:spacing w:val="-29"/>
                <w:w w:val="53"/>
                <w:position w:val="-3"/>
              </w:rPr>
              <w:t> </w:t>
            </w:r>
            <w:r>
              <w:rPr>
                <w:rFonts w:ascii="Arial" w:hAnsi="Arial" w:cs="Arial" w:eastAsia="Arial"/>
                <w:sz w:val="20"/>
                <w:szCs w:val="20"/>
                <w:color w:val="2D2D2D"/>
                <w:spacing w:val="0"/>
                <w:w w:val="100"/>
                <w:position w:val="-3"/>
              </w:rPr>
              <w:tab/>
            </w:r>
            <w:r>
              <w:rPr>
                <w:rFonts w:ascii="Arial" w:hAnsi="Arial" w:cs="Arial" w:eastAsia="Arial"/>
                <w:sz w:val="20"/>
                <w:szCs w:val="20"/>
                <w:color w:val="2D2D2D"/>
                <w:spacing w:val="0"/>
                <w:w w:val="100"/>
                <w:position w:val="-3"/>
              </w:rPr>
            </w:r>
            <w:r>
              <w:rPr>
                <w:rFonts w:ascii="Arial" w:hAnsi="Arial" w:cs="Arial" w:eastAsia="Arial"/>
                <w:sz w:val="26"/>
                <w:szCs w:val="26"/>
                <w:color w:val="5B5B5B"/>
                <w:spacing w:val="0"/>
                <w:w w:val="53"/>
                <w:b/>
                <w:bCs/>
                <w:position w:val="-3"/>
              </w:rPr>
              <w:t>ı</w:t>
            </w:r>
            <w:r>
              <w:rPr>
                <w:rFonts w:ascii="Arial" w:hAnsi="Arial" w:cs="Arial" w:eastAsia="Arial"/>
                <w:sz w:val="26"/>
                <w:szCs w:val="26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816" w:hRule="exact"/>
        </w:trPr>
        <w:tc>
          <w:tcPr>
            <w:tcW w:w="2064" w:type="dxa"/>
            <w:gridSpan w:val="3"/>
            <w:tcBorders>
              <w:top w:val="single" w:sz="5.76" w:space="0" w:color="545454"/>
              <w:bottom w:val="single" w:sz="7.68" w:space="0" w:color="575757"/>
              <w:left w:val="single" w:sz="5.76" w:space="0" w:color="4B4B4B"/>
              <w:right w:val="single" w:sz="5.76" w:space="0" w:color="444444"/>
            </w:tcBorders>
          </w:tcPr>
          <w:p>
            <w:pPr>
              <w:spacing w:before="9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2" w:right="-56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-2"/>
                <w:w w:val="100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öndürme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Sonundaki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Hasar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0" w:after="0" w:line="206" w:lineRule="exact"/>
              <w:ind w:left="1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Durumu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302" w:type="dxa"/>
            <w:gridSpan w:val="7"/>
            <w:tcBorders>
              <w:top w:val="single" w:sz="5.76" w:space="0" w:color="545454"/>
              <w:bottom w:val="single" w:sz="7.68" w:space="0" w:color="575757"/>
              <w:left w:val="single" w:sz="5.76" w:space="0" w:color="444444"/>
              <w:right w:val="single" w:sz="5.76" w:space="0" w:color="4F4F4F"/>
            </w:tcBorders>
          </w:tcPr>
          <w:p>
            <w:pPr>
              <w:spacing w:before="7" w:after="0" w:line="240" w:lineRule="auto"/>
              <w:ind w:left="17" w:right="-20"/>
              <w:jc w:val="left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Yangında;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yo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l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kenarındaki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kuru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otla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yanmıştır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Yangında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dolayı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zara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r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ziya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3"/>
              </w:rPr>
              <w:t>yoktur.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941" w:hRule="exact"/>
        </w:trPr>
        <w:tc>
          <w:tcPr>
            <w:tcW w:w="2064" w:type="dxa"/>
            <w:gridSpan w:val="3"/>
            <w:tcBorders>
              <w:top w:val="single" w:sz="7.68" w:space="0" w:color="575757"/>
              <w:bottom w:val="single" w:sz="5.76" w:space="0" w:color="545454"/>
              <w:left w:val="single" w:sz="5.76" w:space="0" w:color="4B4B4B"/>
              <w:right w:val="single" w:sz="5.76" w:space="0" w:color="444444"/>
            </w:tcBorders>
          </w:tcPr>
          <w:p>
            <w:pPr>
              <w:spacing w:before="2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1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5"/>
                <w:w w:val="9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Çıkı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Nedeni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302" w:type="dxa"/>
            <w:gridSpan w:val="7"/>
            <w:tcBorders>
              <w:top w:val="single" w:sz="7.68" w:space="0" w:color="575757"/>
              <w:bottom w:val="single" w:sz="5.76" w:space="0" w:color="545454"/>
              <w:left w:val="single" w:sz="5.76" w:space="0" w:color="444444"/>
              <w:right w:val="single" w:sz="5.76" w:space="0" w:color="4F4F4F"/>
            </w:tcBorders>
          </w:tcPr>
          <w:p>
            <w:pPr>
              <w:spacing w:before="5" w:after="0" w:line="254" w:lineRule="auto"/>
              <w:ind w:left="2" w:right="-50" w:firstLine="72"/>
              <w:jc w:val="both"/>
              <w:rPr>
                <w:rFonts w:ascii="Times New Roman" w:hAnsi="Times New Roman" w:cs="Times New Roman" w:eastAsia="Times New Roman"/>
                <w:sz w:val="19"/>
                <w:szCs w:val="19"/>
              </w:rPr>
            </w:pPr>
            <w:rPr/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yerinde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yapıla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tetkikte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başlangıcının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 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yolu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kenarında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buluna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otlarda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olduğ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görülmü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olup;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yapıla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araştırma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v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soruşturmada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,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kimliği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belirsiz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kişi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d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4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kişilerce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4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6"/>
              </w:rPr>
              <w:t>söndüıülmede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6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5"/>
                <w:w w:val="106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atıla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veya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düşürüle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1"/>
              </w:rPr>
              <w:t>sigara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1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izmaritini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etrafında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buluna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kola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yanıcı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kuru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otları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tutuşturması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sonuc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u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yangı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çıkmı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ş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1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olabileceği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3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kanaatine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2"/>
              </w:rPr>
              <w:t> 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2D2D2D"/>
                <w:spacing w:val="0"/>
                <w:w w:val="104"/>
              </w:rPr>
              <w:t>varılmıştır.</w:t>
            </w:r>
            <w:r>
              <w:rPr>
                <w:rFonts w:ascii="Times New Roman" w:hAnsi="Times New Roman" w:cs="Times New Roman" w:eastAsia="Times New Roman"/>
                <w:sz w:val="19"/>
                <w:szCs w:val="19"/>
                <w:color w:val="000000"/>
                <w:spacing w:val="0"/>
                <w:w w:val="100"/>
              </w:rPr>
            </w:r>
          </w:p>
        </w:tc>
      </w:tr>
      <w:tr>
        <w:trPr>
          <w:trHeight w:val="336" w:hRule="exact"/>
        </w:trPr>
        <w:tc>
          <w:tcPr>
            <w:tcW w:w="2064" w:type="dxa"/>
            <w:gridSpan w:val="3"/>
            <w:tcBorders>
              <w:top w:val="single" w:sz="5.76" w:space="0" w:color="545454"/>
              <w:bottom w:val="single" w:sz="5.76" w:space="0" w:color="575757"/>
              <w:left w:val="single" w:sz="5.76" w:space="0" w:color="4B4B4B"/>
              <w:right w:val="single" w:sz="5.76" w:space="0" w:color="444444"/>
            </w:tcBorders>
          </w:tcPr>
          <w:p>
            <w:pPr>
              <w:spacing w:before="0" w:after="0" w:line="205" w:lineRule="exact"/>
              <w:ind w:left="-1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igortalı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ise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302" w:type="dxa"/>
            <w:gridSpan w:val="7"/>
            <w:tcBorders>
              <w:top w:val="single" w:sz="5.76" w:space="0" w:color="545454"/>
              <w:bottom w:val="single" w:sz="5.76" w:space="0" w:color="575757"/>
              <w:left w:val="single" w:sz="5.76" w:space="0" w:color="444444"/>
              <w:right w:val="single" w:sz="5.76" w:space="0" w:color="4F4F4F"/>
            </w:tcBorders>
          </w:tcPr>
          <w:p>
            <w:pPr>
              <w:spacing w:before="0" w:after="0" w:line="214" w:lineRule="exact"/>
              <w:ind w:left="2" w:right="-20"/>
              <w:jc w:val="left"/>
              <w:tabs>
                <w:tab w:pos="4680" w:val="left"/>
              </w:tabs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w w:val="102"/>
              </w:rPr>
              <w:t>Şirk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3"/>
                <w:w w:val="102"/>
              </w:rPr>
              <w:t>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84"/>
              </w:rPr>
              <w:t>li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2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82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14"/>
                <w:w w:val="82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96"/>
              </w:rPr>
              <w:t>Ad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95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-3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72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446"/>
                <w:spacing w:val="0"/>
                <w:w w:val="82"/>
              </w:rPr>
              <w:t>!Bed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446"/>
                <w:spacing w:val="9"/>
                <w:w w:val="82"/>
              </w:rPr>
              <w:t>e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0"/>
                <w:w w:val="76"/>
              </w:rPr>
              <w:t>l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2D2D2D"/>
                <w:spacing w:val="4"/>
                <w:w w:val="76"/>
              </w:rPr>
              <w:t>i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424446"/>
                <w:spacing w:val="0"/>
                <w:w w:val="109"/>
              </w:rPr>
              <w:t>:</w: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  <w:color w:val="000000"/>
                <w:spacing w:val="0"/>
                <w:w w:val="100"/>
              </w:rPr>
            </w:r>
          </w:p>
        </w:tc>
      </w:tr>
      <w:tr>
        <w:trPr>
          <w:trHeight w:val="240" w:hRule="exact"/>
        </w:trPr>
        <w:tc>
          <w:tcPr>
            <w:tcW w:w="2064" w:type="dxa"/>
            <w:gridSpan w:val="3"/>
            <w:tcBorders>
              <w:top w:val="single" w:sz="5.76" w:space="0" w:color="575757"/>
              <w:bottom w:val="single" w:sz="5.76" w:space="0" w:color="575757"/>
              <w:left w:val="single" w:sz="5.76" w:space="0" w:color="4B4B4B"/>
              <w:right w:val="single" w:sz="5.76" w:space="0" w:color="444444"/>
            </w:tcBorders>
          </w:tcPr>
          <w:p>
            <w:pPr>
              <w:spacing w:before="0" w:after="0" w:line="205" w:lineRule="exact"/>
              <w:ind w:left="-17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89"/>
              </w:rPr>
              <w:t>!Araç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6"/>
                <w:w w:val="89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Gereç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8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Kaybı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9302" w:type="dxa"/>
            <w:gridSpan w:val="7"/>
            <w:tcBorders>
              <w:top w:val="single" w:sz="5.76" w:space="0" w:color="575757"/>
              <w:bottom w:val="single" w:sz="5.76" w:space="0" w:color="575757"/>
              <w:left w:val="single" w:sz="5.76" w:space="0" w:color="444444"/>
              <w:right w:val="single" w:sz="5.76" w:space="0" w:color="4F4F4F"/>
            </w:tcBorders>
          </w:tcPr>
          <w:p>
            <w:pPr/>
            <w:rPr/>
          </w:p>
        </w:tc>
      </w:tr>
      <w:tr>
        <w:trPr>
          <w:trHeight w:val="691" w:hRule="exact"/>
        </w:trPr>
        <w:tc>
          <w:tcPr>
            <w:tcW w:w="2064" w:type="dxa"/>
            <w:gridSpan w:val="3"/>
            <w:tcBorders>
              <w:top w:val="single" w:sz="5.76" w:space="0" w:color="575757"/>
              <w:bottom w:val="nil" w:sz="6" w:space="0" w:color="auto"/>
              <w:left w:val="nil" w:sz="6" w:space="0" w:color="auto"/>
              <w:right w:val="single" w:sz="5.76" w:space="0" w:color="444444"/>
            </w:tcBorders>
          </w:tcPr>
          <w:p>
            <w:pPr>
              <w:spacing w:before="0" w:after="0" w:line="200" w:lineRule="exact"/>
              <w:ind w:left="10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91"/>
              </w:rPr>
              <w:t>Yan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5"/>
                <w:w w:val="91"/>
              </w:rPr>
              <w:t>g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1"/>
              </w:rPr>
              <w:t>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3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1"/>
              </w:rPr>
              <w:t>Yerini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1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30"/>
                <w:w w:val="9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Kime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0" w:after="0" w:line="206" w:lineRule="exact"/>
              <w:ind w:left="3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w w:val="96"/>
              </w:rPr>
              <w:t>re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7"/>
                <w:w w:val="97"/>
              </w:rPr>
              <w:t>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37"/>
              </w:rPr>
              <w:t>J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2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100"/>
              </w:rPr>
              <w:t>im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Edildiği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66" w:after="0" w:line="240" w:lineRule="auto"/>
              <w:ind w:left="361" w:right="928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2"/>
                <w:szCs w:val="12"/>
                <w:color w:val="2D2D2D"/>
                <w:spacing w:val="0"/>
                <w:w w:val="79"/>
              </w:rPr>
              <w:t>11</w:t>
            </w:r>
            <w:r>
              <w:rPr>
                <w:rFonts w:ascii="Times New Roman" w:hAnsi="Times New Roman" w:cs="Times New Roman" w:eastAsia="Times New Roman"/>
                <w:sz w:val="12"/>
                <w:szCs w:val="12"/>
                <w:color w:val="2D2D2D"/>
                <w:spacing w:val="0"/>
                <w:w w:val="79"/>
              </w:rPr>
              <w:t> </w:t>
            </w:r>
            <w:r>
              <w:rPr>
                <w:rFonts w:ascii="Times New Roman" w:hAnsi="Times New Roman" w:cs="Times New Roman" w:eastAsia="Times New Roman"/>
                <w:sz w:val="12"/>
                <w:szCs w:val="12"/>
                <w:color w:val="2D2D2D"/>
                <w:spacing w:val="2"/>
                <w:w w:val="79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446"/>
                <w:spacing w:val="0"/>
                <w:w w:val="96"/>
              </w:rPr>
              <w:t>D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446"/>
                <w:spacing w:val="8"/>
                <w:w w:val="96"/>
                <w:u w:val="single" w:color="000000"/>
              </w:rPr>
              <w:t>ö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446"/>
                <w:spacing w:val="8"/>
                <w:w w:val="96"/>
                <w:u w:val="single" w:color="0000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446"/>
                <w:spacing w:val="8"/>
                <w:w w:val="96"/>
                <w:u w:val="single" w:color="0000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84"/>
                <w:u w:val="single" w:color="000000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84"/>
                <w:u w:val="single" w:color="0000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84"/>
                <w:u w:val="single" w:color="000000"/>
              </w:rPr>
              <w:t>ı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84"/>
                <w:u w:val="single" w:color="0000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-26"/>
                <w:w w:val="100"/>
                <w:u w:val="single" w:color="0000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-26"/>
                <w:w w:val="100"/>
                <w:u w:val="single" w:color="0000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-26"/>
                <w:w w:val="100"/>
                <w:u w:val="single" w:color="000000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446"/>
                <w:spacing w:val="0"/>
                <w:w w:val="86"/>
                <w:u w:val="single" w:color="000000"/>
              </w:rPr>
              <w:t>üşO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446"/>
                <w:spacing w:val="0"/>
                <w:w w:val="86"/>
              </w:rPr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  <w:tc>
          <w:tcPr>
            <w:tcW w:w="9302" w:type="dxa"/>
            <w:gridSpan w:val="7"/>
            <w:tcBorders>
              <w:top w:val="single" w:sz="5.76" w:space="0" w:color="575757"/>
              <w:bottom w:val="nil" w:sz="6" w:space="0" w:color="auto"/>
              <w:left w:val="single" w:sz="5.76" w:space="0" w:color="444444"/>
              <w:right w:val="single" w:sz="5.76" w:space="0" w:color="4F4F4F"/>
            </w:tcBorders>
          </w:tcPr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2" w:after="0" w:line="280" w:lineRule="exact"/>
              <w:jc w:val="left"/>
              <w:rPr>
                <w:sz w:val="28"/>
                <w:szCs w:val="28"/>
              </w:rPr>
            </w:pPr>
            <w:rPr/>
            <w:r>
              <w:rPr>
                <w:sz w:val="28"/>
                <w:szCs w:val="28"/>
              </w:rPr>
            </w:r>
          </w:p>
          <w:p>
            <w:pPr>
              <w:spacing w:before="0" w:after="0" w:line="202" w:lineRule="exact"/>
              <w:ind w:left="2" w:right="-20"/>
              <w:jc w:val="left"/>
              <w:tabs>
                <w:tab w:pos="3940" w:val="left"/>
              </w:tabs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100"/>
              </w:rPr>
              <w:t>Tarih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4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100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5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7"/>
              </w:rPr>
              <w:t>10.05.2017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00"/>
              </w:rPr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0"/>
                <w:w w:val="87"/>
                <w:position w:val="-1"/>
              </w:rPr>
              <w:t>ISaal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5B5B5B"/>
                <w:spacing w:val="-22"/>
                <w:w w:val="100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47"/>
                <w:position w:val="-1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4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0"/>
                <w:w w:val="47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808282"/>
                <w:spacing w:val="0"/>
                <w:w w:val="124"/>
                <w:position w:val="-1"/>
              </w:rPr>
              <w:t>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808282"/>
                <w:spacing w:val="-12"/>
                <w:w w:val="124"/>
                <w:position w:val="-1"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2D2D2D"/>
                <w:spacing w:val="0"/>
                <w:w w:val="124"/>
                <w:position w:val="-1"/>
              </w:rPr>
              <w:t>15:05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  <w:position w:val="0"/>
              </w:rPr>
            </w:r>
          </w:p>
        </w:tc>
      </w:tr>
      <w:tr>
        <w:trPr>
          <w:trHeight w:val="245" w:hRule="exact"/>
        </w:trPr>
        <w:tc>
          <w:tcPr>
            <w:tcW w:w="1378" w:type="dxa"/>
            <w:gridSpan w:val="2"/>
            <w:tcBorders>
              <w:top w:val="nil" w:sz="6" w:space="0" w:color="auto"/>
              <w:bottom w:val="single" w:sz="3.84" w:space="0" w:color="3F3F3F"/>
              <w:left w:val="single" w:sz="5.76" w:space="0" w:color="383838"/>
              <w:right w:val="single" w:sz="3.84" w:space="0" w:color="1F1F1F"/>
            </w:tcBorders>
          </w:tcPr>
          <w:p>
            <w:pPr>
              <w:spacing w:before="9" w:after="0" w:line="240" w:lineRule="auto"/>
              <w:ind w:left="-17" w:right="-20"/>
              <w:jc w:val="left"/>
              <w:tabs>
                <w:tab w:pos="90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rsa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Ölü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686" w:type="dxa"/>
            <w:tcBorders>
              <w:top w:val="nil" w:sz="6" w:space="0" w:color="auto"/>
              <w:bottom w:val="single" w:sz="3.84" w:space="0" w:color="3F3F3F"/>
              <w:left w:val="single" w:sz="3.84" w:space="0" w:color="1F1F1F"/>
              <w:right w:val="single" w:sz="5.76" w:space="0" w:color="444444"/>
            </w:tcBorders>
          </w:tcPr>
          <w:p>
            <w:pPr>
              <w:spacing w:before="14" w:after="0" w:line="240" w:lineRule="auto"/>
              <w:ind w:left="38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Yaralı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5059" w:type="dxa"/>
            <w:gridSpan w:val="4"/>
            <w:tcBorders>
              <w:top w:val="nil" w:sz="6" w:space="0" w:color="auto"/>
              <w:bottom w:val="single" w:sz="3.84" w:space="0" w:color="3F3F3F"/>
              <w:left w:val="single" w:sz="5.76" w:space="0" w:color="444444"/>
              <w:right w:val="single" w:sz="7.68" w:space="0" w:color="575757"/>
            </w:tcBorders>
          </w:tcPr>
          <w:p>
            <w:pPr>
              <w:spacing w:before="14" w:after="0" w:line="240" w:lineRule="auto"/>
              <w:ind w:left="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GiDE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EKİP:Kemalpaşa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Grubu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3.Posta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  <w:tc>
          <w:tcPr>
            <w:tcW w:w="4243" w:type="dxa"/>
            <w:gridSpan w:val="3"/>
            <w:tcBorders>
              <w:top w:val="nil" w:sz="6" w:space="0" w:color="auto"/>
              <w:bottom w:val="single" w:sz="3.84" w:space="0" w:color="3F3F3F"/>
              <w:left w:val="single" w:sz="7.68" w:space="0" w:color="575757"/>
              <w:right w:val="single" w:sz="5.76" w:space="0" w:color="4F4F4F"/>
            </w:tcBorders>
          </w:tcPr>
          <w:p>
            <w:pPr>
              <w:spacing w:before="14" w:after="0" w:line="240" w:lineRule="auto"/>
              <w:ind w:left="1536" w:right="1503"/>
              <w:jc w:val="center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w w:val="95"/>
              </w:rPr>
              <w:t>ONAYLA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"/>
                <w:w w:val="96"/>
              </w:rPr>
              <w:t>Y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4"/>
              </w:rPr>
              <w:t>AN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</w:tc>
      </w:tr>
      <w:tr>
        <w:trPr>
          <w:trHeight w:val="2088" w:hRule="exact"/>
        </w:trPr>
        <w:tc>
          <w:tcPr>
            <w:tcW w:w="792" w:type="dxa"/>
            <w:tcBorders>
              <w:top w:val="single" w:sz="3.84" w:space="0" w:color="3F3F3F"/>
              <w:bottom w:val="single" w:sz="7.68" w:space="0" w:color="646464"/>
              <w:left w:val="single" w:sz="5.76" w:space="0" w:color="383838"/>
              <w:right w:val="single" w:sz="3.84" w:space="0" w:color="181818"/>
            </w:tcBorders>
          </w:tcPr>
          <w:p>
            <w:pPr/>
            <w:rPr/>
          </w:p>
        </w:tc>
        <w:tc>
          <w:tcPr>
            <w:tcW w:w="586" w:type="dxa"/>
            <w:tcBorders>
              <w:top w:val="single" w:sz="3.84" w:space="0" w:color="3F3F3F"/>
              <w:bottom w:val="single" w:sz="7.68" w:space="0" w:color="646464"/>
              <w:left w:val="single" w:sz="3.84" w:space="0" w:color="181818"/>
              <w:right w:val="single" w:sz="3.84" w:space="0" w:color="1F1F1F"/>
            </w:tcBorders>
          </w:tcPr>
          <w:p>
            <w:pPr/>
            <w:rPr/>
          </w:p>
        </w:tc>
        <w:tc>
          <w:tcPr>
            <w:tcW w:w="686" w:type="dxa"/>
            <w:tcBorders>
              <w:top w:val="single" w:sz="3.84" w:space="0" w:color="3F3F3F"/>
              <w:bottom w:val="single" w:sz="7.68" w:space="0" w:color="646464"/>
              <w:left w:val="single" w:sz="3.84" w:space="0" w:color="1F1F1F"/>
              <w:right w:val="single" w:sz="5.76" w:space="0" w:color="444444"/>
            </w:tcBorders>
          </w:tcPr>
          <w:p>
            <w:pPr/>
            <w:rPr/>
          </w:p>
        </w:tc>
        <w:tc>
          <w:tcPr>
            <w:tcW w:w="5059" w:type="dxa"/>
            <w:vMerge w:val="restart"/>
            <w:gridSpan w:val="4"/>
            <w:tcBorders>
              <w:top w:val="single" w:sz="3.84" w:space="0" w:color="3F3F3F"/>
              <w:left w:val="single" w:sz="5.76" w:space="0" w:color="444444"/>
              <w:right w:val="single" w:sz="7.68" w:space="0" w:color="575757"/>
            </w:tcBorders>
          </w:tcPr>
          <w:p>
            <w:pPr>
              <w:spacing w:before="6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132" w:right="-20"/>
              <w:jc w:val="left"/>
              <w:tabs>
                <w:tab w:pos="240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Gitmişse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7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Üs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t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13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Amiri: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ab/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Yangına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6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El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2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Koyan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4" w:after="0" w:line="240" w:lineRule="auto"/>
              <w:ind w:left="2642" w:right="-20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Eki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p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1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Amiri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95" w:after="0" w:line="240" w:lineRule="auto"/>
              <w:ind w:left="2950" w:right="-20"/>
              <w:jc w:val="left"/>
              <w:rPr>
                <w:rFonts w:ascii="Times New Roman" w:hAnsi="Times New Roman" w:cs="Times New Roman" w:eastAsia="Times New Roman"/>
                <w:sz w:val="20"/>
                <w:szCs w:val="20"/>
              </w:rPr>
            </w:pPr>
            <w:rPr/>
            <w:r>
              <w:rPr/>
              <w:pict>
                <v:shape style="width:66.239997pt;height:47.04pt;mso-position-horizontal-relative:char;mso-position-vertical-relative:line" type="#_x0000_t75">
                  <v:imagedata r:id="rId62" o:title=""/>
                </v:shape>
              </w:pict>
            </w:r>
            <w:r>
              <w:rPr>
                <w:rFonts w:ascii="Times New Roman" w:hAnsi="Times New Roman" w:cs="Times New Roman" w:eastAsia="Times New Roman"/>
                <w:sz w:val="20"/>
                <w:szCs w:val="20"/>
              </w:rPr>
            </w:r>
          </w:p>
          <w:p>
            <w:pPr>
              <w:spacing w:before="3" w:after="0" w:line="206" w:lineRule="exact"/>
              <w:ind w:left="3012" w:right="1086" w:firstLine="-187"/>
              <w:jc w:val="left"/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1"/>
              </w:rPr>
              <w:t>ErkanALKAN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1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İtf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.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-1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</w:rPr>
              <w:t>Eri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</w:rPr>
            </w:r>
          </w:p>
          <w:p>
            <w:pPr>
              <w:spacing w:before="4" w:after="0" w:line="140" w:lineRule="exact"/>
              <w:jc w:val="left"/>
              <w:rPr>
                <w:sz w:val="14"/>
                <w:szCs w:val="14"/>
              </w:rPr>
            </w:pPr>
            <w:rPr/>
            <w:r>
              <w:rPr>
                <w:sz w:val="14"/>
                <w:szCs w:val="14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531" w:lineRule="exact"/>
              <w:ind w:left="1145" w:right="-20"/>
              <w:jc w:val="left"/>
              <w:rPr>
                <w:rFonts w:ascii="Times New Roman" w:hAnsi="Times New Roman" w:cs="Times New Roman" w:eastAsia="Times New Roman"/>
                <w:sz w:val="48"/>
                <w:szCs w:val="48"/>
              </w:rPr>
            </w:pPr>
            <w:rPr/>
            <w:r>
              <w:rPr>
                <w:rFonts w:ascii="Times New Roman" w:hAnsi="Times New Roman" w:cs="Times New Roman" w:eastAsia="Times New Roman"/>
                <w:sz w:val="31"/>
                <w:szCs w:val="31"/>
                <w:color w:val="1A219E"/>
                <w:spacing w:val="0"/>
                <w:w w:val="75"/>
                <w:b/>
                <w:bCs/>
                <w:i/>
                <w:position w:val="-2"/>
              </w:rPr>
              <w:t>}J</w:t>
            </w:r>
            <w:r>
              <w:rPr>
                <w:rFonts w:ascii="Times New Roman" w:hAnsi="Times New Roman" w:cs="Times New Roman" w:eastAsia="Times New Roman"/>
                <w:sz w:val="31"/>
                <w:szCs w:val="31"/>
                <w:color w:val="1A219E"/>
                <w:spacing w:val="0"/>
                <w:w w:val="75"/>
                <w:b/>
                <w:bCs/>
                <w:i/>
                <w:position w:val="-2"/>
              </w:rPr>
              <w:t>  </w:t>
            </w:r>
            <w:r>
              <w:rPr>
                <w:rFonts w:ascii="Times New Roman" w:hAnsi="Times New Roman" w:cs="Times New Roman" w:eastAsia="Times New Roman"/>
                <w:sz w:val="31"/>
                <w:szCs w:val="31"/>
                <w:color w:val="1A219E"/>
                <w:spacing w:val="22"/>
                <w:w w:val="75"/>
                <w:b/>
                <w:bCs/>
                <w:i/>
                <w:position w:val="-2"/>
              </w:rPr>
              <w:t> </w:t>
            </w:r>
            <w:r>
              <w:rPr>
                <w:rFonts w:ascii="Times New Roman" w:hAnsi="Times New Roman" w:cs="Times New Roman" w:eastAsia="Times New Roman"/>
                <w:sz w:val="48"/>
                <w:szCs w:val="48"/>
                <w:color w:val="1A219E"/>
                <w:spacing w:val="0"/>
                <w:w w:val="84"/>
                <w:b/>
                <w:bCs/>
                <w:i/>
                <w:position w:val="-2"/>
              </w:rPr>
              <w:t>''</w:t>
            </w:r>
            <w:r>
              <w:rPr>
                <w:rFonts w:ascii="Times New Roman" w:hAnsi="Times New Roman" w:cs="Times New Roman" w:eastAsia="Times New Roman"/>
                <w:sz w:val="48"/>
                <w:szCs w:val="48"/>
                <w:color w:val="1A219E"/>
                <w:spacing w:val="-13"/>
                <w:w w:val="84"/>
                <w:b/>
                <w:bCs/>
                <w:i/>
                <w:position w:val="-2"/>
              </w:rPr>
              <w:t>t</w:t>
            </w:r>
            <w:r>
              <w:rPr>
                <w:rFonts w:ascii="Times New Roman" w:hAnsi="Times New Roman" w:cs="Times New Roman" w:eastAsia="Times New Roman"/>
                <w:sz w:val="48"/>
                <w:szCs w:val="48"/>
                <w:color w:val="283FC6"/>
                <w:spacing w:val="0"/>
                <w:w w:val="41"/>
                <w:b/>
                <w:bCs/>
                <w:i/>
                <w:position w:val="-2"/>
              </w:rPr>
              <w:t>J</w:t>
            </w:r>
            <w:r>
              <w:rPr>
                <w:rFonts w:ascii="Times New Roman" w:hAnsi="Times New Roman" w:cs="Times New Roman" w:eastAsia="Times New Roman"/>
                <w:sz w:val="48"/>
                <w:szCs w:val="48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36" w:after="0" w:line="159" w:lineRule="auto"/>
              <w:ind w:left="3146" w:right="1116" w:firstLine="-2606"/>
              <w:jc w:val="left"/>
              <w:tabs>
                <w:tab w:pos="2060" w:val="left"/>
              </w:tabs>
              <w:rPr>
                <w:rFonts w:ascii="Times New Roman" w:hAnsi="Times New Roman" w:cs="Times New Roman" w:eastAsia="Times New Roman"/>
                <w:sz w:val="18"/>
                <w:szCs w:val="18"/>
              </w:rPr>
            </w:pPr>
            <w:rPr/>
            <w:r>
              <w:rPr>
                <w:rFonts w:ascii="Times New Roman" w:hAnsi="Times New Roman" w:cs="Times New Roman" w:eastAsia="Times New Roman"/>
                <w:sz w:val="31"/>
                <w:szCs w:val="31"/>
                <w:color w:val="424446"/>
                <w:w w:val="67"/>
                <w:b/>
                <w:bCs/>
              </w:rPr>
              <w:t>All</w:t>
            </w:r>
            <w:r>
              <w:rPr>
                <w:rFonts w:ascii="Times New Roman" w:hAnsi="Times New Roman" w:cs="Times New Roman" w:eastAsia="Times New Roman"/>
                <w:sz w:val="31"/>
                <w:szCs w:val="31"/>
                <w:color w:val="424446"/>
                <w:spacing w:val="-8"/>
                <w:w w:val="68"/>
                <w:b/>
                <w:bCs/>
              </w:rPr>
              <w:t>d</w:t>
            </w:r>
            <w:r>
              <w:rPr>
                <w:rFonts w:ascii="Times New Roman" w:hAnsi="Times New Roman" w:cs="Times New Roman" w:eastAsia="Times New Roman"/>
                <w:sz w:val="31"/>
                <w:szCs w:val="31"/>
                <w:color w:val="384160"/>
                <w:spacing w:val="0"/>
                <w:w w:val="80"/>
                <w:b/>
                <w:bCs/>
              </w:rPr>
              <w:t>m</w:t>
            </w:r>
            <w:r>
              <w:rPr>
                <w:rFonts w:ascii="Times New Roman" w:hAnsi="Times New Roman" w:cs="Times New Roman" w:eastAsia="Times New Roman"/>
                <w:sz w:val="31"/>
                <w:szCs w:val="31"/>
                <w:color w:val="384160"/>
                <w:spacing w:val="-53"/>
                <w:w w:val="79"/>
                <w:b/>
                <w:bCs/>
              </w:rPr>
              <w:t>'</w:t>
            </w:r>
            <w:r>
              <w:rPr>
                <w:rFonts w:ascii="Times New Roman" w:hAnsi="Times New Roman" w:cs="Times New Roman" w:eastAsia="Times New Roman"/>
                <w:sz w:val="31"/>
                <w:szCs w:val="31"/>
                <w:color w:val="424446"/>
                <w:spacing w:val="0"/>
                <w:w w:val="134"/>
                <w:b/>
                <w:bCs/>
              </w:rPr>
              <w:t>r</w:t>
            </w:r>
            <w:r>
              <w:rPr>
                <w:rFonts w:ascii="Times New Roman" w:hAnsi="Times New Roman" w:cs="Times New Roman" w:eastAsia="Times New Roman"/>
                <w:sz w:val="31"/>
                <w:szCs w:val="31"/>
                <w:color w:val="232D90"/>
                <w:spacing w:val="0"/>
                <w:w w:val="28"/>
                <w:b/>
                <w:bCs/>
              </w:rPr>
              <w:t>j</w:t>
            </w:r>
            <w:r>
              <w:rPr>
                <w:rFonts w:ascii="Times New Roman" w:hAnsi="Times New Roman" w:cs="Times New Roman" w:eastAsia="Times New Roman"/>
                <w:sz w:val="31"/>
                <w:szCs w:val="31"/>
                <w:color w:val="232D90"/>
                <w:spacing w:val="0"/>
                <w:w w:val="100"/>
                <w:b/>
                <w:bCs/>
              </w:rPr>
              <w:tab/>
            </w:r>
            <w:r>
              <w:rPr>
                <w:rFonts w:ascii="Times New Roman" w:hAnsi="Times New Roman" w:cs="Times New Roman" w:eastAsia="Times New Roman"/>
                <w:sz w:val="31"/>
                <w:szCs w:val="31"/>
                <w:color w:val="232D90"/>
                <w:spacing w:val="0"/>
                <w:w w:val="100"/>
                <w:b/>
                <w:bCs/>
              </w:rPr>
            </w:r>
            <w:r>
              <w:rPr>
                <w:rFonts w:ascii="Arial" w:hAnsi="Arial" w:cs="Arial" w:eastAsia="Arial"/>
                <w:sz w:val="25"/>
                <w:szCs w:val="25"/>
                <w:color w:val="424446"/>
                <w:spacing w:val="0"/>
                <w:w w:val="81"/>
                <w:b/>
                <w:bCs/>
              </w:rPr>
              <w:t>OPÇ</w:t>
            </w:r>
            <w:r>
              <w:rPr>
                <w:rFonts w:ascii="Arial" w:hAnsi="Arial" w:cs="Arial" w:eastAsia="Arial"/>
                <w:sz w:val="25"/>
                <w:szCs w:val="25"/>
                <w:color w:val="424446"/>
                <w:spacing w:val="0"/>
                <w:w w:val="81"/>
                <w:b/>
                <w:bCs/>
              </w:rPr>
              <w:t>U</w:t>
            </w:r>
            <w:r>
              <w:rPr>
                <w:rFonts w:ascii="Arial" w:hAnsi="Arial" w:cs="Arial" w:eastAsia="Arial"/>
                <w:sz w:val="25"/>
                <w:szCs w:val="25"/>
                <w:color w:val="424446"/>
                <w:spacing w:val="0"/>
                <w:w w:val="81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25"/>
                <w:szCs w:val="25"/>
                <w:color w:val="424446"/>
                <w:spacing w:val="26"/>
                <w:w w:val="81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25"/>
                <w:szCs w:val="25"/>
                <w:color w:val="808282"/>
                <w:spacing w:val="0"/>
                <w:w w:val="100"/>
              </w:rPr>
              <w:t>·</w:t>
            </w:r>
            <w:r>
              <w:rPr>
                <w:rFonts w:ascii="Arial" w:hAnsi="Arial" w:cs="Arial" w:eastAsia="Arial"/>
                <w:sz w:val="25"/>
                <w:szCs w:val="25"/>
                <w:color w:val="808282"/>
                <w:spacing w:val="0"/>
                <w:w w:val="100"/>
              </w:rPr>
              <w:t> </w:t>
            </w:r>
            <w:r>
              <w:rPr>
                <w:rFonts w:ascii="Arial" w:hAnsi="Arial" w:cs="Arial" w:eastAsia="Arial"/>
                <w:sz w:val="25"/>
                <w:szCs w:val="25"/>
                <w:color w:val="808282"/>
                <w:spacing w:val="19"/>
                <w:w w:val="100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100"/>
                <w:position w:val="9"/>
              </w:rPr>
              <w:t>ni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100"/>
                <w:position w:val="9"/>
              </w:rPr>
              <w:t>h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3"/>
                <w:w w:val="100"/>
                <w:position w:val="9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99"/>
                <w:position w:val="9"/>
              </w:rPr>
              <w:t>TE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10"/>
                <w:w w:val="100"/>
                <w:position w:val="9"/>
              </w:rPr>
              <w:t>K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0"/>
                <w:w w:val="70"/>
                <w:position w:val="9"/>
              </w:rPr>
              <w:t>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424446"/>
                <w:spacing w:val="-25"/>
                <w:w w:val="100"/>
                <w:position w:val="9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9"/>
              </w:rPr>
              <w:t>N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9"/>
              </w:rPr>
              <w:t> 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2D2D2D"/>
                <w:spacing w:val="0"/>
                <w:w w:val="100"/>
                <w:position w:val="0"/>
              </w:rPr>
              <w:t>İtf.Eri</w:t>
            </w:r>
            <w:r>
              <w:rPr>
                <w:rFonts w:ascii="Times New Roman" w:hAnsi="Times New Roman" w:cs="Times New Roman" w:eastAsia="Times New Roman"/>
                <w:sz w:val="18"/>
                <w:szCs w:val="18"/>
                <w:color w:val="000000"/>
                <w:spacing w:val="0"/>
                <w:w w:val="100"/>
                <w:position w:val="0"/>
              </w:rPr>
            </w:r>
          </w:p>
          <w:p>
            <w:pPr>
              <w:spacing w:before="0" w:after="0" w:line="172" w:lineRule="exact"/>
              <w:ind w:left="540" w:right="-20"/>
              <w:jc w:val="left"/>
              <w:tabs>
                <w:tab w:pos="1740" w:val="left"/>
              </w:tabs>
              <w:rPr>
                <w:rFonts w:ascii="Arial" w:hAnsi="Arial" w:cs="Arial" w:eastAsia="Arial"/>
                <w:sz w:val="23"/>
                <w:szCs w:val="23"/>
              </w:rPr>
            </w:pPr>
            <w:rPr/>
            <w:r>
              <w:rPr>
                <w:rFonts w:ascii="Arial" w:hAnsi="Arial" w:cs="Arial" w:eastAsia="Arial"/>
                <w:sz w:val="23"/>
                <w:szCs w:val="23"/>
                <w:color w:val="424446"/>
                <w:spacing w:val="0"/>
                <w:w w:val="75"/>
                <w:b/>
                <w:bCs/>
                <w:position w:val="1"/>
              </w:rPr>
              <w:t>Itfaiy</w:t>
            </w:r>
            <w:r>
              <w:rPr>
                <w:rFonts w:ascii="Arial" w:hAnsi="Arial" w:cs="Arial" w:eastAsia="Arial"/>
                <w:sz w:val="23"/>
                <w:szCs w:val="23"/>
                <w:color w:val="424446"/>
                <w:spacing w:val="0"/>
                <w:w w:val="75"/>
                <w:b/>
                <w:bCs/>
                <w:position w:val="1"/>
              </w:rPr>
              <w:t>e</w:t>
            </w:r>
            <w:r>
              <w:rPr>
                <w:rFonts w:ascii="Arial" w:hAnsi="Arial" w:cs="Arial" w:eastAsia="Arial"/>
                <w:sz w:val="23"/>
                <w:szCs w:val="23"/>
                <w:color w:val="424446"/>
                <w:spacing w:val="-7"/>
                <w:w w:val="75"/>
                <w:b/>
                <w:bCs/>
                <w:position w:val="1"/>
              </w:rPr>
              <w:t> </w:t>
            </w:r>
            <w:r>
              <w:rPr>
                <w:rFonts w:ascii="Arial" w:hAnsi="Arial" w:cs="Arial" w:eastAsia="Arial"/>
                <w:sz w:val="23"/>
                <w:szCs w:val="23"/>
                <w:color w:val="424446"/>
                <w:spacing w:val="0"/>
                <w:w w:val="100"/>
                <w:b/>
                <w:bCs/>
                <w:position w:val="1"/>
              </w:rPr>
              <w:t>Me!</w:t>
            </w:r>
            <w:r>
              <w:rPr>
                <w:rFonts w:ascii="Arial" w:hAnsi="Arial" w:cs="Arial" w:eastAsia="Arial"/>
                <w:sz w:val="23"/>
                <w:szCs w:val="23"/>
                <w:color w:val="424446"/>
                <w:spacing w:val="0"/>
                <w:w w:val="100"/>
                <w:b/>
                <w:bCs/>
                <w:position w:val="1"/>
              </w:rPr>
              <w:t>\'</w:t>
            </w:r>
            <w:r>
              <w:rPr>
                <w:rFonts w:ascii="Arial" w:hAnsi="Arial" w:cs="Arial" w:eastAsia="Arial"/>
                <w:sz w:val="23"/>
                <w:szCs w:val="23"/>
                <w:color w:val="424446"/>
                <w:spacing w:val="0"/>
                <w:w w:val="100"/>
                <w:b/>
                <w:bCs/>
                <w:position w:val="1"/>
              </w:rPr>
              <w:tab/>
            </w:r>
            <w:r>
              <w:rPr>
                <w:rFonts w:ascii="Arial" w:hAnsi="Arial" w:cs="Arial" w:eastAsia="Arial"/>
                <w:sz w:val="23"/>
                <w:szCs w:val="23"/>
                <w:color w:val="424446"/>
                <w:spacing w:val="0"/>
                <w:w w:val="100"/>
                <w:b/>
                <w:bCs/>
                <w:position w:val="1"/>
              </w:rPr>
            </w:r>
            <w:r>
              <w:rPr>
                <w:rFonts w:ascii="Arial" w:hAnsi="Arial" w:cs="Arial" w:eastAsia="Arial"/>
                <w:sz w:val="23"/>
                <w:szCs w:val="23"/>
                <w:color w:val="5B5B5B"/>
                <w:spacing w:val="0"/>
                <w:w w:val="73"/>
                <w:b/>
                <w:bCs/>
                <w:position w:val="1"/>
              </w:rPr>
              <w:t>B</w:t>
            </w:r>
            <w:r>
              <w:rPr>
                <w:rFonts w:ascii="Arial" w:hAnsi="Arial" w:cs="Arial" w:eastAsia="Arial"/>
                <w:sz w:val="23"/>
                <w:szCs w:val="23"/>
                <w:color w:val="5B5B5B"/>
                <w:spacing w:val="0"/>
                <w:w w:val="73"/>
                <w:b/>
                <w:bCs/>
                <w:position w:val="1"/>
              </w:rPr>
              <w:t> </w:t>
            </w:r>
            <w:r>
              <w:rPr>
                <w:rFonts w:ascii="Arial" w:hAnsi="Arial" w:cs="Arial" w:eastAsia="Arial"/>
                <w:sz w:val="23"/>
                <w:szCs w:val="23"/>
                <w:color w:val="5B5B5B"/>
                <w:spacing w:val="43"/>
                <w:w w:val="73"/>
                <w:b/>
                <w:bCs/>
                <w:position w:val="1"/>
              </w:rPr>
              <w:t> </w:t>
            </w:r>
            <w:r>
              <w:rPr>
                <w:rFonts w:ascii="Arial" w:hAnsi="Arial" w:cs="Arial" w:eastAsia="Arial"/>
                <w:sz w:val="23"/>
                <w:szCs w:val="23"/>
                <w:color w:val="5B5B5B"/>
                <w:spacing w:val="0"/>
                <w:w w:val="73"/>
                <w:b/>
                <w:bCs/>
                <w:position w:val="1"/>
              </w:rPr>
              <w:t>g</w:t>
            </w:r>
            <w:r>
              <w:rPr>
                <w:rFonts w:ascii="Arial" w:hAnsi="Arial" w:cs="Arial" w:eastAsia="Arial"/>
                <w:sz w:val="23"/>
                <w:szCs w:val="23"/>
                <w:color w:val="5B5B5B"/>
                <w:spacing w:val="0"/>
                <w:w w:val="73"/>
                <w:b/>
                <w:bCs/>
                <w:position w:val="1"/>
              </w:rPr>
              <w:t>e</w:t>
            </w:r>
            <w:r>
              <w:rPr>
                <w:rFonts w:ascii="Arial" w:hAnsi="Arial" w:cs="Arial" w:eastAsia="Arial"/>
                <w:sz w:val="23"/>
                <w:szCs w:val="23"/>
                <w:color w:val="5B5B5B"/>
                <w:spacing w:val="2"/>
                <w:w w:val="73"/>
                <w:b/>
                <w:bCs/>
                <w:position w:val="1"/>
              </w:rPr>
              <w:t> </w:t>
            </w:r>
            <w:r>
              <w:rPr>
                <w:rFonts w:ascii="Arial" w:hAnsi="Arial" w:cs="Arial" w:eastAsia="Arial"/>
                <w:sz w:val="23"/>
                <w:szCs w:val="23"/>
                <w:color w:val="2D2D2D"/>
                <w:spacing w:val="0"/>
                <w:w w:val="70"/>
                <w:b/>
                <w:bCs/>
                <w:position w:val="1"/>
              </w:rPr>
              <w:t>Amir</w:t>
            </w:r>
            <w:r>
              <w:rPr>
                <w:rFonts w:ascii="Arial" w:hAnsi="Arial" w:cs="Arial" w:eastAsia="Arial"/>
                <w:sz w:val="23"/>
                <w:szCs w:val="23"/>
                <w:color w:val="2D2D2D"/>
                <w:spacing w:val="13"/>
                <w:w w:val="70"/>
                <w:b/>
                <w:bCs/>
                <w:position w:val="1"/>
              </w:rPr>
              <w:t>i</w:t>
            </w:r>
            <w:r>
              <w:rPr>
                <w:rFonts w:ascii="Arial" w:hAnsi="Arial" w:cs="Arial" w:eastAsia="Arial"/>
                <w:sz w:val="23"/>
                <w:szCs w:val="23"/>
                <w:color w:val="232D90"/>
                <w:spacing w:val="0"/>
                <w:w w:val="261"/>
                <w:b/>
                <w:bCs/>
                <w:position w:val="1"/>
              </w:rPr>
              <w:t>f</w:t>
            </w:r>
            <w:r>
              <w:rPr>
                <w:rFonts w:ascii="Arial" w:hAnsi="Arial" w:cs="Arial" w:eastAsia="Arial"/>
                <w:sz w:val="23"/>
                <w:szCs w:val="23"/>
                <w:color w:val="000000"/>
                <w:spacing w:val="0"/>
                <w:w w:val="100"/>
                <w:position w:val="0"/>
              </w:rPr>
            </w:r>
          </w:p>
        </w:tc>
        <w:tc>
          <w:tcPr>
            <w:tcW w:w="4243" w:type="dxa"/>
            <w:vMerge w:val="restart"/>
            <w:gridSpan w:val="3"/>
            <w:tcBorders>
              <w:top w:val="single" w:sz="3.84" w:space="0" w:color="3F3F3F"/>
              <w:left w:val="single" w:sz="7.68" w:space="0" w:color="575757"/>
              <w:right w:val="single" w:sz="5.76" w:space="0" w:color="4F4F4F"/>
            </w:tcBorders>
          </w:tcPr>
          <w:p>
            <w:pPr>
              <w:spacing w:before="9" w:after="0" w:line="120" w:lineRule="exact"/>
              <w:jc w:val="left"/>
              <w:rPr>
                <w:sz w:val="12"/>
                <w:szCs w:val="12"/>
              </w:rPr>
            </w:pPr>
            <w:rPr/>
            <w:r>
              <w:rPr>
                <w:sz w:val="12"/>
                <w:szCs w:val="12"/>
              </w:rPr>
            </w:r>
          </w:p>
          <w:p>
            <w:pPr>
              <w:spacing w:before="0" w:after="0" w:line="200" w:lineRule="exact"/>
              <w:jc w:val="left"/>
              <w:rPr>
                <w:sz w:val="20"/>
                <w:szCs w:val="20"/>
              </w:rPr>
            </w:pPr>
            <w:rPr/>
            <w:r>
              <w:rPr>
                <w:sz w:val="20"/>
                <w:szCs w:val="20"/>
              </w:rPr>
            </w:r>
          </w:p>
          <w:p>
            <w:pPr>
              <w:spacing w:before="0" w:after="0" w:line="240" w:lineRule="auto"/>
              <w:ind w:left="1649" w:right="1345"/>
              <w:jc w:val="center"/>
              <w:rPr>
                <w:rFonts w:ascii="Times New Roman" w:hAnsi="Times New Roman" w:cs="Times New Roman" w:eastAsia="Times New Roman"/>
                <w:sz w:val="28"/>
                <w:szCs w:val="28"/>
              </w:rPr>
            </w:pPr>
            <w:rPr/>
            <w:r>
              <w:rPr>
                <w:rFonts w:ascii="Times New Roman" w:hAnsi="Times New Roman" w:cs="Times New Roman" w:eastAsia="Times New Roman"/>
                <w:sz w:val="28"/>
                <w:szCs w:val="28"/>
                <w:color w:val="424446"/>
                <w:spacing w:val="0"/>
                <w:w w:val="70"/>
                <w:b/>
                <w:bCs/>
              </w:rPr>
              <w:t>1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424446"/>
                <w:spacing w:val="-4"/>
                <w:w w:val="70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424446"/>
                <w:spacing w:val="0"/>
                <w:w w:val="70"/>
                <w:b/>
                <w:bCs/>
              </w:rPr>
              <w:t>S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424446"/>
                <w:spacing w:val="35"/>
                <w:w w:val="70"/>
                <w:b/>
                <w:bCs/>
              </w:rPr>
              <w:t> </w:t>
            </w:r>
            <w:r>
              <w:rPr>
                <w:rFonts w:ascii="Arial" w:hAnsi="Arial" w:cs="Arial" w:eastAsia="Arial"/>
                <w:sz w:val="25"/>
                <w:szCs w:val="25"/>
                <w:color w:val="424446"/>
                <w:spacing w:val="0"/>
                <w:w w:val="51"/>
                <w:b/>
                <w:bCs/>
              </w:rPr>
              <w:t>MaYı</w:t>
            </w:r>
            <w:r>
              <w:rPr>
                <w:rFonts w:ascii="Arial" w:hAnsi="Arial" w:cs="Arial" w:eastAsia="Arial"/>
                <w:sz w:val="25"/>
                <w:szCs w:val="25"/>
                <w:color w:val="424446"/>
                <w:spacing w:val="0"/>
                <w:w w:val="51"/>
                <w:b/>
                <w:bCs/>
              </w:rPr>
              <w:t>s</w:t>
            </w:r>
            <w:r>
              <w:rPr>
                <w:rFonts w:ascii="Arial" w:hAnsi="Arial" w:cs="Arial" w:eastAsia="Arial"/>
                <w:sz w:val="25"/>
                <w:szCs w:val="25"/>
                <w:color w:val="424446"/>
                <w:spacing w:val="31"/>
                <w:w w:val="51"/>
                <w:b/>
                <w:bCs/>
              </w:rPr>
              <w:t> 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424446"/>
                <w:spacing w:val="0"/>
                <w:w w:val="63"/>
                <w:b/>
                <w:bCs/>
              </w:rPr>
              <w:t>2017</w:t>
            </w:r>
            <w:r>
              <w:rPr>
                <w:rFonts w:ascii="Times New Roman" w:hAnsi="Times New Roman" w:cs="Times New Roman" w:eastAsia="Times New Roman"/>
                <w:sz w:val="28"/>
                <w:szCs w:val="28"/>
                <w:color w:val="000000"/>
                <w:spacing w:val="0"/>
                <w:w w:val="100"/>
              </w:rPr>
            </w:r>
          </w:p>
          <w:p>
            <w:pPr>
              <w:spacing w:before="0" w:after="0" w:line="178" w:lineRule="exact"/>
              <w:ind w:left="1786" w:right="1664"/>
              <w:jc w:val="center"/>
              <w:rPr>
                <w:rFonts w:ascii="Times New Roman" w:hAnsi="Times New Roman" w:cs="Times New Roman" w:eastAsia="Times New Roman"/>
                <w:sz w:val="17"/>
                <w:szCs w:val="17"/>
              </w:rPr>
            </w:pPr>
            <w:rPr/>
            <w:r>
              <w:rPr>
                <w:rFonts w:ascii="Arial" w:hAnsi="Arial" w:cs="Arial" w:eastAsia="Arial"/>
                <w:sz w:val="17"/>
                <w:szCs w:val="17"/>
                <w:color w:val="424446"/>
                <w:spacing w:val="0"/>
                <w:w w:val="100"/>
                <w:i/>
              </w:rPr>
              <w:t>1</w:t>
            </w:r>
            <w:r>
              <w:rPr>
                <w:rFonts w:ascii="Arial" w:hAnsi="Arial" w:cs="Arial" w:eastAsia="Arial"/>
                <w:sz w:val="17"/>
                <w:szCs w:val="17"/>
                <w:color w:val="424446"/>
                <w:spacing w:val="0"/>
                <w:w w:val="100"/>
                <w:i/>
              </w:rPr>
              <w:t> </w:t>
            </w:r>
            <w:r>
              <w:rPr>
                <w:rFonts w:ascii="Arial" w:hAnsi="Arial" w:cs="Arial" w:eastAsia="Arial"/>
                <w:sz w:val="17"/>
                <w:szCs w:val="17"/>
                <w:color w:val="424446"/>
                <w:spacing w:val="36"/>
                <w:w w:val="100"/>
                <w:i/>
              </w:rPr>
              <w:t> 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424446"/>
                <w:spacing w:val="0"/>
                <w:w w:val="119"/>
              </w:rPr>
              <w:t>/2017</w:t>
            </w:r>
            <w:r>
              <w:rPr>
                <w:rFonts w:ascii="Times New Roman" w:hAnsi="Times New Roman" w:cs="Times New Roman" w:eastAsia="Times New Roman"/>
                <w:sz w:val="17"/>
                <w:szCs w:val="17"/>
                <w:color w:val="000000"/>
                <w:spacing w:val="0"/>
                <w:w w:val="100"/>
              </w:rPr>
            </w:r>
          </w:p>
        </w:tc>
      </w:tr>
      <w:tr>
        <w:trPr>
          <w:trHeight w:val="2390" w:hRule="exact"/>
        </w:trPr>
        <w:tc>
          <w:tcPr>
            <w:tcW w:w="792" w:type="dxa"/>
            <w:tcBorders>
              <w:top w:val="single" w:sz="7.68" w:space="0" w:color="646464"/>
              <w:bottom w:val="single" w:sz="5.76" w:space="0" w:color="676467"/>
              <w:left w:val="single" w:sz="5.76" w:space="0" w:color="383838"/>
              <w:right w:val="single" w:sz="3.84" w:space="0" w:color="181818"/>
            </w:tcBorders>
          </w:tcPr>
          <w:p>
            <w:pPr/>
            <w:rPr/>
          </w:p>
        </w:tc>
        <w:tc>
          <w:tcPr>
            <w:tcW w:w="586" w:type="dxa"/>
            <w:tcBorders>
              <w:top w:val="single" w:sz="7.68" w:space="0" w:color="646464"/>
              <w:bottom w:val="single" w:sz="5.76" w:space="0" w:color="676467"/>
              <w:left w:val="single" w:sz="3.84" w:space="0" w:color="181818"/>
              <w:right w:val="single" w:sz="3.84" w:space="0" w:color="1F1F1F"/>
            </w:tcBorders>
          </w:tcPr>
          <w:p>
            <w:pPr/>
            <w:rPr/>
          </w:p>
        </w:tc>
        <w:tc>
          <w:tcPr>
            <w:tcW w:w="686" w:type="dxa"/>
            <w:tcBorders>
              <w:top w:val="single" w:sz="7.68" w:space="0" w:color="646464"/>
              <w:bottom w:val="single" w:sz="5.76" w:space="0" w:color="676467"/>
              <w:left w:val="single" w:sz="3.84" w:space="0" w:color="1F1F1F"/>
              <w:right w:val="single" w:sz="5.76" w:space="0" w:color="444444"/>
            </w:tcBorders>
          </w:tcPr>
          <w:p>
            <w:pPr/>
            <w:rPr/>
          </w:p>
        </w:tc>
        <w:tc>
          <w:tcPr>
            <w:tcW w:w="5059" w:type="dxa"/>
            <w:vMerge/>
            <w:gridSpan w:val="4"/>
            <w:tcBorders>
              <w:bottom w:val="single" w:sz="5.76" w:space="0" w:color="676467"/>
              <w:left w:val="single" w:sz="5.76" w:space="0" w:color="444444"/>
              <w:right w:val="single" w:sz="7.68" w:space="0" w:color="575757"/>
            </w:tcBorders>
          </w:tcPr>
          <w:p>
            <w:pPr/>
            <w:rPr/>
          </w:p>
        </w:tc>
        <w:tc>
          <w:tcPr>
            <w:tcW w:w="4243" w:type="dxa"/>
            <w:vMerge/>
            <w:gridSpan w:val="3"/>
            <w:tcBorders>
              <w:bottom w:val="single" w:sz="5.76" w:space="0" w:color="676467"/>
              <w:left w:val="single" w:sz="7.68" w:space="0" w:color="575757"/>
              <w:right w:val="single" w:sz="5.76" w:space="0" w:color="4F4F4F"/>
            </w:tcBorders>
          </w:tcPr>
          <w:p>
            <w:pPr/>
            <w:rPr/>
          </w:p>
        </w:tc>
      </w:tr>
    </w:tbl>
    <w:sectPr>
      <w:pgSz w:w="11920" w:h="16840"/>
      <w:pgMar w:top="640" w:bottom="280" w:left="280" w:right="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62"/>
    <w:family w:val="roman"/>
    <w:pitch w:val="variable"/>
  </w:font>
  <w:font w:name="Arial">
    <w:altName w:val="Arial"/>
    <w:charset w:val="162"/>
    <w:family w:val="swiss"/>
    <w:pitch w:val="variable"/>
  </w:font>
  <w:font w:name="Courier New">
    <w:altName w:val="Courier New"/>
    <w:charset w:val="162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g"/><Relationship Id="rId6" Type="http://schemas.openxmlformats.org/officeDocument/2006/relationships/image" Target="media/image2.jpg"/><Relationship Id="rId7" Type="http://schemas.openxmlformats.org/officeDocument/2006/relationships/image" Target="media/image3.jpg"/><Relationship Id="rId8" Type="http://schemas.openxmlformats.org/officeDocument/2006/relationships/image" Target="media/image4.png"/><Relationship Id="rId9" Type="http://schemas.openxmlformats.org/officeDocument/2006/relationships/image" Target="media/image5.jpg"/><Relationship Id="rId10" Type="http://schemas.openxmlformats.org/officeDocument/2006/relationships/image" Target="media/image6.jpg"/><Relationship Id="rId11" Type="http://schemas.openxmlformats.org/officeDocument/2006/relationships/image" Target="media/image7.jpg"/><Relationship Id="rId12" Type="http://schemas.openxmlformats.org/officeDocument/2006/relationships/image" Target="media/image8.jpg"/><Relationship Id="rId13" Type="http://schemas.openxmlformats.org/officeDocument/2006/relationships/image" Target="media/image9.jpg"/><Relationship Id="rId14" Type="http://schemas.openxmlformats.org/officeDocument/2006/relationships/image" Target="media/image10.jpg"/><Relationship Id="rId15" Type="http://schemas.openxmlformats.org/officeDocument/2006/relationships/image" Target="media/image11.jpg"/><Relationship Id="rId16" Type="http://schemas.openxmlformats.org/officeDocument/2006/relationships/image" Target="media/image12.jpg"/><Relationship Id="rId17" Type="http://schemas.openxmlformats.org/officeDocument/2006/relationships/image" Target="media/image13.jpg"/><Relationship Id="rId18" Type="http://schemas.openxmlformats.org/officeDocument/2006/relationships/image" Target="media/image14.jpg"/><Relationship Id="rId19" Type="http://schemas.openxmlformats.org/officeDocument/2006/relationships/image" Target="media/image15.jpg"/><Relationship Id="rId20" Type="http://schemas.openxmlformats.org/officeDocument/2006/relationships/image" Target="media/image16.jpg"/><Relationship Id="rId21" Type="http://schemas.openxmlformats.org/officeDocument/2006/relationships/image" Target="media/image17.jpg"/><Relationship Id="rId22" Type="http://schemas.openxmlformats.org/officeDocument/2006/relationships/image" Target="media/image18.jpg"/><Relationship Id="rId23" Type="http://schemas.openxmlformats.org/officeDocument/2006/relationships/image" Target="media/image19.jpg"/><Relationship Id="rId24" Type="http://schemas.openxmlformats.org/officeDocument/2006/relationships/image" Target="media/image20.jpg"/><Relationship Id="rId25" Type="http://schemas.openxmlformats.org/officeDocument/2006/relationships/image" Target="media/image21.jpg"/><Relationship Id="rId26" Type="http://schemas.openxmlformats.org/officeDocument/2006/relationships/image" Target="media/image22.jpg"/><Relationship Id="rId27" Type="http://schemas.openxmlformats.org/officeDocument/2006/relationships/image" Target="media/image23.jpg"/><Relationship Id="rId28" Type="http://schemas.openxmlformats.org/officeDocument/2006/relationships/image" Target="media/image24.jpg"/><Relationship Id="rId29" Type="http://schemas.openxmlformats.org/officeDocument/2006/relationships/image" Target="media/image25.jpg"/><Relationship Id="rId30" Type="http://schemas.openxmlformats.org/officeDocument/2006/relationships/image" Target="media/image26.jpg"/><Relationship Id="rId31" Type="http://schemas.openxmlformats.org/officeDocument/2006/relationships/image" Target="media/image27.jpg"/><Relationship Id="rId32" Type="http://schemas.openxmlformats.org/officeDocument/2006/relationships/image" Target="media/image28.jpg"/><Relationship Id="rId33" Type="http://schemas.openxmlformats.org/officeDocument/2006/relationships/image" Target="media/image29.jpg"/><Relationship Id="rId34" Type="http://schemas.openxmlformats.org/officeDocument/2006/relationships/image" Target="media/image30.jpg"/><Relationship Id="rId35" Type="http://schemas.openxmlformats.org/officeDocument/2006/relationships/image" Target="media/image31.jpg"/><Relationship Id="rId36" Type="http://schemas.openxmlformats.org/officeDocument/2006/relationships/image" Target="media/image32.jpg"/><Relationship Id="rId37" Type="http://schemas.openxmlformats.org/officeDocument/2006/relationships/image" Target="media/image33.jpg"/><Relationship Id="rId38" Type="http://schemas.openxmlformats.org/officeDocument/2006/relationships/image" Target="media/image34.jpg"/><Relationship Id="rId39" Type="http://schemas.openxmlformats.org/officeDocument/2006/relationships/image" Target="media/image35.jpg"/><Relationship Id="rId40" Type="http://schemas.openxmlformats.org/officeDocument/2006/relationships/image" Target="media/image36.jpg"/><Relationship Id="rId41" Type="http://schemas.openxmlformats.org/officeDocument/2006/relationships/image" Target="media/image37.jpg"/><Relationship Id="rId42" Type="http://schemas.openxmlformats.org/officeDocument/2006/relationships/image" Target="media/image38.jpg"/><Relationship Id="rId43" Type="http://schemas.openxmlformats.org/officeDocument/2006/relationships/image" Target="media/image39.jpg"/><Relationship Id="rId44" Type="http://schemas.openxmlformats.org/officeDocument/2006/relationships/image" Target="media/image40.jpg"/><Relationship Id="rId45" Type="http://schemas.openxmlformats.org/officeDocument/2006/relationships/image" Target="media/image41.jpg"/><Relationship Id="rId46" Type="http://schemas.openxmlformats.org/officeDocument/2006/relationships/image" Target="media/image42.jpg"/><Relationship Id="rId47" Type="http://schemas.openxmlformats.org/officeDocument/2006/relationships/image" Target="media/image43.jpg"/><Relationship Id="rId48" Type="http://schemas.openxmlformats.org/officeDocument/2006/relationships/image" Target="media/image44.jpg"/><Relationship Id="rId49" Type="http://schemas.openxmlformats.org/officeDocument/2006/relationships/image" Target="media/image45.jpg"/><Relationship Id="rId50" Type="http://schemas.openxmlformats.org/officeDocument/2006/relationships/image" Target="media/image46.jpg"/><Relationship Id="rId51" Type="http://schemas.openxmlformats.org/officeDocument/2006/relationships/image" Target="media/image47.jpg"/><Relationship Id="rId52" Type="http://schemas.openxmlformats.org/officeDocument/2006/relationships/image" Target="media/image48.jpg"/><Relationship Id="rId53" Type="http://schemas.openxmlformats.org/officeDocument/2006/relationships/image" Target="media/image49.jpg"/><Relationship Id="rId54" Type="http://schemas.openxmlformats.org/officeDocument/2006/relationships/image" Target="media/image50.jpg"/><Relationship Id="rId55" Type="http://schemas.openxmlformats.org/officeDocument/2006/relationships/image" Target="media/image51.jpg"/><Relationship Id="rId56" Type="http://schemas.openxmlformats.org/officeDocument/2006/relationships/image" Target="media/image52.jpg"/><Relationship Id="rId57" Type="http://schemas.openxmlformats.org/officeDocument/2006/relationships/image" Target="media/image53.jpg"/><Relationship Id="rId58" Type="http://schemas.openxmlformats.org/officeDocument/2006/relationships/image" Target="media/image54.png"/><Relationship Id="rId59" Type="http://schemas.openxmlformats.org/officeDocument/2006/relationships/image" Target="media/image55.jpg"/><Relationship Id="rId60" Type="http://schemas.openxmlformats.org/officeDocument/2006/relationships/image" Target="media/image56.jpg"/><Relationship Id="rId61" Type="http://schemas.openxmlformats.org/officeDocument/2006/relationships/image" Target="media/image57.jpg"/><Relationship Id="rId62" Type="http://schemas.openxmlformats.org/officeDocument/2006/relationships/image" Target="media/image58.jp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2018-06-22T11:14:46Z</dcterms:created>
  <dcterms:modified xsi:type="dcterms:W3CDTF">2018-06-22T11:14:46Z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2018-06-12T00:00:00Z</vt:filetime>
  </property>
  <property fmtid="{D5CDD505-2E9C-101B-9397-08002B2CF9AE}" pid="3" name="LastSaved">
    <vt:filetime>2018-06-22T00:00:00Z</vt:filetime>
  </property>
</Properties>
</file>